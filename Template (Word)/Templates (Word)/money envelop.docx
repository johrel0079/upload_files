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3C6D" w:rsidRDefault="000A50CB" w:rsidP="00F36C7A"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1276350</wp:posOffset>
                </wp:positionV>
                <wp:extent cx="6080760" cy="5546090"/>
                <wp:effectExtent l="57150" t="38100" r="72390" b="549910"/>
                <wp:wrapNone/>
                <wp:docPr id="76" name="Group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0760" cy="5546090"/>
                          <a:chOff x="0" y="0"/>
                          <a:chExt cx="6080760" cy="5546090"/>
                        </a:xfrm>
                      </wpg:grpSpPr>
                      <wpg:grpSp>
                        <wpg:cNvPr id="59" name="Group 59"/>
                        <wpg:cNvGrpSpPr/>
                        <wpg:grpSpPr>
                          <a:xfrm>
                            <a:off x="0" y="0"/>
                            <a:ext cx="6080760" cy="5546090"/>
                            <a:chOff x="0" y="0"/>
                            <a:chExt cx="5332480" cy="4965084"/>
                          </a:xfrm>
                        </wpg:grpSpPr>
                        <wps:wsp>
                          <wps:cNvPr id="60" name="AutoShape 4" descr="名称未設定 1のコピー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2581977" y="1760561"/>
                              <a:ext cx="3952875" cy="1548130"/>
                            </a:xfrm>
                            <a:custGeom>
                              <a:avLst/>
                              <a:gdLst>
                                <a:gd name="G0" fmla="+- 727 0 0"/>
                                <a:gd name="G1" fmla="+- 21600 0 727"/>
                                <a:gd name="G2" fmla="*/ 727 1 2"/>
                                <a:gd name="G3" fmla="+- 21600 0 G2"/>
                                <a:gd name="G4" fmla="+/ 727 21600 2"/>
                                <a:gd name="G5" fmla="+/ G1 0 2"/>
                                <a:gd name="G6" fmla="*/ 21600 21600 727"/>
                                <a:gd name="G7" fmla="*/ G6 1 2"/>
                                <a:gd name="G8" fmla="+- 21600 0 G7"/>
                                <a:gd name="G9" fmla="*/ 21600 1 2"/>
                                <a:gd name="G10" fmla="+- 727 0 G9"/>
                                <a:gd name="G11" fmla="?: G10 G8 0"/>
                                <a:gd name="G12" fmla="?: G10 G7 21600"/>
                                <a:gd name="T0" fmla="*/ 21236 w 21600"/>
                                <a:gd name="T1" fmla="*/ 10800 h 21600"/>
                                <a:gd name="T2" fmla="*/ 10800 w 21600"/>
                                <a:gd name="T3" fmla="*/ 21600 h 21600"/>
                                <a:gd name="T4" fmla="*/ 364 w 21600"/>
                                <a:gd name="T5" fmla="*/ 10800 h 21600"/>
                                <a:gd name="T6" fmla="*/ 10800 w 21600"/>
                                <a:gd name="T7" fmla="*/ 0 h 21600"/>
                                <a:gd name="T8" fmla="*/ 2164 w 21600"/>
                                <a:gd name="T9" fmla="*/ 2164 h 21600"/>
                                <a:gd name="T10" fmla="*/ 19436 w 21600"/>
                                <a:gd name="T11" fmla="*/ 19436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T8" t="T9" r="T10" b="T11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727" y="21600"/>
                                  </a:lnTo>
                                  <a:lnTo>
                                    <a:pt x="20873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ln/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  <wps:wsp>
                          <wps:cNvPr id="61" name="AutoShape 5" descr="名称未設定 1のコピー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-1341755" y="1903863"/>
                              <a:ext cx="3943350" cy="1259840"/>
                            </a:xfrm>
                            <a:custGeom>
                              <a:avLst/>
                              <a:gdLst>
                                <a:gd name="G0" fmla="+- 727 0 0"/>
                                <a:gd name="G1" fmla="+- 21600 0 727"/>
                                <a:gd name="G2" fmla="*/ 727 1 2"/>
                                <a:gd name="G3" fmla="+- 21600 0 G2"/>
                                <a:gd name="G4" fmla="+/ 727 21600 2"/>
                                <a:gd name="G5" fmla="+/ G1 0 2"/>
                                <a:gd name="G6" fmla="*/ 21600 21600 727"/>
                                <a:gd name="G7" fmla="*/ G6 1 2"/>
                                <a:gd name="G8" fmla="+- 21600 0 G7"/>
                                <a:gd name="G9" fmla="*/ 21600 1 2"/>
                                <a:gd name="G10" fmla="+- 727 0 G9"/>
                                <a:gd name="G11" fmla="?: G10 G8 0"/>
                                <a:gd name="G12" fmla="?: G10 G7 21600"/>
                                <a:gd name="T0" fmla="*/ 21236 w 21600"/>
                                <a:gd name="T1" fmla="*/ 10800 h 21600"/>
                                <a:gd name="T2" fmla="*/ 10800 w 21600"/>
                                <a:gd name="T3" fmla="*/ 21600 h 21600"/>
                                <a:gd name="T4" fmla="*/ 364 w 21600"/>
                                <a:gd name="T5" fmla="*/ 10800 h 21600"/>
                                <a:gd name="T6" fmla="*/ 10800 w 21600"/>
                                <a:gd name="T7" fmla="*/ 0 h 21600"/>
                                <a:gd name="T8" fmla="*/ 2164 w 21600"/>
                                <a:gd name="T9" fmla="*/ 2164 h 21600"/>
                                <a:gd name="T10" fmla="*/ 19436 w 21600"/>
                                <a:gd name="T11" fmla="*/ 19436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T8" t="T9" r="T10" b="T11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727" y="21600"/>
                                  </a:lnTo>
                                  <a:lnTo>
                                    <a:pt x="20873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ln/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  <wps:wsp>
                          <wps:cNvPr id="62" name="AutoShape 6" descr="名称未設定 1のコピー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1271792" y="0"/>
                              <a:ext cx="2514600" cy="552450"/>
                            </a:xfrm>
                            <a:custGeom>
                              <a:avLst/>
                              <a:gdLst>
                                <a:gd name="G0" fmla="+- 1462 0 0"/>
                                <a:gd name="G1" fmla="+- 21600 0 1462"/>
                                <a:gd name="G2" fmla="*/ 1462 1 2"/>
                                <a:gd name="G3" fmla="+- 21600 0 G2"/>
                                <a:gd name="G4" fmla="+/ 1462 21600 2"/>
                                <a:gd name="G5" fmla="+/ G1 0 2"/>
                                <a:gd name="G6" fmla="*/ 21600 21600 1462"/>
                                <a:gd name="G7" fmla="*/ G6 1 2"/>
                                <a:gd name="G8" fmla="+- 21600 0 G7"/>
                                <a:gd name="G9" fmla="*/ 21600 1 2"/>
                                <a:gd name="G10" fmla="+- 1462 0 G9"/>
                                <a:gd name="G11" fmla="?: G10 G8 0"/>
                                <a:gd name="G12" fmla="?: G10 G7 21600"/>
                                <a:gd name="T0" fmla="*/ 20869 w 21600"/>
                                <a:gd name="T1" fmla="*/ 10800 h 21600"/>
                                <a:gd name="T2" fmla="*/ 10800 w 21600"/>
                                <a:gd name="T3" fmla="*/ 21600 h 21600"/>
                                <a:gd name="T4" fmla="*/ 731 w 21600"/>
                                <a:gd name="T5" fmla="*/ 10800 h 21600"/>
                                <a:gd name="T6" fmla="*/ 10800 w 21600"/>
                                <a:gd name="T7" fmla="*/ 0 h 21600"/>
                                <a:gd name="T8" fmla="*/ 2531 w 21600"/>
                                <a:gd name="T9" fmla="*/ 2531 h 21600"/>
                                <a:gd name="T10" fmla="*/ 19069 w 21600"/>
                                <a:gd name="T11" fmla="*/ 19069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T8" t="T9" r="T10" b="T11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1462" y="21600"/>
                                  </a:lnTo>
                                  <a:lnTo>
                                    <a:pt x="20138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ln/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  <wps:wsp>
                          <wps:cNvPr id="63" name="AutoShape 7" descr="名称未設定 1のコピー"/>
                          <wps:cNvSpPr>
                            <a:spLocks noChangeArrowheads="1"/>
                          </wps:cNvSpPr>
                          <wps:spPr bwMode="auto">
                            <a:xfrm>
                              <a:off x="1271792" y="4517409"/>
                              <a:ext cx="2516505" cy="447675"/>
                            </a:xfrm>
                            <a:custGeom>
                              <a:avLst/>
                              <a:gdLst>
                                <a:gd name="G0" fmla="+- 1333 0 0"/>
                                <a:gd name="G1" fmla="+- 21600 0 1333"/>
                                <a:gd name="G2" fmla="*/ 1333 1 2"/>
                                <a:gd name="G3" fmla="+- 21600 0 G2"/>
                                <a:gd name="G4" fmla="+/ 1333 21600 2"/>
                                <a:gd name="G5" fmla="+/ G1 0 2"/>
                                <a:gd name="G6" fmla="*/ 21600 21600 1333"/>
                                <a:gd name="G7" fmla="*/ G6 1 2"/>
                                <a:gd name="G8" fmla="+- 21600 0 G7"/>
                                <a:gd name="G9" fmla="*/ 21600 1 2"/>
                                <a:gd name="G10" fmla="+- 1333 0 G9"/>
                                <a:gd name="G11" fmla="?: G10 G8 0"/>
                                <a:gd name="G12" fmla="?: G10 G7 21600"/>
                                <a:gd name="T0" fmla="*/ 20933 w 21600"/>
                                <a:gd name="T1" fmla="*/ 10800 h 21600"/>
                                <a:gd name="T2" fmla="*/ 10800 w 21600"/>
                                <a:gd name="T3" fmla="*/ 21600 h 21600"/>
                                <a:gd name="T4" fmla="*/ 667 w 21600"/>
                                <a:gd name="T5" fmla="*/ 10800 h 21600"/>
                                <a:gd name="T6" fmla="*/ 10800 w 21600"/>
                                <a:gd name="T7" fmla="*/ 0 h 21600"/>
                                <a:gd name="T8" fmla="*/ 2467 w 21600"/>
                                <a:gd name="T9" fmla="*/ 2467 h 21600"/>
                                <a:gd name="T10" fmla="*/ 19133 w 21600"/>
                                <a:gd name="T11" fmla="*/ 19133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T8" t="T9" r="T10" b="T11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1333" y="21600"/>
                                  </a:lnTo>
                                  <a:lnTo>
                                    <a:pt x="20267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ln/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74295" tIns="8890" rIns="74295" bIns="8890" anchor="t" anchorCtr="0" upright="1">
                            <a:noAutofit/>
                          </wps:bodyPr>
                        </wps:wsp>
                      </wpg:grpSp>
                      <wps:wsp>
                        <wps:cNvPr id="64" name="Rectangle 35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962275" y="3790950"/>
                            <a:ext cx="450215" cy="23148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  <a:extLst/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7323E" w:rsidRPr="000A50CB" w:rsidRDefault="0047323E" w:rsidP="0047323E">
                              <w:pPr>
                                <w:jc w:val="center"/>
                                <w:rPr>
                                  <w:rFonts w:ascii="Monotype Corsiva" w:hAnsi="Monotype Corsiva"/>
                                  <w:b/>
                                  <w:szCs w:val="28"/>
                                </w:rPr>
                              </w:pPr>
                              <w:r w:rsidRPr="000A50CB">
                                <w:rPr>
                                  <w:rFonts w:ascii="Monotype Corsiva" w:hAnsi="Monotype Corsiva"/>
                                  <w:b/>
                                  <w:szCs w:val="28"/>
                                </w:rPr>
                                <w:t xml:space="preserve">From: </w:t>
                              </w:r>
                              <w:r w:rsidR="000A50CB" w:rsidRPr="000A50CB">
                                <w:rPr>
                                  <w:rFonts w:ascii="Monotype Corsiva" w:hAnsi="Monotype Corsiva"/>
                                  <w:b/>
                                  <w:szCs w:val="28"/>
                                </w:rPr>
                                <w:t>Ninong Albert &amp; Ninang Lhen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535" t="44820" r="51660" b="10174"/>
                          <a:stretch/>
                        </pic:blipFill>
                        <pic:spPr>
                          <a:xfrm>
                            <a:off x="1476375" y="657225"/>
                            <a:ext cx="2800350" cy="4067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76" o:spid="_x0000_s1026" style="position:absolute;left:0;text-align:left;margin-left:37.5pt;margin-top:100.5pt;width:478.8pt;height:436.7pt;z-index:251722752" coordsize="60807,554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">
                <v:group id="Group 59" o:spid="_x0000_s1027" style="position:absolute;width:60807;height:55460" coordsize="53324,49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shape id="AutoShape 4" o:spid="_x0000_s1028" alt="名称未設定 1のコピー" style="position:absolute;left:25819;top:17605;width:39529;height:15481;rotation: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" path="m,l727,21600r20146,l21600,,,xe" fillcolor="#fbcaa2 [1625]" strokecolor="#f68c36 [3049]">
                    <v:fill color2="#fdefe3 [505]" rotate="t" angle="180" colors="0 #ffbe86;22938f #ffd0aa;1 #ffebdb" focus="100%" type="gradient"/>
                    <v:shadow on="t" color="black" opacity="24903f" origin=",.5" offset="0,.55556mm"/>
                    <v:path o:connecttype="custom" o:connectlocs="3886262,774065;1976438,1548130;66613,774065;1976438,0" o:connectangles="0,0,0,0" textboxrect="2164,2164,19436,19436"/>
                  </v:shape>
                  <v:shape id="AutoShape 5" o:spid="_x0000_s1029" alt="名称未設定 1のコピー" style="position:absolute;left:-13418;top:19039;width:39433;height:12598;rotation: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" path="m,l727,21600r20146,l21600,,,xe" fillcolor="#fbcaa2 [1625]" strokecolor="#f68c36 [3049]">
                    <v:fill color2="#fdefe3 [505]" rotate="t" angle="180" colors="0 #ffbe86;22938f #ffd0aa;1 #ffebdb" focus="100%" type="gradient"/>
                    <v:shadow on="t" color="black" opacity="24903f" origin=",.5" offset="0,.55556mm"/>
                    <v:path o:connecttype="custom" o:connectlocs="3876897,629920;1971675,1259840;66453,629920;1971675,0" o:connectangles="0,0,0,0" textboxrect="2164,2164,19436,19436"/>
                  </v:shape>
                  <v:shape id="AutoShape 6" o:spid="_x0000_s1030" alt="名称未設定 1のコピー" style="position:absolute;left:12717;width:25146;height:5524;flip:y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" path="m,l1462,21600r18676,l21600,,,xe" fillcolor="#fbcaa2 [1625]" strokecolor="#f68c36 [3049]">
                    <v:fill color2="#fdefe3 [505]" rotate="t" angle="180" colors="0 #ffbe86;22938f #ffd0aa;1 #ffebdb" focus="100%" type="gradient"/>
                    <v:shadow on="t" color="black" opacity="24903f" origin=",.5" offset="0,.55556mm"/>
                    <v:path o:connecttype="custom" o:connectlocs="2429499,276225;1257300,552450;85101,276225;1257300,0" o:connectangles="0,0,0,0" textboxrect="2531,2531,19069,19069"/>
                  </v:shape>
                  <v:shape id="AutoShape 7" o:spid="_x0000_s1031" alt="名称未設定 1のコピー" style="position:absolute;left:12717;top:45174;width:25165;height:447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" path="m,l1333,21600r18934,l21600,,,xe" fillcolor="#fbcaa2 [1625]" strokecolor="#f68c36 [3049]">
                    <v:fill color2="#fdefe3 [505]" rotate="t" angle="180" colors="0 #ffbe86;22938f #ffd0aa;1 #ffebdb" focus="100%" type="gradient"/>
                    <v:shadow on="t" color="black" opacity="24903f" origin=",.5" offset="0,.55556mm"/>
                    <v:path o:connecttype="custom" o:connectlocs="2438796,223837;1258253,447675;77709,223837;1258253,0" o:connectangles="0,0,0,0" textboxrect="2467,2467,19133,19133"/>
                  </v:shape>
                </v:group>
                <v:rect id="Rectangle 35" o:spid="_x0000_s1032" style="position:absolute;left:29622;top:37909;width:4503;height:2314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" filled="f" stroked="f" strokeweight="1pt">
                  <v:textbox inset="5.85pt,.7pt,5.85pt,.7pt">
                    <w:txbxContent>
                      <w:p w:rsidR="0047323E" w:rsidRPr="000A50CB" w:rsidRDefault="0047323E" w:rsidP="0047323E">
                        <w:pPr>
                          <w:jc w:val="center"/>
                          <w:rPr>
                            <w:rFonts w:ascii="Monotype Corsiva" w:hAnsi="Monotype Corsiva"/>
                            <w:b/>
                            <w:szCs w:val="28"/>
                          </w:rPr>
                        </w:pPr>
                        <w:r w:rsidRPr="000A50CB">
                          <w:rPr>
                            <w:rFonts w:ascii="Monotype Corsiva" w:hAnsi="Monotype Corsiva"/>
                            <w:b/>
                            <w:szCs w:val="28"/>
                          </w:rPr>
                          <w:t xml:space="preserve">From: </w:t>
                        </w:r>
                        <w:r w:rsidR="000A50CB" w:rsidRPr="000A50CB">
                          <w:rPr>
                            <w:rFonts w:ascii="Monotype Corsiva" w:hAnsi="Monotype Corsiva"/>
                            <w:b/>
                            <w:szCs w:val="28"/>
                          </w:rPr>
                          <w:t>Ninong Albert &amp; Ninang Lhen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33" type="#_x0000_t75" style="position:absolute;left:14763;top:6572;width:28004;height:40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">
                  <v:imagedata r:id="rId9" o:title="" croptop="29373f" cropbottom="6668f" cropleft="19356f" cropright="33856f"/>
                  <v:path arrowok="t"/>
                </v:shape>
              </v:group>
            </w:pict>
          </mc:Fallback>
        </mc:AlternateContent>
      </w:r>
      <w:r w:rsidR="0026650E">
        <w:br w:type="page"/>
      </w:r>
    </w:p>
    <w:p w:rsidR="008C3C6D" w:rsidRDefault="008C3C6D" w:rsidP="00F36C7A"/>
    <w:p w:rsidR="0026650E" w:rsidRDefault="0026650E" w:rsidP="00F36C7A"/>
    <w:p w:rsidR="00821110" w:rsidRDefault="00821110" w:rsidP="00F36C7A">
      <w:pPr>
        <w:sectPr w:rsidR="00821110" w:rsidSect="00FF4089">
          <w:pgSz w:w="12240" w:h="15840" w:code="1"/>
          <w:pgMar w:top="720" w:right="720" w:bottom="720" w:left="720" w:header="851" w:footer="992" w:gutter="0"/>
          <w:cols w:space="425"/>
          <w:docGrid w:type="lines" w:linePitch="360"/>
        </w:sect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7C1F10CF" wp14:editId="4ED4DCBE">
                <wp:simplePos x="0" y="0"/>
                <wp:positionH relativeFrom="column">
                  <wp:posOffset>381000</wp:posOffset>
                </wp:positionH>
                <wp:positionV relativeFrom="paragraph">
                  <wp:posOffset>1095375</wp:posOffset>
                </wp:positionV>
                <wp:extent cx="6080760" cy="5546090"/>
                <wp:effectExtent l="57150" t="38100" r="72390" b="530860"/>
                <wp:wrapNone/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0760" cy="5546090"/>
                          <a:chOff x="0" y="0"/>
                          <a:chExt cx="6080760" cy="5546090"/>
                        </a:xfrm>
                      </wpg:grpSpPr>
                      <wpg:grpSp>
                        <wpg:cNvPr id="96" name="Group 96"/>
                        <wpg:cNvGrpSpPr/>
                        <wpg:grpSpPr>
                          <a:xfrm>
                            <a:off x="0" y="0"/>
                            <a:ext cx="6080760" cy="5546090"/>
                            <a:chOff x="0" y="0"/>
                            <a:chExt cx="6080760" cy="5546090"/>
                          </a:xfrm>
                        </wpg:grpSpPr>
                        <wpg:grpSp>
                          <wpg:cNvPr id="97" name="Group 97"/>
                          <wpg:cNvGrpSpPr/>
                          <wpg:grpSpPr>
                            <a:xfrm>
                              <a:off x="0" y="0"/>
                              <a:ext cx="6080760" cy="5546090"/>
                              <a:chOff x="0" y="0"/>
                              <a:chExt cx="5332480" cy="4965084"/>
                            </a:xfrm>
                          </wpg:grpSpPr>
                          <wps:wsp>
                            <wps:cNvPr id="98" name="AutoShape 4" descr="名称未設定 1のコピー"/>
                            <wps:cNvSpPr>
                              <a:spLocks noChangeArrowheads="1"/>
                            </wps:cNvSpPr>
                            <wps:spPr bwMode="auto">
                              <a:xfrm rot="16200000" flipH="1">
                                <a:off x="2581977" y="1760561"/>
                                <a:ext cx="3952875" cy="1548130"/>
                              </a:xfrm>
                              <a:custGeom>
                                <a:avLst/>
                                <a:gdLst>
                                  <a:gd name="G0" fmla="+- 727 0 0"/>
                                  <a:gd name="G1" fmla="+- 21600 0 727"/>
                                  <a:gd name="G2" fmla="*/ 727 1 2"/>
                                  <a:gd name="G3" fmla="+- 21600 0 G2"/>
                                  <a:gd name="G4" fmla="+/ 727 21600 2"/>
                                  <a:gd name="G5" fmla="+/ G1 0 2"/>
                                  <a:gd name="G6" fmla="*/ 21600 21600 727"/>
                                  <a:gd name="G7" fmla="*/ G6 1 2"/>
                                  <a:gd name="G8" fmla="+- 21600 0 G7"/>
                                  <a:gd name="G9" fmla="*/ 21600 1 2"/>
                                  <a:gd name="G10" fmla="+- 727 0 G9"/>
                                  <a:gd name="G11" fmla="?: G10 G8 0"/>
                                  <a:gd name="G12" fmla="?: G10 G7 21600"/>
                                  <a:gd name="T0" fmla="*/ 21236 w 21600"/>
                                  <a:gd name="T1" fmla="*/ 10800 h 21600"/>
                                  <a:gd name="T2" fmla="*/ 10800 w 21600"/>
                                  <a:gd name="T3" fmla="*/ 21600 h 21600"/>
                                  <a:gd name="T4" fmla="*/ 364 w 21600"/>
                                  <a:gd name="T5" fmla="*/ 10800 h 21600"/>
                                  <a:gd name="T6" fmla="*/ 10800 w 21600"/>
                                  <a:gd name="T7" fmla="*/ 0 h 21600"/>
                                  <a:gd name="T8" fmla="*/ 2164 w 21600"/>
                                  <a:gd name="T9" fmla="*/ 2164 h 21600"/>
                                  <a:gd name="T10" fmla="*/ 19436 w 21600"/>
                                  <a:gd name="T11" fmla="*/ 19436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727" y="21600"/>
                                    </a:lnTo>
                                    <a:lnTo>
                                      <a:pt x="20873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vert="horz" wrap="square" lIns="74295" tIns="8890" rIns="74295" bIns="8890" anchor="t" anchorCtr="0" upright="1">
                              <a:noAutofit/>
                            </wps:bodyPr>
                          </wps:wsp>
                          <wps:wsp>
                            <wps:cNvPr id="99" name="AutoShape 5" descr="名称未設定 1のコピー"/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-1341755" y="1903863"/>
                                <a:ext cx="3943350" cy="1259840"/>
                              </a:xfrm>
                              <a:custGeom>
                                <a:avLst/>
                                <a:gdLst>
                                  <a:gd name="G0" fmla="+- 727 0 0"/>
                                  <a:gd name="G1" fmla="+- 21600 0 727"/>
                                  <a:gd name="G2" fmla="*/ 727 1 2"/>
                                  <a:gd name="G3" fmla="+- 21600 0 G2"/>
                                  <a:gd name="G4" fmla="+/ 727 21600 2"/>
                                  <a:gd name="G5" fmla="+/ G1 0 2"/>
                                  <a:gd name="G6" fmla="*/ 21600 21600 727"/>
                                  <a:gd name="G7" fmla="*/ G6 1 2"/>
                                  <a:gd name="G8" fmla="+- 21600 0 G7"/>
                                  <a:gd name="G9" fmla="*/ 21600 1 2"/>
                                  <a:gd name="G10" fmla="+- 727 0 G9"/>
                                  <a:gd name="G11" fmla="?: G10 G8 0"/>
                                  <a:gd name="G12" fmla="?: G10 G7 21600"/>
                                  <a:gd name="T0" fmla="*/ 21236 w 21600"/>
                                  <a:gd name="T1" fmla="*/ 10800 h 21600"/>
                                  <a:gd name="T2" fmla="*/ 10800 w 21600"/>
                                  <a:gd name="T3" fmla="*/ 21600 h 21600"/>
                                  <a:gd name="T4" fmla="*/ 364 w 21600"/>
                                  <a:gd name="T5" fmla="*/ 10800 h 21600"/>
                                  <a:gd name="T6" fmla="*/ 10800 w 21600"/>
                                  <a:gd name="T7" fmla="*/ 0 h 21600"/>
                                  <a:gd name="T8" fmla="*/ 2164 w 21600"/>
                                  <a:gd name="T9" fmla="*/ 2164 h 21600"/>
                                  <a:gd name="T10" fmla="*/ 19436 w 21600"/>
                                  <a:gd name="T11" fmla="*/ 19436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727" y="21600"/>
                                    </a:lnTo>
                                    <a:lnTo>
                                      <a:pt x="20873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vert="horz" wrap="square" lIns="74295" tIns="8890" rIns="74295" bIns="8890" anchor="t" anchorCtr="0" upright="1">
                              <a:noAutofit/>
                            </wps:bodyPr>
                          </wps:wsp>
                          <wps:wsp>
                            <wps:cNvPr id="100" name="AutoShape 6" descr="名称未設定 1のコピー"/>
                            <wps:cNvSpPr>
                              <a:spLocks noChangeArrowheads="1"/>
                            </wps:cNvSpPr>
                            <wps:spPr bwMode="auto">
                              <a:xfrm flipV="1">
                                <a:off x="1271792" y="0"/>
                                <a:ext cx="2514600" cy="552450"/>
                              </a:xfrm>
                              <a:custGeom>
                                <a:avLst/>
                                <a:gdLst>
                                  <a:gd name="G0" fmla="+- 1462 0 0"/>
                                  <a:gd name="G1" fmla="+- 21600 0 1462"/>
                                  <a:gd name="G2" fmla="*/ 1462 1 2"/>
                                  <a:gd name="G3" fmla="+- 21600 0 G2"/>
                                  <a:gd name="G4" fmla="+/ 1462 21600 2"/>
                                  <a:gd name="G5" fmla="+/ G1 0 2"/>
                                  <a:gd name="G6" fmla="*/ 21600 21600 1462"/>
                                  <a:gd name="G7" fmla="*/ G6 1 2"/>
                                  <a:gd name="G8" fmla="+- 21600 0 G7"/>
                                  <a:gd name="G9" fmla="*/ 21600 1 2"/>
                                  <a:gd name="G10" fmla="+- 1462 0 G9"/>
                                  <a:gd name="G11" fmla="?: G10 G8 0"/>
                                  <a:gd name="G12" fmla="?: G10 G7 21600"/>
                                  <a:gd name="T0" fmla="*/ 20869 w 21600"/>
                                  <a:gd name="T1" fmla="*/ 10800 h 21600"/>
                                  <a:gd name="T2" fmla="*/ 10800 w 21600"/>
                                  <a:gd name="T3" fmla="*/ 21600 h 21600"/>
                                  <a:gd name="T4" fmla="*/ 731 w 21600"/>
                                  <a:gd name="T5" fmla="*/ 10800 h 21600"/>
                                  <a:gd name="T6" fmla="*/ 10800 w 21600"/>
                                  <a:gd name="T7" fmla="*/ 0 h 21600"/>
                                  <a:gd name="T8" fmla="*/ 2531 w 21600"/>
                                  <a:gd name="T9" fmla="*/ 2531 h 21600"/>
                                  <a:gd name="T10" fmla="*/ 19069 w 21600"/>
                                  <a:gd name="T11" fmla="*/ 19069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1462" y="21600"/>
                                    </a:lnTo>
                                    <a:lnTo>
                                      <a:pt x="20138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vert="horz" wrap="square" lIns="74295" tIns="8890" rIns="74295" bIns="8890" anchor="t" anchorCtr="0" upright="1">
                              <a:noAutofit/>
                            </wps:bodyPr>
                          </wps:wsp>
                          <wps:wsp>
                            <wps:cNvPr id="101" name="AutoShape 7" descr="名称未設定 1のコピー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71792" y="4517409"/>
                                <a:ext cx="2516505" cy="447675"/>
                              </a:xfrm>
                              <a:custGeom>
                                <a:avLst/>
                                <a:gdLst>
                                  <a:gd name="G0" fmla="+- 1333 0 0"/>
                                  <a:gd name="G1" fmla="+- 21600 0 1333"/>
                                  <a:gd name="G2" fmla="*/ 1333 1 2"/>
                                  <a:gd name="G3" fmla="+- 21600 0 G2"/>
                                  <a:gd name="G4" fmla="+/ 1333 21600 2"/>
                                  <a:gd name="G5" fmla="+/ G1 0 2"/>
                                  <a:gd name="G6" fmla="*/ 21600 21600 1333"/>
                                  <a:gd name="G7" fmla="*/ G6 1 2"/>
                                  <a:gd name="G8" fmla="+- 21600 0 G7"/>
                                  <a:gd name="G9" fmla="*/ 21600 1 2"/>
                                  <a:gd name="G10" fmla="+- 1333 0 G9"/>
                                  <a:gd name="G11" fmla="?: G10 G8 0"/>
                                  <a:gd name="G12" fmla="?: G10 G7 21600"/>
                                  <a:gd name="T0" fmla="*/ 20933 w 21600"/>
                                  <a:gd name="T1" fmla="*/ 10800 h 21600"/>
                                  <a:gd name="T2" fmla="*/ 10800 w 21600"/>
                                  <a:gd name="T3" fmla="*/ 21600 h 21600"/>
                                  <a:gd name="T4" fmla="*/ 667 w 21600"/>
                                  <a:gd name="T5" fmla="*/ 10800 h 21600"/>
                                  <a:gd name="T6" fmla="*/ 10800 w 21600"/>
                                  <a:gd name="T7" fmla="*/ 0 h 21600"/>
                                  <a:gd name="T8" fmla="*/ 2467 w 21600"/>
                                  <a:gd name="T9" fmla="*/ 2467 h 21600"/>
                                  <a:gd name="T10" fmla="*/ 19133 w 21600"/>
                                  <a:gd name="T11" fmla="*/ 19133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1333" y="21600"/>
                                    </a:lnTo>
                                    <a:lnTo>
                                      <a:pt x="20267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vert="horz" wrap="square" lIns="74295" tIns="8890" rIns="74295" bIns="8890" anchor="t" anchorCtr="0" upright="1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02" name="Pictur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9535" t="44820" r="51660" b="10174"/>
                            <a:stretch/>
                          </pic:blipFill>
                          <pic:spPr>
                            <a:xfrm>
                              <a:off x="1476375" y="657225"/>
                              <a:ext cx="2800350" cy="40671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03" name="Rectangle 35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905125" y="3762375"/>
                            <a:ext cx="450215" cy="23148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  <a:extLst/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21110" w:rsidRPr="000A50CB" w:rsidRDefault="00821110" w:rsidP="00821110">
                              <w:pPr>
                                <w:jc w:val="center"/>
                                <w:rPr>
                                  <w:rFonts w:ascii="Monotype Corsiva" w:hAnsi="Monotype Corsiva"/>
                                  <w:b/>
                                  <w:szCs w:val="28"/>
                                </w:rPr>
                              </w:pPr>
                              <w:r>
                                <w:rPr>
                                  <w:rFonts w:ascii="Monotype Corsiva" w:hAnsi="Monotype Corsiva"/>
                                  <w:b/>
                                  <w:szCs w:val="28"/>
                                </w:rPr>
                                <w:t xml:space="preserve">From: </w:t>
                              </w:r>
                              <w:r w:rsidRPr="000A50CB">
                                <w:rPr>
                                  <w:rFonts w:ascii="Monotype Corsiva" w:hAnsi="Monotype Corsiva"/>
                                  <w:b/>
                                  <w:szCs w:val="28"/>
                                </w:rPr>
                                <w:t>Ninang Lhen</w:t>
                              </w:r>
                              <w:r>
                                <w:rPr>
                                  <w:rFonts w:ascii="Monotype Corsiva" w:hAnsi="Monotype Corsiva"/>
                                  <w:b/>
                                  <w:szCs w:val="28"/>
                                </w:rPr>
                                <w:t xml:space="preserve"> &amp; </w:t>
                              </w:r>
                              <w:r w:rsidRPr="000A50CB">
                                <w:rPr>
                                  <w:rFonts w:ascii="Monotype Corsiva" w:hAnsi="Monotype Corsiva"/>
                                  <w:b/>
                                  <w:szCs w:val="28"/>
                                </w:rPr>
                                <w:t>Ninong Albert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1F10CF" id="Group 95" o:spid="_x0000_s1034" style="position:absolute;left:0;text-align:left;margin-left:30pt;margin-top:86.25pt;width:478.8pt;height:436.7pt;z-index:251729920" coordsize="60807,554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">
                <v:group id="Group 96" o:spid="_x0000_s1035" style="position:absolute;width:60807;height:55460" coordsize="60807,55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<v:group id="Group 97" o:spid="_x0000_s1036" style="position:absolute;width:60807;height:55460" coordsize="53324,49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  <v:shape id="AutoShape 4" o:spid="_x0000_s1037" alt="名称未設定 1のコピー" style="position:absolute;left:25819;top:17605;width:39529;height:15481;rotation: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" path="m,l727,21600r20146,l21600,,,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o:connecttype="custom" o:connectlocs="3886262,774065;1976438,1548130;66613,774065;1976438,0" o:connectangles="0,0,0,0" textboxrect="2164,2164,19436,19436"/>
                    </v:shape>
                    <v:shape id="AutoShape 5" o:spid="_x0000_s1038" alt="名称未設定 1のコピー" style="position:absolute;left:-13418;top:19039;width:39433;height:12598;rotation: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" path="m,l727,21600r20146,l21600,,,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o:connecttype="custom" o:connectlocs="3876897,629920;1971675,1259840;66453,629920;1971675,0" o:connectangles="0,0,0,0" textboxrect="2164,2164,19436,19436"/>
                    </v:shape>
                    <v:shape id="AutoShape 6" o:spid="_x0000_s1039" alt="名称未設定 1のコピー" style="position:absolute;left:12717;width:25146;height:5524;flip:y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" path="m,l1462,21600r18676,l21600,,,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o:connecttype="custom" o:connectlocs="2429499,276225;1257300,552450;85101,276225;1257300,0" o:connectangles="0,0,0,0" textboxrect="2531,2531,19069,19069"/>
                    </v:shape>
                    <v:shape id="AutoShape 7" o:spid="_x0000_s1040" alt="名称未設定 1のコピー" style="position:absolute;left:12717;top:45174;width:25165;height:447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" path="m,l1333,21600r18934,l21600,,,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o:connecttype="custom" o:connectlocs="2438796,223837;1258253,447675;77709,223837;1258253,0" o:connectangles="0,0,0,0" textboxrect="2467,2467,19133,19133"/>
                    </v:shape>
                  </v:group>
                  <v:shape id="Picture 1" o:spid="_x0000_s1041" type="#_x0000_t75" style="position:absolute;left:14763;top:6572;width:28004;height:40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">
                    <v:imagedata r:id="rId9" o:title="" croptop="29373f" cropbottom="6668f" cropleft="19356f" cropright="33856f"/>
                    <v:path arrowok="t"/>
                  </v:shape>
                </v:group>
                <v:rect id="Rectangle 35" o:spid="_x0000_s1042" style="position:absolute;left:29051;top:37623;width:4502;height:2314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" filled="f" stroked="f" strokeweight="1pt">
                  <v:textbox inset="5.85pt,.7pt,5.85pt,.7pt">
                    <w:txbxContent>
                      <w:p w:rsidR="00821110" w:rsidRPr="000A50CB" w:rsidRDefault="00821110" w:rsidP="00821110">
                        <w:pPr>
                          <w:jc w:val="center"/>
                          <w:rPr>
                            <w:rFonts w:ascii="Monotype Corsiva" w:hAnsi="Monotype Corsiva"/>
                            <w:b/>
                            <w:szCs w:val="28"/>
                          </w:rPr>
                        </w:pPr>
                        <w:r>
                          <w:rPr>
                            <w:rFonts w:ascii="Monotype Corsiva" w:hAnsi="Monotype Corsiva"/>
                            <w:b/>
                            <w:szCs w:val="28"/>
                          </w:rPr>
                          <w:t xml:space="preserve">From: </w:t>
                        </w:r>
                        <w:r w:rsidRPr="000A50CB">
                          <w:rPr>
                            <w:rFonts w:ascii="Monotype Corsiva" w:hAnsi="Monotype Corsiva"/>
                            <w:b/>
                            <w:szCs w:val="28"/>
                          </w:rPr>
                          <w:t>Ninang Lhen</w:t>
                        </w:r>
                        <w:r>
                          <w:rPr>
                            <w:rFonts w:ascii="Monotype Corsiva" w:hAnsi="Monotype Corsiva"/>
                            <w:b/>
                            <w:szCs w:val="28"/>
                          </w:rPr>
                          <w:t xml:space="preserve"> &amp; </w:t>
                        </w:r>
                        <w:r w:rsidRPr="000A50CB">
                          <w:rPr>
                            <w:rFonts w:ascii="Monotype Corsiva" w:hAnsi="Monotype Corsiva"/>
                            <w:b/>
                            <w:szCs w:val="28"/>
                          </w:rPr>
                          <w:t>Ninong Albert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75FD0" w:rsidRDefault="00821110" w:rsidP="00F36C7A">
      <w:bookmarkStart w:id="0" w:name="_GoBack"/>
      <w:bookmarkEnd w:id="0"/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80256" behindDoc="0" locked="0" layoutInCell="1" allowOverlap="1" wp14:anchorId="04EDDC5C" wp14:editId="342B7629">
                <wp:simplePos x="0" y="0"/>
                <wp:positionH relativeFrom="column">
                  <wp:posOffset>285750</wp:posOffset>
                </wp:positionH>
                <wp:positionV relativeFrom="paragraph">
                  <wp:posOffset>2362200</wp:posOffset>
                </wp:positionV>
                <wp:extent cx="6080760" cy="5546090"/>
                <wp:effectExtent l="57150" t="38100" r="72390" b="530860"/>
                <wp:wrapNone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0760" cy="5546090"/>
                          <a:chOff x="0" y="0"/>
                          <a:chExt cx="6080760" cy="5546090"/>
                        </a:xfrm>
                      </wpg:grpSpPr>
                      <wpg:grpSp>
                        <wpg:cNvPr id="115" name="Group 115"/>
                        <wpg:cNvGrpSpPr/>
                        <wpg:grpSpPr>
                          <a:xfrm>
                            <a:off x="0" y="0"/>
                            <a:ext cx="6080760" cy="5546090"/>
                            <a:chOff x="0" y="0"/>
                            <a:chExt cx="6080760" cy="5546090"/>
                          </a:xfrm>
                        </wpg:grpSpPr>
                        <wpg:grpSp>
                          <wpg:cNvPr id="116" name="Group 116"/>
                          <wpg:cNvGrpSpPr/>
                          <wpg:grpSpPr>
                            <a:xfrm>
                              <a:off x="0" y="0"/>
                              <a:ext cx="6080760" cy="5546090"/>
                              <a:chOff x="0" y="0"/>
                              <a:chExt cx="5332480" cy="4965084"/>
                            </a:xfrm>
                          </wpg:grpSpPr>
                          <wps:wsp>
                            <wps:cNvPr id="117" name="AutoShape 4" descr="名称未設定 1のコピー"/>
                            <wps:cNvSpPr>
                              <a:spLocks noChangeArrowheads="1"/>
                            </wps:cNvSpPr>
                            <wps:spPr bwMode="auto">
                              <a:xfrm rot="16200000" flipH="1">
                                <a:off x="2581977" y="1760561"/>
                                <a:ext cx="3952875" cy="1548130"/>
                              </a:xfrm>
                              <a:custGeom>
                                <a:avLst/>
                                <a:gdLst>
                                  <a:gd name="G0" fmla="+- 727 0 0"/>
                                  <a:gd name="G1" fmla="+- 21600 0 727"/>
                                  <a:gd name="G2" fmla="*/ 727 1 2"/>
                                  <a:gd name="G3" fmla="+- 21600 0 G2"/>
                                  <a:gd name="G4" fmla="+/ 727 21600 2"/>
                                  <a:gd name="G5" fmla="+/ G1 0 2"/>
                                  <a:gd name="G6" fmla="*/ 21600 21600 727"/>
                                  <a:gd name="G7" fmla="*/ G6 1 2"/>
                                  <a:gd name="G8" fmla="+- 21600 0 G7"/>
                                  <a:gd name="G9" fmla="*/ 21600 1 2"/>
                                  <a:gd name="G10" fmla="+- 727 0 G9"/>
                                  <a:gd name="G11" fmla="?: G10 G8 0"/>
                                  <a:gd name="G12" fmla="?: G10 G7 21600"/>
                                  <a:gd name="T0" fmla="*/ 21236 w 21600"/>
                                  <a:gd name="T1" fmla="*/ 10800 h 21600"/>
                                  <a:gd name="T2" fmla="*/ 10800 w 21600"/>
                                  <a:gd name="T3" fmla="*/ 21600 h 21600"/>
                                  <a:gd name="T4" fmla="*/ 364 w 21600"/>
                                  <a:gd name="T5" fmla="*/ 10800 h 21600"/>
                                  <a:gd name="T6" fmla="*/ 10800 w 21600"/>
                                  <a:gd name="T7" fmla="*/ 0 h 21600"/>
                                  <a:gd name="T8" fmla="*/ 2164 w 21600"/>
                                  <a:gd name="T9" fmla="*/ 2164 h 21600"/>
                                  <a:gd name="T10" fmla="*/ 19436 w 21600"/>
                                  <a:gd name="T11" fmla="*/ 19436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727" y="21600"/>
                                    </a:lnTo>
                                    <a:lnTo>
                                      <a:pt x="20873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vert="horz" wrap="square" lIns="74295" tIns="8890" rIns="74295" bIns="8890" anchor="t" anchorCtr="0" upright="1">
                              <a:noAutofit/>
                            </wps:bodyPr>
                          </wps:wsp>
                          <wps:wsp>
                            <wps:cNvPr id="118" name="AutoShape 5" descr="名称未設定 1のコピー"/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-1341755" y="1903863"/>
                                <a:ext cx="3943350" cy="1259840"/>
                              </a:xfrm>
                              <a:custGeom>
                                <a:avLst/>
                                <a:gdLst>
                                  <a:gd name="G0" fmla="+- 727 0 0"/>
                                  <a:gd name="G1" fmla="+- 21600 0 727"/>
                                  <a:gd name="G2" fmla="*/ 727 1 2"/>
                                  <a:gd name="G3" fmla="+- 21600 0 G2"/>
                                  <a:gd name="G4" fmla="+/ 727 21600 2"/>
                                  <a:gd name="G5" fmla="+/ G1 0 2"/>
                                  <a:gd name="G6" fmla="*/ 21600 21600 727"/>
                                  <a:gd name="G7" fmla="*/ G6 1 2"/>
                                  <a:gd name="G8" fmla="+- 21600 0 G7"/>
                                  <a:gd name="G9" fmla="*/ 21600 1 2"/>
                                  <a:gd name="G10" fmla="+- 727 0 G9"/>
                                  <a:gd name="G11" fmla="?: G10 G8 0"/>
                                  <a:gd name="G12" fmla="?: G10 G7 21600"/>
                                  <a:gd name="T0" fmla="*/ 21236 w 21600"/>
                                  <a:gd name="T1" fmla="*/ 10800 h 21600"/>
                                  <a:gd name="T2" fmla="*/ 10800 w 21600"/>
                                  <a:gd name="T3" fmla="*/ 21600 h 21600"/>
                                  <a:gd name="T4" fmla="*/ 364 w 21600"/>
                                  <a:gd name="T5" fmla="*/ 10800 h 21600"/>
                                  <a:gd name="T6" fmla="*/ 10800 w 21600"/>
                                  <a:gd name="T7" fmla="*/ 0 h 21600"/>
                                  <a:gd name="T8" fmla="*/ 2164 w 21600"/>
                                  <a:gd name="T9" fmla="*/ 2164 h 21600"/>
                                  <a:gd name="T10" fmla="*/ 19436 w 21600"/>
                                  <a:gd name="T11" fmla="*/ 19436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727" y="21600"/>
                                    </a:lnTo>
                                    <a:lnTo>
                                      <a:pt x="20873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vert="horz" wrap="square" lIns="74295" tIns="8890" rIns="74295" bIns="8890" anchor="t" anchorCtr="0" upright="1">
                              <a:noAutofit/>
                            </wps:bodyPr>
                          </wps:wsp>
                          <wps:wsp>
                            <wps:cNvPr id="119" name="AutoShape 6" descr="名称未設定 1のコピー"/>
                            <wps:cNvSpPr>
                              <a:spLocks noChangeArrowheads="1"/>
                            </wps:cNvSpPr>
                            <wps:spPr bwMode="auto">
                              <a:xfrm flipV="1">
                                <a:off x="1271792" y="0"/>
                                <a:ext cx="2514600" cy="552450"/>
                              </a:xfrm>
                              <a:custGeom>
                                <a:avLst/>
                                <a:gdLst>
                                  <a:gd name="G0" fmla="+- 1462 0 0"/>
                                  <a:gd name="G1" fmla="+- 21600 0 1462"/>
                                  <a:gd name="G2" fmla="*/ 1462 1 2"/>
                                  <a:gd name="G3" fmla="+- 21600 0 G2"/>
                                  <a:gd name="G4" fmla="+/ 1462 21600 2"/>
                                  <a:gd name="G5" fmla="+/ G1 0 2"/>
                                  <a:gd name="G6" fmla="*/ 21600 21600 1462"/>
                                  <a:gd name="G7" fmla="*/ G6 1 2"/>
                                  <a:gd name="G8" fmla="+- 21600 0 G7"/>
                                  <a:gd name="G9" fmla="*/ 21600 1 2"/>
                                  <a:gd name="G10" fmla="+- 1462 0 G9"/>
                                  <a:gd name="G11" fmla="?: G10 G8 0"/>
                                  <a:gd name="G12" fmla="?: G10 G7 21600"/>
                                  <a:gd name="T0" fmla="*/ 20869 w 21600"/>
                                  <a:gd name="T1" fmla="*/ 10800 h 21600"/>
                                  <a:gd name="T2" fmla="*/ 10800 w 21600"/>
                                  <a:gd name="T3" fmla="*/ 21600 h 21600"/>
                                  <a:gd name="T4" fmla="*/ 731 w 21600"/>
                                  <a:gd name="T5" fmla="*/ 10800 h 21600"/>
                                  <a:gd name="T6" fmla="*/ 10800 w 21600"/>
                                  <a:gd name="T7" fmla="*/ 0 h 21600"/>
                                  <a:gd name="T8" fmla="*/ 2531 w 21600"/>
                                  <a:gd name="T9" fmla="*/ 2531 h 21600"/>
                                  <a:gd name="T10" fmla="*/ 19069 w 21600"/>
                                  <a:gd name="T11" fmla="*/ 19069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1462" y="21600"/>
                                    </a:lnTo>
                                    <a:lnTo>
                                      <a:pt x="20138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vert="horz" wrap="square" lIns="74295" tIns="8890" rIns="74295" bIns="8890" anchor="t" anchorCtr="0" upright="1">
                              <a:noAutofit/>
                            </wps:bodyPr>
                          </wps:wsp>
                          <wps:wsp>
                            <wps:cNvPr id="120" name="AutoShape 7" descr="名称未設定 1のコピー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71792" y="4517409"/>
                                <a:ext cx="2516505" cy="447675"/>
                              </a:xfrm>
                              <a:custGeom>
                                <a:avLst/>
                                <a:gdLst>
                                  <a:gd name="G0" fmla="+- 1333 0 0"/>
                                  <a:gd name="G1" fmla="+- 21600 0 1333"/>
                                  <a:gd name="G2" fmla="*/ 1333 1 2"/>
                                  <a:gd name="G3" fmla="+- 21600 0 G2"/>
                                  <a:gd name="G4" fmla="+/ 1333 21600 2"/>
                                  <a:gd name="G5" fmla="+/ G1 0 2"/>
                                  <a:gd name="G6" fmla="*/ 21600 21600 1333"/>
                                  <a:gd name="G7" fmla="*/ G6 1 2"/>
                                  <a:gd name="G8" fmla="+- 21600 0 G7"/>
                                  <a:gd name="G9" fmla="*/ 21600 1 2"/>
                                  <a:gd name="G10" fmla="+- 1333 0 G9"/>
                                  <a:gd name="G11" fmla="?: G10 G8 0"/>
                                  <a:gd name="G12" fmla="?: G10 G7 21600"/>
                                  <a:gd name="T0" fmla="*/ 20933 w 21600"/>
                                  <a:gd name="T1" fmla="*/ 10800 h 21600"/>
                                  <a:gd name="T2" fmla="*/ 10800 w 21600"/>
                                  <a:gd name="T3" fmla="*/ 21600 h 21600"/>
                                  <a:gd name="T4" fmla="*/ 667 w 21600"/>
                                  <a:gd name="T5" fmla="*/ 10800 h 21600"/>
                                  <a:gd name="T6" fmla="*/ 10800 w 21600"/>
                                  <a:gd name="T7" fmla="*/ 0 h 21600"/>
                                  <a:gd name="T8" fmla="*/ 2467 w 21600"/>
                                  <a:gd name="T9" fmla="*/ 2467 h 21600"/>
                                  <a:gd name="T10" fmla="*/ 19133 w 21600"/>
                                  <a:gd name="T11" fmla="*/ 19133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1333" y="21600"/>
                                    </a:lnTo>
                                    <a:lnTo>
                                      <a:pt x="20267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vert="horz" wrap="square" lIns="74295" tIns="8890" rIns="74295" bIns="8890" anchor="t" anchorCtr="0" upright="1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21" name="Pictur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9535" t="44820" r="51660" b="10174"/>
                            <a:stretch/>
                          </pic:blipFill>
                          <pic:spPr>
                            <a:xfrm>
                              <a:off x="1476375" y="657225"/>
                              <a:ext cx="2800350" cy="40671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22" name="Rectangle 35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905125" y="3762375"/>
                            <a:ext cx="450215" cy="23148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  <a:extLst/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21110" w:rsidRPr="000A50CB" w:rsidRDefault="00821110" w:rsidP="00821110">
                              <w:pPr>
                                <w:jc w:val="center"/>
                                <w:rPr>
                                  <w:rFonts w:ascii="Monotype Corsiva" w:hAnsi="Monotype Corsiva"/>
                                  <w:b/>
                                  <w:szCs w:val="28"/>
                                </w:rPr>
                              </w:pPr>
                              <w:r>
                                <w:rPr>
                                  <w:rFonts w:ascii="Monotype Corsiva" w:hAnsi="Monotype Corsiva"/>
                                  <w:b/>
                                  <w:szCs w:val="28"/>
                                </w:rPr>
                                <w:t xml:space="preserve">From: </w:t>
                              </w:r>
                              <w:r w:rsidR="00922A39">
                                <w:rPr>
                                  <w:rFonts w:ascii="Monotype Corsiva" w:hAnsi="Monotype Corsiva"/>
                                  <w:b/>
                                  <w:szCs w:val="28"/>
                                </w:rPr>
                                <w:t>Tita</w:t>
                              </w:r>
                              <w:r w:rsidRPr="000A50CB">
                                <w:rPr>
                                  <w:rFonts w:ascii="Monotype Corsiva" w:hAnsi="Monotype Corsiva"/>
                                  <w:b/>
                                  <w:szCs w:val="28"/>
                                </w:rPr>
                                <w:t xml:space="preserve"> Lhen</w:t>
                              </w:r>
                              <w:r w:rsidR="00922A39">
                                <w:rPr>
                                  <w:rFonts w:ascii="Monotype Corsiva" w:hAnsi="Monotype Corsiva"/>
                                  <w:b/>
                                  <w:szCs w:val="28"/>
                                </w:rPr>
                                <w:t>, Tito John2x &amp; Zeke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EDDC5C" id="Group 114" o:spid="_x0000_s1043" style="position:absolute;left:0;text-align:left;margin-left:22.5pt;margin-top:186pt;width:478.8pt;height:436.7pt;z-index:251680256" coordsize="60807,554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">
                <v:group id="Group 115" o:spid="_x0000_s1044" style="position:absolute;width:60807;height:55460" coordsize="60807,55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group id="Group 116" o:spid="_x0000_s1045" style="position:absolute;width:60807;height:55460" coordsize="53324,49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  <v:shape id="AutoShape 4" o:spid="_x0000_s1046" alt="名称未設定 1のコピー" style="position:absolute;left:25819;top:17605;width:39529;height:15481;rotation: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" path="m,l727,21600r20146,l21600,,,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o:connecttype="custom" o:connectlocs="3886262,774065;1976438,1548130;66613,774065;1976438,0" o:connectangles="0,0,0,0" textboxrect="2164,2164,19436,19436"/>
                    </v:shape>
                    <v:shape id="AutoShape 5" o:spid="_x0000_s1047" alt="名称未設定 1のコピー" style="position:absolute;left:-13418;top:19039;width:39433;height:12598;rotation: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" path="m,l727,21600r20146,l21600,,,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o:connecttype="custom" o:connectlocs="3876897,629920;1971675,1259840;66453,629920;1971675,0" o:connectangles="0,0,0,0" textboxrect="2164,2164,19436,19436"/>
                    </v:shape>
                    <v:shape id="AutoShape 6" o:spid="_x0000_s1048" alt="名称未設定 1のコピー" style="position:absolute;left:12717;width:25146;height:5524;flip:y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" path="m,l1462,21600r18676,l21600,,,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o:connecttype="custom" o:connectlocs="2429499,276225;1257300,552450;85101,276225;1257300,0" o:connectangles="0,0,0,0" textboxrect="2531,2531,19069,19069"/>
                    </v:shape>
                    <v:shape id="AutoShape 7" o:spid="_x0000_s1049" alt="名称未設定 1のコピー" style="position:absolute;left:12717;top:45174;width:25165;height:447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" path="m,l1333,21600r18934,l21600,,,xe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path o:connecttype="custom" o:connectlocs="2438796,223837;1258253,447675;77709,223837;1258253,0" o:connectangles="0,0,0,0" textboxrect="2467,2467,19133,19133"/>
                    </v:shape>
                  </v:group>
                  <v:shape id="Picture 1" o:spid="_x0000_s1050" type="#_x0000_t75" style="position:absolute;left:14763;top:6572;width:28004;height:40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">
                    <v:imagedata r:id="rId9" o:title="" croptop="29373f" cropbottom="6668f" cropleft="19356f" cropright="33856f"/>
                    <v:path arrowok="t"/>
                  </v:shape>
                </v:group>
                <v:rect id="Rectangle 35" o:spid="_x0000_s1051" style="position:absolute;left:29051;top:37623;width:4502;height:2314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" filled="f" stroked="f" strokeweight="1pt">
                  <v:textbox inset="5.85pt,.7pt,5.85pt,.7pt">
                    <w:txbxContent>
                      <w:p w:rsidR="00821110" w:rsidRPr="000A50CB" w:rsidRDefault="00821110" w:rsidP="00821110">
                        <w:pPr>
                          <w:jc w:val="center"/>
                          <w:rPr>
                            <w:rFonts w:ascii="Monotype Corsiva" w:hAnsi="Monotype Corsiva"/>
                            <w:b/>
                            <w:szCs w:val="28"/>
                          </w:rPr>
                        </w:pPr>
                        <w:r>
                          <w:rPr>
                            <w:rFonts w:ascii="Monotype Corsiva" w:hAnsi="Monotype Corsiva"/>
                            <w:b/>
                            <w:szCs w:val="28"/>
                          </w:rPr>
                          <w:t xml:space="preserve">From: </w:t>
                        </w:r>
                        <w:r w:rsidR="00922A39">
                          <w:rPr>
                            <w:rFonts w:ascii="Monotype Corsiva" w:hAnsi="Monotype Corsiva"/>
                            <w:b/>
                            <w:szCs w:val="28"/>
                          </w:rPr>
                          <w:t>Tita</w:t>
                        </w:r>
                        <w:r w:rsidRPr="000A50CB">
                          <w:rPr>
                            <w:rFonts w:ascii="Monotype Corsiva" w:hAnsi="Monotype Corsiva"/>
                            <w:b/>
                            <w:szCs w:val="28"/>
                          </w:rPr>
                          <w:t xml:space="preserve"> Lhen</w:t>
                        </w:r>
                        <w:r w:rsidR="00922A39">
                          <w:rPr>
                            <w:rFonts w:ascii="Monotype Corsiva" w:hAnsi="Monotype Corsiva"/>
                            <w:b/>
                            <w:szCs w:val="28"/>
                          </w:rPr>
                          <w:t>, Tito John2x &amp; Zeke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A36E1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18E610" wp14:editId="003ECEDB">
                <wp:simplePos x="0" y="0"/>
                <wp:positionH relativeFrom="column">
                  <wp:posOffset>5918835</wp:posOffset>
                </wp:positionH>
                <wp:positionV relativeFrom="paragraph">
                  <wp:posOffset>2693035</wp:posOffset>
                </wp:positionV>
                <wp:extent cx="0" cy="3714750"/>
                <wp:effectExtent l="13335" t="6985" r="5715" b="12065"/>
                <wp:wrapNone/>
                <wp:docPr id="8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1475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C0C0C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BEC298" id="Line 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6.05pt,212.05pt" to="466.05pt,50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" strokecolor="silver">
                <v:stroke dashstyle="1 1" endcap="round"/>
              </v:line>
            </w:pict>
          </mc:Fallback>
        </mc:AlternateContent>
      </w:r>
    </w:p>
    <w:sectPr w:rsidR="00375FD0" w:rsidSect="00FF4089">
      <w:pgSz w:w="12240" w:h="15840" w:code="1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61B2" w:rsidRDefault="002761B2" w:rsidP="00F36C7A">
      <w:r>
        <w:separator/>
      </w:r>
    </w:p>
  </w:endnote>
  <w:endnote w:type="continuationSeparator" w:id="0">
    <w:p w:rsidR="002761B2" w:rsidRDefault="002761B2" w:rsidP="00F36C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HGPSoeiKakugothicUB">
    <w:altName w:val="Arial Unicode MS"/>
    <w:charset w:val="80"/>
    <w:family w:val="modern"/>
    <w:pitch w:val="variable"/>
    <w:sig w:usb0="00000000" w:usb1="28C76CF8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61B2" w:rsidRDefault="002761B2" w:rsidP="00F36C7A">
      <w:r>
        <w:separator/>
      </w:r>
    </w:p>
  </w:footnote>
  <w:footnote w:type="continuationSeparator" w:id="0">
    <w:p w:rsidR="002761B2" w:rsidRDefault="002761B2" w:rsidP="00F36C7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isplayBackgroundShape/>
  <w:bordersDoNotSurroundHeader/>
  <w:bordersDoNotSurroundFooter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36E1"/>
    <w:rsid w:val="000259D1"/>
    <w:rsid w:val="00032323"/>
    <w:rsid w:val="00073908"/>
    <w:rsid w:val="00074D95"/>
    <w:rsid w:val="000A50CB"/>
    <w:rsid w:val="000B2F66"/>
    <w:rsid w:val="000C09D6"/>
    <w:rsid w:val="000D0CB2"/>
    <w:rsid w:val="001153DB"/>
    <w:rsid w:val="00151C01"/>
    <w:rsid w:val="001546E7"/>
    <w:rsid w:val="001A1C15"/>
    <w:rsid w:val="0026650E"/>
    <w:rsid w:val="00271CAA"/>
    <w:rsid w:val="002761B2"/>
    <w:rsid w:val="002A2157"/>
    <w:rsid w:val="0034358D"/>
    <w:rsid w:val="00375FD0"/>
    <w:rsid w:val="00403FBD"/>
    <w:rsid w:val="00415318"/>
    <w:rsid w:val="00457B6E"/>
    <w:rsid w:val="0047323E"/>
    <w:rsid w:val="004810DE"/>
    <w:rsid w:val="004A36E1"/>
    <w:rsid w:val="004B33D4"/>
    <w:rsid w:val="004D160E"/>
    <w:rsid w:val="004F6F90"/>
    <w:rsid w:val="00534892"/>
    <w:rsid w:val="005976BD"/>
    <w:rsid w:val="005F34C8"/>
    <w:rsid w:val="006068A0"/>
    <w:rsid w:val="00623154"/>
    <w:rsid w:val="00665365"/>
    <w:rsid w:val="006877A8"/>
    <w:rsid w:val="00692995"/>
    <w:rsid w:val="006D4B48"/>
    <w:rsid w:val="006F58E6"/>
    <w:rsid w:val="00767F64"/>
    <w:rsid w:val="007A61CB"/>
    <w:rsid w:val="007D26EE"/>
    <w:rsid w:val="007F0BF7"/>
    <w:rsid w:val="00821110"/>
    <w:rsid w:val="0087722B"/>
    <w:rsid w:val="00897C31"/>
    <w:rsid w:val="008C3C6D"/>
    <w:rsid w:val="00922A39"/>
    <w:rsid w:val="00933B60"/>
    <w:rsid w:val="009459C2"/>
    <w:rsid w:val="00956656"/>
    <w:rsid w:val="009D31D9"/>
    <w:rsid w:val="009E19C4"/>
    <w:rsid w:val="009E7BF7"/>
    <w:rsid w:val="00A075BA"/>
    <w:rsid w:val="00A174EA"/>
    <w:rsid w:val="00A32CAE"/>
    <w:rsid w:val="00A52F95"/>
    <w:rsid w:val="00A558A8"/>
    <w:rsid w:val="00A72CA4"/>
    <w:rsid w:val="00AF0DB1"/>
    <w:rsid w:val="00B411C4"/>
    <w:rsid w:val="00B61C5E"/>
    <w:rsid w:val="00B85532"/>
    <w:rsid w:val="00B963E7"/>
    <w:rsid w:val="00BA004C"/>
    <w:rsid w:val="00BC0265"/>
    <w:rsid w:val="00C2176D"/>
    <w:rsid w:val="00C63CC2"/>
    <w:rsid w:val="00CA090E"/>
    <w:rsid w:val="00CC0A36"/>
    <w:rsid w:val="00CC5DF5"/>
    <w:rsid w:val="00D27FE1"/>
    <w:rsid w:val="00D36431"/>
    <w:rsid w:val="00D83BDC"/>
    <w:rsid w:val="00DB2156"/>
    <w:rsid w:val="00DF0EC2"/>
    <w:rsid w:val="00E141DD"/>
    <w:rsid w:val="00E73B21"/>
    <w:rsid w:val="00E82161"/>
    <w:rsid w:val="00E83F87"/>
    <w:rsid w:val="00EB6F94"/>
    <w:rsid w:val="00F012A6"/>
    <w:rsid w:val="00F36C7A"/>
    <w:rsid w:val="00FC6810"/>
    <w:rsid w:val="00FD13F7"/>
    <w:rsid w:val="00FE505D"/>
    <w:rsid w:val="00FF4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57A7A9C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6C7A"/>
    <w:pPr>
      <w:widowControl w:val="0"/>
      <w:jc w:val="both"/>
    </w:pPr>
    <w:rPr>
      <w:rFonts w:ascii="Lucida Handwriting" w:eastAsia="HGPSoeiKakugothicUB" w:hAnsi="Lucida Handwriting"/>
      <w:color w:val="403152" w:themeColor="accent4" w:themeShade="80"/>
      <w:sz w:val="24"/>
      <w:szCs w:val="7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D4B48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D4B48"/>
  </w:style>
  <w:style w:type="paragraph" w:styleId="Footer">
    <w:name w:val="footer"/>
    <w:basedOn w:val="Normal"/>
    <w:link w:val="FooterChar"/>
    <w:uiPriority w:val="99"/>
    <w:semiHidden/>
    <w:unhideWhenUsed/>
    <w:rsid w:val="006D4B48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D4B48"/>
  </w:style>
  <w:style w:type="paragraph" w:styleId="BalloonText">
    <w:name w:val="Balloon Text"/>
    <w:basedOn w:val="Normal"/>
    <w:link w:val="BalloonTextChar"/>
    <w:uiPriority w:val="99"/>
    <w:semiHidden/>
    <w:unhideWhenUsed/>
    <w:rsid w:val="00FC6810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810"/>
    <w:rPr>
      <w:rFonts w:asciiTheme="majorHAnsi" w:eastAsiaTheme="majorEastAsia" w:hAnsiTheme="majorHAnsi" w:cstheme="majorBid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36C7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p142158\AppData\Roaming\Microsoft\Templates\JapaneseMoneyWallet_Peacock.dotx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F7F6ED-6822-443B-B1DA-A66E72ED735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AC6C91-3051-4FCF-BE99-CD26CA9C4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JapaneseMoneyWallet_Peacock</Template>
  <TotalTime>0</TotalTime>
  <Pages>3</Pages>
  <Words>1</Words>
  <Characters>9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Money envelope (peacock design)</vt:lpstr>
      <vt:lpstr/>
    </vt:vector>
  </TitlesOfParts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Money envelope (peacock design)</dc:title>
  <dc:creator/>
  <cp:lastModifiedBy/>
  <cp:revision>1</cp:revision>
  <dcterms:created xsi:type="dcterms:W3CDTF">2016-06-15T08:16:00Z</dcterms:created>
  <dcterms:modified xsi:type="dcterms:W3CDTF">2019-12-17T08:18:00Z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TC102638069990</vt:lpwstr>
  </property>
</Properties>
</file>