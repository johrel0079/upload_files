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0530" w:rsidRDefault="007450B0" w:rsidP="00266C97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184150</wp:posOffset>
                </wp:positionH>
                <wp:positionV relativeFrom="paragraph">
                  <wp:posOffset>163830</wp:posOffset>
                </wp:positionV>
                <wp:extent cx="3425825" cy="177165"/>
                <wp:effectExtent l="3175" t="1905" r="0" b="1905"/>
                <wp:wrapNone/>
                <wp:docPr id="112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5825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36F1" w:rsidRPr="008636F1" w:rsidRDefault="00B53BE2" w:rsidP="00F05997">
                            <w:pPr>
                              <w:pStyle w:val="Instructions"/>
                            </w:pPr>
                            <w:r>
                              <w:t>Cut along d</w:t>
                            </w:r>
                            <w:r w:rsidR="008636F1" w:rsidRPr="008636F1">
                              <w:t xml:space="preserve">otted </w:t>
                            </w:r>
                            <w:r>
                              <w:t>l</w:t>
                            </w:r>
                            <w:r w:rsidR="008636F1" w:rsidRPr="008636F1">
                              <w:t>ine (US Size  5x7 inches)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14.5pt;margin-top:12.9pt;width:269.75pt;height:13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" stroked="f">
                <v:textbox inset="0,0,0,0">
                  <w:txbxContent>
                    <w:p w:rsidR="008636F1" w:rsidRPr="008636F1" w:rsidRDefault="00B53BE2" w:rsidP="00F05997">
                      <w:pPr>
                        <w:pStyle w:val="Instructions"/>
                      </w:pPr>
                      <w:r>
                        <w:t>Cut along d</w:t>
                      </w:r>
                      <w:r w:rsidR="008636F1" w:rsidRPr="008636F1">
                        <w:t xml:space="preserve">otted </w:t>
                      </w:r>
                      <w:r>
                        <w:t>l</w:t>
                      </w:r>
                      <w:r w:rsidR="008636F1" w:rsidRPr="008636F1">
                        <w:t>ine (US Size  5x7 inches)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page">
                  <wp:posOffset>5925185</wp:posOffset>
                </wp:positionH>
                <wp:positionV relativeFrom="page">
                  <wp:posOffset>3729355</wp:posOffset>
                </wp:positionV>
                <wp:extent cx="3065780" cy="2461260"/>
                <wp:effectExtent l="635" t="0" r="635" b="635"/>
                <wp:wrapNone/>
                <wp:docPr id="1122" name="Text Box 40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5780" cy="2461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bg1">
                                  <a:lumMod val="5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Style w:val="NameChar"/>
                              </w:rPr>
                              <w:id w:val="1296193259"/>
                              <w:placeholder>
                                <w:docPart w:val="23500A6CBC2B4EE3AB1530B93D9542C4"/>
                              </w:placeholder>
                              <w:showingPlcHdr/>
                            </w:sdtPr>
                            <w:sdtEndPr>
                              <w:rPr>
                                <w:rStyle w:val="DefaultParagraphFont"/>
                                <w:b/>
                                <w:smallCaps/>
                              </w:rPr>
                            </w:sdtEndPr>
                            <w:sdtContent>
                              <w:p w:rsidR="002739C3" w:rsidRDefault="002739C3" w:rsidP="002739C3">
                                <w:pPr>
                                  <w:pStyle w:val="Name"/>
                                  <w:rPr>
                                    <w:rStyle w:val="NameChar"/>
                                  </w:rPr>
                                </w:pPr>
                                <w:r w:rsidRPr="00D30876">
                                  <w:rPr>
                                    <w:rStyle w:val="NameChar"/>
                                  </w:rPr>
                                  <w:t>Bride’s Name</w:t>
                                </w:r>
                              </w:p>
                            </w:sdtContent>
                          </w:sdt>
                          <w:p w:rsidR="002739C3" w:rsidRPr="00DB1062" w:rsidRDefault="002739C3" w:rsidP="00DB1062">
                            <w:pPr>
                              <w:pStyle w:val="BodyText2"/>
                              <w:rPr>
                                <w:rStyle w:val="NameChar"/>
                                <w:rFonts w:asciiTheme="minorHAnsi" w:hAnsiTheme="minorHAnsi"/>
                                <w:b w:val="0"/>
                                <w:smallCaps w:val="0"/>
                                <w:spacing w:val="0"/>
                                <w:sz w:val="18"/>
                              </w:rPr>
                            </w:pPr>
                            <w:r w:rsidRPr="00DB1062">
                              <w:rPr>
                                <w:rStyle w:val="NameChar"/>
                                <w:rFonts w:asciiTheme="minorHAnsi" w:hAnsiTheme="minorHAnsi"/>
                                <w:b w:val="0"/>
                                <w:smallCaps w:val="0"/>
                                <w:spacing w:val="0"/>
                                <w:sz w:val="18"/>
                              </w:rPr>
                              <w:t>To</w:t>
                            </w:r>
                          </w:p>
                          <w:sdt>
                            <w:sdtPr>
                              <w:rPr>
                                <w:rStyle w:val="NameChar"/>
                              </w:rPr>
                              <w:id w:val="1296193260"/>
                              <w:placeholder>
                                <w:docPart w:val="C211A0FD7BBF44BAB25DB8EAF410CBCF"/>
                              </w:placeholder>
                              <w:showingPlcHdr/>
                            </w:sdtPr>
                            <w:sdtEndPr>
                              <w:rPr>
                                <w:rStyle w:val="DefaultParagraphFont"/>
                                <w:b/>
                                <w:smallCaps/>
                              </w:rPr>
                            </w:sdtEndPr>
                            <w:sdtContent>
                              <w:p w:rsidR="002739C3" w:rsidRDefault="002739C3" w:rsidP="002739C3">
                                <w:pPr>
                                  <w:pStyle w:val="Name"/>
                                  <w:rPr>
                                    <w:rStyle w:val="NameChar"/>
                                  </w:rPr>
                                </w:pPr>
                                <w:r>
                                  <w:rPr>
                                    <w:rStyle w:val="NameChar"/>
                                  </w:rPr>
                                  <w:t xml:space="preserve">Groom’s </w:t>
                                </w:r>
                                <w:r w:rsidRPr="00D30876">
                                  <w:rPr>
                                    <w:rStyle w:val="NameChar"/>
                                  </w:rPr>
                                  <w:t>Name</w:t>
                                </w:r>
                              </w:p>
                            </w:sdtContent>
                          </w:sdt>
                          <w:p w:rsidR="002739C3" w:rsidRPr="00DB1062" w:rsidRDefault="002739C3" w:rsidP="00DB1062">
                            <w:pPr>
                              <w:pStyle w:val="BodyText2"/>
                              <w:rPr>
                                <w:rStyle w:val="NameChar"/>
                                <w:rFonts w:asciiTheme="minorHAnsi" w:hAnsiTheme="minorHAnsi"/>
                                <w:b w:val="0"/>
                                <w:smallCaps w:val="0"/>
                                <w:spacing w:val="0"/>
                                <w:sz w:val="18"/>
                              </w:rPr>
                            </w:pPr>
                            <w:r w:rsidRPr="00DB1062">
                              <w:rPr>
                                <w:rStyle w:val="NameChar"/>
                                <w:rFonts w:asciiTheme="minorHAnsi" w:hAnsiTheme="minorHAnsi"/>
                                <w:b w:val="0"/>
                                <w:smallCaps w:val="0"/>
                                <w:spacing w:val="0"/>
                                <w:sz w:val="18"/>
                              </w:rPr>
                              <w:t>Son of</w:t>
                            </w:r>
                          </w:p>
                          <w:sdt>
                            <w:sdtPr>
                              <w:rPr>
                                <w:rStyle w:val="HeadingChar"/>
                              </w:rPr>
                              <w:id w:val="1296193261"/>
                              <w:placeholder>
                                <w:docPart w:val="0D4B8EAFB09D43F4A759A29BDAB6BC44"/>
                              </w:placeholder>
                              <w:showingPlcHdr/>
                            </w:sdtPr>
                            <w:sdtEndPr>
                              <w:rPr>
                                <w:rStyle w:val="DefaultParagraphFont"/>
                                <w:b/>
                                <w:smallCaps/>
                              </w:rPr>
                            </w:sdtEndPr>
                            <w:sdtContent>
                              <w:p w:rsidR="002739C3" w:rsidRDefault="002739C3" w:rsidP="002739C3">
                                <w:pPr>
                                  <w:pStyle w:val="Heading"/>
                                  <w:rPr>
                                    <w:rStyle w:val="HeadingChar"/>
                                  </w:rPr>
                                </w:pPr>
                                <w:r w:rsidRPr="00FE30B2">
                                  <w:t>M</w:t>
                                </w:r>
                                <w:r w:rsidR="00B53BE2">
                                  <w:t>r</w:t>
                                </w:r>
                                <w:r w:rsidRPr="00FE30B2">
                                  <w:t xml:space="preserve">. </w:t>
                                </w:r>
                                <w:r w:rsidR="00B53BE2">
                                  <w:t>and</w:t>
                                </w:r>
                                <w:r w:rsidRPr="00FE30B2">
                                  <w:t xml:space="preserve"> M</w:t>
                                </w:r>
                                <w:r w:rsidR="00B53BE2">
                                  <w:t>rs</w:t>
                                </w:r>
                                <w:r w:rsidRPr="00FE30B2">
                                  <w:t>. G</w:t>
                                </w:r>
                                <w:r w:rsidR="00B53BE2">
                                  <w:t>room</w:t>
                                </w:r>
                                <w:r w:rsidRPr="00FE30B2">
                                  <w:t>’</w:t>
                                </w:r>
                                <w:r w:rsidR="00B53BE2">
                                  <w:t>s</w:t>
                                </w:r>
                                <w:r w:rsidRPr="00FE30B2">
                                  <w:t xml:space="preserve"> P</w:t>
                                </w:r>
                                <w:r w:rsidR="00B53BE2">
                                  <w:t>arents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Style w:val="BodyText2Char"/>
                              </w:rPr>
                              <w:id w:val="1296193262"/>
                              <w:placeholder>
                                <w:docPart w:val="F24B1743639A46E78896C4FE4FF00610"/>
                              </w:placeholder>
                              <w:showingPlcHdr/>
                            </w:sdtPr>
                            <w:sdtEndPr>
                              <w:rPr>
                                <w:rStyle w:val="DefaultParagraphFont"/>
                              </w:rPr>
                            </w:sdtEndPr>
                            <w:sdtContent>
                              <w:p w:rsidR="002739C3" w:rsidRPr="00DE5524" w:rsidRDefault="002739C3" w:rsidP="002739C3">
                                <w:pPr>
                                  <w:pStyle w:val="BodyText2"/>
                                  <w:rPr>
                                    <w:rStyle w:val="BodyText2Char"/>
                                  </w:rPr>
                                </w:pPr>
                                <w:r w:rsidRPr="00DE5524">
                                  <w:rPr>
                                    <w:rStyle w:val="BodyText2Char"/>
                                  </w:rPr>
                                  <w:t xml:space="preserve">Saturday, the </w:t>
                                </w:r>
                                <w:r>
                                  <w:rPr>
                                    <w:rStyle w:val="BodyText2Char"/>
                                  </w:rPr>
                                  <w:t>Twenty-F</w:t>
                                </w:r>
                                <w:r w:rsidRPr="00DE5524">
                                  <w:rPr>
                                    <w:rStyle w:val="BodyText2Char"/>
                                  </w:rPr>
                                  <w:t>irst of June</w:t>
                                </w:r>
                                <w:r>
                                  <w:rPr>
                                    <w:rStyle w:val="BodyText2Char"/>
                                  </w:rPr>
                                  <w:br/>
                                </w:r>
                                <w:r w:rsidRPr="00DE5524">
                                  <w:rPr>
                                    <w:rStyle w:val="BodyText2Char"/>
                                  </w:rPr>
                                  <w:t xml:space="preserve">Two thousand and </w:t>
                                </w:r>
                                <w:r>
                                  <w:rPr>
                                    <w:rStyle w:val="BodyText2Char"/>
                                  </w:rPr>
                                  <w:t>[year]</w:t>
                                </w:r>
                                <w:r>
                                  <w:rPr>
                                    <w:rStyle w:val="BodyText2Char"/>
                                  </w:rPr>
                                  <w:br/>
                                </w:r>
                                <w:r w:rsidRPr="00DE5524">
                                  <w:rPr>
                                    <w:rStyle w:val="BodyText2Char"/>
                                  </w:rPr>
                                  <w:t>Eleven o’clock in the morning</w:t>
                                </w:r>
                              </w:p>
                              <w:p w:rsidR="002739C3" w:rsidRDefault="002739C3" w:rsidP="002739C3">
                                <w:pPr>
                                  <w:pStyle w:val="BodyText2"/>
                                  <w:rPr>
                                    <w:rStyle w:val="BodyText2Char"/>
                                  </w:rPr>
                                </w:pPr>
                                <w:r w:rsidRPr="00DE5524">
                                  <w:rPr>
                                    <w:rStyle w:val="BodyText2Char"/>
                                  </w:rPr>
                                  <w:t>At location City, State</w:t>
                                </w:r>
                              </w:p>
                            </w:sdtContent>
                          </w:sdt>
                          <w:p w:rsidR="002739C3" w:rsidRPr="002739C3" w:rsidRDefault="002739C3" w:rsidP="002739C3">
                            <w:pPr>
                              <w:pStyle w:val="Heading2"/>
                            </w:pPr>
                            <w:r w:rsidRPr="002739C3">
                              <w:t>Reception to Follow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11" o:spid="_x0000_s1027" type="#_x0000_t202" style="position:absolute;margin-left:466.55pt;margin-top:293.65pt;width:241.4pt;height:193.8pt;z-index:25185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" filled="f" stroked="f" strokecolor="#7f7f7f [1612]">
                <v:textbox inset="0,0,0,0">
                  <w:txbxContent>
                    <w:sdt>
                      <w:sdtPr>
                        <w:rPr>
                          <w:rStyle w:val="NameChar"/>
                        </w:rPr>
                        <w:id w:val="1296193259"/>
                        <w:placeholder>
                          <w:docPart w:val="23500A6CBC2B4EE3AB1530B93D9542C4"/>
                        </w:placeholder>
                        <w:showingPlcHdr/>
                      </w:sdtPr>
                      <w:sdtEndPr>
                        <w:rPr>
                          <w:rStyle w:val="DefaultParagraphFont"/>
                          <w:b/>
                          <w:smallCaps/>
                        </w:rPr>
                      </w:sdtEndPr>
                      <w:sdtContent>
                        <w:p w:rsidR="002739C3" w:rsidRDefault="002739C3" w:rsidP="002739C3">
                          <w:pPr>
                            <w:pStyle w:val="Name"/>
                            <w:rPr>
                              <w:rStyle w:val="NameChar"/>
                            </w:rPr>
                          </w:pPr>
                          <w:r w:rsidRPr="00D30876">
                            <w:rPr>
                              <w:rStyle w:val="NameChar"/>
                            </w:rPr>
                            <w:t>Bride’s Name</w:t>
                          </w:r>
                        </w:p>
                      </w:sdtContent>
                    </w:sdt>
                    <w:p w:rsidR="002739C3" w:rsidRPr="00DB1062" w:rsidRDefault="002739C3" w:rsidP="00DB1062">
                      <w:pPr>
                        <w:pStyle w:val="BodyText2"/>
                        <w:rPr>
                          <w:rStyle w:val="NameChar"/>
                          <w:rFonts w:asciiTheme="minorHAnsi" w:hAnsiTheme="minorHAnsi"/>
                          <w:b w:val="0"/>
                          <w:smallCaps w:val="0"/>
                          <w:spacing w:val="0"/>
                          <w:sz w:val="18"/>
                        </w:rPr>
                      </w:pPr>
                      <w:r w:rsidRPr="00DB1062">
                        <w:rPr>
                          <w:rStyle w:val="NameChar"/>
                          <w:rFonts w:asciiTheme="minorHAnsi" w:hAnsiTheme="minorHAnsi"/>
                          <w:b w:val="0"/>
                          <w:smallCaps w:val="0"/>
                          <w:spacing w:val="0"/>
                          <w:sz w:val="18"/>
                        </w:rPr>
                        <w:t>To</w:t>
                      </w:r>
                    </w:p>
                    <w:sdt>
                      <w:sdtPr>
                        <w:rPr>
                          <w:rStyle w:val="NameChar"/>
                        </w:rPr>
                        <w:id w:val="1296193260"/>
                        <w:placeholder>
                          <w:docPart w:val="C211A0FD7BBF44BAB25DB8EAF410CBCF"/>
                        </w:placeholder>
                        <w:showingPlcHdr/>
                      </w:sdtPr>
                      <w:sdtEndPr>
                        <w:rPr>
                          <w:rStyle w:val="DefaultParagraphFont"/>
                          <w:b/>
                          <w:smallCaps/>
                        </w:rPr>
                      </w:sdtEndPr>
                      <w:sdtContent>
                        <w:p w:rsidR="002739C3" w:rsidRDefault="002739C3" w:rsidP="002739C3">
                          <w:pPr>
                            <w:pStyle w:val="Name"/>
                            <w:rPr>
                              <w:rStyle w:val="NameChar"/>
                            </w:rPr>
                          </w:pPr>
                          <w:r>
                            <w:rPr>
                              <w:rStyle w:val="NameChar"/>
                            </w:rPr>
                            <w:t xml:space="preserve">Groom’s </w:t>
                          </w:r>
                          <w:r w:rsidRPr="00D30876">
                            <w:rPr>
                              <w:rStyle w:val="NameChar"/>
                            </w:rPr>
                            <w:t>Name</w:t>
                          </w:r>
                        </w:p>
                      </w:sdtContent>
                    </w:sdt>
                    <w:p w:rsidR="002739C3" w:rsidRPr="00DB1062" w:rsidRDefault="002739C3" w:rsidP="00DB1062">
                      <w:pPr>
                        <w:pStyle w:val="BodyText2"/>
                        <w:rPr>
                          <w:rStyle w:val="NameChar"/>
                          <w:rFonts w:asciiTheme="minorHAnsi" w:hAnsiTheme="minorHAnsi"/>
                          <w:b w:val="0"/>
                          <w:smallCaps w:val="0"/>
                          <w:spacing w:val="0"/>
                          <w:sz w:val="18"/>
                        </w:rPr>
                      </w:pPr>
                      <w:r w:rsidRPr="00DB1062">
                        <w:rPr>
                          <w:rStyle w:val="NameChar"/>
                          <w:rFonts w:asciiTheme="minorHAnsi" w:hAnsiTheme="minorHAnsi"/>
                          <w:b w:val="0"/>
                          <w:smallCaps w:val="0"/>
                          <w:spacing w:val="0"/>
                          <w:sz w:val="18"/>
                        </w:rPr>
                        <w:t>Son of</w:t>
                      </w:r>
                    </w:p>
                    <w:sdt>
                      <w:sdtPr>
                        <w:rPr>
                          <w:rStyle w:val="HeadingChar"/>
                        </w:rPr>
                        <w:id w:val="1296193261"/>
                        <w:placeholder>
                          <w:docPart w:val="0D4B8EAFB09D43F4A759A29BDAB6BC44"/>
                        </w:placeholder>
                        <w:showingPlcHdr/>
                      </w:sdtPr>
                      <w:sdtEndPr>
                        <w:rPr>
                          <w:rStyle w:val="DefaultParagraphFont"/>
                          <w:b/>
                          <w:smallCaps/>
                        </w:rPr>
                      </w:sdtEndPr>
                      <w:sdtContent>
                        <w:p w:rsidR="002739C3" w:rsidRDefault="002739C3" w:rsidP="002739C3">
                          <w:pPr>
                            <w:pStyle w:val="Heading"/>
                            <w:rPr>
                              <w:rStyle w:val="HeadingChar"/>
                            </w:rPr>
                          </w:pPr>
                          <w:r w:rsidRPr="00FE30B2">
                            <w:t>M</w:t>
                          </w:r>
                          <w:r w:rsidR="00B53BE2">
                            <w:t>r</w:t>
                          </w:r>
                          <w:r w:rsidRPr="00FE30B2">
                            <w:t xml:space="preserve">. </w:t>
                          </w:r>
                          <w:r w:rsidR="00B53BE2">
                            <w:t>and</w:t>
                          </w:r>
                          <w:r w:rsidRPr="00FE30B2">
                            <w:t xml:space="preserve"> M</w:t>
                          </w:r>
                          <w:r w:rsidR="00B53BE2">
                            <w:t>rs</w:t>
                          </w:r>
                          <w:r w:rsidRPr="00FE30B2">
                            <w:t>. G</w:t>
                          </w:r>
                          <w:r w:rsidR="00B53BE2">
                            <w:t>room</w:t>
                          </w:r>
                          <w:r w:rsidRPr="00FE30B2">
                            <w:t>’</w:t>
                          </w:r>
                          <w:r w:rsidR="00B53BE2">
                            <w:t>s</w:t>
                          </w:r>
                          <w:r w:rsidRPr="00FE30B2">
                            <w:t xml:space="preserve"> P</w:t>
                          </w:r>
                          <w:r w:rsidR="00B53BE2">
                            <w:t>arents</w:t>
                          </w:r>
                        </w:p>
                      </w:sdtContent>
                    </w:sdt>
                    <w:sdt>
                      <w:sdtPr>
                        <w:rPr>
                          <w:rStyle w:val="BodyText2Char"/>
                        </w:rPr>
                        <w:id w:val="1296193262"/>
                        <w:placeholder>
                          <w:docPart w:val="F24B1743639A46E78896C4FE4FF00610"/>
                        </w:placeholder>
                        <w:showingPlcHdr/>
                      </w:sdtPr>
                      <w:sdtEndPr>
                        <w:rPr>
                          <w:rStyle w:val="DefaultParagraphFont"/>
                        </w:rPr>
                      </w:sdtEndPr>
                      <w:sdtContent>
                        <w:p w:rsidR="002739C3" w:rsidRPr="00DE5524" w:rsidRDefault="002739C3" w:rsidP="002739C3">
                          <w:pPr>
                            <w:pStyle w:val="BodyText2"/>
                            <w:rPr>
                              <w:rStyle w:val="BodyText2Char"/>
                            </w:rPr>
                          </w:pPr>
                          <w:r w:rsidRPr="00DE5524">
                            <w:rPr>
                              <w:rStyle w:val="BodyText2Char"/>
                            </w:rPr>
                            <w:t xml:space="preserve">Saturday, the </w:t>
                          </w:r>
                          <w:r>
                            <w:rPr>
                              <w:rStyle w:val="BodyText2Char"/>
                            </w:rPr>
                            <w:t>Twenty-F</w:t>
                          </w:r>
                          <w:r w:rsidRPr="00DE5524">
                            <w:rPr>
                              <w:rStyle w:val="BodyText2Char"/>
                            </w:rPr>
                            <w:t>irst of June</w:t>
                          </w:r>
                          <w:r>
                            <w:rPr>
                              <w:rStyle w:val="BodyText2Char"/>
                            </w:rPr>
                            <w:br/>
                          </w:r>
                          <w:r w:rsidRPr="00DE5524">
                            <w:rPr>
                              <w:rStyle w:val="BodyText2Char"/>
                            </w:rPr>
                            <w:t xml:space="preserve">Two thousand and </w:t>
                          </w:r>
                          <w:r>
                            <w:rPr>
                              <w:rStyle w:val="BodyText2Char"/>
                            </w:rPr>
                            <w:t>[year]</w:t>
                          </w:r>
                          <w:r>
                            <w:rPr>
                              <w:rStyle w:val="BodyText2Char"/>
                            </w:rPr>
                            <w:br/>
                          </w:r>
                          <w:r w:rsidRPr="00DE5524">
                            <w:rPr>
                              <w:rStyle w:val="BodyText2Char"/>
                            </w:rPr>
                            <w:t>Eleven o’clock in the morning</w:t>
                          </w:r>
                        </w:p>
                        <w:p w:rsidR="002739C3" w:rsidRDefault="002739C3" w:rsidP="002739C3">
                          <w:pPr>
                            <w:pStyle w:val="BodyText2"/>
                            <w:rPr>
                              <w:rStyle w:val="BodyText2Char"/>
                            </w:rPr>
                          </w:pPr>
                          <w:r w:rsidRPr="00DE5524">
                            <w:rPr>
                              <w:rStyle w:val="BodyText2Char"/>
                            </w:rPr>
                            <w:t>At location City, State</w:t>
                          </w:r>
                        </w:p>
                      </w:sdtContent>
                    </w:sdt>
                    <w:p w:rsidR="002739C3" w:rsidRPr="002739C3" w:rsidRDefault="002739C3" w:rsidP="002739C3">
                      <w:pPr>
                        <w:pStyle w:val="Heading2"/>
                      </w:pPr>
                      <w:r w:rsidRPr="002739C3">
                        <w:t>Reception to Follow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page">
                  <wp:posOffset>1115695</wp:posOffset>
                </wp:positionH>
                <wp:positionV relativeFrom="page">
                  <wp:posOffset>3729355</wp:posOffset>
                </wp:positionV>
                <wp:extent cx="3065780" cy="2461260"/>
                <wp:effectExtent l="1270" t="0" r="0" b="635"/>
                <wp:wrapNone/>
                <wp:docPr id="1121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5780" cy="2461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bg1">
                                  <a:lumMod val="5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Style w:val="NameChar"/>
                              </w:rPr>
                              <w:id w:val="1296192991"/>
                              <w:placeholder>
                                <w:docPart w:val="F44954FB33B04BA5985BE7C6BCB95C2B"/>
                              </w:placeholder>
                              <w:showingPlcHdr/>
                            </w:sdtPr>
                            <w:sdtEndPr>
                              <w:rPr>
                                <w:rStyle w:val="DefaultParagraphFont"/>
                                <w:b/>
                                <w:smallCaps/>
                              </w:rPr>
                            </w:sdtEndPr>
                            <w:sdtContent>
                              <w:p w:rsidR="002E2A12" w:rsidRDefault="002E2A12" w:rsidP="00D30876">
                                <w:pPr>
                                  <w:pStyle w:val="Name"/>
                                  <w:rPr>
                                    <w:rStyle w:val="NameChar"/>
                                  </w:rPr>
                                </w:pPr>
                                <w:r w:rsidRPr="00D30876">
                                  <w:rPr>
                                    <w:rStyle w:val="NameChar"/>
                                  </w:rPr>
                                  <w:t>Bride’s Name</w:t>
                                </w:r>
                              </w:p>
                            </w:sdtContent>
                          </w:sdt>
                          <w:p w:rsidR="00860674" w:rsidRPr="00DB1062" w:rsidRDefault="00860674" w:rsidP="00DB1062">
                            <w:pPr>
                              <w:pStyle w:val="BodyText2"/>
                              <w:rPr>
                                <w:rStyle w:val="NameChar"/>
                                <w:rFonts w:asciiTheme="minorHAnsi" w:hAnsiTheme="minorHAnsi"/>
                                <w:b w:val="0"/>
                                <w:smallCaps w:val="0"/>
                                <w:spacing w:val="0"/>
                                <w:sz w:val="18"/>
                              </w:rPr>
                            </w:pPr>
                            <w:r w:rsidRPr="00DB1062">
                              <w:rPr>
                                <w:rStyle w:val="NameChar"/>
                                <w:rFonts w:asciiTheme="minorHAnsi" w:hAnsiTheme="minorHAnsi"/>
                                <w:b w:val="0"/>
                                <w:smallCaps w:val="0"/>
                                <w:spacing w:val="0"/>
                                <w:sz w:val="18"/>
                              </w:rPr>
                              <w:t>To</w:t>
                            </w:r>
                          </w:p>
                          <w:sdt>
                            <w:sdtPr>
                              <w:rPr>
                                <w:rStyle w:val="NameChar"/>
                              </w:rPr>
                              <w:id w:val="1296192992"/>
                              <w:placeholder>
                                <w:docPart w:val="B21186175B5B46D2A96B99762319B534"/>
                              </w:placeholder>
                              <w:showingPlcHdr/>
                            </w:sdtPr>
                            <w:sdtEndPr>
                              <w:rPr>
                                <w:rStyle w:val="DefaultParagraphFont"/>
                                <w:b/>
                                <w:smallCaps/>
                              </w:rPr>
                            </w:sdtEndPr>
                            <w:sdtContent>
                              <w:p w:rsidR="00860674" w:rsidRDefault="00860674" w:rsidP="00860674">
                                <w:pPr>
                                  <w:pStyle w:val="Name"/>
                                  <w:rPr>
                                    <w:rStyle w:val="NameChar"/>
                                  </w:rPr>
                                </w:pPr>
                                <w:r>
                                  <w:rPr>
                                    <w:rStyle w:val="NameChar"/>
                                  </w:rPr>
                                  <w:t xml:space="preserve">Groom’s </w:t>
                                </w:r>
                                <w:r w:rsidRPr="00D30876">
                                  <w:rPr>
                                    <w:rStyle w:val="NameChar"/>
                                  </w:rPr>
                                  <w:t>Name</w:t>
                                </w:r>
                              </w:p>
                            </w:sdtContent>
                          </w:sdt>
                          <w:p w:rsidR="00860674" w:rsidRPr="00DB1062" w:rsidRDefault="00860674" w:rsidP="00DB1062">
                            <w:pPr>
                              <w:pStyle w:val="BodyText2"/>
                              <w:rPr>
                                <w:rStyle w:val="NameChar"/>
                                <w:rFonts w:asciiTheme="minorHAnsi" w:hAnsiTheme="minorHAnsi"/>
                                <w:b w:val="0"/>
                                <w:smallCaps w:val="0"/>
                                <w:spacing w:val="0"/>
                                <w:sz w:val="18"/>
                              </w:rPr>
                            </w:pPr>
                            <w:r w:rsidRPr="00DB1062">
                              <w:rPr>
                                <w:rStyle w:val="NameChar"/>
                                <w:rFonts w:asciiTheme="minorHAnsi" w:hAnsiTheme="minorHAnsi"/>
                                <w:b w:val="0"/>
                                <w:smallCaps w:val="0"/>
                                <w:spacing w:val="0"/>
                                <w:sz w:val="18"/>
                              </w:rPr>
                              <w:t>Son of</w:t>
                            </w:r>
                          </w:p>
                          <w:sdt>
                            <w:sdtPr>
                              <w:rPr>
                                <w:rStyle w:val="HeadingChar"/>
                              </w:rPr>
                              <w:id w:val="1296192993"/>
                              <w:placeholder>
                                <w:docPart w:val="C0C88059C2A34DC78FC9A6465A5E43F0"/>
                              </w:placeholder>
                              <w:showingPlcHdr/>
                            </w:sdtPr>
                            <w:sdtEndPr>
                              <w:rPr>
                                <w:rStyle w:val="DefaultParagraphFont"/>
                                <w:b/>
                                <w:smallCaps/>
                              </w:rPr>
                            </w:sdtEndPr>
                            <w:sdtContent>
                              <w:p w:rsidR="00860674" w:rsidRDefault="00860674" w:rsidP="00860674">
                                <w:pPr>
                                  <w:pStyle w:val="Heading"/>
                                  <w:rPr>
                                    <w:rStyle w:val="HeadingChar"/>
                                  </w:rPr>
                                </w:pPr>
                                <w:r w:rsidRPr="00FE30B2">
                                  <w:t>M</w:t>
                                </w:r>
                                <w:r w:rsidR="00B53BE2">
                                  <w:t>r</w:t>
                                </w:r>
                                <w:r w:rsidRPr="00FE30B2">
                                  <w:t xml:space="preserve">. </w:t>
                                </w:r>
                                <w:r w:rsidR="00B53BE2">
                                  <w:t>and</w:t>
                                </w:r>
                                <w:r w:rsidRPr="00FE30B2">
                                  <w:t xml:space="preserve"> M</w:t>
                                </w:r>
                                <w:r w:rsidR="00B53BE2">
                                  <w:t>rs</w:t>
                                </w:r>
                                <w:r w:rsidRPr="00FE30B2">
                                  <w:t>. G</w:t>
                                </w:r>
                                <w:r w:rsidR="00B53BE2">
                                  <w:t>room</w:t>
                                </w:r>
                                <w:r w:rsidRPr="00FE30B2">
                                  <w:t>’</w:t>
                                </w:r>
                                <w:r w:rsidR="00B53BE2">
                                  <w:t>s</w:t>
                                </w:r>
                                <w:r w:rsidRPr="00FE30B2">
                                  <w:t xml:space="preserve"> P</w:t>
                                </w:r>
                                <w:r w:rsidR="00B53BE2">
                                  <w:t>arents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Style w:val="BodyText2Char"/>
                              </w:rPr>
                              <w:id w:val="1296192994"/>
                              <w:placeholder>
                                <w:docPart w:val="2FA19733971243FDB586DB6372EA10BD"/>
                              </w:placeholder>
                              <w:showingPlcHdr/>
                            </w:sdtPr>
                            <w:sdtEndPr>
                              <w:rPr>
                                <w:rStyle w:val="DefaultParagraphFont"/>
                              </w:rPr>
                            </w:sdtEndPr>
                            <w:sdtContent>
                              <w:p w:rsidR="00860674" w:rsidRPr="00DE5524" w:rsidRDefault="00860674" w:rsidP="00860674">
                                <w:pPr>
                                  <w:pStyle w:val="BodyText2"/>
                                  <w:rPr>
                                    <w:rStyle w:val="BodyText2Char"/>
                                  </w:rPr>
                                </w:pPr>
                                <w:r w:rsidRPr="00DE5524">
                                  <w:rPr>
                                    <w:rStyle w:val="BodyText2Char"/>
                                  </w:rPr>
                                  <w:t xml:space="preserve">Saturday, the </w:t>
                                </w:r>
                                <w:r>
                                  <w:rPr>
                                    <w:rStyle w:val="BodyText2Char"/>
                                  </w:rPr>
                                  <w:t>Twenty-F</w:t>
                                </w:r>
                                <w:r w:rsidRPr="00DE5524">
                                  <w:rPr>
                                    <w:rStyle w:val="BodyText2Char"/>
                                  </w:rPr>
                                  <w:t>irst of June</w:t>
                                </w:r>
                                <w:r>
                                  <w:rPr>
                                    <w:rStyle w:val="BodyText2Char"/>
                                  </w:rPr>
                                  <w:br/>
                                </w:r>
                                <w:r w:rsidRPr="00DE5524">
                                  <w:rPr>
                                    <w:rStyle w:val="BodyText2Char"/>
                                  </w:rPr>
                                  <w:t xml:space="preserve">Two thousand and </w:t>
                                </w:r>
                                <w:r>
                                  <w:rPr>
                                    <w:rStyle w:val="BodyText2Char"/>
                                  </w:rPr>
                                  <w:t>[year]</w:t>
                                </w:r>
                                <w:r>
                                  <w:rPr>
                                    <w:rStyle w:val="BodyText2Char"/>
                                  </w:rPr>
                                  <w:br/>
                                </w:r>
                                <w:r w:rsidRPr="00DE5524">
                                  <w:rPr>
                                    <w:rStyle w:val="BodyText2Char"/>
                                  </w:rPr>
                                  <w:t>Eleven o’clock in the morning</w:t>
                                </w:r>
                              </w:p>
                              <w:p w:rsidR="00860674" w:rsidRDefault="00860674" w:rsidP="00860674">
                                <w:pPr>
                                  <w:pStyle w:val="BodyText2"/>
                                  <w:rPr>
                                    <w:rStyle w:val="BodyText2Char"/>
                                  </w:rPr>
                                </w:pPr>
                                <w:r w:rsidRPr="00DE5524">
                                  <w:rPr>
                                    <w:rStyle w:val="BodyText2Char"/>
                                  </w:rPr>
                                  <w:t>At location City, State</w:t>
                                </w:r>
                              </w:p>
                            </w:sdtContent>
                          </w:sdt>
                          <w:p w:rsidR="00860674" w:rsidRPr="00B53BE2" w:rsidRDefault="002739C3" w:rsidP="00B53BE2">
                            <w:pPr>
                              <w:pStyle w:val="Heading2"/>
                              <w:rPr>
                                <w:rStyle w:val="NameChar"/>
                                <w:sz w:val="20"/>
                              </w:rPr>
                            </w:pPr>
                            <w:r w:rsidRPr="00B53BE2">
                              <w:rPr>
                                <w:rStyle w:val="NameChar"/>
                                <w:sz w:val="20"/>
                              </w:rPr>
                              <w:t>Reception to Follow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6" o:spid="_x0000_s1028" type="#_x0000_t202" style="position:absolute;margin-left:87.85pt;margin-top:293.65pt;width:241.4pt;height:193.8pt;z-index:25185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" filled="f" stroked="f" strokecolor="#7f7f7f [1612]">
                <v:textbox inset="0,0,0,0">
                  <w:txbxContent>
                    <w:sdt>
                      <w:sdtPr>
                        <w:rPr>
                          <w:rStyle w:val="NameChar"/>
                        </w:rPr>
                        <w:id w:val="1296192991"/>
                        <w:placeholder>
                          <w:docPart w:val="F44954FB33B04BA5985BE7C6BCB95C2B"/>
                        </w:placeholder>
                        <w:showingPlcHdr/>
                      </w:sdtPr>
                      <w:sdtEndPr>
                        <w:rPr>
                          <w:rStyle w:val="DefaultParagraphFont"/>
                          <w:b/>
                          <w:smallCaps/>
                        </w:rPr>
                      </w:sdtEndPr>
                      <w:sdtContent>
                        <w:p w:rsidR="002E2A12" w:rsidRDefault="002E2A12" w:rsidP="00D30876">
                          <w:pPr>
                            <w:pStyle w:val="Name"/>
                            <w:rPr>
                              <w:rStyle w:val="NameChar"/>
                            </w:rPr>
                          </w:pPr>
                          <w:r w:rsidRPr="00D30876">
                            <w:rPr>
                              <w:rStyle w:val="NameChar"/>
                            </w:rPr>
                            <w:t>Bride’s Name</w:t>
                          </w:r>
                        </w:p>
                      </w:sdtContent>
                    </w:sdt>
                    <w:p w:rsidR="00860674" w:rsidRPr="00DB1062" w:rsidRDefault="00860674" w:rsidP="00DB1062">
                      <w:pPr>
                        <w:pStyle w:val="BodyText2"/>
                        <w:rPr>
                          <w:rStyle w:val="NameChar"/>
                          <w:rFonts w:asciiTheme="minorHAnsi" w:hAnsiTheme="minorHAnsi"/>
                          <w:b w:val="0"/>
                          <w:smallCaps w:val="0"/>
                          <w:spacing w:val="0"/>
                          <w:sz w:val="18"/>
                        </w:rPr>
                      </w:pPr>
                      <w:r w:rsidRPr="00DB1062">
                        <w:rPr>
                          <w:rStyle w:val="NameChar"/>
                          <w:rFonts w:asciiTheme="minorHAnsi" w:hAnsiTheme="minorHAnsi"/>
                          <w:b w:val="0"/>
                          <w:smallCaps w:val="0"/>
                          <w:spacing w:val="0"/>
                          <w:sz w:val="18"/>
                        </w:rPr>
                        <w:t>To</w:t>
                      </w:r>
                    </w:p>
                    <w:sdt>
                      <w:sdtPr>
                        <w:rPr>
                          <w:rStyle w:val="NameChar"/>
                        </w:rPr>
                        <w:id w:val="1296192992"/>
                        <w:placeholder>
                          <w:docPart w:val="B21186175B5B46D2A96B99762319B534"/>
                        </w:placeholder>
                        <w:showingPlcHdr/>
                      </w:sdtPr>
                      <w:sdtEndPr>
                        <w:rPr>
                          <w:rStyle w:val="DefaultParagraphFont"/>
                          <w:b/>
                          <w:smallCaps/>
                        </w:rPr>
                      </w:sdtEndPr>
                      <w:sdtContent>
                        <w:p w:rsidR="00860674" w:rsidRDefault="00860674" w:rsidP="00860674">
                          <w:pPr>
                            <w:pStyle w:val="Name"/>
                            <w:rPr>
                              <w:rStyle w:val="NameChar"/>
                            </w:rPr>
                          </w:pPr>
                          <w:r>
                            <w:rPr>
                              <w:rStyle w:val="NameChar"/>
                            </w:rPr>
                            <w:t xml:space="preserve">Groom’s </w:t>
                          </w:r>
                          <w:r w:rsidRPr="00D30876">
                            <w:rPr>
                              <w:rStyle w:val="NameChar"/>
                            </w:rPr>
                            <w:t>Name</w:t>
                          </w:r>
                        </w:p>
                      </w:sdtContent>
                    </w:sdt>
                    <w:p w:rsidR="00860674" w:rsidRPr="00DB1062" w:rsidRDefault="00860674" w:rsidP="00DB1062">
                      <w:pPr>
                        <w:pStyle w:val="BodyText2"/>
                        <w:rPr>
                          <w:rStyle w:val="NameChar"/>
                          <w:rFonts w:asciiTheme="minorHAnsi" w:hAnsiTheme="minorHAnsi"/>
                          <w:b w:val="0"/>
                          <w:smallCaps w:val="0"/>
                          <w:spacing w:val="0"/>
                          <w:sz w:val="18"/>
                        </w:rPr>
                      </w:pPr>
                      <w:r w:rsidRPr="00DB1062">
                        <w:rPr>
                          <w:rStyle w:val="NameChar"/>
                          <w:rFonts w:asciiTheme="minorHAnsi" w:hAnsiTheme="minorHAnsi"/>
                          <w:b w:val="0"/>
                          <w:smallCaps w:val="0"/>
                          <w:spacing w:val="0"/>
                          <w:sz w:val="18"/>
                        </w:rPr>
                        <w:t>Son of</w:t>
                      </w:r>
                    </w:p>
                    <w:sdt>
                      <w:sdtPr>
                        <w:rPr>
                          <w:rStyle w:val="HeadingChar"/>
                        </w:rPr>
                        <w:id w:val="1296192993"/>
                        <w:placeholder>
                          <w:docPart w:val="C0C88059C2A34DC78FC9A6465A5E43F0"/>
                        </w:placeholder>
                        <w:showingPlcHdr/>
                      </w:sdtPr>
                      <w:sdtEndPr>
                        <w:rPr>
                          <w:rStyle w:val="DefaultParagraphFont"/>
                          <w:b/>
                          <w:smallCaps/>
                        </w:rPr>
                      </w:sdtEndPr>
                      <w:sdtContent>
                        <w:p w:rsidR="00860674" w:rsidRDefault="00860674" w:rsidP="00860674">
                          <w:pPr>
                            <w:pStyle w:val="Heading"/>
                            <w:rPr>
                              <w:rStyle w:val="HeadingChar"/>
                            </w:rPr>
                          </w:pPr>
                          <w:r w:rsidRPr="00FE30B2">
                            <w:t>M</w:t>
                          </w:r>
                          <w:r w:rsidR="00B53BE2">
                            <w:t>r</w:t>
                          </w:r>
                          <w:r w:rsidRPr="00FE30B2">
                            <w:t xml:space="preserve">. </w:t>
                          </w:r>
                          <w:r w:rsidR="00B53BE2">
                            <w:t>and</w:t>
                          </w:r>
                          <w:r w:rsidRPr="00FE30B2">
                            <w:t xml:space="preserve"> M</w:t>
                          </w:r>
                          <w:r w:rsidR="00B53BE2">
                            <w:t>rs</w:t>
                          </w:r>
                          <w:r w:rsidRPr="00FE30B2">
                            <w:t>. G</w:t>
                          </w:r>
                          <w:r w:rsidR="00B53BE2">
                            <w:t>room</w:t>
                          </w:r>
                          <w:r w:rsidRPr="00FE30B2">
                            <w:t>’</w:t>
                          </w:r>
                          <w:r w:rsidR="00B53BE2">
                            <w:t>s</w:t>
                          </w:r>
                          <w:r w:rsidRPr="00FE30B2">
                            <w:t xml:space="preserve"> P</w:t>
                          </w:r>
                          <w:r w:rsidR="00B53BE2">
                            <w:t>arents</w:t>
                          </w:r>
                        </w:p>
                      </w:sdtContent>
                    </w:sdt>
                    <w:sdt>
                      <w:sdtPr>
                        <w:rPr>
                          <w:rStyle w:val="BodyText2Char"/>
                        </w:rPr>
                        <w:id w:val="1296192994"/>
                        <w:placeholder>
                          <w:docPart w:val="2FA19733971243FDB586DB6372EA10BD"/>
                        </w:placeholder>
                        <w:showingPlcHdr/>
                      </w:sdtPr>
                      <w:sdtEndPr>
                        <w:rPr>
                          <w:rStyle w:val="DefaultParagraphFont"/>
                        </w:rPr>
                      </w:sdtEndPr>
                      <w:sdtContent>
                        <w:p w:rsidR="00860674" w:rsidRPr="00DE5524" w:rsidRDefault="00860674" w:rsidP="00860674">
                          <w:pPr>
                            <w:pStyle w:val="BodyText2"/>
                            <w:rPr>
                              <w:rStyle w:val="BodyText2Char"/>
                            </w:rPr>
                          </w:pPr>
                          <w:r w:rsidRPr="00DE5524">
                            <w:rPr>
                              <w:rStyle w:val="BodyText2Char"/>
                            </w:rPr>
                            <w:t xml:space="preserve">Saturday, the </w:t>
                          </w:r>
                          <w:r>
                            <w:rPr>
                              <w:rStyle w:val="BodyText2Char"/>
                            </w:rPr>
                            <w:t>Twenty-F</w:t>
                          </w:r>
                          <w:r w:rsidRPr="00DE5524">
                            <w:rPr>
                              <w:rStyle w:val="BodyText2Char"/>
                            </w:rPr>
                            <w:t>irst of June</w:t>
                          </w:r>
                          <w:r>
                            <w:rPr>
                              <w:rStyle w:val="BodyText2Char"/>
                            </w:rPr>
                            <w:br/>
                          </w:r>
                          <w:r w:rsidRPr="00DE5524">
                            <w:rPr>
                              <w:rStyle w:val="BodyText2Char"/>
                            </w:rPr>
                            <w:t xml:space="preserve">Two thousand and </w:t>
                          </w:r>
                          <w:r>
                            <w:rPr>
                              <w:rStyle w:val="BodyText2Char"/>
                            </w:rPr>
                            <w:t>[year]</w:t>
                          </w:r>
                          <w:r>
                            <w:rPr>
                              <w:rStyle w:val="BodyText2Char"/>
                            </w:rPr>
                            <w:br/>
                          </w:r>
                          <w:r w:rsidRPr="00DE5524">
                            <w:rPr>
                              <w:rStyle w:val="BodyText2Char"/>
                            </w:rPr>
                            <w:t>Eleven o’clock in the morning</w:t>
                          </w:r>
                        </w:p>
                        <w:p w:rsidR="00860674" w:rsidRDefault="00860674" w:rsidP="00860674">
                          <w:pPr>
                            <w:pStyle w:val="BodyText2"/>
                            <w:rPr>
                              <w:rStyle w:val="BodyText2Char"/>
                            </w:rPr>
                          </w:pPr>
                          <w:r w:rsidRPr="00DE5524">
                            <w:rPr>
                              <w:rStyle w:val="BodyText2Char"/>
                            </w:rPr>
                            <w:t>At location City, State</w:t>
                          </w:r>
                        </w:p>
                      </w:sdtContent>
                    </w:sdt>
                    <w:p w:rsidR="00860674" w:rsidRPr="00B53BE2" w:rsidRDefault="002739C3" w:rsidP="00B53BE2">
                      <w:pPr>
                        <w:pStyle w:val="Heading2"/>
                        <w:rPr>
                          <w:rStyle w:val="NameChar"/>
                          <w:sz w:val="20"/>
                        </w:rPr>
                      </w:pPr>
                      <w:r w:rsidRPr="00B53BE2">
                        <w:rPr>
                          <w:rStyle w:val="NameChar"/>
                          <w:sz w:val="20"/>
                        </w:rPr>
                        <w:t>Reception to Follow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page">
                  <wp:posOffset>1115695</wp:posOffset>
                </wp:positionH>
                <wp:positionV relativeFrom="page">
                  <wp:posOffset>1536065</wp:posOffset>
                </wp:positionV>
                <wp:extent cx="3049905" cy="739140"/>
                <wp:effectExtent l="1270" t="2540" r="0" b="1270"/>
                <wp:wrapNone/>
                <wp:docPr id="1120" name="Text Box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9905" cy="739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bg1">
                                  <a:lumMod val="5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Style w:val="HeadingChar"/>
                                <w:b/>
                                <w:smallCaps/>
                              </w:rPr>
                              <w:id w:val="1296192996"/>
                              <w:placeholder>
                                <w:docPart w:val="DD5FDF729D3C4303812F55EB84394DAD"/>
                              </w:placeholder>
                              <w:showingPlcHdr/>
                            </w:sdtPr>
                            <w:sdtEndPr>
                              <w:rPr>
                                <w:rStyle w:val="DefaultParagraphFont"/>
                              </w:rPr>
                            </w:sdtEndPr>
                            <w:sdtContent>
                              <w:p w:rsidR="00D210CF" w:rsidRPr="00B53BE2" w:rsidRDefault="006E664D" w:rsidP="00B53BE2">
                                <w:pPr>
                                  <w:pStyle w:val="Heading"/>
                                  <w:rPr>
                                    <w:rStyle w:val="HeadingChar"/>
                                    <w:b/>
                                    <w:smallCaps/>
                                  </w:rPr>
                                </w:pPr>
                                <w:r w:rsidRPr="00B53BE2">
                                  <w:rPr>
                                    <w:rStyle w:val="HeadingChar"/>
                                    <w:b/>
                                    <w:smallCaps/>
                                  </w:rPr>
                                  <w:t>M</w:t>
                                </w:r>
                                <w:r w:rsidR="002739C3" w:rsidRPr="00B53BE2">
                                  <w:rPr>
                                    <w:rStyle w:val="HeadingChar"/>
                                    <w:b/>
                                    <w:smallCaps/>
                                  </w:rPr>
                                  <w:t>r</w:t>
                                </w:r>
                                <w:r w:rsidRPr="00B53BE2">
                                  <w:rPr>
                                    <w:rStyle w:val="HeadingChar"/>
                                    <w:b/>
                                    <w:smallCaps/>
                                  </w:rPr>
                                  <w:t xml:space="preserve">. </w:t>
                                </w:r>
                                <w:r w:rsidR="002739C3" w:rsidRPr="00B53BE2">
                                  <w:rPr>
                                    <w:rStyle w:val="HeadingChar"/>
                                    <w:b/>
                                    <w:smallCaps/>
                                  </w:rPr>
                                  <w:t>and</w:t>
                                </w:r>
                                <w:r w:rsidRPr="00B53BE2">
                                  <w:rPr>
                                    <w:rStyle w:val="HeadingChar"/>
                                    <w:b/>
                                    <w:smallCaps/>
                                  </w:rPr>
                                  <w:t xml:space="preserve"> M</w:t>
                                </w:r>
                                <w:r w:rsidR="002739C3" w:rsidRPr="00B53BE2">
                                  <w:rPr>
                                    <w:rStyle w:val="HeadingChar"/>
                                    <w:b/>
                                    <w:smallCaps/>
                                  </w:rPr>
                                  <w:t>rs</w:t>
                                </w:r>
                                <w:r w:rsidRPr="00B53BE2">
                                  <w:rPr>
                                    <w:rStyle w:val="HeadingChar"/>
                                    <w:b/>
                                    <w:smallCaps/>
                                  </w:rPr>
                                  <w:t>. B</w:t>
                                </w:r>
                                <w:r w:rsidR="002739C3" w:rsidRPr="00B53BE2">
                                  <w:rPr>
                                    <w:rStyle w:val="HeadingChar"/>
                                    <w:b/>
                                    <w:smallCaps/>
                                  </w:rPr>
                                  <w:t>ride</w:t>
                                </w:r>
                                <w:r w:rsidRPr="00B53BE2">
                                  <w:rPr>
                                    <w:rStyle w:val="HeadingChar"/>
                                    <w:b/>
                                    <w:smallCaps/>
                                  </w:rPr>
                                  <w:t>’</w:t>
                                </w:r>
                                <w:r w:rsidR="002739C3" w:rsidRPr="00B53BE2">
                                  <w:rPr>
                                    <w:rStyle w:val="HeadingChar"/>
                                    <w:b/>
                                    <w:smallCaps/>
                                  </w:rPr>
                                  <w:t>s</w:t>
                                </w:r>
                                <w:r w:rsidRPr="00B53BE2">
                                  <w:rPr>
                                    <w:rStyle w:val="HeadingChar"/>
                                    <w:b/>
                                    <w:smallCaps/>
                                  </w:rPr>
                                  <w:t xml:space="preserve"> P</w:t>
                                </w:r>
                                <w:r w:rsidR="002739C3" w:rsidRPr="00B53BE2">
                                  <w:rPr>
                                    <w:rStyle w:val="HeadingChar"/>
                                    <w:b/>
                                    <w:smallCaps/>
                                  </w:rPr>
                                  <w:t>arents</w:t>
                                </w:r>
                              </w:p>
                            </w:sdtContent>
                          </w:sdt>
                          <w:p w:rsidR="002739C3" w:rsidRPr="006E664D" w:rsidRDefault="00B53BE2" w:rsidP="002739C3">
                            <w:pPr>
                              <w:pStyle w:val="BodyText2"/>
                            </w:pPr>
                            <w:r>
                              <w:t>Request the H</w:t>
                            </w:r>
                            <w:r w:rsidR="002739C3">
                              <w:t xml:space="preserve">onor of </w:t>
                            </w:r>
                            <w:r>
                              <w:t>Your P</w:t>
                            </w:r>
                            <w:r w:rsidR="002739C3">
                              <w:t>resence</w:t>
                            </w:r>
                          </w:p>
                          <w:sdt>
                            <w:sdtPr>
                              <w:rPr>
                                <w:rStyle w:val="HeadingChar"/>
                                <w:rFonts w:asciiTheme="minorHAnsi" w:hAnsiTheme="minorHAnsi"/>
                                <w:b w:val="0"/>
                                <w:smallCaps w:val="0"/>
                                <w:spacing w:val="0"/>
                                <w:sz w:val="18"/>
                              </w:rPr>
                              <w:id w:val="1296192997"/>
                              <w:placeholder>
                                <w:docPart w:val="A9A6B9C7DB54421B90B8DF66AA7DBAE0"/>
                              </w:placeholder>
                              <w:showingPlcHdr/>
                            </w:sdtPr>
                            <w:sdtEndPr>
                              <w:rPr>
                                <w:rStyle w:val="DefaultParagraphFont"/>
                              </w:rPr>
                            </w:sdtEndPr>
                            <w:sdtContent>
                              <w:p w:rsidR="002739C3" w:rsidRPr="00B53BE2" w:rsidRDefault="002739C3" w:rsidP="00B53BE2">
                                <w:pPr>
                                  <w:pStyle w:val="BodyText2"/>
                                  <w:rPr>
                                    <w:rStyle w:val="HeadingChar"/>
                                    <w:rFonts w:asciiTheme="minorHAnsi" w:hAnsiTheme="minorHAnsi"/>
                                    <w:b w:val="0"/>
                                    <w:smallCaps w:val="0"/>
                                    <w:spacing w:val="0"/>
                                    <w:sz w:val="18"/>
                                  </w:rPr>
                                </w:pPr>
                                <w:r w:rsidRPr="00B53BE2">
                                  <w:rPr>
                                    <w:rStyle w:val="HeadingChar"/>
                                    <w:rFonts w:asciiTheme="minorHAnsi" w:hAnsiTheme="minorHAnsi"/>
                                    <w:b w:val="0"/>
                                    <w:smallCaps w:val="0"/>
                                    <w:spacing w:val="0"/>
                                    <w:sz w:val="18"/>
                                  </w:rPr>
                                  <w:t>At the Marriage of Their Daughter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0" o:spid="_x0000_s1029" type="#_x0000_t202" style="position:absolute;margin-left:87.85pt;margin-top:120.95pt;width:240.15pt;height:58.2pt;z-index:25184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" filled="f" stroked="f" strokecolor="#7f7f7f [1612]">
                <v:textbox inset="0,0,0,0">
                  <w:txbxContent>
                    <w:sdt>
                      <w:sdtPr>
                        <w:rPr>
                          <w:rStyle w:val="HeadingChar"/>
                          <w:b/>
                          <w:smallCaps/>
                        </w:rPr>
                        <w:id w:val="1296192996"/>
                        <w:placeholder>
                          <w:docPart w:val="DD5FDF729D3C4303812F55EB84394DAD"/>
                        </w:placeholder>
                        <w:showingPlcHdr/>
                      </w:sdtPr>
                      <w:sdtEndPr>
                        <w:rPr>
                          <w:rStyle w:val="DefaultParagraphFont"/>
                        </w:rPr>
                      </w:sdtEndPr>
                      <w:sdtContent>
                        <w:p w:rsidR="00D210CF" w:rsidRPr="00B53BE2" w:rsidRDefault="006E664D" w:rsidP="00B53BE2">
                          <w:pPr>
                            <w:pStyle w:val="Heading"/>
                            <w:rPr>
                              <w:rStyle w:val="HeadingChar"/>
                              <w:b/>
                              <w:smallCaps/>
                            </w:rPr>
                          </w:pPr>
                          <w:r w:rsidRPr="00B53BE2">
                            <w:rPr>
                              <w:rStyle w:val="HeadingChar"/>
                              <w:b/>
                              <w:smallCaps/>
                            </w:rPr>
                            <w:t>M</w:t>
                          </w:r>
                          <w:r w:rsidR="002739C3" w:rsidRPr="00B53BE2">
                            <w:rPr>
                              <w:rStyle w:val="HeadingChar"/>
                              <w:b/>
                              <w:smallCaps/>
                            </w:rPr>
                            <w:t>r</w:t>
                          </w:r>
                          <w:r w:rsidRPr="00B53BE2">
                            <w:rPr>
                              <w:rStyle w:val="HeadingChar"/>
                              <w:b/>
                              <w:smallCaps/>
                            </w:rPr>
                            <w:t xml:space="preserve">. </w:t>
                          </w:r>
                          <w:r w:rsidR="002739C3" w:rsidRPr="00B53BE2">
                            <w:rPr>
                              <w:rStyle w:val="HeadingChar"/>
                              <w:b/>
                              <w:smallCaps/>
                            </w:rPr>
                            <w:t>and</w:t>
                          </w:r>
                          <w:r w:rsidRPr="00B53BE2">
                            <w:rPr>
                              <w:rStyle w:val="HeadingChar"/>
                              <w:b/>
                              <w:smallCaps/>
                            </w:rPr>
                            <w:t xml:space="preserve"> M</w:t>
                          </w:r>
                          <w:r w:rsidR="002739C3" w:rsidRPr="00B53BE2">
                            <w:rPr>
                              <w:rStyle w:val="HeadingChar"/>
                              <w:b/>
                              <w:smallCaps/>
                            </w:rPr>
                            <w:t>rs</w:t>
                          </w:r>
                          <w:r w:rsidRPr="00B53BE2">
                            <w:rPr>
                              <w:rStyle w:val="HeadingChar"/>
                              <w:b/>
                              <w:smallCaps/>
                            </w:rPr>
                            <w:t>. B</w:t>
                          </w:r>
                          <w:r w:rsidR="002739C3" w:rsidRPr="00B53BE2">
                            <w:rPr>
                              <w:rStyle w:val="HeadingChar"/>
                              <w:b/>
                              <w:smallCaps/>
                            </w:rPr>
                            <w:t>ride</w:t>
                          </w:r>
                          <w:r w:rsidRPr="00B53BE2">
                            <w:rPr>
                              <w:rStyle w:val="HeadingChar"/>
                              <w:b/>
                              <w:smallCaps/>
                            </w:rPr>
                            <w:t>’</w:t>
                          </w:r>
                          <w:r w:rsidR="002739C3" w:rsidRPr="00B53BE2">
                            <w:rPr>
                              <w:rStyle w:val="HeadingChar"/>
                              <w:b/>
                              <w:smallCaps/>
                            </w:rPr>
                            <w:t>s</w:t>
                          </w:r>
                          <w:r w:rsidRPr="00B53BE2">
                            <w:rPr>
                              <w:rStyle w:val="HeadingChar"/>
                              <w:b/>
                              <w:smallCaps/>
                            </w:rPr>
                            <w:t xml:space="preserve"> P</w:t>
                          </w:r>
                          <w:r w:rsidR="002739C3" w:rsidRPr="00B53BE2">
                            <w:rPr>
                              <w:rStyle w:val="HeadingChar"/>
                              <w:b/>
                              <w:smallCaps/>
                            </w:rPr>
                            <w:t>arents</w:t>
                          </w:r>
                        </w:p>
                      </w:sdtContent>
                    </w:sdt>
                    <w:p w:rsidR="002739C3" w:rsidRPr="006E664D" w:rsidRDefault="00B53BE2" w:rsidP="002739C3">
                      <w:pPr>
                        <w:pStyle w:val="BodyText2"/>
                      </w:pPr>
                      <w:r>
                        <w:t>Request the H</w:t>
                      </w:r>
                      <w:r w:rsidR="002739C3">
                        <w:t xml:space="preserve">onor of </w:t>
                      </w:r>
                      <w:r>
                        <w:t>Your P</w:t>
                      </w:r>
                      <w:r w:rsidR="002739C3">
                        <w:t>resence</w:t>
                      </w:r>
                    </w:p>
                    <w:sdt>
                      <w:sdtPr>
                        <w:rPr>
                          <w:rStyle w:val="HeadingChar"/>
                          <w:rFonts w:asciiTheme="minorHAnsi" w:hAnsiTheme="minorHAnsi"/>
                          <w:b w:val="0"/>
                          <w:smallCaps w:val="0"/>
                          <w:spacing w:val="0"/>
                          <w:sz w:val="18"/>
                        </w:rPr>
                        <w:id w:val="1296192997"/>
                        <w:placeholder>
                          <w:docPart w:val="A9A6B9C7DB54421B90B8DF66AA7DBAE0"/>
                        </w:placeholder>
                        <w:showingPlcHdr/>
                      </w:sdtPr>
                      <w:sdtEndPr>
                        <w:rPr>
                          <w:rStyle w:val="DefaultParagraphFont"/>
                        </w:rPr>
                      </w:sdtEndPr>
                      <w:sdtContent>
                        <w:p w:rsidR="002739C3" w:rsidRPr="00B53BE2" w:rsidRDefault="002739C3" w:rsidP="00B53BE2">
                          <w:pPr>
                            <w:pStyle w:val="BodyText2"/>
                            <w:rPr>
                              <w:rStyle w:val="HeadingChar"/>
                              <w:rFonts w:asciiTheme="minorHAnsi" w:hAnsiTheme="minorHAnsi"/>
                              <w:b w:val="0"/>
                              <w:smallCaps w:val="0"/>
                              <w:spacing w:val="0"/>
                              <w:sz w:val="18"/>
                            </w:rPr>
                          </w:pPr>
                          <w:r w:rsidRPr="00B53BE2">
                            <w:rPr>
                              <w:rStyle w:val="HeadingChar"/>
                              <w:rFonts w:asciiTheme="minorHAnsi" w:hAnsiTheme="minorHAnsi"/>
                              <w:b w:val="0"/>
                              <w:smallCaps w:val="0"/>
                              <w:spacing w:val="0"/>
                              <w:sz w:val="18"/>
                            </w:rPr>
                            <w:t>At the Marriage of Their Daughter</w:t>
                          </w:r>
                        </w:p>
                      </w:sdtContent>
                    </w:sdt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page">
                  <wp:posOffset>5925185</wp:posOffset>
                </wp:positionH>
                <wp:positionV relativeFrom="page">
                  <wp:posOffset>1536065</wp:posOffset>
                </wp:positionV>
                <wp:extent cx="3049905" cy="808990"/>
                <wp:effectExtent l="635" t="2540" r="0" b="0"/>
                <wp:wrapNone/>
                <wp:docPr id="1119" name="Text Box 4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9905" cy="808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bg1">
                                  <a:lumMod val="5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Style w:val="HeadingChar"/>
                                <w:b/>
                                <w:smallCaps/>
                              </w:rPr>
                              <w:id w:val="1296193229"/>
                              <w:placeholder>
                                <w:docPart w:val="11090F966C5E438695A95D84EC4C3948"/>
                              </w:placeholder>
                              <w:showingPlcHdr/>
                            </w:sdtPr>
                            <w:sdtEndPr>
                              <w:rPr>
                                <w:rStyle w:val="DefaultParagraphFont"/>
                              </w:rPr>
                            </w:sdtEndPr>
                            <w:sdtContent>
                              <w:p w:rsidR="002739C3" w:rsidRPr="00B53BE2" w:rsidRDefault="002739C3" w:rsidP="00B53BE2">
                                <w:pPr>
                                  <w:pStyle w:val="Heading"/>
                                  <w:rPr>
                                    <w:rStyle w:val="HeadingChar"/>
                                    <w:b/>
                                    <w:smallCaps/>
                                  </w:rPr>
                                </w:pPr>
                                <w:r w:rsidRPr="00B53BE2">
                                  <w:rPr>
                                    <w:rStyle w:val="HeadingChar"/>
                                    <w:b/>
                                    <w:smallCaps/>
                                  </w:rPr>
                                  <w:t>Mr. and Mrs. Bride’s Parents</w:t>
                                </w:r>
                              </w:p>
                            </w:sdtContent>
                          </w:sdt>
                          <w:p w:rsidR="002739C3" w:rsidRPr="006E664D" w:rsidRDefault="002739C3" w:rsidP="002739C3">
                            <w:pPr>
                              <w:pStyle w:val="BodyText2"/>
                            </w:pPr>
                            <w:r>
                              <w:t xml:space="preserve">Request the </w:t>
                            </w:r>
                            <w:r w:rsidR="00B53BE2">
                              <w:t>H</w:t>
                            </w:r>
                            <w:r>
                              <w:t xml:space="preserve">onor of </w:t>
                            </w:r>
                            <w:r w:rsidR="00B53BE2">
                              <w:t>Y</w:t>
                            </w:r>
                            <w:r>
                              <w:t xml:space="preserve">our </w:t>
                            </w:r>
                            <w:r w:rsidR="00B53BE2">
                              <w:t>P</w:t>
                            </w:r>
                            <w:r>
                              <w:t>resence</w:t>
                            </w:r>
                          </w:p>
                          <w:sdt>
                            <w:sdtPr>
                              <w:rPr>
                                <w:rStyle w:val="HeadingChar"/>
                                <w:rFonts w:asciiTheme="minorHAnsi" w:hAnsiTheme="minorHAnsi"/>
                                <w:b w:val="0"/>
                                <w:smallCaps w:val="0"/>
                                <w:spacing w:val="0"/>
                                <w:sz w:val="18"/>
                              </w:rPr>
                              <w:id w:val="1296193230"/>
                              <w:placeholder>
                                <w:docPart w:val="8F285236A3534913A5087CC6E0342A99"/>
                              </w:placeholder>
                              <w:showingPlcHdr/>
                            </w:sdtPr>
                            <w:sdtEndPr>
                              <w:rPr>
                                <w:rStyle w:val="DefaultParagraphFont"/>
                              </w:rPr>
                            </w:sdtEndPr>
                            <w:sdtContent>
                              <w:p w:rsidR="002739C3" w:rsidRPr="00B53BE2" w:rsidRDefault="002739C3" w:rsidP="00B53BE2">
                                <w:pPr>
                                  <w:pStyle w:val="BodyText2"/>
                                  <w:rPr>
                                    <w:rStyle w:val="HeadingChar"/>
                                    <w:rFonts w:asciiTheme="minorHAnsi" w:hAnsiTheme="minorHAnsi"/>
                                    <w:b w:val="0"/>
                                    <w:smallCaps w:val="0"/>
                                    <w:spacing w:val="0"/>
                                    <w:sz w:val="18"/>
                                  </w:rPr>
                                </w:pPr>
                                <w:r w:rsidRPr="00B53BE2">
                                  <w:rPr>
                                    <w:rStyle w:val="HeadingChar"/>
                                    <w:rFonts w:asciiTheme="minorHAnsi" w:hAnsiTheme="minorHAnsi"/>
                                    <w:b w:val="0"/>
                                    <w:smallCaps w:val="0"/>
                                    <w:spacing w:val="0"/>
                                    <w:sz w:val="18"/>
                                  </w:rPr>
                                  <w:t>At the Marriage of Their Daughter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0" tIns="0" rIns="0" bIns="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10" o:spid="_x0000_s1030" type="#_x0000_t202" style="position:absolute;margin-left:466.55pt;margin-top:120.95pt;width:240.15pt;height:63.7pt;z-index:25185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" filled="f" stroked="f" strokecolor="#7f7f7f [1612]">
                <v:textbox style="mso-fit-shape-to-text:t" inset="0,0,0,0">
                  <w:txbxContent>
                    <w:sdt>
                      <w:sdtPr>
                        <w:rPr>
                          <w:rStyle w:val="HeadingChar"/>
                          <w:b/>
                          <w:smallCaps/>
                        </w:rPr>
                        <w:id w:val="1296193229"/>
                        <w:placeholder>
                          <w:docPart w:val="11090F966C5E438695A95D84EC4C3948"/>
                        </w:placeholder>
                        <w:showingPlcHdr/>
                      </w:sdtPr>
                      <w:sdtEndPr>
                        <w:rPr>
                          <w:rStyle w:val="DefaultParagraphFont"/>
                        </w:rPr>
                      </w:sdtEndPr>
                      <w:sdtContent>
                        <w:p w:rsidR="002739C3" w:rsidRPr="00B53BE2" w:rsidRDefault="002739C3" w:rsidP="00B53BE2">
                          <w:pPr>
                            <w:pStyle w:val="Heading"/>
                            <w:rPr>
                              <w:rStyle w:val="HeadingChar"/>
                              <w:b/>
                              <w:smallCaps/>
                            </w:rPr>
                          </w:pPr>
                          <w:r w:rsidRPr="00B53BE2">
                            <w:rPr>
                              <w:rStyle w:val="HeadingChar"/>
                              <w:b/>
                              <w:smallCaps/>
                            </w:rPr>
                            <w:t>Mr. and Mrs. Bride’s Parents</w:t>
                          </w:r>
                        </w:p>
                      </w:sdtContent>
                    </w:sdt>
                    <w:p w:rsidR="002739C3" w:rsidRPr="006E664D" w:rsidRDefault="002739C3" w:rsidP="002739C3">
                      <w:pPr>
                        <w:pStyle w:val="BodyText2"/>
                      </w:pPr>
                      <w:r>
                        <w:t xml:space="preserve">Request the </w:t>
                      </w:r>
                      <w:r w:rsidR="00B53BE2">
                        <w:t>H</w:t>
                      </w:r>
                      <w:r>
                        <w:t xml:space="preserve">onor of </w:t>
                      </w:r>
                      <w:r w:rsidR="00B53BE2">
                        <w:t>Y</w:t>
                      </w:r>
                      <w:r>
                        <w:t xml:space="preserve">our </w:t>
                      </w:r>
                      <w:r w:rsidR="00B53BE2">
                        <w:t>P</w:t>
                      </w:r>
                      <w:r>
                        <w:t>resence</w:t>
                      </w:r>
                    </w:p>
                    <w:sdt>
                      <w:sdtPr>
                        <w:rPr>
                          <w:rStyle w:val="HeadingChar"/>
                          <w:rFonts w:asciiTheme="minorHAnsi" w:hAnsiTheme="minorHAnsi"/>
                          <w:b w:val="0"/>
                          <w:smallCaps w:val="0"/>
                          <w:spacing w:val="0"/>
                          <w:sz w:val="18"/>
                        </w:rPr>
                        <w:id w:val="1296193230"/>
                        <w:placeholder>
                          <w:docPart w:val="8F285236A3534913A5087CC6E0342A99"/>
                        </w:placeholder>
                        <w:showingPlcHdr/>
                      </w:sdtPr>
                      <w:sdtEndPr>
                        <w:rPr>
                          <w:rStyle w:val="DefaultParagraphFont"/>
                        </w:rPr>
                      </w:sdtEndPr>
                      <w:sdtContent>
                        <w:p w:rsidR="002739C3" w:rsidRPr="00B53BE2" w:rsidRDefault="002739C3" w:rsidP="00B53BE2">
                          <w:pPr>
                            <w:pStyle w:val="BodyText2"/>
                            <w:rPr>
                              <w:rStyle w:val="HeadingChar"/>
                              <w:rFonts w:asciiTheme="minorHAnsi" w:hAnsiTheme="minorHAnsi"/>
                              <w:b w:val="0"/>
                              <w:smallCaps w:val="0"/>
                              <w:spacing w:val="0"/>
                              <w:sz w:val="18"/>
                            </w:rPr>
                          </w:pPr>
                          <w:r w:rsidRPr="00B53BE2">
                            <w:rPr>
                              <w:rStyle w:val="HeadingChar"/>
                              <w:rFonts w:asciiTheme="minorHAnsi" w:hAnsiTheme="minorHAnsi"/>
                              <w:b w:val="0"/>
                              <w:smallCaps w:val="0"/>
                              <w:spacing w:val="0"/>
                              <w:sz w:val="18"/>
                            </w:rPr>
                            <w:t>At the Marriage of Their Daughter</w:t>
                          </w:r>
                        </w:p>
                      </w:sdtContent>
                    </w:sdt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margin">
                  <wp:posOffset>804545</wp:posOffset>
                </wp:positionH>
                <wp:positionV relativeFrom="margin">
                  <wp:posOffset>1113155</wp:posOffset>
                </wp:positionV>
                <wp:extent cx="3243580" cy="5063490"/>
                <wp:effectExtent l="13970" t="8255" r="9525" b="5080"/>
                <wp:wrapNone/>
                <wp:docPr id="1118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43580" cy="506349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accent6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63.35pt;margin-top:87.65pt;width:255.4pt;height:398.7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" fillcolor="white [3201]" strokecolor="#e36c0a [2409]">
                <v:fill color2="#fbd4b4 [1305]" focus="100%" type="gradient"/>
                <v:shadow color="#974706 [1609]" opacity=".5" offset="1pt"/>
                <w10:wrap anchorx="margin" anchory="margin"/>
              </v:rect>
            </w:pict>
          </mc:Fallback>
        </mc:AlternateContent>
      </w:r>
      <w:r>
        <w:rPr>
          <w:noProof/>
          <w:lang w:eastAsia="ja-JP"/>
        </w:rPr>
        <mc:AlternateContent>
          <mc:Choice Requires="wpg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1049655</wp:posOffset>
                </wp:positionH>
                <wp:positionV relativeFrom="paragraph">
                  <wp:posOffset>2046605</wp:posOffset>
                </wp:positionV>
                <wp:extent cx="2756535" cy="1168400"/>
                <wp:effectExtent l="1905" t="0" r="3810" b="13970"/>
                <wp:wrapNone/>
                <wp:docPr id="1114" name="Group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56535" cy="1168400"/>
                          <a:chOff x="2013" y="3446"/>
                          <a:chExt cx="4341" cy="1840"/>
                        </a:xfrm>
                      </wpg:grpSpPr>
                      <wps:wsp>
                        <wps:cNvPr id="1115" name="Text Box 574"/>
                        <wps:cNvSpPr txBox="1">
                          <a:spLocks noChangeArrowheads="1"/>
                        </wps:cNvSpPr>
                        <wps:spPr bwMode="auto">
                          <a:xfrm>
                            <a:off x="2013" y="3446"/>
                            <a:ext cx="4341" cy="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id w:val="1296192998"/>
                                <w:picture/>
                              </w:sdtPr>
                              <w:sdtEndPr/>
                              <w:sdtContent>
                                <w:p w:rsidR="006617F8" w:rsidRDefault="006617F8" w:rsidP="006617F8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eastAsia="ja-JP"/>
                                    </w:rPr>
                                    <w:drawing>
                                      <wp:inline distT="0" distB="0" distL="0" distR="0">
                                        <wp:extent cx="1712214" cy="908114"/>
                                        <wp:effectExtent l="19050" t="19050" r="40386" b="25336"/>
                                        <wp:docPr id="20" name="Picture 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712214" cy="908114"/>
                                                </a:xfrm>
                                                <a:prstGeom prst="cloud">
                                                  <a:avLst/>
                                                </a:prstGeom>
                                                <a:noFill/>
                                                <a:ln w="6350">
                                                  <a:solidFill>
                                                    <a:schemeClr val="accent6">
                                                      <a:lumMod val="50000"/>
                                                    </a:schemeClr>
                                                  </a:solidFill>
                                                  <a:prstDash val="sysDash"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0" tIns="0" rIns="0" bIns="0" anchor="ctr" anchorCtr="0" upright="1">
                          <a:spAutoFit/>
                        </wps:bodyPr>
                      </wps:wsp>
                      <wps:wsp>
                        <wps:cNvPr id="1116" name="Freeform 579"/>
                        <wps:cNvSpPr>
                          <a:spLocks/>
                        </wps:cNvSpPr>
                        <wps:spPr bwMode="auto">
                          <a:xfrm>
                            <a:off x="2627" y="4708"/>
                            <a:ext cx="709" cy="578"/>
                          </a:xfrm>
                          <a:custGeom>
                            <a:avLst/>
                            <a:gdLst>
                              <a:gd name="T0" fmla="*/ 255 w 529"/>
                              <a:gd name="T1" fmla="*/ 125 h 430"/>
                              <a:gd name="T2" fmla="*/ 255 w 529"/>
                              <a:gd name="T3" fmla="*/ 125 h 430"/>
                              <a:gd name="T4" fmla="*/ 215 w 529"/>
                              <a:gd name="T5" fmla="*/ 115 h 430"/>
                              <a:gd name="T6" fmla="*/ 180 w 529"/>
                              <a:gd name="T7" fmla="*/ 105 h 430"/>
                              <a:gd name="T8" fmla="*/ 135 w 529"/>
                              <a:gd name="T9" fmla="*/ 105 h 430"/>
                              <a:gd name="T10" fmla="*/ 85 w 529"/>
                              <a:gd name="T11" fmla="*/ 105 h 430"/>
                              <a:gd name="T12" fmla="*/ 65 w 529"/>
                              <a:gd name="T13" fmla="*/ 115 h 430"/>
                              <a:gd name="T14" fmla="*/ 45 w 529"/>
                              <a:gd name="T15" fmla="*/ 120 h 430"/>
                              <a:gd name="T16" fmla="*/ 30 w 529"/>
                              <a:gd name="T17" fmla="*/ 135 h 430"/>
                              <a:gd name="T18" fmla="*/ 15 w 529"/>
                              <a:gd name="T19" fmla="*/ 150 h 430"/>
                              <a:gd name="T20" fmla="*/ 5 w 529"/>
                              <a:gd name="T21" fmla="*/ 170 h 430"/>
                              <a:gd name="T22" fmla="*/ 0 w 529"/>
                              <a:gd name="T23" fmla="*/ 195 h 430"/>
                              <a:gd name="T24" fmla="*/ 0 w 529"/>
                              <a:gd name="T25" fmla="*/ 195 h 430"/>
                              <a:gd name="T26" fmla="*/ 5 w 529"/>
                              <a:gd name="T27" fmla="*/ 225 h 430"/>
                              <a:gd name="T28" fmla="*/ 15 w 529"/>
                              <a:gd name="T29" fmla="*/ 250 h 430"/>
                              <a:gd name="T30" fmla="*/ 30 w 529"/>
                              <a:gd name="T31" fmla="*/ 275 h 430"/>
                              <a:gd name="T32" fmla="*/ 50 w 529"/>
                              <a:gd name="T33" fmla="*/ 295 h 430"/>
                              <a:gd name="T34" fmla="*/ 75 w 529"/>
                              <a:gd name="T35" fmla="*/ 320 h 430"/>
                              <a:gd name="T36" fmla="*/ 105 w 529"/>
                              <a:gd name="T37" fmla="*/ 335 h 430"/>
                              <a:gd name="T38" fmla="*/ 170 w 529"/>
                              <a:gd name="T39" fmla="*/ 370 h 430"/>
                              <a:gd name="T40" fmla="*/ 240 w 529"/>
                              <a:gd name="T41" fmla="*/ 395 h 430"/>
                              <a:gd name="T42" fmla="*/ 295 w 529"/>
                              <a:gd name="T43" fmla="*/ 415 h 430"/>
                              <a:gd name="T44" fmla="*/ 350 w 529"/>
                              <a:gd name="T45" fmla="*/ 430 h 430"/>
                              <a:gd name="T46" fmla="*/ 350 w 529"/>
                              <a:gd name="T47" fmla="*/ 430 h 430"/>
                              <a:gd name="T48" fmla="*/ 390 w 529"/>
                              <a:gd name="T49" fmla="*/ 385 h 430"/>
                              <a:gd name="T50" fmla="*/ 425 w 529"/>
                              <a:gd name="T51" fmla="*/ 335 h 430"/>
                              <a:gd name="T52" fmla="*/ 465 w 529"/>
                              <a:gd name="T53" fmla="*/ 275 h 430"/>
                              <a:gd name="T54" fmla="*/ 499 w 529"/>
                              <a:gd name="T55" fmla="*/ 210 h 430"/>
                              <a:gd name="T56" fmla="*/ 514 w 529"/>
                              <a:gd name="T57" fmla="*/ 180 h 430"/>
                              <a:gd name="T58" fmla="*/ 524 w 529"/>
                              <a:gd name="T59" fmla="*/ 145 h 430"/>
                              <a:gd name="T60" fmla="*/ 529 w 529"/>
                              <a:gd name="T61" fmla="*/ 115 h 430"/>
                              <a:gd name="T62" fmla="*/ 524 w 529"/>
                              <a:gd name="T63" fmla="*/ 85 h 430"/>
                              <a:gd name="T64" fmla="*/ 519 w 529"/>
                              <a:gd name="T65" fmla="*/ 60 h 430"/>
                              <a:gd name="T66" fmla="*/ 504 w 529"/>
                              <a:gd name="T67" fmla="*/ 35 h 430"/>
                              <a:gd name="T68" fmla="*/ 504 w 529"/>
                              <a:gd name="T69" fmla="*/ 35 h 430"/>
                              <a:gd name="T70" fmla="*/ 485 w 529"/>
                              <a:gd name="T71" fmla="*/ 20 h 430"/>
                              <a:gd name="T72" fmla="*/ 465 w 529"/>
                              <a:gd name="T73" fmla="*/ 5 h 430"/>
                              <a:gd name="T74" fmla="*/ 445 w 529"/>
                              <a:gd name="T75" fmla="*/ 0 h 430"/>
                              <a:gd name="T76" fmla="*/ 425 w 529"/>
                              <a:gd name="T77" fmla="*/ 0 h 430"/>
                              <a:gd name="T78" fmla="*/ 405 w 529"/>
                              <a:gd name="T79" fmla="*/ 5 h 430"/>
                              <a:gd name="T80" fmla="*/ 385 w 529"/>
                              <a:gd name="T81" fmla="*/ 15 h 430"/>
                              <a:gd name="T82" fmla="*/ 345 w 529"/>
                              <a:gd name="T83" fmla="*/ 35 h 430"/>
                              <a:gd name="T84" fmla="*/ 310 w 529"/>
                              <a:gd name="T85" fmla="*/ 65 h 430"/>
                              <a:gd name="T86" fmla="*/ 280 w 529"/>
                              <a:gd name="T87" fmla="*/ 95 h 430"/>
                              <a:gd name="T88" fmla="*/ 255 w 529"/>
                              <a:gd name="T89" fmla="*/ 125 h 430"/>
                              <a:gd name="T90" fmla="*/ 255 w 529"/>
                              <a:gd name="T91" fmla="*/ 125 h 4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529" h="430">
                                <a:moveTo>
                                  <a:pt x="255" y="125"/>
                                </a:moveTo>
                                <a:lnTo>
                                  <a:pt x="255" y="125"/>
                                </a:lnTo>
                                <a:lnTo>
                                  <a:pt x="215" y="115"/>
                                </a:lnTo>
                                <a:lnTo>
                                  <a:pt x="180" y="105"/>
                                </a:lnTo>
                                <a:lnTo>
                                  <a:pt x="135" y="105"/>
                                </a:lnTo>
                                <a:lnTo>
                                  <a:pt x="85" y="105"/>
                                </a:lnTo>
                                <a:lnTo>
                                  <a:pt x="65" y="115"/>
                                </a:lnTo>
                                <a:lnTo>
                                  <a:pt x="45" y="120"/>
                                </a:lnTo>
                                <a:lnTo>
                                  <a:pt x="30" y="135"/>
                                </a:lnTo>
                                <a:lnTo>
                                  <a:pt x="15" y="150"/>
                                </a:lnTo>
                                <a:lnTo>
                                  <a:pt x="5" y="170"/>
                                </a:lnTo>
                                <a:lnTo>
                                  <a:pt x="0" y="195"/>
                                </a:lnTo>
                                <a:lnTo>
                                  <a:pt x="5" y="225"/>
                                </a:lnTo>
                                <a:lnTo>
                                  <a:pt x="15" y="250"/>
                                </a:lnTo>
                                <a:lnTo>
                                  <a:pt x="30" y="275"/>
                                </a:lnTo>
                                <a:lnTo>
                                  <a:pt x="50" y="295"/>
                                </a:lnTo>
                                <a:lnTo>
                                  <a:pt x="75" y="320"/>
                                </a:lnTo>
                                <a:lnTo>
                                  <a:pt x="105" y="335"/>
                                </a:lnTo>
                                <a:lnTo>
                                  <a:pt x="170" y="370"/>
                                </a:lnTo>
                                <a:lnTo>
                                  <a:pt x="240" y="395"/>
                                </a:lnTo>
                                <a:lnTo>
                                  <a:pt x="295" y="415"/>
                                </a:lnTo>
                                <a:lnTo>
                                  <a:pt x="350" y="430"/>
                                </a:lnTo>
                                <a:lnTo>
                                  <a:pt x="390" y="385"/>
                                </a:lnTo>
                                <a:lnTo>
                                  <a:pt x="425" y="335"/>
                                </a:lnTo>
                                <a:lnTo>
                                  <a:pt x="465" y="275"/>
                                </a:lnTo>
                                <a:lnTo>
                                  <a:pt x="499" y="210"/>
                                </a:lnTo>
                                <a:lnTo>
                                  <a:pt x="514" y="180"/>
                                </a:lnTo>
                                <a:lnTo>
                                  <a:pt x="524" y="145"/>
                                </a:lnTo>
                                <a:lnTo>
                                  <a:pt x="529" y="115"/>
                                </a:lnTo>
                                <a:lnTo>
                                  <a:pt x="524" y="85"/>
                                </a:lnTo>
                                <a:lnTo>
                                  <a:pt x="519" y="60"/>
                                </a:lnTo>
                                <a:lnTo>
                                  <a:pt x="504" y="35"/>
                                </a:lnTo>
                                <a:lnTo>
                                  <a:pt x="485" y="20"/>
                                </a:lnTo>
                                <a:lnTo>
                                  <a:pt x="465" y="5"/>
                                </a:lnTo>
                                <a:lnTo>
                                  <a:pt x="445" y="0"/>
                                </a:lnTo>
                                <a:lnTo>
                                  <a:pt x="425" y="0"/>
                                </a:lnTo>
                                <a:lnTo>
                                  <a:pt x="405" y="5"/>
                                </a:lnTo>
                                <a:lnTo>
                                  <a:pt x="385" y="15"/>
                                </a:lnTo>
                                <a:lnTo>
                                  <a:pt x="345" y="35"/>
                                </a:lnTo>
                                <a:lnTo>
                                  <a:pt x="310" y="65"/>
                                </a:lnTo>
                                <a:lnTo>
                                  <a:pt x="280" y="95"/>
                                </a:lnTo>
                                <a:lnTo>
                                  <a:pt x="255" y="125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chemeClr val="l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6">
                                  <a:lumMod val="40000"/>
                                  <a:lumOff val="60000"/>
                                </a:schemeClr>
                              </a:gs>
                            </a:gsLst>
                            <a:lin ang="5400000" scaled="1"/>
                          </a:gradFill>
                          <a:ln w="9525"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accent6">
                                      <a:lumMod val="50000"/>
                                      <a:lumOff val="0"/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7" name="Freeform 580"/>
                        <wps:cNvSpPr>
                          <a:spLocks/>
                        </wps:cNvSpPr>
                        <wps:spPr bwMode="auto">
                          <a:xfrm>
                            <a:off x="4989" y="3488"/>
                            <a:ext cx="629" cy="458"/>
                          </a:xfrm>
                          <a:custGeom>
                            <a:avLst/>
                            <a:gdLst>
                              <a:gd name="T0" fmla="*/ 269 w 544"/>
                              <a:gd name="T1" fmla="*/ 70 h 395"/>
                              <a:gd name="T2" fmla="*/ 269 w 544"/>
                              <a:gd name="T3" fmla="*/ 70 h 395"/>
                              <a:gd name="T4" fmla="*/ 234 w 544"/>
                              <a:gd name="T5" fmla="*/ 55 h 395"/>
                              <a:gd name="T6" fmla="*/ 199 w 544"/>
                              <a:gd name="T7" fmla="*/ 35 h 395"/>
                              <a:gd name="T8" fmla="*/ 159 w 544"/>
                              <a:gd name="T9" fmla="*/ 20 h 395"/>
                              <a:gd name="T10" fmla="*/ 115 w 544"/>
                              <a:gd name="T11" fmla="*/ 10 h 395"/>
                              <a:gd name="T12" fmla="*/ 90 w 544"/>
                              <a:gd name="T13" fmla="*/ 10 h 395"/>
                              <a:gd name="T14" fmla="*/ 70 w 544"/>
                              <a:gd name="T15" fmla="*/ 15 h 395"/>
                              <a:gd name="T16" fmla="*/ 50 w 544"/>
                              <a:gd name="T17" fmla="*/ 20 h 395"/>
                              <a:gd name="T18" fmla="*/ 35 w 544"/>
                              <a:gd name="T19" fmla="*/ 35 h 395"/>
                              <a:gd name="T20" fmla="*/ 20 w 544"/>
                              <a:gd name="T21" fmla="*/ 50 h 395"/>
                              <a:gd name="T22" fmla="*/ 5 w 544"/>
                              <a:gd name="T23" fmla="*/ 75 h 395"/>
                              <a:gd name="T24" fmla="*/ 5 w 544"/>
                              <a:gd name="T25" fmla="*/ 75 h 395"/>
                              <a:gd name="T26" fmla="*/ 0 w 544"/>
                              <a:gd name="T27" fmla="*/ 100 h 395"/>
                              <a:gd name="T28" fmla="*/ 5 w 544"/>
                              <a:gd name="T29" fmla="*/ 130 h 395"/>
                              <a:gd name="T30" fmla="*/ 15 w 544"/>
                              <a:gd name="T31" fmla="*/ 155 h 395"/>
                              <a:gd name="T32" fmla="*/ 30 w 544"/>
                              <a:gd name="T33" fmla="*/ 185 h 395"/>
                              <a:gd name="T34" fmla="*/ 50 w 544"/>
                              <a:gd name="T35" fmla="*/ 210 h 395"/>
                              <a:gd name="T36" fmla="*/ 70 w 544"/>
                              <a:gd name="T37" fmla="*/ 240 h 395"/>
                              <a:gd name="T38" fmla="*/ 125 w 544"/>
                              <a:gd name="T39" fmla="*/ 290 h 395"/>
                              <a:gd name="T40" fmla="*/ 179 w 544"/>
                              <a:gd name="T41" fmla="*/ 330 h 395"/>
                              <a:gd name="T42" fmla="*/ 229 w 544"/>
                              <a:gd name="T43" fmla="*/ 365 h 395"/>
                              <a:gd name="T44" fmla="*/ 279 w 544"/>
                              <a:gd name="T45" fmla="*/ 395 h 395"/>
                              <a:gd name="T46" fmla="*/ 279 w 544"/>
                              <a:gd name="T47" fmla="*/ 395 h 395"/>
                              <a:gd name="T48" fmla="*/ 329 w 544"/>
                              <a:gd name="T49" fmla="*/ 360 h 395"/>
                              <a:gd name="T50" fmla="*/ 379 w 544"/>
                              <a:gd name="T51" fmla="*/ 325 h 395"/>
                              <a:gd name="T52" fmla="*/ 434 w 544"/>
                              <a:gd name="T53" fmla="*/ 275 h 395"/>
                              <a:gd name="T54" fmla="*/ 484 w 544"/>
                              <a:gd name="T55" fmla="*/ 225 h 395"/>
                              <a:gd name="T56" fmla="*/ 504 w 544"/>
                              <a:gd name="T57" fmla="*/ 195 h 395"/>
                              <a:gd name="T58" fmla="*/ 524 w 544"/>
                              <a:gd name="T59" fmla="*/ 165 h 395"/>
                              <a:gd name="T60" fmla="*/ 534 w 544"/>
                              <a:gd name="T61" fmla="*/ 140 h 395"/>
                              <a:gd name="T62" fmla="*/ 544 w 544"/>
                              <a:gd name="T63" fmla="*/ 110 h 395"/>
                              <a:gd name="T64" fmla="*/ 544 w 544"/>
                              <a:gd name="T65" fmla="*/ 80 h 395"/>
                              <a:gd name="T66" fmla="*/ 534 w 544"/>
                              <a:gd name="T67" fmla="*/ 55 h 395"/>
                              <a:gd name="T68" fmla="*/ 534 w 544"/>
                              <a:gd name="T69" fmla="*/ 55 h 395"/>
                              <a:gd name="T70" fmla="*/ 519 w 544"/>
                              <a:gd name="T71" fmla="*/ 35 h 395"/>
                              <a:gd name="T72" fmla="*/ 504 w 544"/>
                              <a:gd name="T73" fmla="*/ 15 h 395"/>
                              <a:gd name="T74" fmla="*/ 484 w 544"/>
                              <a:gd name="T75" fmla="*/ 5 h 395"/>
                              <a:gd name="T76" fmla="*/ 464 w 544"/>
                              <a:gd name="T77" fmla="*/ 0 h 395"/>
                              <a:gd name="T78" fmla="*/ 444 w 544"/>
                              <a:gd name="T79" fmla="*/ 0 h 395"/>
                              <a:gd name="T80" fmla="*/ 424 w 544"/>
                              <a:gd name="T81" fmla="*/ 0 h 395"/>
                              <a:gd name="T82" fmla="*/ 379 w 544"/>
                              <a:gd name="T83" fmla="*/ 15 h 395"/>
                              <a:gd name="T84" fmla="*/ 339 w 544"/>
                              <a:gd name="T85" fmla="*/ 30 h 395"/>
                              <a:gd name="T86" fmla="*/ 304 w 544"/>
                              <a:gd name="T87" fmla="*/ 50 h 395"/>
                              <a:gd name="T88" fmla="*/ 269 w 544"/>
                              <a:gd name="T89" fmla="*/ 70 h 395"/>
                              <a:gd name="T90" fmla="*/ 269 w 544"/>
                              <a:gd name="T91" fmla="*/ 70 h 3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544" h="395">
                                <a:moveTo>
                                  <a:pt x="269" y="70"/>
                                </a:moveTo>
                                <a:lnTo>
                                  <a:pt x="269" y="70"/>
                                </a:lnTo>
                                <a:lnTo>
                                  <a:pt x="234" y="55"/>
                                </a:lnTo>
                                <a:lnTo>
                                  <a:pt x="199" y="35"/>
                                </a:lnTo>
                                <a:lnTo>
                                  <a:pt x="159" y="20"/>
                                </a:lnTo>
                                <a:lnTo>
                                  <a:pt x="115" y="10"/>
                                </a:lnTo>
                                <a:lnTo>
                                  <a:pt x="90" y="10"/>
                                </a:lnTo>
                                <a:lnTo>
                                  <a:pt x="70" y="15"/>
                                </a:lnTo>
                                <a:lnTo>
                                  <a:pt x="50" y="20"/>
                                </a:lnTo>
                                <a:lnTo>
                                  <a:pt x="35" y="35"/>
                                </a:lnTo>
                                <a:lnTo>
                                  <a:pt x="20" y="50"/>
                                </a:lnTo>
                                <a:lnTo>
                                  <a:pt x="5" y="75"/>
                                </a:lnTo>
                                <a:lnTo>
                                  <a:pt x="0" y="100"/>
                                </a:lnTo>
                                <a:lnTo>
                                  <a:pt x="5" y="130"/>
                                </a:lnTo>
                                <a:lnTo>
                                  <a:pt x="15" y="155"/>
                                </a:lnTo>
                                <a:lnTo>
                                  <a:pt x="30" y="185"/>
                                </a:lnTo>
                                <a:lnTo>
                                  <a:pt x="50" y="210"/>
                                </a:lnTo>
                                <a:lnTo>
                                  <a:pt x="70" y="240"/>
                                </a:lnTo>
                                <a:lnTo>
                                  <a:pt x="125" y="290"/>
                                </a:lnTo>
                                <a:lnTo>
                                  <a:pt x="179" y="330"/>
                                </a:lnTo>
                                <a:lnTo>
                                  <a:pt x="229" y="365"/>
                                </a:lnTo>
                                <a:lnTo>
                                  <a:pt x="279" y="395"/>
                                </a:lnTo>
                                <a:lnTo>
                                  <a:pt x="329" y="360"/>
                                </a:lnTo>
                                <a:lnTo>
                                  <a:pt x="379" y="325"/>
                                </a:lnTo>
                                <a:lnTo>
                                  <a:pt x="434" y="275"/>
                                </a:lnTo>
                                <a:lnTo>
                                  <a:pt x="484" y="225"/>
                                </a:lnTo>
                                <a:lnTo>
                                  <a:pt x="504" y="195"/>
                                </a:lnTo>
                                <a:lnTo>
                                  <a:pt x="524" y="165"/>
                                </a:lnTo>
                                <a:lnTo>
                                  <a:pt x="534" y="140"/>
                                </a:lnTo>
                                <a:lnTo>
                                  <a:pt x="544" y="110"/>
                                </a:lnTo>
                                <a:lnTo>
                                  <a:pt x="544" y="80"/>
                                </a:lnTo>
                                <a:lnTo>
                                  <a:pt x="534" y="55"/>
                                </a:lnTo>
                                <a:lnTo>
                                  <a:pt x="519" y="35"/>
                                </a:lnTo>
                                <a:lnTo>
                                  <a:pt x="504" y="15"/>
                                </a:lnTo>
                                <a:lnTo>
                                  <a:pt x="484" y="5"/>
                                </a:lnTo>
                                <a:lnTo>
                                  <a:pt x="464" y="0"/>
                                </a:lnTo>
                                <a:lnTo>
                                  <a:pt x="444" y="0"/>
                                </a:lnTo>
                                <a:lnTo>
                                  <a:pt x="424" y="0"/>
                                </a:lnTo>
                                <a:lnTo>
                                  <a:pt x="379" y="15"/>
                                </a:lnTo>
                                <a:lnTo>
                                  <a:pt x="339" y="30"/>
                                </a:lnTo>
                                <a:lnTo>
                                  <a:pt x="304" y="50"/>
                                </a:lnTo>
                                <a:lnTo>
                                  <a:pt x="269" y="70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chemeClr val="l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6">
                                  <a:lumMod val="40000"/>
                                  <a:lumOff val="60000"/>
                                </a:schemeClr>
                              </a:gs>
                            </a:gsLst>
                            <a:lin ang="5400000" scaled="1"/>
                          </a:gradFill>
                          <a:ln w="9525"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accent6">
                                      <a:lumMod val="50000"/>
                                      <a:lumOff val="0"/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89" o:spid="_x0000_s1031" style="position:absolute;margin-left:82.65pt;margin-top:161.15pt;width:217.05pt;height:92pt;z-index:251846656" coordorigin="2013,3446" coordsize="4341,1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">
                <v:shape id="Text Box 574" o:spid="_x0000_s1032" type="#_x0000_t202" style="position:absolute;left:2013;top:3446;width:4341;height:15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AuusIA&#10;AADdAAAADwAAAGRycy9kb3ducmV2LnhtbERP32vCMBB+H/g/hBN8GZpWcEg1igoDH7dOBd+O5myL&#10;zSU0Waz//TIY7O0+vp+33g6mE5F631pWkM8yEMSV1S3XCk5f79MlCB+QNXaWScGTPGw3o5c1Fto+&#10;+JNiGWqRQtgXqKAJwRVS+qohg35mHXHibrY3GBLsa6l7fKRw08l5lr1Jgy2nhgYdHRqq7uW3UfC6&#10;21+fMeiF1B9Hdpcynl0elZqMh90KRKAh/Iv/3Eed5uf5An6/SSfI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QC66wgAAAN0AAAAPAAAAAAAAAAAAAAAAAJgCAABkcnMvZG93&#10;bnJldi54bWxQSwUGAAAAAAQABAD1AAAAhwMAAAAA&#10;" filled="f" stroked="f">
                  <v:textbox style="mso-fit-shape-to-text:t" inset="0,0,0,0">
                    <w:txbxContent>
                      <w:sdt>
                        <w:sdtPr>
                          <w:id w:val="1296192998"/>
                          <w:picture/>
                        </w:sdtPr>
                        <w:sdtEndPr/>
                        <w:sdtContent>
                          <w:p w:rsidR="006617F8" w:rsidRDefault="006617F8" w:rsidP="006617F8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1712214" cy="908114"/>
                                  <wp:effectExtent l="19050" t="19050" r="40386" b="25336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2214" cy="908114"/>
                                          </a:xfrm>
                                          <a:prstGeom prst="cloud">
                                            <a:avLst/>
                                          </a:prstGeom>
                                          <a:noFill/>
                                          <a:ln w="6350">
                                            <a:solidFill>
                                              <a:schemeClr val="accent6">
                                                <a:lumMod val="50000"/>
                                              </a:schemeClr>
                                            </a:solidFill>
                                            <a:prstDash val="sysDash"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sdtContent>
                      </w:sdt>
                    </w:txbxContent>
                  </v:textbox>
                </v:shape>
                <v:shape id="Freeform 579" o:spid="_x0000_s1033" style="position:absolute;left:2627;top:4708;width:709;height:578;visibility:visible;mso-wrap-style:square;v-text-anchor:top" coordsize="529,4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xWoMAA&#10;AADdAAAADwAAAGRycy9kb3ducmV2LnhtbERPS2vCQBC+F/wPywi91UmkhJK6ShGEXjW59DZmJw/M&#10;zobsqtt/3y0I3ubje85mF+2objz7wYmGfJWBYmmcGaTTUFeHtw9QPpAYGp2whl/2sNsuXjZUGneX&#10;I99OoVMpRHxJGvoQphLRNz1b8is3sSSudbOlkODcoZnpnsLtiOssK9DSIKmhp4n3PTeX09VqqGK4&#10;Vud63dY/8fh+KbA1I6LWr8v49QkqcAxP8cP9bdL8PC/g/5t0Am7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LxWoMAAAADdAAAADwAAAAAAAAAAAAAAAACYAgAAZHJzL2Rvd25y&#10;ZXYueG1sUEsFBgAAAAAEAAQA9QAAAIUDAAAAAA==&#10;" path="m255,125r,l215,115,180,105r-45,l85,105,65,115r-20,5l30,135,15,150,5,170,,195r5,30l15,250r15,25l50,295r25,25l105,335r65,35l240,395r55,20l350,430r40,-45l425,335r40,-60l499,210r15,-30l524,145r5,-30l524,85,519,60,504,35,485,20,465,5,445,,425,,405,5,385,15,345,35,310,65,280,95r-25,30xe" fillcolor="white [3201]" strokecolor="#fabf8f [1945]">
                  <v:fill color2="#fbd4b4 [1305]" focus="100%" type="gradient"/>
                  <v:stroke dashstyle="1 1"/>
                  <v:shadow color="#974706 [1609]" opacity=".5" offset="1pt"/>
                  <v:path arrowok="t" o:connecttype="custom" o:connectlocs="342,168;342,168;288,155;241,141;181,141;114,141;87,155;60,161;40,181;20,202;7,229;0,262;0,262;7,302;20,336;40,370;67,397;101,430;141,450;228,497;322,531;395,558;469,578;469,578;523,518;570,450;623,370;669,282;689,242;702,195;709,155;702,114;696,81;675,47;675,47;650,27;623,7;596,0;570,0;543,7;516,20;462,47;415,87;375,128;342,168;342,168" o:connectangles="0,0,0,0,0,0,0,0,0,0,0,0,0,0,0,0,0,0,0,0,0,0,0,0,0,0,0,0,0,0,0,0,0,0,0,0,0,0,0,0,0,0,0,0,0,0"/>
                </v:shape>
                <v:shape id="Freeform 580" o:spid="_x0000_s1034" style="position:absolute;left:4989;top:3488;width:629;height:458;visibility:visible;mso-wrap-style:square;v-text-anchor:top" coordsize="544,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/61cMA&#10;AADdAAAADwAAAGRycy9kb3ducmV2LnhtbERPS2vCQBC+C/6HZYTedJMiPqKrSIvQg7b4ug/ZcRPM&#10;zobsNon/vlso9DYf33PW295WoqXGl44VpJMEBHHudMlGwfWyHy9A+ICssXJMCp7kYbsZDtaYadfx&#10;idpzMCKGsM9QQRFCnUnp84Is+omriSN3d43FEGFjpG6wi+G2kq9JMpMWS44NBdb0VlD+OH9bBZ/L&#10;2WnRGTx+mWUrj7fpZX7gd6VeRv1uBSJQH/7Ff+4PHeen6Rx+v4kn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J/61cMAAADdAAAADwAAAAAAAAAAAAAAAACYAgAAZHJzL2Rv&#10;d25yZXYueG1sUEsFBgAAAAAEAAQA9QAAAIgDAAAAAA==&#10;" path="m269,70r,l234,55,199,35,159,20,115,10r-25,l70,15,50,20,35,35,20,50,5,75,,100r5,30l15,155r15,30l50,210r20,30l125,290r54,40l229,365r50,30l329,360r50,-35l434,275r50,-50l504,195r20,-30l534,140r10,-30l544,80,534,55,519,35,504,15,484,5,464,,444,,424,,379,15,339,30,304,50,269,70xe" fillcolor="white [3201]" strokecolor="#fabf8f [1945]">
                  <v:fill color2="#fbd4b4 [1305]" focus="100%" type="gradient"/>
                  <v:stroke dashstyle="1 1"/>
                  <v:shadow color="#974706 [1609]" opacity=".5" offset="1pt"/>
                  <v:path arrowok="t" o:connecttype="custom" o:connectlocs="311,81;311,81;271,64;230,41;184,23;133,12;104,12;81,17;58,23;40,41;23,58;6,87;6,87;0,116;6,151;17,180;35,215;58,243;81,278;145,336;207,383;265,423;323,458;323,458;380,417;438,377;502,319;560,261;583,226;606,191;617,162;629,128;629,93;617,64;617,64;600,41;583,17;560,6;537,0;513,0;490,0;438,17;392,35;352,58;311,81;311,81" o:connectangles="0,0,0,0,0,0,0,0,0,0,0,0,0,0,0,0,0,0,0,0,0,0,0,0,0,0,0,0,0,0,0,0,0,0,0,0,0,0,0,0,0,0,0,0,0,0"/>
                </v:shape>
              </v:group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871855</wp:posOffset>
                </wp:positionH>
                <wp:positionV relativeFrom="paragraph">
                  <wp:posOffset>2961005</wp:posOffset>
                </wp:positionV>
                <wp:extent cx="3098800" cy="1863725"/>
                <wp:effectExtent l="14605" t="8255" r="10795" b="13970"/>
                <wp:wrapNone/>
                <wp:docPr id="1113" name="Freeform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98800" cy="1863725"/>
                        </a:xfrm>
                        <a:custGeom>
                          <a:avLst/>
                          <a:gdLst>
                            <a:gd name="T0" fmla="*/ 4092 w 5571"/>
                            <a:gd name="T1" fmla="*/ 2995 h 3070"/>
                            <a:gd name="T2" fmla="*/ 4496 w 5571"/>
                            <a:gd name="T3" fmla="*/ 2770 h 3070"/>
                            <a:gd name="T4" fmla="*/ 4921 w 5571"/>
                            <a:gd name="T5" fmla="*/ 2780 h 3070"/>
                            <a:gd name="T6" fmla="*/ 5121 w 5571"/>
                            <a:gd name="T7" fmla="*/ 2305 h 3070"/>
                            <a:gd name="T8" fmla="*/ 5351 w 5571"/>
                            <a:gd name="T9" fmla="*/ 2010 h 3070"/>
                            <a:gd name="T10" fmla="*/ 5121 w 5571"/>
                            <a:gd name="T11" fmla="*/ 1485 h 3070"/>
                            <a:gd name="T12" fmla="*/ 5111 w 5571"/>
                            <a:gd name="T13" fmla="*/ 1170 h 3070"/>
                            <a:gd name="T14" fmla="*/ 5316 w 5571"/>
                            <a:gd name="T15" fmla="*/ 1165 h 3070"/>
                            <a:gd name="T16" fmla="*/ 5256 w 5571"/>
                            <a:gd name="T17" fmla="*/ 1290 h 3070"/>
                            <a:gd name="T18" fmla="*/ 5441 w 5571"/>
                            <a:gd name="T19" fmla="*/ 1365 h 3070"/>
                            <a:gd name="T20" fmla="*/ 5526 w 5571"/>
                            <a:gd name="T21" fmla="*/ 930 h 3070"/>
                            <a:gd name="T22" fmla="*/ 5086 w 5571"/>
                            <a:gd name="T23" fmla="*/ 695 h 3070"/>
                            <a:gd name="T24" fmla="*/ 5061 w 5571"/>
                            <a:gd name="T25" fmla="*/ 270 h 3070"/>
                            <a:gd name="T26" fmla="*/ 4791 w 5571"/>
                            <a:gd name="T27" fmla="*/ 275 h 3070"/>
                            <a:gd name="T28" fmla="*/ 4826 w 5571"/>
                            <a:gd name="T29" fmla="*/ 480 h 3070"/>
                            <a:gd name="T30" fmla="*/ 4916 w 5571"/>
                            <a:gd name="T31" fmla="*/ 465 h 3070"/>
                            <a:gd name="T32" fmla="*/ 4701 w 5571"/>
                            <a:gd name="T33" fmla="*/ 605 h 3070"/>
                            <a:gd name="T34" fmla="*/ 4406 w 5571"/>
                            <a:gd name="T35" fmla="*/ 260 h 3070"/>
                            <a:gd name="T36" fmla="*/ 4027 w 5571"/>
                            <a:gd name="T37" fmla="*/ 340 h 3070"/>
                            <a:gd name="T38" fmla="*/ 3927 w 5571"/>
                            <a:gd name="T39" fmla="*/ 20 h 3070"/>
                            <a:gd name="T40" fmla="*/ 3662 w 5571"/>
                            <a:gd name="T41" fmla="*/ 165 h 3070"/>
                            <a:gd name="T42" fmla="*/ 3772 w 5571"/>
                            <a:gd name="T43" fmla="*/ 240 h 3070"/>
                            <a:gd name="T44" fmla="*/ 3817 w 5571"/>
                            <a:gd name="T45" fmla="*/ 230 h 3070"/>
                            <a:gd name="T46" fmla="*/ 3562 w 5571"/>
                            <a:gd name="T47" fmla="*/ 280 h 3070"/>
                            <a:gd name="T48" fmla="*/ 3252 w 5571"/>
                            <a:gd name="T49" fmla="*/ 425 h 3070"/>
                            <a:gd name="T50" fmla="*/ 3002 w 5571"/>
                            <a:gd name="T51" fmla="*/ 70 h 3070"/>
                            <a:gd name="T52" fmla="*/ 2673 w 5571"/>
                            <a:gd name="T53" fmla="*/ 210 h 3070"/>
                            <a:gd name="T54" fmla="*/ 2473 w 5571"/>
                            <a:gd name="T55" fmla="*/ 90 h 3070"/>
                            <a:gd name="T56" fmla="*/ 2043 w 5571"/>
                            <a:gd name="T57" fmla="*/ 370 h 3070"/>
                            <a:gd name="T58" fmla="*/ 1703 w 5571"/>
                            <a:gd name="T59" fmla="*/ 370 h 3070"/>
                            <a:gd name="T60" fmla="*/ 1788 w 5571"/>
                            <a:gd name="T61" fmla="*/ 195 h 3070"/>
                            <a:gd name="T62" fmla="*/ 1878 w 5571"/>
                            <a:gd name="T63" fmla="*/ 285 h 3070"/>
                            <a:gd name="T64" fmla="*/ 1813 w 5571"/>
                            <a:gd name="T65" fmla="*/ 55 h 3070"/>
                            <a:gd name="T66" fmla="*/ 1519 w 5571"/>
                            <a:gd name="T67" fmla="*/ 250 h 3070"/>
                            <a:gd name="T68" fmla="*/ 1289 w 5571"/>
                            <a:gd name="T69" fmla="*/ 260 h 3070"/>
                            <a:gd name="T70" fmla="*/ 1014 w 5571"/>
                            <a:gd name="T71" fmla="*/ 570 h 3070"/>
                            <a:gd name="T72" fmla="*/ 674 w 5571"/>
                            <a:gd name="T73" fmla="*/ 580 h 3070"/>
                            <a:gd name="T74" fmla="*/ 714 w 5571"/>
                            <a:gd name="T75" fmla="*/ 485 h 3070"/>
                            <a:gd name="T76" fmla="*/ 809 w 5571"/>
                            <a:gd name="T77" fmla="*/ 415 h 3070"/>
                            <a:gd name="T78" fmla="*/ 584 w 5571"/>
                            <a:gd name="T79" fmla="*/ 265 h 3070"/>
                            <a:gd name="T80" fmla="*/ 444 w 5571"/>
                            <a:gd name="T81" fmla="*/ 605 h 3070"/>
                            <a:gd name="T82" fmla="*/ 184 w 5571"/>
                            <a:gd name="T83" fmla="*/ 800 h 3070"/>
                            <a:gd name="T84" fmla="*/ 25 w 5571"/>
                            <a:gd name="T85" fmla="*/ 1285 h 3070"/>
                            <a:gd name="T86" fmla="*/ 289 w 5571"/>
                            <a:gd name="T87" fmla="*/ 1405 h 3070"/>
                            <a:gd name="T88" fmla="*/ 229 w 5571"/>
                            <a:gd name="T89" fmla="*/ 1285 h 3070"/>
                            <a:gd name="T90" fmla="*/ 384 w 5571"/>
                            <a:gd name="T91" fmla="*/ 1160 h 3070"/>
                            <a:gd name="T92" fmla="*/ 509 w 5571"/>
                            <a:gd name="T93" fmla="*/ 1375 h 3070"/>
                            <a:gd name="T94" fmla="*/ 239 w 5571"/>
                            <a:gd name="T95" fmla="*/ 1835 h 3070"/>
                            <a:gd name="T96" fmla="*/ 419 w 5571"/>
                            <a:gd name="T97" fmla="*/ 2270 h 3070"/>
                            <a:gd name="T98" fmla="*/ 534 w 5571"/>
                            <a:gd name="T99" fmla="*/ 2680 h 3070"/>
                            <a:gd name="T100" fmla="*/ 899 w 5571"/>
                            <a:gd name="T101" fmla="*/ 2880 h 3070"/>
                            <a:gd name="T102" fmla="*/ 1244 w 5571"/>
                            <a:gd name="T103" fmla="*/ 2845 h 3070"/>
                            <a:gd name="T104" fmla="*/ 1763 w 5571"/>
                            <a:gd name="T105" fmla="*/ 2995 h 3070"/>
                            <a:gd name="T106" fmla="*/ 2008 w 5571"/>
                            <a:gd name="T107" fmla="*/ 2835 h 3070"/>
                            <a:gd name="T108" fmla="*/ 2368 w 5571"/>
                            <a:gd name="T109" fmla="*/ 2920 h 3070"/>
                            <a:gd name="T110" fmla="*/ 2668 w 5571"/>
                            <a:gd name="T111" fmla="*/ 2785 h 3070"/>
                            <a:gd name="T112" fmla="*/ 2987 w 5571"/>
                            <a:gd name="T113" fmla="*/ 2805 h 3070"/>
                            <a:gd name="T114" fmla="*/ 3507 w 5571"/>
                            <a:gd name="T115" fmla="*/ 2560 h 3070"/>
                            <a:gd name="T116" fmla="*/ 3597 w 5571"/>
                            <a:gd name="T117" fmla="*/ 2785 h 3070"/>
                            <a:gd name="T118" fmla="*/ 3532 w 5571"/>
                            <a:gd name="T119" fmla="*/ 2750 h 3070"/>
                            <a:gd name="T120" fmla="*/ 3412 w 5571"/>
                            <a:gd name="T121" fmla="*/ 2815 h 30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5571" h="3070">
                              <a:moveTo>
                                <a:pt x="3607" y="3040"/>
                              </a:moveTo>
                              <a:lnTo>
                                <a:pt x="3607" y="3040"/>
                              </a:lnTo>
                              <a:lnTo>
                                <a:pt x="3662" y="3050"/>
                              </a:lnTo>
                              <a:lnTo>
                                <a:pt x="3712" y="3060"/>
                              </a:lnTo>
                              <a:lnTo>
                                <a:pt x="3757" y="3065"/>
                              </a:lnTo>
                              <a:lnTo>
                                <a:pt x="3802" y="3070"/>
                              </a:lnTo>
                              <a:lnTo>
                                <a:pt x="3847" y="3065"/>
                              </a:lnTo>
                              <a:lnTo>
                                <a:pt x="3887" y="3065"/>
                              </a:lnTo>
                              <a:lnTo>
                                <a:pt x="3962" y="3050"/>
                              </a:lnTo>
                              <a:lnTo>
                                <a:pt x="4032" y="3025"/>
                              </a:lnTo>
                              <a:lnTo>
                                <a:pt x="4092" y="2995"/>
                              </a:lnTo>
                              <a:lnTo>
                                <a:pt x="4147" y="2955"/>
                              </a:lnTo>
                              <a:lnTo>
                                <a:pt x="4197" y="2915"/>
                              </a:lnTo>
                              <a:lnTo>
                                <a:pt x="4236" y="2875"/>
                              </a:lnTo>
                              <a:lnTo>
                                <a:pt x="4271" y="2830"/>
                              </a:lnTo>
                              <a:lnTo>
                                <a:pt x="4301" y="2790"/>
                              </a:lnTo>
                              <a:lnTo>
                                <a:pt x="4321" y="2755"/>
                              </a:lnTo>
                              <a:lnTo>
                                <a:pt x="4351" y="2695"/>
                              </a:lnTo>
                              <a:lnTo>
                                <a:pt x="4361" y="2675"/>
                              </a:lnTo>
                              <a:lnTo>
                                <a:pt x="4426" y="2725"/>
                              </a:lnTo>
                              <a:lnTo>
                                <a:pt x="4496" y="2770"/>
                              </a:lnTo>
                              <a:lnTo>
                                <a:pt x="4566" y="2810"/>
                              </a:lnTo>
                              <a:lnTo>
                                <a:pt x="4601" y="2820"/>
                              </a:lnTo>
                              <a:lnTo>
                                <a:pt x="4636" y="2835"/>
                              </a:lnTo>
                              <a:lnTo>
                                <a:pt x="4671" y="2840"/>
                              </a:lnTo>
                              <a:lnTo>
                                <a:pt x="4706" y="2845"/>
                              </a:lnTo>
                              <a:lnTo>
                                <a:pt x="4741" y="2845"/>
                              </a:lnTo>
                              <a:lnTo>
                                <a:pt x="4781" y="2840"/>
                              </a:lnTo>
                              <a:lnTo>
                                <a:pt x="4816" y="2835"/>
                              </a:lnTo>
                              <a:lnTo>
                                <a:pt x="4851" y="2820"/>
                              </a:lnTo>
                              <a:lnTo>
                                <a:pt x="4886" y="2805"/>
                              </a:lnTo>
                              <a:lnTo>
                                <a:pt x="4921" y="2780"/>
                              </a:lnTo>
                              <a:lnTo>
                                <a:pt x="4956" y="2750"/>
                              </a:lnTo>
                              <a:lnTo>
                                <a:pt x="4996" y="2700"/>
                              </a:lnTo>
                              <a:lnTo>
                                <a:pt x="5036" y="2635"/>
                              </a:lnTo>
                              <a:lnTo>
                                <a:pt x="5076" y="2560"/>
                              </a:lnTo>
                              <a:lnTo>
                                <a:pt x="5096" y="2520"/>
                              </a:lnTo>
                              <a:lnTo>
                                <a:pt x="5111" y="2480"/>
                              </a:lnTo>
                              <a:lnTo>
                                <a:pt x="5121" y="2435"/>
                              </a:lnTo>
                              <a:lnTo>
                                <a:pt x="5126" y="2390"/>
                              </a:lnTo>
                              <a:lnTo>
                                <a:pt x="5126" y="2350"/>
                              </a:lnTo>
                              <a:lnTo>
                                <a:pt x="5121" y="2305"/>
                              </a:lnTo>
                              <a:lnTo>
                                <a:pt x="5111" y="2265"/>
                              </a:lnTo>
                              <a:lnTo>
                                <a:pt x="5096" y="2225"/>
                              </a:lnTo>
                              <a:lnTo>
                                <a:pt x="5151" y="2230"/>
                              </a:lnTo>
                              <a:lnTo>
                                <a:pt x="5196" y="2220"/>
                              </a:lnTo>
                              <a:lnTo>
                                <a:pt x="5241" y="2200"/>
                              </a:lnTo>
                              <a:lnTo>
                                <a:pt x="5276" y="2175"/>
                              </a:lnTo>
                              <a:lnTo>
                                <a:pt x="5301" y="2140"/>
                              </a:lnTo>
                              <a:lnTo>
                                <a:pt x="5326" y="2100"/>
                              </a:lnTo>
                              <a:lnTo>
                                <a:pt x="5341" y="2055"/>
                              </a:lnTo>
                              <a:lnTo>
                                <a:pt x="5351" y="2010"/>
                              </a:lnTo>
                              <a:lnTo>
                                <a:pt x="5356" y="1955"/>
                              </a:lnTo>
                              <a:lnTo>
                                <a:pt x="5351" y="1905"/>
                              </a:lnTo>
                              <a:lnTo>
                                <a:pt x="5346" y="1850"/>
                              </a:lnTo>
                              <a:lnTo>
                                <a:pt x="5331" y="1795"/>
                              </a:lnTo>
                              <a:lnTo>
                                <a:pt x="5311" y="1745"/>
                              </a:lnTo>
                              <a:lnTo>
                                <a:pt x="5286" y="1695"/>
                              </a:lnTo>
                              <a:lnTo>
                                <a:pt x="5261" y="1650"/>
                              </a:lnTo>
                              <a:lnTo>
                                <a:pt x="5226" y="1610"/>
                              </a:lnTo>
                              <a:lnTo>
                                <a:pt x="5151" y="1530"/>
                              </a:lnTo>
                              <a:lnTo>
                                <a:pt x="5121" y="1485"/>
                              </a:lnTo>
                              <a:lnTo>
                                <a:pt x="5091" y="1435"/>
                              </a:lnTo>
                              <a:lnTo>
                                <a:pt x="5071" y="1385"/>
                              </a:lnTo>
                              <a:lnTo>
                                <a:pt x="5061" y="1360"/>
                              </a:lnTo>
                              <a:lnTo>
                                <a:pt x="5061" y="1330"/>
                              </a:lnTo>
                              <a:lnTo>
                                <a:pt x="5061" y="1305"/>
                              </a:lnTo>
                              <a:lnTo>
                                <a:pt x="5061" y="1275"/>
                              </a:lnTo>
                              <a:lnTo>
                                <a:pt x="5071" y="1245"/>
                              </a:lnTo>
                              <a:lnTo>
                                <a:pt x="5081" y="1215"/>
                              </a:lnTo>
                              <a:lnTo>
                                <a:pt x="5096" y="1190"/>
                              </a:lnTo>
                              <a:lnTo>
                                <a:pt x="5111" y="1170"/>
                              </a:lnTo>
                              <a:lnTo>
                                <a:pt x="5126" y="1150"/>
                              </a:lnTo>
                              <a:lnTo>
                                <a:pt x="5146" y="1135"/>
                              </a:lnTo>
                              <a:lnTo>
                                <a:pt x="5166" y="1125"/>
                              </a:lnTo>
                              <a:lnTo>
                                <a:pt x="5186" y="1120"/>
                              </a:lnTo>
                              <a:lnTo>
                                <a:pt x="5206" y="1115"/>
                              </a:lnTo>
                              <a:lnTo>
                                <a:pt x="5226" y="1110"/>
                              </a:lnTo>
                              <a:lnTo>
                                <a:pt x="5251" y="1115"/>
                              </a:lnTo>
                              <a:lnTo>
                                <a:pt x="5266" y="1120"/>
                              </a:lnTo>
                              <a:lnTo>
                                <a:pt x="5286" y="1130"/>
                              </a:lnTo>
                              <a:lnTo>
                                <a:pt x="5301" y="1145"/>
                              </a:lnTo>
                              <a:lnTo>
                                <a:pt x="5316" y="1165"/>
                              </a:lnTo>
                              <a:lnTo>
                                <a:pt x="5326" y="1185"/>
                              </a:lnTo>
                              <a:lnTo>
                                <a:pt x="5336" y="1215"/>
                              </a:lnTo>
                              <a:lnTo>
                                <a:pt x="5341" y="1245"/>
                              </a:lnTo>
                              <a:lnTo>
                                <a:pt x="5321" y="1240"/>
                              </a:lnTo>
                              <a:lnTo>
                                <a:pt x="5306" y="1235"/>
                              </a:lnTo>
                              <a:lnTo>
                                <a:pt x="5291" y="1240"/>
                              </a:lnTo>
                              <a:lnTo>
                                <a:pt x="5281" y="1245"/>
                              </a:lnTo>
                              <a:lnTo>
                                <a:pt x="5271" y="1250"/>
                              </a:lnTo>
                              <a:lnTo>
                                <a:pt x="5261" y="1260"/>
                              </a:lnTo>
                              <a:lnTo>
                                <a:pt x="5256" y="1290"/>
                              </a:lnTo>
                              <a:lnTo>
                                <a:pt x="5256" y="1320"/>
                              </a:lnTo>
                              <a:lnTo>
                                <a:pt x="5261" y="1335"/>
                              </a:lnTo>
                              <a:lnTo>
                                <a:pt x="5271" y="1350"/>
                              </a:lnTo>
                              <a:lnTo>
                                <a:pt x="5281" y="1360"/>
                              </a:lnTo>
                              <a:lnTo>
                                <a:pt x="5296" y="1375"/>
                              </a:lnTo>
                              <a:lnTo>
                                <a:pt x="5316" y="1385"/>
                              </a:lnTo>
                              <a:lnTo>
                                <a:pt x="5336" y="1390"/>
                              </a:lnTo>
                              <a:lnTo>
                                <a:pt x="5371" y="1390"/>
                              </a:lnTo>
                              <a:lnTo>
                                <a:pt x="5406" y="1385"/>
                              </a:lnTo>
                              <a:lnTo>
                                <a:pt x="5441" y="1365"/>
                              </a:lnTo>
                              <a:lnTo>
                                <a:pt x="5471" y="1345"/>
                              </a:lnTo>
                              <a:lnTo>
                                <a:pt x="5501" y="1315"/>
                              </a:lnTo>
                              <a:lnTo>
                                <a:pt x="5526" y="1280"/>
                              </a:lnTo>
                              <a:lnTo>
                                <a:pt x="5546" y="1240"/>
                              </a:lnTo>
                              <a:lnTo>
                                <a:pt x="5561" y="1205"/>
                              </a:lnTo>
                              <a:lnTo>
                                <a:pt x="5571" y="1150"/>
                              </a:lnTo>
                              <a:lnTo>
                                <a:pt x="5571" y="1095"/>
                              </a:lnTo>
                              <a:lnTo>
                                <a:pt x="5561" y="1040"/>
                              </a:lnTo>
                              <a:lnTo>
                                <a:pt x="5546" y="985"/>
                              </a:lnTo>
                              <a:lnTo>
                                <a:pt x="5526" y="930"/>
                              </a:lnTo>
                              <a:lnTo>
                                <a:pt x="5496" y="880"/>
                              </a:lnTo>
                              <a:lnTo>
                                <a:pt x="5461" y="835"/>
                              </a:lnTo>
                              <a:lnTo>
                                <a:pt x="5426" y="795"/>
                              </a:lnTo>
                              <a:lnTo>
                                <a:pt x="5386" y="755"/>
                              </a:lnTo>
                              <a:lnTo>
                                <a:pt x="5341" y="725"/>
                              </a:lnTo>
                              <a:lnTo>
                                <a:pt x="5296" y="700"/>
                              </a:lnTo>
                              <a:lnTo>
                                <a:pt x="5251" y="680"/>
                              </a:lnTo>
                              <a:lnTo>
                                <a:pt x="5206" y="670"/>
                              </a:lnTo>
                              <a:lnTo>
                                <a:pt x="5166" y="670"/>
                              </a:lnTo>
                              <a:lnTo>
                                <a:pt x="5126" y="680"/>
                              </a:lnTo>
                              <a:lnTo>
                                <a:pt x="5086" y="695"/>
                              </a:lnTo>
                              <a:lnTo>
                                <a:pt x="5101" y="665"/>
                              </a:lnTo>
                              <a:lnTo>
                                <a:pt x="5111" y="635"/>
                              </a:lnTo>
                              <a:lnTo>
                                <a:pt x="5126" y="565"/>
                              </a:lnTo>
                              <a:lnTo>
                                <a:pt x="5131" y="495"/>
                              </a:lnTo>
                              <a:lnTo>
                                <a:pt x="5126" y="420"/>
                              </a:lnTo>
                              <a:lnTo>
                                <a:pt x="5116" y="390"/>
                              </a:lnTo>
                              <a:lnTo>
                                <a:pt x="5106" y="355"/>
                              </a:lnTo>
                              <a:lnTo>
                                <a:pt x="5096" y="325"/>
                              </a:lnTo>
                              <a:lnTo>
                                <a:pt x="5076" y="295"/>
                              </a:lnTo>
                              <a:lnTo>
                                <a:pt x="5061" y="270"/>
                              </a:lnTo>
                              <a:lnTo>
                                <a:pt x="5036" y="250"/>
                              </a:lnTo>
                              <a:lnTo>
                                <a:pt x="5011" y="235"/>
                              </a:lnTo>
                              <a:lnTo>
                                <a:pt x="4986" y="220"/>
                              </a:lnTo>
                              <a:lnTo>
                                <a:pt x="4961" y="215"/>
                              </a:lnTo>
                              <a:lnTo>
                                <a:pt x="4931" y="210"/>
                              </a:lnTo>
                              <a:lnTo>
                                <a:pt x="4901" y="215"/>
                              </a:lnTo>
                              <a:lnTo>
                                <a:pt x="4871" y="220"/>
                              </a:lnTo>
                              <a:lnTo>
                                <a:pt x="4841" y="235"/>
                              </a:lnTo>
                              <a:lnTo>
                                <a:pt x="4816" y="255"/>
                              </a:lnTo>
                              <a:lnTo>
                                <a:pt x="4791" y="275"/>
                              </a:lnTo>
                              <a:lnTo>
                                <a:pt x="4776" y="305"/>
                              </a:lnTo>
                              <a:lnTo>
                                <a:pt x="4766" y="335"/>
                              </a:lnTo>
                              <a:lnTo>
                                <a:pt x="4761" y="370"/>
                              </a:lnTo>
                              <a:lnTo>
                                <a:pt x="4761" y="405"/>
                              </a:lnTo>
                              <a:lnTo>
                                <a:pt x="4766" y="440"/>
                              </a:lnTo>
                              <a:lnTo>
                                <a:pt x="4781" y="465"/>
                              </a:lnTo>
                              <a:lnTo>
                                <a:pt x="4791" y="475"/>
                              </a:lnTo>
                              <a:lnTo>
                                <a:pt x="4801" y="480"/>
                              </a:lnTo>
                              <a:lnTo>
                                <a:pt x="4811" y="485"/>
                              </a:lnTo>
                              <a:lnTo>
                                <a:pt x="4826" y="480"/>
                              </a:lnTo>
                              <a:lnTo>
                                <a:pt x="4841" y="475"/>
                              </a:lnTo>
                              <a:lnTo>
                                <a:pt x="4856" y="465"/>
                              </a:lnTo>
                              <a:lnTo>
                                <a:pt x="4856" y="445"/>
                              </a:lnTo>
                              <a:lnTo>
                                <a:pt x="4861" y="430"/>
                              </a:lnTo>
                              <a:lnTo>
                                <a:pt x="4871" y="420"/>
                              </a:lnTo>
                              <a:lnTo>
                                <a:pt x="4876" y="415"/>
                              </a:lnTo>
                              <a:lnTo>
                                <a:pt x="4886" y="415"/>
                              </a:lnTo>
                              <a:lnTo>
                                <a:pt x="4891" y="420"/>
                              </a:lnTo>
                              <a:lnTo>
                                <a:pt x="4906" y="440"/>
                              </a:lnTo>
                              <a:lnTo>
                                <a:pt x="4916" y="465"/>
                              </a:lnTo>
                              <a:lnTo>
                                <a:pt x="4916" y="480"/>
                              </a:lnTo>
                              <a:lnTo>
                                <a:pt x="4916" y="500"/>
                              </a:lnTo>
                              <a:lnTo>
                                <a:pt x="4906" y="520"/>
                              </a:lnTo>
                              <a:lnTo>
                                <a:pt x="4896" y="535"/>
                              </a:lnTo>
                              <a:lnTo>
                                <a:pt x="4881" y="555"/>
                              </a:lnTo>
                              <a:lnTo>
                                <a:pt x="4856" y="575"/>
                              </a:lnTo>
                              <a:lnTo>
                                <a:pt x="4821" y="590"/>
                              </a:lnTo>
                              <a:lnTo>
                                <a:pt x="4781" y="605"/>
                              </a:lnTo>
                              <a:lnTo>
                                <a:pt x="4741" y="605"/>
                              </a:lnTo>
                              <a:lnTo>
                                <a:pt x="4701" y="605"/>
                              </a:lnTo>
                              <a:lnTo>
                                <a:pt x="4661" y="595"/>
                              </a:lnTo>
                              <a:lnTo>
                                <a:pt x="4621" y="575"/>
                              </a:lnTo>
                              <a:lnTo>
                                <a:pt x="4586" y="555"/>
                              </a:lnTo>
                              <a:lnTo>
                                <a:pt x="4556" y="525"/>
                              </a:lnTo>
                              <a:lnTo>
                                <a:pt x="4531" y="490"/>
                              </a:lnTo>
                              <a:lnTo>
                                <a:pt x="4511" y="450"/>
                              </a:lnTo>
                              <a:lnTo>
                                <a:pt x="4476" y="365"/>
                              </a:lnTo>
                              <a:lnTo>
                                <a:pt x="4456" y="325"/>
                              </a:lnTo>
                              <a:lnTo>
                                <a:pt x="4431" y="290"/>
                              </a:lnTo>
                              <a:lnTo>
                                <a:pt x="4406" y="260"/>
                              </a:lnTo>
                              <a:lnTo>
                                <a:pt x="4366" y="240"/>
                              </a:lnTo>
                              <a:lnTo>
                                <a:pt x="4326" y="225"/>
                              </a:lnTo>
                              <a:lnTo>
                                <a:pt x="4281" y="220"/>
                              </a:lnTo>
                              <a:lnTo>
                                <a:pt x="4236" y="220"/>
                              </a:lnTo>
                              <a:lnTo>
                                <a:pt x="4187" y="230"/>
                              </a:lnTo>
                              <a:lnTo>
                                <a:pt x="4142" y="250"/>
                              </a:lnTo>
                              <a:lnTo>
                                <a:pt x="4102" y="275"/>
                              </a:lnTo>
                              <a:lnTo>
                                <a:pt x="4062" y="305"/>
                              </a:lnTo>
                              <a:lnTo>
                                <a:pt x="4027" y="340"/>
                              </a:lnTo>
                              <a:lnTo>
                                <a:pt x="4037" y="305"/>
                              </a:lnTo>
                              <a:lnTo>
                                <a:pt x="4047" y="270"/>
                              </a:lnTo>
                              <a:lnTo>
                                <a:pt x="4052" y="240"/>
                              </a:lnTo>
                              <a:lnTo>
                                <a:pt x="4052" y="210"/>
                              </a:lnTo>
                              <a:lnTo>
                                <a:pt x="4047" y="180"/>
                              </a:lnTo>
                              <a:lnTo>
                                <a:pt x="4042" y="155"/>
                              </a:lnTo>
                              <a:lnTo>
                                <a:pt x="4037" y="135"/>
                              </a:lnTo>
                              <a:lnTo>
                                <a:pt x="4027" y="110"/>
                              </a:lnTo>
                              <a:lnTo>
                                <a:pt x="3997" y="75"/>
                              </a:lnTo>
                              <a:lnTo>
                                <a:pt x="3962" y="45"/>
                              </a:lnTo>
                              <a:lnTo>
                                <a:pt x="3927" y="20"/>
                              </a:lnTo>
                              <a:lnTo>
                                <a:pt x="3882" y="10"/>
                              </a:lnTo>
                              <a:lnTo>
                                <a:pt x="3842" y="0"/>
                              </a:lnTo>
                              <a:lnTo>
                                <a:pt x="3797" y="0"/>
                              </a:lnTo>
                              <a:lnTo>
                                <a:pt x="3757" y="10"/>
                              </a:lnTo>
                              <a:lnTo>
                                <a:pt x="3722" y="25"/>
                              </a:lnTo>
                              <a:lnTo>
                                <a:pt x="3692" y="50"/>
                              </a:lnTo>
                              <a:lnTo>
                                <a:pt x="3672" y="80"/>
                              </a:lnTo>
                              <a:lnTo>
                                <a:pt x="3667" y="100"/>
                              </a:lnTo>
                              <a:lnTo>
                                <a:pt x="3662" y="120"/>
                              </a:lnTo>
                              <a:lnTo>
                                <a:pt x="3657" y="140"/>
                              </a:lnTo>
                              <a:lnTo>
                                <a:pt x="3662" y="165"/>
                              </a:lnTo>
                              <a:lnTo>
                                <a:pt x="3667" y="200"/>
                              </a:lnTo>
                              <a:lnTo>
                                <a:pt x="3682" y="230"/>
                              </a:lnTo>
                              <a:lnTo>
                                <a:pt x="3692" y="245"/>
                              </a:lnTo>
                              <a:lnTo>
                                <a:pt x="3702" y="255"/>
                              </a:lnTo>
                              <a:lnTo>
                                <a:pt x="3717" y="260"/>
                              </a:lnTo>
                              <a:lnTo>
                                <a:pt x="3732" y="265"/>
                              </a:lnTo>
                              <a:lnTo>
                                <a:pt x="3757" y="265"/>
                              </a:lnTo>
                              <a:lnTo>
                                <a:pt x="3767" y="255"/>
                              </a:lnTo>
                              <a:lnTo>
                                <a:pt x="3772" y="240"/>
                              </a:lnTo>
                              <a:lnTo>
                                <a:pt x="3772" y="225"/>
                              </a:lnTo>
                              <a:lnTo>
                                <a:pt x="3767" y="185"/>
                              </a:lnTo>
                              <a:lnTo>
                                <a:pt x="3772" y="165"/>
                              </a:lnTo>
                              <a:lnTo>
                                <a:pt x="3782" y="150"/>
                              </a:lnTo>
                              <a:lnTo>
                                <a:pt x="3797" y="145"/>
                              </a:lnTo>
                              <a:lnTo>
                                <a:pt x="3807" y="140"/>
                              </a:lnTo>
                              <a:lnTo>
                                <a:pt x="3817" y="145"/>
                              </a:lnTo>
                              <a:lnTo>
                                <a:pt x="3822" y="155"/>
                              </a:lnTo>
                              <a:lnTo>
                                <a:pt x="3822" y="185"/>
                              </a:lnTo>
                              <a:lnTo>
                                <a:pt x="3817" y="230"/>
                              </a:lnTo>
                              <a:lnTo>
                                <a:pt x="3802" y="280"/>
                              </a:lnTo>
                              <a:lnTo>
                                <a:pt x="3782" y="330"/>
                              </a:lnTo>
                              <a:lnTo>
                                <a:pt x="3762" y="375"/>
                              </a:lnTo>
                              <a:lnTo>
                                <a:pt x="3737" y="410"/>
                              </a:lnTo>
                              <a:lnTo>
                                <a:pt x="3712" y="380"/>
                              </a:lnTo>
                              <a:lnTo>
                                <a:pt x="3682" y="350"/>
                              </a:lnTo>
                              <a:lnTo>
                                <a:pt x="3657" y="330"/>
                              </a:lnTo>
                              <a:lnTo>
                                <a:pt x="3627" y="310"/>
                              </a:lnTo>
                              <a:lnTo>
                                <a:pt x="3592" y="290"/>
                              </a:lnTo>
                              <a:lnTo>
                                <a:pt x="3562" y="280"/>
                              </a:lnTo>
                              <a:lnTo>
                                <a:pt x="3527" y="270"/>
                              </a:lnTo>
                              <a:lnTo>
                                <a:pt x="3492" y="265"/>
                              </a:lnTo>
                              <a:lnTo>
                                <a:pt x="3462" y="265"/>
                              </a:lnTo>
                              <a:lnTo>
                                <a:pt x="3427" y="270"/>
                              </a:lnTo>
                              <a:lnTo>
                                <a:pt x="3397" y="280"/>
                              </a:lnTo>
                              <a:lnTo>
                                <a:pt x="3362" y="300"/>
                              </a:lnTo>
                              <a:lnTo>
                                <a:pt x="3332" y="320"/>
                              </a:lnTo>
                              <a:lnTo>
                                <a:pt x="3302" y="350"/>
                              </a:lnTo>
                              <a:lnTo>
                                <a:pt x="3277" y="380"/>
                              </a:lnTo>
                              <a:lnTo>
                                <a:pt x="3252" y="425"/>
                              </a:lnTo>
                              <a:lnTo>
                                <a:pt x="3257" y="405"/>
                              </a:lnTo>
                              <a:lnTo>
                                <a:pt x="3262" y="385"/>
                              </a:lnTo>
                              <a:lnTo>
                                <a:pt x="3267" y="365"/>
                              </a:lnTo>
                              <a:lnTo>
                                <a:pt x="3262" y="345"/>
                              </a:lnTo>
                              <a:lnTo>
                                <a:pt x="3252" y="300"/>
                              </a:lnTo>
                              <a:lnTo>
                                <a:pt x="3227" y="250"/>
                              </a:lnTo>
                              <a:lnTo>
                                <a:pt x="3192" y="210"/>
                              </a:lnTo>
                              <a:lnTo>
                                <a:pt x="3152" y="165"/>
                              </a:lnTo>
                              <a:lnTo>
                                <a:pt x="3107" y="125"/>
                              </a:lnTo>
                              <a:lnTo>
                                <a:pt x="3057" y="95"/>
                              </a:lnTo>
                              <a:lnTo>
                                <a:pt x="3002" y="70"/>
                              </a:lnTo>
                              <a:lnTo>
                                <a:pt x="2947" y="55"/>
                              </a:lnTo>
                              <a:lnTo>
                                <a:pt x="2892" y="50"/>
                              </a:lnTo>
                              <a:lnTo>
                                <a:pt x="2863" y="50"/>
                              </a:lnTo>
                              <a:lnTo>
                                <a:pt x="2838" y="55"/>
                              </a:lnTo>
                              <a:lnTo>
                                <a:pt x="2808" y="65"/>
                              </a:lnTo>
                              <a:lnTo>
                                <a:pt x="2783" y="80"/>
                              </a:lnTo>
                              <a:lnTo>
                                <a:pt x="2758" y="95"/>
                              </a:lnTo>
                              <a:lnTo>
                                <a:pt x="2738" y="115"/>
                              </a:lnTo>
                              <a:lnTo>
                                <a:pt x="2713" y="145"/>
                              </a:lnTo>
                              <a:lnTo>
                                <a:pt x="2693" y="175"/>
                              </a:lnTo>
                              <a:lnTo>
                                <a:pt x="2673" y="210"/>
                              </a:lnTo>
                              <a:lnTo>
                                <a:pt x="2658" y="245"/>
                              </a:lnTo>
                              <a:lnTo>
                                <a:pt x="2668" y="210"/>
                              </a:lnTo>
                              <a:lnTo>
                                <a:pt x="2668" y="180"/>
                              </a:lnTo>
                              <a:lnTo>
                                <a:pt x="2658" y="155"/>
                              </a:lnTo>
                              <a:lnTo>
                                <a:pt x="2638" y="130"/>
                              </a:lnTo>
                              <a:lnTo>
                                <a:pt x="2613" y="115"/>
                              </a:lnTo>
                              <a:lnTo>
                                <a:pt x="2583" y="100"/>
                              </a:lnTo>
                              <a:lnTo>
                                <a:pt x="2548" y="95"/>
                              </a:lnTo>
                              <a:lnTo>
                                <a:pt x="2513" y="90"/>
                              </a:lnTo>
                              <a:lnTo>
                                <a:pt x="2473" y="90"/>
                              </a:lnTo>
                              <a:lnTo>
                                <a:pt x="2428" y="95"/>
                              </a:lnTo>
                              <a:lnTo>
                                <a:pt x="2388" y="105"/>
                              </a:lnTo>
                              <a:lnTo>
                                <a:pt x="2343" y="115"/>
                              </a:lnTo>
                              <a:lnTo>
                                <a:pt x="2303" y="130"/>
                              </a:lnTo>
                              <a:lnTo>
                                <a:pt x="2263" y="150"/>
                              </a:lnTo>
                              <a:lnTo>
                                <a:pt x="2228" y="175"/>
                              </a:lnTo>
                              <a:lnTo>
                                <a:pt x="2198" y="200"/>
                              </a:lnTo>
                              <a:lnTo>
                                <a:pt x="2153" y="245"/>
                              </a:lnTo>
                              <a:lnTo>
                                <a:pt x="2103" y="305"/>
                              </a:lnTo>
                              <a:lnTo>
                                <a:pt x="2043" y="370"/>
                              </a:lnTo>
                              <a:lnTo>
                                <a:pt x="1983" y="425"/>
                              </a:lnTo>
                              <a:lnTo>
                                <a:pt x="1948" y="445"/>
                              </a:lnTo>
                              <a:lnTo>
                                <a:pt x="1918" y="465"/>
                              </a:lnTo>
                              <a:lnTo>
                                <a:pt x="1883" y="475"/>
                              </a:lnTo>
                              <a:lnTo>
                                <a:pt x="1848" y="480"/>
                              </a:lnTo>
                              <a:lnTo>
                                <a:pt x="1818" y="475"/>
                              </a:lnTo>
                              <a:lnTo>
                                <a:pt x="1783" y="460"/>
                              </a:lnTo>
                              <a:lnTo>
                                <a:pt x="1753" y="440"/>
                              </a:lnTo>
                              <a:lnTo>
                                <a:pt x="1723" y="400"/>
                              </a:lnTo>
                              <a:lnTo>
                                <a:pt x="1703" y="370"/>
                              </a:lnTo>
                              <a:lnTo>
                                <a:pt x="1693" y="330"/>
                              </a:lnTo>
                              <a:lnTo>
                                <a:pt x="1693" y="285"/>
                              </a:lnTo>
                              <a:lnTo>
                                <a:pt x="1698" y="245"/>
                              </a:lnTo>
                              <a:lnTo>
                                <a:pt x="1708" y="210"/>
                              </a:lnTo>
                              <a:lnTo>
                                <a:pt x="1718" y="200"/>
                              </a:lnTo>
                              <a:lnTo>
                                <a:pt x="1728" y="190"/>
                              </a:lnTo>
                              <a:lnTo>
                                <a:pt x="1743" y="185"/>
                              </a:lnTo>
                              <a:lnTo>
                                <a:pt x="1758" y="180"/>
                              </a:lnTo>
                              <a:lnTo>
                                <a:pt x="1773" y="185"/>
                              </a:lnTo>
                              <a:lnTo>
                                <a:pt x="1788" y="195"/>
                              </a:lnTo>
                              <a:lnTo>
                                <a:pt x="1798" y="210"/>
                              </a:lnTo>
                              <a:lnTo>
                                <a:pt x="1803" y="225"/>
                              </a:lnTo>
                              <a:lnTo>
                                <a:pt x="1798" y="265"/>
                              </a:lnTo>
                              <a:lnTo>
                                <a:pt x="1798" y="285"/>
                              </a:lnTo>
                              <a:lnTo>
                                <a:pt x="1803" y="300"/>
                              </a:lnTo>
                              <a:lnTo>
                                <a:pt x="1813" y="305"/>
                              </a:lnTo>
                              <a:lnTo>
                                <a:pt x="1838" y="305"/>
                              </a:lnTo>
                              <a:lnTo>
                                <a:pt x="1853" y="305"/>
                              </a:lnTo>
                              <a:lnTo>
                                <a:pt x="1868" y="295"/>
                              </a:lnTo>
                              <a:lnTo>
                                <a:pt x="1878" y="285"/>
                              </a:lnTo>
                              <a:lnTo>
                                <a:pt x="1888" y="270"/>
                              </a:lnTo>
                              <a:lnTo>
                                <a:pt x="1903" y="240"/>
                              </a:lnTo>
                              <a:lnTo>
                                <a:pt x="1908" y="205"/>
                              </a:lnTo>
                              <a:lnTo>
                                <a:pt x="1913" y="185"/>
                              </a:lnTo>
                              <a:lnTo>
                                <a:pt x="1908" y="160"/>
                              </a:lnTo>
                              <a:lnTo>
                                <a:pt x="1903" y="140"/>
                              </a:lnTo>
                              <a:lnTo>
                                <a:pt x="1898" y="125"/>
                              </a:lnTo>
                              <a:lnTo>
                                <a:pt x="1878" y="90"/>
                              </a:lnTo>
                              <a:lnTo>
                                <a:pt x="1848" y="70"/>
                              </a:lnTo>
                              <a:lnTo>
                                <a:pt x="1813" y="55"/>
                              </a:lnTo>
                              <a:lnTo>
                                <a:pt x="1773" y="45"/>
                              </a:lnTo>
                              <a:lnTo>
                                <a:pt x="1728" y="45"/>
                              </a:lnTo>
                              <a:lnTo>
                                <a:pt x="1688" y="50"/>
                              </a:lnTo>
                              <a:lnTo>
                                <a:pt x="1643" y="65"/>
                              </a:lnTo>
                              <a:lnTo>
                                <a:pt x="1608" y="85"/>
                              </a:lnTo>
                              <a:lnTo>
                                <a:pt x="1573" y="115"/>
                              </a:lnTo>
                              <a:lnTo>
                                <a:pt x="1543" y="155"/>
                              </a:lnTo>
                              <a:lnTo>
                                <a:pt x="1533" y="175"/>
                              </a:lnTo>
                              <a:lnTo>
                                <a:pt x="1529" y="200"/>
                              </a:lnTo>
                              <a:lnTo>
                                <a:pt x="1524" y="225"/>
                              </a:lnTo>
                              <a:lnTo>
                                <a:pt x="1519" y="250"/>
                              </a:lnTo>
                              <a:lnTo>
                                <a:pt x="1519" y="280"/>
                              </a:lnTo>
                              <a:lnTo>
                                <a:pt x="1524" y="315"/>
                              </a:lnTo>
                              <a:lnTo>
                                <a:pt x="1533" y="350"/>
                              </a:lnTo>
                              <a:lnTo>
                                <a:pt x="1543" y="385"/>
                              </a:lnTo>
                              <a:lnTo>
                                <a:pt x="1509" y="345"/>
                              </a:lnTo>
                              <a:lnTo>
                                <a:pt x="1469" y="315"/>
                              </a:lnTo>
                              <a:lnTo>
                                <a:pt x="1429" y="290"/>
                              </a:lnTo>
                              <a:lnTo>
                                <a:pt x="1384" y="275"/>
                              </a:lnTo>
                              <a:lnTo>
                                <a:pt x="1334" y="265"/>
                              </a:lnTo>
                              <a:lnTo>
                                <a:pt x="1289" y="260"/>
                              </a:lnTo>
                              <a:lnTo>
                                <a:pt x="1244" y="265"/>
                              </a:lnTo>
                              <a:lnTo>
                                <a:pt x="1204" y="280"/>
                              </a:lnTo>
                              <a:lnTo>
                                <a:pt x="1164" y="305"/>
                              </a:lnTo>
                              <a:lnTo>
                                <a:pt x="1139" y="335"/>
                              </a:lnTo>
                              <a:lnTo>
                                <a:pt x="1114" y="370"/>
                              </a:lnTo>
                              <a:lnTo>
                                <a:pt x="1094" y="410"/>
                              </a:lnTo>
                              <a:lnTo>
                                <a:pt x="1059" y="490"/>
                              </a:lnTo>
                              <a:lnTo>
                                <a:pt x="1039" y="530"/>
                              </a:lnTo>
                              <a:lnTo>
                                <a:pt x="1014" y="570"/>
                              </a:lnTo>
                              <a:lnTo>
                                <a:pt x="984" y="595"/>
                              </a:lnTo>
                              <a:lnTo>
                                <a:pt x="949" y="620"/>
                              </a:lnTo>
                              <a:lnTo>
                                <a:pt x="909" y="635"/>
                              </a:lnTo>
                              <a:lnTo>
                                <a:pt x="869" y="645"/>
                              </a:lnTo>
                              <a:lnTo>
                                <a:pt x="829" y="650"/>
                              </a:lnTo>
                              <a:lnTo>
                                <a:pt x="784" y="645"/>
                              </a:lnTo>
                              <a:lnTo>
                                <a:pt x="749" y="635"/>
                              </a:lnTo>
                              <a:lnTo>
                                <a:pt x="714" y="615"/>
                              </a:lnTo>
                              <a:lnTo>
                                <a:pt x="689" y="595"/>
                              </a:lnTo>
                              <a:lnTo>
                                <a:pt x="674" y="580"/>
                              </a:lnTo>
                              <a:lnTo>
                                <a:pt x="664" y="560"/>
                              </a:lnTo>
                              <a:lnTo>
                                <a:pt x="654" y="540"/>
                              </a:lnTo>
                              <a:lnTo>
                                <a:pt x="654" y="525"/>
                              </a:lnTo>
                              <a:lnTo>
                                <a:pt x="654" y="505"/>
                              </a:lnTo>
                              <a:lnTo>
                                <a:pt x="664" y="480"/>
                              </a:lnTo>
                              <a:lnTo>
                                <a:pt x="679" y="460"/>
                              </a:lnTo>
                              <a:lnTo>
                                <a:pt x="684" y="460"/>
                              </a:lnTo>
                              <a:lnTo>
                                <a:pt x="694" y="460"/>
                              </a:lnTo>
                              <a:lnTo>
                                <a:pt x="699" y="465"/>
                              </a:lnTo>
                              <a:lnTo>
                                <a:pt x="709" y="470"/>
                              </a:lnTo>
                              <a:lnTo>
                                <a:pt x="714" y="485"/>
                              </a:lnTo>
                              <a:lnTo>
                                <a:pt x="714" y="505"/>
                              </a:lnTo>
                              <a:lnTo>
                                <a:pt x="729" y="520"/>
                              </a:lnTo>
                              <a:lnTo>
                                <a:pt x="744" y="525"/>
                              </a:lnTo>
                              <a:lnTo>
                                <a:pt x="759" y="525"/>
                              </a:lnTo>
                              <a:lnTo>
                                <a:pt x="769" y="525"/>
                              </a:lnTo>
                              <a:lnTo>
                                <a:pt x="779" y="515"/>
                              </a:lnTo>
                              <a:lnTo>
                                <a:pt x="789" y="510"/>
                              </a:lnTo>
                              <a:lnTo>
                                <a:pt x="804" y="480"/>
                              </a:lnTo>
                              <a:lnTo>
                                <a:pt x="809" y="450"/>
                              </a:lnTo>
                              <a:lnTo>
                                <a:pt x="809" y="415"/>
                              </a:lnTo>
                              <a:lnTo>
                                <a:pt x="804" y="375"/>
                              </a:lnTo>
                              <a:lnTo>
                                <a:pt x="794" y="345"/>
                              </a:lnTo>
                              <a:lnTo>
                                <a:pt x="779" y="315"/>
                              </a:lnTo>
                              <a:lnTo>
                                <a:pt x="754" y="295"/>
                              </a:lnTo>
                              <a:lnTo>
                                <a:pt x="729" y="275"/>
                              </a:lnTo>
                              <a:lnTo>
                                <a:pt x="699" y="265"/>
                              </a:lnTo>
                              <a:lnTo>
                                <a:pt x="669" y="255"/>
                              </a:lnTo>
                              <a:lnTo>
                                <a:pt x="639" y="255"/>
                              </a:lnTo>
                              <a:lnTo>
                                <a:pt x="609" y="255"/>
                              </a:lnTo>
                              <a:lnTo>
                                <a:pt x="584" y="265"/>
                              </a:lnTo>
                              <a:lnTo>
                                <a:pt x="559" y="275"/>
                              </a:lnTo>
                              <a:lnTo>
                                <a:pt x="534" y="295"/>
                              </a:lnTo>
                              <a:lnTo>
                                <a:pt x="509" y="315"/>
                              </a:lnTo>
                              <a:lnTo>
                                <a:pt x="494" y="340"/>
                              </a:lnTo>
                              <a:lnTo>
                                <a:pt x="474" y="365"/>
                              </a:lnTo>
                              <a:lnTo>
                                <a:pt x="464" y="395"/>
                              </a:lnTo>
                              <a:lnTo>
                                <a:pt x="454" y="430"/>
                              </a:lnTo>
                              <a:lnTo>
                                <a:pt x="444" y="465"/>
                              </a:lnTo>
                              <a:lnTo>
                                <a:pt x="439" y="535"/>
                              </a:lnTo>
                              <a:lnTo>
                                <a:pt x="444" y="605"/>
                              </a:lnTo>
                              <a:lnTo>
                                <a:pt x="459" y="675"/>
                              </a:lnTo>
                              <a:lnTo>
                                <a:pt x="469" y="710"/>
                              </a:lnTo>
                              <a:lnTo>
                                <a:pt x="484" y="740"/>
                              </a:lnTo>
                              <a:lnTo>
                                <a:pt x="444" y="720"/>
                              </a:lnTo>
                              <a:lnTo>
                                <a:pt x="404" y="710"/>
                              </a:lnTo>
                              <a:lnTo>
                                <a:pt x="364" y="715"/>
                              </a:lnTo>
                              <a:lnTo>
                                <a:pt x="319" y="725"/>
                              </a:lnTo>
                              <a:lnTo>
                                <a:pt x="274" y="740"/>
                              </a:lnTo>
                              <a:lnTo>
                                <a:pt x="229" y="765"/>
                              </a:lnTo>
                              <a:lnTo>
                                <a:pt x="184" y="800"/>
                              </a:lnTo>
                              <a:lnTo>
                                <a:pt x="145" y="835"/>
                              </a:lnTo>
                              <a:lnTo>
                                <a:pt x="110" y="875"/>
                              </a:lnTo>
                              <a:lnTo>
                                <a:pt x="75" y="925"/>
                              </a:lnTo>
                              <a:lnTo>
                                <a:pt x="45" y="975"/>
                              </a:lnTo>
                              <a:lnTo>
                                <a:pt x="25" y="1025"/>
                              </a:lnTo>
                              <a:lnTo>
                                <a:pt x="10" y="1080"/>
                              </a:lnTo>
                              <a:lnTo>
                                <a:pt x="0" y="1135"/>
                              </a:lnTo>
                              <a:lnTo>
                                <a:pt x="0" y="1190"/>
                              </a:lnTo>
                              <a:lnTo>
                                <a:pt x="10" y="1245"/>
                              </a:lnTo>
                              <a:lnTo>
                                <a:pt x="25" y="1285"/>
                              </a:lnTo>
                              <a:lnTo>
                                <a:pt x="45" y="1320"/>
                              </a:lnTo>
                              <a:lnTo>
                                <a:pt x="70" y="1355"/>
                              </a:lnTo>
                              <a:lnTo>
                                <a:pt x="100" y="1385"/>
                              </a:lnTo>
                              <a:lnTo>
                                <a:pt x="130" y="1410"/>
                              </a:lnTo>
                              <a:lnTo>
                                <a:pt x="165" y="1425"/>
                              </a:lnTo>
                              <a:lnTo>
                                <a:pt x="199" y="1430"/>
                              </a:lnTo>
                              <a:lnTo>
                                <a:pt x="234" y="1430"/>
                              </a:lnTo>
                              <a:lnTo>
                                <a:pt x="254" y="1425"/>
                              </a:lnTo>
                              <a:lnTo>
                                <a:pt x="274" y="1415"/>
                              </a:lnTo>
                              <a:lnTo>
                                <a:pt x="289" y="1405"/>
                              </a:lnTo>
                              <a:lnTo>
                                <a:pt x="299" y="1390"/>
                              </a:lnTo>
                              <a:lnTo>
                                <a:pt x="309" y="1375"/>
                              </a:lnTo>
                              <a:lnTo>
                                <a:pt x="314" y="1360"/>
                              </a:lnTo>
                              <a:lnTo>
                                <a:pt x="314" y="1330"/>
                              </a:lnTo>
                              <a:lnTo>
                                <a:pt x="309" y="1305"/>
                              </a:lnTo>
                              <a:lnTo>
                                <a:pt x="299" y="1295"/>
                              </a:lnTo>
                              <a:lnTo>
                                <a:pt x="289" y="1285"/>
                              </a:lnTo>
                              <a:lnTo>
                                <a:pt x="279" y="1280"/>
                              </a:lnTo>
                              <a:lnTo>
                                <a:pt x="264" y="1280"/>
                              </a:lnTo>
                              <a:lnTo>
                                <a:pt x="249" y="1280"/>
                              </a:lnTo>
                              <a:lnTo>
                                <a:pt x="229" y="1285"/>
                              </a:lnTo>
                              <a:lnTo>
                                <a:pt x="234" y="1255"/>
                              </a:lnTo>
                              <a:lnTo>
                                <a:pt x="244" y="1230"/>
                              </a:lnTo>
                              <a:lnTo>
                                <a:pt x="254" y="1205"/>
                              </a:lnTo>
                              <a:lnTo>
                                <a:pt x="269" y="1190"/>
                              </a:lnTo>
                              <a:lnTo>
                                <a:pt x="284" y="1175"/>
                              </a:lnTo>
                              <a:lnTo>
                                <a:pt x="304" y="1165"/>
                              </a:lnTo>
                              <a:lnTo>
                                <a:pt x="319" y="1155"/>
                              </a:lnTo>
                              <a:lnTo>
                                <a:pt x="344" y="1155"/>
                              </a:lnTo>
                              <a:lnTo>
                                <a:pt x="364" y="1155"/>
                              </a:lnTo>
                              <a:lnTo>
                                <a:pt x="384" y="1160"/>
                              </a:lnTo>
                              <a:lnTo>
                                <a:pt x="404" y="1170"/>
                              </a:lnTo>
                              <a:lnTo>
                                <a:pt x="424" y="1180"/>
                              </a:lnTo>
                              <a:lnTo>
                                <a:pt x="444" y="1195"/>
                              </a:lnTo>
                              <a:lnTo>
                                <a:pt x="459" y="1210"/>
                              </a:lnTo>
                              <a:lnTo>
                                <a:pt x="474" y="1230"/>
                              </a:lnTo>
                              <a:lnTo>
                                <a:pt x="489" y="1255"/>
                              </a:lnTo>
                              <a:lnTo>
                                <a:pt x="499" y="1285"/>
                              </a:lnTo>
                              <a:lnTo>
                                <a:pt x="509" y="1315"/>
                              </a:lnTo>
                              <a:lnTo>
                                <a:pt x="509" y="1345"/>
                              </a:lnTo>
                              <a:lnTo>
                                <a:pt x="509" y="1375"/>
                              </a:lnTo>
                              <a:lnTo>
                                <a:pt x="504" y="1400"/>
                              </a:lnTo>
                              <a:lnTo>
                                <a:pt x="499" y="1425"/>
                              </a:lnTo>
                              <a:lnTo>
                                <a:pt x="479" y="1480"/>
                              </a:lnTo>
                              <a:lnTo>
                                <a:pt x="449" y="1525"/>
                              </a:lnTo>
                              <a:lnTo>
                                <a:pt x="419" y="1570"/>
                              </a:lnTo>
                              <a:lnTo>
                                <a:pt x="344" y="1650"/>
                              </a:lnTo>
                              <a:lnTo>
                                <a:pt x="309" y="1690"/>
                              </a:lnTo>
                              <a:lnTo>
                                <a:pt x="284" y="1735"/>
                              </a:lnTo>
                              <a:lnTo>
                                <a:pt x="259" y="1785"/>
                              </a:lnTo>
                              <a:lnTo>
                                <a:pt x="239" y="1835"/>
                              </a:lnTo>
                              <a:lnTo>
                                <a:pt x="224" y="1890"/>
                              </a:lnTo>
                              <a:lnTo>
                                <a:pt x="219" y="1945"/>
                              </a:lnTo>
                              <a:lnTo>
                                <a:pt x="214" y="2000"/>
                              </a:lnTo>
                              <a:lnTo>
                                <a:pt x="219" y="2050"/>
                              </a:lnTo>
                              <a:lnTo>
                                <a:pt x="229" y="2100"/>
                              </a:lnTo>
                              <a:lnTo>
                                <a:pt x="244" y="2145"/>
                              </a:lnTo>
                              <a:lnTo>
                                <a:pt x="269" y="2185"/>
                              </a:lnTo>
                              <a:lnTo>
                                <a:pt x="294" y="2215"/>
                              </a:lnTo>
                              <a:lnTo>
                                <a:pt x="329" y="2245"/>
                              </a:lnTo>
                              <a:lnTo>
                                <a:pt x="374" y="2260"/>
                              </a:lnTo>
                              <a:lnTo>
                                <a:pt x="419" y="2270"/>
                              </a:lnTo>
                              <a:lnTo>
                                <a:pt x="474" y="2270"/>
                              </a:lnTo>
                              <a:lnTo>
                                <a:pt x="459" y="2305"/>
                              </a:lnTo>
                              <a:lnTo>
                                <a:pt x="449" y="2350"/>
                              </a:lnTo>
                              <a:lnTo>
                                <a:pt x="444" y="2390"/>
                              </a:lnTo>
                              <a:lnTo>
                                <a:pt x="444" y="2435"/>
                              </a:lnTo>
                              <a:lnTo>
                                <a:pt x="449" y="2475"/>
                              </a:lnTo>
                              <a:lnTo>
                                <a:pt x="459" y="2520"/>
                              </a:lnTo>
                              <a:lnTo>
                                <a:pt x="474" y="2560"/>
                              </a:lnTo>
                              <a:lnTo>
                                <a:pt x="494" y="2605"/>
                              </a:lnTo>
                              <a:lnTo>
                                <a:pt x="534" y="2680"/>
                              </a:lnTo>
                              <a:lnTo>
                                <a:pt x="574" y="2745"/>
                              </a:lnTo>
                              <a:lnTo>
                                <a:pt x="614" y="2795"/>
                              </a:lnTo>
                              <a:lnTo>
                                <a:pt x="649" y="2825"/>
                              </a:lnTo>
                              <a:lnTo>
                                <a:pt x="684" y="2845"/>
                              </a:lnTo>
                              <a:lnTo>
                                <a:pt x="719" y="2865"/>
                              </a:lnTo>
                              <a:lnTo>
                                <a:pt x="754" y="2875"/>
                              </a:lnTo>
                              <a:lnTo>
                                <a:pt x="789" y="2885"/>
                              </a:lnTo>
                              <a:lnTo>
                                <a:pt x="829" y="2885"/>
                              </a:lnTo>
                              <a:lnTo>
                                <a:pt x="864" y="2885"/>
                              </a:lnTo>
                              <a:lnTo>
                                <a:pt x="899" y="2880"/>
                              </a:lnTo>
                              <a:lnTo>
                                <a:pt x="934" y="2875"/>
                              </a:lnTo>
                              <a:lnTo>
                                <a:pt x="969" y="2865"/>
                              </a:lnTo>
                              <a:lnTo>
                                <a:pt x="1004" y="2850"/>
                              </a:lnTo>
                              <a:lnTo>
                                <a:pt x="1074" y="2815"/>
                              </a:lnTo>
                              <a:lnTo>
                                <a:pt x="1144" y="2770"/>
                              </a:lnTo>
                              <a:lnTo>
                                <a:pt x="1209" y="2715"/>
                              </a:lnTo>
                              <a:lnTo>
                                <a:pt x="1214" y="2750"/>
                              </a:lnTo>
                              <a:lnTo>
                                <a:pt x="1219" y="2785"/>
                              </a:lnTo>
                              <a:lnTo>
                                <a:pt x="1229" y="2815"/>
                              </a:lnTo>
                              <a:lnTo>
                                <a:pt x="1244" y="2845"/>
                              </a:lnTo>
                              <a:lnTo>
                                <a:pt x="1259" y="2875"/>
                              </a:lnTo>
                              <a:lnTo>
                                <a:pt x="1279" y="2900"/>
                              </a:lnTo>
                              <a:lnTo>
                                <a:pt x="1299" y="2920"/>
                              </a:lnTo>
                              <a:lnTo>
                                <a:pt x="1324" y="2940"/>
                              </a:lnTo>
                              <a:lnTo>
                                <a:pt x="1379" y="2975"/>
                              </a:lnTo>
                              <a:lnTo>
                                <a:pt x="1439" y="3000"/>
                              </a:lnTo>
                              <a:lnTo>
                                <a:pt x="1499" y="3015"/>
                              </a:lnTo>
                              <a:lnTo>
                                <a:pt x="1568" y="3025"/>
                              </a:lnTo>
                              <a:lnTo>
                                <a:pt x="1633" y="3025"/>
                              </a:lnTo>
                              <a:lnTo>
                                <a:pt x="1703" y="3015"/>
                              </a:lnTo>
                              <a:lnTo>
                                <a:pt x="1763" y="2995"/>
                              </a:lnTo>
                              <a:lnTo>
                                <a:pt x="1823" y="2970"/>
                              </a:lnTo>
                              <a:lnTo>
                                <a:pt x="1878" y="2940"/>
                              </a:lnTo>
                              <a:lnTo>
                                <a:pt x="1903" y="2920"/>
                              </a:lnTo>
                              <a:lnTo>
                                <a:pt x="1928" y="2895"/>
                              </a:lnTo>
                              <a:lnTo>
                                <a:pt x="1943" y="2870"/>
                              </a:lnTo>
                              <a:lnTo>
                                <a:pt x="1963" y="2845"/>
                              </a:lnTo>
                              <a:lnTo>
                                <a:pt x="1978" y="2815"/>
                              </a:lnTo>
                              <a:lnTo>
                                <a:pt x="1988" y="2785"/>
                              </a:lnTo>
                              <a:lnTo>
                                <a:pt x="1993" y="2810"/>
                              </a:lnTo>
                              <a:lnTo>
                                <a:pt x="2008" y="2835"/>
                              </a:lnTo>
                              <a:lnTo>
                                <a:pt x="2018" y="2855"/>
                              </a:lnTo>
                              <a:lnTo>
                                <a:pt x="2038" y="2870"/>
                              </a:lnTo>
                              <a:lnTo>
                                <a:pt x="2058" y="2885"/>
                              </a:lnTo>
                              <a:lnTo>
                                <a:pt x="2078" y="2900"/>
                              </a:lnTo>
                              <a:lnTo>
                                <a:pt x="2128" y="2920"/>
                              </a:lnTo>
                              <a:lnTo>
                                <a:pt x="2178" y="2930"/>
                              </a:lnTo>
                              <a:lnTo>
                                <a:pt x="2228" y="2935"/>
                              </a:lnTo>
                              <a:lnTo>
                                <a:pt x="2273" y="2935"/>
                              </a:lnTo>
                              <a:lnTo>
                                <a:pt x="2318" y="2930"/>
                              </a:lnTo>
                              <a:lnTo>
                                <a:pt x="2368" y="2920"/>
                              </a:lnTo>
                              <a:lnTo>
                                <a:pt x="2418" y="2905"/>
                              </a:lnTo>
                              <a:lnTo>
                                <a:pt x="2463" y="2885"/>
                              </a:lnTo>
                              <a:lnTo>
                                <a:pt x="2508" y="2855"/>
                              </a:lnTo>
                              <a:lnTo>
                                <a:pt x="2548" y="2820"/>
                              </a:lnTo>
                              <a:lnTo>
                                <a:pt x="2588" y="2785"/>
                              </a:lnTo>
                              <a:lnTo>
                                <a:pt x="2628" y="2740"/>
                              </a:lnTo>
                              <a:lnTo>
                                <a:pt x="2668" y="2695"/>
                              </a:lnTo>
                              <a:lnTo>
                                <a:pt x="2663" y="2730"/>
                              </a:lnTo>
                              <a:lnTo>
                                <a:pt x="2663" y="2760"/>
                              </a:lnTo>
                              <a:lnTo>
                                <a:pt x="2668" y="2785"/>
                              </a:lnTo>
                              <a:lnTo>
                                <a:pt x="2678" y="2805"/>
                              </a:lnTo>
                              <a:lnTo>
                                <a:pt x="2688" y="2825"/>
                              </a:lnTo>
                              <a:lnTo>
                                <a:pt x="2698" y="2840"/>
                              </a:lnTo>
                              <a:lnTo>
                                <a:pt x="2713" y="2850"/>
                              </a:lnTo>
                              <a:lnTo>
                                <a:pt x="2733" y="2855"/>
                              </a:lnTo>
                              <a:lnTo>
                                <a:pt x="2753" y="2860"/>
                              </a:lnTo>
                              <a:lnTo>
                                <a:pt x="2773" y="2860"/>
                              </a:lnTo>
                              <a:lnTo>
                                <a:pt x="2823" y="2860"/>
                              </a:lnTo>
                              <a:lnTo>
                                <a:pt x="2873" y="2845"/>
                              </a:lnTo>
                              <a:lnTo>
                                <a:pt x="2932" y="2825"/>
                              </a:lnTo>
                              <a:lnTo>
                                <a:pt x="2987" y="2805"/>
                              </a:lnTo>
                              <a:lnTo>
                                <a:pt x="3042" y="2775"/>
                              </a:lnTo>
                              <a:lnTo>
                                <a:pt x="3147" y="2720"/>
                              </a:lnTo>
                              <a:lnTo>
                                <a:pt x="3227" y="2665"/>
                              </a:lnTo>
                              <a:lnTo>
                                <a:pt x="3272" y="2640"/>
                              </a:lnTo>
                              <a:lnTo>
                                <a:pt x="3317" y="2610"/>
                              </a:lnTo>
                              <a:lnTo>
                                <a:pt x="3362" y="2580"/>
                              </a:lnTo>
                              <a:lnTo>
                                <a:pt x="3412" y="2565"/>
                              </a:lnTo>
                              <a:lnTo>
                                <a:pt x="3462" y="2555"/>
                              </a:lnTo>
                              <a:lnTo>
                                <a:pt x="3487" y="2555"/>
                              </a:lnTo>
                              <a:lnTo>
                                <a:pt x="3507" y="2560"/>
                              </a:lnTo>
                              <a:lnTo>
                                <a:pt x="3527" y="2565"/>
                              </a:lnTo>
                              <a:lnTo>
                                <a:pt x="3547" y="2580"/>
                              </a:lnTo>
                              <a:lnTo>
                                <a:pt x="3567" y="2600"/>
                              </a:lnTo>
                              <a:lnTo>
                                <a:pt x="3577" y="2625"/>
                              </a:lnTo>
                              <a:lnTo>
                                <a:pt x="3592" y="2655"/>
                              </a:lnTo>
                              <a:lnTo>
                                <a:pt x="3602" y="2690"/>
                              </a:lnTo>
                              <a:lnTo>
                                <a:pt x="3607" y="2720"/>
                              </a:lnTo>
                              <a:lnTo>
                                <a:pt x="3607" y="2745"/>
                              </a:lnTo>
                              <a:lnTo>
                                <a:pt x="3602" y="2770"/>
                              </a:lnTo>
                              <a:lnTo>
                                <a:pt x="3597" y="2785"/>
                              </a:lnTo>
                              <a:lnTo>
                                <a:pt x="3592" y="2800"/>
                              </a:lnTo>
                              <a:lnTo>
                                <a:pt x="3582" y="2810"/>
                              </a:lnTo>
                              <a:lnTo>
                                <a:pt x="3572" y="2820"/>
                              </a:lnTo>
                              <a:lnTo>
                                <a:pt x="3562" y="2820"/>
                              </a:lnTo>
                              <a:lnTo>
                                <a:pt x="3552" y="2820"/>
                              </a:lnTo>
                              <a:lnTo>
                                <a:pt x="3547" y="2815"/>
                              </a:lnTo>
                              <a:lnTo>
                                <a:pt x="3537" y="2810"/>
                              </a:lnTo>
                              <a:lnTo>
                                <a:pt x="3532" y="2800"/>
                              </a:lnTo>
                              <a:lnTo>
                                <a:pt x="3527" y="2785"/>
                              </a:lnTo>
                              <a:lnTo>
                                <a:pt x="3527" y="2770"/>
                              </a:lnTo>
                              <a:lnTo>
                                <a:pt x="3532" y="2750"/>
                              </a:lnTo>
                              <a:lnTo>
                                <a:pt x="3537" y="2730"/>
                              </a:lnTo>
                              <a:lnTo>
                                <a:pt x="3507" y="2715"/>
                              </a:lnTo>
                              <a:lnTo>
                                <a:pt x="3482" y="2705"/>
                              </a:lnTo>
                              <a:lnTo>
                                <a:pt x="3457" y="2705"/>
                              </a:lnTo>
                              <a:lnTo>
                                <a:pt x="3437" y="2710"/>
                              </a:lnTo>
                              <a:lnTo>
                                <a:pt x="3422" y="2720"/>
                              </a:lnTo>
                              <a:lnTo>
                                <a:pt x="3412" y="2740"/>
                              </a:lnTo>
                              <a:lnTo>
                                <a:pt x="3407" y="2760"/>
                              </a:lnTo>
                              <a:lnTo>
                                <a:pt x="3407" y="2785"/>
                              </a:lnTo>
                              <a:lnTo>
                                <a:pt x="3412" y="2815"/>
                              </a:lnTo>
                              <a:lnTo>
                                <a:pt x="3422" y="2845"/>
                              </a:lnTo>
                              <a:lnTo>
                                <a:pt x="3437" y="2875"/>
                              </a:lnTo>
                              <a:lnTo>
                                <a:pt x="3457" y="2910"/>
                              </a:lnTo>
                              <a:lnTo>
                                <a:pt x="3487" y="2945"/>
                              </a:lnTo>
                              <a:lnTo>
                                <a:pt x="3517" y="2975"/>
                              </a:lnTo>
                              <a:lnTo>
                                <a:pt x="3562" y="3010"/>
                              </a:lnTo>
                              <a:lnTo>
                                <a:pt x="3607" y="3040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76F34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69" o:spid="_x0000_s1026" style="position:absolute;margin-left:68.65pt;margin-top:233.15pt;width:244pt;height:146.7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571,3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" path="m3607,3040r,l3662,3050r50,10l3757,3065r45,5l3847,3065r40,l3962,3050r70,-25l4092,2995r55,-40l4197,2915r39,-40l4271,2830r30,-40l4321,2755r30,-60l4361,2675r65,50l4496,2770r70,40l4601,2820r35,15l4671,2840r35,5l4741,2845r40,-5l4816,2835r35,-15l4886,2805r35,-25l4956,2750r40,-50l5036,2635r40,-75l5096,2520r15,-40l5121,2435r5,-45l5126,2350r-5,-45l5111,2265r-15,-40l5151,2230r45,-10l5241,2200r35,-25l5301,2140r25,-40l5341,2055r10,-45l5356,1955r-5,-50l5346,1850r-15,-55l5311,1745r-25,-50l5261,1650r-35,-40l5151,1530r-30,-45l5091,1435r-20,-50l5061,1360r,-30l5061,1305r,-30l5071,1245r10,-30l5096,1190r15,-20l5126,1150r20,-15l5166,1125r20,-5l5206,1115r20,-5l5251,1115r15,5l5286,1130r15,15l5316,1165r10,20l5336,1215r5,30l5321,1240r-15,-5l5291,1240r-10,5l5271,1250r-10,10l5256,1290r,30l5261,1335r10,15l5281,1360r15,15l5316,1385r20,5l5371,1390r35,-5l5441,1365r30,-20l5501,1315r25,-35l5546,1240r15,-35l5571,1150r,-55l5561,1040r-15,-55l5526,930r-30,-50l5461,835r-35,-40l5386,755r-45,-30l5296,700r-45,-20l5206,670r-40,l5126,680r-40,15l5101,665r10,-30l5126,565r5,-70l5126,420r-10,-30l5106,355r-10,-30l5076,295r-15,-25l5036,250r-25,-15l4986,220r-25,-5l4931,210r-30,5l4871,220r-30,15l4816,255r-25,20l4776,305r-10,30l4761,370r,35l4766,440r15,25l4791,475r10,5l4811,485r15,-5l4841,475r15,-10l4856,445r5,-15l4871,420r5,-5l4886,415r5,5l4906,440r10,25l4916,480r,20l4906,520r-10,15l4881,555r-25,20l4821,590r-40,15l4741,605r-40,l4661,595r-40,-20l4586,555r-30,-30l4531,490r-20,-40l4476,365r-20,-40l4431,290r-25,-30l4366,240r-40,-15l4281,220r-45,l4187,230r-45,20l4102,275r-40,30l4027,340r10,-35l4047,270r5,-30l4052,210r-5,-30l4042,155r-5,-20l4027,110,3997,75,3962,45,3927,20,3882,10,3842,r-45,l3757,10r-35,15l3692,50r-20,30l3667,100r-5,20l3657,140r5,25l3667,200r15,30l3692,245r10,10l3717,260r15,5l3757,265r10,-10l3772,240r,-15l3767,185r5,-20l3782,150r15,-5l3807,140r10,5l3822,155r,30l3817,230r-15,50l3782,330r-20,45l3737,410r-25,-30l3682,350r-25,-20l3627,310r-35,-20l3562,280r-35,-10l3492,265r-30,l3427,270r-30,10l3362,300r-30,20l3302,350r-25,30l3252,425r5,-20l3262,385r5,-20l3262,345r-10,-45l3227,250r-35,-40l3152,165r-45,-40l3057,95,3002,70,2947,55r-55,-5l2863,50r-25,5l2808,65r-25,15l2758,95r-20,20l2713,145r-20,30l2673,210r-15,35l2668,210r,-30l2658,155r-20,-25l2613,115r-30,-15l2548,95r-35,-5l2473,90r-45,5l2388,105r-45,10l2303,130r-40,20l2228,175r-30,25l2153,245r-50,60l2043,370r-60,55l1948,445r-30,20l1883,475r-35,5l1818,475r-35,-15l1753,440r-30,-40l1703,370r-10,-40l1693,285r5,-40l1708,210r10,-10l1728,190r15,-5l1758,180r15,5l1788,195r10,15l1803,225r-5,40l1798,285r5,15l1813,305r25,l1853,305r15,-10l1878,285r10,-15l1903,240r5,-35l1913,185r-5,-25l1903,140r-5,-15l1878,90,1848,70,1813,55,1773,45r-45,l1688,50r-45,15l1608,85r-35,30l1543,155r-10,20l1529,200r-5,25l1519,250r,30l1524,315r9,35l1543,385r-34,-40l1469,315r-40,-25l1384,275r-50,-10l1289,260r-45,5l1204,280r-40,25l1139,335r-25,35l1094,410r-35,80l1039,530r-25,40l984,595r-35,25l909,635r-40,10l829,650r-45,-5l749,635,714,615,689,595,674,580,664,560,654,540r,-15l654,505r10,-25l679,460r5,l694,460r5,5l709,470r5,15l714,505r15,15l744,525r15,l769,525r10,-10l789,510r15,-30l809,450r,-35l804,375,794,345,779,315,754,295,729,275,699,265,669,255r-30,l609,255r-25,10l559,275r-25,20l509,315r-15,25l474,365r-10,30l454,430r-10,35l439,535r5,70l459,675r10,35l484,740,444,720,404,710r-40,5l319,725r-45,15l229,765r-45,35l145,835r-35,40l75,925,45,975r-20,50l10,1080,,1135r,55l10,1245r15,40l45,1320r25,35l100,1385r30,25l165,1425r34,5l234,1430r20,-5l274,1415r15,-10l299,1390r10,-15l314,1360r,-30l309,1305r-10,-10l289,1285r-10,-5l264,1280r-15,l229,1285r5,-30l244,1230r10,-25l269,1190r15,-15l304,1165r15,-10l344,1155r20,l384,1160r20,10l424,1180r20,15l459,1210r15,20l489,1255r10,30l509,1315r,30l509,1375r-5,25l499,1425r-20,55l449,1525r-30,45l344,1650r-35,40l284,1735r-25,50l239,1835r-15,55l219,1945r-5,55l219,2050r10,50l244,2145r25,40l294,2215r35,30l374,2260r45,10l474,2270r-15,35l449,2350r-5,40l444,2435r5,40l459,2520r15,40l494,2605r40,75l574,2745r40,50l649,2825r35,20l719,2865r35,10l789,2885r40,l864,2885r35,-5l934,2875r35,-10l1004,2850r70,-35l1144,2770r65,-55l1214,2750r5,35l1229,2815r15,30l1259,2875r20,25l1299,2920r25,20l1379,2975r60,25l1499,3015r69,10l1633,3025r70,-10l1763,2995r60,-25l1878,2940r25,-20l1928,2895r15,-25l1963,2845r15,-30l1988,2785r5,25l2008,2835r10,20l2038,2870r20,15l2078,2900r50,20l2178,2930r50,5l2273,2935r45,-5l2368,2920r50,-15l2463,2885r45,-30l2548,2820r40,-35l2628,2740r40,-45l2663,2730r,30l2668,2785r10,20l2688,2825r10,15l2713,2850r20,5l2753,2860r20,l2823,2860r50,-15l2932,2825r55,-20l3042,2775r105,-55l3227,2665r45,-25l3317,2610r45,-30l3412,2565r50,-10l3487,2555r20,5l3527,2565r20,15l3567,2600r10,25l3592,2655r10,35l3607,2720r,25l3602,2770r-5,15l3592,2800r-10,10l3572,2820r-10,l3552,2820r-5,-5l3537,2810r-5,-10l3527,2785r,-15l3532,2750r5,-20l3507,2715r-25,-10l3457,2705r-20,5l3422,2720r-10,20l3407,2760r,25l3412,2815r10,30l3437,2875r20,35l3487,2945r30,30l3562,3010r45,30xe" filled="f" fillcolor="#e76f34" strokecolor="#fbd4b4 [1305]" strokeweight="1pt">
                <v:stroke dashstyle="1 1"/>
                <v:path arrowok="t" o:connecttype="custom" o:connectlocs="2276125,1818194;2500845,1681602;2737246,1687673;2848493,1399311;2976428,1220224;2848493,901509;2842931,710280;2956959,707244;2923585,783129;3026489,828659;3073769,564581;2829025,421918;2815119,163911;2664935,166946;2684403,291397;2734464,282291;2614873,367281;2450783,157840;2239969,206406;2184345,12142;2036942,100168;2098128,145698;2123159,139628;1981319,169981;1808885,258008;1669825,42495;1486823,127486;1375576,54637;1136394,224618;947273,224618;994553,118380;1044614,173017;1008459,33389;844925,151769;716990,157840;564025,346034;374904,352104;397154,294432;449996,251937;324843,160875;246970,367281;102348,485661;13906,780093;160753,852943;127378,780093;213595,704209;283125,834730;132941,1113985;233064,1378064;297031,1626965;500058,1748380;691960,1727133;980647,1818194;1116925,1721062;1317171,1772664;1484042,1690708;1661482,1702850;1950725,1554116;2000787,1690708;1964631,1669461;1897883,1708920" o:connectangles="0,0,0,0,0,0,0,0,0,0,0,0,0,0,0,0,0,0,0,0,0,0,0,0,0,0,0,0,0,0,0,0,0,0,0,0,0,0,0,0,0,0,0,0,0,0,0,0,0,0,0,0,0,0,0,0,0,0,0,0,0"/>
              </v:shape>
            </w:pict>
          </mc:Fallback>
        </mc:AlternateContent>
      </w:r>
      <w:bookmarkStart w:id="0" w:name="_GoBack"/>
      <w:r>
        <w:rPr>
          <w:noProof/>
          <w:lang w:eastAsia="ja-JP"/>
        </w:rPr>
        <mc:AlternateContent>
          <mc:Choice Requires="wpg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600075</wp:posOffset>
                </wp:positionH>
                <wp:positionV relativeFrom="paragraph">
                  <wp:posOffset>912495</wp:posOffset>
                </wp:positionV>
                <wp:extent cx="3657600" cy="5486400"/>
                <wp:effectExtent l="9525" t="7620" r="9525" b="11430"/>
                <wp:wrapNone/>
                <wp:docPr id="562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57600" cy="5486400"/>
                          <a:chOff x="415" y="315"/>
                          <a:chExt cx="5982" cy="8872"/>
                        </a:xfrm>
                      </wpg:grpSpPr>
                      <wps:wsp>
                        <wps:cNvPr id="563" name="Freeform 10"/>
                        <wps:cNvSpPr>
                          <a:spLocks/>
                        </wps:cNvSpPr>
                        <wps:spPr bwMode="auto">
                          <a:xfrm>
                            <a:off x="5848" y="8937"/>
                            <a:ext cx="50" cy="250"/>
                          </a:xfrm>
                          <a:custGeom>
                            <a:avLst/>
                            <a:gdLst>
                              <a:gd name="T0" fmla="*/ 10 w 50"/>
                              <a:gd name="T1" fmla="*/ 0 h 250"/>
                              <a:gd name="T2" fmla="*/ 10 w 50"/>
                              <a:gd name="T3" fmla="*/ 0 h 250"/>
                              <a:gd name="T4" fmla="*/ 25 w 50"/>
                              <a:gd name="T5" fmla="*/ 10 h 250"/>
                              <a:gd name="T6" fmla="*/ 35 w 50"/>
                              <a:gd name="T7" fmla="*/ 25 h 250"/>
                              <a:gd name="T8" fmla="*/ 45 w 50"/>
                              <a:gd name="T9" fmla="*/ 50 h 250"/>
                              <a:gd name="T10" fmla="*/ 50 w 50"/>
                              <a:gd name="T11" fmla="*/ 80 h 250"/>
                              <a:gd name="T12" fmla="*/ 45 w 50"/>
                              <a:gd name="T13" fmla="*/ 110 h 250"/>
                              <a:gd name="T14" fmla="*/ 35 w 50"/>
                              <a:gd name="T15" fmla="*/ 135 h 250"/>
                              <a:gd name="T16" fmla="*/ 25 w 50"/>
                              <a:gd name="T17" fmla="*/ 155 h 250"/>
                              <a:gd name="T18" fmla="*/ 5 w 50"/>
                              <a:gd name="T19" fmla="*/ 185 h 250"/>
                              <a:gd name="T20" fmla="*/ 5 w 50"/>
                              <a:gd name="T21" fmla="*/ 185 h 250"/>
                              <a:gd name="T22" fmla="*/ 0 w 50"/>
                              <a:gd name="T23" fmla="*/ 190 h 250"/>
                              <a:gd name="T24" fmla="*/ 5 w 50"/>
                              <a:gd name="T25" fmla="*/ 200 h 250"/>
                              <a:gd name="T26" fmla="*/ 20 w 50"/>
                              <a:gd name="T27" fmla="*/ 215 h 250"/>
                              <a:gd name="T28" fmla="*/ 50 w 50"/>
                              <a:gd name="T29" fmla="*/ 235 h 250"/>
                              <a:gd name="T30" fmla="*/ 5 w 50"/>
                              <a:gd name="T31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10" y="0"/>
                                </a:moveTo>
                                <a:lnTo>
                                  <a:pt x="10" y="0"/>
                                </a:lnTo>
                                <a:lnTo>
                                  <a:pt x="25" y="10"/>
                                </a:lnTo>
                                <a:lnTo>
                                  <a:pt x="35" y="25"/>
                                </a:lnTo>
                                <a:lnTo>
                                  <a:pt x="45" y="50"/>
                                </a:lnTo>
                                <a:lnTo>
                                  <a:pt x="50" y="80"/>
                                </a:lnTo>
                                <a:lnTo>
                                  <a:pt x="45" y="110"/>
                                </a:lnTo>
                                <a:lnTo>
                                  <a:pt x="35" y="135"/>
                                </a:lnTo>
                                <a:lnTo>
                                  <a:pt x="25" y="155"/>
                                </a:lnTo>
                                <a:lnTo>
                                  <a:pt x="5" y="185"/>
                                </a:lnTo>
                                <a:lnTo>
                                  <a:pt x="0" y="190"/>
                                </a:lnTo>
                                <a:lnTo>
                                  <a:pt x="5" y="200"/>
                                </a:lnTo>
                                <a:lnTo>
                                  <a:pt x="20" y="215"/>
                                </a:lnTo>
                                <a:lnTo>
                                  <a:pt x="50" y="235"/>
                                </a:lnTo>
                                <a:lnTo>
                                  <a:pt x="5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" name="Freeform 11"/>
                        <wps:cNvSpPr>
                          <a:spLocks/>
                        </wps:cNvSpPr>
                        <wps:spPr bwMode="auto">
                          <a:xfrm>
                            <a:off x="6148" y="8912"/>
                            <a:ext cx="249" cy="85"/>
                          </a:xfrm>
                          <a:custGeom>
                            <a:avLst/>
                            <a:gdLst>
                              <a:gd name="T0" fmla="*/ 0 w 249"/>
                              <a:gd name="T1" fmla="*/ 5 h 85"/>
                              <a:gd name="T2" fmla="*/ 0 w 249"/>
                              <a:gd name="T3" fmla="*/ 5 h 85"/>
                              <a:gd name="T4" fmla="*/ 25 w 249"/>
                              <a:gd name="T5" fmla="*/ 10 h 85"/>
                              <a:gd name="T6" fmla="*/ 50 w 249"/>
                              <a:gd name="T7" fmla="*/ 20 h 85"/>
                              <a:gd name="T8" fmla="*/ 75 w 249"/>
                              <a:gd name="T9" fmla="*/ 30 h 85"/>
                              <a:gd name="T10" fmla="*/ 105 w 249"/>
                              <a:gd name="T11" fmla="*/ 35 h 85"/>
                              <a:gd name="T12" fmla="*/ 105 w 249"/>
                              <a:gd name="T13" fmla="*/ 35 h 85"/>
                              <a:gd name="T14" fmla="*/ 130 w 249"/>
                              <a:gd name="T15" fmla="*/ 35 h 85"/>
                              <a:gd name="T16" fmla="*/ 155 w 249"/>
                              <a:gd name="T17" fmla="*/ 25 h 85"/>
                              <a:gd name="T18" fmla="*/ 169 w 249"/>
                              <a:gd name="T19" fmla="*/ 15 h 85"/>
                              <a:gd name="T20" fmla="*/ 179 w 249"/>
                              <a:gd name="T21" fmla="*/ 5 h 85"/>
                              <a:gd name="T22" fmla="*/ 179 w 249"/>
                              <a:gd name="T23" fmla="*/ 5 h 85"/>
                              <a:gd name="T24" fmla="*/ 189 w 249"/>
                              <a:gd name="T25" fmla="*/ 0 h 85"/>
                              <a:gd name="T26" fmla="*/ 199 w 249"/>
                              <a:gd name="T27" fmla="*/ 5 h 85"/>
                              <a:gd name="T28" fmla="*/ 209 w 249"/>
                              <a:gd name="T29" fmla="*/ 30 h 85"/>
                              <a:gd name="T30" fmla="*/ 219 w 249"/>
                              <a:gd name="T31" fmla="*/ 65 h 85"/>
                              <a:gd name="T32" fmla="*/ 219 w 249"/>
                              <a:gd name="T33" fmla="*/ 85 h 85"/>
                              <a:gd name="T34" fmla="*/ 219 w 249"/>
                              <a:gd name="T35" fmla="*/ 85 h 85"/>
                              <a:gd name="T36" fmla="*/ 239 w 249"/>
                              <a:gd name="T37" fmla="*/ 45 h 85"/>
                              <a:gd name="T38" fmla="*/ 249 w 249"/>
                              <a:gd name="T39" fmla="*/ 5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49" h="85">
                                <a:moveTo>
                                  <a:pt x="0" y="5"/>
                                </a:moveTo>
                                <a:lnTo>
                                  <a:pt x="0" y="5"/>
                                </a:lnTo>
                                <a:lnTo>
                                  <a:pt x="25" y="10"/>
                                </a:lnTo>
                                <a:lnTo>
                                  <a:pt x="50" y="20"/>
                                </a:lnTo>
                                <a:lnTo>
                                  <a:pt x="75" y="30"/>
                                </a:lnTo>
                                <a:lnTo>
                                  <a:pt x="105" y="35"/>
                                </a:lnTo>
                                <a:lnTo>
                                  <a:pt x="130" y="35"/>
                                </a:lnTo>
                                <a:lnTo>
                                  <a:pt x="155" y="25"/>
                                </a:lnTo>
                                <a:lnTo>
                                  <a:pt x="169" y="15"/>
                                </a:lnTo>
                                <a:lnTo>
                                  <a:pt x="179" y="5"/>
                                </a:lnTo>
                                <a:lnTo>
                                  <a:pt x="189" y="0"/>
                                </a:lnTo>
                                <a:lnTo>
                                  <a:pt x="199" y="5"/>
                                </a:lnTo>
                                <a:lnTo>
                                  <a:pt x="209" y="30"/>
                                </a:lnTo>
                                <a:lnTo>
                                  <a:pt x="219" y="65"/>
                                </a:lnTo>
                                <a:lnTo>
                                  <a:pt x="219" y="85"/>
                                </a:lnTo>
                                <a:lnTo>
                                  <a:pt x="239" y="45"/>
                                </a:lnTo>
                                <a:lnTo>
                                  <a:pt x="249" y="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Freeform 12"/>
                        <wps:cNvSpPr>
                          <a:spLocks/>
                        </wps:cNvSpPr>
                        <wps:spPr bwMode="auto">
                          <a:xfrm>
                            <a:off x="5893" y="8937"/>
                            <a:ext cx="405" cy="245"/>
                          </a:xfrm>
                          <a:custGeom>
                            <a:avLst/>
                            <a:gdLst>
                              <a:gd name="T0" fmla="*/ 220 w 405"/>
                              <a:gd name="T1" fmla="*/ 0 h 245"/>
                              <a:gd name="T2" fmla="*/ 220 w 405"/>
                              <a:gd name="T3" fmla="*/ 0 h 245"/>
                              <a:gd name="T4" fmla="*/ 135 w 405"/>
                              <a:gd name="T5" fmla="*/ 5 h 245"/>
                              <a:gd name="T6" fmla="*/ 100 w 405"/>
                              <a:gd name="T7" fmla="*/ 10 h 245"/>
                              <a:gd name="T8" fmla="*/ 65 w 405"/>
                              <a:gd name="T9" fmla="*/ 15 h 245"/>
                              <a:gd name="T10" fmla="*/ 40 w 405"/>
                              <a:gd name="T11" fmla="*/ 30 h 245"/>
                              <a:gd name="T12" fmla="*/ 20 w 405"/>
                              <a:gd name="T13" fmla="*/ 45 h 245"/>
                              <a:gd name="T14" fmla="*/ 5 w 405"/>
                              <a:gd name="T15" fmla="*/ 65 h 245"/>
                              <a:gd name="T16" fmla="*/ 0 w 405"/>
                              <a:gd name="T17" fmla="*/ 95 h 245"/>
                              <a:gd name="T18" fmla="*/ 0 w 405"/>
                              <a:gd name="T19" fmla="*/ 95 h 245"/>
                              <a:gd name="T20" fmla="*/ 5 w 405"/>
                              <a:gd name="T21" fmla="*/ 125 h 245"/>
                              <a:gd name="T22" fmla="*/ 15 w 405"/>
                              <a:gd name="T23" fmla="*/ 150 h 245"/>
                              <a:gd name="T24" fmla="*/ 35 w 405"/>
                              <a:gd name="T25" fmla="*/ 175 h 245"/>
                              <a:gd name="T26" fmla="*/ 65 w 405"/>
                              <a:gd name="T27" fmla="*/ 200 h 245"/>
                              <a:gd name="T28" fmla="*/ 95 w 405"/>
                              <a:gd name="T29" fmla="*/ 220 h 245"/>
                              <a:gd name="T30" fmla="*/ 135 w 405"/>
                              <a:gd name="T31" fmla="*/ 230 h 245"/>
                              <a:gd name="T32" fmla="*/ 175 w 405"/>
                              <a:gd name="T33" fmla="*/ 240 h 245"/>
                              <a:gd name="T34" fmla="*/ 220 w 405"/>
                              <a:gd name="T35" fmla="*/ 245 h 245"/>
                              <a:gd name="T36" fmla="*/ 220 w 405"/>
                              <a:gd name="T37" fmla="*/ 245 h 245"/>
                              <a:gd name="T38" fmla="*/ 250 w 405"/>
                              <a:gd name="T39" fmla="*/ 240 h 245"/>
                              <a:gd name="T40" fmla="*/ 285 w 405"/>
                              <a:gd name="T41" fmla="*/ 235 h 245"/>
                              <a:gd name="T42" fmla="*/ 315 w 405"/>
                              <a:gd name="T43" fmla="*/ 220 h 245"/>
                              <a:gd name="T44" fmla="*/ 340 w 405"/>
                              <a:gd name="T45" fmla="*/ 205 h 245"/>
                              <a:gd name="T46" fmla="*/ 365 w 405"/>
                              <a:gd name="T47" fmla="*/ 185 h 245"/>
                              <a:gd name="T48" fmla="*/ 385 w 405"/>
                              <a:gd name="T49" fmla="*/ 165 h 245"/>
                              <a:gd name="T50" fmla="*/ 400 w 405"/>
                              <a:gd name="T51" fmla="*/ 140 h 245"/>
                              <a:gd name="T52" fmla="*/ 405 w 405"/>
                              <a:gd name="T53" fmla="*/ 115 h 245"/>
                              <a:gd name="T54" fmla="*/ 405 w 405"/>
                              <a:gd name="T55" fmla="*/ 115 h 245"/>
                              <a:gd name="T56" fmla="*/ 405 w 405"/>
                              <a:gd name="T57" fmla="*/ 95 h 245"/>
                              <a:gd name="T58" fmla="*/ 405 w 405"/>
                              <a:gd name="T59" fmla="*/ 75 h 245"/>
                              <a:gd name="T60" fmla="*/ 400 w 405"/>
                              <a:gd name="T61" fmla="*/ 60 h 245"/>
                              <a:gd name="T62" fmla="*/ 395 w 405"/>
                              <a:gd name="T63" fmla="*/ 45 h 245"/>
                              <a:gd name="T64" fmla="*/ 385 w 405"/>
                              <a:gd name="T65" fmla="*/ 30 h 245"/>
                              <a:gd name="T66" fmla="*/ 370 w 405"/>
                              <a:gd name="T67" fmla="*/ 20 h 245"/>
                              <a:gd name="T68" fmla="*/ 345 w 405"/>
                              <a:gd name="T69" fmla="*/ 10 h 245"/>
                              <a:gd name="T70" fmla="*/ 345 w 405"/>
                              <a:gd name="T71" fmla="*/ 10 h 245"/>
                              <a:gd name="T72" fmla="*/ 265 w 405"/>
                              <a:gd name="T73" fmla="*/ 0 h 245"/>
                              <a:gd name="T74" fmla="*/ 220 w 405"/>
                              <a:gd name="T75" fmla="*/ 0 h 245"/>
                              <a:gd name="T76" fmla="*/ 220 w 405"/>
                              <a:gd name="T77" fmla="*/ 0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405" h="245">
                                <a:moveTo>
                                  <a:pt x="220" y="0"/>
                                </a:moveTo>
                                <a:lnTo>
                                  <a:pt x="220" y="0"/>
                                </a:lnTo>
                                <a:lnTo>
                                  <a:pt x="135" y="5"/>
                                </a:lnTo>
                                <a:lnTo>
                                  <a:pt x="100" y="10"/>
                                </a:lnTo>
                                <a:lnTo>
                                  <a:pt x="65" y="15"/>
                                </a:lnTo>
                                <a:lnTo>
                                  <a:pt x="40" y="30"/>
                                </a:lnTo>
                                <a:lnTo>
                                  <a:pt x="20" y="45"/>
                                </a:lnTo>
                                <a:lnTo>
                                  <a:pt x="5" y="65"/>
                                </a:lnTo>
                                <a:lnTo>
                                  <a:pt x="0" y="95"/>
                                </a:lnTo>
                                <a:lnTo>
                                  <a:pt x="5" y="125"/>
                                </a:lnTo>
                                <a:lnTo>
                                  <a:pt x="15" y="150"/>
                                </a:lnTo>
                                <a:lnTo>
                                  <a:pt x="35" y="175"/>
                                </a:lnTo>
                                <a:lnTo>
                                  <a:pt x="65" y="200"/>
                                </a:lnTo>
                                <a:lnTo>
                                  <a:pt x="95" y="220"/>
                                </a:lnTo>
                                <a:lnTo>
                                  <a:pt x="135" y="230"/>
                                </a:lnTo>
                                <a:lnTo>
                                  <a:pt x="175" y="240"/>
                                </a:lnTo>
                                <a:lnTo>
                                  <a:pt x="220" y="245"/>
                                </a:lnTo>
                                <a:lnTo>
                                  <a:pt x="250" y="240"/>
                                </a:lnTo>
                                <a:lnTo>
                                  <a:pt x="285" y="235"/>
                                </a:lnTo>
                                <a:lnTo>
                                  <a:pt x="315" y="220"/>
                                </a:lnTo>
                                <a:lnTo>
                                  <a:pt x="340" y="205"/>
                                </a:lnTo>
                                <a:lnTo>
                                  <a:pt x="365" y="185"/>
                                </a:lnTo>
                                <a:lnTo>
                                  <a:pt x="385" y="165"/>
                                </a:lnTo>
                                <a:lnTo>
                                  <a:pt x="400" y="140"/>
                                </a:lnTo>
                                <a:lnTo>
                                  <a:pt x="405" y="115"/>
                                </a:lnTo>
                                <a:lnTo>
                                  <a:pt x="405" y="95"/>
                                </a:lnTo>
                                <a:lnTo>
                                  <a:pt x="405" y="75"/>
                                </a:lnTo>
                                <a:lnTo>
                                  <a:pt x="400" y="60"/>
                                </a:lnTo>
                                <a:lnTo>
                                  <a:pt x="395" y="45"/>
                                </a:lnTo>
                                <a:lnTo>
                                  <a:pt x="385" y="30"/>
                                </a:lnTo>
                                <a:lnTo>
                                  <a:pt x="370" y="20"/>
                                </a:lnTo>
                                <a:lnTo>
                                  <a:pt x="345" y="10"/>
                                </a:lnTo>
                                <a:lnTo>
                                  <a:pt x="265" y="0"/>
                                </a:lnTo>
                                <a:lnTo>
                                  <a:pt x="22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Freeform 13"/>
                        <wps:cNvSpPr>
                          <a:spLocks/>
                        </wps:cNvSpPr>
                        <wps:spPr bwMode="auto">
                          <a:xfrm>
                            <a:off x="5963" y="8937"/>
                            <a:ext cx="275" cy="195"/>
                          </a:xfrm>
                          <a:custGeom>
                            <a:avLst/>
                            <a:gdLst>
                              <a:gd name="T0" fmla="*/ 150 w 275"/>
                              <a:gd name="T1" fmla="*/ 0 h 195"/>
                              <a:gd name="T2" fmla="*/ 150 w 275"/>
                              <a:gd name="T3" fmla="*/ 0 h 195"/>
                              <a:gd name="T4" fmla="*/ 120 w 275"/>
                              <a:gd name="T5" fmla="*/ 0 h 195"/>
                              <a:gd name="T6" fmla="*/ 90 w 275"/>
                              <a:gd name="T7" fmla="*/ 5 h 195"/>
                              <a:gd name="T8" fmla="*/ 65 w 275"/>
                              <a:gd name="T9" fmla="*/ 15 h 195"/>
                              <a:gd name="T10" fmla="*/ 45 w 275"/>
                              <a:gd name="T11" fmla="*/ 25 h 195"/>
                              <a:gd name="T12" fmla="*/ 25 w 275"/>
                              <a:gd name="T13" fmla="*/ 40 h 195"/>
                              <a:gd name="T14" fmla="*/ 10 w 275"/>
                              <a:gd name="T15" fmla="*/ 55 h 195"/>
                              <a:gd name="T16" fmla="*/ 5 w 275"/>
                              <a:gd name="T17" fmla="*/ 75 h 195"/>
                              <a:gd name="T18" fmla="*/ 0 w 275"/>
                              <a:gd name="T19" fmla="*/ 95 h 195"/>
                              <a:gd name="T20" fmla="*/ 0 w 275"/>
                              <a:gd name="T21" fmla="*/ 95 h 195"/>
                              <a:gd name="T22" fmla="*/ 0 w 275"/>
                              <a:gd name="T23" fmla="*/ 115 h 195"/>
                              <a:gd name="T24" fmla="*/ 10 w 275"/>
                              <a:gd name="T25" fmla="*/ 135 h 195"/>
                              <a:gd name="T26" fmla="*/ 25 w 275"/>
                              <a:gd name="T27" fmla="*/ 150 h 195"/>
                              <a:gd name="T28" fmla="*/ 40 w 275"/>
                              <a:gd name="T29" fmla="*/ 165 h 195"/>
                              <a:gd name="T30" fmla="*/ 65 w 275"/>
                              <a:gd name="T31" fmla="*/ 180 h 195"/>
                              <a:gd name="T32" fmla="*/ 90 w 275"/>
                              <a:gd name="T33" fmla="*/ 190 h 195"/>
                              <a:gd name="T34" fmla="*/ 120 w 275"/>
                              <a:gd name="T35" fmla="*/ 195 h 195"/>
                              <a:gd name="T36" fmla="*/ 150 w 275"/>
                              <a:gd name="T37" fmla="*/ 195 h 195"/>
                              <a:gd name="T38" fmla="*/ 150 w 275"/>
                              <a:gd name="T39" fmla="*/ 195 h 195"/>
                              <a:gd name="T40" fmla="*/ 190 w 275"/>
                              <a:gd name="T41" fmla="*/ 190 h 195"/>
                              <a:gd name="T42" fmla="*/ 225 w 275"/>
                              <a:gd name="T43" fmla="*/ 180 h 195"/>
                              <a:gd name="T44" fmla="*/ 250 w 275"/>
                              <a:gd name="T45" fmla="*/ 160 h 195"/>
                              <a:gd name="T46" fmla="*/ 265 w 275"/>
                              <a:gd name="T47" fmla="*/ 135 h 195"/>
                              <a:gd name="T48" fmla="*/ 275 w 275"/>
                              <a:gd name="T49" fmla="*/ 110 h 195"/>
                              <a:gd name="T50" fmla="*/ 275 w 275"/>
                              <a:gd name="T51" fmla="*/ 85 h 195"/>
                              <a:gd name="T52" fmla="*/ 265 w 275"/>
                              <a:gd name="T53" fmla="*/ 65 h 195"/>
                              <a:gd name="T54" fmla="*/ 250 w 275"/>
                              <a:gd name="T55" fmla="*/ 50 h 195"/>
                              <a:gd name="T56" fmla="*/ 250 w 275"/>
                              <a:gd name="T57" fmla="*/ 50 h 195"/>
                              <a:gd name="T58" fmla="*/ 190 w 275"/>
                              <a:gd name="T59" fmla="*/ 15 h 195"/>
                              <a:gd name="T60" fmla="*/ 170 w 275"/>
                              <a:gd name="T61" fmla="*/ 5 h 195"/>
                              <a:gd name="T62" fmla="*/ 150 w 275"/>
                              <a:gd name="T63" fmla="*/ 0 h 195"/>
                              <a:gd name="T64" fmla="*/ 150 w 275"/>
                              <a:gd name="T65" fmla="*/ 0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275" h="195">
                                <a:moveTo>
                                  <a:pt x="150" y="0"/>
                                </a:moveTo>
                                <a:lnTo>
                                  <a:pt x="150" y="0"/>
                                </a:lnTo>
                                <a:lnTo>
                                  <a:pt x="120" y="0"/>
                                </a:lnTo>
                                <a:lnTo>
                                  <a:pt x="90" y="5"/>
                                </a:lnTo>
                                <a:lnTo>
                                  <a:pt x="65" y="15"/>
                                </a:lnTo>
                                <a:lnTo>
                                  <a:pt x="45" y="25"/>
                                </a:lnTo>
                                <a:lnTo>
                                  <a:pt x="25" y="40"/>
                                </a:lnTo>
                                <a:lnTo>
                                  <a:pt x="10" y="55"/>
                                </a:lnTo>
                                <a:lnTo>
                                  <a:pt x="5" y="75"/>
                                </a:lnTo>
                                <a:lnTo>
                                  <a:pt x="0" y="95"/>
                                </a:lnTo>
                                <a:lnTo>
                                  <a:pt x="0" y="115"/>
                                </a:lnTo>
                                <a:lnTo>
                                  <a:pt x="10" y="135"/>
                                </a:lnTo>
                                <a:lnTo>
                                  <a:pt x="25" y="150"/>
                                </a:lnTo>
                                <a:lnTo>
                                  <a:pt x="40" y="165"/>
                                </a:lnTo>
                                <a:lnTo>
                                  <a:pt x="65" y="180"/>
                                </a:lnTo>
                                <a:lnTo>
                                  <a:pt x="90" y="190"/>
                                </a:lnTo>
                                <a:lnTo>
                                  <a:pt x="120" y="195"/>
                                </a:lnTo>
                                <a:lnTo>
                                  <a:pt x="150" y="195"/>
                                </a:lnTo>
                                <a:lnTo>
                                  <a:pt x="190" y="190"/>
                                </a:lnTo>
                                <a:lnTo>
                                  <a:pt x="225" y="180"/>
                                </a:lnTo>
                                <a:lnTo>
                                  <a:pt x="250" y="160"/>
                                </a:lnTo>
                                <a:lnTo>
                                  <a:pt x="265" y="135"/>
                                </a:lnTo>
                                <a:lnTo>
                                  <a:pt x="275" y="110"/>
                                </a:lnTo>
                                <a:lnTo>
                                  <a:pt x="275" y="85"/>
                                </a:lnTo>
                                <a:lnTo>
                                  <a:pt x="265" y="65"/>
                                </a:lnTo>
                                <a:lnTo>
                                  <a:pt x="250" y="50"/>
                                </a:lnTo>
                                <a:lnTo>
                                  <a:pt x="190" y="15"/>
                                </a:lnTo>
                                <a:lnTo>
                                  <a:pt x="170" y="5"/>
                                </a:lnTo>
                                <a:lnTo>
                                  <a:pt x="15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Freeform 14"/>
                        <wps:cNvSpPr>
                          <a:spLocks/>
                        </wps:cNvSpPr>
                        <wps:spPr bwMode="auto">
                          <a:xfrm>
                            <a:off x="6008" y="8937"/>
                            <a:ext cx="190" cy="165"/>
                          </a:xfrm>
                          <a:custGeom>
                            <a:avLst/>
                            <a:gdLst>
                              <a:gd name="T0" fmla="*/ 105 w 190"/>
                              <a:gd name="T1" fmla="*/ 0 h 165"/>
                              <a:gd name="T2" fmla="*/ 105 w 190"/>
                              <a:gd name="T3" fmla="*/ 0 h 165"/>
                              <a:gd name="T4" fmla="*/ 85 w 190"/>
                              <a:gd name="T5" fmla="*/ 5 h 165"/>
                              <a:gd name="T6" fmla="*/ 65 w 190"/>
                              <a:gd name="T7" fmla="*/ 10 h 165"/>
                              <a:gd name="T8" fmla="*/ 45 w 190"/>
                              <a:gd name="T9" fmla="*/ 20 h 165"/>
                              <a:gd name="T10" fmla="*/ 30 w 190"/>
                              <a:gd name="T11" fmla="*/ 30 h 165"/>
                              <a:gd name="T12" fmla="*/ 20 w 190"/>
                              <a:gd name="T13" fmla="*/ 45 h 165"/>
                              <a:gd name="T14" fmla="*/ 10 w 190"/>
                              <a:gd name="T15" fmla="*/ 65 h 165"/>
                              <a:gd name="T16" fmla="*/ 0 w 190"/>
                              <a:gd name="T17" fmla="*/ 80 h 165"/>
                              <a:gd name="T18" fmla="*/ 0 w 190"/>
                              <a:gd name="T19" fmla="*/ 95 h 165"/>
                              <a:gd name="T20" fmla="*/ 0 w 190"/>
                              <a:gd name="T21" fmla="*/ 95 h 165"/>
                              <a:gd name="T22" fmla="*/ 0 w 190"/>
                              <a:gd name="T23" fmla="*/ 110 h 165"/>
                              <a:gd name="T24" fmla="*/ 5 w 190"/>
                              <a:gd name="T25" fmla="*/ 120 h 165"/>
                              <a:gd name="T26" fmla="*/ 15 w 190"/>
                              <a:gd name="T27" fmla="*/ 135 h 165"/>
                              <a:gd name="T28" fmla="*/ 30 w 190"/>
                              <a:gd name="T29" fmla="*/ 145 h 165"/>
                              <a:gd name="T30" fmla="*/ 65 w 190"/>
                              <a:gd name="T31" fmla="*/ 160 h 165"/>
                              <a:gd name="T32" fmla="*/ 105 w 190"/>
                              <a:gd name="T33" fmla="*/ 165 h 165"/>
                              <a:gd name="T34" fmla="*/ 105 w 190"/>
                              <a:gd name="T35" fmla="*/ 165 h 165"/>
                              <a:gd name="T36" fmla="*/ 130 w 190"/>
                              <a:gd name="T37" fmla="*/ 165 h 165"/>
                              <a:gd name="T38" fmla="*/ 150 w 190"/>
                              <a:gd name="T39" fmla="*/ 155 h 165"/>
                              <a:gd name="T40" fmla="*/ 165 w 190"/>
                              <a:gd name="T41" fmla="*/ 145 h 165"/>
                              <a:gd name="T42" fmla="*/ 180 w 190"/>
                              <a:gd name="T43" fmla="*/ 135 h 165"/>
                              <a:gd name="T44" fmla="*/ 185 w 190"/>
                              <a:gd name="T45" fmla="*/ 115 h 165"/>
                              <a:gd name="T46" fmla="*/ 190 w 190"/>
                              <a:gd name="T47" fmla="*/ 100 h 165"/>
                              <a:gd name="T48" fmla="*/ 190 w 190"/>
                              <a:gd name="T49" fmla="*/ 85 h 165"/>
                              <a:gd name="T50" fmla="*/ 180 w 190"/>
                              <a:gd name="T51" fmla="*/ 75 h 165"/>
                              <a:gd name="T52" fmla="*/ 180 w 190"/>
                              <a:gd name="T53" fmla="*/ 75 h 165"/>
                              <a:gd name="T54" fmla="*/ 160 w 190"/>
                              <a:gd name="T55" fmla="*/ 50 h 165"/>
                              <a:gd name="T56" fmla="*/ 140 w 190"/>
                              <a:gd name="T57" fmla="*/ 25 h 165"/>
                              <a:gd name="T58" fmla="*/ 120 w 190"/>
                              <a:gd name="T59" fmla="*/ 10 h 165"/>
                              <a:gd name="T60" fmla="*/ 105 w 190"/>
                              <a:gd name="T61" fmla="*/ 0 h 165"/>
                              <a:gd name="T62" fmla="*/ 105 w 190"/>
                              <a:gd name="T63" fmla="*/ 0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90" h="165">
                                <a:moveTo>
                                  <a:pt x="105" y="0"/>
                                </a:moveTo>
                                <a:lnTo>
                                  <a:pt x="105" y="0"/>
                                </a:lnTo>
                                <a:lnTo>
                                  <a:pt x="85" y="5"/>
                                </a:lnTo>
                                <a:lnTo>
                                  <a:pt x="65" y="10"/>
                                </a:lnTo>
                                <a:lnTo>
                                  <a:pt x="45" y="20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0" y="80"/>
                                </a:lnTo>
                                <a:lnTo>
                                  <a:pt x="0" y="95"/>
                                </a:lnTo>
                                <a:lnTo>
                                  <a:pt x="0" y="110"/>
                                </a:lnTo>
                                <a:lnTo>
                                  <a:pt x="5" y="120"/>
                                </a:lnTo>
                                <a:lnTo>
                                  <a:pt x="15" y="135"/>
                                </a:lnTo>
                                <a:lnTo>
                                  <a:pt x="30" y="145"/>
                                </a:lnTo>
                                <a:lnTo>
                                  <a:pt x="65" y="160"/>
                                </a:lnTo>
                                <a:lnTo>
                                  <a:pt x="105" y="165"/>
                                </a:lnTo>
                                <a:lnTo>
                                  <a:pt x="130" y="165"/>
                                </a:lnTo>
                                <a:lnTo>
                                  <a:pt x="150" y="155"/>
                                </a:lnTo>
                                <a:lnTo>
                                  <a:pt x="165" y="145"/>
                                </a:lnTo>
                                <a:lnTo>
                                  <a:pt x="180" y="135"/>
                                </a:lnTo>
                                <a:lnTo>
                                  <a:pt x="185" y="115"/>
                                </a:lnTo>
                                <a:lnTo>
                                  <a:pt x="190" y="100"/>
                                </a:lnTo>
                                <a:lnTo>
                                  <a:pt x="190" y="85"/>
                                </a:lnTo>
                                <a:lnTo>
                                  <a:pt x="180" y="75"/>
                                </a:lnTo>
                                <a:lnTo>
                                  <a:pt x="160" y="50"/>
                                </a:lnTo>
                                <a:lnTo>
                                  <a:pt x="140" y="25"/>
                                </a:lnTo>
                                <a:lnTo>
                                  <a:pt x="120" y="10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" name="Freeform 15"/>
                        <wps:cNvSpPr>
                          <a:spLocks/>
                        </wps:cNvSpPr>
                        <wps:spPr bwMode="auto">
                          <a:xfrm>
                            <a:off x="6038" y="8937"/>
                            <a:ext cx="135" cy="145"/>
                          </a:xfrm>
                          <a:custGeom>
                            <a:avLst/>
                            <a:gdLst>
                              <a:gd name="T0" fmla="*/ 75 w 135"/>
                              <a:gd name="T1" fmla="*/ 0 h 145"/>
                              <a:gd name="T2" fmla="*/ 75 w 135"/>
                              <a:gd name="T3" fmla="*/ 0 h 145"/>
                              <a:gd name="T4" fmla="*/ 60 w 135"/>
                              <a:gd name="T5" fmla="*/ 5 h 145"/>
                              <a:gd name="T6" fmla="*/ 45 w 135"/>
                              <a:gd name="T7" fmla="*/ 10 h 145"/>
                              <a:gd name="T8" fmla="*/ 35 w 135"/>
                              <a:gd name="T9" fmla="*/ 25 h 145"/>
                              <a:gd name="T10" fmla="*/ 25 w 135"/>
                              <a:gd name="T11" fmla="*/ 35 h 145"/>
                              <a:gd name="T12" fmla="*/ 5 w 135"/>
                              <a:gd name="T13" fmla="*/ 70 h 145"/>
                              <a:gd name="T14" fmla="*/ 0 w 135"/>
                              <a:gd name="T15" fmla="*/ 95 h 145"/>
                              <a:gd name="T16" fmla="*/ 0 w 135"/>
                              <a:gd name="T17" fmla="*/ 95 h 145"/>
                              <a:gd name="T18" fmla="*/ 0 w 135"/>
                              <a:gd name="T19" fmla="*/ 105 h 145"/>
                              <a:gd name="T20" fmla="*/ 5 w 135"/>
                              <a:gd name="T21" fmla="*/ 115 h 145"/>
                              <a:gd name="T22" fmla="*/ 20 w 135"/>
                              <a:gd name="T23" fmla="*/ 130 h 145"/>
                              <a:gd name="T24" fmla="*/ 45 w 135"/>
                              <a:gd name="T25" fmla="*/ 140 h 145"/>
                              <a:gd name="T26" fmla="*/ 75 w 135"/>
                              <a:gd name="T27" fmla="*/ 145 h 145"/>
                              <a:gd name="T28" fmla="*/ 75 w 135"/>
                              <a:gd name="T29" fmla="*/ 145 h 145"/>
                              <a:gd name="T30" fmla="*/ 90 w 135"/>
                              <a:gd name="T31" fmla="*/ 145 h 145"/>
                              <a:gd name="T32" fmla="*/ 105 w 135"/>
                              <a:gd name="T33" fmla="*/ 140 h 145"/>
                              <a:gd name="T34" fmla="*/ 125 w 135"/>
                              <a:gd name="T35" fmla="*/ 125 h 145"/>
                              <a:gd name="T36" fmla="*/ 135 w 135"/>
                              <a:gd name="T37" fmla="*/ 105 h 145"/>
                              <a:gd name="T38" fmla="*/ 135 w 135"/>
                              <a:gd name="T39" fmla="*/ 95 h 145"/>
                              <a:gd name="T40" fmla="*/ 130 w 135"/>
                              <a:gd name="T41" fmla="*/ 85 h 145"/>
                              <a:gd name="T42" fmla="*/ 130 w 135"/>
                              <a:gd name="T43" fmla="*/ 85 h 145"/>
                              <a:gd name="T44" fmla="*/ 120 w 135"/>
                              <a:gd name="T45" fmla="*/ 65 h 145"/>
                              <a:gd name="T46" fmla="*/ 105 w 135"/>
                              <a:gd name="T47" fmla="*/ 35 h 145"/>
                              <a:gd name="T48" fmla="*/ 90 w 135"/>
                              <a:gd name="T49" fmla="*/ 10 h 145"/>
                              <a:gd name="T50" fmla="*/ 80 w 135"/>
                              <a:gd name="T51" fmla="*/ 5 h 145"/>
                              <a:gd name="T52" fmla="*/ 75 w 135"/>
                              <a:gd name="T53" fmla="*/ 0 h 145"/>
                              <a:gd name="T54" fmla="*/ 75 w 135"/>
                              <a:gd name="T55" fmla="*/ 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135" h="145">
                                <a:moveTo>
                                  <a:pt x="75" y="0"/>
                                </a:moveTo>
                                <a:lnTo>
                                  <a:pt x="75" y="0"/>
                                </a:lnTo>
                                <a:lnTo>
                                  <a:pt x="60" y="5"/>
                                </a:lnTo>
                                <a:lnTo>
                                  <a:pt x="45" y="10"/>
                                </a:lnTo>
                                <a:lnTo>
                                  <a:pt x="35" y="25"/>
                                </a:lnTo>
                                <a:lnTo>
                                  <a:pt x="25" y="35"/>
                                </a:lnTo>
                                <a:lnTo>
                                  <a:pt x="5" y="70"/>
                                </a:lnTo>
                                <a:lnTo>
                                  <a:pt x="0" y="95"/>
                                </a:lnTo>
                                <a:lnTo>
                                  <a:pt x="0" y="105"/>
                                </a:lnTo>
                                <a:lnTo>
                                  <a:pt x="5" y="115"/>
                                </a:lnTo>
                                <a:lnTo>
                                  <a:pt x="20" y="130"/>
                                </a:lnTo>
                                <a:lnTo>
                                  <a:pt x="45" y="140"/>
                                </a:lnTo>
                                <a:lnTo>
                                  <a:pt x="75" y="145"/>
                                </a:lnTo>
                                <a:lnTo>
                                  <a:pt x="90" y="145"/>
                                </a:lnTo>
                                <a:lnTo>
                                  <a:pt x="105" y="140"/>
                                </a:lnTo>
                                <a:lnTo>
                                  <a:pt x="125" y="125"/>
                                </a:lnTo>
                                <a:lnTo>
                                  <a:pt x="135" y="105"/>
                                </a:lnTo>
                                <a:lnTo>
                                  <a:pt x="135" y="95"/>
                                </a:lnTo>
                                <a:lnTo>
                                  <a:pt x="130" y="85"/>
                                </a:lnTo>
                                <a:lnTo>
                                  <a:pt x="120" y="65"/>
                                </a:lnTo>
                                <a:lnTo>
                                  <a:pt x="105" y="35"/>
                                </a:lnTo>
                                <a:lnTo>
                                  <a:pt x="90" y="10"/>
                                </a:lnTo>
                                <a:lnTo>
                                  <a:pt x="80" y="5"/>
                                </a:lnTo>
                                <a:lnTo>
                                  <a:pt x="7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Freeform 16"/>
                        <wps:cNvSpPr>
                          <a:spLocks/>
                        </wps:cNvSpPr>
                        <wps:spPr bwMode="auto">
                          <a:xfrm>
                            <a:off x="5858" y="8917"/>
                            <a:ext cx="290" cy="20"/>
                          </a:xfrm>
                          <a:custGeom>
                            <a:avLst/>
                            <a:gdLst>
                              <a:gd name="T0" fmla="*/ 290 w 290"/>
                              <a:gd name="T1" fmla="*/ 0 h 20"/>
                              <a:gd name="T2" fmla="*/ 290 w 290"/>
                              <a:gd name="T3" fmla="*/ 0 h 20"/>
                              <a:gd name="T4" fmla="*/ 270 w 290"/>
                              <a:gd name="T5" fmla="*/ 0 h 20"/>
                              <a:gd name="T6" fmla="*/ 270 w 290"/>
                              <a:gd name="T7" fmla="*/ 0 h 20"/>
                              <a:gd name="T8" fmla="*/ 270 w 290"/>
                              <a:gd name="T9" fmla="*/ 0 h 20"/>
                              <a:gd name="T10" fmla="*/ 270 w 290"/>
                              <a:gd name="T11" fmla="*/ 0 h 20"/>
                              <a:gd name="T12" fmla="*/ 270 w 290"/>
                              <a:gd name="T13" fmla="*/ 5 h 20"/>
                              <a:gd name="T14" fmla="*/ 255 w 290"/>
                              <a:gd name="T15" fmla="*/ 20 h 20"/>
                              <a:gd name="T16" fmla="*/ 255 w 290"/>
                              <a:gd name="T17" fmla="*/ 20 h 20"/>
                              <a:gd name="T18" fmla="*/ 255 w 290"/>
                              <a:gd name="T19" fmla="*/ 20 h 20"/>
                              <a:gd name="T20" fmla="*/ 195 w 290"/>
                              <a:gd name="T21" fmla="*/ 10 h 20"/>
                              <a:gd name="T22" fmla="*/ 145 w 290"/>
                              <a:gd name="T23" fmla="*/ 5 h 20"/>
                              <a:gd name="T24" fmla="*/ 100 w 290"/>
                              <a:gd name="T25" fmla="*/ 0 h 20"/>
                              <a:gd name="T26" fmla="*/ 70 w 290"/>
                              <a:gd name="T27" fmla="*/ 0 h 20"/>
                              <a:gd name="T28" fmla="*/ 25 w 290"/>
                              <a:gd name="T29" fmla="*/ 10 h 20"/>
                              <a:gd name="T30" fmla="*/ 0 w 290"/>
                              <a:gd name="T31" fmla="*/ 2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90" h="20">
                                <a:moveTo>
                                  <a:pt x="290" y="0"/>
                                </a:moveTo>
                                <a:lnTo>
                                  <a:pt x="290" y="0"/>
                                </a:lnTo>
                                <a:lnTo>
                                  <a:pt x="270" y="0"/>
                                </a:lnTo>
                                <a:lnTo>
                                  <a:pt x="270" y="5"/>
                                </a:lnTo>
                                <a:lnTo>
                                  <a:pt x="255" y="20"/>
                                </a:lnTo>
                                <a:lnTo>
                                  <a:pt x="195" y="10"/>
                                </a:lnTo>
                                <a:lnTo>
                                  <a:pt x="145" y="5"/>
                                </a:lnTo>
                                <a:lnTo>
                                  <a:pt x="100" y="0"/>
                                </a:lnTo>
                                <a:lnTo>
                                  <a:pt x="70" y="0"/>
                                </a:lnTo>
                                <a:lnTo>
                                  <a:pt x="25" y="10"/>
                                </a:ln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Freeform 17"/>
                        <wps:cNvSpPr>
                          <a:spLocks/>
                        </wps:cNvSpPr>
                        <wps:spPr bwMode="auto">
                          <a:xfrm>
                            <a:off x="5858" y="8892"/>
                            <a:ext cx="290" cy="45"/>
                          </a:xfrm>
                          <a:custGeom>
                            <a:avLst/>
                            <a:gdLst>
                              <a:gd name="T0" fmla="*/ 290 w 290"/>
                              <a:gd name="T1" fmla="*/ 25 h 45"/>
                              <a:gd name="T2" fmla="*/ 290 w 290"/>
                              <a:gd name="T3" fmla="*/ 25 h 45"/>
                              <a:gd name="T4" fmla="*/ 275 w 290"/>
                              <a:gd name="T5" fmla="*/ 25 h 45"/>
                              <a:gd name="T6" fmla="*/ 265 w 290"/>
                              <a:gd name="T7" fmla="*/ 20 h 45"/>
                              <a:gd name="T8" fmla="*/ 260 w 290"/>
                              <a:gd name="T9" fmla="*/ 10 h 45"/>
                              <a:gd name="T10" fmla="*/ 260 w 290"/>
                              <a:gd name="T11" fmla="*/ 10 h 45"/>
                              <a:gd name="T12" fmla="*/ 260 w 290"/>
                              <a:gd name="T13" fmla="*/ 5 h 45"/>
                              <a:gd name="T14" fmla="*/ 265 w 290"/>
                              <a:gd name="T15" fmla="*/ 0 h 45"/>
                              <a:gd name="T16" fmla="*/ 265 w 290"/>
                              <a:gd name="T17" fmla="*/ 0 h 45"/>
                              <a:gd name="T18" fmla="*/ 195 w 290"/>
                              <a:gd name="T19" fmla="*/ 5 h 45"/>
                              <a:gd name="T20" fmla="*/ 195 w 290"/>
                              <a:gd name="T21" fmla="*/ 5 h 45"/>
                              <a:gd name="T22" fmla="*/ 150 w 290"/>
                              <a:gd name="T23" fmla="*/ 10 h 45"/>
                              <a:gd name="T24" fmla="*/ 100 w 290"/>
                              <a:gd name="T25" fmla="*/ 15 h 45"/>
                              <a:gd name="T26" fmla="*/ 50 w 290"/>
                              <a:gd name="T27" fmla="*/ 30 h 45"/>
                              <a:gd name="T28" fmla="*/ 0 w 290"/>
                              <a:gd name="T29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90" h="45">
                                <a:moveTo>
                                  <a:pt x="290" y="25"/>
                                </a:moveTo>
                                <a:lnTo>
                                  <a:pt x="290" y="25"/>
                                </a:lnTo>
                                <a:lnTo>
                                  <a:pt x="275" y="25"/>
                                </a:lnTo>
                                <a:lnTo>
                                  <a:pt x="265" y="20"/>
                                </a:lnTo>
                                <a:lnTo>
                                  <a:pt x="260" y="10"/>
                                </a:lnTo>
                                <a:lnTo>
                                  <a:pt x="260" y="5"/>
                                </a:lnTo>
                                <a:lnTo>
                                  <a:pt x="265" y="0"/>
                                </a:lnTo>
                                <a:lnTo>
                                  <a:pt x="195" y="5"/>
                                </a:lnTo>
                                <a:lnTo>
                                  <a:pt x="150" y="10"/>
                                </a:lnTo>
                                <a:lnTo>
                                  <a:pt x="100" y="15"/>
                                </a:lnTo>
                                <a:lnTo>
                                  <a:pt x="50" y="30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Freeform 18"/>
                        <wps:cNvSpPr>
                          <a:spLocks/>
                        </wps:cNvSpPr>
                        <wps:spPr bwMode="auto">
                          <a:xfrm>
                            <a:off x="5853" y="8842"/>
                            <a:ext cx="260" cy="70"/>
                          </a:xfrm>
                          <a:custGeom>
                            <a:avLst/>
                            <a:gdLst>
                              <a:gd name="T0" fmla="*/ 200 w 260"/>
                              <a:gd name="T1" fmla="*/ 70 h 70"/>
                              <a:gd name="T2" fmla="*/ 200 w 260"/>
                              <a:gd name="T3" fmla="*/ 70 h 70"/>
                              <a:gd name="T4" fmla="*/ 200 w 260"/>
                              <a:gd name="T5" fmla="*/ 55 h 70"/>
                              <a:gd name="T6" fmla="*/ 205 w 260"/>
                              <a:gd name="T7" fmla="*/ 45 h 70"/>
                              <a:gd name="T8" fmla="*/ 215 w 260"/>
                              <a:gd name="T9" fmla="*/ 30 h 70"/>
                              <a:gd name="T10" fmla="*/ 225 w 260"/>
                              <a:gd name="T11" fmla="*/ 20 h 70"/>
                              <a:gd name="T12" fmla="*/ 250 w 260"/>
                              <a:gd name="T13" fmla="*/ 5 h 70"/>
                              <a:gd name="T14" fmla="*/ 260 w 260"/>
                              <a:gd name="T15" fmla="*/ 0 h 70"/>
                              <a:gd name="T16" fmla="*/ 0 w 260"/>
                              <a:gd name="T17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60" h="70">
                                <a:moveTo>
                                  <a:pt x="200" y="70"/>
                                </a:moveTo>
                                <a:lnTo>
                                  <a:pt x="200" y="70"/>
                                </a:lnTo>
                                <a:lnTo>
                                  <a:pt x="200" y="55"/>
                                </a:lnTo>
                                <a:lnTo>
                                  <a:pt x="205" y="45"/>
                                </a:lnTo>
                                <a:lnTo>
                                  <a:pt x="215" y="30"/>
                                </a:lnTo>
                                <a:lnTo>
                                  <a:pt x="225" y="20"/>
                                </a:lnTo>
                                <a:lnTo>
                                  <a:pt x="250" y="5"/>
                                </a:lnTo>
                                <a:lnTo>
                                  <a:pt x="26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Freeform 19"/>
                        <wps:cNvSpPr>
                          <a:spLocks/>
                        </wps:cNvSpPr>
                        <wps:spPr bwMode="auto">
                          <a:xfrm>
                            <a:off x="5853" y="8812"/>
                            <a:ext cx="260" cy="100"/>
                          </a:xfrm>
                          <a:custGeom>
                            <a:avLst/>
                            <a:gdLst>
                              <a:gd name="T0" fmla="*/ 170 w 260"/>
                              <a:gd name="T1" fmla="*/ 100 h 100"/>
                              <a:gd name="T2" fmla="*/ 170 w 260"/>
                              <a:gd name="T3" fmla="*/ 100 h 100"/>
                              <a:gd name="T4" fmla="*/ 170 w 260"/>
                              <a:gd name="T5" fmla="*/ 80 h 100"/>
                              <a:gd name="T6" fmla="*/ 180 w 260"/>
                              <a:gd name="T7" fmla="*/ 60 h 100"/>
                              <a:gd name="T8" fmla="*/ 190 w 260"/>
                              <a:gd name="T9" fmla="*/ 45 h 100"/>
                              <a:gd name="T10" fmla="*/ 205 w 260"/>
                              <a:gd name="T11" fmla="*/ 30 h 100"/>
                              <a:gd name="T12" fmla="*/ 240 w 260"/>
                              <a:gd name="T13" fmla="*/ 5 h 100"/>
                              <a:gd name="T14" fmla="*/ 250 w 260"/>
                              <a:gd name="T15" fmla="*/ 0 h 100"/>
                              <a:gd name="T16" fmla="*/ 260 w 260"/>
                              <a:gd name="T17" fmla="*/ 0 h 100"/>
                              <a:gd name="T18" fmla="*/ 0 w 260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60" h="100">
                                <a:moveTo>
                                  <a:pt x="170" y="100"/>
                                </a:moveTo>
                                <a:lnTo>
                                  <a:pt x="170" y="100"/>
                                </a:lnTo>
                                <a:lnTo>
                                  <a:pt x="170" y="80"/>
                                </a:lnTo>
                                <a:lnTo>
                                  <a:pt x="180" y="60"/>
                                </a:lnTo>
                                <a:lnTo>
                                  <a:pt x="190" y="45"/>
                                </a:lnTo>
                                <a:lnTo>
                                  <a:pt x="205" y="30"/>
                                </a:lnTo>
                                <a:lnTo>
                                  <a:pt x="240" y="5"/>
                                </a:lnTo>
                                <a:lnTo>
                                  <a:pt x="250" y="0"/>
                                </a:lnTo>
                                <a:lnTo>
                                  <a:pt x="26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Freeform 20"/>
                        <wps:cNvSpPr>
                          <a:spLocks/>
                        </wps:cNvSpPr>
                        <wps:spPr bwMode="auto">
                          <a:xfrm>
                            <a:off x="5334" y="8937"/>
                            <a:ext cx="50" cy="250"/>
                          </a:xfrm>
                          <a:custGeom>
                            <a:avLst/>
                            <a:gdLst>
                              <a:gd name="T0" fmla="*/ 5 w 50"/>
                              <a:gd name="T1" fmla="*/ 0 h 250"/>
                              <a:gd name="T2" fmla="*/ 5 w 50"/>
                              <a:gd name="T3" fmla="*/ 0 h 250"/>
                              <a:gd name="T4" fmla="*/ 20 w 50"/>
                              <a:gd name="T5" fmla="*/ 10 h 250"/>
                              <a:gd name="T6" fmla="*/ 30 w 50"/>
                              <a:gd name="T7" fmla="*/ 25 h 250"/>
                              <a:gd name="T8" fmla="*/ 45 w 50"/>
                              <a:gd name="T9" fmla="*/ 50 h 250"/>
                              <a:gd name="T10" fmla="*/ 45 w 50"/>
                              <a:gd name="T11" fmla="*/ 80 h 250"/>
                              <a:gd name="T12" fmla="*/ 40 w 50"/>
                              <a:gd name="T13" fmla="*/ 110 h 250"/>
                              <a:gd name="T14" fmla="*/ 30 w 50"/>
                              <a:gd name="T15" fmla="*/ 135 h 250"/>
                              <a:gd name="T16" fmla="*/ 20 w 50"/>
                              <a:gd name="T17" fmla="*/ 155 h 250"/>
                              <a:gd name="T18" fmla="*/ 0 w 50"/>
                              <a:gd name="T19" fmla="*/ 185 h 250"/>
                              <a:gd name="T20" fmla="*/ 0 w 50"/>
                              <a:gd name="T21" fmla="*/ 185 h 250"/>
                              <a:gd name="T22" fmla="*/ 0 w 50"/>
                              <a:gd name="T23" fmla="*/ 190 h 250"/>
                              <a:gd name="T24" fmla="*/ 0 w 50"/>
                              <a:gd name="T25" fmla="*/ 200 h 250"/>
                              <a:gd name="T26" fmla="*/ 15 w 50"/>
                              <a:gd name="T27" fmla="*/ 215 h 250"/>
                              <a:gd name="T28" fmla="*/ 50 w 50"/>
                              <a:gd name="T29" fmla="*/ 235 h 250"/>
                              <a:gd name="T30" fmla="*/ 0 w 50"/>
                              <a:gd name="T31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5" y="0"/>
                                </a:moveTo>
                                <a:lnTo>
                                  <a:pt x="5" y="0"/>
                                </a:lnTo>
                                <a:lnTo>
                                  <a:pt x="20" y="10"/>
                                </a:lnTo>
                                <a:lnTo>
                                  <a:pt x="30" y="25"/>
                                </a:lnTo>
                                <a:lnTo>
                                  <a:pt x="45" y="50"/>
                                </a:lnTo>
                                <a:lnTo>
                                  <a:pt x="45" y="80"/>
                                </a:lnTo>
                                <a:lnTo>
                                  <a:pt x="40" y="110"/>
                                </a:lnTo>
                                <a:lnTo>
                                  <a:pt x="30" y="135"/>
                                </a:lnTo>
                                <a:lnTo>
                                  <a:pt x="20" y="155"/>
                                </a:lnTo>
                                <a:lnTo>
                                  <a:pt x="0" y="185"/>
                                </a:lnTo>
                                <a:lnTo>
                                  <a:pt x="0" y="190"/>
                                </a:lnTo>
                                <a:lnTo>
                                  <a:pt x="0" y="200"/>
                                </a:lnTo>
                                <a:lnTo>
                                  <a:pt x="15" y="215"/>
                                </a:lnTo>
                                <a:lnTo>
                                  <a:pt x="50" y="235"/>
                                </a:lnTo>
                                <a:lnTo>
                                  <a:pt x="0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" name="Freeform 21"/>
                        <wps:cNvSpPr>
                          <a:spLocks/>
                        </wps:cNvSpPr>
                        <wps:spPr bwMode="auto">
                          <a:xfrm>
                            <a:off x="5803" y="8937"/>
                            <a:ext cx="50" cy="250"/>
                          </a:xfrm>
                          <a:custGeom>
                            <a:avLst/>
                            <a:gdLst>
                              <a:gd name="T0" fmla="*/ 50 w 50"/>
                              <a:gd name="T1" fmla="*/ 0 h 250"/>
                              <a:gd name="T2" fmla="*/ 50 w 50"/>
                              <a:gd name="T3" fmla="*/ 0 h 250"/>
                              <a:gd name="T4" fmla="*/ 25 w 50"/>
                              <a:gd name="T5" fmla="*/ 25 h 250"/>
                              <a:gd name="T6" fmla="*/ 10 w 50"/>
                              <a:gd name="T7" fmla="*/ 50 h 250"/>
                              <a:gd name="T8" fmla="*/ 10 w 50"/>
                              <a:gd name="T9" fmla="*/ 80 h 250"/>
                              <a:gd name="T10" fmla="*/ 10 w 50"/>
                              <a:gd name="T11" fmla="*/ 110 h 250"/>
                              <a:gd name="T12" fmla="*/ 20 w 50"/>
                              <a:gd name="T13" fmla="*/ 135 h 250"/>
                              <a:gd name="T14" fmla="*/ 30 w 50"/>
                              <a:gd name="T15" fmla="*/ 155 h 250"/>
                              <a:gd name="T16" fmla="*/ 50 w 50"/>
                              <a:gd name="T17" fmla="*/ 185 h 250"/>
                              <a:gd name="T18" fmla="*/ 50 w 50"/>
                              <a:gd name="T19" fmla="*/ 185 h 250"/>
                              <a:gd name="T20" fmla="*/ 50 w 50"/>
                              <a:gd name="T21" fmla="*/ 190 h 250"/>
                              <a:gd name="T22" fmla="*/ 50 w 50"/>
                              <a:gd name="T23" fmla="*/ 195 h 250"/>
                              <a:gd name="T24" fmla="*/ 30 w 50"/>
                              <a:gd name="T25" fmla="*/ 215 h 250"/>
                              <a:gd name="T26" fmla="*/ 0 w 50"/>
                              <a:gd name="T27" fmla="*/ 235 h 250"/>
                              <a:gd name="T28" fmla="*/ 50 w 50"/>
                              <a:gd name="T29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50" y="0"/>
                                </a:moveTo>
                                <a:lnTo>
                                  <a:pt x="50" y="0"/>
                                </a:lnTo>
                                <a:lnTo>
                                  <a:pt x="25" y="25"/>
                                </a:lnTo>
                                <a:lnTo>
                                  <a:pt x="10" y="50"/>
                                </a:lnTo>
                                <a:lnTo>
                                  <a:pt x="10" y="80"/>
                                </a:lnTo>
                                <a:lnTo>
                                  <a:pt x="10" y="110"/>
                                </a:lnTo>
                                <a:lnTo>
                                  <a:pt x="20" y="135"/>
                                </a:lnTo>
                                <a:lnTo>
                                  <a:pt x="30" y="155"/>
                                </a:lnTo>
                                <a:lnTo>
                                  <a:pt x="50" y="185"/>
                                </a:lnTo>
                                <a:lnTo>
                                  <a:pt x="50" y="190"/>
                                </a:lnTo>
                                <a:lnTo>
                                  <a:pt x="50" y="195"/>
                                </a:lnTo>
                                <a:lnTo>
                                  <a:pt x="30" y="215"/>
                                </a:lnTo>
                                <a:lnTo>
                                  <a:pt x="0" y="235"/>
                                </a:lnTo>
                                <a:lnTo>
                                  <a:pt x="50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Freeform 22"/>
                        <wps:cNvSpPr>
                          <a:spLocks/>
                        </wps:cNvSpPr>
                        <wps:spPr bwMode="auto">
                          <a:xfrm>
                            <a:off x="5374" y="8937"/>
                            <a:ext cx="439" cy="245"/>
                          </a:xfrm>
                          <a:custGeom>
                            <a:avLst/>
                            <a:gdLst>
                              <a:gd name="T0" fmla="*/ 219 w 439"/>
                              <a:gd name="T1" fmla="*/ 0 h 245"/>
                              <a:gd name="T2" fmla="*/ 219 w 439"/>
                              <a:gd name="T3" fmla="*/ 0 h 245"/>
                              <a:gd name="T4" fmla="*/ 134 w 439"/>
                              <a:gd name="T5" fmla="*/ 5 h 245"/>
                              <a:gd name="T6" fmla="*/ 99 w 439"/>
                              <a:gd name="T7" fmla="*/ 10 h 245"/>
                              <a:gd name="T8" fmla="*/ 70 w 439"/>
                              <a:gd name="T9" fmla="*/ 15 h 245"/>
                              <a:gd name="T10" fmla="*/ 40 w 439"/>
                              <a:gd name="T11" fmla="*/ 30 h 245"/>
                              <a:gd name="T12" fmla="*/ 20 w 439"/>
                              <a:gd name="T13" fmla="*/ 45 h 245"/>
                              <a:gd name="T14" fmla="*/ 10 w 439"/>
                              <a:gd name="T15" fmla="*/ 65 h 245"/>
                              <a:gd name="T16" fmla="*/ 0 w 439"/>
                              <a:gd name="T17" fmla="*/ 95 h 245"/>
                              <a:gd name="T18" fmla="*/ 0 w 439"/>
                              <a:gd name="T19" fmla="*/ 95 h 245"/>
                              <a:gd name="T20" fmla="*/ 5 w 439"/>
                              <a:gd name="T21" fmla="*/ 125 h 245"/>
                              <a:gd name="T22" fmla="*/ 20 w 439"/>
                              <a:gd name="T23" fmla="*/ 150 h 245"/>
                              <a:gd name="T24" fmla="*/ 40 w 439"/>
                              <a:gd name="T25" fmla="*/ 175 h 245"/>
                              <a:gd name="T26" fmla="*/ 65 w 439"/>
                              <a:gd name="T27" fmla="*/ 200 h 245"/>
                              <a:gd name="T28" fmla="*/ 95 w 439"/>
                              <a:gd name="T29" fmla="*/ 220 h 245"/>
                              <a:gd name="T30" fmla="*/ 134 w 439"/>
                              <a:gd name="T31" fmla="*/ 230 h 245"/>
                              <a:gd name="T32" fmla="*/ 174 w 439"/>
                              <a:gd name="T33" fmla="*/ 240 h 245"/>
                              <a:gd name="T34" fmla="*/ 219 w 439"/>
                              <a:gd name="T35" fmla="*/ 245 h 245"/>
                              <a:gd name="T36" fmla="*/ 219 w 439"/>
                              <a:gd name="T37" fmla="*/ 245 h 245"/>
                              <a:gd name="T38" fmla="*/ 264 w 439"/>
                              <a:gd name="T39" fmla="*/ 240 h 245"/>
                              <a:gd name="T40" fmla="*/ 304 w 439"/>
                              <a:gd name="T41" fmla="*/ 230 h 245"/>
                              <a:gd name="T42" fmla="*/ 339 w 439"/>
                              <a:gd name="T43" fmla="*/ 220 h 245"/>
                              <a:gd name="T44" fmla="*/ 374 w 439"/>
                              <a:gd name="T45" fmla="*/ 200 h 245"/>
                              <a:gd name="T46" fmla="*/ 399 w 439"/>
                              <a:gd name="T47" fmla="*/ 175 h 245"/>
                              <a:gd name="T48" fmla="*/ 419 w 439"/>
                              <a:gd name="T49" fmla="*/ 150 h 245"/>
                              <a:gd name="T50" fmla="*/ 434 w 439"/>
                              <a:gd name="T51" fmla="*/ 125 h 245"/>
                              <a:gd name="T52" fmla="*/ 439 w 439"/>
                              <a:gd name="T53" fmla="*/ 95 h 245"/>
                              <a:gd name="T54" fmla="*/ 439 w 439"/>
                              <a:gd name="T55" fmla="*/ 95 h 245"/>
                              <a:gd name="T56" fmla="*/ 434 w 439"/>
                              <a:gd name="T57" fmla="*/ 65 h 245"/>
                              <a:gd name="T58" fmla="*/ 419 w 439"/>
                              <a:gd name="T59" fmla="*/ 45 h 245"/>
                              <a:gd name="T60" fmla="*/ 399 w 439"/>
                              <a:gd name="T61" fmla="*/ 30 h 245"/>
                              <a:gd name="T62" fmla="*/ 374 w 439"/>
                              <a:gd name="T63" fmla="*/ 15 h 245"/>
                              <a:gd name="T64" fmla="*/ 344 w 439"/>
                              <a:gd name="T65" fmla="*/ 10 h 245"/>
                              <a:gd name="T66" fmla="*/ 304 w 439"/>
                              <a:gd name="T67" fmla="*/ 5 h 245"/>
                              <a:gd name="T68" fmla="*/ 219 w 439"/>
                              <a:gd name="T69" fmla="*/ 0 h 245"/>
                              <a:gd name="T70" fmla="*/ 219 w 439"/>
                              <a:gd name="T71" fmla="*/ 0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9" h="245">
                                <a:moveTo>
                                  <a:pt x="219" y="0"/>
                                </a:moveTo>
                                <a:lnTo>
                                  <a:pt x="219" y="0"/>
                                </a:lnTo>
                                <a:lnTo>
                                  <a:pt x="134" y="5"/>
                                </a:lnTo>
                                <a:lnTo>
                                  <a:pt x="99" y="10"/>
                                </a:lnTo>
                                <a:lnTo>
                                  <a:pt x="70" y="15"/>
                                </a:lnTo>
                                <a:lnTo>
                                  <a:pt x="4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0" y="95"/>
                                </a:lnTo>
                                <a:lnTo>
                                  <a:pt x="5" y="125"/>
                                </a:lnTo>
                                <a:lnTo>
                                  <a:pt x="20" y="150"/>
                                </a:lnTo>
                                <a:lnTo>
                                  <a:pt x="40" y="175"/>
                                </a:lnTo>
                                <a:lnTo>
                                  <a:pt x="65" y="200"/>
                                </a:lnTo>
                                <a:lnTo>
                                  <a:pt x="95" y="220"/>
                                </a:lnTo>
                                <a:lnTo>
                                  <a:pt x="134" y="230"/>
                                </a:lnTo>
                                <a:lnTo>
                                  <a:pt x="174" y="240"/>
                                </a:lnTo>
                                <a:lnTo>
                                  <a:pt x="219" y="245"/>
                                </a:lnTo>
                                <a:lnTo>
                                  <a:pt x="264" y="240"/>
                                </a:lnTo>
                                <a:lnTo>
                                  <a:pt x="304" y="230"/>
                                </a:lnTo>
                                <a:lnTo>
                                  <a:pt x="339" y="220"/>
                                </a:lnTo>
                                <a:lnTo>
                                  <a:pt x="374" y="200"/>
                                </a:lnTo>
                                <a:lnTo>
                                  <a:pt x="399" y="175"/>
                                </a:lnTo>
                                <a:lnTo>
                                  <a:pt x="419" y="150"/>
                                </a:lnTo>
                                <a:lnTo>
                                  <a:pt x="434" y="125"/>
                                </a:lnTo>
                                <a:lnTo>
                                  <a:pt x="439" y="95"/>
                                </a:lnTo>
                                <a:lnTo>
                                  <a:pt x="434" y="65"/>
                                </a:lnTo>
                                <a:lnTo>
                                  <a:pt x="419" y="45"/>
                                </a:lnTo>
                                <a:lnTo>
                                  <a:pt x="399" y="30"/>
                                </a:lnTo>
                                <a:lnTo>
                                  <a:pt x="374" y="15"/>
                                </a:lnTo>
                                <a:lnTo>
                                  <a:pt x="344" y="10"/>
                                </a:lnTo>
                                <a:lnTo>
                                  <a:pt x="304" y="5"/>
                                </a:lnTo>
                                <a:lnTo>
                                  <a:pt x="21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Freeform 23"/>
                        <wps:cNvSpPr>
                          <a:spLocks/>
                        </wps:cNvSpPr>
                        <wps:spPr bwMode="auto">
                          <a:xfrm>
                            <a:off x="5444" y="8937"/>
                            <a:ext cx="299" cy="195"/>
                          </a:xfrm>
                          <a:custGeom>
                            <a:avLst/>
                            <a:gdLst>
                              <a:gd name="T0" fmla="*/ 149 w 299"/>
                              <a:gd name="T1" fmla="*/ 0 h 195"/>
                              <a:gd name="T2" fmla="*/ 149 w 299"/>
                              <a:gd name="T3" fmla="*/ 0 h 195"/>
                              <a:gd name="T4" fmla="*/ 119 w 299"/>
                              <a:gd name="T5" fmla="*/ 0 h 195"/>
                              <a:gd name="T6" fmla="*/ 94 w 299"/>
                              <a:gd name="T7" fmla="*/ 5 h 195"/>
                              <a:gd name="T8" fmla="*/ 69 w 299"/>
                              <a:gd name="T9" fmla="*/ 15 h 195"/>
                              <a:gd name="T10" fmla="*/ 44 w 299"/>
                              <a:gd name="T11" fmla="*/ 25 h 195"/>
                              <a:gd name="T12" fmla="*/ 29 w 299"/>
                              <a:gd name="T13" fmla="*/ 40 h 195"/>
                              <a:gd name="T14" fmla="*/ 15 w 299"/>
                              <a:gd name="T15" fmla="*/ 55 h 195"/>
                              <a:gd name="T16" fmla="*/ 5 w 299"/>
                              <a:gd name="T17" fmla="*/ 75 h 195"/>
                              <a:gd name="T18" fmla="*/ 0 w 299"/>
                              <a:gd name="T19" fmla="*/ 95 h 195"/>
                              <a:gd name="T20" fmla="*/ 0 w 299"/>
                              <a:gd name="T21" fmla="*/ 95 h 195"/>
                              <a:gd name="T22" fmla="*/ 5 w 299"/>
                              <a:gd name="T23" fmla="*/ 115 h 195"/>
                              <a:gd name="T24" fmla="*/ 10 w 299"/>
                              <a:gd name="T25" fmla="*/ 135 h 195"/>
                              <a:gd name="T26" fmla="*/ 25 w 299"/>
                              <a:gd name="T27" fmla="*/ 150 h 195"/>
                              <a:gd name="T28" fmla="*/ 44 w 299"/>
                              <a:gd name="T29" fmla="*/ 165 h 195"/>
                              <a:gd name="T30" fmla="*/ 64 w 299"/>
                              <a:gd name="T31" fmla="*/ 180 h 195"/>
                              <a:gd name="T32" fmla="*/ 89 w 299"/>
                              <a:gd name="T33" fmla="*/ 190 h 195"/>
                              <a:gd name="T34" fmla="*/ 119 w 299"/>
                              <a:gd name="T35" fmla="*/ 195 h 195"/>
                              <a:gd name="T36" fmla="*/ 149 w 299"/>
                              <a:gd name="T37" fmla="*/ 195 h 195"/>
                              <a:gd name="T38" fmla="*/ 149 w 299"/>
                              <a:gd name="T39" fmla="*/ 195 h 195"/>
                              <a:gd name="T40" fmla="*/ 179 w 299"/>
                              <a:gd name="T41" fmla="*/ 195 h 195"/>
                              <a:gd name="T42" fmla="*/ 209 w 299"/>
                              <a:gd name="T43" fmla="*/ 190 h 195"/>
                              <a:gd name="T44" fmla="*/ 234 w 299"/>
                              <a:gd name="T45" fmla="*/ 180 h 195"/>
                              <a:gd name="T46" fmla="*/ 254 w 299"/>
                              <a:gd name="T47" fmla="*/ 165 h 195"/>
                              <a:gd name="T48" fmla="*/ 274 w 299"/>
                              <a:gd name="T49" fmla="*/ 150 h 195"/>
                              <a:gd name="T50" fmla="*/ 284 w 299"/>
                              <a:gd name="T51" fmla="*/ 135 h 195"/>
                              <a:gd name="T52" fmla="*/ 294 w 299"/>
                              <a:gd name="T53" fmla="*/ 115 h 195"/>
                              <a:gd name="T54" fmla="*/ 299 w 299"/>
                              <a:gd name="T55" fmla="*/ 95 h 195"/>
                              <a:gd name="T56" fmla="*/ 299 w 299"/>
                              <a:gd name="T57" fmla="*/ 95 h 195"/>
                              <a:gd name="T58" fmla="*/ 294 w 299"/>
                              <a:gd name="T59" fmla="*/ 75 h 195"/>
                              <a:gd name="T60" fmla="*/ 289 w 299"/>
                              <a:gd name="T61" fmla="*/ 55 h 195"/>
                              <a:gd name="T62" fmla="*/ 274 w 299"/>
                              <a:gd name="T63" fmla="*/ 40 h 195"/>
                              <a:gd name="T64" fmla="*/ 254 w 299"/>
                              <a:gd name="T65" fmla="*/ 25 h 195"/>
                              <a:gd name="T66" fmla="*/ 234 w 299"/>
                              <a:gd name="T67" fmla="*/ 15 h 195"/>
                              <a:gd name="T68" fmla="*/ 209 w 299"/>
                              <a:gd name="T69" fmla="*/ 5 h 195"/>
                              <a:gd name="T70" fmla="*/ 179 w 299"/>
                              <a:gd name="T71" fmla="*/ 0 h 195"/>
                              <a:gd name="T72" fmla="*/ 149 w 299"/>
                              <a:gd name="T73" fmla="*/ 0 h 195"/>
                              <a:gd name="T74" fmla="*/ 149 w 299"/>
                              <a:gd name="T75" fmla="*/ 0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299" h="195">
                                <a:moveTo>
                                  <a:pt x="149" y="0"/>
                                </a:moveTo>
                                <a:lnTo>
                                  <a:pt x="149" y="0"/>
                                </a:lnTo>
                                <a:lnTo>
                                  <a:pt x="119" y="0"/>
                                </a:lnTo>
                                <a:lnTo>
                                  <a:pt x="94" y="5"/>
                                </a:lnTo>
                                <a:lnTo>
                                  <a:pt x="69" y="15"/>
                                </a:lnTo>
                                <a:lnTo>
                                  <a:pt x="44" y="25"/>
                                </a:lnTo>
                                <a:lnTo>
                                  <a:pt x="29" y="40"/>
                                </a:lnTo>
                                <a:lnTo>
                                  <a:pt x="15" y="55"/>
                                </a:lnTo>
                                <a:lnTo>
                                  <a:pt x="5" y="75"/>
                                </a:lnTo>
                                <a:lnTo>
                                  <a:pt x="0" y="95"/>
                                </a:lnTo>
                                <a:lnTo>
                                  <a:pt x="5" y="115"/>
                                </a:lnTo>
                                <a:lnTo>
                                  <a:pt x="10" y="135"/>
                                </a:lnTo>
                                <a:lnTo>
                                  <a:pt x="25" y="150"/>
                                </a:lnTo>
                                <a:lnTo>
                                  <a:pt x="44" y="165"/>
                                </a:lnTo>
                                <a:lnTo>
                                  <a:pt x="64" y="180"/>
                                </a:lnTo>
                                <a:lnTo>
                                  <a:pt x="89" y="190"/>
                                </a:lnTo>
                                <a:lnTo>
                                  <a:pt x="119" y="195"/>
                                </a:lnTo>
                                <a:lnTo>
                                  <a:pt x="149" y="195"/>
                                </a:lnTo>
                                <a:lnTo>
                                  <a:pt x="179" y="195"/>
                                </a:lnTo>
                                <a:lnTo>
                                  <a:pt x="209" y="190"/>
                                </a:lnTo>
                                <a:lnTo>
                                  <a:pt x="234" y="180"/>
                                </a:lnTo>
                                <a:lnTo>
                                  <a:pt x="254" y="165"/>
                                </a:lnTo>
                                <a:lnTo>
                                  <a:pt x="274" y="150"/>
                                </a:lnTo>
                                <a:lnTo>
                                  <a:pt x="284" y="135"/>
                                </a:lnTo>
                                <a:lnTo>
                                  <a:pt x="294" y="115"/>
                                </a:lnTo>
                                <a:lnTo>
                                  <a:pt x="299" y="95"/>
                                </a:lnTo>
                                <a:lnTo>
                                  <a:pt x="294" y="75"/>
                                </a:lnTo>
                                <a:lnTo>
                                  <a:pt x="289" y="55"/>
                                </a:lnTo>
                                <a:lnTo>
                                  <a:pt x="274" y="40"/>
                                </a:lnTo>
                                <a:lnTo>
                                  <a:pt x="254" y="25"/>
                                </a:lnTo>
                                <a:lnTo>
                                  <a:pt x="234" y="15"/>
                                </a:lnTo>
                                <a:lnTo>
                                  <a:pt x="209" y="5"/>
                                </a:lnTo>
                                <a:lnTo>
                                  <a:pt x="179" y="0"/>
                                </a:lnTo>
                                <a:lnTo>
                                  <a:pt x="14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Freeform 24"/>
                        <wps:cNvSpPr>
                          <a:spLocks/>
                        </wps:cNvSpPr>
                        <wps:spPr bwMode="auto">
                          <a:xfrm>
                            <a:off x="5488" y="8937"/>
                            <a:ext cx="210" cy="165"/>
                          </a:xfrm>
                          <a:custGeom>
                            <a:avLst/>
                            <a:gdLst>
                              <a:gd name="T0" fmla="*/ 105 w 210"/>
                              <a:gd name="T1" fmla="*/ 0 h 165"/>
                              <a:gd name="T2" fmla="*/ 105 w 210"/>
                              <a:gd name="T3" fmla="*/ 0 h 165"/>
                              <a:gd name="T4" fmla="*/ 85 w 210"/>
                              <a:gd name="T5" fmla="*/ 5 h 165"/>
                              <a:gd name="T6" fmla="*/ 65 w 210"/>
                              <a:gd name="T7" fmla="*/ 10 h 165"/>
                              <a:gd name="T8" fmla="*/ 45 w 210"/>
                              <a:gd name="T9" fmla="*/ 20 h 165"/>
                              <a:gd name="T10" fmla="*/ 30 w 210"/>
                              <a:gd name="T11" fmla="*/ 30 h 165"/>
                              <a:gd name="T12" fmla="*/ 20 w 210"/>
                              <a:gd name="T13" fmla="*/ 45 h 165"/>
                              <a:gd name="T14" fmla="*/ 10 w 210"/>
                              <a:gd name="T15" fmla="*/ 65 h 165"/>
                              <a:gd name="T16" fmla="*/ 5 w 210"/>
                              <a:gd name="T17" fmla="*/ 80 h 165"/>
                              <a:gd name="T18" fmla="*/ 0 w 210"/>
                              <a:gd name="T19" fmla="*/ 95 h 165"/>
                              <a:gd name="T20" fmla="*/ 0 w 210"/>
                              <a:gd name="T21" fmla="*/ 95 h 165"/>
                              <a:gd name="T22" fmla="*/ 0 w 210"/>
                              <a:gd name="T23" fmla="*/ 110 h 165"/>
                              <a:gd name="T24" fmla="*/ 10 w 210"/>
                              <a:gd name="T25" fmla="*/ 120 h 165"/>
                              <a:gd name="T26" fmla="*/ 20 w 210"/>
                              <a:gd name="T27" fmla="*/ 135 h 165"/>
                              <a:gd name="T28" fmla="*/ 30 w 210"/>
                              <a:gd name="T29" fmla="*/ 145 h 165"/>
                              <a:gd name="T30" fmla="*/ 65 w 210"/>
                              <a:gd name="T31" fmla="*/ 160 h 165"/>
                              <a:gd name="T32" fmla="*/ 105 w 210"/>
                              <a:gd name="T33" fmla="*/ 165 h 165"/>
                              <a:gd name="T34" fmla="*/ 105 w 210"/>
                              <a:gd name="T35" fmla="*/ 165 h 165"/>
                              <a:gd name="T36" fmla="*/ 145 w 210"/>
                              <a:gd name="T37" fmla="*/ 160 h 165"/>
                              <a:gd name="T38" fmla="*/ 180 w 210"/>
                              <a:gd name="T39" fmla="*/ 145 h 165"/>
                              <a:gd name="T40" fmla="*/ 190 w 210"/>
                              <a:gd name="T41" fmla="*/ 135 h 165"/>
                              <a:gd name="T42" fmla="*/ 200 w 210"/>
                              <a:gd name="T43" fmla="*/ 120 h 165"/>
                              <a:gd name="T44" fmla="*/ 210 w 210"/>
                              <a:gd name="T45" fmla="*/ 110 h 165"/>
                              <a:gd name="T46" fmla="*/ 210 w 210"/>
                              <a:gd name="T47" fmla="*/ 95 h 165"/>
                              <a:gd name="T48" fmla="*/ 210 w 210"/>
                              <a:gd name="T49" fmla="*/ 95 h 165"/>
                              <a:gd name="T50" fmla="*/ 210 w 210"/>
                              <a:gd name="T51" fmla="*/ 80 h 165"/>
                              <a:gd name="T52" fmla="*/ 200 w 210"/>
                              <a:gd name="T53" fmla="*/ 65 h 165"/>
                              <a:gd name="T54" fmla="*/ 195 w 210"/>
                              <a:gd name="T55" fmla="*/ 45 h 165"/>
                              <a:gd name="T56" fmla="*/ 180 w 210"/>
                              <a:gd name="T57" fmla="*/ 30 h 165"/>
                              <a:gd name="T58" fmla="*/ 165 w 210"/>
                              <a:gd name="T59" fmla="*/ 20 h 165"/>
                              <a:gd name="T60" fmla="*/ 145 w 210"/>
                              <a:gd name="T61" fmla="*/ 10 h 165"/>
                              <a:gd name="T62" fmla="*/ 125 w 210"/>
                              <a:gd name="T63" fmla="*/ 5 h 165"/>
                              <a:gd name="T64" fmla="*/ 105 w 210"/>
                              <a:gd name="T65" fmla="*/ 0 h 165"/>
                              <a:gd name="T66" fmla="*/ 105 w 210"/>
                              <a:gd name="T67" fmla="*/ 0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10" h="165">
                                <a:moveTo>
                                  <a:pt x="105" y="0"/>
                                </a:moveTo>
                                <a:lnTo>
                                  <a:pt x="105" y="0"/>
                                </a:lnTo>
                                <a:lnTo>
                                  <a:pt x="85" y="5"/>
                                </a:lnTo>
                                <a:lnTo>
                                  <a:pt x="65" y="10"/>
                                </a:lnTo>
                                <a:lnTo>
                                  <a:pt x="45" y="20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5" y="80"/>
                                </a:lnTo>
                                <a:lnTo>
                                  <a:pt x="0" y="95"/>
                                </a:lnTo>
                                <a:lnTo>
                                  <a:pt x="0" y="110"/>
                                </a:lnTo>
                                <a:lnTo>
                                  <a:pt x="10" y="120"/>
                                </a:lnTo>
                                <a:lnTo>
                                  <a:pt x="20" y="135"/>
                                </a:lnTo>
                                <a:lnTo>
                                  <a:pt x="30" y="145"/>
                                </a:lnTo>
                                <a:lnTo>
                                  <a:pt x="65" y="160"/>
                                </a:lnTo>
                                <a:lnTo>
                                  <a:pt x="105" y="165"/>
                                </a:lnTo>
                                <a:lnTo>
                                  <a:pt x="145" y="160"/>
                                </a:lnTo>
                                <a:lnTo>
                                  <a:pt x="180" y="145"/>
                                </a:lnTo>
                                <a:lnTo>
                                  <a:pt x="190" y="135"/>
                                </a:lnTo>
                                <a:lnTo>
                                  <a:pt x="200" y="120"/>
                                </a:lnTo>
                                <a:lnTo>
                                  <a:pt x="210" y="110"/>
                                </a:lnTo>
                                <a:lnTo>
                                  <a:pt x="210" y="95"/>
                                </a:lnTo>
                                <a:lnTo>
                                  <a:pt x="210" y="80"/>
                                </a:lnTo>
                                <a:lnTo>
                                  <a:pt x="200" y="65"/>
                                </a:lnTo>
                                <a:lnTo>
                                  <a:pt x="195" y="45"/>
                                </a:lnTo>
                                <a:lnTo>
                                  <a:pt x="180" y="30"/>
                                </a:lnTo>
                                <a:lnTo>
                                  <a:pt x="165" y="20"/>
                                </a:lnTo>
                                <a:lnTo>
                                  <a:pt x="145" y="10"/>
                                </a:lnTo>
                                <a:lnTo>
                                  <a:pt x="125" y="5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Freeform 25"/>
                        <wps:cNvSpPr>
                          <a:spLocks/>
                        </wps:cNvSpPr>
                        <wps:spPr bwMode="auto">
                          <a:xfrm>
                            <a:off x="5518" y="8937"/>
                            <a:ext cx="150" cy="145"/>
                          </a:xfrm>
                          <a:custGeom>
                            <a:avLst/>
                            <a:gdLst>
                              <a:gd name="T0" fmla="*/ 75 w 150"/>
                              <a:gd name="T1" fmla="*/ 0 h 145"/>
                              <a:gd name="T2" fmla="*/ 75 w 150"/>
                              <a:gd name="T3" fmla="*/ 0 h 145"/>
                              <a:gd name="T4" fmla="*/ 60 w 150"/>
                              <a:gd name="T5" fmla="*/ 5 h 145"/>
                              <a:gd name="T6" fmla="*/ 45 w 150"/>
                              <a:gd name="T7" fmla="*/ 10 h 145"/>
                              <a:gd name="T8" fmla="*/ 35 w 150"/>
                              <a:gd name="T9" fmla="*/ 25 h 145"/>
                              <a:gd name="T10" fmla="*/ 25 w 150"/>
                              <a:gd name="T11" fmla="*/ 35 h 145"/>
                              <a:gd name="T12" fmla="*/ 10 w 150"/>
                              <a:gd name="T13" fmla="*/ 70 h 145"/>
                              <a:gd name="T14" fmla="*/ 0 w 150"/>
                              <a:gd name="T15" fmla="*/ 95 h 145"/>
                              <a:gd name="T16" fmla="*/ 0 w 150"/>
                              <a:gd name="T17" fmla="*/ 95 h 145"/>
                              <a:gd name="T18" fmla="*/ 5 w 150"/>
                              <a:gd name="T19" fmla="*/ 105 h 145"/>
                              <a:gd name="T20" fmla="*/ 5 w 150"/>
                              <a:gd name="T21" fmla="*/ 115 h 145"/>
                              <a:gd name="T22" fmla="*/ 25 w 150"/>
                              <a:gd name="T23" fmla="*/ 130 h 145"/>
                              <a:gd name="T24" fmla="*/ 45 w 150"/>
                              <a:gd name="T25" fmla="*/ 140 h 145"/>
                              <a:gd name="T26" fmla="*/ 75 w 150"/>
                              <a:gd name="T27" fmla="*/ 145 h 145"/>
                              <a:gd name="T28" fmla="*/ 75 w 150"/>
                              <a:gd name="T29" fmla="*/ 145 h 145"/>
                              <a:gd name="T30" fmla="*/ 105 w 150"/>
                              <a:gd name="T31" fmla="*/ 140 h 145"/>
                              <a:gd name="T32" fmla="*/ 125 w 150"/>
                              <a:gd name="T33" fmla="*/ 130 h 145"/>
                              <a:gd name="T34" fmla="*/ 145 w 150"/>
                              <a:gd name="T35" fmla="*/ 115 h 145"/>
                              <a:gd name="T36" fmla="*/ 150 w 150"/>
                              <a:gd name="T37" fmla="*/ 95 h 145"/>
                              <a:gd name="T38" fmla="*/ 150 w 150"/>
                              <a:gd name="T39" fmla="*/ 95 h 145"/>
                              <a:gd name="T40" fmla="*/ 145 w 150"/>
                              <a:gd name="T41" fmla="*/ 70 h 145"/>
                              <a:gd name="T42" fmla="*/ 130 w 150"/>
                              <a:gd name="T43" fmla="*/ 40 h 145"/>
                              <a:gd name="T44" fmla="*/ 120 w 150"/>
                              <a:gd name="T45" fmla="*/ 25 h 145"/>
                              <a:gd name="T46" fmla="*/ 105 w 150"/>
                              <a:gd name="T47" fmla="*/ 10 h 145"/>
                              <a:gd name="T48" fmla="*/ 90 w 150"/>
                              <a:gd name="T49" fmla="*/ 5 h 145"/>
                              <a:gd name="T50" fmla="*/ 75 w 150"/>
                              <a:gd name="T51" fmla="*/ 0 h 145"/>
                              <a:gd name="T52" fmla="*/ 75 w 150"/>
                              <a:gd name="T53" fmla="*/ 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0" h="145">
                                <a:moveTo>
                                  <a:pt x="75" y="0"/>
                                </a:moveTo>
                                <a:lnTo>
                                  <a:pt x="75" y="0"/>
                                </a:lnTo>
                                <a:lnTo>
                                  <a:pt x="60" y="5"/>
                                </a:lnTo>
                                <a:lnTo>
                                  <a:pt x="45" y="10"/>
                                </a:lnTo>
                                <a:lnTo>
                                  <a:pt x="35" y="25"/>
                                </a:lnTo>
                                <a:lnTo>
                                  <a:pt x="25" y="35"/>
                                </a:lnTo>
                                <a:lnTo>
                                  <a:pt x="10" y="70"/>
                                </a:lnTo>
                                <a:lnTo>
                                  <a:pt x="0" y="95"/>
                                </a:lnTo>
                                <a:lnTo>
                                  <a:pt x="5" y="105"/>
                                </a:lnTo>
                                <a:lnTo>
                                  <a:pt x="5" y="115"/>
                                </a:lnTo>
                                <a:lnTo>
                                  <a:pt x="25" y="130"/>
                                </a:lnTo>
                                <a:lnTo>
                                  <a:pt x="45" y="140"/>
                                </a:lnTo>
                                <a:lnTo>
                                  <a:pt x="75" y="145"/>
                                </a:lnTo>
                                <a:lnTo>
                                  <a:pt x="105" y="140"/>
                                </a:lnTo>
                                <a:lnTo>
                                  <a:pt x="125" y="130"/>
                                </a:lnTo>
                                <a:lnTo>
                                  <a:pt x="145" y="115"/>
                                </a:lnTo>
                                <a:lnTo>
                                  <a:pt x="150" y="95"/>
                                </a:lnTo>
                                <a:lnTo>
                                  <a:pt x="145" y="70"/>
                                </a:lnTo>
                                <a:lnTo>
                                  <a:pt x="130" y="40"/>
                                </a:lnTo>
                                <a:lnTo>
                                  <a:pt x="120" y="25"/>
                                </a:lnTo>
                                <a:lnTo>
                                  <a:pt x="105" y="10"/>
                                </a:lnTo>
                                <a:lnTo>
                                  <a:pt x="90" y="5"/>
                                </a:lnTo>
                                <a:lnTo>
                                  <a:pt x="7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" name="Freeform 26"/>
                        <wps:cNvSpPr>
                          <a:spLocks/>
                        </wps:cNvSpPr>
                        <wps:spPr bwMode="auto">
                          <a:xfrm>
                            <a:off x="5339" y="8917"/>
                            <a:ext cx="514" cy="20"/>
                          </a:xfrm>
                          <a:custGeom>
                            <a:avLst/>
                            <a:gdLst>
                              <a:gd name="T0" fmla="*/ 514 w 514"/>
                              <a:gd name="T1" fmla="*/ 20 h 20"/>
                              <a:gd name="T2" fmla="*/ 514 w 514"/>
                              <a:gd name="T3" fmla="*/ 20 h 20"/>
                              <a:gd name="T4" fmla="*/ 489 w 514"/>
                              <a:gd name="T5" fmla="*/ 10 h 20"/>
                              <a:gd name="T6" fmla="*/ 444 w 514"/>
                              <a:gd name="T7" fmla="*/ 0 h 20"/>
                              <a:gd name="T8" fmla="*/ 409 w 514"/>
                              <a:gd name="T9" fmla="*/ 0 h 20"/>
                              <a:gd name="T10" fmla="*/ 369 w 514"/>
                              <a:gd name="T11" fmla="*/ 0 h 20"/>
                              <a:gd name="T12" fmla="*/ 314 w 514"/>
                              <a:gd name="T13" fmla="*/ 10 h 20"/>
                              <a:gd name="T14" fmla="*/ 254 w 514"/>
                              <a:gd name="T15" fmla="*/ 20 h 20"/>
                              <a:gd name="T16" fmla="*/ 254 w 514"/>
                              <a:gd name="T17" fmla="*/ 20 h 20"/>
                              <a:gd name="T18" fmla="*/ 254 w 514"/>
                              <a:gd name="T19" fmla="*/ 20 h 20"/>
                              <a:gd name="T20" fmla="*/ 194 w 514"/>
                              <a:gd name="T21" fmla="*/ 10 h 20"/>
                              <a:gd name="T22" fmla="*/ 144 w 514"/>
                              <a:gd name="T23" fmla="*/ 5 h 20"/>
                              <a:gd name="T24" fmla="*/ 105 w 514"/>
                              <a:gd name="T25" fmla="*/ 0 h 20"/>
                              <a:gd name="T26" fmla="*/ 70 w 514"/>
                              <a:gd name="T27" fmla="*/ 0 h 20"/>
                              <a:gd name="T28" fmla="*/ 25 w 514"/>
                              <a:gd name="T29" fmla="*/ 10 h 20"/>
                              <a:gd name="T30" fmla="*/ 0 w 514"/>
                              <a:gd name="T31" fmla="*/ 2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14" h="20">
                                <a:moveTo>
                                  <a:pt x="514" y="20"/>
                                </a:moveTo>
                                <a:lnTo>
                                  <a:pt x="514" y="20"/>
                                </a:lnTo>
                                <a:lnTo>
                                  <a:pt x="489" y="10"/>
                                </a:lnTo>
                                <a:lnTo>
                                  <a:pt x="444" y="0"/>
                                </a:lnTo>
                                <a:lnTo>
                                  <a:pt x="409" y="0"/>
                                </a:lnTo>
                                <a:lnTo>
                                  <a:pt x="369" y="0"/>
                                </a:lnTo>
                                <a:lnTo>
                                  <a:pt x="314" y="10"/>
                                </a:lnTo>
                                <a:lnTo>
                                  <a:pt x="254" y="20"/>
                                </a:lnTo>
                                <a:lnTo>
                                  <a:pt x="194" y="10"/>
                                </a:lnTo>
                                <a:lnTo>
                                  <a:pt x="144" y="5"/>
                                </a:lnTo>
                                <a:lnTo>
                                  <a:pt x="105" y="0"/>
                                </a:lnTo>
                                <a:lnTo>
                                  <a:pt x="70" y="0"/>
                                </a:lnTo>
                                <a:lnTo>
                                  <a:pt x="25" y="10"/>
                                </a:ln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Freeform 27"/>
                        <wps:cNvSpPr>
                          <a:spLocks/>
                        </wps:cNvSpPr>
                        <wps:spPr bwMode="auto">
                          <a:xfrm>
                            <a:off x="5339" y="8892"/>
                            <a:ext cx="514" cy="45"/>
                          </a:xfrm>
                          <a:custGeom>
                            <a:avLst/>
                            <a:gdLst>
                              <a:gd name="T0" fmla="*/ 514 w 514"/>
                              <a:gd name="T1" fmla="*/ 45 h 45"/>
                              <a:gd name="T2" fmla="*/ 514 w 514"/>
                              <a:gd name="T3" fmla="*/ 45 h 45"/>
                              <a:gd name="T4" fmla="*/ 469 w 514"/>
                              <a:gd name="T5" fmla="*/ 30 h 45"/>
                              <a:gd name="T6" fmla="*/ 424 w 514"/>
                              <a:gd name="T7" fmla="*/ 20 h 45"/>
                              <a:gd name="T8" fmla="*/ 359 w 514"/>
                              <a:gd name="T9" fmla="*/ 10 h 45"/>
                              <a:gd name="T10" fmla="*/ 284 w 514"/>
                              <a:gd name="T11" fmla="*/ 0 h 45"/>
                              <a:gd name="T12" fmla="*/ 194 w 514"/>
                              <a:gd name="T13" fmla="*/ 5 h 45"/>
                              <a:gd name="T14" fmla="*/ 149 w 514"/>
                              <a:gd name="T15" fmla="*/ 10 h 45"/>
                              <a:gd name="T16" fmla="*/ 100 w 514"/>
                              <a:gd name="T17" fmla="*/ 15 h 45"/>
                              <a:gd name="T18" fmla="*/ 55 w 514"/>
                              <a:gd name="T19" fmla="*/ 30 h 45"/>
                              <a:gd name="T20" fmla="*/ 0 w 514"/>
                              <a:gd name="T21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14" h="45">
                                <a:moveTo>
                                  <a:pt x="514" y="45"/>
                                </a:moveTo>
                                <a:lnTo>
                                  <a:pt x="514" y="45"/>
                                </a:lnTo>
                                <a:lnTo>
                                  <a:pt x="469" y="30"/>
                                </a:lnTo>
                                <a:lnTo>
                                  <a:pt x="424" y="20"/>
                                </a:lnTo>
                                <a:lnTo>
                                  <a:pt x="359" y="10"/>
                                </a:lnTo>
                                <a:lnTo>
                                  <a:pt x="284" y="0"/>
                                </a:lnTo>
                                <a:lnTo>
                                  <a:pt x="194" y="5"/>
                                </a:lnTo>
                                <a:lnTo>
                                  <a:pt x="149" y="10"/>
                                </a:lnTo>
                                <a:lnTo>
                                  <a:pt x="100" y="15"/>
                                </a:lnTo>
                                <a:lnTo>
                                  <a:pt x="55" y="30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Line 28"/>
                        <wps:cNvCnPr/>
                        <wps:spPr bwMode="auto">
                          <a:xfrm flipH="1">
                            <a:off x="5334" y="8842"/>
                            <a:ext cx="519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" name="Line 29"/>
                        <wps:cNvCnPr/>
                        <wps:spPr bwMode="auto">
                          <a:xfrm flipH="1">
                            <a:off x="5334" y="8812"/>
                            <a:ext cx="519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3" name="Freeform 30"/>
                        <wps:cNvSpPr>
                          <a:spLocks/>
                        </wps:cNvSpPr>
                        <wps:spPr bwMode="auto">
                          <a:xfrm>
                            <a:off x="4814" y="8937"/>
                            <a:ext cx="50" cy="250"/>
                          </a:xfrm>
                          <a:custGeom>
                            <a:avLst/>
                            <a:gdLst>
                              <a:gd name="T0" fmla="*/ 10 w 50"/>
                              <a:gd name="T1" fmla="*/ 0 h 250"/>
                              <a:gd name="T2" fmla="*/ 10 w 50"/>
                              <a:gd name="T3" fmla="*/ 0 h 250"/>
                              <a:gd name="T4" fmla="*/ 20 w 50"/>
                              <a:gd name="T5" fmla="*/ 10 h 250"/>
                              <a:gd name="T6" fmla="*/ 30 w 50"/>
                              <a:gd name="T7" fmla="*/ 25 h 250"/>
                              <a:gd name="T8" fmla="*/ 45 w 50"/>
                              <a:gd name="T9" fmla="*/ 50 h 250"/>
                              <a:gd name="T10" fmla="*/ 45 w 50"/>
                              <a:gd name="T11" fmla="*/ 80 h 250"/>
                              <a:gd name="T12" fmla="*/ 40 w 50"/>
                              <a:gd name="T13" fmla="*/ 110 h 250"/>
                              <a:gd name="T14" fmla="*/ 35 w 50"/>
                              <a:gd name="T15" fmla="*/ 135 h 250"/>
                              <a:gd name="T16" fmla="*/ 20 w 50"/>
                              <a:gd name="T17" fmla="*/ 155 h 250"/>
                              <a:gd name="T18" fmla="*/ 0 w 50"/>
                              <a:gd name="T19" fmla="*/ 185 h 250"/>
                              <a:gd name="T20" fmla="*/ 0 w 50"/>
                              <a:gd name="T21" fmla="*/ 185 h 250"/>
                              <a:gd name="T22" fmla="*/ 0 w 50"/>
                              <a:gd name="T23" fmla="*/ 190 h 250"/>
                              <a:gd name="T24" fmla="*/ 0 w 50"/>
                              <a:gd name="T25" fmla="*/ 200 h 250"/>
                              <a:gd name="T26" fmla="*/ 20 w 50"/>
                              <a:gd name="T27" fmla="*/ 215 h 250"/>
                              <a:gd name="T28" fmla="*/ 50 w 50"/>
                              <a:gd name="T29" fmla="*/ 235 h 250"/>
                              <a:gd name="T30" fmla="*/ 5 w 50"/>
                              <a:gd name="T31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10" y="0"/>
                                </a:moveTo>
                                <a:lnTo>
                                  <a:pt x="10" y="0"/>
                                </a:lnTo>
                                <a:lnTo>
                                  <a:pt x="20" y="10"/>
                                </a:lnTo>
                                <a:lnTo>
                                  <a:pt x="30" y="25"/>
                                </a:lnTo>
                                <a:lnTo>
                                  <a:pt x="45" y="50"/>
                                </a:lnTo>
                                <a:lnTo>
                                  <a:pt x="45" y="80"/>
                                </a:lnTo>
                                <a:lnTo>
                                  <a:pt x="40" y="110"/>
                                </a:lnTo>
                                <a:lnTo>
                                  <a:pt x="35" y="135"/>
                                </a:lnTo>
                                <a:lnTo>
                                  <a:pt x="20" y="155"/>
                                </a:lnTo>
                                <a:lnTo>
                                  <a:pt x="0" y="185"/>
                                </a:lnTo>
                                <a:lnTo>
                                  <a:pt x="0" y="190"/>
                                </a:lnTo>
                                <a:lnTo>
                                  <a:pt x="0" y="200"/>
                                </a:lnTo>
                                <a:lnTo>
                                  <a:pt x="20" y="215"/>
                                </a:lnTo>
                                <a:lnTo>
                                  <a:pt x="50" y="235"/>
                                </a:lnTo>
                                <a:lnTo>
                                  <a:pt x="5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" name="Freeform 31"/>
                        <wps:cNvSpPr>
                          <a:spLocks/>
                        </wps:cNvSpPr>
                        <wps:spPr bwMode="auto">
                          <a:xfrm>
                            <a:off x="5284" y="8937"/>
                            <a:ext cx="50" cy="250"/>
                          </a:xfrm>
                          <a:custGeom>
                            <a:avLst/>
                            <a:gdLst>
                              <a:gd name="T0" fmla="*/ 50 w 50"/>
                              <a:gd name="T1" fmla="*/ 0 h 250"/>
                              <a:gd name="T2" fmla="*/ 50 w 50"/>
                              <a:gd name="T3" fmla="*/ 0 h 250"/>
                              <a:gd name="T4" fmla="*/ 25 w 50"/>
                              <a:gd name="T5" fmla="*/ 25 h 250"/>
                              <a:gd name="T6" fmla="*/ 15 w 50"/>
                              <a:gd name="T7" fmla="*/ 50 h 250"/>
                              <a:gd name="T8" fmla="*/ 10 w 50"/>
                              <a:gd name="T9" fmla="*/ 80 h 250"/>
                              <a:gd name="T10" fmla="*/ 15 w 50"/>
                              <a:gd name="T11" fmla="*/ 110 h 250"/>
                              <a:gd name="T12" fmla="*/ 20 w 50"/>
                              <a:gd name="T13" fmla="*/ 135 h 250"/>
                              <a:gd name="T14" fmla="*/ 30 w 50"/>
                              <a:gd name="T15" fmla="*/ 155 h 250"/>
                              <a:gd name="T16" fmla="*/ 50 w 50"/>
                              <a:gd name="T17" fmla="*/ 185 h 250"/>
                              <a:gd name="T18" fmla="*/ 50 w 50"/>
                              <a:gd name="T19" fmla="*/ 185 h 250"/>
                              <a:gd name="T20" fmla="*/ 50 w 50"/>
                              <a:gd name="T21" fmla="*/ 190 h 250"/>
                              <a:gd name="T22" fmla="*/ 50 w 50"/>
                              <a:gd name="T23" fmla="*/ 195 h 250"/>
                              <a:gd name="T24" fmla="*/ 35 w 50"/>
                              <a:gd name="T25" fmla="*/ 215 h 250"/>
                              <a:gd name="T26" fmla="*/ 0 w 50"/>
                              <a:gd name="T27" fmla="*/ 235 h 250"/>
                              <a:gd name="T28" fmla="*/ 50 w 50"/>
                              <a:gd name="T29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50" y="0"/>
                                </a:moveTo>
                                <a:lnTo>
                                  <a:pt x="50" y="0"/>
                                </a:lnTo>
                                <a:lnTo>
                                  <a:pt x="25" y="25"/>
                                </a:lnTo>
                                <a:lnTo>
                                  <a:pt x="15" y="50"/>
                                </a:lnTo>
                                <a:lnTo>
                                  <a:pt x="10" y="80"/>
                                </a:lnTo>
                                <a:lnTo>
                                  <a:pt x="15" y="110"/>
                                </a:lnTo>
                                <a:lnTo>
                                  <a:pt x="20" y="135"/>
                                </a:lnTo>
                                <a:lnTo>
                                  <a:pt x="30" y="155"/>
                                </a:lnTo>
                                <a:lnTo>
                                  <a:pt x="50" y="185"/>
                                </a:lnTo>
                                <a:lnTo>
                                  <a:pt x="50" y="190"/>
                                </a:lnTo>
                                <a:lnTo>
                                  <a:pt x="50" y="195"/>
                                </a:lnTo>
                                <a:lnTo>
                                  <a:pt x="35" y="215"/>
                                </a:lnTo>
                                <a:lnTo>
                                  <a:pt x="0" y="235"/>
                                </a:lnTo>
                                <a:lnTo>
                                  <a:pt x="50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" name="Freeform 32"/>
                        <wps:cNvSpPr>
                          <a:spLocks/>
                        </wps:cNvSpPr>
                        <wps:spPr bwMode="auto">
                          <a:xfrm>
                            <a:off x="4859" y="8937"/>
                            <a:ext cx="435" cy="245"/>
                          </a:xfrm>
                          <a:custGeom>
                            <a:avLst/>
                            <a:gdLst>
                              <a:gd name="T0" fmla="*/ 215 w 435"/>
                              <a:gd name="T1" fmla="*/ 0 h 245"/>
                              <a:gd name="T2" fmla="*/ 215 w 435"/>
                              <a:gd name="T3" fmla="*/ 0 h 245"/>
                              <a:gd name="T4" fmla="*/ 135 w 435"/>
                              <a:gd name="T5" fmla="*/ 5 h 245"/>
                              <a:gd name="T6" fmla="*/ 95 w 435"/>
                              <a:gd name="T7" fmla="*/ 10 h 245"/>
                              <a:gd name="T8" fmla="*/ 65 w 435"/>
                              <a:gd name="T9" fmla="*/ 15 h 245"/>
                              <a:gd name="T10" fmla="*/ 40 w 435"/>
                              <a:gd name="T11" fmla="*/ 30 h 245"/>
                              <a:gd name="T12" fmla="*/ 20 w 435"/>
                              <a:gd name="T13" fmla="*/ 45 h 245"/>
                              <a:gd name="T14" fmla="*/ 5 w 435"/>
                              <a:gd name="T15" fmla="*/ 65 h 245"/>
                              <a:gd name="T16" fmla="*/ 0 w 435"/>
                              <a:gd name="T17" fmla="*/ 95 h 245"/>
                              <a:gd name="T18" fmla="*/ 0 w 435"/>
                              <a:gd name="T19" fmla="*/ 95 h 245"/>
                              <a:gd name="T20" fmla="*/ 0 w 435"/>
                              <a:gd name="T21" fmla="*/ 125 h 245"/>
                              <a:gd name="T22" fmla="*/ 15 w 435"/>
                              <a:gd name="T23" fmla="*/ 150 h 245"/>
                              <a:gd name="T24" fmla="*/ 35 w 435"/>
                              <a:gd name="T25" fmla="*/ 175 h 245"/>
                              <a:gd name="T26" fmla="*/ 60 w 435"/>
                              <a:gd name="T27" fmla="*/ 200 h 245"/>
                              <a:gd name="T28" fmla="*/ 95 w 435"/>
                              <a:gd name="T29" fmla="*/ 220 h 245"/>
                              <a:gd name="T30" fmla="*/ 130 w 435"/>
                              <a:gd name="T31" fmla="*/ 230 h 245"/>
                              <a:gd name="T32" fmla="*/ 170 w 435"/>
                              <a:gd name="T33" fmla="*/ 240 h 245"/>
                              <a:gd name="T34" fmla="*/ 215 w 435"/>
                              <a:gd name="T35" fmla="*/ 245 h 245"/>
                              <a:gd name="T36" fmla="*/ 215 w 435"/>
                              <a:gd name="T37" fmla="*/ 245 h 245"/>
                              <a:gd name="T38" fmla="*/ 260 w 435"/>
                              <a:gd name="T39" fmla="*/ 240 h 245"/>
                              <a:gd name="T40" fmla="*/ 300 w 435"/>
                              <a:gd name="T41" fmla="*/ 230 h 245"/>
                              <a:gd name="T42" fmla="*/ 340 w 435"/>
                              <a:gd name="T43" fmla="*/ 220 h 245"/>
                              <a:gd name="T44" fmla="*/ 370 w 435"/>
                              <a:gd name="T45" fmla="*/ 200 h 245"/>
                              <a:gd name="T46" fmla="*/ 395 w 435"/>
                              <a:gd name="T47" fmla="*/ 175 h 245"/>
                              <a:gd name="T48" fmla="*/ 415 w 435"/>
                              <a:gd name="T49" fmla="*/ 150 h 245"/>
                              <a:gd name="T50" fmla="*/ 430 w 435"/>
                              <a:gd name="T51" fmla="*/ 125 h 245"/>
                              <a:gd name="T52" fmla="*/ 435 w 435"/>
                              <a:gd name="T53" fmla="*/ 95 h 245"/>
                              <a:gd name="T54" fmla="*/ 435 w 435"/>
                              <a:gd name="T55" fmla="*/ 95 h 245"/>
                              <a:gd name="T56" fmla="*/ 430 w 435"/>
                              <a:gd name="T57" fmla="*/ 65 h 245"/>
                              <a:gd name="T58" fmla="*/ 420 w 435"/>
                              <a:gd name="T59" fmla="*/ 45 h 245"/>
                              <a:gd name="T60" fmla="*/ 400 w 435"/>
                              <a:gd name="T61" fmla="*/ 30 h 245"/>
                              <a:gd name="T62" fmla="*/ 370 w 435"/>
                              <a:gd name="T63" fmla="*/ 15 h 245"/>
                              <a:gd name="T64" fmla="*/ 340 w 435"/>
                              <a:gd name="T65" fmla="*/ 10 h 245"/>
                              <a:gd name="T66" fmla="*/ 300 w 435"/>
                              <a:gd name="T67" fmla="*/ 5 h 245"/>
                              <a:gd name="T68" fmla="*/ 215 w 435"/>
                              <a:gd name="T69" fmla="*/ 0 h 245"/>
                              <a:gd name="T70" fmla="*/ 215 w 435"/>
                              <a:gd name="T71" fmla="*/ 0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5" h="245">
                                <a:moveTo>
                                  <a:pt x="215" y="0"/>
                                </a:moveTo>
                                <a:lnTo>
                                  <a:pt x="215" y="0"/>
                                </a:lnTo>
                                <a:lnTo>
                                  <a:pt x="135" y="5"/>
                                </a:lnTo>
                                <a:lnTo>
                                  <a:pt x="95" y="10"/>
                                </a:lnTo>
                                <a:lnTo>
                                  <a:pt x="65" y="15"/>
                                </a:lnTo>
                                <a:lnTo>
                                  <a:pt x="40" y="30"/>
                                </a:lnTo>
                                <a:lnTo>
                                  <a:pt x="20" y="45"/>
                                </a:lnTo>
                                <a:lnTo>
                                  <a:pt x="5" y="65"/>
                                </a:lnTo>
                                <a:lnTo>
                                  <a:pt x="0" y="95"/>
                                </a:lnTo>
                                <a:lnTo>
                                  <a:pt x="0" y="125"/>
                                </a:lnTo>
                                <a:lnTo>
                                  <a:pt x="15" y="150"/>
                                </a:lnTo>
                                <a:lnTo>
                                  <a:pt x="35" y="175"/>
                                </a:lnTo>
                                <a:lnTo>
                                  <a:pt x="60" y="200"/>
                                </a:lnTo>
                                <a:lnTo>
                                  <a:pt x="95" y="220"/>
                                </a:lnTo>
                                <a:lnTo>
                                  <a:pt x="130" y="230"/>
                                </a:lnTo>
                                <a:lnTo>
                                  <a:pt x="170" y="240"/>
                                </a:lnTo>
                                <a:lnTo>
                                  <a:pt x="215" y="245"/>
                                </a:lnTo>
                                <a:lnTo>
                                  <a:pt x="260" y="240"/>
                                </a:lnTo>
                                <a:lnTo>
                                  <a:pt x="300" y="230"/>
                                </a:lnTo>
                                <a:lnTo>
                                  <a:pt x="340" y="220"/>
                                </a:lnTo>
                                <a:lnTo>
                                  <a:pt x="370" y="200"/>
                                </a:lnTo>
                                <a:lnTo>
                                  <a:pt x="395" y="175"/>
                                </a:lnTo>
                                <a:lnTo>
                                  <a:pt x="415" y="150"/>
                                </a:lnTo>
                                <a:lnTo>
                                  <a:pt x="430" y="125"/>
                                </a:lnTo>
                                <a:lnTo>
                                  <a:pt x="435" y="95"/>
                                </a:lnTo>
                                <a:lnTo>
                                  <a:pt x="430" y="65"/>
                                </a:lnTo>
                                <a:lnTo>
                                  <a:pt x="420" y="45"/>
                                </a:lnTo>
                                <a:lnTo>
                                  <a:pt x="400" y="30"/>
                                </a:lnTo>
                                <a:lnTo>
                                  <a:pt x="370" y="15"/>
                                </a:lnTo>
                                <a:lnTo>
                                  <a:pt x="340" y="10"/>
                                </a:lnTo>
                                <a:lnTo>
                                  <a:pt x="300" y="5"/>
                                </a:lnTo>
                                <a:lnTo>
                                  <a:pt x="21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" name="Freeform 33"/>
                        <wps:cNvSpPr>
                          <a:spLocks/>
                        </wps:cNvSpPr>
                        <wps:spPr bwMode="auto">
                          <a:xfrm>
                            <a:off x="4924" y="8937"/>
                            <a:ext cx="300" cy="195"/>
                          </a:xfrm>
                          <a:custGeom>
                            <a:avLst/>
                            <a:gdLst>
                              <a:gd name="T0" fmla="*/ 150 w 300"/>
                              <a:gd name="T1" fmla="*/ 0 h 195"/>
                              <a:gd name="T2" fmla="*/ 150 w 300"/>
                              <a:gd name="T3" fmla="*/ 0 h 195"/>
                              <a:gd name="T4" fmla="*/ 120 w 300"/>
                              <a:gd name="T5" fmla="*/ 0 h 195"/>
                              <a:gd name="T6" fmla="*/ 95 w 300"/>
                              <a:gd name="T7" fmla="*/ 5 h 195"/>
                              <a:gd name="T8" fmla="*/ 70 w 300"/>
                              <a:gd name="T9" fmla="*/ 15 h 195"/>
                              <a:gd name="T10" fmla="*/ 45 w 300"/>
                              <a:gd name="T11" fmla="*/ 25 h 195"/>
                              <a:gd name="T12" fmla="*/ 30 w 300"/>
                              <a:gd name="T13" fmla="*/ 40 h 195"/>
                              <a:gd name="T14" fmla="*/ 15 w 300"/>
                              <a:gd name="T15" fmla="*/ 55 h 195"/>
                              <a:gd name="T16" fmla="*/ 5 w 300"/>
                              <a:gd name="T17" fmla="*/ 75 h 195"/>
                              <a:gd name="T18" fmla="*/ 0 w 300"/>
                              <a:gd name="T19" fmla="*/ 95 h 195"/>
                              <a:gd name="T20" fmla="*/ 0 w 300"/>
                              <a:gd name="T21" fmla="*/ 95 h 195"/>
                              <a:gd name="T22" fmla="*/ 5 w 300"/>
                              <a:gd name="T23" fmla="*/ 115 h 195"/>
                              <a:gd name="T24" fmla="*/ 15 w 300"/>
                              <a:gd name="T25" fmla="*/ 135 h 195"/>
                              <a:gd name="T26" fmla="*/ 25 w 300"/>
                              <a:gd name="T27" fmla="*/ 150 h 195"/>
                              <a:gd name="T28" fmla="*/ 45 w 300"/>
                              <a:gd name="T29" fmla="*/ 165 h 195"/>
                              <a:gd name="T30" fmla="*/ 65 w 300"/>
                              <a:gd name="T31" fmla="*/ 180 h 195"/>
                              <a:gd name="T32" fmla="*/ 95 w 300"/>
                              <a:gd name="T33" fmla="*/ 190 h 195"/>
                              <a:gd name="T34" fmla="*/ 120 w 300"/>
                              <a:gd name="T35" fmla="*/ 195 h 195"/>
                              <a:gd name="T36" fmla="*/ 150 w 300"/>
                              <a:gd name="T37" fmla="*/ 195 h 195"/>
                              <a:gd name="T38" fmla="*/ 150 w 300"/>
                              <a:gd name="T39" fmla="*/ 195 h 195"/>
                              <a:gd name="T40" fmla="*/ 180 w 300"/>
                              <a:gd name="T41" fmla="*/ 195 h 195"/>
                              <a:gd name="T42" fmla="*/ 210 w 300"/>
                              <a:gd name="T43" fmla="*/ 190 h 195"/>
                              <a:gd name="T44" fmla="*/ 235 w 300"/>
                              <a:gd name="T45" fmla="*/ 180 h 195"/>
                              <a:gd name="T46" fmla="*/ 255 w 300"/>
                              <a:gd name="T47" fmla="*/ 165 h 195"/>
                              <a:gd name="T48" fmla="*/ 275 w 300"/>
                              <a:gd name="T49" fmla="*/ 150 h 195"/>
                              <a:gd name="T50" fmla="*/ 290 w 300"/>
                              <a:gd name="T51" fmla="*/ 135 h 195"/>
                              <a:gd name="T52" fmla="*/ 300 w 300"/>
                              <a:gd name="T53" fmla="*/ 115 h 195"/>
                              <a:gd name="T54" fmla="*/ 300 w 300"/>
                              <a:gd name="T55" fmla="*/ 95 h 195"/>
                              <a:gd name="T56" fmla="*/ 300 w 300"/>
                              <a:gd name="T57" fmla="*/ 95 h 195"/>
                              <a:gd name="T58" fmla="*/ 300 w 300"/>
                              <a:gd name="T59" fmla="*/ 75 h 195"/>
                              <a:gd name="T60" fmla="*/ 290 w 300"/>
                              <a:gd name="T61" fmla="*/ 55 h 195"/>
                              <a:gd name="T62" fmla="*/ 275 w 300"/>
                              <a:gd name="T63" fmla="*/ 40 h 195"/>
                              <a:gd name="T64" fmla="*/ 260 w 300"/>
                              <a:gd name="T65" fmla="*/ 25 h 195"/>
                              <a:gd name="T66" fmla="*/ 235 w 300"/>
                              <a:gd name="T67" fmla="*/ 15 h 195"/>
                              <a:gd name="T68" fmla="*/ 210 w 300"/>
                              <a:gd name="T69" fmla="*/ 5 h 195"/>
                              <a:gd name="T70" fmla="*/ 180 w 300"/>
                              <a:gd name="T71" fmla="*/ 0 h 195"/>
                              <a:gd name="T72" fmla="*/ 150 w 300"/>
                              <a:gd name="T73" fmla="*/ 0 h 195"/>
                              <a:gd name="T74" fmla="*/ 150 w 300"/>
                              <a:gd name="T75" fmla="*/ 0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300" h="195">
                                <a:moveTo>
                                  <a:pt x="150" y="0"/>
                                </a:moveTo>
                                <a:lnTo>
                                  <a:pt x="150" y="0"/>
                                </a:lnTo>
                                <a:lnTo>
                                  <a:pt x="120" y="0"/>
                                </a:lnTo>
                                <a:lnTo>
                                  <a:pt x="95" y="5"/>
                                </a:lnTo>
                                <a:lnTo>
                                  <a:pt x="70" y="15"/>
                                </a:lnTo>
                                <a:lnTo>
                                  <a:pt x="45" y="25"/>
                                </a:lnTo>
                                <a:lnTo>
                                  <a:pt x="30" y="40"/>
                                </a:lnTo>
                                <a:lnTo>
                                  <a:pt x="15" y="55"/>
                                </a:lnTo>
                                <a:lnTo>
                                  <a:pt x="5" y="75"/>
                                </a:lnTo>
                                <a:lnTo>
                                  <a:pt x="0" y="95"/>
                                </a:lnTo>
                                <a:lnTo>
                                  <a:pt x="5" y="115"/>
                                </a:lnTo>
                                <a:lnTo>
                                  <a:pt x="15" y="135"/>
                                </a:lnTo>
                                <a:lnTo>
                                  <a:pt x="25" y="150"/>
                                </a:lnTo>
                                <a:lnTo>
                                  <a:pt x="45" y="165"/>
                                </a:lnTo>
                                <a:lnTo>
                                  <a:pt x="65" y="180"/>
                                </a:lnTo>
                                <a:lnTo>
                                  <a:pt x="95" y="190"/>
                                </a:lnTo>
                                <a:lnTo>
                                  <a:pt x="120" y="195"/>
                                </a:lnTo>
                                <a:lnTo>
                                  <a:pt x="150" y="195"/>
                                </a:lnTo>
                                <a:lnTo>
                                  <a:pt x="180" y="195"/>
                                </a:lnTo>
                                <a:lnTo>
                                  <a:pt x="210" y="190"/>
                                </a:lnTo>
                                <a:lnTo>
                                  <a:pt x="235" y="180"/>
                                </a:lnTo>
                                <a:lnTo>
                                  <a:pt x="255" y="165"/>
                                </a:lnTo>
                                <a:lnTo>
                                  <a:pt x="275" y="150"/>
                                </a:lnTo>
                                <a:lnTo>
                                  <a:pt x="290" y="135"/>
                                </a:lnTo>
                                <a:lnTo>
                                  <a:pt x="300" y="115"/>
                                </a:lnTo>
                                <a:lnTo>
                                  <a:pt x="300" y="95"/>
                                </a:lnTo>
                                <a:lnTo>
                                  <a:pt x="300" y="75"/>
                                </a:lnTo>
                                <a:lnTo>
                                  <a:pt x="290" y="55"/>
                                </a:lnTo>
                                <a:lnTo>
                                  <a:pt x="275" y="40"/>
                                </a:lnTo>
                                <a:lnTo>
                                  <a:pt x="260" y="25"/>
                                </a:lnTo>
                                <a:lnTo>
                                  <a:pt x="235" y="15"/>
                                </a:lnTo>
                                <a:lnTo>
                                  <a:pt x="210" y="5"/>
                                </a:lnTo>
                                <a:lnTo>
                                  <a:pt x="180" y="0"/>
                                </a:lnTo>
                                <a:lnTo>
                                  <a:pt x="15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Freeform 34"/>
                        <wps:cNvSpPr>
                          <a:spLocks/>
                        </wps:cNvSpPr>
                        <wps:spPr bwMode="auto">
                          <a:xfrm>
                            <a:off x="4969" y="8937"/>
                            <a:ext cx="210" cy="165"/>
                          </a:xfrm>
                          <a:custGeom>
                            <a:avLst/>
                            <a:gdLst>
                              <a:gd name="T0" fmla="*/ 105 w 210"/>
                              <a:gd name="T1" fmla="*/ 0 h 165"/>
                              <a:gd name="T2" fmla="*/ 105 w 210"/>
                              <a:gd name="T3" fmla="*/ 0 h 165"/>
                              <a:gd name="T4" fmla="*/ 85 w 210"/>
                              <a:gd name="T5" fmla="*/ 5 h 165"/>
                              <a:gd name="T6" fmla="*/ 65 w 210"/>
                              <a:gd name="T7" fmla="*/ 10 h 165"/>
                              <a:gd name="T8" fmla="*/ 50 w 210"/>
                              <a:gd name="T9" fmla="*/ 20 h 165"/>
                              <a:gd name="T10" fmla="*/ 35 w 210"/>
                              <a:gd name="T11" fmla="*/ 30 h 165"/>
                              <a:gd name="T12" fmla="*/ 20 w 210"/>
                              <a:gd name="T13" fmla="*/ 45 h 165"/>
                              <a:gd name="T14" fmla="*/ 10 w 210"/>
                              <a:gd name="T15" fmla="*/ 65 h 165"/>
                              <a:gd name="T16" fmla="*/ 5 w 210"/>
                              <a:gd name="T17" fmla="*/ 80 h 165"/>
                              <a:gd name="T18" fmla="*/ 0 w 210"/>
                              <a:gd name="T19" fmla="*/ 95 h 165"/>
                              <a:gd name="T20" fmla="*/ 0 w 210"/>
                              <a:gd name="T21" fmla="*/ 95 h 165"/>
                              <a:gd name="T22" fmla="*/ 5 w 210"/>
                              <a:gd name="T23" fmla="*/ 110 h 165"/>
                              <a:gd name="T24" fmla="*/ 10 w 210"/>
                              <a:gd name="T25" fmla="*/ 120 h 165"/>
                              <a:gd name="T26" fmla="*/ 20 w 210"/>
                              <a:gd name="T27" fmla="*/ 135 h 165"/>
                              <a:gd name="T28" fmla="*/ 30 w 210"/>
                              <a:gd name="T29" fmla="*/ 145 h 165"/>
                              <a:gd name="T30" fmla="*/ 65 w 210"/>
                              <a:gd name="T31" fmla="*/ 160 h 165"/>
                              <a:gd name="T32" fmla="*/ 105 w 210"/>
                              <a:gd name="T33" fmla="*/ 165 h 165"/>
                              <a:gd name="T34" fmla="*/ 105 w 210"/>
                              <a:gd name="T35" fmla="*/ 165 h 165"/>
                              <a:gd name="T36" fmla="*/ 145 w 210"/>
                              <a:gd name="T37" fmla="*/ 160 h 165"/>
                              <a:gd name="T38" fmla="*/ 180 w 210"/>
                              <a:gd name="T39" fmla="*/ 145 h 165"/>
                              <a:gd name="T40" fmla="*/ 195 w 210"/>
                              <a:gd name="T41" fmla="*/ 135 h 165"/>
                              <a:gd name="T42" fmla="*/ 205 w 210"/>
                              <a:gd name="T43" fmla="*/ 120 h 165"/>
                              <a:gd name="T44" fmla="*/ 210 w 210"/>
                              <a:gd name="T45" fmla="*/ 110 h 165"/>
                              <a:gd name="T46" fmla="*/ 210 w 210"/>
                              <a:gd name="T47" fmla="*/ 95 h 165"/>
                              <a:gd name="T48" fmla="*/ 210 w 210"/>
                              <a:gd name="T49" fmla="*/ 95 h 165"/>
                              <a:gd name="T50" fmla="*/ 210 w 210"/>
                              <a:gd name="T51" fmla="*/ 80 h 165"/>
                              <a:gd name="T52" fmla="*/ 205 w 210"/>
                              <a:gd name="T53" fmla="*/ 65 h 165"/>
                              <a:gd name="T54" fmla="*/ 195 w 210"/>
                              <a:gd name="T55" fmla="*/ 45 h 165"/>
                              <a:gd name="T56" fmla="*/ 180 w 210"/>
                              <a:gd name="T57" fmla="*/ 30 h 165"/>
                              <a:gd name="T58" fmla="*/ 165 w 210"/>
                              <a:gd name="T59" fmla="*/ 20 h 165"/>
                              <a:gd name="T60" fmla="*/ 145 w 210"/>
                              <a:gd name="T61" fmla="*/ 10 h 165"/>
                              <a:gd name="T62" fmla="*/ 130 w 210"/>
                              <a:gd name="T63" fmla="*/ 5 h 165"/>
                              <a:gd name="T64" fmla="*/ 105 w 210"/>
                              <a:gd name="T65" fmla="*/ 0 h 165"/>
                              <a:gd name="T66" fmla="*/ 105 w 210"/>
                              <a:gd name="T67" fmla="*/ 0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10" h="165">
                                <a:moveTo>
                                  <a:pt x="105" y="0"/>
                                </a:moveTo>
                                <a:lnTo>
                                  <a:pt x="105" y="0"/>
                                </a:lnTo>
                                <a:lnTo>
                                  <a:pt x="85" y="5"/>
                                </a:lnTo>
                                <a:lnTo>
                                  <a:pt x="65" y="10"/>
                                </a:lnTo>
                                <a:lnTo>
                                  <a:pt x="50" y="20"/>
                                </a:lnTo>
                                <a:lnTo>
                                  <a:pt x="35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5" y="80"/>
                                </a:lnTo>
                                <a:lnTo>
                                  <a:pt x="0" y="95"/>
                                </a:lnTo>
                                <a:lnTo>
                                  <a:pt x="5" y="110"/>
                                </a:lnTo>
                                <a:lnTo>
                                  <a:pt x="10" y="120"/>
                                </a:lnTo>
                                <a:lnTo>
                                  <a:pt x="20" y="135"/>
                                </a:lnTo>
                                <a:lnTo>
                                  <a:pt x="30" y="145"/>
                                </a:lnTo>
                                <a:lnTo>
                                  <a:pt x="65" y="160"/>
                                </a:lnTo>
                                <a:lnTo>
                                  <a:pt x="105" y="165"/>
                                </a:lnTo>
                                <a:lnTo>
                                  <a:pt x="145" y="160"/>
                                </a:lnTo>
                                <a:lnTo>
                                  <a:pt x="180" y="145"/>
                                </a:lnTo>
                                <a:lnTo>
                                  <a:pt x="195" y="135"/>
                                </a:lnTo>
                                <a:lnTo>
                                  <a:pt x="205" y="120"/>
                                </a:lnTo>
                                <a:lnTo>
                                  <a:pt x="210" y="110"/>
                                </a:lnTo>
                                <a:lnTo>
                                  <a:pt x="210" y="95"/>
                                </a:lnTo>
                                <a:lnTo>
                                  <a:pt x="210" y="80"/>
                                </a:lnTo>
                                <a:lnTo>
                                  <a:pt x="205" y="65"/>
                                </a:lnTo>
                                <a:lnTo>
                                  <a:pt x="195" y="45"/>
                                </a:lnTo>
                                <a:lnTo>
                                  <a:pt x="180" y="30"/>
                                </a:lnTo>
                                <a:lnTo>
                                  <a:pt x="165" y="20"/>
                                </a:lnTo>
                                <a:lnTo>
                                  <a:pt x="145" y="10"/>
                                </a:lnTo>
                                <a:lnTo>
                                  <a:pt x="130" y="5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Freeform 35"/>
                        <wps:cNvSpPr>
                          <a:spLocks/>
                        </wps:cNvSpPr>
                        <wps:spPr bwMode="auto">
                          <a:xfrm>
                            <a:off x="5004" y="8937"/>
                            <a:ext cx="145" cy="145"/>
                          </a:xfrm>
                          <a:custGeom>
                            <a:avLst/>
                            <a:gdLst>
                              <a:gd name="T0" fmla="*/ 70 w 145"/>
                              <a:gd name="T1" fmla="*/ 0 h 145"/>
                              <a:gd name="T2" fmla="*/ 70 w 145"/>
                              <a:gd name="T3" fmla="*/ 0 h 145"/>
                              <a:gd name="T4" fmla="*/ 55 w 145"/>
                              <a:gd name="T5" fmla="*/ 5 h 145"/>
                              <a:gd name="T6" fmla="*/ 45 w 145"/>
                              <a:gd name="T7" fmla="*/ 10 h 145"/>
                              <a:gd name="T8" fmla="*/ 30 w 145"/>
                              <a:gd name="T9" fmla="*/ 25 h 145"/>
                              <a:gd name="T10" fmla="*/ 20 w 145"/>
                              <a:gd name="T11" fmla="*/ 35 h 145"/>
                              <a:gd name="T12" fmla="*/ 5 w 145"/>
                              <a:gd name="T13" fmla="*/ 70 h 145"/>
                              <a:gd name="T14" fmla="*/ 0 w 145"/>
                              <a:gd name="T15" fmla="*/ 95 h 145"/>
                              <a:gd name="T16" fmla="*/ 0 w 145"/>
                              <a:gd name="T17" fmla="*/ 95 h 145"/>
                              <a:gd name="T18" fmla="*/ 0 w 145"/>
                              <a:gd name="T19" fmla="*/ 105 h 145"/>
                              <a:gd name="T20" fmla="*/ 5 w 145"/>
                              <a:gd name="T21" fmla="*/ 115 h 145"/>
                              <a:gd name="T22" fmla="*/ 20 w 145"/>
                              <a:gd name="T23" fmla="*/ 130 h 145"/>
                              <a:gd name="T24" fmla="*/ 45 w 145"/>
                              <a:gd name="T25" fmla="*/ 140 h 145"/>
                              <a:gd name="T26" fmla="*/ 70 w 145"/>
                              <a:gd name="T27" fmla="*/ 145 h 145"/>
                              <a:gd name="T28" fmla="*/ 70 w 145"/>
                              <a:gd name="T29" fmla="*/ 145 h 145"/>
                              <a:gd name="T30" fmla="*/ 100 w 145"/>
                              <a:gd name="T31" fmla="*/ 140 h 145"/>
                              <a:gd name="T32" fmla="*/ 125 w 145"/>
                              <a:gd name="T33" fmla="*/ 130 h 145"/>
                              <a:gd name="T34" fmla="*/ 140 w 145"/>
                              <a:gd name="T35" fmla="*/ 115 h 145"/>
                              <a:gd name="T36" fmla="*/ 145 w 145"/>
                              <a:gd name="T37" fmla="*/ 95 h 145"/>
                              <a:gd name="T38" fmla="*/ 145 w 145"/>
                              <a:gd name="T39" fmla="*/ 95 h 145"/>
                              <a:gd name="T40" fmla="*/ 140 w 145"/>
                              <a:gd name="T41" fmla="*/ 70 h 145"/>
                              <a:gd name="T42" fmla="*/ 125 w 145"/>
                              <a:gd name="T43" fmla="*/ 40 h 145"/>
                              <a:gd name="T44" fmla="*/ 115 w 145"/>
                              <a:gd name="T45" fmla="*/ 25 h 145"/>
                              <a:gd name="T46" fmla="*/ 105 w 145"/>
                              <a:gd name="T47" fmla="*/ 10 h 145"/>
                              <a:gd name="T48" fmla="*/ 90 w 145"/>
                              <a:gd name="T49" fmla="*/ 5 h 145"/>
                              <a:gd name="T50" fmla="*/ 70 w 145"/>
                              <a:gd name="T51" fmla="*/ 0 h 145"/>
                              <a:gd name="T52" fmla="*/ 70 w 145"/>
                              <a:gd name="T53" fmla="*/ 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70" y="0"/>
                                </a:moveTo>
                                <a:lnTo>
                                  <a:pt x="70" y="0"/>
                                </a:lnTo>
                                <a:lnTo>
                                  <a:pt x="55" y="5"/>
                                </a:lnTo>
                                <a:lnTo>
                                  <a:pt x="45" y="10"/>
                                </a:lnTo>
                                <a:lnTo>
                                  <a:pt x="30" y="25"/>
                                </a:lnTo>
                                <a:lnTo>
                                  <a:pt x="20" y="35"/>
                                </a:lnTo>
                                <a:lnTo>
                                  <a:pt x="5" y="70"/>
                                </a:lnTo>
                                <a:lnTo>
                                  <a:pt x="0" y="95"/>
                                </a:lnTo>
                                <a:lnTo>
                                  <a:pt x="0" y="105"/>
                                </a:lnTo>
                                <a:lnTo>
                                  <a:pt x="5" y="115"/>
                                </a:lnTo>
                                <a:lnTo>
                                  <a:pt x="20" y="130"/>
                                </a:lnTo>
                                <a:lnTo>
                                  <a:pt x="45" y="140"/>
                                </a:lnTo>
                                <a:lnTo>
                                  <a:pt x="70" y="145"/>
                                </a:lnTo>
                                <a:lnTo>
                                  <a:pt x="100" y="140"/>
                                </a:lnTo>
                                <a:lnTo>
                                  <a:pt x="125" y="130"/>
                                </a:lnTo>
                                <a:lnTo>
                                  <a:pt x="140" y="115"/>
                                </a:lnTo>
                                <a:lnTo>
                                  <a:pt x="145" y="95"/>
                                </a:lnTo>
                                <a:lnTo>
                                  <a:pt x="140" y="70"/>
                                </a:lnTo>
                                <a:lnTo>
                                  <a:pt x="125" y="40"/>
                                </a:lnTo>
                                <a:lnTo>
                                  <a:pt x="115" y="25"/>
                                </a:lnTo>
                                <a:lnTo>
                                  <a:pt x="105" y="10"/>
                                </a:lnTo>
                                <a:lnTo>
                                  <a:pt x="90" y="5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" name="Freeform 36"/>
                        <wps:cNvSpPr>
                          <a:spLocks/>
                        </wps:cNvSpPr>
                        <wps:spPr bwMode="auto">
                          <a:xfrm>
                            <a:off x="4824" y="8917"/>
                            <a:ext cx="510" cy="20"/>
                          </a:xfrm>
                          <a:custGeom>
                            <a:avLst/>
                            <a:gdLst>
                              <a:gd name="T0" fmla="*/ 510 w 510"/>
                              <a:gd name="T1" fmla="*/ 20 h 20"/>
                              <a:gd name="T2" fmla="*/ 510 w 510"/>
                              <a:gd name="T3" fmla="*/ 20 h 20"/>
                              <a:gd name="T4" fmla="*/ 485 w 510"/>
                              <a:gd name="T5" fmla="*/ 10 h 20"/>
                              <a:gd name="T6" fmla="*/ 440 w 510"/>
                              <a:gd name="T7" fmla="*/ 0 h 20"/>
                              <a:gd name="T8" fmla="*/ 405 w 510"/>
                              <a:gd name="T9" fmla="*/ 0 h 20"/>
                              <a:gd name="T10" fmla="*/ 365 w 510"/>
                              <a:gd name="T11" fmla="*/ 0 h 20"/>
                              <a:gd name="T12" fmla="*/ 315 w 510"/>
                              <a:gd name="T13" fmla="*/ 10 h 20"/>
                              <a:gd name="T14" fmla="*/ 250 w 510"/>
                              <a:gd name="T15" fmla="*/ 20 h 20"/>
                              <a:gd name="T16" fmla="*/ 250 w 510"/>
                              <a:gd name="T17" fmla="*/ 20 h 20"/>
                              <a:gd name="T18" fmla="*/ 250 w 510"/>
                              <a:gd name="T19" fmla="*/ 20 h 20"/>
                              <a:gd name="T20" fmla="*/ 190 w 510"/>
                              <a:gd name="T21" fmla="*/ 10 h 20"/>
                              <a:gd name="T22" fmla="*/ 140 w 510"/>
                              <a:gd name="T23" fmla="*/ 5 h 20"/>
                              <a:gd name="T24" fmla="*/ 100 w 510"/>
                              <a:gd name="T25" fmla="*/ 0 h 20"/>
                              <a:gd name="T26" fmla="*/ 65 w 510"/>
                              <a:gd name="T27" fmla="*/ 0 h 20"/>
                              <a:gd name="T28" fmla="*/ 20 w 510"/>
                              <a:gd name="T29" fmla="*/ 10 h 20"/>
                              <a:gd name="T30" fmla="*/ 0 w 510"/>
                              <a:gd name="T31" fmla="*/ 2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10" h="20">
                                <a:moveTo>
                                  <a:pt x="510" y="20"/>
                                </a:moveTo>
                                <a:lnTo>
                                  <a:pt x="510" y="20"/>
                                </a:lnTo>
                                <a:lnTo>
                                  <a:pt x="485" y="10"/>
                                </a:lnTo>
                                <a:lnTo>
                                  <a:pt x="440" y="0"/>
                                </a:lnTo>
                                <a:lnTo>
                                  <a:pt x="405" y="0"/>
                                </a:lnTo>
                                <a:lnTo>
                                  <a:pt x="365" y="0"/>
                                </a:lnTo>
                                <a:lnTo>
                                  <a:pt x="315" y="10"/>
                                </a:lnTo>
                                <a:lnTo>
                                  <a:pt x="250" y="20"/>
                                </a:lnTo>
                                <a:lnTo>
                                  <a:pt x="190" y="10"/>
                                </a:lnTo>
                                <a:lnTo>
                                  <a:pt x="140" y="5"/>
                                </a:lnTo>
                                <a:lnTo>
                                  <a:pt x="100" y="0"/>
                                </a:lnTo>
                                <a:lnTo>
                                  <a:pt x="65" y="0"/>
                                </a:lnTo>
                                <a:lnTo>
                                  <a:pt x="20" y="10"/>
                                </a:ln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Freeform 37"/>
                        <wps:cNvSpPr>
                          <a:spLocks/>
                        </wps:cNvSpPr>
                        <wps:spPr bwMode="auto">
                          <a:xfrm>
                            <a:off x="4824" y="8892"/>
                            <a:ext cx="510" cy="45"/>
                          </a:xfrm>
                          <a:custGeom>
                            <a:avLst/>
                            <a:gdLst>
                              <a:gd name="T0" fmla="*/ 510 w 510"/>
                              <a:gd name="T1" fmla="*/ 45 h 45"/>
                              <a:gd name="T2" fmla="*/ 510 w 510"/>
                              <a:gd name="T3" fmla="*/ 45 h 45"/>
                              <a:gd name="T4" fmla="*/ 470 w 510"/>
                              <a:gd name="T5" fmla="*/ 30 h 45"/>
                              <a:gd name="T6" fmla="*/ 420 w 510"/>
                              <a:gd name="T7" fmla="*/ 20 h 45"/>
                              <a:gd name="T8" fmla="*/ 355 w 510"/>
                              <a:gd name="T9" fmla="*/ 10 h 45"/>
                              <a:gd name="T10" fmla="*/ 280 w 510"/>
                              <a:gd name="T11" fmla="*/ 0 h 45"/>
                              <a:gd name="T12" fmla="*/ 195 w 510"/>
                              <a:gd name="T13" fmla="*/ 5 h 45"/>
                              <a:gd name="T14" fmla="*/ 145 w 510"/>
                              <a:gd name="T15" fmla="*/ 10 h 45"/>
                              <a:gd name="T16" fmla="*/ 100 w 510"/>
                              <a:gd name="T17" fmla="*/ 15 h 45"/>
                              <a:gd name="T18" fmla="*/ 50 w 510"/>
                              <a:gd name="T19" fmla="*/ 30 h 45"/>
                              <a:gd name="T20" fmla="*/ 0 w 510"/>
                              <a:gd name="T21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10" h="45">
                                <a:moveTo>
                                  <a:pt x="510" y="45"/>
                                </a:moveTo>
                                <a:lnTo>
                                  <a:pt x="510" y="45"/>
                                </a:lnTo>
                                <a:lnTo>
                                  <a:pt x="470" y="30"/>
                                </a:lnTo>
                                <a:lnTo>
                                  <a:pt x="420" y="20"/>
                                </a:lnTo>
                                <a:lnTo>
                                  <a:pt x="355" y="10"/>
                                </a:lnTo>
                                <a:lnTo>
                                  <a:pt x="280" y="0"/>
                                </a:lnTo>
                                <a:lnTo>
                                  <a:pt x="195" y="5"/>
                                </a:lnTo>
                                <a:lnTo>
                                  <a:pt x="145" y="10"/>
                                </a:lnTo>
                                <a:lnTo>
                                  <a:pt x="100" y="15"/>
                                </a:lnTo>
                                <a:lnTo>
                                  <a:pt x="50" y="30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" name="Line 38"/>
                        <wps:cNvCnPr/>
                        <wps:spPr bwMode="auto">
                          <a:xfrm flipH="1">
                            <a:off x="4819" y="8842"/>
                            <a:ext cx="515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" name="Line 39"/>
                        <wps:cNvCnPr/>
                        <wps:spPr bwMode="auto">
                          <a:xfrm flipH="1">
                            <a:off x="4819" y="8812"/>
                            <a:ext cx="515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" name="Freeform 40"/>
                        <wps:cNvSpPr>
                          <a:spLocks/>
                        </wps:cNvSpPr>
                        <wps:spPr bwMode="auto">
                          <a:xfrm>
                            <a:off x="4295" y="8937"/>
                            <a:ext cx="50" cy="250"/>
                          </a:xfrm>
                          <a:custGeom>
                            <a:avLst/>
                            <a:gdLst>
                              <a:gd name="T0" fmla="*/ 10 w 50"/>
                              <a:gd name="T1" fmla="*/ 0 h 250"/>
                              <a:gd name="T2" fmla="*/ 10 w 50"/>
                              <a:gd name="T3" fmla="*/ 0 h 250"/>
                              <a:gd name="T4" fmla="*/ 25 w 50"/>
                              <a:gd name="T5" fmla="*/ 10 h 250"/>
                              <a:gd name="T6" fmla="*/ 35 w 50"/>
                              <a:gd name="T7" fmla="*/ 25 h 250"/>
                              <a:gd name="T8" fmla="*/ 45 w 50"/>
                              <a:gd name="T9" fmla="*/ 50 h 250"/>
                              <a:gd name="T10" fmla="*/ 50 w 50"/>
                              <a:gd name="T11" fmla="*/ 80 h 250"/>
                              <a:gd name="T12" fmla="*/ 45 w 50"/>
                              <a:gd name="T13" fmla="*/ 110 h 250"/>
                              <a:gd name="T14" fmla="*/ 35 w 50"/>
                              <a:gd name="T15" fmla="*/ 135 h 250"/>
                              <a:gd name="T16" fmla="*/ 25 w 50"/>
                              <a:gd name="T17" fmla="*/ 155 h 250"/>
                              <a:gd name="T18" fmla="*/ 5 w 50"/>
                              <a:gd name="T19" fmla="*/ 185 h 250"/>
                              <a:gd name="T20" fmla="*/ 5 w 50"/>
                              <a:gd name="T21" fmla="*/ 185 h 250"/>
                              <a:gd name="T22" fmla="*/ 0 w 50"/>
                              <a:gd name="T23" fmla="*/ 190 h 250"/>
                              <a:gd name="T24" fmla="*/ 5 w 50"/>
                              <a:gd name="T25" fmla="*/ 200 h 250"/>
                              <a:gd name="T26" fmla="*/ 20 w 50"/>
                              <a:gd name="T27" fmla="*/ 215 h 250"/>
                              <a:gd name="T28" fmla="*/ 50 w 50"/>
                              <a:gd name="T29" fmla="*/ 235 h 250"/>
                              <a:gd name="T30" fmla="*/ 5 w 50"/>
                              <a:gd name="T31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10" y="0"/>
                                </a:moveTo>
                                <a:lnTo>
                                  <a:pt x="10" y="0"/>
                                </a:lnTo>
                                <a:lnTo>
                                  <a:pt x="25" y="10"/>
                                </a:lnTo>
                                <a:lnTo>
                                  <a:pt x="35" y="25"/>
                                </a:lnTo>
                                <a:lnTo>
                                  <a:pt x="45" y="50"/>
                                </a:lnTo>
                                <a:lnTo>
                                  <a:pt x="50" y="80"/>
                                </a:lnTo>
                                <a:lnTo>
                                  <a:pt x="45" y="110"/>
                                </a:lnTo>
                                <a:lnTo>
                                  <a:pt x="35" y="135"/>
                                </a:lnTo>
                                <a:lnTo>
                                  <a:pt x="25" y="155"/>
                                </a:lnTo>
                                <a:lnTo>
                                  <a:pt x="5" y="185"/>
                                </a:lnTo>
                                <a:lnTo>
                                  <a:pt x="0" y="190"/>
                                </a:lnTo>
                                <a:lnTo>
                                  <a:pt x="5" y="200"/>
                                </a:lnTo>
                                <a:lnTo>
                                  <a:pt x="20" y="215"/>
                                </a:lnTo>
                                <a:lnTo>
                                  <a:pt x="50" y="235"/>
                                </a:lnTo>
                                <a:lnTo>
                                  <a:pt x="5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Freeform 41"/>
                        <wps:cNvSpPr>
                          <a:spLocks/>
                        </wps:cNvSpPr>
                        <wps:spPr bwMode="auto">
                          <a:xfrm>
                            <a:off x="4769" y="8937"/>
                            <a:ext cx="50" cy="250"/>
                          </a:xfrm>
                          <a:custGeom>
                            <a:avLst/>
                            <a:gdLst>
                              <a:gd name="T0" fmla="*/ 45 w 50"/>
                              <a:gd name="T1" fmla="*/ 0 h 250"/>
                              <a:gd name="T2" fmla="*/ 45 w 50"/>
                              <a:gd name="T3" fmla="*/ 0 h 250"/>
                              <a:gd name="T4" fmla="*/ 25 w 50"/>
                              <a:gd name="T5" fmla="*/ 25 h 250"/>
                              <a:gd name="T6" fmla="*/ 10 w 50"/>
                              <a:gd name="T7" fmla="*/ 50 h 250"/>
                              <a:gd name="T8" fmla="*/ 5 w 50"/>
                              <a:gd name="T9" fmla="*/ 80 h 250"/>
                              <a:gd name="T10" fmla="*/ 10 w 50"/>
                              <a:gd name="T11" fmla="*/ 110 h 250"/>
                              <a:gd name="T12" fmla="*/ 15 w 50"/>
                              <a:gd name="T13" fmla="*/ 135 h 250"/>
                              <a:gd name="T14" fmla="*/ 25 w 50"/>
                              <a:gd name="T15" fmla="*/ 155 h 250"/>
                              <a:gd name="T16" fmla="*/ 45 w 50"/>
                              <a:gd name="T17" fmla="*/ 185 h 250"/>
                              <a:gd name="T18" fmla="*/ 45 w 50"/>
                              <a:gd name="T19" fmla="*/ 185 h 250"/>
                              <a:gd name="T20" fmla="*/ 50 w 50"/>
                              <a:gd name="T21" fmla="*/ 190 h 250"/>
                              <a:gd name="T22" fmla="*/ 45 w 50"/>
                              <a:gd name="T23" fmla="*/ 195 h 250"/>
                              <a:gd name="T24" fmla="*/ 30 w 50"/>
                              <a:gd name="T25" fmla="*/ 215 h 250"/>
                              <a:gd name="T26" fmla="*/ 0 w 50"/>
                              <a:gd name="T27" fmla="*/ 235 h 250"/>
                              <a:gd name="T28" fmla="*/ 50 w 50"/>
                              <a:gd name="T29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25" y="25"/>
                                </a:lnTo>
                                <a:lnTo>
                                  <a:pt x="10" y="50"/>
                                </a:lnTo>
                                <a:lnTo>
                                  <a:pt x="5" y="80"/>
                                </a:lnTo>
                                <a:lnTo>
                                  <a:pt x="10" y="110"/>
                                </a:lnTo>
                                <a:lnTo>
                                  <a:pt x="15" y="135"/>
                                </a:lnTo>
                                <a:lnTo>
                                  <a:pt x="25" y="155"/>
                                </a:lnTo>
                                <a:lnTo>
                                  <a:pt x="45" y="185"/>
                                </a:lnTo>
                                <a:lnTo>
                                  <a:pt x="50" y="190"/>
                                </a:lnTo>
                                <a:lnTo>
                                  <a:pt x="45" y="195"/>
                                </a:lnTo>
                                <a:lnTo>
                                  <a:pt x="30" y="215"/>
                                </a:lnTo>
                                <a:lnTo>
                                  <a:pt x="0" y="235"/>
                                </a:lnTo>
                                <a:lnTo>
                                  <a:pt x="50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" name="Freeform 42"/>
                        <wps:cNvSpPr>
                          <a:spLocks/>
                        </wps:cNvSpPr>
                        <wps:spPr bwMode="auto">
                          <a:xfrm>
                            <a:off x="4340" y="8937"/>
                            <a:ext cx="434" cy="245"/>
                          </a:xfrm>
                          <a:custGeom>
                            <a:avLst/>
                            <a:gdLst>
                              <a:gd name="T0" fmla="*/ 220 w 434"/>
                              <a:gd name="T1" fmla="*/ 0 h 245"/>
                              <a:gd name="T2" fmla="*/ 220 w 434"/>
                              <a:gd name="T3" fmla="*/ 0 h 245"/>
                              <a:gd name="T4" fmla="*/ 135 w 434"/>
                              <a:gd name="T5" fmla="*/ 5 h 245"/>
                              <a:gd name="T6" fmla="*/ 95 w 434"/>
                              <a:gd name="T7" fmla="*/ 10 h 245"/>
                              <a:gd name="T8" fmla="*/ 65 w 434"/>
                              <a:gd name="T9" fmla="*/ 15 h 245"/>
                              <a:gd name="T10" fmla="*/ 40 w 434"/>
                              <a:gd name="T11" fmla="*/ 30 h 245"/>
                              <a:gd name="T12" fmla="*/ 20 w 434"/>
                              <a:gd name="T13" fmla="*/ 45 h 245"/>
                              <a:gd name="T14" fmla="*/ 5 w 434"/>
                              <a:gd name="T15" fmla="*/ 65 h 245"/>
                              <a:gd name="T16" fmla="*/ 0 w 434"/>
                              <a:gd name="T17" fmla="*/ 95 h 245"/>
                              <a:gd name="T18" fmla="*/ 0 w 434"/>
                              <a:gd name="T19" fmla="*/ 95 h 245"/>
                              <a:gd name="T20" fmla="*/ 5 w 434"/>
                              <a:gd name="T21" fmla="*/ 125 h 245"/>
                              <a:gd name="T22" fmla="*/ 15 w 434"/>
                              <a:gd name="T23" fmla="*/ 150 h 245"/>
                              <a:gd name="T24" fmla="*/ 35 w 434"/>
                              <a:gd name="T25" fmla="*/ 175 h 245"/>
                              <a:gd name="T26" fmla="*/ 60 w 434"/>
                              <a:gd name="T27" fmla="*/ 200 h 245"/>
                              <a:gd name="T28" fmla="*/ 95 w 434"/>
                              <a:gd name="T29" fmla="*/ 220 h 245"/>
                              <a:gd name="T30" fmla="*/ 130 w 434"/>
                              <a:gd name="T31" fmla="*/ 230 h 245"/>
                              <a:gd name="T32" fmla="*/ 175 w 434"/>
                              <a:gd name="T33" fmla="*/ 240 h 245"/>
                              <a:gd name="T34" fmla="*/ 220 w 434"/>
                              <a:gd name="T35" fmla="*/ 245 h 245"/>
                              <a:gd name="T36" fmla="*/ 220 w 434"/>
                              <a:gd name="T37" fmla="*/ 245 h 245"/>
                              <a:gd name="T38" fmla="*/ 260 w 434"/>
                              <a:gd name="T39" fmla="*/ 240 h 245"/>
                              <a:gd name="T40" fmla="*/ 304 w 434"/>
                              <a:gd name="T41" fmla="*/ 230 h 245"/>
                              <a:gd name="T42" fmla="*/ 339 w 434"/>
                              <a:gd name="T43" fmla="*/ 220 h 245"/>
                              <a:gd name="T44" fmla="*/ 369 w 434"/>
                              <a:gd name="T45" fmla="*/ 200 h 245"/>
                              <a:gd name="T46" fmla="*/ 399 w 434"/>
                              <a:gd name="T47" fmla="*/ 175 h 245"/>
                              <a:gd name="T48" fmla="*/ 419 w 434"/>
                              <a:gd name="T49" fmla="*/ 150 h 245"/>
                              <a:gd name="T50" fmla="*/ 429 w 434"/>
                              <a:gd name="T51" fmla="*/ 125 h 245"/>
                              <a:gd name="T52" fmla="*/ 434 w 434"/>
                              <a:gd name="T53" fmla="*/ 95 h 245"/>
                              <a:gd name="T54" fmla="*/ 434 w 434"/>
                              <a:gd name="T55" fmla="*/ 95 h 245"/>
                              <a:gd name="T56" fmla="*/ 429 w 434"/>
                              <a:gd name="T57" fmla="*/ 65 h 245"/>
                              <a:gd name="T58" fmla="*/ 419 w 434"/>
                              <a:gd name="T59" fmla="*/ 45 h 245"/>
                              <a:gd name="T60" fmla="*/ 399 w 434"/>
                              <a:gd name="T61" fmla="*/ 30 h 245"/>
                              <a:gd name="T62" fmla="*/ 374 w 434"/>
                              <a:gd name="T63" fmla="*/ 15 h 245"/>
                              <a:gd name="T64" fmla="*/ 339 w 434"/>
                              <a:gd name="T65" fmla="*/ 10 h 245"/>
                              <a:gd name="T66" fmla="*/ 304 w 434"/>
                              <a:gd name="T67" fmla="*/ 5 h 245"/>
                              <a:gd name="T68" fmla="*/ 220 w 434"/>
                              <a:gd name="T69" fmla="*/ 0 h 245"/>
                              <a:gd name="T70" fmla="*/ 220 w 434"/>
                              <a:gd name="T71" fmla="*/ 0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4" h="245">
                                <a:moveTo>
                                  <a:pt x="220" y="0"/>
                                </a:moveTo>
                                <a:lnTo>
                                  <a:pt x="220" y="0"/>
                                </a:lnTo>
                                <a:lnTo>
                                  <a:pt x="135" y="5"/>
                                </a:lnTo>
                                <a:lnTo>
                                  <a:pt x="95" y="10"/>
                                </a:lnTo>
                                <a:lnTo>
                                  <a:pt x="65" y="15"/>
                                </a:lnTo>
                                <a:lnTo>
                                  <a:pt x="40" y="30"/>
                                </a:lnTo>
                                <a:lnTo>
                                  <a:pt x="20" y="45"/>
                                </a:lnTo>
                                <a:lnTo>
                                  <a:pt x="5" y="65"/>
                                </a:lnTo>
                                <a:lnTo>
                                  <a:pt x="0" y="95"/>
                                </a:lnTo>
                                <a:lnTo>
                                  <a:pt x="5" y="125"/>
                                </a:lnTo>
                                <a:lnTo>
                                  <a:pt x="15" y="150"/>
                                </a:lnTo>
                                <a:lnTo>
                                  <a:pt x="35" y="175"/>
                                </a:lnTo>
                                <a:lnTo>
                                  <a:pt x="60" y="200"/>
                                </a:lnTo>
                                <a:lnTo>
                                  <a:pt x="95" y="220"/>
                                </a:lnTo>
                                <a:lnTo>
                                  <a:pt x="130" y="230"/>
                                </a:lnTo>
                                <a:lnTo>
                                  <a:pt x="175" y="240"/>
                                </a:lnTo>
                                <a:lnTo>
                                  <a:pt x="220" y="245"/>
                                </a:lnTo>
                                <a:lnTo>
                                  <a:pt x="260" y="240"/>
                                </a:lnTo>
                                <a:lnTo>
                                  <a:pt x="304" y="230"/>
                                </a:lnTo>
                                <a:lnTo>
                                  <a:pt x="339" y="220"/>
                                </a:lnTo>
                                <a:lnTo>
                                  <a:pt x="369" y="200"/>
                                </a:lnTo>
                                <a:lnTo>
                                  <a:pt x="399" y="175"/>
                                </a:lnTo>
                                <a:lnTo>
                                  <a:pt x="419" y="150"/>
                                </a:lnTo>
                                <a:lnTo>
                                  <a:pt x="429" y="125"/>
                                </a:lnTo>
                                <a:lnTo>
                                  <a:pt x="434" y="95"/>
                                </a:lnTo>
                                <a:lnTo>
                                  <a:pt x="429" y="65"/>
                                </a:lnTo>
                                <a:lnTo>
                                  <a:pt x="419" y="45"/>
                                </a:lnTo>
                                <a:lnTo>
                                  <a:pt x="399" y="30"/>
                                </a:lnTo>
                                <a:lnTo>
                                  <a:pt x="374" y="15"/>
                                </a:lnTo>
                                <a:lnTo>
                                  <a:pt x="339" y="10"/>
                                </a:lnTo>
                                <a:lnTo>
                                  <a:pt x="304" y="5"/>
                                </a:lnTo>
                                <a:lnTo>
                                  <a:pt x="22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Freeform 43"/>
                        <wps:cNvSpPr>
                          <a:spLocks/>
                        </wps:cNvSpPr>
                        <wps:spPr bwMode="auto">
                          <a:xfrm>
                            <a:off x="4410" y="8937"/>
                            <a:ext cx="299" cy="195"/>
                          </a:xfrm>
                          <a:custGeom>
                            <a:avLst/>
                            <a:gdLst>
                              <a:gd name="T0" fmla="*/ 150 w 299"/>
                              <a:gd name="T1" fmla="*/ 0 h 195"/>
                              <a:gd name="T2" fmla="*/ 150 w 299"/>
                              <a:gd name="T3" fmla="*/ 0 h 195"/>
                              <a:gd name="T4" fmla="*/ 120 w 299"/>
                              <a:gd name="T5" fmla="*/ 0 h 195"/>
                              <a:gd name="T6" fmla="*/ 90 w 299"/>
                              <a:gd name="T7" fmla="*/ 5 h 195"/>
                              <a:gd name="T8" fmla="*/ 65 w 299"/>
                              <a:gd name="T9" fmla="*/ 15 h 195"/>
                              <a:gd name="T10" fmla="*/ 45 w 299"/>
                              <a:gd name="T11" fmla="*/ 25 h 195"/>
                              <a:gd name="T12" fmla="*/ 25 w 299"/>
                              <a:gd name="T13" fmla="*/ 40 h 195"/>
                              <a:gd name="T14" fmla="*/ 10 w 299"/>
                              <a:gd name="T15" fmla="*/ 55 h 195"/>
                              <a:gd name="T16" fmla="*/ 0 w 299"/>
                              <a:gd name="T17" fmla="*/ 75 h 195"/>
                              <a:gd name="T18" fmla="*/ 0 w 299"/>
                              <a:gd name="T19" fmla="*/ 95 h 195"/>
                              <a:gd name="T20" fmla="*/ 0 w 299"/>
                              <a:gd name="T21" fmla="*/ 95 h 195"/>
                              <a:gd name="T22" fmla="*/ 0 w 299"/>
                              <a:gd name="T23" fmla="*/ 115 h 195"/>
                              <a:gd name="T24" fmla="*/ 10 w 299"/>
                              <a:gd name="T25" fmla="*/ 135 h 195"/>
                              <a:gd name="T26" fmla="*/ 25 w 299"/>
                              <a:gd name="T27" fmla="*/ 150 h 195"/>
                              <a:gd name="T28" fmla="*/ 40 w 299"/>
                              <a:gd name="T29" fmla="*/ 165 h 195"/>
                              <a:gd name="T30" fmla="*/ 65 w 299"/>
                              <a:gd name="T31" fmla="*/ 180 h 195"/>
                              <a:gd name="T32" fmla="*/ 90 w 299"/>
                              <a:gd name="T33" fmla="*/ 190 h 195"/>
                              <a:gd name="T34" fmla="*/ 115 w 299"/>
                              <a:gd name="T35" fmla="*/ 195 h 195"/>
                              <a:gd name="T36" fmla="*/ 150 w 299"/>
                              <a:gd name="T37" fmla="*/ 195 h 195"/>
                              <a:gd name="T38" fmla="*/ 150 w 299"/>
                              <a:gd name="T39" fmla="*/ 195 h 195"/>
                              <a:gd name="T40" fmla="*/ 180 w 299"/>
                              <a:gd name="T41" fmla="*/ 195 h 195"/>
                              <a:gd name="T42" fmla="*/ 205 w 299"/>
                              <a:gd name="T43" fmla="*/ 190 h 195"/>
                              <a:gd name="T44" fmla="*/ 229 w 299"/>
                              <a:gd name="T45" fmla="*/ 180 h 195"/>
                              <a:gd name="T46" fmla="*/ 254 w 299"/>
                              <a:gd name="T47" fmla="*/ 165 h 195"/>
                              <a:gd name="T48" fmla="*/ 269 w 299"/>
                              <a:gd name="T49" fmla="*/ 150 h 195"/>
                              <a:gd name="T50" fmla="*/ 284 w 299"/>
                              <a:gd name="T51" fmla="*/ 135 h 195"/>
                              <a:gd name="T52" fmla="*/ 294 w 299"/>
                              <a:gd name="T53" fmla="*/ 115 h 195"/>
                              <a:gd name="T54" fmla="*/ 299 w 299"/>
                              <a:gd name="T55" fmla="*/ 95 h 195"/>
                              <a:gd name="T56" fmla="*/ 299 w 299"/>
                              <a:gd name="T57" fmla="*/ 95 h 195"/>
                              <a:gd name="T58" fmla="*/ 294 w 299"/>
                              <a:gd name="T59" fmla="*/ 75 h 195"/>
                              <a:gd name="T60" fmla="*/ 284 w 299"/>
                              <a:gd name="T61" fmla="*/ 55 h 195"/>
                              <a:gd name="T62" fmla="*/ 274 w 299"/>
                              <a:gd name="T63" fmla="*/ 40 h 195"/>
                              <a:gd name="T64" fmla="*/ 254 w 299"/>
                              <a:gd name="T65" fmla="*/ 25 h 195"/>
                              <a:gd name="T66" fmla="*/ 229 w 299"/>
                              <a:gd name="T67" fmla="*/ 15 h 195"/>
                              <a:gd name="T68" fmla="*/ 205 w 299"/>
                              <a:gd name="T69" fmla="*/ 5 h 195"/>
                              <a:gd name="T70" fmla="*/ 180 w 299"/>
                              <a:gd name="T71" fmla="*/ 0 h 195"/>
                              <a:gd name="T72" fmla="*/ 150 w 299"/>
                              <a:gd name="T73" fmla="*/ 0 h 195"/>
                              <a:gd name="T74" fmla="*/ 150 w 299"/>
                              <a:gd name="T75" fmla="*/ 0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299" h="195">
                                <a:moveTo>
                                  <a:pt x="150" y="0"/>
                                </a:moveTo>
                                <a:lnTo>
                                  <a:pt x="150" y="0"/>
                                </a:lnTo>
                                <a:lnTo>
                                  <a:pt x="120" y="0"/>
                                </a:lnTo>
                                <a:lnTo>
                                  <a:pt x="90" y="5"/>
                                </a:lnTo>
                                <a:lnTo>
                                  <a:pt x="65" y="15"/>
                                </a:lnTo>
                                <a:lnTo>
                                  <a:pt x="45" y="25"/>
                                </a:lnTo>
                                <a:lnTo>
                                  <a:pt x="25" y="40"/>
                                </a:lnTo>
                                <a:lnTo>
                                  <a:pt x="10" y="55"/>
                                </a:lnTo>
                                <a:lnTo>
                                  <a:pt x="0" y="75"/>
                                </a:lnTo>
                                <a:lnTo>
                                  <a:pt x="0" y="95"/>
                                </a:lnTo>
                                <a:lnTo>
                                  <a:pt x="0" y="115"/>
                                </a:lnTo>
                                <a:lnTo>
                                  <a:pt x="10" y="135"/>
                                </a:lnTo>
                                <a:lnTo>
                                  <a:pt x="25" y="150"/>
                                </a:lnTo>
                                <a:lnTo>
                                  <a:pt x="40" y="165"/>
                                </a:lnTo>
                                <a:lnTo>
                                  <a:pt x="65" y="180"/>
                                </a:lnTo>
                                <a:lnTo>
                                  <a:pt x="90" y="190"/>
                                </a:lnTo>
                                <a:lnTo>
                                  <a:pt x="115" y="195"/>
                                </a:lnTo>
                                <a:lnTo>
                                  <a:pt x="150" y="195"/>
                                </a:lnTo>
                                <a:lnTo>
                                  <a:pt x="180" y="195"/>
                                </a:lnTo>
                                <a:lnTo>
                                  <a:pt x="205" y="190"/>
                                </a:lnTo>
                                <a:lnTo>
                                  <a:pt x="229" y="180"/>
                                </a:lnTo>
                                <a:lnTo>
                                  <a:pt x="254" y="165"/>
                                </a:lnTo>
                                <a:lnTo>
                                  <a:pt x="269" y="150"/>
                                </a:lnTo>
                                <a:lnTo>
                                  <a:pt x="284" y="135"/>
                                </a:lnTo>
                                <a:lnTo>
                                  <a:pt x="294" y="115"/>
                                </a:lnTo>
                                <a:lnTo>
                                  <a:pt x="299" y="95"/>
                                </a:lnTo>
                                <a:lnTo>
                                  <a:pt x="294" y="75"/>
                                </a:lnTo>
                                <a:lnTo>
                                  <a:pt x="284" y="55"/>
                                </a:lnTo>
                                <a:lnTo>
                                  <a:pt x="274" y="40"/>
                                </a:lnTo>
                                <a:lnTo>
                                  <a:pt x="254" y="25"/>
                                </a:lnTo>
                                <a:lnTo>
                                  <a:pt x="229" y="15"/>
                                </a:lnTo>
                                <a:lnTo>
                                  <a:pt x="205" y="5"/>
                                </a:lnTo>
                                <a:lnTo>
                                  <a:pt x="180" y="0"/>
                                </a:lnTo>
                                <a:lnTo>
                                  <a:pt x="15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" name="Freeform 44"/>
                        <wps:cNvSpPr>
                          <a:spLocks/>
                        </wps:cNvSpPr>
                        <wps:spPr bwMode="auto">
                          <a:xfrm>
                            <a:off x="4455" y="8937"/>
                            <a:ext cx="209" cy="165"/>
                          </a:xfrm>
                          <a:custGeom>
                            <a:avLst/>
                            <a:gdLst>
                              <a:gd name="T0" fmla="*/ 105 w 209"/>
                              <a:gd name="T1" fmla="*/ 0 h 165"/>
                              <a:gd name="T2" fmla="*/ 105 w 209"/>
                              <a:gd name="T3" fmla="*/ 0 h 165"/>
                              <a:gd name="T4" fmla="*/ 80 w 209"/>
                              <a:gd name="T5" fmla="*/ 5 h 165"/>
                              <a:gd name="T6" fmla="*/ 60 w 209"/>
                              <a:gd name="T7" fmla="*/ 10 h 165"/>
                              <a:gd name="T8" fmla="*/ 45 w 209"/>
                              <a:gd name="T9" fmla="*/ 20 h 165"/>
                              <a:gd name="T10" fmla="*/ 30 w 209"/>
                              <a:gd name="T11" fmla="*/ 30 h 165"/>
                              <a:gd name="T12" fmla="*/ 15 w 209"/>
                              <a:gd name="T13" fmla="*/ 45 h 165"/>
                              <a:gd name="T14" fmla="*/ 5 w 209"/>
                              <a:gd name="T15" fmla="*/ 65 h 165"/>
                              <a:gd name="T16" fmla="*/ 0 w 209"/>
                              <a:gd name="T17" fmla="*/ 80 h 165"/>
                              <a:gd name="T18" fmla="*/ 0 w 209"/>
                              <a:gd name="T19" fmla="*/ 95 h 165"/>
                              <a:gd name="T20" fmla="*/ 0 w 209"/>
                              <a:gd name="T21" fmla="*/ 95 h 165"/>
                              <a:gd name="T22" fmla="*/ 0 w 209"/>
                              <a:gd name="T23" fmla="*/ 110 h 165"/>
                              <a:gd name="T24" fmla="*/ 5 w 209"/>
                              <a:gd name="T25" fmla="*/ 120 h 165"/>
                              <a:gd name="T26" fmla="*/ 15 w 209"/>
                              <a:gd name="T27" fmla="*/ 135 h 165"/>
                              <a:gd name="T28" fmla="*/ 30 w 209"/>
                              <a:gd name="T29" fmla="*/ 145 h 165"/>
                              <a:gd name="T30" fmla="*/ 60 w 209"/>
                              <a:gd name="T31" fmla="*/ 160 h 165"/>
                              <a:gd name="T32" fmla="*/ 105 w 209"/>
                              <a:gd name="T33" fmla="*/ 165 h 165"/>
                              <a:gd name="T34" fmla="*/ 105 w 209"/>
                              <a:gd name="T35" fmla="*/ 165 h 165"/>
                              <a:gd name="T36" fmla="*/ 145 w 209"/>
                              <a:gd name="T37" fmla="*/ 160 h 165"/>
                              <a:gd name="T38" fmla="*/ 174 w 209"/>
                              <a:gd name="T39" fmla="*/ 145 h 165"/>
                              <a:gd name="T40" fmla="*/ 189 w 209"/>
                              <a:gd name="T41" fmla="*/ 135 h 165"/>
                              <a:gd name="T42" fmla="*/ 199 w 209"/>
                              <a:gd name="T43" fmla="*/ 120 h 165"/>
                              <a:gd name="T44" fmla="*/ 204 w 209"/>
                              <a:gd name="T45" fmla="*/ 110 h 165"/>
                              <a:gd name="T46" fmla="*/ 209 w 209"/>
                              <a:gd name="T47" fmla="*/ 95 h 165"/>
                              <a:gd name="T48" fmla="*/ 209 w 209"/>
                              <a:gd name="T49" fmla="*/ 95 h 165"/>
                              <a:gd name="T50" fmla="*/ 204 w 209"/>
                              <a:gd name="T51" fmla="*/ 80 h 165"/>
                              <a:gd name="T52" fmla="*/ 199 w 209"/>
                              <a:gd name="T53" fmla="*/ 65 h 165"/>
                              <a:gd name="T54" fmla="*/ 189 w 209"/>
                              <a:gd name="T55" fmla="*/ 45 h 165"/>
                              <a:gd name="T56" fmla="*/ 174 w 209"/>
                              <a:gd name="T57" fmla="*/ 30 h 165"/>
                              <a:gd name="T58" fmla="*/ 160 w 209"/>
                              <a:gd name="T59" fmla="*/ 20 h 165"/>
                              <a:gd name="T60" fmla="*/ 145 w 209"/>
                              <a:gd name="T61" fmla="*/ 10 h 165"/>
                              <a:gd name="T62" fmla="*/ 125 w 209"/>
                              <a:gd name="T63" fmla="*/ 5 h 165"/>
                              <a:gd name="T64" fmla="*/ 105 w 209"/>
                              <a:gd name="T65" fmla="*/ 0 h 165"/>
                              <a:gd name="T66" fmla="*/ 105 w 209"/>
                              <a:gd name="T67" fmla="*/ 0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09" h="165">
                                <a:moveTo>
                                  <a:pt x="105" y="0"/>
                                </a:moveTo>
                                <a:lnTo>
                                  <a:pt x="105" y="0"/>
                                </a:lnTo>
                                <a:lnTo>
                                  <a:pt x="80" y="5"/>
                                </a:lnTo>
                                <a:lnTo>
                                  <a:pt x="60" y="10"/>
                                </a:lnTo>
                                <a:lnTo>
                                  <a:pt x="45" y="20"/>
                                </a:lnTo>
                                <a:lnTo>
                                  <a:pt x="30" y="30"/>
                                </a:lnTo>
                                <a:lnTo>
                                  <a:pt x="15" y="45"/>
                                </a:lnTo>
                                <a:lnTo>
                                  <a:pt x="5" y="65"/>
                                </a:lnTo>
                                <a:lnTo>
                                  <a:pt x="0" y="80"/>
                                </a:lnTo>
                                <a:lnTo>
                                  <a:pt x="0" y="95"/>
                                </a:lnTo>
                                <a:lnTo>
                                  <a:pt x="0" y="110"/>
                                </a:lnTo>
                                <a:lnTo>
                                  <a:pt x="5" y="120"/>
                                </a:lnTo>
                                <a:lnTo>
                                  <a:pt x="15" y="135"/>
                                </a:lnTo>
                                <a:lnTo>
                                  <a:pt x="30" y="145"/>
                                </a:lnTo>
                                <a:lnTo>
                                  <a:pt x="60" y="160"/>
                                </a:lnTo>
                                <a:lnTo>
                                  <a:pt x="105" y="165"/>
                                </a:lnTo>
                                <a:lnTo>
                                  <a:pt x="145" y="160"/>
                                </a:lnTo>
                                <a:lnTo>
                                  <a:pt x="174" y="145"/>
                                </a:lnTo>
                                <a:lnTo>
                                  <a:pt x="189" y="135"/>
                                </a:lnTo>
                                <a:lnTo>
                                  <a:pt x="199" y="120"/>
                                </a:lnTo>
                                <a:lnTo>
                                  <a:pt x="204" y="110"/>
                                </a:lnTo>
                                <a:lnTo>
                                  <a:pt x="209" y="95"/>
                                </a:lnTo>
                                <a:lnTo>
                                  <a:pt x="204" y="80"/>
                                </a:lnTo>
                                <a:lnTo>
                                  <a:pt x="199" y="65"/>
                                </a:lnTo>
                                <a:lnTo>
                                  <a:pt x="189" y="45"/>
                                </a:lnTo>
                                <a:lnTo>
                                  <a:pt x="174" y="30"/>
                                </a:lnTo>
                                <a:lnTo>
                                  <a:pt x="160" y="20"/>
                                </a:lnTo>
                                <a:lnTo>
                                  <a:pt x="145" y="10"/>
                                </a:lnTo>
                                <a:lnTo>
                                  <a:pt x="125" y="5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Freeform 45"/>
                        <wps:cNvSpPr>
                          <a:spLocks/>
                        </wps:cNvSpPr>
                        <wps:spPr bwMode="auto">
                          <a:xfrm>
                            <a:off x="4485" y="8937"/>
                            <a:ext cx="144" cy="145"/>
                          </a:xfrm>
                          <a:custGeom>
                            <a:avLst/>
                            <a:gdLst>
                              <a:gd name="T0" fmla="*/ 75 w 144"/>
                              <a:gd name="T1" fmla="*/ 0 h 145"/>
                              <a:gd name="T2" fmla="*/ 75 w 144"/>
                              <a:gd name="T3" fmla="*/ 0 h 145"/>
                              <a:gd name="T4" fmla="*/ 60 w 144"/>
                              <a:gd name="T5" fmla="*/ 5 h 145"/>
                              <a:gd name="T6" fmla="*/ 45 w 144"/>
                              <a:gd name="T7" fmla="*/ 10 h 145"/>
                              <a:gd name="T8" fmla="*/ 30 w 144"/>
                              <a:gd name="T9" fmla="*/ 25 h 145"/>
                              <a:gd name="T10" fmla="*/ 20 w 144"/>
                              <a:gd name="T11" fmla="*/ 35 h 145"/>
                              <a:gd name="T12" fmla="*/ 5 w 144"/>
                              <a:gd name="T13" fmla="*/ 70 h 145"/>
                              <a:gd name="T14" fmla="*/ 0 w 144"/>
                              <a:gd name="T15" fmla="*/ 95 h 145"/>
                              <a:gd name="T16" fmla="*/ 0 w 144"/>
                              <a:gd name="T17" fmla="*/ 95 h 145"/>
                              <a:gd name="T18" fmla="*/ 0 w 144"/>
                              <a:gd name="T19" fmla="*/ 105 h 145"/>
                              <a:gd name="T20" fmla="*/ 5 w 144"/>
                              <a:gd name="T21" fmla="*/ 115 h 145"/>
                              <a:gd name="T22" fmla="*/ 20 w 144"/>
                              <a:gd name="T23" fmla="*/ 130 h 145"/>
                              <a:gd name="T24" fmla="*/ 45 w 144"/>
                              <a:gd name="T25" fmla="*/ 140 h 145"/>
                              <a:gd name="T26" fmla="*/ 75 w 144"/>
                              <a:gd name="T27" fmla="*/ 145 h 145"/>
                              <a:gd name="T28" fmla="*/ 75 w 144"/>
                              <a:gd name="T29" fmla="*/ 145 h 145"/>
                              <a:gd name="T30" fmla="*/ 100 w 144"/>
                              <a:gd name="T31" fmla="*/ 140 h 145"/>
                              <a:gd name="T32" fmla="*/ 125 w 144"/>
                              <a:gd name="T33" fmla="*/ 130 h 145"/>
                              <a:gd name="T34" fmla="*/ 140 w 144"/>
                              <a:gd name="T35" fmla="*/ 115 h 145"/>
                              <a:gd name="T36" fmla="*/ 144 w 144"/>
                              <a:gd name="T37" fmla="*/ 95 h 145"/>
                              <a:gd name="T38" fmla="*/ 144 w 144"/>
                              <a:gd name="T39" fmla="*/ 95 h 145"/>
                              <a:gd name="T40" fmla="*/ 140 w 144"/>
                              <a:gd name="T41" fmla="*/ 70 h 145"/>
                              <a:gd name="T42" fmla="*/ 125 w 144"/>
                              <a:gd name="T43" fmla="*/ 40 h 145"/>
                              <a:gd name="T44" fmla="*/ 115 w 144"/>
                              <a:gd name="T45" fmla="*/ 25 h 145"/>
                              <a:gd name="T46" fmla="*/ 105 w 144"/>
                              <a:gd name="T47" fmla="*/ 10 h 145"/>
                              <a:gd name="T48" fmla="*/ 90 w 144"/>
                              <a:gd name="T49" fmla="*/ 5 h 145"/>
                              <a:gd name="T50" fmla="*/ 75 w 144"/>
                              <a:gd name="T51" fmla="*/ 0 h 145"/>
                              <a:gd name="T52" fmla="*/ 75 w 144"/>
                              <a:gd name="T53" fmla="*/ 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4" h="145">
                                <a:moveTo>
                                  <a:pt x="75" y="0"/>
                                </a:moveTo>
                                <a:lnTo>
                                  <a:pt x="75" y="0"/>
                                </a:lnTo>
                                <a:lnTo>
                                  <a:pt x="60" y="5"/>
                                </a:lnTo>
                                <a:lnTo>
                                  <a:pt x="45" y="10"/>
                                </a:lnTo>
                                <a:lnTo>
                                  <a:pt x="30" y="25"/>
                                </a:lnTo>
                                <a:lnTo>
                                  <a:pt x="20" y="35"/>
                                </a:lnTo>
                                <a:lnTo>
                                  <a:pt x="5" y="70"/>
                                </a:lnTo>
                                <a:lnTo>
                                  <a:pt x="0" y="95"/>
                                </a:lnTo>
                                <a:lnTo>
                                  <a:pt x="0" y="105"/>
                                </a:lnTo>
                                <a:lnTo>
                                  <a:pt x="5" y="115"/>
                                </a:lnTo>
                                <a:lnTo>
                                  <a:pt x="20" y="130"/>
                                </a:lnTo>
                                <a:lnTo>
                                  <a:pt x="45" y="140"/>
                                </a:lnTo>
                                <a:lnTo>
                                  <a:pt x="75" y="145"/>
                                </a:lnTo>
                                <a:lnTo>
                                  <a:pt x="100" y="140"/>
                                </a:lnTo>
                                <a:lnTo>
                                  <a:pt x="125" y="130"/>
                                </a:lnTo>
                                <a:lnTo>
                                  <a:pt x="140" y="115"/>
                                </a:lnTo>
                                <a:lnTo>
                                  <a:pt x="144" y="95"/>
                                </a:lnTo>
                                <a:lnTo>
                                  <a:pt x="140" y="70"/>
                                </a:lnTo>
                                <a:lnTo>
                                  <a:pt x="125" y="40"/>
                                </a:lnTo>
                                <a:lnTo>
                                  <a:pt x="115" y="25"/>
                                </a:lnTo>
                                <a:lnTo>
                                  <a:pt x="105" y="10"/>
                                </a:lnTo>
                                <a:lnTo>
                                  <a:pt x="90" y="5"/>
                                </a:lnTo>
                                <a:lnTo>
                                  <a:pt x="7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" name="Freeform 46"/>
                        <wps:cNvSpPr>
                          <a:spLocks/>
                        </wps:cNvSpPr>
                        <wps:spPr bwMode="auto">
                          <a:xfrm>
                            <a:off x="4305" y="8917"/>
                            <a:ext cx="509" cy="20"/>
                          </a:xfrm>
                          <a:custGeom>
                            <a:avLst/>
                            <a:gdLst>
                              <a:gd name="T0" fmla="*/ 509 w 509"/>
                              <a:gd name="T1" fmla="*/ 20 h 20"/>
                              <a:gd name="T2" fmla="*/ 509 w 509"/>
                              <a:gd name="T3" fmla="*/ 20 h 20"/>
                              <a:gd name="T4" fmla="*/ 489 w 509"/>
                              <a:gd name="T5" fmla="*/ 10 h 20"/>
                              <a:gd name="T6" fmla="*/ 439 w 509"/>
                              <a:gd name="T7" fmla="*/ 0 h 20"/>
                              <a:gd name="T8" fmla="*/ 404 w 509"/>
                              <a:gd name="T9" fmla="*/ 0 h 20"/>
                              <a:gd name="T10" fmla="*/ 364 w 509"/>
                              <a:gd name="T11" fmla="*/ 0 h 20"/>
                              <a:gd name="T12" fmla="*/ 315 w 509"/>
                              <a:gd name="T13" fmla="*/ 10 h 20"/>
                              <a:gd name="T14" fmla="*/ 255 w 509"/>
                              <a:gd name="T15" fmla="*/ 20 h 20"/>
                              <a:gd name="T16" fmla="*/ 255 w 509"/>
                              <a:gd name="T17" fmla="*/ 20 h 20"/>
                              <a:gd name="T18" fmla="*/ 255 w 509"/>
                              <a:gd name="T19" fmla="*/ 20 h 20"/>
                              <a:gd name="T20" fmla="*/ 195 w 509"/>
                              <a:gd name="T21" fmla="*/ 10 h 20"/>
                              <a:gd name="T22" fmla="*/ 140 w 509"/>
                              <a:gd name="T23" fmla="*/ 5 h 20"/>
                              <a:gd name="T24" fmla="*/ 100 w 509"/>
                              <a:gd name="T25" fmla="*/ 0 h 20"/>
                              <a:gd name="T26" fmla="*/ 70 w 509"/>
                              <a:gd name="T27" fmla="*/ 0 h 20"/>
                              <a:gd name="T28" fmla="*/ 25 w 509"/>
                              <a:gd name="T29" fmla="*/ 10 h 20"/>
                              <a:gd name="T30" fmla="*/ 0 w 509"/>
                              <a:gd name="T31" fmla="*/ 2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9" h="20">
                                <a:moveTo>
                                  <a:pt x="509" y="20"/>
                                </a:moveTo>
                                <a:lnTo>
                                  <a:pt x="509" y="20"/>
                                </a:lnTo>
                                <a:lnTo>
                                  <a:pt x="489" y="10"/>
                                </a:lnTo>
                                <a:lnTo>
                                  <a:pt x="439" y="0"/>
                                </a:lnTo>
                                <a:lnTo>
                                  <a:pt x="404" y="0"/>
                                </a:lnTo>
                                <a:lnTo>
                                  <a:pt x="364" y="0"/>
                                </a:lnTo>
                                <a:lnTo>
                                  <a:pt x="315" y="10"/>
                                </a:lnTo>
                                <a:lnTo>
                                  <a:pt x="255" y="20"/>
                                </a:lnTo>
                                <a:lnTo>
                                  <a:pt x="195" y="10"/>
                                </a:lnTo>
                                <a:lnTo>
                                  <a:pt x="140" y="5"/>
                                </a:lnTo>
                                <a:lnTo>
                                  <a:pt x="100" y="0"/>
                                </a:lnTo>
                                <a:lnTo>
                                  <a:pt x="70" y="0"/>
                                </a:lnTo>
                                <a:lnTo>
                                  <a:pt x="25" y="10"/>
                                </a:ln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Freeform 47"/>
                        <wps:cNvSpPr>
                          <a:spLocks/>
                        </wps:cNvSpPr>
                        <wps:spPr bwMode="auto">
                          <a:xfrm>
                            <a:off x="4305" y="8892"/>
                            <a:ext cx="509" cy="45"/>
                          </a:xfrm>
                          <a:custGeom>
                            <a:avLst/>
                            <a:gdLst>
                              <a:gd name="T0" fmla="*/ 509 w 509"/>
                              <a:gd name="T1" fmla="*/ 45 h 45"/>
                              <a:gd name="T2" fmla="*/ 509 w 509"/>
                              <a:gd name="T3" fmla="*/ 45 h 45"/>
                              <a:gd name="T4" fmla="*/ 469 w 509"/>
                              <a:gd name="T5" fmla="*/ 30 h 45"/>
                              <a:gd name="T6" fmla="*/ 419 w 509"/>
                              <a:gd name="T7" fmla="*/ 20 h 45"/>
                              <a:gd name="T8" fmla="*/ 354 w 509"/>
                              <a:gd name="T9" fmla="*/ 10 h 45"/>
                              <a:gd name="T10" fmla="*/ 280 w 509"/>
                              <a:gd name="T11" fmla="*/ 0 h 45"/>
                              <a:gd name="T12" fmla="*/ 195 w 509"/>
                              <a:gd name="T13" fmla="*/ 5 h 45"/>
                              <a:gd name="T14" fmla="*/ 150 w 509"/>
                              <a:gd name="T15" fmla="*/ 10 h 45"/>
                              <a:gd name="T16" fmla="*/ 100 w 509"/>
                              <a:gd name="T17" fmla="*/ 15 h 45"/>
                              <a:gd name="T18" fmla="*/ 50 w 509"/>
                              <a:gd name="T19" fmla="*/ 30 h 45"/>
                              <a:gd name="T20" fmla="*/ 0 w 509"/>
                              <a:gd name="T21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09" h="45">
                                <a:moveTo>
                                  <a:pt x="509" y="45"/>
                                </a:moveTo>
                                <a:lnTo>
                                  <a:pt x="509" y="45"/>
                                </a:lnTo>
                                <a:lnTo>
                                  <a:pt x="469" y="30"/>
                                </a:lnTo>
                                <a:lnTo>
                                  <a:pt x="419" y="20"/>
                                </a:lnTo>
                                <a:lnTo>
                                  <a:pt x="354" y="10"/>
                                </a:lnTo>
                                <a:lnTo>
                                  <a:pt x="280" y="0"/>
                                </a:lnTo>
                                <a:lnTo>
                                  <a:pt x="195" y="5"/>
                                </a:lnTo>
                                <a:lnTo>
                                  <a:pt x="150" y="10"/>
                                </a:lnTo>
                                <a:lnTo>
                                  <a:pt x="100" y="15"/>
                                </a:lnTo>
                                <a:lnTo>
                                  <a:pt x="50" y="30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Line 48"/>
                        <wps:cNvCnPr/>
                        <wps:spPr bwMode="auto">
                          <a:xfrm flipH="1">
                            <a:off x="4300" y="8842"/>
                            <a:ext cx="514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" name="Line 49"/>
                        <wps:cNvCnPr/>
                        <wps:spPr bwMode="auto">
                          <a:xfrm flipH="1">
                            <a:off x="4300" y="8812"/>
                            <a:ext cx="514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3" name="Freeform 50"/>
                        <wps:cNvSpPr>
                          <a:spLocks/>
                        </wps:cNvSpPr>
                        <wps:spPr bwMode="auto">
                          <a:xfrm>
                            <a:off x="3776" y="8937"/>
                            <a:ext cx="49" cy="250"/>
                          </a:xfrm>
                          <a:custGeom>
                            <a:avLst/>
                            <a:gdLst>
                              <a:gd name="T0" fmla="*/ 10 w 49"/>
                              <a:gd name="T1" fmla="*/ 0 h 250"/>
                              <a:gd name="T2" fmla="*/ 10 w 49"/>
                              <a:gd name="T3" fmla="*/ 0 h 250"/>
                              <a:gd name="T4" fmla="*/ 24 w 49"/>
                              <a:gd name="T5" fmla="*/ 10 h 250"/>
                              <a:gd name="T6" fmla="*/ 34 w 49"/>
                              <a:gd name="T7" fmla="*/ 25 h 250"/>
                              <a:gd name="T8" fmla="*/ 44 w 49"/>
                              <a:gd name="T9" fmla="*/ 50 h 250"/>
                              <a:gd name="T10" fmla="*/ 49 w 49"/>
                              <a:gd name="T11" fmla="*/ 80 h 250"/>
                              <a:gd name="T12" fmla="*/ 44 w 49"/>
                              <a:gd name="T13" fmla="*/ 110 h 250"/>
                              <a:gd name="T14" fmla="*/ 34 w 49"/>
                              <a:gd name="T15" fmla="*/ 135 h 250"/>
                              <a:gd name="T16" fmla="*/ 24 w 49"/>
                              <a:gd name="T17" fmla="*/ 155 h 250"/>
                              <a:gd name="T18" fmla="*/ 5 w 49"/>
                              <a:gd name="T19" fmla="*/ 185 h 250"/>
                              <a:gd name="T20" fmla="*/ 5 w 49"/>
                              <a:gd name="T21" fmla="*/ 185 h 250"/>
                              <a:gd name="T22" fmla="*/ 0 w 49"/>
                              <a:gd name="T23" fmla="*/ 190 h 250"/>
                              <a:gd name="T24" fmla="*/ 5 w 49"/>
                              <a:gd name="T25" fmla="*/ 200 h 250"/>
                              <a:gd name="T26" fmla="*/ 19 w 49"/>
                              <a:gd name="T27" fmla="*/ 215 h 250"/>
                              <a:gd name="T28" fmla="*/ 49 w 49"/>
                              <a:gd name="T29" fmla="*/ 235 h 250"/>
                              <a:gd name="T30" fmla="*/ 5 w 49"/>
                              <a:gd name="T31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9" h="250">
                                <a:moveTo>
                                  <a:pt x="10" y="0"/>
                                </a:moveTo>
                                <a:lnTo>
                                  <a:pt x="10" y="0"/>
                                </a:lnTo>
                                <a:lnTo>
                                  <a:pt x="24" y="10"/>
                                </a:lnTo>
                                <a:lnTo>
                                  <a:pt x="34" y="25"/>
                                </a:lnTo>
                                <a:lnTo>
                                  <a:pt x="44" y="50"/>
                                </a:lnTo>
                                <a:lnTo>
                                  <a:pt x="49" y="80"/>
                                </a:lnTo>
                                <a:lnTo>
                                  <a:pt x="44" y="110"/>
                                </a:lnTo>
                                <a:lnTo>
                                  <a:pt x="34" y="135"/>
                                </a:lnTo>
                                <a:lnTo>
                                  <a:pt x="24" y="155"/>
                                </a:lnTo>
                                <a:lnTo>
                                  <a:pt x="5" y="185"/>
                                </a:lnTo>
                                <a:lnTo>
                                  <a:pt x="0" y="190"/>
                                </a:lnTo>
                                <a:lnTo>
                                  <a:pt x="5" y="200"/>
                                </a:lnTo>
                                <a:lnTo>
                                  <a:pt x="19" y="215"/>
                                </a:lnTo>
                                <a:lnTo>
                                  <a:pt x="49" y="235"/>
                                </a:lnTo>
                                <a:lnTo>
                                  <a:pt x="5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" name="Freeform 51"/>
                        <wps:cNvSpPr>
                          <a:spLocks/>
                        </wps:cNvSpPr>
                        <wps:spPr bwMode="auto">
                          <a:xfrm>
                            <a:off x="4250" y="8937"/>
                            <a:ext cx="50" cy="250"/>
                          </a:xfrm>
                          <a:custGeom>
                            <a:avLst/>
                            <a:gdLst>
                              <a:gd name="T0" fmla="*/ 50 w 50"/>
                              <a:gd name="T1" fmla="*/ 0 h 250"/>
                              <a:gd name="T2" fmla="*/ 50 w 50"/>
                              <a:gd name="T3" fmla="*/ 0 h 250"/>
                              <a:gd name="T4" fmla="*/ 25 w 50"/>
                              <a:gd name="T5" fmla="*/ 25 h 250"/>
                              <a:gd name="T6" fmla="*/ 10 w 50"/>
                              <a:gd name="T7" fmla="*/ 50 h 250"/>
                              <a:gd name="T8" fmla="*/ 5 w 50"/>
                              <a:gd name="T9" fmla="*/ 80 h 250"/>
                              <a:gd name="T10" fmla="*/ 10 w 50"/>
                              <a:gd name="T11" fmla="*/ 110 h 250"/>
                              <a:gd name="T12" fmla="*/ 20 w 50"/>
                              <a:gd name="T13" fmla="*/ 135 h 250"/>
                              <a:gd name="T14" fmla="*/ 30 w 50"/>
                              <a:gd name="T15" fmla="*/ 155 h 250"/>
                              <a:gd name="T16" fmla="*/ 45 w 50"/>
                              <a:gd name="T17" fmla="*/ 185 h 250"/>
                              <a:gd name="T18" fmla="*/ 45 w 50"/>
                              <a:gd name="T19" fmla="*/ 185 h 250"/>
                              <a:gd name="T20" fmla="*/ 50 w 50"/>
                              <a:gd name="T21" fmla="*/ 190 h 250"/>
                              <a:gd name="T22" fmla="*/ 45 w 50"/>
                              <a:gd name="T23" fmla="*/ 195 h 250"/>
                              <a:gd name="T24" fmla="*/ 30 w 50"/>
                              <a:gd name="T25" fmla="*/ 215 h 250"/>
                              <a:gd name="T26" fmla="*/ 0 w 50"/>
                              <a:gd name="T27" fmla="*/ 235 h 250"/>
                              <a:gd name="T28" fmla="*/ 50 w 50"/>
                              <a:gd name="T29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50" y="0"/>
                                </a:moveTo>
                                <a:lnTo>
                                  <a:pt x="50" y="0"/>
                                </a:lnTo>
                                <a:lnTo>
                                  <a:pt x="25" y="25"/>
                                </a:lnTo>
                                <a:lnTo>
                                  <a:pt x="10" y="50"/>
                                </a:lnTo>
                                <a:lnTo>
                                  <a:pt x="5" y="80"/>
                                </a:lnTo>
                                <a:lnTo>
                                  <a:pt x="10" y="110"/>
                                </a:lnTo>
                                <a:lnTo>
                                  <a:pt x="20" y="135"/>
                                </a:lnTo>
                                <a:lnTo>
                                  <a:pt x="30" y="155"/>
                                </a:lnTo>
                                <a:lnTo>
                                  <a:pt x="45" y="185"/>
                                </a:lnTo>
                                <a:lnTo>
                                  <a:pt x="50" y="190"/>
                                </a:lnTo>
                                <a:lnTo>
                                  <a:pt x="45" y="195"/>
                                </a:lnTo>
                                <a:lnTo>
                                  <a:pt x="30" y="215"/>
                                </a:lnTo>
                                <a:lnTo>
                                  <a:pt x="0" y="235"/>
                                </a:lnTo>
                                <a:lnTo>
                                  <a:pt x="50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" name="Freeform 52"/>
                        <wps:cNvSpPr>
                          <a:spLocks/>
                        </wps:cNvSpPr>
                        <wps:spPr bwMode="auto">
                          <a:xfrm>
                            <a:off x="3820" y="8937"/>
                            <a:ext cx="435" cy="245"/>
                          </a:xfrm>
                          <a:custGeom>
                            <a:avLst/>
                            <a:gdLst>
                              <a:gd name="T0" fmla="*/ 220 w 435"/>
                              <a:gd name="T1" fmla="*/ 0 h 245"/>
                              <a:gd name="T2" fmla="*/ 220 w 435"/>
                              <a:gd name="T3" fmla="*/ 0 h 245"/>
                              <a:gd name="T4" fmla="*/ 135 w 435"/>
                              <a:gd name="T5" fmla="*/ 5 h 245"/>
                              <a:gd name="T6" fmla="*/ 100 w 435"/>
                              <a:gd name="T7" fmla="*/ 10 h 245"/>
                              <a:gd name="T8" fmla="*/ 65 w 435"/>
                              <a:gd name="T9" fmla="*/ 15 h 245"/>
                              <a:gd name="T10" fmla="*/ 40 w 435"/>
                              <a:gd name="T11" fmla="*/ 30 h 245"/>
                              <a:gd name="T12" fmla="*/ 20 w 435"/>
                              <a:gd name="T13" fmla="*/ 45 h 245"/>
                              <a:gd name="T14" fmla="*/ 5 w 435"/>
                              <a:gd name="T15" fmla="*/ 65 h 245"/>
                              <a:gd name="T16" fmla="*/ 0 w 435"/>
                              <a:gd name="T17" fmla="*/ 95 h 245"/>
                              <a:gd name="T18" fmla="*/ 0 w 435"/>
                              <a:gd name="T19" fmla="*/ 95 h 245"/>
                              <a:gd name="T20" fmla="*/ 5 w 435"/>
                              <a:gd name="T21" fmla="*/ 125 h 245"/>
                              <a:gd name="T22" fmla="*/ 15 w 435"/>
                              <a:gd name="T23" fmla="*/ 150 h 245"/>
                              <a:gd name="T24" fmla="*/ 35 w 435"/>
                              <a:gd name="T25" fmla="*/ 175 h 245"/>
                              <a:gd name="T26" fmla="*/ 65 w 435"/>
                              <a:gd name="T27" fmla="*/ 200 h 245"/>
                              <a:gd name="T28" fmla="*/ 95 w 435"/>
                              <a:gd name="T29" fmla="*/ 220 h 245"/>
                              <a:gd name="T30" fmla="*/ 135 w 435"/>
                              <a:gd name="T31" fmla="*/ 230 h 245"/>
                              <a:gd name="T32" fmla="*/ 175 w 435"/>
                              <a:gd name="T33" fmla="*/ 240 h 245"/>
                              <a:gd name="T34" fmla="*/ 220 w 435"/>
                              <a:gd name="T35" fmla="*/ 245 h 245"/>
                              <a:gd name="T36" fmla="*/ 220 w 435"/>
                              <a:gd name="T37" fmla="*/ 245 h 245"/>
                              <a:gd name="T38" fmla="*/ 265 w 435"/>
                              <a:gd name="T39" fmla="*/ 240 h 245"/>
                              <a:gd name="T40" fmla="*/ 305 w 435"/>
                              <a:gd name="T41" fmla="*/ 230 h 245"/>
                              <a:gd name="T42" fmla="*/ 340 w 435"/>
                              <a:gd name="T43" fmla="*/ 220 h 245"/>
                              <a:gd name="T44" fmla="*/ 375 w 435"/>
                              <a:gd name="T45" fmla="*/ 200 h 245"/>
                              <a:gd name="T46" fmla="*/ 400 w 435"/>
                              <a:gd name="T47" fmla="*/ 175 h 245"/>
                              <a:gd name="T48" fmla="*/ 420 w 435"/>
                              <a:gd name="T49" fmla="*/ 150 h 245"/>
                              <a:gd name="T50" fmla="*/ 430 w 435"/>
                              <a:gd name="T51" fmla="*/ 125 h 245"/>
                              <a:gd name="T52" fmla="*/ 435 w 435"/>
                              <a:gd name="T53" fmla="*/ 95 h 245"/>
                              <a:gd name="T54" fmla="*/ 435 w 435"/>
                              <a:gd name="T55" fmla="*/ 95 h 245"/>
                              <a:gd name="T56" fmla="*/ 435 w 435"/>
                              <a:gd name="T57" fmla="*/ 65 h 245"/>
                              <a:gd name="T58" fmla="*/ 420 w 435"/>
                              <a:gd name="T59" fmla="*/ 45 h 245"/>
                              <a:gd name="T60" fmla="*/ 400 w 435"/>
                              <a:gd name="T61" fmla="*/ 30 h 245"/>
                              <a:gd name="T62" fmla="*/ 375 w 435"/>
                              <a:gd name="T63" fmla="*/ 15 h 245"/>
                              <a:gd name="T64" fmla="*/ 340 w 435"/>
                              <a:gd name="T65" fmla="*/ 10 h 245"/>
                              <a:gd name="T66" fmla="*/ 305 w 435"/>
                              <a:gd name="T67" fmla="*/ 5 h 245"/>
                              <a:gd name="T68" fmla="*/ 220 w 435"/>
                              <a:gd name="T69" fmla="*/ 0 h 245"/>
                              <a:gd name="T70" fmla="*/ 220 w 435"/>
                              <a:gd name="T71" fmla="*/ 0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5" h="245">
                                <a:moveTo>
                                  <a:pt x="220" y="0"/>
                                </a:moveTo>
                                <a:lnTo>
                                  <a:pt x="220" y="0"/>
                                </a:lnTo>
                                <a:lnTo>
                                  <a:pt x="135" y="5"/>
                                </a:lnTo>
                                <a:lnTo>
                                  <a:pt x="100" y="10"/>
                                </a:lnTo>
                                <a:lnTo>
                                  <a:pt x="65" y="15"/>
                                </a:lnTo>
                                <a:lnTo>
                                  <a:pt x="40" y="30"/>
                                </a:lnTo>
                                <a:lnTo>
                                  <a:pt x="20" y="45"/>
                                </a:lnTo>
                                <a:lnTo>
                                  <a:pt x="5" y="65"/>
                                </a:lnTo>
                                <a:lnTo>
                                  <a:pt x="0" y="95"/>
                                </a:lnTo>
                                <a:lnTo>
                                  <a:pt x="5" y="125"/>
                                </a:lnTo>
                                <a:lnTo>
                                  <a:pt x="15" y="150"/>
                                </a:lnTo>
                                <a:lnTo>
                                  <a:pt x="35" y="175"/>
                                </a:lnTo>
                                <a:lnTo>
                                  <a:pt x="65" y="200"/>
                                </a:lnTo>
                                <a:lnTo>
                                  <a:pt x="95" y="220"/>
                                </a:lnTo>
                                <a:lnTo>
                                  <a:pt x="135" y="230"/>
                                </a:lnTo>
                                <a:lnTo>
                                  <a:pt x="175" y="240"/>
                                </a:lnTo>
                                <a:lnTo>
                                  <a:pt x="220" y="245"/>
                                </a:lnTo>
                                <a:lnTo>
                                  <a:pt x="265" y="240"/>
                                </a:lnTo>
                                <a:lnTo>
                                  <a:pt x="305" y="230"/>
                                </a:lnTo>
                                <a:lnTo>
                                  <a:pt x="340" y="220"/>
                                </a:lnTo>
                                <a:lnTo>
                                  <a:pt x="375" y="200"/>
                                </a:lnTo>
                                <a:lnTo>
                                  <a:pt x="400" y="175"/>
                                </a:lnTo>
                                <a:lnTo>
                                  <a:pt x="420" y="150"/>
                                </a:lnTo>
                                <a:lnTo>
                                  <a:pt x="430" y="125"/>
                                </a:lnTo>
                                <a:lnTo>
                                  <a:pt x="435" y="95"/>
                                </a:lnTo>
                                <a:lnTo>
                                  <a:pt x="435" y="65"/>
                                </a:lnTo>
                                <a:lnTo>
                                  <a:pt x="420" y="45"/>
                                </a:lnTo>
                                <a:lnTo>
                                  <a:pt x="400" y="30"/>
                                </a:lnTo>
                                <a:lnTo>
                                  <a:pt x="375" y="15"/>
                                </a:lnTo>
                                <a:lnTo>
                                  <a:pt x="340" y="10"/>
                                </a:lnTo>
                                <a:lnTo>
                                  <a:pt x="305" y="5"/>
                                </a:lnTo>
                                <a:lnTo>
                                  <a:pt x="22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" name="Freeform 53"/>
                        <wps:cNvSpPr>
                          <a:spLocks/>
                        </wps:cNvSpPr>
                        <wps:spPr bwMode="auto">
                          <a:xfrm>
                            <a:off x="3890" y="8937"/>
                            <a:ext cx="300" cy="195"/>
                          </a:xfrm>
                          <a:custGeom>
                            <a:avLst/>
                            <a:gdLst>
                              <a:gd name="T0" fmla="*/ 150 w 300"/>
                              <a:gd name="T1" fmla="*/ 0 h 195"/>
                              <a:gd name="T2" fmla="*/ 150 w 300"/>
                              <a:gd name="T3" fmla="*/ 0 h 195"/>
                              <a:gd name="T4" fmla="*/ 120 w 300"/>
                              <a:gd name="T5" fmla="*/ 0 h 195"/>
                              <a:gd name="T6" fmla="*/ 90 w 300"/>
                              <a:gd name="T7" fmla="*/ 5 h 195"/>
                              <a:gd name="T8" fmla="*/ 65 w 300"/>
                              <a:gd name="T9" fmla="*/ 15 h 195"/>
                              <a:gd name="T10" fmla="*/ 45 w 300"/>
                              <a:gd name="T11" fmla="*/ 25 h 195"/>
                              <a:gd name="T12" fmla="*/ 25 w 300"/>
                              <a:gd name="T13" fmla="*/ 40 h 195"/>
                              <a:gd name="T14" fmla="*/ 15 w 300"/>
                              <a:gd name="T15" fmla="*/ 55 h 195"/>
                              <a:gd name="T16" fmla="*/ 5 w 300"/>
                              <a:gd name="T17" fmla="*/ 75 h 195"/>
                              <a:gd name="T18" fmla="*/ 0 w 300"/>
                              <a:gd name="T19" fmla="*/ 95 h 195"/>
                              <a:gd name="T20" fmla="*/ 0 w 300"/>
                              <a:gd name="T21" fmla="*/ 95 h 195"/>
                              <a:gd name="T22" fmla="*/ 0 w 300"/>
                              <a:gd name="T23" fmla="*/ 115 h 195"/>
                              <a:gd name="T24" fmla="*/ 10 w 300"/>
                              <a:gd name="T25" fmla="*/ 135 h 195"/>
                              <a:gd name="T26" fmla="*/ 25 w 300"/>
                              <a:gd name="T27" fmla="*/ 150 h 195"/>
                              <a:gd name="T28" fmla="*/ 40 w 300"/>
                              <a:gd name="T29" fmla="*/ 165 h 195"/>
                              <a:gd name="T30" fmla="*/ 65 w 300"/>
                              <a:gd name="T31" fmla="*/ 180 h 195"/>
                              <a:gd name="T32" fmla="*/ 90 w 300"/>
                              <a:gd name="T33" fmla="*/ 190 h 195"/>
                              <a:gd name="T34" fmla="*/ 120 w 300"/>
                              <a:gd name="T35" fmla="*/ 195 h 195"/>
                              <a:gd name="T36" fmla="*/ 150 w 300"/>
                              <a:gd name="T37" fmla="*/ 195 h 195"/>
                              <a:gd name="T38" fmla="*/ 150 w 300"/>
                              <a:gd name="T39" fmla="*/ 195 h 195"/>
                              <a:gd name="T40" fmla="*/ 180 w 300"/>
                              <a:gd name="T41" fmla="*/ 195 h 195"/>
                              <a:gd name="T42" fmla="*/ 205 w 300"/>
                              <a:gd name="T43" fmla="*/ 190 h 195"/>
                              <a:gd name="T44" fmla="*/ 230 w 300"/>
                              <a:gd name="T45" fmla="*/ 180 h 195"/>
                              <a:gd name="T46" fmla="*/ 255 w 300"/>
                              <a:gd name="T47" fmla="*/ 165 h 195"/>
                              <a:gd name="T48" fmla="*/ 275 w 300"/>
                              <a:gd name="T49" fmla="*/ 150 h 195"/>
                              <a:gd name="T50" fmla="*/ 285 w 300"/>
                              <a:gd name="T51" fmla="*/ 135 h 195"/>
                              <a:gd name="T52" fmla="*/ 295 w 300"/>
                              <a:gd name="T53" fmla="*/ 115 h 195"/>
                              <a:gd name="T54" fmla="*/ 300 w 300"/>
                              <a:gd name="T55" fmla="*/ 95 h 195"/>
                              <a:gd name="T56" fmla="*/ 300 w 300"/>
                              <a:gd name="T57" fmla="*/ 95 h 195"/>
                              <a:gd name="T58" fmla="*/ 295 w 300"/>
                              <a:gd name="T59" fmla="*/ 75 h 195"/>
                              <a:gd name="T60" fmla="*/ 290 w 300"/>
                              <a:gd name="T61" fmla="*/ 55 h 195"/>
                              <a:gd name="T62" fmla="*/ 275 w 300"/>
                              <a:gd name="T63" fmla="*/ 40 h 195"/>
                              <a:gd name="T64" fmla="*/ 255 w 300"/>
                              <a:gd name="T65" fmla="*/ 25 h 195"/>
                              <a:gd name="T66" fmla="*/ 235 w 300"/>
                              <a:gd name="T67" fmla="*/ 15 h 195"/>
                              <a:gd name="T68" fmla="*/ 210 w 300"/>
                              <a:gd name="T69" fmla="*/ 5 h 195"/>
                              <a:gd name="T70" fmla="*/ 180 w 300"/>
                              <a:gd name="T71" fmla="*/ 0 h 195"/>
                              <a:gd name="T72" fmla="*/ 150 w 300"/>
                              <a:gd name="T73" fmla="*/ 0 h 195"/>
                              <a:gd name="T74" fmla="*/ 150 w 300"/>
                              <a:gd name="T75" fmla="*/ 0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300" h="195">
                                <a:moveTo>
                                  <a:pt x="150" y="0"/>
                                </a:moveTo>
                                <a:lnTo>
                                  <a:pt x="150" y="0"/>
                                </a:lnTo>
                                <a:lnTo>
                                  <a:pt x="120" y="0"/>
                                </a:lnTo>
                                <a:lnTo>
                                  <a:pt x="90" y="5"/>
                                </a:lnTo>
                                <a:lnTo>
                                  <a:pt x="65" y="15"/>
                                </a:lnTo>
                                <a:lnTo>
                                  <a:pt x="45" y="25"/>
                                </a:lnTo>
                                <a:lnTo>
                                  <a:pt x="25" y="40"/>
                                </a:lnTo>
                                <a:lnTo>
                                  <a:pt x="15" y="55"/>
                                </a:lnTo>
                                <a:lnTo>
                                  <a:pt x="5" y="75"/>
                                </a:lnTo>
                                <a:lnTo>
                                  <a:pt x="0" y="95"/>
                                </a:lnTo>
                                <a:lnTo>
                                  <a:pt x="0" y="115"/>
                                </a:lnTo>
                                <a:lnTo>
                                  <a:pt x="10" y="135"/>
                                </a:lnTo>
                                <a:lnTo>
                                  <a:pt x="25" y="150"/>
                                </a:lnTo>
                                <a:lnTo>
                                  <a:pt x="40" y="165"/>
                                </a:lnTo>
                                <a:lnTo>
                                  <a:pt x="65" y="180"/>
                                </a:lnTo>
                                <a:lnTo>
                                  <a:pt x="90" y="190"/>
                                </a:lnTo>
                                <a:lnTo>
                                  <a:pt x="120" y="195"/>
                                </a:lnTo>
                                <a:lnTo>
                                  <a:pt x="150" y="195"/>
                                </a:lnTo>
                                <a:lnTo>
                                  <a:pt x="180" y="195"/>
                                </a:lnTo>
                                <a:lnTo>
                                  <a:pt x="205" y="190"/>
                                </a:lnTo>
                                <a:lnTo>
                                  <a:pt x="230" y="180"/>
                                </a:lnTo>
                                <a:lnTo>
                                  <a:pt x="255" y="165"/>
                                </a:lnTo>
                                <a:lnTo>
                                  <a:pt x="275" y="150"/>
                                </a:lnTo>
                                <a:lnTo>
                                  <a:pt x="285" y="135"/>
                                </a:lnTo>
                                <a:lnTo>
                                  <a:pt x="295" y="115"/>
                                </a:lnTo>
                                <a:lnTo>
                                  <a:pt x="300" y="95"/>
                                </a:lnTo>
                                <a:lnTo>
                                  <a:pt x="295" y="75"/>
                                </a:lnTo>
                                <a:lnTo>
                                  <a:pt x="290" y="55"/>
                                </a:lnTo>
                                <a:lnTo>
                                  <a:pt x="275" y="40"/>
                                </a:lnTo>
                                <a:lnTo>
                                  <a:pt x="255" y="25"/>
                                </a:lnTo>
                                <a:lnTo>
                                  <a:pt x="235" y="15"/>
                                </a:lnTo>
                                <a:lnTo>
                                  <a:pt x="210" y="5"/>
                                </a:lnTo>
                                <a:lnTo>
                                  <a:pt x="180" y="0"/>
                                </a:lnTo>
                                <a:lnTo>
                                  <a:pt x="15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" name="Freeform 54"/>
                        <wps:cNvSpPr>
                          <a:spLocks/>
                        </wps:cNvSpPr>
                        <wps:spPr bwMode="auto">
                          <a:xfrm>
                            <a:off x="3935" y="8937"/>
                            <a:ext cx="210" cy="165"/>
                          </a:xfrm>
                          <a:custGeom>
                            <a:avLst/>
                            <a:gdLst>
                              <a:gd name="T0" fmla="*/ 105 w 210"/>
                              <a:gd name="T1" fmla="*/ 0 h 165"/>
                              <a:gd name="T2" fmla="*/ 105 w 210"/>
                              <a:gd name="T3" fmla="*/ 0 h 165"/>
                              <a:gd name="T4" fmla="*/ 85 w 210"/>
                              <a:gd name="T5" fmla="*/ 5 h 165"/>
                              <a:gd name="T6" fmla="*/ 65 w 210"/>
                              <a:gd name="T7" fmla="*/ 10 h 165"/>
                              <a:gd name="T8" fmla="*/ 45 w 210"/>
                              <a:gd name="T9" fmla="*/ 20 h 165"/>
                              <a:gd name="T10" fmla="*/ 30 w 210"/>
                              <a:gd name="T11" fmla="*/ 30 h 165"/>
                              <a:gd name="T12" fmla="*/ 20 w 210"/>
                              <a:gd name="T13" fmla="*/ 45 h 165"/>
                              <a:gd name="T14" fmla="*/ 10 w 210"/>
                              <a:gd name="T15" fmla="*/ 65 h 165"/>
                              <a:gd name="T16" fmla="*/ 0 w 210"/>
                              <a:gd name="T17" fmla="*/ 80 h 165"/>
                              <a:gd name="T18" fmla="*/ 0 w 210"/>
                              <a:gd name="T19" fmla="*/ 95 h 165"/>
                              <a:gd name="T20" fmla="*/ 0 w 210"/>
                              <a:gd name="T21" fmla="*/ 95 h 165"/>
                              <a:gd name="T22" fmla="*/ 0 w 210"/>
                              <a:gd name="T23" fmla="*/ 110 h 165"/>
                              <a:gd name="T24" fmla="*/ 5 w 210"/>
                              <a:gd name="T25" fmla="*/ 120 h 165"/>
                              <a:gd name="T26" fmla="*/ 15 w 210"/>
                              <a:gd name="T27" fmla="*/ 135 h 165"/>
                              <a:gd name="T28" fmla="*/ 30 w 210"/>
                              <a:gd name="T29" fmla="*/ 145 h 165"/>
                              <a:gd name="T30" fmla="*/ 65 w 210"/>
                              <a:gd name="T31" fmla="*/ 160 h 165"/>
                              <a:gd name="T32" fmla="*/ 105 w 210"/>
                              <a:gd name="T33" fmla="*/ 165 h 165"/>
                              <a:gd name="T34" fmla="*/ 105 w 210"/>
                              <a:gd name="T35" fmla="*/ 165 h 165"/>
                              <a:gd name="T36" fmla="*/ 145 w 210"/>
                              <a:gd name="T37" fmla="*/ 160 h 165"/>
                              <a:gd name="T38" fmla="*/ 180 w 210"/>
                              <a:gd name="T39" fmla="*/ 145 h 165"/>
                              <a:gd name="T40" fmla="*/ 190 w 210"/>
                              <a:gd name="T41" fmla="*/ 135 h 165"/>
                              <a:gd name="T42" fmla="*/ 200 w 210"/>
                              <a:gd name="T43" fmla="*/ 120 h 165"/>
                              <a:gd name="T44" fmla="*/ 205 w 210"/>
                              <a:gd name="T45" fmla="*/ 110 h 165"/>
                              <a:gd name="T46" fmla="*/ 210 w 210"/>
                              <a:gd name="T47" fmla="*/ 95 h 165"/>
                              <a:gd name="T48" fmla="*/ 210 w 210"/>
                              <a:gd name="T49" fmla="*/ 95 h 165"/>
                              <a:gd name="T50" fmla="*/ 205 w 210"/>
                              <a:gd name="T51" fmla="*/ 80 h 165"/>
                              <a:gd name="T52" fmla="*/ 200 w 210"/>
                              <a:gd name="T53" fmla="*/ 65 h 165"/>
                              <a:gd name="T54" fmla="*/ 190 w 210"/>
                              <a:gd name="T55" fmla="*/ 45 h 165"/>
                              <a:gd name="T56" fmla="*/ 180 w 210"/>
                              <a:gd name="T57" fmla="*/ 30 h 165"/>
                              <a:gd name="T58" fmla="*/ 165 w 210"/>
                              <a:gd name="T59" fmla="*/ 20 h 165"/>
                              <a:gd name="T60" fmla="*/ 145 w 210"/>
                              <a:gd name="T61" fmla="*/ 10 h 165"/>
                              <a:gd name="T62" fmla="*/ 125 w 210"/>
                              <a:gd name="T63" fmla="*/ 5 h 165"/>
                              <a:gd name="T64" fmla="*/ 105 w 210"/>
                              <a:gd name="T65" fmla="*/ 0 h 165"/>
                              <a:gd name="T66" fmla="*/ 105 w 210"/>
                              <a:gd name="T67" fmla="*/ 0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10" h="165">
                                <a:moveTo>
                                  <a:pt x="105" y="0"/>
                                </a:moveTo>
                                <a:lnTo>
                                  <a:pt x="105" y="0"/>
                                </a:lnTo>
                                <a:lnTo>
                                  <a:pt x="85" y="5"/>
                                </a:lnTo>
                                <a:lnTo>
                                  <a:pt x="65" y="10"/>
                                </a:lnTo>
                                <a:lnTo>
                                  <a:pt x="45" y="20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0" y="80"/>
                                </a:lnTo>
                                <a:lnTo>
                                  <a:pt x="0" y="95"/>
                                </a:lnTo>
                                <a:lnTo>
                                  <a:pt x="0" y="110"/>
                                </a:lnTo>
                                <a:lnTo>
                                  <a:pt x="5" y="120"/>
                                </a:lnTo>
                                <a:lnTo>
                                  <a:pt x="15" y="135"/>
                                </a:lnTo>
                                <a:lnTo>
                                  <a:pt x="30" y="145"/>
                                </a:lnTo>
                                <a:lnTo>
                                  <a:pt x="65" y="160"/>
                                </a:lnTo>
                                <a:lnTo>
                                  <a:pt x="105" y="165"/>
                                </a:lnTo>
                                <a:lnTo>
                                  <a:pt x="145" y="160"/>
                                </a:lnTo>
                                <a:lnTo>
                                  <a:pt x="180" y="145"/>
                                </a:lnTo>
                                <a:lnTo>
                                  <a:pt x="190" y="135"/>
                                </a:lnTo>
                                <a:lnTo>
                                  <a:pt x="200" y="120"/>
                                </a:lnTo>
                                <a:lnTo>
                                  <a:pt x="205" y="110"/>
                                </a:lnTo>
                                <a:lnTo>
                                  <a:pt x="210" y="95"/>
                                </a:lnTo>
                                <a:lnTo>
                                  <a:pt x="205" y="80"/>
                                </a:lnTo>
                                <a:lnTo>
                                  <a:pt x="200" y="65"/>
                                </a:lnTo>
                                <a:lnTo>
                                  <a:pt x="190" y="45"/>
                                </a:lnTo>
                                <a:lnTo>
                                  <a:pt x="180" y="30"/>
                                </a:lnTo>
                                <a:lnTo>
                                  <a:pt x="165" y="20"/>
                                </a:lnTo>
                                <a:lnTo>
                                  <a:pt x="145" y="10"/>
                                </a:lnTo>
                                <a:lnTo>
                                  <a:pt x="125" y="5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" name="Freeform 55"/>
                        <wps:cNvSpPr>
                          <a:spLocks/>
                        </wps:cNvSpPr>
                        <wps:spPr bwMode="auto">
                          <a:xfrm>
                            <a:off x="3965" y="8937"/>
                            <a:ext cx="150" cy="145"/>
                          </a:xfrm>
                          <a:custGeom>
                            <a:avLst/>
                            <a:gdLst>
                              <a:gd name="T0" fmla="*/ 75 w 150"/>
                              <a:gd name="T1" fmla="*/ 0 h 145"/>
                              <a:gd name="T2" fmla="*/ 75 w 150"/>
                              <a:gd name="T3" fmla="*/ 0 h 145"/>
                              <a:gd name="T4" fmla="*/ 60 w 150"/>
                              <a:gd name="T5" fmla="*/ 5 h 145"/>
                              <a:gd name="T6" fmla="*/ 45 w 150"/>
                              <a:gd name="T7" fmla="*/ 10 h 145"/>
                              <a:gd name="T8" fmla="*/ 35 w 150"/>
                              <a:gd name="T9" fmla="*/ 25 h 145"/>
                              <a:gd name="T10" fmla="*/ 25 w 150"/>
                              <a:gd name="T11" fmla="*/ 35 h 145"/>
                              <a:gd name="T12" fmla="*/ 5 w 150"/>
                              <a:gd name="T13" fmla="*/ 70 h 145"/>
                              <a:gd name="T14" fmla="*/ 0 w 150"/>
                              <a:gd name="T15" fmla="*/ 95 h 145"/>
                              <a:gd name="T16" fmla="*/ 0 w 150"/>
                              <a:gd name="T17" fmla="*/ 95 h 145"/>
                              <a:gd name="T18" fmla="*/ 0 w 150"/>
                              <a:gd name="T19" fmla="*/ 105 h 145"/>
                              <a:gd name="T20" fmla="*/ 5 w 150"/>
                              <a:gd name="T21" fmla="*/ 115 h 145"/>
                              <a:gd name="T22" fmla="*/ 20 w 150"/>
                              <a:gd name="T23" fmla="*/ 130 h 145"/>
                              <a:gd name="T24" fmla="*/ 45 w 150"/>
                              <a:gd name="T25" fmla="*/ 140 h 145"/>
                              <a:gd name="T26" fmla="*/ 75 w 150"/>
                              <a:gd name="T27" fmla="*/ 145 h 145"/>
                              <a:gd name="T28" fmla="*/ 75 w 150"/>
                              <a:gd name="T29" fmla="*/ 145 h 145"/>
                              <a:gd name="T30" fmla="*/ 105 w 150"/>
                              <a:gd name="T31" fmla="*/ 140 h 145"/>
                              <a:gd name="T32" fmla="*/ 125 w 150"/>
                              <a:gd name="T33" fmla="*/ 130 h 145"/>
                              <a:gd name="T34" fmla="*/ 140 w 150"/>
                              <a:gd name="T35" fmla="*/ 115 h 145"/>
                              <a:gd name="T36" fmla="*/ 150 w 150"/>
                              <a:gd name="T37" fmla="*/ 95 h 145"/>
                              <a:gd name="T38" fmla="*/ 150 w 150"/>
                              <a:gd name="T39" fmla="*/ 95 h 145"/>
                              <a:gd name="T40" fmla="*/ 145 w 150"/>
                              <a:gd name="T41" fmla="*/ 70 h 145"/>
                              <a:gd name="T42" fmla="*/ 130 w 150"/>
                              <a:gd name="T43" fmla="*/ 40 h 145"/>
                              <a:gd name="T44" fmla="*/ 120 w 150"/>
                              <a:gd name="T45" fmla="*/ 25 h 145"/>
                              <a:gd name="T46" fmla="*/ 105 w 150"/>
                              <a:gd name="T47" fmla="*/ 10 h 145"/>
                              <a:gd name="T48" fmla="*/ 90 w 150"/>
                              <a:gd name="T49" fmla="*/ 5 h 145"/>
                              <a:gd name="T50" fmla="*/ 75 w 150"/>
                              <a:gd name="T51" fmla="*/ 0 h 145"/>
                              <a:gd name="T52" fmla="*/ 75 w 150"/>
                              <a:gd name="T53" fmla="*/ 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0" h="145">
                                <a:moveTo>
                                  <a:pt x="75" y="0"/>
                                </a:moveTo>
                                <a:lnTo>
                                  <a:pt x="75" y="0"/>
                                </a:lnTo>
                                <a:lnTo>
                                  <a:pt x="60" y="5"/>
                                </a:lnTo>
                                <a:lnTo>
                                  <a:pt x="45" y="10"/>
                                </a:lnTo>
                                <a:lnTo>
                                  <a:pt x="35" y="25"/>
                                </a:lnTo>
                                <a:lnTo>
                                  <a:pt x="25" y="35"/>
                                </a:lnTo>
                                <a:lnTo>
                                  <a:pt x="5" y="70"/>
                                </a:lnTo>
                                <a:lnTo>
                                  <a:pt x="0" y="95"/>
                                </a:lnTo>
                                <a:lnTo>
                                  <a:pt x="0" y="105"/>
                                </a:lnTo>
                                <a:lnTo>
                                  <a:pt x="5" y="115"/>
                                </a:lnTo>
                                <a:lnTo>
                                  <a:pt x="20" y="130"/>
                                </a:lnTo>
                                <a:lnTo>
                                  <a:pt x="45" y="140"/>
                                </a:lnTo>
                                <a:lnTo>
                                  <a:pt x="75" y="145"/>
                                </a:lnTo>
                                <a:lnTo>
                                  <a:pt x="105" y="140"/>
                                </a:lnTo>
                                <a:lnTo>
                                  <a:pt x="125" y="130"/>
                                </a:lnTo>
                                <a:lnTo>
                                  <a:pt x="140" y="115"/>
                                </a:lnTo>
                                <a:lnTo>
                                  <a:pt x="150" y="95"/>
                                </a:lnTo>
                                <a:lnTo>
                                  <a:pt x="145" y="70"/>
                                </a:lnTo>
                                <a:lnTo>
                                  <a:pt x="130" y="40"/>
                                </a:lnTo>
                                <a:lnTo>
                                  <a:pt x="120" y="25"/>
                                </a:lnTo>
                                <a:lnTo>
                                  <a:pt x="105" y="10"/>
                                </a:lnTo>
                                <a:lnTo>
                                  <a:pt x="90" y="5"/>
                                </a:lnTo>
                                <a:lnTo>
                                  <a:pt x="7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" name="Freeform 56"/>
                        <wps:cNvSpPr>
                          <a:spLocks/>
                        </wps:cNvSpPr>
                        <wps:spPr bwMode="auto">
                          <a:xfrm>
                            <a:off x="3786" y="8917"/>
                            <a:ext cx="514" cy="20"/>
                          </a:xfrm>
                          <a:custGeom>
                            <a:avLst/>
                            <a:gdLst>
                              <a:gd name="T0" fmla="*/ 514 w 514"/>
                              <a:gd name="T1" fmla="*/ 20 h 20"/>
                              <a:gd name="T2" fmla="*/ 514 w 514"/>
                              <a:gd name="T3" fmla="*/ 20 h 20"/>
                              <a:gd name="T4" fmla="*/ 489 w 514"/>
                              <a:gd name="T5" fmla="*/ 10 h 20"/>
                              <a:gd name="T6" fmla="*/ 444 w 514"/>
                              <a:gd name="T7" fmla="*/ 0 h 20"/>
                              <a:gd name="T8" fmla="*/ 409 w 514"/>
                              <a:gd name="T9" fmla="*/ 0 h 20"/>
                              <a:gd name="T10" fmla="*/ 364 w 514"/>
                              <a:gd name="T11" fmla="*/ 0 h 20"/>
                              <a:gd name="T12" fmla="*/ 314 w 514"/>
                              <a:gd name="T13" fmla="*/ 10 h 20"/>
                              <a:gd name="T14" fmla="*/ 254 w 514"/>
                              <a:gd name="T15" fmla="*/ 20 h 20"/>
                              <a:gd name="T16" fmla="*/ 254 w 514"/>
                              <a:gd name="T17" fmla="*/ 20 h 20"/>
                              <a:gd name="T18" fmla="*/ 254 w 514"/>
                              <a:gd name="T19" fmla="*/ 20 h 20"/>
                              <a:gd name="T20" fmla="*/ 194 w 514"/>
                              <a:gd name="T21" fmla="*/ 10 h 20"/>
                              <a:gd name="T22" fmla="*/ 144 w 514"/>
                              <a:gd name="T23" fmla="*/ 5 h 20"/>
                              <a:gd name="T24" fmla="*/ 99 w 514"/>
                              <a:gd name="T25" fmla="*/ 0 h 20"/>
                              <a:gd name="T26" fmla="*/ 69 w 514"/>
                              <a:gd name="T27" fmla="*/ 0 h 20"/>
                              <a:gd name="T28" fmla="*/ 24 w 514"/>
                              <a:gd name="T29" fmla="*/ 10 h 20"/>
                              <a:gd name="T30" fmla="*/ 0 w 514"/>
                              <a:gd name="T31" fmla="*/ 2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14" h="20">
                                <a:moveTo>
                                  <a:pt x="514" y="20"/>
                                </a:moveTo>
                                <a:lnTo>
                                  <a:pt x="514" y="20"/>
                                </a:lnTo>
                                <a:lnTo>
                                  <a:pt x="489" y="10"/>
                                </a:lnTo>
                                <a:lnTo>
                                  <a:pt x="444" y="0"/>
                                </a:lnTo>
                                <a:lnTo>
                                  <a:pt x="409" y="0"/>
                                </a:lnTo>
                                <a:lnTo>
                                  <a:pt x="364" y="0"/>
                                </a:lnTo>
                                <a:lnTo>
                                  <a:pt x="314" y="10"/>
                                </a:lnTo>
                                <a:lnTo>
                                  <a:pt x="254" y="20"/>
                                </a:lnTo>
                                <a:lnTo>
                                  <a:pt x="194" y="10"/>
                                </a:lnTo>
                                <a:lnTo>
                                  <a:pt x="144" y="5"/>
                                </a:lnTo>
                                <a:lnTo>
                                  <a:pt x="99" y="0"/>
                                </a:lnTo>
                                <a:lnTo>
                                  <a:pt x="69" y="0"/>
                                </a:lnTo>
                                <a:lnTo>
                                  <a:pt x="24" y="10"/>
                                </a:ln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Freeform 57"/>
                        <wps:cNvSpPr>
                          <a:spLocks/>
                        </wps:cNvSpPr>
                        <wps:spPr bwMode="auto">
                          <a:xfrm>
                            <a:off x="3786" y="8892"/>
                            <a:ext cx="514" cy="45"/>
                          </a:xfrm>
                          <a:custGeom>
                            <a:avLst/>
                            <a:gdLst>
                              <a:gd name="T0" fmla="*/ 514 w 514"/>
                              <a:gd name="T1" fmla="*/ 45 h 45"/>
                              <a:gd name="T2" fmla="*/ 514 w 514"/>
                              <a:gd name="T3" fmla="*/ 45 h 45"/>
                              <a:gd name="T4" fmla="*/ 469 w 514"/>
                              <a:gd name="T5" fmla="*/ 30 h 45"/>
                              <a:gd name="T6" fmla="*/ 419 w 514"/>
                              <a:gd name="T7" fmla="*/ 20 h 45"/>
                              <a:gd name="T8" fmla="*/ 359 w 514"/>
                              <a:gd name="T9" fmla="*/ 10 h 45"/>
                              <a:gd name="T10" fmla="*/ 279 w 514"/>
                              <a:gd name="T11" fmla="*/ 0 h 45"/>
                              <a:gd name="T12" fmla="*/ 194 w 514"/>
                              <a:gd name="T13" fmla="*/ 5 h 45"/>
                              <a:gd name="T14" fmla="*/ 149 w 514"/>
                              <a:gd name="T15" fmla="*/ 10 h 45"/>
                              <a:gd name="T16" fmla="*/ 99 w 514"/>
                              <a:gd name="T17" fmla="*/ 15 h 45"/>
                              <a:gd name="T18" fmla="*/ 49 w 514"/>
                              <a:gd name="T19" fmla="*/ 30 h 45"/>
                              <a:gd name="T20" fmla="*/ 0 w 514"/>
                              <a:gd name="T21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14" h="45">
                                <a:moveTo>
                                  <a:pt x="514" y="45"/>
                                </a:moveTo>
                                <a:lnTo>
                                  <a:pt x="514" y="45"/>
                                </a:lnTo>
                                <a:lnTo>
                                  <a:pt x="469" y="30"/>
                                </a:lnTo>
                                <a:lnTo>
                                  <a:pt x="419" y="20"/>
                                </a:lnTo>
                                <a:lnTo>
                                  <a:pt x="359" y="10"/>
                                </a:lnTo>
                                <a:lnTo>
                                  <a:pt x="279" y="0"/>
                                </a:lnTo>
                                <a:lnTo>
                                  <a:pt x="194" y="5"/>
                                </a:lnTo>
                                <a:lnTo>
                                  <a:pt x="149" y="10"/>
                                </a:lnTo>
                                <a:lnTo>
                                  <a:pt x="99" y="15"/>
                                </a:lnTo>
                                <a:lnTo>
                                  <a:pt x="49" y="30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" name="Line 58"/>
                        <wps:cNvCnPr/>
                        <wps:spPr bwMode="auto">
                          <a:xfrm flipH="1">
                            <a:off x="3781" y="8842"/>
                            <a:ext cx="519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2" name="Line 59"/>
                        <wps:cNvCnPr/>
                        <wps:spPr bwMode="auto">
                          <a:xfrm flipH="1">
                            <a:off x="3781" y="8812"/>
                            <a:ext cx="519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3" name="Freeform 60"/>
                        <wps:cNvSpPr>
                          <a:spLocks/>
                        </wps:cNvSpPr>
                        <wps:spPr bwMode="auto">
                          <a:xfrm>
                            <a:off x="3261" y="8937"/>
                            <a:ext cx="50" cy="250"/>
                          </a:xfrm>
                          <a:custGeom>
                            <a:avLst/>
                            <a:gdLst>
                              <a:gd name="T0" fmla="*/ 10 w 50"/>
                              <a:gd name="T1" fmla="*/ 0 h 250"/>
                              <a:gd name="T2" fmla="*/ 10 w 50"/>
                              <a:gd name="T3" fmla="*/ 0 h 250"/>
                              <a:gd name="T4" fmla="*/ 20 w 50"/>
                              <a:gd name="T5" fmla="*/ 10 h 250"/>
                              <a:gd name="T6" fmla="*/ 30 w 50"/>
                              <a:gd name="T7" fmla="*/ 25 h 250"/>
                              <a:gd name="T8" fmla="*/ 45 w 50"/>
                              <a:gd name="T9" fmla="*/ 50 h 250"/>
                              <a:gd name="T10" fmla="*/ 45 w 50"/>
                              <a:gd name="T11" fmla="*/ 80 h 250"/>
                              <a:gd name="T12" fmla="*/ 40 w 50"/>
                              <a:gd name="T13" fmla="*/ 110 h 250"/>
                              <a:gd name="T14" fmla="*/ 30 w 50"/>
                              <a:gd name="T15" fmla="*/ 135 h 250"/>
                              <a:gd name="T16" fmla="*/ 20 w 50"/>
                              <a:gd name="T17" fmla="*/ 155 h 250"/>
                              <a:gd name="T18" fmla="*/ 0 w 50"/>
                              <a:gd name="T19" fmla="*/ 185 h 250"/>
                              <a:gd name="T20" fmla="*/ 0 w 50"/>
                              <a:gd name="T21" fmla="*/ 185 h 250"/>
                              <a:gd name="T22" fmla="*/ 0 w 50"/>
                              <a:gd name="T23" fmla="*/ 190 h 250"/>
                              <a:gd name="T24" fmla="*/ 0 w 50"/>
                              <a:gd name="T25" fmla="*/ 200 h 250"/>
                              <a:gd name="T26" fmla="*/ 20 w 50"/>
                              <a:gd name="T27" fmla="*/ 215 h 250"/>
                              <a:gd name="T28" fmla="*/ 50 w 50"/>
                              <a:gd name="T29" fmla="*/ 235 h 250"/>
                              <a:gd name="T30" fmla="*/ 0 w 50"/>
                              <a:gd name="T31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10" y="0"/>
                                </a:moveTo>
                                <a:lnTo>
                                  <a:pt x="10" y="0"/>
                                </a:lnTo>
                                <a:lnTo>
                                  <a:pt x="20" y="10"/>
                                </a:lnTo>
                                <a:lnTo>
                                  <a:pt x="30" y="25"/>
                                </a:lnTo>
                                <a:lnTo>
                                  <a:pt x="45" y="50"/>
                                </a:lnTo>
                                <a:lnTo>
                                  <a:pt x="45" y="80"/>
                                </a:lnTo>
                                <a:lnTo>
                                  <a:pt x="40" y="110"/>
                                </a:lnTo>
                                <a:lnTo>
                                  <a:pt x="30" y="135"/>
                                </a:lnTo>
                                <a:lnTo>
                                  <a:pt x="20" y="155"/>
                                </a:lnTo>
                                <a:lnTo>
                                  <a:pt x="0" y="185"/>
                                </a:lnTo>
                                <a:lnTo>
                                  <a:pt x="0" y="190"/>
                                </a:lnTo>
                                <a:lnTo>
                                  <a:pt x="0" y="200"/>
                                </a:lnTo>
                                <a:lnTo>
                                  <a:pt x="20" y="215"/>
                                </a:lnTo>
                                <a:lnTo>
                                  <a:pt x="50" y="235"/>
                                </a:lnTo>
                                <a:lnTo>
                                  <a:pt x="0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Freeform 61"/>
                        <wps:cNvSpPr>
                          <a:spLocks/>
                        </wps:cNvSpPr>
                        <wps:spPr bwMode="auto">
                          <a:xfrm>
                            <a:off x="3731" y="8937"/>
                            <a:ext cx="50" cy="250"/>
                          </a:xfrm>
                          <a:custGeom>
                            <a:avLst/>
                            <a:gdLst>
                              <a:gd name="T0" fmla="*/ 50 w 50"/>
                              <a:gd name="T1" fmla="*/ 0 h 250"/>
                              <a:gd name="T2" fmla="*/ 50 w 50"/>
                              <a:gd name="T3" fmla="*/ 0 h 250"/>
                              <a:gd name="T4" fmla="*/ 25 w 50"/>
                              <a:gd name="T5" fmla="*/ 25 h 250"/>
                              <a:gd name="T6" fmla="*/ 15 w 50"/>
                              <a:gd name="T7" fmla="*/ 50 h 250"/>
                              <a:gd name="T8" fmla="*/ 10 w 50"/>
                              <a:gd name="T9" fmla="*/ 80 h 250"/>
                              <a:gd name="T10" fmla="*/ 10 w 50"/>
                              <a:gd name="T11" fmla="*/ 110 h 250"/>
                              <a:gd name="T12" fmla="*/ 20 w 50"/>
                              <a:gd name="T13" fmla="*/ 135 h 250"/>
                              <a:gd name="T14" fmla="*/ 30 w 50"/>
                              <a:gd name="T15" fmla="*/ 155 h 250"/>
                              <a:gd name="T16" fmla="*/ 50 w 50"/>
                              <a:gd name="T17" fmla="*/ 185 h 250"/>
                              <a:gd name="T18" fmla="*/ 50 w 50"/>
                              <a:gd name="T19" fmla="*/ 185 h 250"/>
                              <a:gd name="T20" fmla="*/ 50 w 50"/>
                              <a:gd name="T21" fmla="*/ 190 h 250"/>
                              <a:gd name="T22" fmla="*/ 50 w 50"/>
                              <a:gd name="T23" fmla="*/ 195 h 250"/>
                              <a:gd name="T24" fmla="*/ 30 w 50"/>
                              <a:gd name="T25" fmla="*/ 215 h 250"/>
                              <a:gd name="T26" fmla="*/ 0 w 50"/>
                              <a:gd name="T27" fmla="*/ 235 h 250"/>
                              <a:gd name="T28" fmla="*/ 50 w 50"/>
                              <a:gd name="T29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50" y="0"/>
                                </a:moveTo>
                                <a:lnTo>
                                  <a:pt x="50" y="0"/>
                                </a:lnTo>
                                <a:lnTo>
                                  <a:pt x="25" y="25"/>
                                </a:lnTo>
                                <a:lnTo>
                                  <a:pt x="15" y="50"/>
                                </a:lnTo>
                                <a:lnTo>
                                  <a:pt x="10" y="80"/>
                                </a:lnTo>
                                <a:lnTo>
                                  <a:pt x="10" y="110"/>
                                </a:lnTo>
                                <a:lnTo>
                                  <a:pt x="20" y="135"/>
                                </a:lnTo>
                                <a:lnTo>
                                  <a:pt x="30" y="155"/>
                                </a:lnTo>
                                <a:lnTo>
                                  <a:pt x="50" y="185"/>
                                </a:lnTo>
                                <a:lnTo>
                                  <a:pt x="50" y="190"/>
                                </a:lnTo>
                                <a:lnTo>
                                  <a:pt x="50" y="195"/>
                                </a:lnTo>
                                <a:lnTo>
                                  <a:pt x="30" y="215"/>
                                </a:lnTo>
                                <a:lnTo>
                                  <a:pt x="0" y="235"/>
                                </a:lnTo>
                                <a:lnTo>
                                  <a:pt x="50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5" name="Freeform 62"/>
                        <wps:cNvSpPr>
                          <a:spLocks/>
                        </wps:cNvSpPr>
                        <wps:spPr bwMode="auto">
                          <a:xfrm>
                            <a:off x="3306" y="8937"/>
                            <a:ext cx="435" cy="245"/>
                          </a:xfrm>
                          <a:custGeom>
                            <a:avLst/>
                            <a:gdLst>
                              <a:gd name="T0" fmla="*/ 215 w 435"/>
                              <a:gd name="T1" fmla="*/ 0 h 245"/>
                              <a:gd name="T2" fmla="*/ 215 w 435"/>
                              <a:gd name="T3" fmla="*/ 0 h 245"/>
                              <a:gd name="T4" fmla="*/ 130 w 435"/>
                              <a:gd name="T5" fmla="*/ 5 h 245"/>
                              <a:gd name="T6" fmla="*/ 95 w 435"/>
                              <a:gd name="T7" fmla="*/ 10 h 245"/>
                              <a:gd name="T8" fmla="*/ 65 w 435"/>
                              <a:gd name="T9" fmla="*/ 15 h 245"/>
                              <a:gd name="T10" fmla="*/ 35 w 435"/>
                              <a:gd name="T11" fmla="*/ 30 h 245"/>
                              <a:gd name="T12" fmla="*/ 15 w 435"/>
                              <a:gd name="T13" fmla="*/ 45 h 245"/>
                              <a:gd name="T14" fmla="*/ 5 w 435"/>
                              <a:gd name="T15" fmla="*/ 65 h 245"/>
                              <a:gd name="T16" fmla="*/ 0 w 435"/>
                              <a:gd name="T17" fmla="*/ 95 h 245"/>
                              <a:gd name="T18" fmla="*/ 0 w 435"/>
                              <a:gd name="T19" fmla="*/ 95 h 245"/>
                              <a:gd name="T20" fmla="*/ 0 w 435"/>
                              <a:gd name="T21" fmla="*/ 125 h 245"/>
                              <a:gd name="T22" fmla="*/ 15 w 435"/>
                              <a:gd name="T23" fmla="*/ 150 h 245"/>
                              <a:gd name="T24" fmla="*/ 35 w 435"/>
                              <a:gd name="T25" fmla="*/ 175 h 245"/>
                              <a:gd name="T26" fmla="*/ 60 w 435"/>
                              <a:gd name="T27" fmla="*/ 200 h 245"/>
                              <a:gd name="T28" fmla="*/ 90 w 435"/>
                              <a:gd name="T29" fmla="*/ 220 h 245"/>
                              <a:gd name="T30" fmla="*/ 130 w 435"/>
                              <a:gd name="T31" fmla="*/ 230 h 245"/>
                              <a:gd name="T32" fmla="*/ 170 w 435"/>
                              <a:gd name="T33" fmla="*/ 240 h 245"/>
                              <a:gd name="T34" fmla="*/ 215 w 435"/>
                              <a:gd name="T35" fmla="*/ 245 h 245"/>
                              <a:gd name="T36" fmla="*/ 215 w 435"/>
                              <a:gd name="T37" fmla="*/ 245 h 245"/>
                              <a:gd name="T38" fmla="*/ 260 w 435"/>
                              <a:gd name="T39" fmla="*/ 240 h 245"/>
                              <a:gd name="T40" fmla="*/ 300 w 435"/>
                              <a:gd name="T41" fmla="*/ 230 h 245"/>
                              <a:gd name="T42" fmla="*/ 335 w 435"/>
                              <a:gd name="T43" fmla="*/ 220 h 245"/>
                              <a:gd name="T44" fmla="*/ 370 w 435"/>
                              <a:gd name="T45" fmla="*/ 200 h 245"/>
                              <a:gd name="T46" fmla="*/ 395 w 435"/>
                              <a:gd name="T47" fmla="*/ 175 h 245"/>
                              <a:gd name="T48" fmla="*/ 415 w 435"/>
                              <a:gd name="T49" fmla="*/ 150 h 245"/>
                              <a:gd name="T50" fmla="*/ 430 w 435"/>
                              <a:gd name="T51" fmla="*/ 125 h 245"/>
                              <a:gd name="T52" fmla="*/ 435 w 435"/>
                              <a:gd name="T53" fmla="*/ 95 h 245"/>
                              <a:gd name="T54" fmla="*/ 435 w 435"/>
                              <a:gd name="T55" fmla="*/ 95 h 245"/>
                              <a:gd name="T56" fmla="*/ 430 w 435"/>
                              <a:gd name="T57" fmla="*/ 65 h 245"/>
                              <a:gd name="T58" fmla="*/ 415 w 435"/>
                              <a:gd name="T59" fmla="*/ 45 h 245"/>
                              <a:gd name="T60" fmla="*/ 395 w 435"/>
                              <a:gd name="T61" fmla="*/ 30 h 245"/>
                              <a:gd name="T62" fmla="*/ 370 w 435"/>
                              <a:gd name="T63" fmla="*/ 15 h 245"/>
                              <a:gd name="T64" fmla="*/ 340 w 435"/>
                              <a:gd name="T65" fmla="*/ 10 h 245"/>
                              <a:gd name="T66" fmla="*/ 300 w 435"/>
                              <a:gd name="T67" fmla="*/ 5 h 245"/>
                              <a:gd name="T68" fmla="*/ 215 w 435"/>
                              <a:gd name="T69" fmla="*/ 0 h 245"/>
                              <a:gd name="T70" fmla="*/ 215 w 435"/>
                              <a:gd name="T71" fmla="*/ 0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5" h="245">
                                <a:moveTo>
                                  <a:pt x="215" y="0"/>
                                </a:moveTo>
                                <a:lnTo>
                                  <a:pt x="215" y="0"/>
                                </a:lnTo>
                                <a:lnTo>
                                  <a:pt x="130" y="5"/>
                                </a:lnTo>
                                <a:lnTo>
                                  <a:pt x="95" y="10"/>
                                </a:lnTo>
                                <a:lnTo>
                                  <a:pt x="65" y="15"/>
                                </a:lnTo>
                                <a:lnTo>
                                  <a:pt x="35" y="30"/>
                                </a:lnTo>
                                <a:lnTo>
                                  <a:pt x="15" y="45"/>
                                </a:lnTo>
                                <a:lnTo>
                                  <a:pt x="5" y="65"/>
                                </a:lnTo>
                                <a:lnTo>
                                  <a:pt x="0" y="95"/>
                                </a:lnTo>
                                <a:lnTo>
                                  <a:pt x="0" y="125"/>
                                </a:lnTo>
                                <a:lnTo>
                                  <a:pt x="15" y="150"/>
                                </a:lnTo>
                                <a:lnTo>
                                  <a:pt x="35" y="175"/>
                                </a:lnTo>
                                <a:lnTo>
                                  <a:pt x="60" y="200"/>
                                </a:lnTo>
                                <a:lnTo>
                                  <a:pt x="90" y="220"/>
                                </a:lnTo>
                                <a:lnTo>
                                  <a:pt x="130" y="230"/>
                                </a:lnTo>
                                <a:lnTo>
                                  <a:pt x="170" y="240"/>
                                </a:lnTo>
                                <a:lnTo>
                                  <a:pt x="215" y="245"/>
                                </a:lnTo>
                                <a:lnTo>
                                  <a:pt x="260" y="240"/>
                                </a:lnTo>
                                <a:lnTo>
                                  <a:pt x="300" y="230"/>
                                </a:lnTo>
                                <a:lnTo>
                                  <a:pt x="335" y="220"/>
                                </a:lnTo>
                                <a:lnTo>
                                  <a:pt x="370" y="200"/>
                                </a:lnTo>
                                <a:lnTo>
                                  <a:pt x="395" y="175"/>
                                </a:lnTo>
                                <a:lnTo>
                                  <a:pt x="415" y="150"/>
                                </a:lnTo>
                                <a:lnTo>
                                  <a:pt x="430" y="125"/>
                                </a:lnTo>
                                <a:lnTo>
                                  <a:pt x="435" y="95"/>
                                </a:lnTo>
                                <a:lnTo>
                                  <a:pt x="430" y="65"/>
                                </a:lnTo>
                                <a:lnTo>
                                  <a:pt x="415" y="45"/>
                                </a:lnTo>
                                <a:lnTo>
                                  <a:pt x="395" y="30"/>
                                </a:lnTo>
                                <a:lnTo>
                                  <a:pt x="370" y="15"/>
                                </a:lnTo>
                                <a:lnTo>
                                  <a:pt x="340" y="10"/>
                                </a:lnTo>
                                <a:lnTo>
                                  <a:pt x="300" y="5"/>
                                </a:lnTo>
                                <a:lnTo>
                                  <a:pt x="21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Freeform 63"/>
                        <wps:cNvSpPr>
                          <a:spLocks/>
                        </wps:cNvSpPr>
                        <wps:spPr bwMode="auto">
                          <a:xfrm>
                            <a:off x="3371" y="8937"/>
                            <a:ext cx="300" cy="195"/>
                          </a:xfrm>
                          <a:custGeom>
                            <a:avLst/>
                            <a:gdLst>
                              <a:gd name="T0" fmla="*/ 150 w 300"/>
                              <a:gd name="T1" fmla="*/ 0 h 195"/>
                              <a:gd name="T2" fmla="*/ 150 w 300"/>
                              <a:gd name="T3" fmla="*/ 0 h 195"/>
                              <a:gd name="T4" fmla="*/ 120 w 300"/>
                              <a:gd name="T5" fmla="*/ 0 h 195"/>
                              <a:gd name="T6" fmla="*/ 95 w 300"/>
                              <a:gd name="T7" fmla="*/ 5 h 195"/>
                              <a:gd name="T8" fmla="*/ 70 w 300"/>
                              <a:gd name="T9" fmla="*/ 15 h 195"/>
                              <a:gd name="T10" fmla="*/ 45 w 300"/>
                              <a:gd name="T11" fmla="*/ 25 h 195"/>
                              <a:gd name="T12" fmla="*/ 30 w 300"/>
                              <a:gd name="T13" fmla="*/ 40 h 195"/>
                              <a:gd name="T14" fmla="*/ 15 w 300"/>
                              <a:gd name="T15" fmla="*/ 55 h 195"/>
                              <a:gd name="T16" fmla="*/ 5 w 300"/>
                              <a:gd name="T17" fmla="*/ 75 h 195"/>
                              <a:gd name="T18" fmla="*/ 0 w 300"/>
                              <a:gd name="T19" fmla="*/ 95 h 195"/>
                              <a:gd name="T20" fmla="*/ 0 w 300"/>
                              <a:gd name="T21" fmla="*/ 95 h 195"/>
                              <a:gd name="T22" fmla="*/ 5 w 300"/>
                              <a:gd name="T23" fmla="*/ 115 h 195"/>
                              <a:gd name="T24" fmla="*/ 10 w 300"/>
                              <a:gd name="T25" fmla="*/ 135 h 195"/>
                              <a:gd name="T26" fmla="*/ 25 w 300"/>
                              <a:gd name="T27" fmla="*/ 150 h 195"/>
                              <a:gd name="T28" fmla="*/ 45 w 300"/>
                              <a:gd name="T29" fmla="*/ 165 h 195"/>
                              <a:gd name="T30" fmla="*/ 65 w 300"/>
                              <a:gd name="T31" fmla="*/ 180 h 195"/>
                              <a:gd name="T32" fmla="*/ 90 w 300"/>
                              <a:gd name="T33" fmla="*/ 190 h 195"/>
                              <a:gd name="T34" fmla="*/ 120 w 300"/>
                              <a:gd name="T35" fmla="*/ 195 h 195"/>
                              <a:gd name="T36" fmla="*/ 150 w 300"/>
                              <a:gd name="T37" fmla="*/ 195 h 195"/>
                              <a:gd name="T38" fmla="*/ 150 w 300"/>
                              <a:gd name="T39" fmla="*/ 195 h 195"/>
                              <a:gd name="T40" fmla="*/ 180 w 300"/>
                              <a:gd name="T41" fmla="*/ 195 h 195"/>
                              <a:gd name="T42" fmla="*/ 210 w 300"/>
                              <a:gd name="T43" fmla="*/ 190 h 195"/>
                              <a:gd name="T44" fmla="*/ 235 w 300"/>
                              <a:gd name="T45" fmla="*/ 180 h 195"/>
                              <a:gd name="T46" fmla="*/ 255 w 300"/>
                              <a:gd name="T47" fmla="*/ 165 h 195"/>
                              <a:gd name="T48" fmla="*/ 275 w 300"/>
                              <a:gd name="T49" fmla="*/ 150 h 195"/>
                              <a:gd name="T50" fmla="*/ 290 w 300"/>
                              <a:gd name="T51" fmla="*/ 135 h 195"/>
                              <a:gd name="T52" fmla="*/ 295 w 300"/>
                              <a:gd name="T53" fmla="*/ 115 h 195"/>
                              <a:gd name="T54" fmla="*/ 300 w 300"/>
                              <a:gd name="T55" fmla="*/ 95 h 195"/>
                              <a:gd name="T56" fmla="*/ 300 w 300"/>
                              <a:gd name="T57" fmla="*/ 95 h 195"/>
                              <a:gd name="T58" fmla="*/ 300 w 300"/>
                              <a:gd name="T59" fmla="*/ 75 h 195"/>
                              <a:gd name="T60" fmla="*/ 290 w 300"/>
                              <a:gd name="T61" fmla="*/ 55 h 195"/>
                              <a:gd name="T62" fmla="*/ 275 w 300"/>
                              <a:gd name="T63" fmla="*/ 40 h 195"/>
                              <a:gd name="T64" fmla="*/ 255 w 300"/>
                              <a:gd name="T65" fmla="*/ 25 h 195"/>
                              <a:gd name="T66" fmla="*/ 235 w 300"/>
                              <a:gd name="T67" fmla="*/ 15 h 195"/>
                              <a:gd name="T68" fmla="*/ 210 w 300"/>
                              <a:gd name="T69" fmla="*/ 5 h 195"/>
                              <a:gd name="T70" fmla="*/ 180 w 300"/>
                              <a:gd name="T71" fmla="*/ 0 h 195"/>
                              <a:gd name="T72" fmla="*/ 150 w 300"/>
                              <a:gd name="T73" fmla="*/ 0 h 195"/>
                              <a:gd name="T74" fmla="*/ 150 w 300"/>
                              <a:gd name="T75" fmla="*/ 0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300" h="195">
                                <a:moveTo>
                                  <a:pt x="150" y="0"/>
                                </a:moveTo>
                                <a:lnTo>
                                  <a:pt x="150" y="0"/>
                                </a:lnTo>
                                <a:lnTo>
                                  <a:pt x="120" y="0"/>
                                </a:lnTo>
                                <a:lnTo>
                                  <a:pt x="95" y="5"/>
                                </a:lnTo>
                                <a:lnTo>
                                  <a:pt x="70" y="15"/>
                                </a:lnTo>
                                <a:lnTo>
                                  <a:pt x="45" y="25"/>
                                </a:lnTo>
                                <a:lnTo>
                                  <a:pt x="30" y="40"/>
                                </a:lnTo>
                                <a:lnTo>
                                  <a:pt x="15" y="55"/>
                                </a:lnTo>
                                <a:lnTo>
                                  <a:pt x="5" y="75"/>
                                </a:lnTo>
                                <a:lnTo>
                                  <a:pt x="0" y="95"/>
                                </a:lnTo>
                                <a:lnTo>
                                  <a:pt x="5" y="115"/>
                                </a:lnTo>
                                <a:lnTo>
                                  <a:pt x="10" y="135"/>
                                </a:lnTo>
                                <a:lnTo>
                                  <a:pt x="25" y="150"/>
                                </a:lnTo>
                                <a:lnTo>
                                  <a:pt x="45" y="165"/>
                                </a:lnTo>
                                <a:lnTo>
                                  <a:pt x="65" y="180"/>
                                </a:lnTo>
                                <a:lnTo>
                                  <a:pt x="90" y="190"/>
                                </a:lnTo>
                                <a:lnTo>
                                  <a:pt x="120" y="195"/>
                                </a:lnTo>
                                <a:lnTo>
                                  <a:pt x="150" y="195"/>
                                </a:lnTo>
                                <a:lnTo>
                                  <a:pt x="180" y="195"/>
                                </a:lnTo>
                                <a:lnTo>
                                  <a:pt x="210" y="190"/>
                                </a:lnTo>
                                <a:lnTo>
                                  <a:pt x="235" y="180"/>
                                </a:lnTo>
                                <a:lnTo>
                                  <a:pt x="255" y="165"/>
                                </a:lnTo>
                                <a:lnTo>
                                  <a:pt x="275" y="150"/>
                                </a:lnTo>
                                <a:lnTo>
                                  <a:pt x="290" y="135"/>
                                </a:lnTo>
                                <a:lnTo>
                                  <a:pt x="295" y="115"/>
                                </a:lnTo>
                                <a:lnTo>
                                  <a:pt x="300" y="95"/>
                                </a:lnTo>
                                <a:lnTo>
                                  <a:pt x="300" y="75"/>
                                </a:lnTo>
                                <a:lnTo>
                                  <a:pt x="290" y="55"/>
                                </a:lnTo>
                                <a:lnTo>
                                  <a:pt x="275" y="40"/>
                                </a:lnTo>
                                <a:lnTo>
                                  <a:pt x="255" y="25"/>
                                </a:lnTo>
                                <a:lnTo>
                                  <a:pt x="235" y="15"/>
                                </a:lnTo>
                                <a:lnTo>
                                  <a:pt x="210" y="5"/>
                                </a:lnTo>
                                <a:lnTo>
                                  <a:pt x="180" y="0"/>
                                </a:lnTo>
                                <a:lnTo>
                                  <a:pt x="15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Freeform 64"/>
                        <wps:cNvSpPr>
                          <a:spLocks/>
                        </wps:cNvSpPr>
                        <wps:spPr bwMode="auto">
                          <a:xfrm>
                            <a:off x="3416" y="8937"/>
                            <a:ext cx="210" cy="165"/>
                          </a:xfrm>
                          <a:custGeom>
                            <a:avLst/>
                            <a:gdLst>
                              <a:gd name="T0" fmla="*/ 105 w 210"/>
                              <a:gd name="T1" fmla="*/ 0 h 165"/>
                              <a:gd name="T2" fmla="*/ 105 w 210"/>
                              <a:gd name="T3" fmla="*/ 0 h 165"/>
                              <a:gd name="T4" fmla="*/ 85 w 210"/>
                              <a:gd name="T5" fmla="*/ 5 h 165"/>
                              <a:gd name="T6" fmla="*/ 65 w 210"/>
                              <a:gd name="T7" fmla="*/ 10 h 165"/>
                              <a:gd name="T8" fmla="*/ 50 w 210"/>
                              <a:gd name="T9" fmla="*/ 20 h 165"/>
                              <a:gd name="T10" fmla="*/ 30 w 210"/>
                              <a:gd name="T11" fmla="*/ 30 h 165"/>
                              <a:gd name="T12" fmla="*/ 20 w 210"/>
                              <a:gd name="T13" fmla="*/ 45 h 165"/>
                              <a:gd name="T14" fmla="*/ 10 w 210"/>
                              <a:gd name="T15" fmla="*/ 65 h 165"/>
                              <a:gd name="T16" fmla="*/ 5 w 210"/>
                              <a:gd name="T17" fmla="*/ 80 h 165"/>
                              <a:gd name="T18" fmla="*/ 0 w 210"/>
                              <a:gd name="T19" fmla="*/ 95 h 165"/>
                              <a:gd name="T20" fmla="*/ 0 w 210"/>
                              <a:gd name="T21" fmla="*/ 95 h 165"/>
                              <a:gd name="T22" fmla="*/ 5 w 210"/>
                              <a:gd name="T23" fmla="*/ 110 h 165"/>
                              <a:gd name="T24" fmla="*/ 10 w 210"/>
                              <a:gd name="T25" fmla="*/ 120 h 165"/>
                              <a:gd name="T26" fmla="*/ 20 w 210"/>
                              <a:gd name="T27" fmla="*/ 135 h 165"/>
                              <a:gd name="T28" fmla="*/ 30 w 210"/>
                              <a:gd name="T29" fmla="*/ 145 h 165"/>
                              <a:gd name="T30" fmla="*/ 65 w 210"/>
                              <a:gd name="T31" fmla="*/ 160 h 165"/>
                              <a:gd name="T32" fmla="*/ 105 w 210"/>
                              <a:gd name="T33" fmla="*/ 165 h 165"/>
                              <a:gd name="T34" fmla="*/ 105 w 210"/>
                              <a:gd name="T35" fmla="*/ 165 h 165"/>
                              <a:gd name="T36" fmla="*/ 145 w 210"/>
                              <a:gd name="T37" fmla="*/ 160 h 165"/>
                              <a:gd name="T38" fmla="*/ 180 w 210"/>
                              <a:gd name="T39" fmla="*/ 145 h 165"/>
                              <a:gd name="T40" fmla="*/ 190 w 210"/>
                              <a:gd name="T41" fmla="*/ 135 h 165"/>
                              <a:gd name="T42" fmla="*/ 200 w 210"/>
                              <a:gd name="T43" fmla="*/ 120 h 165"/>
                              <a:gd name="T44" fmla="*/ 210 w 210"/>
                              <a:gd name="T45" fmla="*/ 110 h 165"/>
                              <a:gd name="T46" fmla="*/ 210 w 210"/>
                              <a:gd name="T47" fmla="*/ 95 h 165"/>
                              <a:gd name="T48" fmla="*/ 210 w 210"/>
                              <a:gd name="T49" fmla="*/ 95 h 165"/>
                              <a:gd name="T50" fmla="*/ 210 w 210"/>
                              <a:gd name="T51" fmla="*/ 80 h 165"/>
                              <a:gd name="T52" fmla="*/ 205 w 210"/>
                              <a:gd name="T53" fmla="*/ 65 h 165"/>
                              <a:gd name="T54" fmla="*/ 195 w 210"/>
                              <a:gd name="T55" fmla="*/ 45 h 165"/>
                              <a:gd name="T56" fmla="*/ 180 w 210"/>
                              <a:gd name="T57" fmla="*/ 30 h 165"/>
                              <a:gd name="T58" fmla="*/ 165 w 210"/>
                              <a:gd name="T59" fmla="*/ 20 h 165"/>
                              <a:gd name="T60" fmla="*/ 145 w 210"/>
                              <a:gd name="T61" fmla="*/ 10 h 165"/>
                              <a:gd name="T62" fmla="*/ 125 w 210"/>
                              <a:gd name="T63" fmla="*/ 5 h 165"/>
                              <a:gd name="T64" fmla="*/ 105 w 210"/>
                              <a:gd name="T65" fmla="*/ 0 h 165"/>
                              <a:gd name="T66" fmla="*/ 105 w 210"/>
                              <a:gd name="T67" fmla="*/ 0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10" h="165">
                                <a:moveTo>
                                  <a:pt x="105" y="0"/>
                                </a:moveTo>
                                <a:lnTo>
                                  <a:pt x="105" y="0"/>
                                </a:lnTo>
                                <a:lnTo>
                                  <a:pt x="85" y="5"/>
                                </a:lnTo>
                                <a:lnTo>
                                  <a:pt x="65" y="10"/>
                                </a:lnTo>
                                <a:lnTo>
                                  <a:pt x="50" y="20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5" y="80"/>
                                </a:lnTo>
                                <a:lnTo>
                                  <a:pt x="0" y="95"/>
                                </a:lnTo>
                                <a:lnTo>
                                  <a:pt x="5" y="110"/>
                                </a:lnTo>
                                <a:lnTo>
                                  <a:pt x="10" y="120"/>
                                </a:lnTo>
                                <a:lnTo>
                                  <a:pt x="20" y="135"/>
                                </a:lnTo>
                                <a:lnTo>
                                  <a:pt x="30" y="145"/>
                                </a:lnTo>
                                <a:lnTo>
                                  <a:pt x="65" y="160"/>
                                </a:lnTo>
                                <a:lnTo>
                                  <a:pt x="105" y="165"/>
                                </a:lnTo>
                                <a:lnTo>
                                  <a:pt x="145" y="160"/>
                                </a:lnTo>
                                <a:lnTo>
                                  <a:pt x="180" y="145"/>
                                </a:lnTo>
                                <a:lnTo>
                                  <a:pt x="190" y="135"/>
                                </a:lnTo>
                                <a:lnTo>
                                  <a:pt x="200" y="120"/>
                                </a:lnTo>
                                <a:lnTo>
                                  <a:pt x="210" y="110"/>
                                </a:lnTo>
                                <a:lnTo>
                                  <a:pt x="210" y="95"/>
                                </a:lnTo>
                                <a:lnTo>
                                  <a:pt x="210" y="80"/>
                                </a:lnTo>
                                <a:lnTo>
                                  <a:pt x="205" y="65"/>
                                </a:lnTo>
                                <a:lnTo>
                                  <a:pt x="195" y="45"/>
                                </a:lnTo>
                                <a:lnTo>
                                  <a:pt x="180" y="30"/>
                                </a:lnTo>
                                <a:lnTo>
                                  <a:pt x="165" y="20"/>
                                </a:lnTo>
                                <a:lnTo>
                                  <a:pt x="145" y="10"/>
                                </a:lnTo>
                                <a:lnTo>
                                  <a:pt x="125" y="5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" name="Freeform 65"/>
                        <wps:cNvSpPr>
                          <a:spLocks/>
                        </wps:cNvSpPr>
                        <wps:spPr bwMode="auto">
                          <a:xfrm>
                            <a:off x="3446" y="8937"/>
                            <a:ext cx="150" cy="145"/>
                          </a:xfrm>
                          <a:custGeom>
                            <a:avLst/>
                            <a:gdLst>
                              <a:gd name="T0" fmla="*/ 75 w 150"/>
                              <a:gd name="T1" fmla="*/ 0 h 145"/>
                              <a:gd name="T2" fmla="*/ 75 w 150"/>
                              <a:gd name="T3" fmla="*/ 0 h 145"/>
                              <a:gd name="T4" fmla="*/ 60 w 150"/>
                              <a:gd name="T5" fmla="*/ 5 h 145"/>
                              <a:gd name="T6" fmla="*/ 45 w 150"/>
                              <a:gd name="T7" fmla="*/ 10 h 145"/>
                              <a:gd name="T8" fmla="*/ 35 w 150"/>
                              <a:gd name="T9" fmla="*/ 25 h 145"/>
                              <a:gd name="T10" fmla="*/ 25 w 150"/>
                              <a:gd name="T11" fmla="*/ 35 h 145"/>
                              <a:gd name="T12" fmla="*/ 10 w 150"/>
                              <a:gd name="T13" fmla="*/ 70 h 145"/>
                              <a:gd name="T14" fmla="*/ 0 w 150"/>
                              <a:gd name="T15" fmla="*/ 95 h 145"/>
                              <a:gd name="T16" fmla="*/ 0 w 150"/>
                              <a:gd name="T17" fmla="*/ 95 h 145"/>
                              <a:gd name="T18" fmla="*/ 5 w 150"/>
                              <a:gd name="T19" fmla="*/ 105 h 145"/>
                              <a:gd name="T20" fmla="*/ 10 w 150"/>
                              <a:gd name="T21" fmla="*/ 115 h 145"/>
                              <a:gd name="T22" fmla="*/ 25 w 150"/>
                              <a:gd name="T23" fmla="*/ 130 h 145"/>
                              <a:gd name="T24" fmla="*/ 45 w 150"/>
                              <a:gd name="T25" fmla="*/ 140 h 145"/>
                              <a:gd name="T26" fmla="*/ 75 w 150"/>
                              <a:gd name="T27" fmla="*/ 145 h 145"/>
                              <a:gd name="T28" fmla="*/ 75 w 150"/>
                              <a:gd name="T29" fmla="*/ 145 h 145"/>
                              <a:gd name="T30" fmla="*/ 105 w 150"/>
                              <a:gd name="T31" fmla="*/ 140 h 145"/>
                              <a:gd name="T32" fmla="*/ 125 w 150"/>
                              <a:gd name="T33" fmla="*/ 130 h 145"/>
                              <a:gd name="T34" fmla="*/ 145 w 150"/>
                              <a:gd name="T35" fmla="*/ 115 h 145"/>
                              <a:gd name="T36" fmla="*/ 150 w 150"/>
                              <a:gd name="T37" fmla="*/ 95 h 145"/>
                              <a:gd name="T38" fmla="*/ 150 w 150"/>
                              <a:gd name="T39" fmla="*/ 95 h 145"/>
                              <a:gd name="T40" fmla="*/ 145 w 150"/>
                              <a:gd name="T41" fmla="*/ 70 h 145"/>
                              <a:gd name="T42" fmla="*/ 130 w 150"/>
                              <a:gd name="T43" fmla="*/ 40 h 145"/>
                              <a:gd name="T44" fmla="*/ 120 w 150"/>
                              <a:gd name="T45" fmla="*/ 25 h 145"/>
                              <a:gd name="T46" fmla="*/ 105 w 150"/>
                              <a:gd name="T47" fmla="*/ 10 h 145"/>
                              <a:gd name="T48" fmla="*/ 90 w 150"/>
                              <a:gd name="T49" fmla="*/ 5 h 145"/>
                              <a:gd name="T50" fmla="*/ 75 w 150"/>
                              <a:gd name="T51" fmla="*/ 0 h 145"/>
                              <a:gd name="T52" fmla="*/ 75 w 150"/>
                              <a:gd name="T53" fmla="*/ 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0" h="145">
                                <a:moveTo>
                                  <a:pt x="75" y="0"/>
                                </a:moveTo>
                                <a:lnTo>
                                  <a:pt x="75" y="0"/>
                                </a:lnTo>
                                <a:lnTo>
                                  <a:pt x="60" y="5"/>
                                </a:lnTo>
                                <a:lnTo>
                                  <a:pt x="45" y="10"/>
                                </a:lnTo>
                                <a:lnTo>
                                  <a:pt x="35" y="25"/>
                                </a:lnTo>
                                <a:lnTo>
                                  <a:pt x="25" y="35"/>
                                </a:lnTo>
                                <a:lnTo>
                                  <a:pt x="10" y="70"/>
                                </a:lnTo>
                                <a:lnTo>
                                  <a:pt x="0" y="95"/>
                                </a:lnTo>
                                <a:lnTo>
                                  <a:pt x="5" y="105"/>
                                </a:lnTo>
                                <a:lnTo>
                                  <a:pt x="10" y="115"/>
                                </a:lnTo>
                                <a:lnTo>
                                  <a:pt x="25" y="130"/>
                                </a:lnTo>
                                <a:lnTo>
                                  <a:pt x="45" y="140"/>
                                </a:lnTo>
                                <a:lnTo>
                                  <a:pt x="75" y="145"/>
                                </a:lnTo>
                                <a:lnTo>
                                  <a:pt x="105" y="140"/>
                                </a:lnTo>
                                <a:lnTo>
                                  <a:pt x="125" y="130"/>
                                </a:lnTo>
                                <a:lnTo>
                                  <a:pt x="145" y="115"/>
                                </a:lnTo>
                                <a:lnTo>
                                  <a:pt x="150" y="95"/>
                                </a:lnTo>
                                <a:lnTo>
                                  <a:pt x="145" y="70"/>
                                </a:lnTo>
                                <a:lnTo>
                                  <a:pt x="130" y="40"/>
                                </a:lnTo>
                                <a:lnTo>
                                  <a:pt x="120" y="25"/>
                                </a:lnTo>
                                <a:lnTo>
                                  <a:pt x="105" y="10"/>
                                </a:lnTo>
                                <a:lnTo>
                                  <a:pt x="90" y="5"/>
                                </a:lnTo>
                                <a:lnTo>
                                  <a:pt x="7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Freeform 66"/>
                        <wps:cNvSpPr>
                          <a:spLocks/>
                        </wps:cNvSpPr>
                        <wps:spPr bwMode="auto">
                          <a:xfrm>
                            <a:off x="3271" y="8917"/>
                            <a:ext cx="510" cy="20"/>
                          </a:xfrm>
                          <a:custGeom>
                            <a:avLst/>
                            <a:gdLst>
                              <a:gd name="T0" fmla="*/ 510 w 510"/>
                              <a:gd name="T1" fmla="*/ 20 h 20"/>
                              <a:gd name="T2" fmla="*/ 510 w 510"/>
                              <a:gd name="T3" fmla="*/ 20 h 20"/>
                              <a:gd name="T4" fmla="*/ 485 w 510"/>
                              <a:gd name="T5" fmla="*/ 10 h 20"/>
                              <a:gd name="T6" fmla="*/ 440 w 510"/>
                              <a:gd name="T7" fmla="*/ 0 h 20"/>
                              <a:gd name="T8" fmla="*/ 405 w 510"/>
                              <a:gd name="T9" fmla="*/ 0 h 20"/>
                              <a:gd name="T10" fmla="*/ 365 w 510"/>
                              <a:gd name="T11" fmla="*/ 0 h 20"/>
                              <a:gd name="T12" fmla="*/ 310 w 510"/>
                              <a:gd name="T13" fmla="*/ 10 h 20"/>
                              <a:gd name="T14" fmla="*/ 250 w 510"/>
                              <a:gd name="T15" fmla="*/ 20 h 20"/>
                              <a:gd name="T16" fmla="*/ 250 w 510"/>
                              <a:gd name="T17" fmla="*/ 20 h 20"/>
                              <a:gd name="T18" fmla="*/ 250 w 510"/>
                              <a:gd name="T19" fmla="*/ 20 h 20"/>
                              <a:gd name="T20" fmla="*/ 190 w 510"/>
                              <a:gd name="T21" fmla="*/ 10 h 20"/>
                              <a:gd name="T22" fmla="*/ 140 w 510"/>
                              <a:gd name="T23" fmla="*/ 5 h 20"/>
                              <a:gd name="T24" fmla="*/ 100 w 510"/>
                              <a:gd name="T25" fmla="*/ 0 h 20"/>
                              <a:gd name="T26" fmla="*/ 65 w 510"/>
                              <a:gd name="T27" fmla="*/ 0 h 20"/>
                              <a:gd name="T28" fmla="*/ 20 w 510"/>
                              <a:gd name="T29" fmla="*/ 10 h 20"/>
                              <a:gd name="T30" fmla="*/ 0 w 510"/>
                              <a:gd name="T31" fmla="*/ 2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10" h="20">
                                <a:moveTo>
                                  <a:pt x="510" y="20"/>
                                </a:moveTo>
                                <a:lnTo>
                                  <a:pt x="510" y="20"/>
                                </a:lnTo>
                                <a:lnTo>
                                  <a:pt x="485" y="10"/>
                                </a:lnTo>
                                <a:lnTo>
                                  <a:pt x="440" y="0"/>
                                </a:lnTo>
                                <a:lnTo>
                                  <a:pt x="405" y="0"/>
                                </a:lnTo>
                                <a:lnTo>
                                  <a:pt x="365" y="0"/>
                                </a:lnTo>
                                <a:lnTo>
                                  <a:pt x="310" y="10"/>
                                </a:lnTo>
                                <a:lnTo>
                                  <a:pt x="250" y="20"/>
                                </a:lnTo>
                                <a:lnTo>
                                  <a:pt x="190" y="10"/>
                                </a:lnTo>
                                <a:lnTo>
                                  <a:pt x="140" y="5"/>
                                </a:lnTo>
                                <a:lnTo>
                                  <a:pt x="100" y="0"/>
                                </a:lnTo>
                                <a:lnTo>
                                  <a:pt x="65" y="0"/>
                                </a:lnTo>
                                <a:lnTo>
                                  <a:pt x="20" y="10"/>
                                </a:ln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Freeform 67"/>
                        <wps:cNvSpPr>
                          <a:spLocks/>
                        </wps:cNvSpPr>
                        <wps:spPr bwMode="auto">
                          <a:xfrm>
                            <a:off x="3271" y="8892"/>
                            <a:ext cx="510" cy="45"/>
                          </a:xfrm>
                          <a:custGeom>
                            <a:avLst/>
                            <a:gdLst>
                              <a:gd name="T0" fmla="*/ 510 w 510"/>
                              <a:gd name="T1" fmla="*/ 45 h 45"/>
                              <a:gd name="T2" fmla="*/ 510 w 510"/>
                              <a:gd name="T3" fmla="*/ 45 h 45"/>
                              <a:gd name="T4" fmla="*/ 465 w 510"/>
                              <a:gd name="T5" fmla="*/ 30 h 45"/>
                              <a:gd name="T6" fmla="*/ 420 w 510"/>
                              <a:gd name="T7" fmla="*/ 20 h 45"/>
                              <a:gd name="T8" fmla="*/ 355 w 510"/>
                              <a:gd name="T9" fmla="*/ 10 h 45"/>
                              <a:gd name="T10" fmla="*/ 280 w 510"/>
                              <a:gd name="T11" fmla="*/ 0 h 45"/>
                              <a:gd name="T12" fmla="*/ 190 w 510"/>
                              <a:gd name="T13" fmla="*/ 5 h 45"/>
                              <a:gd name="T14" fmla="*/ 145 w 510"/>
                              <a:gd name="T15" fmla="*/ 10 h 45"/>
                              <a:gd name="T16" fmla="*/ 95 w 510"/>
                              <a:gd name="T17" fmla="*/ 15 h 45"/>
                              <a:gd name="T18" fmla="*/ 50 w 510"/>
                              <a:gd name="T19" fmla="*/ 30 h 45"/>
                              <a:gd name="T20" fmla="*/ 0 w 510"/>
                              <a:gd name="T21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10" h="45">
                                <a:moveTo>
                                  <a:pt x="510" y="45"/>
                                </a:moveTo>
                                <a:lnTo>
                                  <a:pt x="510" y="45"/>
                                </a:lnTo>
                                <a:lnTo>
                                  <a:pt x="465" y="30"/>
                                </a:lnTo>
                                <a:lnTo>
                                  <a:pt x="420" y="20"/>
                                </a:lnTo>
                                <a:lnTo>
                                  <a:pt x="355" y="10"/>
                                </a:lnTo>
                                <a:lnTo>
                                  <a:pt x="280" y="0"/>
                                </a:lnTo>
                                <a:lnTo>
                                  <a:pt x="190" y="5"/>
                                </a:lnTo>
                                <a:lnTo>
                                  <a:pt x="145" y="10"/>
                                </a:lnTo>
                                <a:lnTo>
                                  <a:pt x="95" y="15"/>
                                </a:lnTo>
                                <a:lnTo>
                                  <a:pt x="50" y="30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" name="Line 68"/>
                        <wps:cNvCnPr/>
                        <wps:spPr bwMode="auto">
                          <a:xfrm flipH="1">
                            <a:off x="3261" y="8842"/>
                            <a:ext cx="520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2" name="Line 69"/>
                        <wps:cNvCnPr/>
                        <wps:spPr bwMode="auto">
                          <a:xfrm flipH="1">
                            <a:off x="3261" y="8812"/>
                            <a:ext cx="520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3" name="Freeform 70"/>
                        <wps:cNvSpPr>
                          <a:spLocks/>
                        </wps:cNvSpPr>
                        <wps:spPr bwMode="auto">
                          <a:xfrm>
                            <a:off x="2742" y="8937"/>
                            <a:ext cx="50" cy="250"/>
                          </a:xfrm>
                          <a:custGeom>
                            <a:avLst/>
                            <a:gdLst>
                              <a:gd name="T0" fmla="*/ 10 w 50"/>
                              <a:gd name="T1" fmla="*/ 0 h 250"/>
                              <a:gd name="T2" fmla="*/ 10 w 50"/>
                              <a:gd name="T3" fmla="*/ 0 h 250"/>
                              <a:gd name="T4" fmla="*/ 20 w 50"/>
                              <a:gd name="T5" fmla="*/ 10 h 250"/>
                              <a:gd name="T6" fmla="*/ 30 w 50"/>
                              <a:gd name="T7" fmla="*/ 25 h 250"/>
                              <a:gd name="T8" fmla="*/ 45 w 50"/>
                              <a:gd name="T9" fmla="*/ 50 h 250"/>
                              <a:gd name="T10" fmla="*/ 45 w 50"/>
                              <a:gd name="T11" fmla="*/ 80 h 250"/>
                              <a:gd name="T12" fmla="*/ 45 w 50"/>
                              <a:gd name="T13" fmla="*/ 110 h 250"/>
                              <a:gd name="T14" fmla="*/ 35 w 50"/>
                              <a:gd name="T15" fmla="*/ 135 h 250"/>
                              <a:gd name="T16" fmla="*/ 25 w 50"/>
                              <a:gd name="T17" fmla="*/ 155 h 250"/>
                              <a:gd name="T18" fmla="*/ 0 w 50"/>
                              <a:gd name="T19" fmla="*/ 185 h 250"/>
                              <a:gd name="T20" fmla="*/ 0 w 50"/>
                              <a:gd name="T21" fmla="*/ 185 h 250"/>
                              <a:gd name="T22" fmla="*/ 0 w 50"/>
                              <a:gd name="T23" fmla="*/ 190 h 250"/>
                              <a:gd name="T24" fmla="*/ 0 w 50"/>
                              <a:gd name="T25" fmla="*/ 200 h 250"/>
                              <a:gd name="T26" fmla="*/ 20 w 50"/>
                              <a:gd name="T27" fmla="*/ 215 h 250"/>
                              <a:gd name="T28" fmla="*/ 50 w 50"/>
                              <a:gd name="T29" fmla="*/ 235 h 250"/>
                              <a:gd name="T30" fmla="*/ 5 w 50"/>
                              <a:gd name="T31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10" y="0"/>
                                </a:moveTo>
                                <a:lnTo>
                                  <a:pt x="10" y="0"/>
                                </a:lnTo>
                                <a:lnTo>
                                  <a:pt x="20" y="10"/>
                                </a:lnTo>
                                <a:lnTo>
                                  <a:pt x="30" y="25"/>
                                </a:lnTo>
                                <a:lnTo>
                                  <a:pt x="45" y="50"/>
                                </a:lnTo>
                                <a:lnTo>
                                  <a:pt x="45" y="80"/>
                                </a:lnTo>
                                <a:lnTo>
                                  <a:pt x="45" y="110"/>
                                </a:lnTo>
                                <a:lnTo>
                                  <a:pt x="35" y="135"/>
                                </a:lnTo>
                                <a:lnTo>
                                  <a:pt x="25" y="155"/>
                                </a:lnTo>
                                <a:lnTo>
                                  <a:pt x="0" y="185"/>
                                </a:lnTo>
                                <a:lnTo>
                                  <a:pt x="0" y="190"/>
                                </a:lnTo>
                                <a:lnTo>
                                  <a:pt x="0" y="200"/>
                                </a:lnTo>
                                <a:lnTo>
                                  <a:pt x="20" y="215"/>
                                </a:lnTo>
                                <a:lnTo>
                                  <a:pt x="50" y="235"/>
                                </a:lnTo>
                                <a:lnTo>
                                  <a:pt x="5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" name="Freeform 71"/>
                        <wps:cNvSpPr>
                          <a:spLocks/>
                        </wps:cNvSpPr>
                        <wps:spPr bwMode="auto">
                          <a:xfrm>
                            <a:off x="3211" y="8937"/>
                            <a:ext cx="50" cy="250"/>
                          </a:xfrm>
                          <a:custGeom>
                            <a:avLst/>
                            <a:gdLst>
                              <a:gd name="T0" fmla="*/ 50 w 50"/>
                              <a:gd name="T1" fmla="*/ 0 h 250"/>
                              <a:gd name="T2" fmla="*/ 50 w 50"/>
                              <a:gd name="T3" fmla="*/ 0 h 250"/>
                              <a:gd name="T4" fmla="*/ 25 w 50"/>
                              <a:gd name="T5" fmla="*/ 25 h 250"/>
                              <a:gd name="T6" fmla="*/ 15 w 50"/>
                              <a:gd name="T7" fmla="*/ 50 h 250"/>
                              <a:gd name="T8" fmla="*/ 10 w 50"/>
                              <a:gd name="T9" fmla="*/ 80 h 250"/>
                              <a:gd name="T10" fmla="*/ 15 w 50"/>
                              <a:gd name="T11" fmla="*/ 110 h 250"/>
                              <a:gd name="T12" fmla="*/ 20 w 50"/>
                              <a:gd name="T13" fmla="*/ 135 h 250"/>
                              <a:gd name="T14" fmla="*/ 30 w 50"/>
                              <a:gd name="T15" fmla="*/ 155 h 250"/>
                              <a:gd name="T16" fmla="*/ 50 w 50"/>
                              <a:gd name="T17" fmla="*/ 185 h 250"/>
                              <a:gd name="T18" fmla="*/ 50 w 50"/>
                              <a:gd name="T19" fmla="*/ 185 h 250"/>
                              <a:gd name="T20" fmla="*/ 50 w 50"/>
                              <a:gd name="T21" fmla="*/ 190 h 250"/>
                              <a:gd name="T22" fmla="*/ 50 w 50"/>
                              <a:gd name="T23" fmla="*/ 195 h 250"/>
                              <a:gd name="T24" fmla="*/ 35 w 50"/>
                              <a:gd name="T25" fmla="*/ 215 h 250"/>
                              <a:gd name="T26" fmla="*/ 0 w 50"/>
                              <a:gd name="T27" fmla="*/ 235 h 250"/>
                              <a:gd name="T28" fmla="*/ 50 w 50"/>
                              <a:gd name="T29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50" y="0"/>
                                </a:moveTo>
                                <a:lnTo>
                                  <a:pt x="50" y="0"/>
                                </a:lnTo>
                                <a:lnTo>
                                  <a:pt x="25" y="25"/>
                                </a:lnTo>
                                <a:lnTo>
                                  <a:pt x="15" y="50"/>
                                </a:lnTo>
                                <a:lnTo>
                                  <a:pt x="10" y="80"/>
                                </a:lnTo>
                                <a:lnTo>
                                  <a:pt x="15" y="110"/>
                                </a:lnTo>
                                <a:lnTo>
                                  <a:pt x="20" y="135"/>
                                </a:lnTo>
                                <a:lnTo>
                                  <a:pt x="30" y="155"/>
                                </a:lnTo>
                                <a:lnTo>
                                  <a:pt x="50" y="185"/>
                                </a:lnTo>
                                <a:lnTo>
                                  <a:pt x="50" y="190"/>
                                </a:lnTo>
                                <a:lnTo>
                                  <a:pt x="50" y="195"/>
                                </a:lnTo>
                                <a:lnTo>
                                  <a:pt x="35" y="215"/>
                                </a:lnTo>
                                <a:lnTo>
                                  <a:pt x="0" y="235"/>
                                </a:lnTo>
                                <a:lnTo>
                                  <a:pt x="50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Freeform 72"/>
                        <wps:cNvSpPr>
                          <a:spLocks/>
                        </wps:cNvSpPr>
                        <wps:spPr bwMode="auto">
                          <a:xfrm>
                            <a:off x="2787" y="8937"/>
                            <a:ext cx="434" cy="245"/>
                          </a:xfrm>
                          <a:custGeom>
                            <a:avLst/>
                            <a:gdLst>
                              <a:gd name="T0" fmla="*/ 214 w 434"/>
                              <a:gd name="T1" fmla="*/ 0 h 245"/>
                              <a:gd name="T2" fmla="*/ 214 w 434"/>
                              <a:gd name="T3" fmla="*/ 0 h 245"/>
                              <a:gd name="T4" fmla="*/ 135 w 434"/>
                              <a:gd name="T5" fmla="*/ 5 h 245"/>
                              <a:gd name="T6" fmla="*/ 95 w 434"/>
                              <a:gd name="T7" fmla="*/ 10 h 245"/>
                              <a:gd name="T8" fmla="*/ 65 w 434"/>
                              <a:gd name="T9" fmla="*/ 15 h 245"/>
                              <a:gd name="T10" fmla="*/ 40 w 434"/>
                              <a:gd name="T11" fmla="*/ 30 h 245"/>
                              <a:gd name="T12" fmla="*/ 20 w 434"/>
                              <a:gd name="T13" fmla="*/ 45 h 245"/>
                              <a:gd name="T14" fmla="*/ 5 w 434"/>
                              <a:gd name="T15" fmla="*/ 65 h 245"/>
                              <a:gd name="T16" fmla="*/ 0 w 434"/>
                              <a:gd name="T17" fmla="*/ 95 h 245"/>
                              <a:gd name="T18" fmla="*/ 0 w 434"/>
                              <a:gd name="T19" fmla="*/ 95 h 245"/>
                              <a:gd name="T20" fmla="*/ 0 w 434"/>
                              <a:gd name="T21" fmla="*/ 125 h 245"/>
                              <a:gd name="T22" fmla="*/ 15 w 434"/>
                              <a:gd name="T23" fmla="*/ 150 h 245"/>
                              <a:gd name="T24" fmla="*/ 35 w 434"/>
                              <a:gd name="T25" fmla="*/ 175 h 245"/>
                              <a:gd name="T26" fmla="*/ 60 w 434"/>
                              <a:gd name="T27" fmla="*/ 200 h 245"/>
                              <a:gd name="T28" fmla="*/ 95 w 434"/>
                              <a:gd name="T29" fmla="*/ 220 h 245"/>
                              <a:gd name="T30" fmla="*/ 130 w 434"/>
                              <a:gd name="T31" fmla="*/ 230 h 245"/>
                              <a:gd name="T32" fmla="*/ 169 w 434"/>
                              <a:gd name="T33" fmla="*/ 240 h 245"/>
                              <a:gd name="T34" fmla="*/ 214 w 434"/>
                              <a:gd name="T35" fmla="*/ 245 h 245"/>
                              <a:gd name="T36" fmla="*/ 214 w 434"/>
                              <a:gd name="T37" fmla="*/ 245 h 245"/>
                              <a:gd name="T38" fmla="*/ 259 w 434"/>
                              <a:gd name="T39" fmla="*/ 240 h 245"/>
                              <a:gd name="T40" fmla="*/ 299 w 434"/>
                              <a:gd name="T41" fmla="*/ 230 h 245"/>
                              <a:gd name="T42" fmla="*/ 339 w 434"/>
                              <a:gd name="T43" fmla="*/ 220 h 245"/>
                              <a:gd name="T44" fmla="*/ 369 w 434"/>
                              <a:gd name="T45" fmla="*/ 200 h 245"/>
                              <a:gd name="T46" fmla="*/ 394 w 434"/>
                              <a:gd name="T47" fmla="*/ 175 h 245"/>
                              <a:gd name="T48" fmla="*/ 414 w 434"/>
                              <a:gd name="T49" fmla="*/ 150 h 245"/>
                              <a:gd name="T50" fmla="*/ 429 w 434"/>
                              <a:gd name="T51" fmla="*/ 125 h 245"/>
                              <a:gd name="T52" fmla="*/ 434 w 434"/>
                              <a:gd name="T53" fmla="*/ 95 h 245"/>
                              <a:gd name="T54" fmla="*/ 434 w 434"/>
                              <a:gd name="T55" fmla="*/ 95 h 245"/>
                              <a:gd name="T56" fmla="*/ 429 w 434"/>
                              <a:gd name="T57" fmla="*/ 65 h 245"/>
                              <a:gd name="T58" fmla="*/ 419 w 434"/>
                              <a:gd name="T59" fmla="*/ 45 h 245"/>
                              <a:gd name="T60" fmla="*/ 399 w 434"/>
                              <a:gd name="T61" fmla="*/ 30 h 245"/>
                              <a:gd name="T62" fmla="*/ 369 w 434"/>
                              <a:gd name="T63" fmla="*/ 15 h 245"/>
                              <a:gd name="T64" fmla="*/ 339 w 434"/>
                              <a:gd name="T65" fmla="*/ 10 h 245"/>
                              <a:gd name="T66" fmla="*/ 299 w 434"/>
                              <a:gd name="T67" fmla="*/ 5 h 245"/>
                              <a:gd name="T68" fmla="*/ 214 w 434"/>
                              <a:gd name="T69" fmla="*/ 0 h 245"/>
                              <a:gd name="T70" fmla="*/ 214 w 434"/>
                              <a:gd name="T71" fmla="*/ 0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4" h="245">
                                <a:moveTo>
                                  <a:pt x="214" y="0"/>
                                </a:moveTo>
                                <a:lnTo>
                                  <a:pt x="214" y="0"/>
                                </a:lnTo>
                                <a:lnTo>
                                  <a:pt x="135" y="5"/>
                                </a:lnTo>
                                <a:lnTo>
                                  <a:pt x="95" y="10"/>
                                </a:lnTo>
                                <a:lnTo>
                                  <a:pt x="65" y="15"/>
                                </a:lnTo>
                                <a:lnTo>
                                  <a:pt x="40" y="30"/>
                                </a:lnTo>
                                <a:lnTo>
                                  <a:pt x="20" y="45"/>
                                </a:lnTo>
                                <a:lnTo>
                                  <a:pt x="5" y="65"/>
                                </a:lnTo>
                                <a:lnTo>
                                  <a:pt x="0" y="95"/>
                                </a:lnTo>
                                <a:lnTo>
                                  <a:pt x="0" y="125"/>
                                </a:lnTo>
                                <a:lnTo>
                                  <a:pt x="15" y="150"/>
                                </a:lnTo>
                                <a:lnTo>
                                  <a:pt x="35" y="175"/>
                                </a:lnTo>
                                <a:lnTo>
                                  <a:pt x="60" y="200"/>
                                </a:lnTo>
                                <a:lnTo>
                                  <a:pt x="95" y="220"/>
                                </a:lnTo>
                                <a:lnTo>
                                  <a:pt x="130" y="230"/>
                                </a:lnTo>
                                <a:lnTo>
                                  <a:pt x="169" y="240"/>
                                </a:lnTo>
                                <a:lnTo>
                                  <a:pt x="214" y="245"/>
                                </a:lnTo>
                                <a:lnTo>
                                  <a:pt x="259" y="240"/>
                                </a:lnTo>
                                <a:lnTo>
                                  <a:pt x="299" y="230"/>
                                </a:lnTo>
                                <a:lnTo>
                                  <a:pt x="339" y="220"/>
                                </a:lnTo>
                                <a:lnTo>
                                  <a:pt x="369" y="200"/>
                                </a:lnTo>
                                <a:lnTo>
                                  <a:pt x="394" y="175"/>
                                </a:lnTo>
                                <a:lnTo>
                                  <a:pt x="414" y="150"/>
                                </a:lnTo>
                                <a:lnTo>
                                  <a:pt x="429" y="125"/>
                                </a:lnTo>
                                <a:lnTo>
                                  <a:pt x="434" y="95"/>
                                </a:lnTo>
                                <a:lnTo>
                                  <a:pt x="429" y="65"/>
                                </a:lnTo>
                                <a:lnTo>
                                  <a:pt x="419" y="45"/>
                                </a:lnTo>
                                <a:lnTo>
                                  <a:pt x="399" y="30"/>
                                </a:lnTo>
                                <a:lnTo>
                                  <a:pt x="369" y="15"/>
                                </a:lnTo>
                                <a:lnTo>
                                  <a:pt x="339" y="10"/>
                                </a:lnTo>
                                <a:lnTo>
                                  <a:pt x="299" y="5"/>
                                </a:lnTo>
                                <a:lnTo>
                                  <a:pt x="21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" name="Freeform 73"/>
                        <wps:cNvSpPr>
                          <a:spLocks/>
                        </wps:cNvSpPr>
                        <wps:spPr bwMode="auto">
                          <a:xfrm>
                            <a:off x="2852" y="8937"/>
                            <a:ext cx="299" cy="195"/>
                          </a:xfrm>
                          <a:custGeom>
                            <a:avLst/>
                            <a:gdLst>
                              <a:gd name="T0" fmla="*/ 149 w 299"/>
                              <a:gd name="T1" fmla="*/ 0 h 195"/>
                              <a:gd name="T2" fmla="*/ 149 w 299"/>
                              <a:gd name="T3" fmla="*/ 0 h 195"/>
                              <a:gd name="T4" fmla="*/ 119 w 299"/>
                              <a:gd name="T5" fmla="*/ 0 h 195"/>
                              <a:gd name="T6" fmla="*/ 94 w 299"/>
                              <a:gd name="T7" fmla="*/ 5 h 195"/>
                              <a:gd name="T8" fmla="*/ 70 w 299"/>
                              <a:gd name="T9" fmla="*/ 15 h 195"/>
                              <a:gd name="T10" fmla="*/ 45 w 299"/>
                              <a:gd name="T11" fmla="*/ 25 h 195"/>
                              <a:gd name="T12" fmla="*/ 30 w 299"/>
                              <a:gd name="T13" fmla="*/ 40 h 195"/>
                              <a:gd name="T14" fmla="*/ 15 w 299"/>
                              <a:gd name="T15" fmla="*/ 55 h 195"/>
                              <a:gd name="T16" fmla="*/ 5 w 299"/>
                              <a:gd name="T17" fmla="*/ 75 h 195"/>
                              <a:gd name="T18" fmla="*/ 0 w 299"/>
                              <a:gd name="T19" fmla="*/ 95 h 195"/>
                              <a:gd name="T20" fmla="*/ 0 w 299"/>
                              <a:gd name="T21" fmla="*/ 95 h 195"/>
                              <a:gd name="T22" fmla="*/ 5 w 299"/>
                              <a:gd name="T23" fmla="*/ 115 h 195"/>
                              <a:gd name="T24" fmla="*/ 15 w 299"/>
                              <a:gd name="T25" fmla="*/ 135 h 195"/>
                              <a:gd name="T26" fmla="*/ 25 w 299"/>
                              <a:gd name="T27" fmla="*/ 150 h 195"/>
                              <a:gd name="T28" fmla="*/ 45 w 299"/>
                              <a:gd name="T29" fmla="*/ 165 h 195"/>
                              <a:gd name="T30" fmla="*/ 65 w 299"/>
                              <a:gd name="T31" fmla="*/ 180 h 195"/>
                              <a:gd name="T32" fmla="*/ 94 w 299"/>
                              <a:gd name="T33" fmla="*/ 190 h 195"/>
                              <a:gd name="T34" fmla="*/ 119 w 299"/>
                              <a:gd name="T35" fmla="*/ 195 h 195"/>
                              <a:gd name="T36" fmla="*/ 149 w 299"/>
                              <a:gd name="T37" fmla="*/ 195 h 195"/>
                              <a:gd name="T38" fmla="*/ 149 w 299"/>
                              <a:gd name="T39" fmla="*/ 195 h 195"/>
                              <a:gd name="T40" fmla="*/ 179 w 299"/>
                              <a:gd name="T41" fmla="*/ 195 h 195"/>
                              <a:gd name="T42" fmla="*/ 209 w 299"/>
                              <a:gd name="T43" fmla="*/ 190 h 195"/>
                              <a:gd name="T44" fmla="*/ 234 w 299"/>
                              <a:gd name="T45" fmla="*/ 180 h 195"/>
                              <a:gd name="T46" fmla="*/ 254 w 299"/>
                              <a:gd name="T47" fmla="*/ 165 h 195"/>
                              <a:gd name="T48" fmla="*/ 274 w 299"/>
                              <a:gd name="T49" fmla="*/ 150 h 195"/>
                              <a:gd name="T50" fmla="*/ 289 w 299"/>
                              <a:gd name="T51" fmla="*/ 135 h 195"/>
                              <a:gd name="T52" fmla="*/ 299 w 299"/>
                              <a:gd name="T53" fmla="*/ 115 h 195"/>
                              <a:gd name="T54" fmla="*/ 299 w 299"/>
                              <a:gd name="T55" fmla="*/ 95 h 195"/>
                              <a:gd name="T56" fmla="*/ 299 w 299"/>
                              <a:gd name="T57" fmla="*/ 95 h 195"/>
                              <a:gd name="T58" fmla="*/ 299 w 299"/>
                              <a:gd name="T59" fmla="*/ 75 h 195"/>
                              <a:gd name="T60" fmla="*/ 289 w 299"/>
                              <a:gd name="T61" fmla="*/ 55 h 195"/>
                              <a:gd name="T62" fmla="*/ 274 w 299"/>
                              <a:gd name="T63" fmla="*/ 40 h 195"/>
                              <a:gd name="T64" fmla="*/ 259 w 299"/>
                              <a:gd name="T65" fmla="*/ 25 h 195"/>
                              <a:gd name="T66" fmla="*/ 234 w 299"/>
                              <a:gd name="T67" fmla="*/ 15 h 195"/>
                              <a:gd name="T68" fmla="*/ 209 w 299"/>
                              <a:gd name="T69" fmla="*/ 5 h 195"/>
                              <a:gd name="T70" fmla="*/ 179 w 299"/>
                              <a:gd name="T71" fmla="*/ 0 h 195"/>
                              <a:gd name="T72" fmla="*/ 149 w 299"/>
                              <a:gd name="T73" fmla="*/ 0 h 195"/>
                              <a:gd name="T74" fmla="*/ 149 w 299"/>
                              <a:gd name="T75" fmla="*/ 0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299" h="195">
                                <a:moveTo>
                                  <a:pt x="149" y="0"/>
                                </a:moveTo>
                                <a:lnTo>
                                  <a:pt x="149" y="0"/>
                                </a:lnTo>
                                <a:lnTo>
                                  <a:pt x="119" y="0"/>
                                </a:lnTo>
                                <a:lnTo>
                                  <a:pt x="94" y="5"/>
                                </a:lnTo>
                                <a:lnTo>
                                  <a:pt x="70" y="15"/>
                                </a:lnTo>
                                <a:lnTo>
                                  <a:pt x="45" y="25"/>
                                </a:lnTo>
                                <a:lnTo>
                                  <a:pt x="30" y="40"/>
                                </a:lnTo>
                                <a:lnTo>
                                  <a:pt x="15" y="55"/>
                                </a:lnTo>
                                <a:lnTo>
                                  <a:pt x="5" y="75"/>
                                </a:lnTo>
                                <a:lnTo>
                                  <a:pt x="0" y="95"/>
                                </a:lnTo>
                                <a:lnTo>
                                  <a:pt x="5" y="115"/>
                                </a:lnTo>
                                <a:lnTo>
                                  <a:pt x="15" y="135"/>
                                </a:lnTo>
                                <a:lnTo>
                                  <a:pt x="25" y="150"/>
                                </a:lnTo>
                                <a:lnTo>
                                  <a:pt x="45" y="165"/>
                                </a:lnTo>
                                <a:lnTo>
                                  <a:pt x="65" y="180"/>
                                </a:lnTo>
                                <a:lnTo>
                                  <a:pt x="94" y="190"/>
                                </a:lnTo>
                                <a:lnTo>
                                  <a:pt x="119" y="195"/>
                                </a:lnTo>
                                <a:lnTo>
                                  <a:pt x="149" y="195"/>
                                </a:lnTo>
                                <a:lnTo>
                                  <a:pt x="179" y="195"/>
                                </a:lnTo>
                                <a:lnTo>
                                  <a:pt x="209" y="190"/>
                                </a:lnTo>
                                <a:lnTo>
                                  <a:pt x="234" y="180"/>
                                </a:lnTo>
                                <a:lnTo>
                                  <a:pt x="254" y="165"/>
                                </a:lnTo>
                                <a:lnTo>
                                  <a:pt x="274" y="150"/>
                                </a:lnTo>
                                <a:lnTo>
                                  <a:pt x="289" y="135"/>
                                </a:lnTo>
                                <a:lnTo>
                                  <a:pt x="299" y="115"/>
                                </a:lnTo>
                                <a:lnTo>
                                  <a:pt x="299" y="95"/>
                                </a:lnTo>
                                <a:lnTo>
                                  <a:pt x="299" y="75"/>
                                </a:lnTo>
                                <a:lnTo>
                                  <a:pt x="289" y="55"/>
                                </a:lnTo>
                                <a:lnTo>
                                  <a:pt x="274" y="40"/>
                                </a:lnTo>
                                <a:lnTo>
                                  <a:pt x="259" y="25"/>
                                </a:lnTo>
                                <a:lnTo>
                                  <a:pt x="234" y="15"/>
                                </a:lnTo>
                                <a:lnTo>
                                  <a:pt x="209" y="5"/>
                                </a:lnTo>
                                <a:lnTo>
                                  <a:pt x="179" y="0"/>
                                </a:lnTo>
                                <a:lnTo>
                                  <a:pt x="14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7" name="Freeform 74"/>
                        <wps:cNvSpPr>
                          <a:spLocks/>
                        </wps:cNvSpPr>
                        <wps:spPr bwMode="auto">
                          <a:xfrm>
                            <a:off x="2897" y="8937"/>
                            <a:ext cx="209" cy="165"/>
                          </a:xfrm>
                          <a:custGeom>
                            <a:avLst/>
                            <a:gdLst>
                              <a:gd name="T0" fmla="*/ 104 w 209"/>
                              <a:gd name="T1" fmla="*/ 0 h 165"/>
                              <a:gd name="T2" fmla="*/ 104 w 209"/>
                              <a:gd name="T3" fmla="*/ 0 h 165"/>
                              <a:gd name="T4" fmla="*/ 84 w 209"/>
                              <a:gd name="T5" fmla="*/ 5 h 165"/>
                              <a:gd name="T6" fmla="*/ 64 w 209"/>
                              <a:gd name="T7" fmla="*/ 10 h 165"/>
                              <a:gd name="T8" fmla="*/ 49 w 209"/>
                              <a:gd name="T9" fmla="*/ 20 h 165"/>
                              <a:gd name="T10" fmla="*/ 35 w 209"/>
                              <a:gd name="T11" fmla="*/ 30 h 165"/>
                              <a:gd name="T12" fmla="*/ 20 w 209"/>
                              <a:gd name="T13" fmla="*/ 45 h 165"/>
                              <a:gd name="T14" fmla="*/ 10 w 209"/>
                              <a:gd name="T15" fmla="*/ 65 h 165"/>
                              <a:gd name="T16" fmla="*/ 5 w 209"/>
                              <a:gd name="T17" fmla="*/ 80 h 165"/>
                              <a:gd name="T18" fmla="*/ 0 w 209"/>
                              <a:gd name="T19" fmla="*/ 95 h 165"/>
                              <a:gd name="T20" fmla="*/ 0 w 209"/>
                              <a:gd name="T21" fmla="*/ 95 h 165"/>
                              <a:gd name="T22" fmla="*/ 5 w 209"/>
                              <a:gd name="T23" fmla="*/ 110 h 165"/>
                              <a:gd name="T24" fmla="*/ 10 w 209"/>
                              <a:gd name="T25" fmla="*/ 120 h 165"/>
                              <a:gd name="T26" fmla="*/ 20 w 209"/>
                              <a:gd name="T27" fmla="*/ 135 h 165"/>
                              <a:gd name="T28" fmla="*/ 30 w 209"/>
                              <a:gd name="T29" fmla="*/ 145 h 165"/>
                              <a:gd name="T30" fmla="*/ 64 w 209"/>
                              <a:gd name="T31" fmla="*/ 160 h 165"/>
                              <a:gd name="T32" fmla="*/ 104 w 209"/>
                              <a:gd name="T33" fmla="*/ 165 h 165"/>
                              <a:gd name="T34" fmla="*/ 104 w 209"/>
                              <a:gd name="T35" fmla="*/ 165 h 165"/>
                              <a:gd name="T36" fmla="*/ 144 w 209"/>
                              <a:gd name="T37" fmla="*/ 160 h 165"/>
                              <a:gd name="T38" fmla="*/ 179 w 209"/>
                              <a:gd name="T39" fmla="*/ 145 h 165"/>
                              <a:gd name="T40" fmla="*/ 194 w 209"/>
                              <a:gd name="T41" fmla="*/ 135 h 165"/>
                              <a:gd name="T42" fmla="*/ 204 w 209"/>
                              <a:gd name="T43" fmla="*/ 120 h 165"/>
                              <a:gd name="T44" fmla="*/ 209 w 209"/>
                              <a:gd name="T45" fmla="*/ 110 h 165"/>
                              <a:gd name="T46" fmla="*/ 209 w 209"/>
                              <a:gd name="T47" fmla="*/ 95 h 165"/>
                              <a:gd name="T48" fmla="*/ 209 w 209"/>
                              <a:gd name="T49" fmla="*/ 95 h 165"/>
                              <a:gd name="T50" fmla="*/ 209 w 209"/>
                              <a:gd name="T51" fmla="*/ 80 h 165"/>
                              <a:gd name="T52" fmla="*/ 204 w 209"/>
                              <a:gd name="T53" fmla="*/ 65 h 165"/>
                              <a:gd name="T54" fmla="*/ 194 w 209"/>
                              <a:gd name="T55" fmla="*/ 45 h 165"/>
                              <a:gd name="T56" fmla="*/ 179 w 209"/>
                              <a:gd name="T57" fmla="*/ 30 h 165"/>
                              <a:gd name="T58" fmla="*/ 164 w 209"/>
                              <a:gd name="T59" fmla="*/ 20 h 165"/>
                              <a:gd name="T60" fmla="*/ 149 w 209"/>
                              <a:gd name="T61" fmla="*/ 10 h 165"/>
                              <a:gd name="T62" fmla="*/ 129 w 209"/>
                              <a:gd name="T63" fmla="*/ 5 h 165"/>
                              <a:gd name="T64" fmla="*/ 104 w 209"/>
                              <a:gd name="T65" fmla="*/ 0 h 165"/>
                              <a:gd name="T66" fmla="*/ 104 w 209"/>
                              <a:gd name="T67" fmla="*/ 0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09" h="165">
                                <a:moveTo>
                                  <a:pt x="104" y="0"/>
                                </a:moveTo>
                                <a:lnTo>
                                  <a:pt x="104" y="0"/>
                                </a:lnTo>
                                <a:lnTo>
                                  <a:pt x="84" y="5"/>
                                </a:lnTo>
                                <a:lnTo>
                                  <a:pt x="64" y="10"/>
                                </a:lnTo>
                                <a:lnTo>
                                  <a:pt x="49" y="20"/>
                                </a:lnTo>
                                <a:lnTo>
                                  <a:pt x="35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5" y="80"/>
                                </a:lnTo>
                                <a:lnTo>
                                  <a:pt x="0" y="95"/>
                                </a:lnTo>
                                <a:lnTo>
                                  <a:pt x="5" y="110"/>
                                </a:lnTo>
                                <a:lnTo>
                                  <a:pt x="10" y="120"/>
                                </a:lnTo>
                                <a:lnTo>
                                  <a:pt x="20" y="135"/>
                                </a:lnTo>
                                <a:lnTo>
                                  <a:pt x="30" y="145"/>
                                </a:lnTo>
                                <a:lnTo>
                                  <a:pt x="64" y="160"/>
                                </a:lnTo>
                                <a:lnTo>
                                  <a:pt x="104" y="165"/>
                                </a:lnTo>
                                <a:lnTo>
                                  <a:pt x="144" y="160"/>
                                </a:lnTo>
                                <a:lnTo>
                                  <a:pt x="179" y="145"/>
                                </a:lnTo>
                                <a:lnTo>
                                  <a:pt x="194" y="135"/>
                                </a:lnTo>
                                <a:lnTo>
                                  <a:pt x="204" y="120"/>
                                </a:lnTo>
                                <a:lnTo>
                                  <a:pt x="209" y="110"/>
                                </a:lnTo>
                                <a:lnTo>
                                  <a:pt x="209" y="95"/>
                                </a:lnTo>
                                <a:lnTo>
                                  <a:pt x="209" y="80"/>
                                </a:lnTo>
                                <a:lnTo>
                                  <a:pt x="204" y="65"/>
                                </a:lnTo>
                                <a:lnTo>
                                  <a:pt x="194" y="45"/>
                                </a:lnTo>
                                <a:lnTo>
                                  <a:pt x="179" y="30"/>
                                </a:lnTo>
                                <a:lnTo>
                                  <a:pt x="164" y="20"/>
                                </a:lnTo>
                                <a:lnTo>
                                  <a:pt x="149" y="10"/>
                                </a:lnTo>
                                <a:lnTo>
                                  <a:pt x="129" y="5"/>
                                </a:lnTo>
                                <a:lnTo>
                                  <a:pt x="10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Freeform 75"/>
                        <wps:cNvSpPr>
                          <a:spLocks/>
                        </wps:cNvSpPr>
                        <wps:spPr bwMode="auto">
                          <a:xfrm>
                            <a:off x="2932" y="8937"/>
                            <a:ext cx="144" cy="145"/>
                          </a:xfrm>
                          <a:custGeom>
                            <a:avLst/>
                            <a:gdLst>
                              <a:gd name="T0" fmla="*/ 69 w 144"/>
                              <a:gd name="T1" fmla="*/ 0 h 145"/>
                              <a:gd name="T2" fmla="*/ 69 w 144"/>
                              <a:gd name="T3" fmla="*/ 0 h 145"/>
                              <a:gd name="T4" fmla="*/ 54 w 144"/>
                              <a:gd name="T5" fmla="*/ 5 h 145"/>
                              <a:gd name="T6" fmla="*/ 44 w 144"/>
                              <a:gd name="T7" fmla="*/ 10 h 145"/>
                              <a:gd name="T8" fmla="*/ 29 w 144"/>
                              <a:gd name="T9" fmla="*/ 25 h 145"/>
                              <a:gd name="T10" fmla="*/ 19 w 144"/>
                              <a:gd name="T11" fmla="*/ 35 h 145"/>
                              <a:gd name="T12" fmla="*/ 5 w 144"/>
                              <a:gd name="T13" fmla="*/ 70 h 145"/>
                              <a:gd name="T14" fmla="*/ 0 w 144"/>
                              <a:gd name="T15" fmla="*/ 95 h 145"/>
                              <a:gd name="T16" fmla="*/ 0 w 144"/>
                              <a:gd name="T17" fmla="*/ 95 h 145"/>
                              <a:gd name="T18" fmla="*/ 0 w 144"/>
                              <a:gd name="T19" fmla="*/ 105 h 145"/>
                              <a:gd name="T20" fmla="*/ 5 w 144"/>
                              <a:gd name="T21" fmla="*/ 115 h 145"/>
                              <a:gd name="T22" fmla="*/ 19 w 144"/>
                              <a:gd name="T23" fmla="*/ 130 h 145"/>
                              <a:gd name="T24" fmla="*/ 44 w 144"/>
                              <a:gd name="T25" fmla="*/ 140 h 145"/>
                              <a:gd name="T26" fmla="*/ 69 w 144"/>
                              <a:gd name="T27" fmla="*/ 145 h 145"/>
                              <a:gd name="T28" fmla="*/ 69 w 144"/>
                              <a:gd name="T29" fmla="*/ 145 h 145"/>
                              <a:gd name="T30" fmla="*/ 99 w 144"/>
                              <a:gd name="T31" fmla="*/ 140 h 145"/>
                              <a:gd name="T32" fmla="*/ 124 w 144"/>
                              <a:gd name="T33" fmla="*/ 130 h 145"/>
                              <a:gd name="T34" fmla="*/ 139 w 144"/>
                              <a:gd name="T35" fmla="*/ 115 h 145"/>
                              <a:gd name="T36" fmla="*/ 144 w 144"/>
                              <a:gd name="T37" fmla="*/ 95 h 145"/>
                              <a:gd name="T38" fmla="*/ 144 w 144"/>
                              <a:gd name="T39" fmla="*/ 95 h 145"/>
                              <a:gd name="T40" fmla="*/ 139 w 144"/>
                              <a:gd name="T41" fmla="*/ 70 h 145"/>
                              <a:gd name="T42" fmla="*/ 124 w 144"/>
                              <a:gd name="T43" fmla="*/ 40 h 145"/>
                              <a:gd name="T44" fmla="*/ 114 w 144"/>
                              <a:gd name="T45" fmla="*/ 25 h 145"/>
                              <a:gd name="T46" fmla="*/ 104 w 144"/>
                              <a:gd name="T47" fmla="*/ 10 h 145"/>
                              <a:gd name="T48" fmla="*/ 89 w 144"/>
                              <a:gd name="T49" fmla="*/ 5 h 145"/>
                              <a:gd name="T50" fmla="*/ 69 w 144"/>
                              <a:gd name="T51" fmla="*/ 0 h 145"/>
                              <a:gd name="T52" fmla="*/ 69 w 144"/>
                              <a:gd name="T53" fmla="*/ 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4" h="145">
                                <a:moveTo>
                                  <a:pt x="69" y="0"/>
                                </a:moveTo>
                                <a:lnTo>
                                  <a:pt x="69" y="0"/>
                                </a:lnTo>
                                <a:lnTo>
                                  <a:pt x="54" y="5"/>
                                </a:lnTo>
                                <a:lnTo>
                                  <a:pt x="44" y="10"/>
                                </a:lnTo>
                                <a:lnTo>
                                  <a:pt x="29" y="25"/>
                                </a:lnTo>
                                <a:lnTo>
                                  <a:pt x="19" y="35"/>
                                </a:lnTo>
                                <a:lnTo>
                                  <a:pt x="5" y="70"/>
                                </a:lnTo>
                                <a:lnTo>
                                  <a:pt x="0" y="95"/>
                                </a:lnTo>
                                <a:lnTo>
                                  <a:pt x="0" y="105"/>
                                </a:lnTo>
                                <a:lnTo>
                                  <a:pt x="5" y="115"/>
                                </a:lnTo>
                                <a:lnTo>
                                  <a:pt x="19" y="130"/>
                                </a:lnTo>
                                <a:lnTo>
                                  <a:pt x="44" y="140"/>
                                </a:lnTo>
                                <a:lnTo>
                                  <a:pt x="69" y="145"/>
                                </a:lnTo>
                                <a:lnTo>
                                  <a:pt x="99" y="140"/>
                                </a:lnTo>
                                <a:lnTo>
                                  <a:pt x="124" y="130"/>
                                </a:lnTo>
                                <a:lnTo>
                                  <a:pt x="139" y="115"/>
                                </a:lnTo>
                                <a:lnTo>
                                  <a:pt x="144" y="95"/>
                                </a:lnTo>
                                <a:lnTo>
                                  <a:pt x="139" y="70"/>
                                </a:lnTo>
                                <a:lnTo>
                                  <a:pt x="124" y="40"/>
                                </a:lnTo>
                                <a:lnTo>
                                  <a:pt x="114" y="25"/>
                                </a:lnTo>
                                <a:lnTo>
                                  <a:pt x="104" y="10"/>
                                </a:lnTo>
                                <a:lnTo>
                                  <a:pt x="89" y="5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" name="Freeform 76"/>
                        <wps:cNvSpPr>
                          <a:spLocks/>
                        </wps:cNvSpPr>
                        <wps:spPr bwMode="auto">
                          <a:xfrm>
                            <a:off x="2752" y="8917"/>
                            <a:ext cx="509" cy="20"/>
                          </a:xfrm>
                          <a:custGeom>
                            <a:avLst/>
                            <a:gdLst>
                              <a:gd name="T0" fmla="*/ 509 w 509"/>
                              <a:gd name="T1" fmla="*/ 20 h 20"/>
                              <a:gd name="T2" fmla="*/ 509 w 509"/>
                              <a:gd name="T3" fmla="*/ 20 h 20"/>
                              <a:gd name="T4" fmla="*/ 484 w 509"/>
                              <a:gd name="T5" fmla="*/ 10 h 20"/>
                              <a:gd name="T6" fmla="*/ 439 w 509"/>
                              <a:gd name="T7" fmla="*/ 0 h 20"/>
                              <a:gd name="T8" fmla="*/ 404 w 509"/>
                              <a:gd name="T9" fmla="*/ 0 h 20"/>
                              <a:gd name="T10" fmla="*/ 364 w 509"/>
                              <a:gd name="T11" fmla="*/ 0 h 20"/>
                              <a:gd name="T12" fmla="*/ 314 w 509"/>
                              <a:gd name="T13" fmla="*/ 10 h 20"/>
                              <a:gd name="T14" fmla="*/ 254 w 509"/>
                              <a:gd name="T15" fmla="*/ 20 h 20"/>
                              <a:gd name="T16" fmla="*/ 249 w 509"/>
                              <a:gd name="T17" fmla="*/ 20 h 20"/>
                              <a:gd name="T18" fmla="*/ 249 w 509"/>
                              <a:gd name="T19" fmla="*/ 20 h 20"/>
                              <a:gd name="T20" fmla="*/ 190 w 509"/>
                              <a:gd name="T21" fmla="*/ 10 h 20"/>
                              <a:gd name="T22" fmla="*/ 140 w 509"/>
                              <a:gd name="T23" fmla="*/ 5 h 20"/>
                              <a:gd name="T24" fmla="*/ 100 w 509"/>
                              <a:gd name="T25" fmla="*/ 0 h 20"/>
                              <a:gd name="T26" fmla="*/ 65 w 509"/>
                              <a:gd name="T27" fmla="*/ 0 h 20"/>
                              <a:gd name="T28" fmla="*/ 20 w 509"/>
                              <a:gd name="T29" fmla="*/ 10 h 20"/>
                              <a:gd name="T30" fmla="*/ 0 w 509"/>
                              <a:gd name="T31" fmla="*/ 2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9" h="20">
                                <a:moveTo>
                                  <a:pt x="509" y="20"/>
                                </a:moveTo>
                                <a:lnTo>
                                  <a:pt x="509" y="20"/>
                                </a:lnTo>
                                <a:lnTo>
                                  <a:pt x="484" y="10"/>
                                </a:lnTo>
                                <a:lnTo>
                                  <a:pt x="439" y="0"/>
                                </a:lnTo>
                                <a:lnTo>
                                  <a:pt x="404" y="0"/>
                                </a:lnTo>
                                <a:lnTo>
                                  <a:pt x="364" y="0"/>
                                </a:lnTo>
                                <a:lnTo>
                                  <a:pt x="314" y="10"/>
                                </a:lnTo>
                                <a:lnTo>
                                  <a:pt x="254" y="20"/>
                                </a:lnTo>
                                <a:lnTo>
                                  <a:pt x="249" y="20"/>
                                </a:lnTo>
                                <a:lnTo>
                                  <a:pt x="190" y="10"/>
                                </a:lnTo>
                                <a:lnTo>
                                  <a:pt x="140" y="5"/>
                                </a:lnTo>
                                <a:lnTo>
                                  <a:pt x="100" y="0"/>
                                </a:lnTo>
                                <a:lnTo>
                                  <a:pt x="65" y="0"/>
                                </a:lnTo>
                                <a:lnTo>
                                  <a:pt x="20" y="10"/>
                                </a:ln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" name="Freeform 77"/>
                        <wps:cNvSpPr>
                          <a:spLocks/>
                        </wps:cNvSpPr>
                        <wps:spPr bwMode="auto">
                          <a:xfrm>
                            <a:off x="2752" y="8892"/>
                            <a:ext cx="509" cy="45"/>
                          </a:xfrm>
                          <a:custGeom>
                            <a:avLst/>
                            <a:gdLst>
                              <a:gd name="T0" fmla="*/ 509 w 509"/>
                              <a:gd name="T1" fmla="*/ 45 h 45"/>
                              <a:gd name="T2" fmla="*/ 509 w 509"/>
                              <a:gd name="T3" fmla="*/ 45 h 45"/>
                              <a:gd name="T4" fmla="*/ 469 w 509"/>
                              <a:gd name="T5" fmla="*/ 30 h 45"/>
                              <a:gd name="T6" fmla="*/ 419 w 509"/>
                              <a:gd name="T7" fmla="*/ 20 h 45"/>
                              <a:gd name="T8" fmla="*/ 354 w 509"/>
                              <a:gd name="T9" fmla="*/ 10 h 45"/>
                              <a:gd name="T10" fmla="*/ 279 w 509"/>
                              <a:gd name="T11" fmla="*/ 0 h 45"/>
                              <a:gd name="T12" fmla="*/ 194 w 509"/>
                              <a:gd name="T13" fmla="*/ 5 h 45"/>
                              <a:gd name="T14" fmla="*/ 145 w 509"/>
                              <a:gd name="T15" fmla="*/ 10 h 45"/>
                              <a:gd name="T16" fmla="*/ 100 w 509"/>
                              <a:gd name="T17" fmla="*/ 15 h 45"/>
                              <a:gd name="T18" fmla="*/ 50 w 509"/>
                              <a:gd name="T19" fmla="*/ 30 h 45"/>
                              <a:gd name="T20" fmla="*/ 0 w 509"/>
                              <a:gd name="T21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09" h="45">
                                <a:moveTo>
                                  <a:pt x="509" y="45"/>
                                </a:moveTo>
                                <a:lnTo>
                                  <a:pt x="509" y="45"/>
                                </a:lnTo>
                                <a:lnTo>
                                  <a:pt x="469" y="30"/>
                                </a:lnTo>
                                <a:lnTo>
                                  <a:pt x="419" y="20"/>
                                </a:lnTo>
                                <a:lnTo>
                                  <a:pt x="354" y="10"/>
                                </a:lnTo>
                                <a:lnTo>
                                  <a:pt x="279" y="0"/>
                                </a:lnTo>
                                <a:lnTo>
                                  <a:pt x="194" y="5"/>
                                </a:lnTo>
                                <a:lnTo>
                                  <a:pt x="145" y="10"/>
                                </a:lnTo>
                                <a:lnTo>
                                  <a:pt x="100" y="15"/>
                                </a:lnTo>
                                <a:lnTo>
                                  <a:pt x="50" y="30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Line 78"/>
                        <wps:cNvCnPr/>
                        <wps:spPr bwMode="auto">
                          <a:xfrm flipH="1">
                            <a:off x="2747" y="8842"/>
                            <a:ext cx="514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2" name="Line 79"/>
                        <wps:cNvCnPr/>
                        <wps:spPr bwMode="auto">
                          <a:xfrm flipH="1">
                            <a:off x="2747" y="8812"/>
                            <a:ext cx="514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" name="Freeform 80"/>
                        <wps:cNvSpPr>
                          <a:spLocks/>
                        </wps:cNvSpPr>
                        <wps:spPr bwMode="auto">
                          <a:xfrm>
                            <a:off x="2222" y="8937"/>
                            <a:ext cx="50" cy="250"/>
                          </a:xfrm>
                          <a:custGeom>
                            <a:avLst/>
                            <a:gdLst>
                              <a:gd name="T0" fmla="*/ 10 w 50"/>
                              <a:gd name="T1" fmla="*/ 0 h 250"/>
                              <a:gd name="T2" fmla="*/ 10 w 50"/>
                              <a:gd name="T3" fmla="*/ 0 h 250"/>
                              <a:gd name="T4" fmla="*/ 25 w 50"/>
                              <a:gd name="T5" fmla="*/ 10 h 250"/>
                              <a:gd name="T6" fmla="*/ 35 w 50"/>
                              <a:gd name="T7" fmla="*/ 25 h 250"/>
                              <a:gd name="T8" fmla="*/ 45 w 50"/>
                              <a:gd name="T9" fmla="*/ 50 h 250"/>
                              <a:gd name="T10" fmla="*/ 50 w 50"/>
                              <a:gd name="T11" fmla="*/ 80 h 250"/>
                              <a:gd name="T12" fmla="*/ 45 w 50"/>
                              <a:gd name="T13" fmla="*/ 110 h 250"/>
                              <a:gd name="T14" fmla="*/ 35 w 50"/>
                              <a:gd name="T15" fmla="*/ 135 h 250"/>
                              <a:gd name="T16" fmla="*/ 25 w 50"/>
                              <a:gd name="T17" fmla="*/ 155 h 250"/>
                              <a:gd name="T18" fmla="*/ 5 w 50"/>
                              <a:gd name="T19" fmla="*/ 185 h 250"/>
                              <a:gd name="T20" fmla="*/ 5 w 50"/>
                              <a:gd name="T21" fmla="*/ 185 h 250"/>
                              <a:gd name="T22" fmla="*/ 0 w 50"/>
                              <a:gd name="T23" fmla="*/ 190 h 250"/>
                              <a:gd name="T24" fmla="*/ 5 w 50"/>
                              <a:gd name="T25" fmla="*/ 200 h 250"/>
                              <a:gd name="T26" fmla="*/ 20 w 50"/>
                              <a:gd name="T27" fmla="*/ 215 h 250"/>
                              <a:gd name="T28" fmla="*/ 50 w 50"/>
                              <a:gd name="T29" fmla="*/ 235 h 250"/>
                              <a:gd name="T30" fmla="*/ 5 w 50"/>
                              <a:gd name="T31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10" y="0"/>
                                </a:moveTo>
                                <a:lnTo>
                                  <a:pt x="10" y="0"/>
                                </a:lnTo>
                                <a:lnTo>
                                  <a:pt x="25" y="10"/>
                                </a:lnTo>
                                <a:lnTo>
                                  <a:pt x="35" y="25"/>
                                </a:lnTo>
                                <a:lnTo>
                                  <a:pt x="45" y="50"/>
                                </a:lnTo>
                                <a:lnTo>
                                  <a:pt x="50" y="80"/>
                                </a:lnTo>
                                <a:lnTo>
                                  <a:pt x="45" y="110"/>
                                </a:lnTo>
                                <a:lnTo>
                                  <a:pt x="35" y="135"/>
                                </a:lnTo>
                                <a:lnTo>
                                  <a:pt x="25" y="155"/>
                                </a:lnTo>
                                <a:lnTo>
                                  <a:pt x="5" y="185"/>
                                </a:lnTo>
                                <a:lnTo>
                                  <a:pt x="0" y="190"/>
                                </a:lnTo>
                                <a:lnTo>
                                  <a:pt x="5" y="200"/>
                                </a:lnTo>
                                <a:lnTo>
                                  <a:pt x="20" y="215"/>
                                </a:lnTo>
                                <a:lnTo>
                                  <a:pt x="50" y="235"/>
                                </a:lnTo>
                                <a:lnTo>
                                  <a:pt x="5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" name="Freeform 81"/>
                        <wps:cNvSpPr>
                          <a:spLocks/>
                        </wps:cNvSpPr>
                        <wps:spPr bwMode="auto">
                          <a:xfrm>
                            <a:off x="2697" y="8937"/>
                            <a:ext cx="50" cy="250"/>
                          </a:xfrm>
                          <a:custGeom>
                            <a:avLst/>
                            <a:gdLst>
                              <a:gd name="T0" fmla="*/ 45 w 50"/>
                              <a:gd name="T1" fmla="*/ 0 h 250"/>
                              <a:gd name="T2" fmla="*/ 45 w 50"/>
                              <a:gd name="T3" fmla="*/ 0 h 250"/>
                              <a:gd name="T4" fmla="*/ 25 w 50"/>
                              <a:gd name="T5" fmla="*/ 25 h 250"/>
                              <a:gd name="T6" fmla="*/ 10 w 50"/>
                              <a:gd name="T7" fmla="*/ 50 h 250"/>
                              <a:gd name="T8" fmla="*/ 5 w 50"/>
                              <a:gd name="T9" fmla="*/ 80 h 250"/>
                              <a:gd name="T10" fmla="*/ 10 w 50"/>
                              <a:gd name="T11" fmla="*/ 110 h 250"/>
                              <a:gd name="T12" fmla="*/ 15 w 50"/>
                              <a:gd name="T13" fmla="*/ 135 h 250"/>
                              <a:gd name="T14" fmla="*/ 25 w 50"/>
                              <a:gd name="T15" fmla="*/ 155 h 250"/>
                              <a:gd name="T16" fmla="*/ 45 w 50"/>
                              <a:gd name="T17" fmla="*/ 185 h 250"/>
                              <a:gd name="T18" fmla="*/ 45 w 50"/>
                              <a:gd name="T19" fmla="*/ 185 h 250"/>
                              <a:gd name="T20" fmla="*/ 50 w 50"/>
                              <a:gd name="T21" fmla="*/ 190 h 250"/>
                              <a:gd name="T22" fmla="*/ 45 w 50"/>
                              <a:gd name="T23" fmla="*/ 195 h 250"/>
                              <a:gd name="T24" fmla="*/ 30 w 50"/>
                              <a:gd name="T25" fmla="*/ 215 h 250"/>
                              <a:gd name="T26" fmla="*/ 0 w 50"/>
                              <a:gd name="T27" fmla="*/ 235 h 250"/>
                              <a:gd name="T28" fmla="*/ 50 w 50"/>
                              <a:gd name="T29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25" y="25"/>
                                </a:lnTo>
                                <a:lnTo>
                                  <a:pt x="10" y="50"/>
                                </a:lnTo>
                                <a:lnTo>
                                  <a:pt x="5" y="80"/>
                                </a:lnTo>
                                <a:lnTo>
                                  <a:pt x="10" y="110"/>
                                </a:lnTo>
                                <a:lnTo>
                                  <a:pt x="15" y="135"/>
                                </a:lnTo>
                                <a:lnTo>
                                  <a:pt x="25" y="155"/>
                                </a:lnTo>
                                <a:lnTo>
                                  <a:pt x="45" y="185"/>
                                </a:lnTo>
                                <a:lnTo>
                                  <a:pt x="50" y="190"/>
                                </a:lnTo>
                                <a:lnTo>
                                  <a:pt x="45" y="195"/>
                                </a:lnTo>
                                <a:lnTo>
                                  <a:pt x="30" y="215"/>
                                </a:lnTo>
                                <a:lnTo>
                                  <a:pt x="0" y="235"/>
                                </a:lnTo>
                                <a:lnTo>
                                  <a:pt x="50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" name="Freeform 82"/>
                        <wps:cNvSpPr>
                          <a:spLocks/>
                        </wps:cNvSpPr>
                        <wps:spPr bwMode="auto">
                          <a:xfrm>
                            <a:off x="2267" y="8937"/>
                            <a:ext cx="435" cy="245"/>
                          </a:xfrm>
                          <a:custGeom>
                            <a:avLst/>
                            <a:gdLst>
                              <a:gd name="T0" fmla="*/ 220 w 435"/>
                              <a:gd name="T1" fmla="*/ 0 h 245"/>
                              <a:gd name="T2" fmla="*/ 220 w 435"/>
                              <a:gd name="T3" fmla="*/ 0 h 245"/>
                              <a:gd name="T4" fmla="*/ 135 w 435"/>
                              <a:gd name="T5" fmla="*/ 5 h 245"/>
                              <a:gd name="T6" fmla="*/ 100 w 435"/>
                              <a:gd name="T7" fmla="*/ 10 h 245"/>
                              <a:gd name="T8" fmla="*/ 65 w 435"/>
                              <a:gd name="T9" fmla="*/ 15 h 245"/>
                              <a:gd name="T10" fmla="*/ 40 w 435"/>
                              <a:gd name="T11" fmla="*/ 30 h 245"/>
                              <a:gd name="T12" fmla="*/ 20 w 435"/>
                              <a:gd name="T13" fmla="*/ 45 h 245"/>
                              <a:gd name="T14" fmla="*/ 5 w 435"/>
                              <a:gd name="T15" fmla="*/ 65 h 245"/>
                              <a:gd name="T16" fmla="*/ 0 w 435"/>
                              <a:gd name="T17" fmla="*/ 95 h 245"/>
                              <a:gd name="T18" fmla="*/ 0 w 435"/>
                              <a:gd name="T19" fmla="*/ 95 h 245"/>
                              <a:gd name="T20" fmla="*/ 5 w 435"/>
                              <a:gd name="T21" fmla="*/ 125 h 245"/>
                              <a:gd name="T22" fmla="*/ 15 w 435"/>
                              <a:gd name="T23" fmla="*/ 150 h 245"/>
                              <a:gd name="T24" fmla="*/ 35 w 435"/>
                              <a:gd name="T25" fmla="*/ 175 h 245"/>
                              <a:gd name="T26" fmla="*/ 60 w 435"/>
                              <a:gd name="T27" fmla="*/ 200 h 245"/>
                              <a:gd name="T28" fmla="*/ 95 w 435"/>
                              <a:gd name="T29" fmla="*/ 220 h 245"/>
                              <a:gd name="T30" fmla="*/ 130 w 435"/>
                              <a:gd name="T31" fmla="*/ 230 h 245"/>
                              <a:gd name="T32" fmla="*/ 175 w 435"/>
                              <a:gd name="T33" fmla="*/ 240 h 245"/>
                              <a:gd name="T34" fmla="*/ 220 w 435"/>
                              <a:gd name="T35" fmla="*/ 245 h 245"/>
                              <a:gd name="T36" fmla="*/ 220 w 435"/>
                              <a:gd name="T37" fmla="*/ 245 h 245"/>
                              <a:gd name="T38" fmla="*/ 260 w 435"/>
                              <a:gd name="T39" fmla="*/ 240 h 245"/>
                              <a:gd name="T40" fmla="*/ 305 w 435"/>
                              <a:gd name="T41" fmla="*/ 230 h 245"/>
                              <a:gd name="T42" fmla="*/ 340 w 435"/>
                              <a:gd name="T43" fmla="*/ 220 h 245"/>
                              <a:gd name="T44" fmla="*/ 370 w 435"/>
                              <a:gd name="T45" fmla="*/ 200 h 245"/>
                              <a:gd name="T46" fmla="*/ 400 w 435"/>
                              <a:gd name="T47" fmla="*/ 175 h 245"/>
                              <a:gd name="T48" fmla="*/ 420 w 435"/>
                              <a:gd name="T49" fmla="*/ 150 h 245"/>
                              <a:gd name="T50" fmla="*/ 430 w 435"/>
                              <a:gd name="T51" fmla="*/ 125 h 245"/>
                              <a:gd name="T52" fmla="*/ 435 w 435"/>
                              <a:gd name="T53" fmla="*/ 95 h 245"/>
                              <a:gd name="T54" fmla="*/ 435 w 435"/>
                              <a:gd name="T55" fmla="*/ 95 h 245"/>
                              <a:gd name="T56" fmla="*/ 430 w 435"/>
                              <a:gd name="T57" fmla="*/ 65 h 245"/>
                              <a:gd name="T58" fmla="*/ 420 w 435"/>
                              <a:gd name="T59" fmla="*/ 45 h 245"/>
                              <a:gd name="T60" fmla="*/ 400 w 435"/>
                              <a:gd name="T61" fmla="*/ 30 h 245"/>
                              <a:gd name="T62" fmla="*/ 375 w 435"/>
                              <a:gd name="T63" fmla="*/ 15 h 245"/>
                              <a:gd name="T64" fmla="*/ 340 w 435"/>
                              <a:gd name="T65" fmla="*/ 10 h 245"/>
                              <a:gd name="T66" fmla="*/ 305 w 435"/>
                              <a:gd name="T67" fmla="*/ 5 h 245"/>
                              <a:gd name="T68" fmla="*/ 220 w 435"/>
                              <a:gd name="T69" fmla="*/ 0 h 245"/>
                              <a:gd name="T70" fmla="*/ 220 w 435"/>
                              <a:gd name="T71" fmla="*/ 0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5" h="245">
                                <a:moveTo>
                                  <a:pt x="220" y="0"/>
                                </a:moveTo>
                                <a:lnTo>
                                  <a:pt x="220" y="0"/>
                                </a:lnTo>
                                <a:lnTo>
                                  <a:pt x="135" y="5"/>
                                </a:lnTo>
                                <a:lnTo>
                                  <a:pt x="100" y="10"/>
                                </a:lnTo>
                                <a:lnTo>
                                  <a:pt x="65" y="15"/>
                                </a:lnTo>
                                <a:lnTo>
                                  <a:pt x="40" y="30"/>
                                </a:lnTo>
                                <a:lnTo>
                                  <a:pt x="20" y="45"/>
                                </a:lnTo>
                                <a:lnTo>
                                  <a:pt x="5" y="65"/>
                                </a:lnTo>
                                <a:lnTo>
                                  <a:pt x="0" y="95"/>
                                </a:lnTo>
                                <a:lnTo>
                                  <a:pt x="5" y="125"/>
                                </a:lnTo>
                                <a:lnTo>
                                  <a:pt x="15" y="150"/>
                                </a:lnTo>
                                <a:lnTo>
                                  <a:pt x="35" y="175"/>
                                </a:lnTo>
                                <a:lnTo>
                                  <a:pt x="60" y="200"/>
                                </a:lnTo>
                                <a:lnTo>
                                  <a:pt x="95" y="220"/>
                                </a:lnTo>
                                <a:lnTo>
                                  <a:pt x="130" y="230"/>
                                </a:lnTo>
                                <a:lnTo>
                                  <a:pt x="175" y="240"/>
                                </a:lnTo>
                                <a:lnTo>
                                  <a:pt x="220" y="245"/>
                                </a:lnTo>
                                <a:lnTo>
                                  <a:pt x="260" y="240"/>
                                </a:lnTo>
                                <a:lnTo>
                                  <a:pt x="305" y="230"/>
                                </a:lnTo>
                                <a:lnTo>
                                  <a:pt x="340" y="220"/>
                                </a:lnTo>
                                <a:lnTo>
                                  <a:pt x="370" y="200"/>
                                </a:lnTo>
                                <a:lnTo>
                                  <a:pt x="400" y="175"/>
                                </a:lnTo>
                                <a:lnTo>
                                  <a:pt x="420" y="150"/>
                                </a:lnTo>
                                <a:lnTo>
                                  <a:pt x="430" y="125"/>
                                </a:lnTo>
                                <a:lnTo>
                                  <a:pt x="435" y="95"/>
                                </a:lnTo>
                                <a:lnTo>
                                  <a:pt x="430" y="65"/>
                                </a:lnTo>
                                <a:lnTo>
                                  <a:pt x="420" y="45"/>
                                </a:lnTo>
                                <a:lnTo>
                                  <a:pt x="400" y="30"/>
                                </a:lnTo>
                                <a:lnTo>
                                  <a:pt x="375" y="15"/>
                                </a:lnTo>
                                <a:lnTo>
                                  <a:pt x="340" y="10"/>
                                </a:lnTo>
                                <a:lnTo>
                                  <a:pt x="305" y="5"/>
                                </a:lnTo>
                                <a:lnTo>
                                  <a:pt x="22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6" name="Freeform 83"/>
                        <wps:cNvSpPr>
                          <a:spLocks/>
                        </wps:cNvSpPr>
                        <wps:spPr bwMode="auto">
                          <a:xfrm>
                            <a:off x="2337" y="8937"/>
                            <a:ext cx="300" cy="195"/>
                          </a:xfrm>
                          <a:custGeom>
                            <a:avLst/>
                            <a:gdLst>
                              <a:gd name="T0" fmla="*/ 150 w 300"/>
                              <a:gd name="T1" fmla="*/ 0 h 195"/>
                              <a:gd name="T2" fmla="*/ 150 w 300"/>
                              <a:gd name="T3" fmla="*/ 0 h 195"/>
                              <a:gd name="T4" fmla="*/ 120 w 300"/>
                              <a:gd name="T5" fmla="*/ 0 h 195"/>
                              <a:gd name="T6" fmla="*/ 90 w 300"/>
                              <a:gd name="T7" fmla="*/ 5 h 195"/>
                              <a:gd name="T8" fmla="*/ 65 w 300"/>
                              <a:gd name="T9" fmla="*/ 15 h 195"/>
                              <a:gd name="T10" fmla="*/ 45 w 300"/>
                              <a:gd name="T11" fmla="*/ 25 h 195"/>
                              <a:gd name="T12" fmla="*/ 25 w 300"/>
                              <a:gd name="T13" fmla="*/ 40 h 195"/>
                              <a:gd name="T14" fmla="*/ 10 w 300"/>
                              <a:gd name="T15" fmla="*/ 55 h 195"/>
                              <a:gd name="T16" fmla="*/ 5 w 300"/>
                              <a:gd name="T17" fmla="*/ 75 h 195"/>
                              <a:gd name="T18" fmla="*/ 0 w 300"/>
                              <a:gd name="T19" fmla="*/ 95 h 195"/>
                              <a:gd name="T20" fmla="*/ 0 w 300"/>
                              <a:gd name="T21" fmla="*/ 95 h 195"/>
                              <a:gd name="T22" fmla="*/ 0 w 300"/>
                              <a:gd name="T23" fmla="*/ 115 h 195"/>
                              <a:gd name="T24" fmla="*/ 10 w 300"/>
                              <a:gd name="T25" fmla="*/ 135 h 195"/>
                              <a:gd name="T26" fmla="*/ 25 w 300"/>
                              <a:gd name="T27" fmla="*/ 150 h 195"/>
                              <a:gd name="T28" fmla="*/ 40 w 300"/>
                              <a:gd name="T29" fmla="*/ 165 h 195"/>
                              <a:gd name="T30" fmla="*/ 65 w 300"/>
                              <a:gd name="T31" fmla="*/ 180 h 195"/>
                              <a:gd name="T32" fmla="*/ 90 w 300"/>
                              <a:gd name="T33" fmla="*/ 190 h 195"/>
                              <a:gd name="T34" fmla="*/ 120 w 300"/>
                              <a:gd name="T35" fmla="*/ 195 h 195"/>
                              <a:gd name="T36" fmla="*/ 150 w 300"/>
                              <a:gd name="T37" fmla="*/ 195 h 195"/>
                              <a:gd name="T38" fmla="*/ 150 w 300"/>
                              <a:gd name="T39" fmla="*/ 195 h 195"/>
                              <a:gd name="T40" fmla="*/ 180 w 300"/>
                              <a:gd name="T41" fmla="*/ 195 h 195"/>
                              <a:gd name="T42" fmla="*/ 205 w 300"/>
                              <a:gd name="T43" fmla="*/ 190 h 195"/>
                              <a:gd name="T44" fmla="*/ 230 w 300"/>
                              <a:gd name="T45" fmla="*/ 180 h 195"/>
                              <a:gd name="T46" fmla="*/ 255 w 300"/>
                              <a:gd name="T47" fmla="*/ 165 h 195"/>
                              <a:gd name="T48" fmla="*/ 270 w 300"/>
                              <a:gd name="T49" fmla="*/ 150 h 195"/>
                              <a:gd name="T50" fmla="*/ 285 w 300"/>
                              <a:gd name="T51" fmla="*/ 135 h 195"/>
                              <a:gd name="T52" fmla="*/ 295 w 300"/>
                              <a:gd name="T53" fmla="*/ 115 h 195"/>
                              <a:gd name="T54" fmla="*/ 300 w 300"/>
                              <a:gd name="T55" fmla="*/ 95 h 195"/>
                              <a:gd name="T56" fmla="*/ 300 w 300"/>
                              <a:gd name="T57" fmla="*/ 95 h 195"/>
                              <a:gd name="T58" fmla="*/ 295 w 300"/>
                              <a:gd name="T59" fmla="*/ 75 h 195"/>
                              <a:gd name="T60" fmla="*/ 285 w 300"/>
                              <a:gd name="T61" fmla="*/ 55 h 195"/>
                              <a:gd name="T62" fmla="*/ 275 w 300"/>
                              <a:gd name="T63" fmla="*/ 40 h 195"/>
                              <a:gd name="T64" fmla="*/ 255 w 300"/>
                              <a:gd name="T65" fmla="*/ 25 h 195"/>
                              <a:gd name="T66" fmla="*/ 230 w 300"/>
                              <a:gd name="T67" fmla="*/ 15 h 195"/>
                              <a:gd name="T68" fmla="*/ 205 w 300"/>
                              <a:gd name="T69" fmla="*/ 5 h 195"/>
                              <a:gd name="T70" fmla="*/ 180 w 300"/>
                              <a:gd name="T71" fmla="*/ 0 h 195"/>
                              <a:gd name="T72" fmla="*/ 150 w 300"/>
                              <a:gd name="T73" fmla="*/ 0 h 195"/>
                              <a:gd name="T74" fmla="*/ 150 w 300"/>
                              <a:gd name="T75" fmla="*/ 0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300" h="195">
                                <a:moveTo>
                                  <a:pt x="150" y="0"/>
                                </a:moveTo>
                                <a:lnTo>
                                  <a:pt x="150" y="0"/>
                                </a:lnTo>
                                <a:lnTo>
                                  <a:pt x="120" y="0"/>
                                </a:lnTo>
                                <a:lnTo>
                                  <a:pt x="90" y="5"/>
                                </a:lnTo>
                                <a:lnTo>
                                  <a:pt x="65" y="15"/>
                                </a:lnTo>
                                <a:lnTo>
                                  <a:pt x="45" y="25"/>
                                </a:lnTo>
                                <a:lnTo>
                                  <a:pt x="25" y="40"/>
                                </a:lnTo>
                                <a:lnTo>
                                  <a:pt x="10" y="55"/>
                                </a:lnTo>
                                <a:lnTo>
                                  <a:pt x="5" y="75"/>
                                </a:lnTo>
                                <a:lnTo>
                                  <a:pt x="0" y="95"/>
                                </a:lnTo>
                                <a:lnTo>
                                  <a:pt x="0" y="115"/>
                                </a:lnTo>
                                <a:lnTo>
                                  <a:pt x="10" y="135"/>
                                </a:lnTo>
                                <a:lnTo>
                                  <a:pt x="25" y="150"/>
                                </a:lnTo>
                                <a:lnTo>
                                  <a:pt x="40" y="165"/>
                                </a:lnTo>
                                <a:lnTo>
                                  <a:pt x="65" y="180"/>
                                </a:lnTo>
                                <a:lnTo>
                                  <a:pt x="90" y="190"/>
                                </a:lnTo>
                                <a:lnTo>
                                  <a:pt x="120" y="195"/>
                                </a:lnTo>
                                <a:lnTo>
                                  <a:pt x="150" y="195"/>
                                </a:lnTo>
                                <a:lnTo>
                                  <a:pt x="180" y="195"/>
                                </a:lnTo>
                                <a:lnTo>
                                  <a:pt x="205" y="190"/>
                                </a:lnTo>
                                <a:lnTo>
                                  <a:pt x="230" y="180"/>
                                </a:lnTo>
                                <a:lnTo>
                                  <a:pt x="255" y="165"/>
                                </a:lnTo>
                                <a:lnTo>
                                  <a:pt x="270" y="150"/>
                                </a:lnTo>
                                <a:lnTo>
                                  <a:pt x="285" y="135"/>
                                </a:lnTo>
                                <a:lnTo>
                                  <a:pt x="295" y="115"/>
                                </a:lnTo>
                                <a:lnTo>
                                  <a:pt x="300" y="95"/>
                                </a:lnTo>
                                <a:lnTo>
                                  <a:pt x="295" y="75"/>
                                </a:lnTo>
                                <a:lnTo>
                                  <a:pt x="285" y="55"/>
                                </a:lnTo>
                                <a:lnTo>
                                  <a:pt x="275" y="40"/>
                                </a:lnTo>
                                <a:lnTo>
                                  <a:pt x="255" y="25"/>
                                </a:lnTo>
                                <a:lnTo>
                                  <a:pt x="230" y="15"/>
                                </a:lnTo>
                                <a:lnTo>
                                  <a:pt x="205" y="5"/>
                                </a:lnTo>
                                <a:lnTo>
                                  <a:pt x="180" y="0"/>
                                </a:lnTo>
                                <a:lnTo>
                                  <a:pt x="15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Freeform 84"/>
                        <wps:cNvSpPr>
                          <a:spLocks/>
                        </wps:cNvSpPr>
                        <wps:spPr bwMode="auto">
                          <a:xfrm>
                            <a:off x="2382" y="8937"/>
                            <a:ext cx="210" cy="165"/>
                          </a:xfrm>
                          <a:custGeom>
                            <a:avLst/>
                            <a:gdLst>
                              <a:gd name="T0" fmla="*/ 105 w 210"/>
                              <a:gd name="T1" fmla="*/ 0 h 165"/>
                              <a:gd name="T2" fmla="*/ 105 w 210"/>
                              <a:gd name="T3" fmla="*/ 0 h 165"/>
                              <a:gd name="T4" fmla="*/ 80 w 210"/>
                              <a:gd name="T5" fmla="*/ 5 h 165"/>
                              <a:gd name="T6" fmla="*/ 65 w 210"/>
                              <a:gd name="T7" fmla="*/ 10 h 165"/>
                              <a:gd name="T8" fmla="*/ 45 w 210"/>
                              <a:gd name="T9" fmla="*/ 20 h 165"/>
                              <a:gd name="T10" fmla="*/ 30 w 210"/>
                              <a:gd name="T11" fmla="*/ 30 h 165"/>
                              <a:gd name="T12" fmla="*/ 15 w 210"/>
                              <a:gd name="T13" fmla="*/ 45 h 165"/>
                              <a:gd name="T14" fmla="*/ 10 w 210"/>
                              <a:gd name="T15" fmla="*/ 65 h 165"/>
                              <a:gd name="T16" fmla="*/ 0 w 210"/>
                              <a:gd name="T17" fmla="*/ 80 h 165"/>
                              <a:gd name="T18" fmla="*/ 0 w 210"/>
                              <a:gd name="T19" fmla="*/ 95 h 165"/>
                              <a:gd name="T20" fmla="*/ 0 w 210"/>
                              <a:gd name="T21" fmla="*/ 95 h 165"/>
                              <a:gd name="T22" fmla="*/ 0 w 210"/>
                              <a:gd name="T23" fmla="*/ 110 h 165"/>
                              <a:gd name="T24" fmla="*/ 5 w 210"/>
                              <a:gd name="T25" fmla="*/ 120 h 165"/>
                              <a:gd name="T26" fmla="*/ 15 w 210"/>
                              <a:gd name="T27" fmla="*/ 135 h 165"/>
                              <a:gd name="T28" fmla="*/ 30 w 210"/>
                              <a:gd name="T29" fmla="*/ 145 h 165"/>
                              <a:gd name="T30" fmla="*/ 60 w 210"/>
                              <a:gd name="T31" fmla="*/ 160 h 165"/>
                              <a:gd name="T32" fmla="*/ 105 w 210"/>
                              <a:gd name="T33" fmla="*/ 165 h 165"/>
                              <a:gd name="T34" fmla="*/ 105 w 210"/>
                              <a:gd name="T35" fmla="*/ 165 h 165"/>
                              <a:gd name="T36" fmla="*/ 145 w 210"/>
                              <a:gd name="T37" fmla="*/ 160 h 165"/>
                              <a:gd name="T38" fmla="*/ 175 w 210"/>
                              <a:gd name="T39" fmla="*/ 145 h 165"/>
                              <a:gd name="T40" fmla="*/ 190 w 210"/>
                              <a:gd name="T41" fmla="*/ 135 h 165"/>
                              <a:gd name="T42" fmla="*/ 200 w 210"/>
                              <a:gd name="T43" fmla="*/ 120 h 165"/>
                              <a:gd name="T44" fmla="*/ 205 w 210"/>
                              <a:gd name="T45" fmla="*/ 110 h 165"/>
                              <a:gd name="T46" fmla="*/ 210 w 210"/>
                              <a:gd name="T47" fmla="*/ 95 h 165"/>
                              <a:gd name="T48" fmla="*/ 210 w 210"/>
                              <a:gd name="T49" fmla="*/ 95 h 165"/>
                              <a:gd name="T50" fmla="*/ 205 w 210"/>
                              <a:gd name="T51" fmla="*/ 80 h 165"/>
                              <a:gd name="T52" fmla="*/ 200 w 210"/>
                              <a:gd name="T53" fmla="*/ 65 h 165"/>
                              <a:gd name="T54" fmla="*/ 190 w 210"/>
                              <a:gd name="T55" fmla="*/ 45 h 165"/>
                              <a:gd name="T56" fmla="*/ 180 w 210"/>
                              <a:gd name="T57" fmla="*/ 30 h 165"/>
                              <a:gd name="T58" fmla="*/ 160 w 210"/>
                              <a:gd name="T59" fmla="*/ 20 h 165"/>
                              <a:gd name="T60" fmla="*/ 145 w 210"/>
                              <a:gd name="T61" fmla="*/ 10 h 165"/>
                              <a:gd name="T62" fmla="*/ 125 w 210"/>
                              <a:gd name="T63" fmla="*/ 5 h 165"/>
                              <a:gd name="T64" fmla="*/ 105 w 210"/>
                              <a:gd name="T65" fmla="*/ 0 h 165"/>
                              <a:gd name="T66" fmla="*/ 105 w 210"/>
                              <a:gd name="T67" fmla="*/ 0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10" h="165">
                                <a:moveTo>
                                  <a:pt x="105" y="0"/>
                                </a:moveTo>
                                <a:lnTo>
                                  <a:pt x="105" y="0"/>
                                </a:lnTo>
                                <a:lnTo>
                                  <a:pt x="80" y="5"/>
                                </a:lnTo>
                                <a:lnTo>
                                  <a:pt x="65" y="10"/>
                                </a:lnTo>
                                <a:lnTo>
                                  <a:pt x="45" y="20"/>
                                </a:lnTo>
                                <a:lnTo>
                                  <a:pt x="30" y="30"/>
                                </a:lnTo>
                                <a:lnTo>
                                  <a:pt x="15" y="45"/>
                                </a:lnTo>
                                <a:lnTo>
                                  <a:pt x="10" y="65"/>
                                </a:lnTo>
                                <a:lnTo>
                                  <a:pt x="0" y="80"/>
                                </a:lnTo>
                                <a:lnTo>
                                  <a:pt x="0" y="95"/>
                                </a:lnTo>
                                <a:lnTo>
                                  <a:pt x="0" y="110"/>
                                </a:lnTo>
                                <a:lnTo>
                                  <a:pt x="5" y="120"/>
                                </a:lnTo>
                                <a:lnTo>
                                  <a:pt x="15" y="135"/>
                                </a:lnTo>
                                <a:lnTo>
                                  <a:pt x="30" y="145"/>
                                </a:lnTo>
                                <a:lnTo>
                                  <a:pt x="60" y="160"/>
                                </a:lnTo>
                                <a:lnTo>
                                  <a:pt x="105" y="165"/>
                                </a:lnTo>
                                <a:lnTo>
                                  <a:pt x="145" y="160"/>
                                </a:lnTo>
                                <a:lnTo>
                                  <a:pt x="175" y="145"/>
                                </a:lnTo>
                                <a:lnTo>
                                  <a:pt x="190" y="135"/>
                                </a:lnTo>
                                <a:lnTo>
                                  <a:pt x="200" y="120"/>
                                </a:lnTo>
                                <a:lnTo>
                                  <a:pt x="205" y="110"/>
                                </a:lnTo>
                                <a:lnTo>
                                  <a:pt x="210" y="95"/>
                                </a:lnTo>
                                <a:lnTo>
                                  <a:pt x="205" y="80"/>
                                </a:lnTo>
                                <a:lnTo>
                                  <a:pt x="200" y="65"/>
                                </a:lnTo>
                                <a:lnTo>
                                  <a:pt x="190" y="45"/>
                                </a:lnTo>
                                <a:lnTo>
                                  <a:pt x="180" y="30"/>
                                </a:lnTo>
                                <a:lnTo>
                                  <a:pt x="160" y="20"/>
                                </a:lnTo>
                                <a:lnTo>
                                  <a:pt x="145" y="10"/>
                                </a:lnTo>
                                <a:lnTo>
                                  <a:pt x="125" y="5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8" name="Freeform 85"/>
                        <wps:cNvSpPr>
                          <a:spLocks/>
                        </wps:cNvSpPr>
                        <wps:spPr bwMode="auto">
                          <a:xfrm>
                            <a:off x="2412" y="8937"/>
                            <a:ext cx="145" cy="145"/>
                          </a:xfrm>
                          <a:custGeom>
                            <a:avLst/>
                            <a:gdLst>
                              <a:gd name="T0" fmla="*/ 75 w 145"/>
                              <a:gd name="T1" fmla="*/ 0 h 145"/>
                              <a:gd name="T2" fmla="*/ 75 w 145"/>
                              <a:gd name="T3" fmla="*/ 0 h 145"/>
                              <a:gd name="T4" fmla="*/ 60 w 145"/>
                              <a:gd name="T5" fmla="*/ 5 h 145"/>
                              <a:gd name="T6" fmla="*/ 45 w 145"/>
                              <a:gd name="T7" fmla="*/ 10 h 145"/>
                              <a:gd name="T8" fmla="*/ 35 w 145"/>
                              <a:gd name="T9" fmla="*/ 25 h 145"/>
                              <a:gd name="T10" fmla="*/ 20 w 145"/>
                              <a:gd name="T11" fmla="*/ 35 h 145"/>
                              <a:gd name="T12" fmla="*/ 5 w 145"/>
                              <a:gd name="T13" fmla="*/ 70 h 145"/>
                              <a:gd name="T14" fmla="*/ 0 w 145"/>
                              <a:gd name="T15" fmla="*/ 95 h 145"/>
                              <a:gd name="T16" fmla="*/ 0 w 145"/>
                              <a:gd name="T17" fmla="*/ 95 h 145"/>
                              <a:gd name="T18" fmla="*/ 0 w 145"/>
                              <a:gd name="T19" fmla="*/ 105 h 145"/>
                              <a:gd name="T20" fmla="*/ 5 w 145"/>
                              <a:gd name="T21" fmla="*/ 115 h 145"/>
                              <a:gd name="T22" fmla="*/ 20 w 145"/>
                              <a:gd name="T23" fmla="*/ 130 h 145"/>
                              <a:gd name="T24" fmla="*/ 45 w 145"/>
                              <a:gd name="T25" fmla="*/ 140 h 145"/>
                              <a:gd name="T26" fmla="*/ 75 w 145"/>
                              <a:gd name="T27" fmla="*/ 145 h 145"/>
                              <a:gd name="T28" fmla="*/ 75 w 145"/>
                              <a:gd name="T29" fmla="*/ 145 h 145"/>
                              <a:gd name="T30" fmla="*/ 100 w 145"/>
                              <a:gd name="T31" fmla="*/ 140 h 145"/>
                              <a:gd name="T32" fmla="*/ 125 w 145"/>
                              <a:gd name="T33" fmla="*/ 130 h 145"/>
                              <a:gd name="T34" fmla="*/ 140 w 145"/>
                              <a:gd name="T35" fmla="*/ 115 h 145"/>
                              <a:gd name="T36" fmla="*/ 145 w 145"/>
                              <a:gd name="T37" fmla="*/ 95 h 145"/>
                              <a:gd name="T38" fmla="*/ 145 w 145"/>
                              <a:gd name="T39" fmla="*/ 95 h 145"/>
                              <a:gd name="T40" fmla="*/ 140 w 145"/>
                              <a:gd name="T41" fmla="*/ 70 h 145"/>
                              <a:gd name="T42" fmla="*/ 125 w 145"/>
                              <a:gd name="T43" fmla="*/ 40 h 145"/>
                              <a:gd name="T44" fmla="*/ 115 w 145"/>
                              <a:gd name="T45" fmla="*/ 25 h 145"/>
                              <a:gd name="T46" fmla="*/ 105 w 145"/>
                              <a:gd name="T47" fmla="*/ 10 h 145"/>
                              <a:gd name="T48" fmla="*/ 90 w 145"/>
                              <a:gd name="T49" fmla="*/ 5 h 145"/>
                              <a:gd name="T50" fmla="*/ 75 w 145"/>
                              <a:gd name="T51" fmla="*/ 0 h 145"/>
                              <a:gd name="T52" fmla="*/ 75 w 145"/>
                              <a:gd name="T53" fmla="*/ 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75" y="0"/>
                                </a:moveTo>
                                <a:lnTo>
                                  <a:pt x="75" y="0"/>
                                </a:lnTo>
                                <a:lnTo>
                                  <a:pt x="60" y="5"/>
                                </a:lnTo>
                                <a:lnTo>
                                  <a:pt x="45" y="10"/>
                                </a:lnTo>
                                <a:lnTo>
                                  <a:pt x="35" y="25"/>
                                </a:lnTo>
                                <a:lnTo>
                                  <a:pt x="20" y="35"/>
                                </a:lnTo>
                                <a:lnTo>
                                  <a:pt x="5" y="70"/>
                                </a:lnTo>
                                <a:lnTo>
                                  <a:pt x="0" y="95"/>
                                </a:lnTo>
                                <a:lnTo>
                                  <a:pt x="0" y="105"/>
                                </a:lnTo>
                                <a:lnTo>
                                  <a:pt x="5" y="115"/>
                                </a:lnTo>
                                <a:lnTo>
                                  <a:pt x="20" y="130"/>
                                </a:lnTo>
                                <a:lnTo>
                                  <a:pt x="45" y="140"/>
                                </a:lnTo>
                                <a:lnTo>
                                  <a:pt x="75" y="145"/>
                                </a:lnTo>
                                <a:lnTo>
                                  <a:pt x="100" y="140"/>
                                </a:lnTo>
                                <a:lnTo>
                                  <a:pt x="125" y="130"/>
                                </a:lnTo>
                                <a:lnTo>
                                  <a:pt x="140" y="115"/>
                                </a:lnTo>
                                <a:lnTo>
                                  <a:pt x="145" y="95"/>
                                </a:lnTo>
                                <a:lnTo>
                                  <a:pt x="140" y="70"/>
                                </a:lnTo>
                                <a:lnTo>
                                  <a:pt x="125" y="40"/>
                                </a:lnTo>
                                <a:lnTo>
                                  <a:pt x="115" y="25"/>
                                </a:lnTo>
                                <a:lnTo>
                                  <a:pt x="105" y="10"/>
                                </a:lnTo>
                                <a:lnTo>
                                  <a:pt x="90" y="5"/>
                                </a:lnTo>
                                <a:lnTo>
                                  <a:pt x="7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" name="Freeform 86"/>
                        <wps:cNvSpPr>
                          <a:spLocks/>
                        </wps:cNvSpPr>
                        <wps:spPr bwMode="auto">
                          <a:xfrm>
                            <a:off x="2232" y="8917"/>
                            <a:ext cx="510" cy="20"/>
                          </a:xfrm>
                          <a:custGeom>
                            <a:avLst/>
                            <a:gdLst>
                              <a:gd name="T0" fmla="*/ 510 w 510"/>
                              <a:gd name="T1" fmla="*/ 20 h 20"/>
                              <a:gd name="T2" fmla="*/ 510 w 510"/>
                              <a:gd name="T3" fmla="*/ 20 h 20"/>
                              <a:gd name="T4" fmla="*/ 490 w 510"/>
                              <a:gd name="T5" fmla="*/ 10 h 20"/>
                              <a:gd name="T6" fmla="*/ 440 w 510"/>
                              <a:gd name="T7" fmla="*/ 0 h 20"/>
                              <a:gd name="T8" fmla="*/ 410 w 510"/>
                              <a:gd name="T9" fmla="*/ 0 h 20"/>
                              <a:gd name="T10" fmla="*/ 365 w 510"/>
                              <a:gd name="T11" fmla="*/ 0 h 20"/>
                              <a:gd name="T12" fmla="*/ 315 w 510"/>
                              <a:gd name="T13" fmla="*/ 10 h 20"/>
                              <a:gd name="T14" fmla="*/ 255 w 510"/>
                              <a:gd name="T15" fmla="*/ 20 h 20"/>
                              <a:gd name="T16" fmla="*/ 255 w 510"/>
                              <a:gd name="T17" fmla="*/ 20 h 20"/>
                              <a:gd name="T18" fmla="*/ 255 w 510"/>
                              <a:gd name="T19" fmla="*/ 20 h 20"/>
                              <a:gd name="T20" fmla="*/ 195 w 510"/>
                              <a:gd name="T21" fmla="*/ 10 h 20"/>
                              <a:gd name="T22" fmla="*/ 140 w 510"/>
                              <a:gd name="T23" fmla="*/ 5 h 20"/>
                              <a:gd name="T24" fmla="*/ 100 w 510"/>
                              <a:gd name="T25" fmla="*/ 0 h 20"/>
                              <a:gd name="T26" fmla="*/ 70 w 510"/>
                              <a:gd name="T27" fmla="*/ 0 h 20"/>
                              <a:gd name="T28" fmla="*/ 25 w 510"/>
                              <a:gd name="T29" fmla="*/ 10 h 20"/>
                              <a:gd name="T30" fmla="*/ 0 w 510"/>
                              <a:gd name="T31" fmla="*/ 2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10" h="20">
                                <a:moveTo>
                                  <a:pt x="510" y="20"/>
                                </a:moveTo>
                                <a:lnTo>
                                  <a:pt x="510" y="20"/>
                                </a:lnTo>
                                <a:lnTo>
                                  <a:pt x="490" y="10"/>
                                </a:lnTo>
                                <a:lnTo>
                                  <a:pt x="440" y="0"/>
                                </a:lnTo>
                                <a:lnTo>
                                  <a:pt x="410" y="0"/>
                                </a:lnTo>
                                <a:lnTo>
                                  <a:pt x="365" y="0"/>
                                </a:lnTo>
                                <a:lnTo>
                                  <a:pt x="315" y="10"/>
                                </a:lnTo>
                                <a:lnTo>
                                  <a:pt x="255" y="20"/>
                                </a:lnTo>
                                <a:lnTo>
                                  <a:pt x="195" y="10"/>
                                </a:lnTo>
                                <a:lnTo>
                                  <a:pt x="140" y="5"/>
                                </a:lnTo>
                                <a:lnTo>
                                  <a:pt x="100" y="0"/>
                                </a:lnTo>
                                <a:lnTo>
                                  <a:pt x="70" y="0"/>
                                </a:lnTo>
                                <a:lnTo>
                                  <a:pt x="25" y="10"/>
                                </a:ln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Freeform 87"/>
                        <wps:cNvSpPr>
                          <a:spLocks/>
                        </wps:cNvSpPr>
                        <wps:spPr bwMode="auto">
                          <a:xfrm>
                            <a:off x="2232" y="8892"/>
                            <a:ext cx="510" cy="45"/>
                          </a:xfrm>
                          <a:custGeom>
                            <a:avLst/>
                            <a:gdLst>
                              <a:gd name="T0" fmla="*/ 510 w 510"/>
                              <a:gd name="T1" fmla="*/ 45 h 45"/>
                              <a:gd name="T2" fmla="*/ 510 w 510"/>
                              <a:gd name="T3" fmla="*/ 45 h 45"/>
                              <a:gd name="T4" fmla="*/ 470 w 510"/>
                              <a:gd name="T5" fmla="*/ 30 h 45"/>
                              <a:gd name="T6" fmla="*/ 420 w 510"/>
                              <a:gd name="T7" fmla="*/ 20 h 45"/>
                              <a:gd name="T8" fmla="*/ 360 w 510"/>
                              <a:gd name="T9" fmla="*/ 10 h 45"/>
                              <a:gd name="T10" fmla="*/ 280 w 510"/>
                              <a:gd name="T11" fmla="*/ 0 h 45"/>
                              <a:gd name="T12" fmla="*/ 195 w 510"/>
                              <a:gd name="T13" fmla="*/ 5 h 45"/>
                              <a:gd name="T14" fmla="*/ 150 w 510"/>
                              <a:gd name="T15" fmla="*/ 10 h 45"/>
                              <a:gd name="T16" fmla="*/ 100 w 510"/>
                              <a:gd name="T17" fmla="*/ 15 h 45"/>
                              <a:gd name="T18" fmla="*/ 50 w 510"/>
                              <a:gd name="T19" fmla="*/ 30 h 45"/>
                              <a:gd name="T20" fmla="*/ 0 w 510"/>
                              <a:gd name="T21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10" h="45">
                                <a:moveTo>
                                  <a:pt x="510" y="45"/>
                                </a:moveTo>
                                <a:lnTo>
                                  <a:pt x="510" y="45"/>
                                </a:lnTo>
                                <a:lnTo>
                                  <a:pt x="470" y="30"/>
                                </a:lnTo>
                                <a:lnTo>
                                  <a:pt x="420" y="20"/>
                                </a:lnTo>
                                <a:lnTo>
                                  <a:pt x="360" y="10"/>
                                </a:lnTo>
                                <a:lnTo>
                                  <a:pt x="280" y="0"/>
                                </a:lnTo>
                                <a:lnTo>
                                  <a:pt x="195" y="5"/>
                                </a:lnTo>
                                <a:lnTo>
                                  <a:pt x="150" y="10"/>
                                </a:lnTo>
                                <a:lnTo>
                                  <a:pt x="100" y="15"/>
                                </a:lnTo>
                                <a:lnTo>
                                  <a:pt x="50" y="30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" name="Line 88"/>
                        <wps:cNvCnPr/>
                        <wps:spPr bwMode="auto">
                          <a:xfrm flipH="1">
                            <a:off x="2227" y="8842"/>
                            <a:ext cx="515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2" name="Line 89"/>
                        <wps:cNvCnPr/>
                        <wps:spPr bwMode="auto">
                          <a:xfrm flipH="1">
                            <a:off x="2227" y="8812"/>
                            <a:ext cx="515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3" name="Freeform 90"/>
                        <wps:cNvSpPr>
                          <a:spLocks/>
                        </wps:cNvSpPr>
                        <wps:spPr bwMode="auto">
                          <a:xfrm>
                            <a:off x="1703" y="8937"/>
                            <a:ext cx="50" cy="250"/>
                          </a:xfrm>
                          <a:custGeom>
                            <a:avLst/>
                            <a:gdLst>
                              <a:gd name="T0" fmla="*/ 10 w 50"/>
                              <a:gd name="T1" fmla="*/ 0 h 250"/>
                              <a:gd name="T2" fmla="*/ 10 w 50"/>
                              <a:gd name="T3" fmla="*/ 0 h 250"/>
                              <a:gd name="T4" fmla="*/ 25 w 50"/>
                              <a:gd name="T5" fmla="*/ 10 h 250"/>
                              <a:gd name="T6" fmla="*/ 35 w 50"/>
                              <a:gd name="T7" fmla="*/ 25 h 250"/>
                              <a:gd name="T8" fmla="*/ 45 w 50"/>
                              <a:gd name="T9" fmla="*/ 50 h 250"/>
                              <a:gd name="T10" fmla="*/ 50 w 50"/>
                              <a:gd name="T11" fmla="*/ 80 h 250"/>
                              <a:gd name="T12" fmla="*/ 45 w 50"/>
                              <a:gd name="T13" fmla="*/ 110 h 250"/>
                              <a:gd name="T14" fmla="*/ 35 w 50"/>
                              <a:gd name="T15" fmla="*/ 135 h 250"/>
                              <a:gd name="T16" fmla="*/ 25 w 50"/>
                              <a:gd name="T17" fmla="*/ 155 h 250"/>
                              <a:gd name="T18" fmla="*/ 5 w 50"/>
                              <a:gd name="T19" fmla="*/ 185 h 250"/>
                              <a:gd name="T20" fmla="*/ 5 w 50"/>
                              <a:gd name="T21" fmla="*/ 185 h 250"/>
                              <a:gd name="T22" fmla="*/ 0 w 50"/>
                              <a:gd name="T23" fmla="*/ 190 h 250"/>
                              <a:gd name="T24" fmla="*/ 5 w 50"/>
                              <a:gd name="T25" fmla="*/ 200 h 250"/>
                              <a:gd name="T26" fmla="*/ 20 w 50"/>
                              <a:gd name="T27" fmla="*/ 215 h 250"/>
                              <a:gd name="T28" fmla="*/ 50 w 50"/>
                              <a:gd name="T29" fmla="*/ 235 h 250"/>
                              <a:gd name="T30" fmla="*/ 5 w 50"/>
                              <a:gd name="T31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10" y="0"/>
                                </a:moveTo>
                                <a:lnTo>
                                  <a:pt x="10" y="0"/>
                                </a:lnTo>
                                <a:lnTo>
                                  <a:pt x="25" y="10"/>
                                </a:lnTo>
                                <a:lnTo>
                                  <a:pt x="35" y="25"/>
                                </a:lnTo>
                                <a:lnTo>
                                  <a:pt x="45" y="50"/>
                                </a:lnTo>
                                <a:lnTo>
                                  <a:pt x="50" y="80"/>
                                </a:lnTo>
                                <a:lnTo>
                                  <a:pt x="45" y="110"/>
                                </a:lnTo>
                                <a:lnTo>
                                  <a:pt x="35" y="135"/>
                                </a:lnTo>
                                <a:lnTo>
                                  <a:pt x="25" y="155"/>
                                </a:lnTo>
                                <a:lnTo>
                                  <a:pt x="5" y="185"/>
                                </a:lnTo>
                                <a:lnTo>
                                  <a:pt x="0" y="190"/>
                                </a:lnTo>
                                <a:lnTo>
                                  <a:pt x="5" y="200"/>
                                </a:lnTo>
                                <a:lnTo>
                                  <a:pt x="20" y="215"/>
                                </a:lnTo>
                                <a:lnTo>
                                  <a:pt x="50" y="235"/>
                                </a:lnTo>
                                <a:lnTo>
                                  <a:pt x="5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" name="Freeform 91"/>
                        <wps:cNvSpPr>
                          <a:spLocks/>
                        </wps:cNvSpPr>
                        <wps:spPr bwMode="auto">
                          <a:xfrm>
                            <a:off x="2177" y="8937"/>
                            <a:ext cx="50" cy="250"/>
                          </a:xfrm>
                          <a:custGeom>
                            <a:avLst/>
                            <a:gdLst>
                              <a:gd name="T0" fmla="*/ 50 w 50"/>
                              <a:gd name="T1" fmla="*/ 0 h 250"/>
                              <a:gd name="T2" fmla="*/ 50 w 50"/>
                              <a:gd name="T3" fmla="*/ 0 h 250"/>
                              <a:gd name="T4" fmla="*/ 25 w 50"/>
                              <a:gd name="T5" fmla="*/ 25 h 250"/>
                              <a:gd name="T6" fmla="*/ 10 w 50"/>
                              <a:gd name="T7" fmla="*/ 50 h 250"/>
                              <a:gd name="T8" fmla="*/ 10 w 50"/>
                              <a:gd name="T9" fmla="*/ 80 h 250"/>
                              <a:gd name="T10" fmla="*/ 10 w 50"/>
                              <a:gd name="T11" fmla="*/ 110 h 250"/>
                              <a:gd name="T12" fmla="*/ 20 w 50"/>
                              <a:gd name="T13" fmla="*/ 135 h 250"/>
                              <a:gd name="T14" fmla="*/ 30 w 50"/>
                              <a:gd name="T15" fmla="*/ 155 h 250"/>
                              <a:gd name="T16" fmla="*/ 45 w 50"/>
                              <a:gd name="T17" fmla="*/ 185 h 250"/>
                              <a:gd name="T18" fmla="*/ 45 w 50"/>
                              <a:gd name="T19" fmla="*/ 185 h 250"/>
                              <a:gd name="T20" fmla="*/ 50 w 50"/>
                              <a:gd name="T21" fmla="*/ 190 h 250"/>
                              <a:gd name="T22" fmla="*/ 45 w 50"/>
                              <a:gd name="T23" fmla="*/ 195 h 250"/>
                              <a:gd name="T24" fmla="*/ 30 w 50"/>
                              <a:gd name="T25" fmla="*/ 215 h 250"/>
                              <a:gd name="T26" fmla="*/ 0 w 50"/>
                              <a:gd name="T27" fmla="*/ 235 h 250"/>
                              <a:gd name="T28" fmla="*/ 50 w 50"/>
                              <a:gd name="T29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50" y="0"/>
                                </a:moveTo>
                                <a:lnTo>
                                  <a:pt x="50" y="0"/>
                                </a:lnTo>
                                <a:lnTo>
                                  <a:pt x="25" y="25"/>
                                </a:lnTo>
                                <a:lnTo>
                                  <a:pt x="10" y="50"/>
                                </a:lnTo>
                                <a:lnTo>
                                  <a:pt x="10" y="80"/>
                                </a:lnTo>
                                <a:lnTo>
                                  <a:pt x="10" y="110"/>
                                </a:lnTo>
                                <a:lnTo>
                                  <a:pt x="20" y="135"/>
                                </a:lnTo>
                                <a:lnTo>
                                  <a:pt x="30" y="155"/>
                                </a:lnTo>
                                <a:lnTo>
                                  <a:pt x="45" y="185"/>
                                </a:lnTo>
                                <a:lnTo>
                                  <a:pt x="50" y="190"/>
                                </a:lnTo>
                                <a:lnTo>
                                  <a:pt x="45" y="195"/>
                                </a:lnTo>
                                <a:lnTo>
                                  <a:pt x="30" y="215"/>
                                </a:lnTo>
                                <a:lnTo>
                                  <a:pt x="0" y="235"/>
                                </a:lnTo>
                                <a:lnTo>
                                  <a:pt x="50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Freeform 92"/>
                        <wps:cNvSpPr>
                          <a:spLocks/>
                        </wps:cNvSpPr>
                        <wps:spPr bwMode="auto">
                          <a:xfrm>
                            <a:off x="1748" y="8937"/>
                            <a:ext cx="439" cy="245"/>
                          </a:xfrm>
                          <a:custGeom>
                            <a:avLst/>
                            <a:gdLst>
                              <a:gd name="T0" fmla="*/ 220 w 439"/>
                              <a:gd name="T1" fmla="*/ 0 h 245"/>
                              <a:gd name="T2" fmla="*/ 220 w 439"/>
                              <a:gd name="T3" fmla="*/ 0 h 245"/>
                              <a:gd name="T4" fmla="*/ 135 w 439"/>
                              <a:gd name="T5" fmla="*/ 5 h 245"/>
                              <a:gd name="T6" fmla="*/ 100 w 439"/>
                              <a:gd name="T7" fmla="*/ 10 h 245"/>
                              <a:gd name="T8" fmla="*/ 65 w 439"/>
                              <a:gd name="T9" fmla="*/ 15 h 245"/>
                              <a:gd name="T10" fmla="*/ 40 w 439"/>
                              <a:gd name="T11" fmla="*/ 30 h 245"/>
                              <a:gd name="T12" fmla="*/ 20 w 439"/>
                              <a:gd name="T13" fmla="*/ 45 h 245"/>
                              <a:gd name="T14" fmla="*/ 5 w 439"/>
                              <a:gd name="T15" fmla="*/ 65 h 245"/>
                              <a:gd name="T16" fmla="*/ 0 w 439"/>
                              <a:gd name="T17" fmla="*/ 95 h 245"/>
                              <a:gd name="T18" fmla="*/ 0 w 439"/>
                              <a:gd name="T19" fmla="*/ 95 h 245"/>
                              <a:gd name="T20" fmla="*/ 5 w 439"/>
                              <a:gd name="T21" fmla="*/ 125 h 245"/>
                              <a:gd name="T22" fmla="*/ 15 w 439"/>
                              <a:gd name="T23" fmla="*/ 150 h 245"/>
                              <a:gd name="T24" fmla="*/ 35 w 439"/>
                              <a:gd name="T25" fmla="*/ 175 h 245"/>
                              <a:gd name="T26" fmla="*/ 65 w 439"/>
                              <a:gd name="T27" fmla="*/ 200 h 245"/>
                              <a:gd name="T28" fmla="*/ 95 w 439"/>
                              <a:gd name="T29" fmla="*/ 220 h 245"/>
                              <a:gd name="T30" fmla="*/ 135 w 439"/>
                              <a:gd name="T31" fmla="*/ 230 h 245"/>
                              <a:gd name="T32" fmla="*/ 175 w 439"/>
                              <a:gd name="T33" fmla="*/ 240 h 245"/>
                              <a:gd name="T34" fmla="*/ 220 w 439"/>
                              <a:gd name="T35" fmla="*/ 245 h 245"/>
                              <a:gd name="T36" fmla="*/ 220 w 439"/>
                              <a:gd name="T37" fmla="*/ 245 h 245"/>
                              <a:gd name="T38" fmla="*/ 265 w 439"/>
                              <a:gd name="T39" fmla="*/ 240 h 245"/>
                              <a:gd name="T40" fmla="*/ 305 w 439"/>
                              <a:gd name="T41" fmla="*/ 230 h 245"/>
                              <a:gd name="T42" fmla="*/ 340 w 439"/>
                              <a:gd name="T43" fmla="*/ 220 h 245"/>
                              <a:gd name="T44" fmla="*/ 374 w 439"/>
                              <a:gd name="T45" fmla="*/ 200 h 245"/>
                              <a:gd name="T46" fmla="*/ 399 w 439"/>
                              <a:gd name="T47" fmla="*/ 175 h 245"/>
                              <a:gd name="T48" fmla="*/ 419 w 439"/>
                              <a:gd name="T49" fmla="*/ 150 h 245"/>
                              <a:gd name="T50" fmla="*/ 429 w 439"/>
                              <a:gd name="T51" fmla="*/ 125 h 245"/>
                              <a:gd name="T52" fmla="*/ 439 w 439"/>
                              <a:gd name="T53" fmla="*/ 95 h 245"/>
                              <a:gd name="T54" fmla="*/ 439 w 439"/>
                              <a:gd name="T55" fmla="*/ 95 h 245"/>
                              <a:gd name="T56" fmla="*/ 434 w 439"/>
                              <a:gd name="T57" fmla="*/ 65 h 245"/>
                              <a:gd name="T58" fmla="*/ 419 w 439"/>
                              <a:gd name="T59" fmla="*/ 45 h 245"/>
                              <a:gd name="T60" fmla="*/ 399 w 439"/>
                              <a:gd name="T61" fmla="*/ 30 h 245"/>
                              <a:gd name="T62" fmla="*/ 374 w 439"/>
                              <a:gd name="T63" fmla="*/ 15 h 245"/>
                              <a:gd name="T64" fmla="*/ 340 w 439"/>
                              <a:gd name="T65" fmla="*/ 10 h 245"/>
                              <a:gd name="T66" fmla="*/ 305 w 439"/>
                              <a:gd name="T67" fmla="*/ 5 h 245"/>
                              <a:gd name="T68" fmla="*/ 220 w 439"/>
                              <a:gd name="T69" fmla="*/ 0 h 245"/>
                              <a:gd name="T70" fmla="*/ 220 w 439"/>
                              <a:gd name="T71" fmla="*/ 0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9" h="245">
                                <a:moveTo>
                                  <a:pt x="220" y="0"/>
                                </a:moveTo>
                                <a:lnTo>
                                  <a:pt x="220" y="0"/>
                                </a:lnTo>
                                <a:lnTo>
                                  <a:pt x="135" y="5"/>
                                </a:lnTo>
                                <a:lnTo>
                                  <a:pt x="100" y="10"/>
                                </a:lnTo>
                                <a:lnTo>
                                  <a:pt x="65" y="15"/>
                                </a:lnTo>
                                <a:lnTo>
                                  <a:pt x="40" y="30"/>
                                </a:lnTo>
                                <a:lnTo>
                                  <a:pt x="20" y="45"/>
                                </a:lnTo>
                                <a:lnTo>
                                  <a:pt x="5" y="65"/>
                                </a:lnTo>
                                <a:lnTo>
                                  <a:pt x="0" y="95"/>
                                </a:lnTo>
                                <a:lnTo>
                                  <a:pt x="5" y="125"/>
                                </a:lnTo>
                                <a:lnTo>
                                  <a:pt x="15" y="150"/>
                                </a:lnTo>
                                <a:lnTo>
                                  <a:pt x="35" y="175"/>
                                </a:lnTo>
                                <a:lnTo>
                                  <a:pt x="65" y="200"/>
                                </a:lnTo>
                                <a:lnTo>
                                  <a:pt x="95" y="220"/>
                                </a:lnTo>
                                <a:lnTo>
                                  <a:pt x="135" y="230"/>
                                </a:lnTo>
                                <a:lnTo>
                                  <a:pt x="175" y="240"/>
                                </a:lnTo>
                                <a:lnTo>
                                  <a:pt x="220" y="245"/>
                                </a:lnTo>
                                <a:lnTo>
                                  <a:pt x="265" y="240"/>
                                </a:lnTo>
                                <a:lnTo>
                                  <a:pt x="305" y="230"/>
                                </a:lnTo>
                                <a:lnTo>
                                  <a:pt x="340" y="220"/>
                                </a:lnTo>
                                <a:lnTo>
                                  <a:pt x="374" y="200"/>
                                </a:lnTo>
                                <a:lnTo>
                                  <a:pt x="399" y="175"/>
                                </a:lnTo>
                                <a:lnTo>
                                  <a:pt x="419" y="150"/>
                                </a:lnTo>
                                <a:lnTo>
                                  <a:pt x="429" y="125"/>
                                </a:lnTo>
                                <a:lnTo>
                                  <a:pt x="439" y="95"/>
                                </a:lnTo>
                                <a:lnTo>
                                  <a:pt x="434" y="65"/>
                                </a:lnTo>
                                <a:lnTo>
                                  <a:pt x="419" y="45"/>
                                </a:lnTo>
                                <a:lnTo>
                                  <a:pt x="399" y="30"/>
                                </a:lnTo>
                                <a:lnTo>
                                  <a:pt x="374" y="15"/>
                                </a:lnTo>
                                <a:lnTo>
                                  <a:pt x="340" y="10"/>
                                </a:lnTo>
                                <a:lnTo>
                                  <a:pt x="305" y="5"/>
                                </a:lnTo>
                                <a:lnTo>
                                  <a:pt x="22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" name="Freeform 93"/>
                        <wps:cNvSpPr>
                          <a:spLocks/>
                        </wps:cNvSpPr>
                        <wps:spPr bwMode="auto">
                          <a:xfrm>
                            <a:off x="1818" y="8937"/>
                            <a:ext cx="299" cy="195"/>
                          </a:xfrm>
                          <a:custGeom>
                            <a:avLst/>
                            <a:gdLst>
                              <a:gd name="T0" fmla="*/ 150 w 299"/>
                              <a:gd name="T1" fmla="*/ 0 h 195"/>
                              <a:gd name="T2" fmla="*/ 150 w 299"/>
                              <a:gd name="T3" fmla="*/ 0 h 195"/>
                              <a:gd name="T4" fmla="*/ 120 w 299"/>
                              <a:gd name="T5" fmla="*/ 0 h 195"/>
                              <a:gd name="T6" fmla="*/ 90 w 299"/>
                              <a:gd name="T7" fmla="*/ 5 h 195"/>
                              <a:gd name="T8" fmla="*/ 65 w 299"/>
                              <a:gd name="T9" fmla="*/ 15 h 195"/>
                              <a:gd name="T10" fmla="*/ 45 w 299"/>
                              <a:gd name="T11" fmla="*/ 25 h 195"/>
                              <a:gd name="T12" fmla="*/ 25 w 299"/>
                              <a:gd name="T13" fmla="*/ 40 h 195"/>
                              <a:gd name="T14" fmla="*/ 15 w 299"/>
                              <a:gd name="T15" fmla="*/ 55 h 195"/>
                              <a:gd name="T16" fmla="*/ 5 w 299"/>
                              <a:gd name="T17" fmla="*/ 75 h 195"/>
                              <a:gd name="T18" fmla="*/ 0 w 299"/>
                              <a:gd name="T19" fmla="*/ 95 h 195"/>
                              <a:gd name="T20" fmla="*/ 0 w 299"/>
                              <a:gd name="T21" fmla="*/ 95 h 195"/>
                              <a:gd name="T22" fmla="*/ 0 w 299"/>
                              <a:gd name="T23" fmla="*/ 115 h 195"/>
                              <a:gd name="T24" fmla="*/ 10 w 299"/>
                              <a:gd name="T25" fmla="*/ 135 h 195"/>
                              <a:gd name="T26" fmla="*/ 25 w 299"/>
                              <a:gd name="T27" fmla="*/ 150 h 195"/>
                              <a:gd name="T28" fmla="*/ 40 w 299"/>
                              <a:gd name="T29" fmla="*/ 165 h 195"/>
                              <a:gd name="T30" fmla="*/ 65 w 299"/>
                              <a:gd name="T31" fmla="*/ 180 h 195"/>
                              <a:gd name="T32" fmla="*/ 90 w 299"/>
                              <a:gd name="T33" fmla="*/ 190 h 195"/>
                              <a:gd name="T34" fmla="*/ 120 w 299"/>
                              <a:gd name="T35" fmla="*/ 195 h 195"/>
                              <a:gd name="T36" fmla="*/ 150 w 299"/>
                              <a:gd name="T37" fmla="*/ 195 h 195"/>
                              <a:gd name="T38" fmla="*/ 150 w 299"/>
                              <a:gd name="T39" fmla="*/ 195 h 195"/>
                              <a:gd name="T40" fmla="*/ 180 w 299"/>
                              <a:gd name="T41" fmla="*/ 195 h 195"/>
                              <a:gd name="T42" fmla="*/ 205 w 299"/>
                              <a:gd name="T43" fmla="*/ 190 h 195"/>
                              <a:gd name="T44" fmla="*/ 235 w 299"/>
                              <a:gd name="T45" fmla="*/ 180 h 195"/>
                              <a:gd name="T46" fmla="*/ 255 w 299"/>
                              <a:gd name="T47" fmla="*/ 165 h 195"/>
                              <a:gd name="T48" fmla="*/ 275 w 299"/>
                              <a:gd name="T49" fmla="*/ 150 h 195"/>
                              <a:gd name="T50" fmla="*/ 285 w 299"/>
                              <a:gd name="T51" fmla="*/ 135 h 195"/>
                              <a:gd name="T52" fmla="*/ 294 w 299"/>
                              <a:gd name="T53" fmla="*/ 115 h 195"/>
                              <a:gd name="T54" fmla="*/ 299 w 299"/>
                              <a:gd name="T55" fmla="*/ 95 h 195"/>
                              <a:gd name="T56" fmla="*/ 299 w 299"/>
                              <a:gd name="T57" fmla="*/ 95 h 195"/>
                              <a:gd name="T58" fmla="*/ 294 w 299"/>
                              <a:gd name="T59" fmla="*/ 75 h 195"/>
                              <a:gd name="T60" fmla="*/ 289 w 299"/>
                              <a:gd name="T61" fmla="*/ 55 h 195"/>
                              <a:gd name="T62" fmla="*/ 275 w 299"/>
                              <a:gd name="T63" fmla="*/ 40 h 195"/>
                              <a:gd name="T64" fmla="*/ 255 w 299"/>
                              <a:gd name="T65" fmla="*/ 25 h 195"/>
                              <a:gd name="T66" fmla="*/ 235 w 299"/>
                              <a:gd name="T67" fmla="*/ 15 h 195"/>
                              <a:gd name="T68" fmla="*/ 210 w 299"/>
                              <a:gd name="T69" fmla="*/ 5 h 195"/>
                              <a:gd name="T70" fmla="*/ 180 w 299"/>
                              <a:gd name="T71" fmla="*/ 0 h 195"/>
                              <a:gd name="T72" fmla="*/ 150 w 299"/>
                              <a:gd name="T73" fmla="*/ 0 h 195"/>
                              <a:gd name="T74" fmla="*/ 150 w 299"/>
                              <a:gd name="T75" fmla="*/ 0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299" h="195">
                                <a:moveTo>
                                  <a:pt x="150" y="0"/>
                                </a:moveTo>
                                <a:lnTo>
                                  <a:pt x="150" y="0"/>
                                </a:lnTo>
                                <a:lnTo>
                                  <a:pt x="120" y="0"/>
                                </a:lnTo>
                                <a:lnTo>
                                  <a:pt x="90" y="5"/>
                                </a:lnTo>
                                <a:lnTo>
                                  <a:pt x="65" y="15"/>
                                </a:lnTo>
                                <a:lnTo>
                                  <a:pt x="45" y="25"/>
                                </a:lnTo>
                                <a:lnTo>
                                  <a:pt x="25" y="40"/>
                                </a:lnTo>
                                <a:lnTo>
                                  <a:pt x="15" y="55"/>
                                </a:lnTo>
                                <a:lnTo>
                                  <a:pt x="5" y="75"/>
                                </a:lnTo>
                                <a:lnTo>
                                  <a:pt x="0" y="95"/>
                                </a:lnTo>
                                <a:lnTo>
                                  <a:pt x="0" y="115"/>
                                </a:lnTo>
                                <a:lnTo>
                                  <a:pt x="10" y="135"/>
                                </a:lnTo>
                                <a:lnTo>
                                  <a:pt x="25" y="150"/>
                                </a:lnTo>
                                <a:lnTo>
                                  <a:pt x="40" y="165"/>
                                </a:lnTo>
                                <a:lnTo>
                                  <a:pt x="65" y="180"/>
                                </a:lnTo>
                                <a:lnTo>
                                  <a:pt x="90" y="190"/>
                                </a:lnTo>
                                <a:lnTo>
                                  <a:pt x="120" y="195"/>
                                </a:lnTo>
                                <a:lnTo>
                                  <a:pt x="150" y="195"/>
                                </a:lnTo>
                                <a:lnTo>
                                  <a:pt x="180" y="195"/>
                                </a:lnTo>
                                <a:lnTo>
                                  <a:pt x="205" y="190"/>
                                </a:lnTo>
                                <a:lnTo>
                                  <a:pt x="235" y="180"/>
                                </a:lnTo>
                                <a:lnTo>
                                  <a:pt x="255" y="165"/>
                                </a:lnTo>
                                <a:lnTo>
                                  <a:pt x="275" y="150"/>
                                </a:lnTo>
                                <a:lnTo>
                                  <a:pt x="285" y="135"/>
                                </a:lnTo>
                                <a:lnTo>
                                  <a:pt x="294" y="115"/>
                                </a:lnTo>
                                <a:lnTo>
                                  <a:pt x="299" y="95"/>
                                </a:lnTo>
                                <a:lnTo>
                                  <a:pt x="294" y="75"/>
                                </a:lnTo>
                                <a:lnTo>
                                  <a:pt x="289" y="55"/>
                                </a:lnTo>
                                <a:lnTo>
                                  <a:pt x="275" y="40"/>
                                </a:lnTo>
                                <a:lnTo>
                                  <a:pt x="255" y="25"/>
                                </a:lnTo>
                                <a:lnTo>
                                  <a:pt x="235" y="15"/>
                                </a:lnTo>
                                <a:lnTo>
                                  <a:pt x="210" y="5"/>
                                </a:lnTo>
                                <a:lnTo>
                                  <a:pt x="180" y="0"/>
                                </a:lnTo>
                                <a:lnTo>
                                  <a:pt x="15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" name="Freeform 94"/>
                        <wps:cNvSpPr>
                          <a:spLocks/>
                        </wps:cNvSpPr>
                        <wps:spPr bwMode="auto">
                          <a:xfrm>
                            <a:off x="1863" y="8937"/>
                            <a:ext cx="210" cy="165"/>
                          </a:xfrm>
                          <a:custGeom>
                            <a:avLst/>
                            <a:gdLst>
                              <a:gd name="T0" fmla="*/ 105 w 210"/>
                              <a:gd name="T1" fmla="*/ 0 h 165"/>
                              <a:gd name="T2" fmla="*/ 105 w 210"/>
                              <a:gd name="T3" fmla="*/ 0 h 165"/>
                              <a:gd name="T4" fmla="*/ 85 w 210"/>
                              <a:gd name="T5" fmla="*/ 5 h 165"/>
                              <a:gd name="T6" fmla="*/ 65 w 210"/>
                              <a:gd name="T7" fmla="*/ 10 h 165"/>
                              <a:gd name="T8" fmla="*/ 45 w 210"/>
                              <a:gd name="T9" fmla="*/ 20 h 165"/>
                              <a:gd name="T10" fmla="*/ 30 w 210"/>
                              <a:gd name="T11" fmla="*/ 30 h 165"/>
                              <a:gd name="T12" fmla="*/ 20 w 210"/>
                              <a:gd name="T13" fmla="*/ 45 h 165"/>
                              <a:gd name="T14" fmla="*/ 10 w 210"/>
                              <a:gd name="T15" fmla="*/ 65 h 165"/>
                              <a:gd name="T16" fmla="*/ 5 w 210"/>
                              <a:gd name="T17" fmla="*/ 80 h 165"/>
                              <a:gd name="T18" fmla="*/ 0 w 210"/>
                              <a:gd name="T19" fmla="*/ 95 h 165"/>
                              <a:gd name="T20" fmla="*/ 0 w 210"/>
                              <a:gd name="T21" fmla="*/ 95 h 165"/>
                              <a:gd name="T22" fmla="*/ 0 w 210"/>
                              <a:gd name="T23" fmla="*/ 110 h 165"/>
                              <a:gd name="T24" fmla="*/ 5 w 210"/>
                              <a:gd name="T25" fmla="*/ 120 h 165"/>
                              <a:gd name="T26" fmla="*/ 15 w 210"/>
                              <a:gd name="T27" fmla="*/ 135 h 165"/>
                              <a:gd name="T28" fmla="*/ 30 w 210"/>
                              <a:gd name="T29" fmla="*/ 145 h 165"/>
                              <a:gd name="T30" fmla="*/ 65 w 210"/>
                              <a:gd name="T31" fmla="*/ 160 h 165"/>
                              <a:gd name="T32" fmla="*/ 105 w 210"/>
                              <a:gd name="T33" fmla="*/ 165 h 165"/>
                              <a:gd name="T34" fmla="*/ 105 w 210"/>
                              <a:gd name="T35" fmla="*/ 165 h 165"/>
                              <a:gd name="T36" fmla="*/ 145 w 210"/>
                              <a:gd name="T37" fmla="*/ 160 h 165"/>
                              <a:gd name="T38" fmla="*/ 180 w 210"/>
                              <a:gd name="T39" fmla="*/ 145 h 165"/>
                              <a:gd name="T40" fmla="*/ 190 w 210"/>
                              <a:gd name="T41" fmla="*/ 135 h 165"/>
                              <a:gd name="T42" fmla="*/ 200 w 210"/>
                              <a:gd name="T43" fmla="*/ 120 h 165"/>
                              <a:gd name="T44" fmla="*/ 205 w 210"/>
                              <a:gd name="T45" fmla="*/ 110 h 165"/>
                              <a:gd name="T46" fmla="*/ 210 w 210"/>
                              <a:gd name="T47" fmla="*/ 95 h 165"/>
                              <a:gd name="T48" fmla="*/ 210 w 210"/>
                              <a:gd name="T49" fmla="*/ 95 h 165"/>
                              <a:gd name="T50" fmla="*/ 210 w 210"/>
                              <a:gd name="T51" fmla="*/ 80 h 165"/>
                              <a:gd name="T52" fmla="*/ 200 w 210"/>
                              <a:gd name="T53" fmla="*/ 65 h 165"/>
                              <a:gd name="T54" fmla="*/ 190 w 210"/>
                              <a:gd name="T55" fmla="*/ 45 h 165"/>
                              <a:gd name="T56" fmla="*/ 180 w 210"/>
                              <a:gd name="T57" fmla="*/ 30 h 165"/>
                              <a:gd name="T58" fmla="*/ 165 w 210"/>
                              <a:gd name="T59" fmla="*/ 20 h 165"/>
                              <a:gd name="T60" fmla="*/ 145 w 210"/>
                              <a:gd name="T61" fmla="*/ 10 h 165"/>
                              <a:gd name="T62" fmla="*/ 125 w 210"/>
                              <a:gd name="T63" fmla="*/ 5 h 165"/>
                              <a:gd name="T64" fmla="*/ 105 w 210"/>
                              <a:gd name="T65" fmla="*/ 0 h 165"/>
                              <a:gd name="T66" fmla="*/ 105 w 210"/>
                              <a:gd name="T67" fmla="*/ 0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10" h="165">
                                <a:moveTo>
                                  <a:pt x="105" y="0"/>
                                </a:moveTo>
                                <a:lnTo>
                                  <a:pt x="105" y="0"/>
                                </a:lnTo>
                                <a:lnTo>
                                  <a:pt x="85" y="5"/>
                                </a:lnTo>
                                <a:lnTo>
                                  <a:pt x="65" y="10"/>
                                </a:lnTo>
                                <a:lnTo>
                                  <a:pt x="45" y="20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5" y="80"/>
                                </a:lnTo>
                                <a:lnTo>
                                  <a:pt x="0" y="95"/>
                                </a:lnTo>
                                <a:lnTo>
                                  <a:pt x="0" y="110"/>
                                </a:lnTo>
                                <a:lnTo>
                                  <a:pt x="5" y="120"/>
                                </a:lnTo>
                                <a:lnTo>
                                  <a:pt x="15" y="135"/>
                                </a:lnTo>
                                <a:lnTo>
                                  <a:pt x="30" y="145"/>
                                </a:lnTo>
                                <a:lnTo>
                                  <a:pt x="65" y="160"/>
                                </a:lnTo>
                                <a:lnTo>
                                  <a:pt x="105" y="165"/>
                                </a:lnTo>
                                <a:lnTo>
                                  <a:pt x="145" y="160"/>
                                </a:lnTo>
                                <a:lnTo>
                                  <a:pt x="180" y="145"/>
                                </a:lnTo>
                                <a:lnTo>
                                  <a:pt x="190" y="135"/>
                                </a:lnTo>
                                <a:lnTo>
                                  <a:pt x="200" y="120"/>
                                </a:lnTo>
                                <a:lnTo>
                                  <a:pt x="205" y="110"/>
                                </a:lnTo>
                                <a:lnTo>
                                  <a:pt x="210" y="95"/>
                                </a:lnTo>
                                <a:lnTo>
                                  <a:pt x="210" y="80"/>
                                </a:lnTo>
                                <a:lnTo>
                                  <a:pt x="200" y="65"/>
                                </a:lnTo>
                                <a:lnTo>
                                  <a:pt x="190" y="45"/>
                                </a:lnTo>
                                <a:lnTo>
                                  <a:pt x="180" y="30"/>
                                </a:lnTo>
                                <a:lnTo>
                                  <a:pt x="165" y="20"/>
                                </a:lnTo>
                                <a:lnTo>
                                  <a:pt x="145" y="10"/>
                                </a:lnTo>
                                <a:lnTo>
                                  <a:pt x="125" y="5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" name="Freeform 95"/>
                        <wps:cNvSpPr>
                          <a:spLocks/>
                        </wps:cNvSpPr>
                        <wps:spPr bwMode="auto">
                          <a:xfrm>
                            <a:off x="1893" y="8937"/>
                            <a:ext cx="150" cy="145"/>
                          </a:xfrm>
                          <a:custGeom>
                            <a:avLst/>
                            <a:gdLst>
                              <a:gd name="T0" fmla="*/ 75 w 150"/>
                              <a:gd name="T1" fmla="*/ 0 h 145"/>
                              <a:gd name="T2" fmla="*/ 75 w 150"/>
                              <a:gd name="T3" fmla="*/ 0 h 145"/>
                              <a:gd name="T4" fmla="*/ 60 w 150"/>
                              <a:gd name="T5" fmla="*/ 5 h 145"/>
                              <a:gd name="T6" fmla="*/ 45 w 150"/>
                              <a:gd name="T7" fmla="*/ 10 h 145"/>
                              <a:gd name="T8" fmla="*/ 35 w 150"/>
                              <a:gd name="T9" fmla="*/ 25 h 145"/>
                              <a:gd name="T10" fmla="*/ 25 w 150"/>
                              <a:gd name="T11" fmla="*/ 35 h 145"/>
                              <a:gd name="T12" fmla="*/ 10 w 150"/>
                              <a:gd name="T13" fmla="*/ 70 h 145"/>
                              <a:gd name="T14" fmla="*/ 0 w 150"/>
                              <a:gd name="T15" fmla="*/ 95 h 145"/>
                              <a:gd name="T16" fmla="*/ 0 w 150"/>
                              <a:gd name="T17" fmla="*/ 95 h 145"/>
                              <a:gd name="T18" fmla="*/ 0 w 150"/>
                              <a:gd name="T19" fmla="*/ 105 h 145"/>
                              <a:gd name="T20" fmla="*/ 5 w 150"/>
                              <a:gd name="T21" fmla="*/ 115 h 145"/>
                              <a:gd name="T22" fmla="*/ 20 w 150"/>
                              <a:gd name="T23" fmla="*/ 130 h 145"/>
                              <a:gd name="T24" fmla="*/ 45 w 150"/>
                              <a:gd name="T25" fmla="*/ 140 h 145"/>
                              <a:gd name="T26" fmla="*/ 75 w 150"/>
                              <a:gd name="T27" fmla="*/ 145 h 145"/>
                              <a:gd name="T28" fmla="*/ 75 w 150"/>
                              <a:gd name="T29" fmla="*/ 145 h 145"/>
                              <a:gd name="T30" fmla="*/ 105 w 150"/>
                              <a:gd name="T31" fmla="*/ 140 h 145"/>
                              <a:gd name="T32" fmla="*/ 125 w 150"/>
                              <a:gd name="T33" fmla="*/ 130 h 145"/>
                              <a:gd name="T34" fmla="*/ 140 w 150"/>
                              <a:gd name="T35" fmla="*/ 115 h 145"/>
                              <a:gd name="T36" fmla="*/ 150 w 150"/>
                              <a:gd name="T37" fmla="*/ 95 h 145"/>
                              <a:gd name="T38" fmla="*/ 150 w 150"/>
                              <a:gd name="T39" fmla="*/ 95 h 145"/>
                              <a:gd name="T40" fmla="*/ 145 w 150"/>
                              <a:gd name="T41" fmla="*/ 70 h 145"/>
                              <a:gd name="T42" fmla="*/ 130 w 150"/>
                              <a:gd name="T43" fmla="*/ 40 h 145"/>
                              <a:gd name="T44" fmla="*/ 120 w 150"/>
                              <a:gd name="T45" fmla="*/ 25 h 145"/>
                              <a:gd name="T46" fmla="*/ 105 w 150"/>
                              <a:gd name="T47" fmla="*/ 10 h 145"/>
                              <a:gd name="T48" fmla="*/ 90 w 150"/>
                              <a:gd name="T49" fmla="*/ 5 h 145"/>
                              <a:gd name="T50" fmla="*/ 75 w 150"/>
                              <a:gd name="T51" fmla="*/ 0 h 145"/>
                              <a:gd name="T52" fmla="*/ 75 w 150"/>
                              <a:gd name="T53" fmla="*/ 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0" h="145">
                                <a:moveTo>
                                  <a:pt x="75" y="0"/>
                                </a:moveTo>
                                <a:lnTo>
                                  <a:pt x="75" y="0"/>
                                </a:lnTo>
                                <a:lnTo>
                                  <a:pt x="60" y="5"/>
                                </a:lnTo>
                                <a:lnTo>
                                  <a:pt x="45" y="10"/>
                                </a:lnTo>
                                <a:lnTo>
                                  <a:pt x="35" y="25"/>
                                </a:lnTo>
                                <a:lnTo>
                                  <a:pt x="25" y="35"/>
                                </a:lnTo>
                                <a:lnTo>
                                  <a:pt x="10" y="70"/>
                                </a:lnTo>
                                <a:lnTo>
                                  <a:pt x="0" y="95"/>
                                </a:lnTo>
                                <a:lnTo>
                                  <a:pt x="0" y="105"/>
                                </a:lnTo>
                                <a:lnTo>
                                  <a:pt x="5" y="115"/>
                                </a:lnTo>
                                <a:lnTo>
                                  <a:pt x="20" y="130"/>
                                </a:lnTo>
                                <a:lnTo>
                                  <a:pt x="45" y="140"/>
                                </a:lnTo>
                                <a:lnTo>
                                  <a:pt x="75" y="145"/>
                                </a:lnTo>
                                <a:lnTo>
                                  <a:pt x="105" y="140"/>
                                </a:lnTo>
                                <a:lnTo>
                                  <a:pt x="125" y="130"/>
                                </a:lnTo>
                                <a:lnTo>
                                  <a:pt x="140" y="115"/>
                                </a:lnTo>
                                <a:lnTo>
                                  <a:pt x="150" y="95"/>
                                </a:lnTo>
                                <a:lnTo>
                                  <a:pt x="145" y="70"/>
                                </a:lnTo>
                                <a:lnTo>
                                  <a:pt x="130" y="40"/>
                                </a:lnTo>
                                <a:lnTo>
                                  <a:pt x="120" y="25"/>
                                </a:lnTo>
                                <a:lnTo>
                                  <a:pt x="105" y="10"/>
                                </a:lnTo>
                                <a:lnTo>
                                  <a:pt x="90" y="5"/>
                                </a:lnTo>
                                <a:lnTo>
                                  <a:pt x="7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Freeform 96"/>
                        <wps:cNvSpPr>
                          <a:spLocks/>
                        </wps:cNvSpPr>
                        <wps:spPr bwMode="auto">
                          <a:xfrm>
                            <a:off x="1713" y="8917"/>
                            <a:ext cx="514" cy="20"/>
                          </a:xfrm>
                          <a:custGeom>
                            <a:avLst/>
                            <a:gdLst>
                              <a:gd name="T0" fmla="*/ 514 w 514"/>
                              <a:gd name="T1" fmla="*/ 20 h 20"/>
                              <a:gd name="T2" fmla="*/ 514 w 514"/>
                              <a:gd name="T3" fmla="*/ 20 h 20"/>
                              <a:gd name="T4" fmla="*/ 489 w 514"/>
                              <a:gd name="T5" fmla="*/ 10 h 20"/>
                              <a:gd name="T6" fmla="*/ 444 w 514"/>
                              <a:gd name="T7" fmla="*/ 0 h 20"/>
                              <a:gd name="T8" fmla="*/ 409 w 514"/>
                              <a:gd name="T9" fmla="*/ 0 h 20"/>
                              <a:gd name="T10" fmla="*/ 365 w 514"/>
                              <a:gd name="T11" fmla="*/ 0 h 20"/>
                              <a:gd name="T12" fmla="*/ 315 w 514"/>
                              <a:gd name="T13" fmla="*/ 10 h 20"/>
                              <a:gd name="T14" fmla="*/ 255 w 514"/>
                              <a:gd name="T15" fmla="*/ 20 h 20"/>
                              <a:gd name="T16" fmla="*/ 255 w 514"/>
                              <a:gd name="T17" fmla="*/ 20 h 20"/>
                              <a:gd name="T18" fmla="*/ 255 w 514"/>
                              <a:gd name="T19" fmla="*/ 20 h 20"/>
                              <a:gd name="T20" fmla="*/ 195 w 514"/>
                              <a:gd name="T21" fmla="*/ 10 h 20"/>
                              <a:gd name="T22" fmla="*/ 145 w 514"/>
                              <a:gd name="T23" fmla="*/ 5 h 20"/>
                              <a:gd name="T24" fmla="*/ 100 w 514"/>
                              <a:gd name="T25" fmla="*/ 0 h 20"/>
                              <a:gd name="T26" fmla="*/ 70 w 514"/>
                              <a:gd name="T27" fmla="*/ 0 h 20"/>
                              <a:gd name="T28" fmla="*/ 25 w 514"/>
                              <a:gd name="T29" fmla="*/ 10 h 20"/>
                              <a:gd name="T30" fmla="*/ 0 w 514"/>
                              <a:gd name="T31" fmla="*/ 2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14" h="20">
                                <a:moveTo>
                                  <a:pt x="514" y="20"/>
                                </a:moveTo>
                                <a:lnTo>
                                  <a:pt x="514" y="20"/>
                                </a:lnTo>
                                <a:lnTo>
                                  <a:pt x="489" y="10"/>
                                </a:lnTo>
                                <a:lnTo>
                                  <a:pt x="444" y="0"/>
                                </a:lnTo>
                                <a:lnTo>
                                  <a:pt x="409" y="0"/>
                                </a:lnTo>
                                <a:lnTo>
                                  <a:pt x="365" y="0"/>
                                </a:lnTo>
                                <a:lnTo>
                                  <a:pt x="315" y="10"/>
                                </a:lnTo>
                                <a:lnTo>
                                  <a:pt x="255" y="20"/>
                                </a:lnTo>
                                <a:lnTo>
                                  <a:pt x="195" y="10"/>
                                </a:lnTo>
                                <a:lnTo>
                                  <a:pt x="145" y="5"/>
                                </a:lnTo>
                                <a:lnTo>
                                  <a:pt x="100" y="0"/>
                                </a:lnTo>
                                <a:lnTo>
                                  <a:pt x="70" y="0"/>
                                </a:lnTo>
                                <a:lnTo>
                                  <a:pt x="25" y="10"/>
                                </a:ln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" name="Freeform 97"/>
                        <wps:cNvSpPr>
                          <a:spLocks/>
                        </wps:cNvSpPr>
                        <wps:spPr bwMode="auto">
                          <a:xfrm>
                            <a:off x="1713" y="8892"/>
                            <a:ext cx="514" cy="45"/>
                          </a:xfrm>
                          <a:custGeom>
                            <a:avLst/>
                            <a:gdLst>
                              <a:gd name="T0" fmla="*/ 514 w 514"/>
                              <a:gd name="T1" fmla="*/ 45 h 45"/>
                              <a:gd name="T2" fmla="*/ 514 w 514"/>
                              <a:gd name="T3" fmla="*/ 45 h 45"/>
                              <a:gd name="T4" fmla="*/ 469 w 514"/>
                              <a:gd name="T5" fmla="*/ 30 h 45"/>
                              <a:gd name="T6" fmla="*/ 424 w 514"/>
                              <a:gd name="T7" fmla="*/ 20 h 45"/>
                              <a:gd name="T8" fmla="*/ 360 w 514"/>
                              <a:gd name="T9" fmla="*/ 10 h 45"/>
                              <a:gd name="T10" fmla="*/ 285 w 514"/>
                              <a:gd name="T11" fmla="*/ 0 h 45"/>
                              <a:gd name="T12" fmla="*/ 195 w 514"/>
                              <a:gd name="T13" fmla="*/ 5 h 45"/>
                              <a:gd name="T14" fmla="*/ 150 w 514"/>
                              <a:gd name="T15" fmla="*/ 10 h 45"/>
                              <a:gd name="T16" fmla="*/ 100 w 514"/>
                              <a:gd name="T17" fmla="*/ 15 h 45"/>
                              <a:gd name="T18" fmla="*/ 50 w 514"/>
                              <a:gd name="T19" fmla="*/ 30 h 45"/>
                              <a:gd name="T20" fmla="*/ 0 w 514"/>
                              <a:gd name="T21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14" h="45">
                                <a:moveTo>
                                  <a:pt x="514" y="45"/>
                                </a:moveTo>
                                <a:lnTo>
                                  <a:pt x="514" y="45"/>
                                </a:lnTo>
                                <a:lnTo>
                                  <a:pt x="469" y="30"/>
                                </a:lnTo>
                                <a:lnTo>
                                  <a:pt x="424" y="20"/>
                                </a:lnTo>
                                <a:lnTo>
                                  <a:pt x="360" y="10"/>
                                </a:lnTo>
                                <a:lnTo>
                                  <a:pt x="285" y="0"/>
                                </a:lnTo>
                                <a:lnTo>
                                  <a:pt x="195" y="5"/>
                                </a:lnTo>
                                <a:lnTo>
                                  <a:pt x="150" y="10"/>
                                </a:lnTo>
                                <a:lnTo>
                                  <a:pt x="100" y="15"/>
                                </a:lnTo>
                                <a:lnTo>
                                  <a:pt x="50" y="30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" name="Line 98"/>
                        <wps:cNvCnPr/>
                        <wps:spPr bwMode="auto">
                          <a:xfrm flipH="1">
                            <a:off x="1708" y="8842"/>
                            <a:ext cx="519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2" name="Line 99"/>
                        <wps:cNvCnPr/>
                        <wps:spPr bwMode="auto">
                          <a:xfrm flipH="1">
                            <a:off x="1708" y="8812"/>
                            <a:ext cx="519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3" name="Freeform 100"/>
                        <wps:cNvSpPr>
                          <a:spLocks/>
                        </wps:cNvSpPr>
                        <wps:spPr bwMode="auto">
                          <a:xfrm>
                            <a:off x="1189" y="8937"/>
                            <a:ext cx="50" cy="250"/>
                          </a:xfrm>
                          <a:custGeom>
                            <a:avLst/>
                            <a:gdLst>
                              <a:gd name="T0" fmla="*/ 10 w 50"/>
                              <a:gd name="T1" fmla="*/ 0 h 250"/>
                              <a:gd name="T2" fmla="*/ 10 w 50"/>
                              <a:gd name="T3" fmla="*/ 0 h 250"/>
                              <a:gd name="T4" fmla="*/ 20 w 50"/>
                              <a:gd name="T5" fmla="*/ 10 h 250"/>
                              <a:gd name="T6" fmla="*/ 30 w 50"/>
                              <a:gd name="T7" fmla="*/ 25 h 250"/>
                              <a:gd name="T8" fmla="*/ 45 w 50"/>
                              <a:gd name="T9" fmla="*/ 50 h 250"/>
                              <a:gd name="T10" fmla="*/ 45 w 50"/>
                              <a:gd name="T11" fmla="*/ 80 h 250"/>
                              <a:gd name="T12" fmla="*/ 40 w 50"/>
                              <a:gd name="T13" fmla="*/ 110 h 250"/>
                              <a:gd name="T14" fmla="*/ 35 w 50"/>
                              <a:gd name="T15" fmla="*/ 135 h 250"/>
                              <a:gd name="T16" fmla="*/ 20 w 50"/>
                              <a:gd name="T17" fmla="*/ 155 h 250"/>
                              <a:gd name="T18" fmla="*/ 0 w 50"/>
                              <a:gd name="T19" fmla="*/ 185 h 250"/>
                              <a:gd name="T20" fmla="*/ 0 w 50"/>
                              <a:gd name="T21" fmla="*/ 185 h 250"/>
                              <a:gd name="T22" fmla="*/ 0 w 50"/>
                              <a:gd name="T23" fmla="*/ 190 h 250"/>
                              <a:gd name="T24" fmla="*/ 0 w 50"/>
                              <a:gd name="T25" fmla="*/ 200 h 250"/>
                              <a:gd name="T26" fmla="*/ 20 w 50"/>
                              <a:gd name="T27" fmla="*/ 215 h 250"/>
                              <a:gd name="T28" fmla="*/ 50 w 50"/>
                              <a:gd name="T29" fmla="*/ 235 h 250"/>
                              <a:gd name="T30" fmla="*/ 0 w 50"/>
                              <a:gd name="T31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10" y="0"/>
                                </a:moveTo>
                                <a:lnTo>
                                  <a:pt x="10" y="0"/>
                                </a:lnTo>
                                <a:lnTo>
                                  <a:pt x="20" y="10"/>
                                </a:lnTo>
                                <a:lnTo>
                                  <a:pt x="30" y="25"/>
                                </a:lnTo>
                                <a:lnTo>
                                  <a:pt x="45" y="50"/>
                                </a:lnTo>
                                <a:lnTo>
                                  <a:pt x="45" y="80"/>
                                </a:lnTo>
                                <a:lnTo>
                                  <a:pt x="40" y="110"/>
                                </a:lnTo>
                                <a:lnTo>
                                  <a:pt x="35" y="135"/>
                                </a:lnTo>
                                <a:lnTo>
                                  <a:pt x="20" y="155"/>
                                </a:lnTo>
                                <a:lnTo>
                                  <a:pt x="0" y="185"/>
                                </a:lnTo>
                                <a:lnTo>
                                  <a:pt x="0" y="190"/>
                                </a:lnTo>
                                <a:lnTo>
                                  <a:pt x="0" y="200"/>
                                </a:lnTo>
                                <a:lnTo>
                                  <a:pt x="20" y="215"/>
                                </a:lnTo>
                                <a:lnTo>
                                  <a:pt x="50" y="235"/>
                                </a:lnTo>
                                <a:lnTo>
                                  <a:pt x="0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Freeform 101"/>
                        <wps:cNvSpPr>
                          <a:spLocks/>
                        </wps:cNvSpPr>
                        <wps:spPr bwMode="auto">
                          <a:xfrm>
                            <a:off x="1658" y="8937"/>
                            <a:ext cx="50" cy="250"/>
                          </a:xfrm>
                          <a:custGeom>
                            <a:avLst/>
                            <a:gdLst>
                              <a:gd name="T0" fmla="*/ 50 w 50"/>
                              <a:gd name="T1" fmla="*/ 0 h 250"/>
                              <a:gd name="T2" fmla="*/ 50 w 50"/>
                              <a:gd name="T3" fmla="*/ 0 h 250"/>
                              <a:gd name="T4" fmla="*/ 25 w 50"/>
                              <a:gd name="T5" fmla="*/ 25 h 250"/>
                              <a:gd name="T6" fmla="*/ 15 w 50"/>
                              <a:gd name="T7" fmla="*/ 50 h 250"/>
                              <a:gd name="T8" fmla="*/ 10 w 50"/>
                              <a:gd name="T9" fmla="*/ 80 h 250"/>
                              <a:gd name="T10" fmla="*/ 10 w 50"/>
                              <a:gd name="T11" fmla="*/ 110 h 250"/>
                              <a:gd name="T12" fmla="*/ 20 w 50"/>
                              <a:gd name="T13" fmla="*/ 135 h 250"/>
                              <a:gd name="T14" fmla="*/ 30 w 50"/>
                              <a:gd name="T15" fmla="*/ 155 h 250"/>
                              <a:gd name="T16" fmla="*/ 50 w 50"/>
                              <a:gd name="T17" fmla="*/ 185 h 250"/>
                              <a:gd name="T18" fmla="*/ 50 w 50"/>
                              <a:gd name="T19" fmla="*/ 185 h 250"/>
                              <a:gd name="T20" fmla="*/ 50 w 50"/>
                              <a:gd name="T21" fmla="*/ 190 h 250"/>
                              <a:gd name="T22" fmla="*/ 50 w 50"/>
                              <a:gd name="T23" fmla="*/ 195 h 250"/>
                              <a:gd name="T24" fmla="*/ 30 w 50"/>
                              <a:gd name="T25" fmla="*/ 215 h 250"/>
                              <a:gd name="T26" fmla="*/ 0 w 50"/>
                              <a:gd name="T27" fmla="*/ 235 h 250"/>
                              <a:gd name="T28" fmla="*/ 50 w 50"/>
                              <a:gd name="T29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50" y="0"/>
                                </a:moveTo>
                                <a:lnTo>
                                  <a:pt x="50" y="0"/>
                                </a:lnTo>
                                <a:lnTo>
                                  <a:pt x="25" y="25"/>
                                </a:lnTo>
                                <a:lnTo>
                                  <a:pt x="15" y="50"/>
                                </a:lnTo>
                                <a:lnTo>
                                  <a:pt x="10" y="80"/>
                                </a:lnTo>
                                <a:lnTo>
                                  <a:pt x="10" y="110"/>
                                </a:lnTo>
                                <a:lnTo>
                                  <a:pt x="20" y="135"/>
                                </a:lnTo>
                                <a:lnTo>
                                  <a:pt x="30" y="155"/>
                                </a:lnTo>
                                <a:lnTo>
                                  <a:pt x="50" y="185"/>
                                </a:lnTo>
                                <a:lnTo>
                                  <a:pt x="50" y="190"/>
                                </a:lnTo>
                                <a:lnTo>
                                  <a:pt x="50" y="195"/>
                                </a:lnTo>
                                <a:lnTo>
                                  <a:pt x="30" y="215"/>
                                </a:lnTo>
                                <a:lnTo>
                                  <a:pt x="0" y="235"/>
                                </a:lnTo>
                                <a:lnTo>
                                  <a:pt x="50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Freeform 102"/>
                        <wps:cNvSpPr>
                          <a:spLocks/>
                        </wps:cNvSpPr>
                        <wps:spPr bwMode="auto">
                          <a:xfrm>
                            <a:off x="1234" y="8937"/>
                            <a:ext cx="434" cy="245"/>
                          </a:xfrm>
                          <a:custGeom>
                            <a:avLst/>
                            <a:gdLst>
                              <a:gd name="T0" fmla="*/ 214 w 434"/>
                              <a:gd name="T1" fmla="*/ 0 h 245"/>
                              <a:gd name="T2" fmla="*/ 214 w 434"/>
                              <a:gd name="T3" fmla="*/ 0 h 245"/>
                              <a:gd name="T4" fmla="*/ 129 w 434"/>
                              <a:gd name="T5" fmla="*/ 5 h 245"/>
                              <a:gd name="T6" fmla="*/ 94 w 434"/>
                              <a:gd name="T7" fmla="*/ 10 h 245"/>
                              <a:gd name="T8" fmla="*/ 64 w 434"/>
                              <a:gd name="T9" fmla="*/ 15 h 245"/>
                              <a:gd name="T10" fmla="*/ 34 w 434"/>
                              <a:gd name="T11" fmla="*/ 30 h 245"/>
                              <a:gd name="T12" fmla="*/ 15 w 434"/>
                              <a:gd name="T13" fmla="*/ 45 h 245"/>
                              <a:gd name="T14" fmla="*/ 5 w 434"/>
                              <a:gd name="T15" fmla="*/ 65 h 245"/>
                              <a:gd name="T16" fmla="*/ 0 w 434"/>
                              <a:gd name="T17" fmla="*/ 95 h 245"/>
                              <a:gd name="T18" fmla="*/ 0 w 434"/>
                              <a:gd name="T19" fmla="*/ 95 h 245"/>
                              <a:gd name="T20" fmla="*/ 0 w 434"/>
                              <a:gd name="T21" fmla="*/ 125 h 245"/>
                              <a:gd name="T22" fmla="*/ 15 w 434"/>
                              <a:gd name="T23" fmla="*/ 150 h 245"/>
                              <a:gd name="T24" fmla="*/ 34 w 434"/>
                              <a:gd name="T25" fmla="*/ 175 h 245"/>
                              <a:gd name="T26" fmla="*/ 59 w 434"/>
                              <a:gd name="T27" fmla="*/ 200 h 245"/>
                              <a:gd name="T28" fmla="*/ 89 w 434"/>
                              <a:gd name="T29" fmla="*/ 220 h 245"/>
                              <a:gd name="T30" fmla="*/ 129 w 434"/>
                              <a:gd name="T31" fmla="*/ 230 h 245"/>
                              <a:gd name="T32" fmla="*/ 169 w 434"/>
                              <a:gd name="T33" fmla="*/ 240 h 245"/>
                              <a:gd name="T34" fmla="*/ 214 w 434"/>
                              <a:gd name="T35" fmla="*/ 245 h 245"/>
                              <a:gd name="T36" fmla="*/ 214 w 434"/>
                              <a:gd name="T37" fmla="*/ 245 h 245"/>
                              <a:gd name="T38" fmla="*/ 259 w 434"/>
                              <a:gd name="T39" fmla="*/ 240 h 245"/>
                              <a:gd name="T40" fmla="*/ 299 w 434"/>
                              <a:gd name="T41" fmla="*/ 230 h 245"/>
                              <a:gd name="T42" fmla="*/ 334 w 434"/>
                              <a:gd name="T43" fmla="*/ 220 h 245"/>
                              <a:gd name="T44" fmla="*/ 369 w 434"/>
                              <a:gd name="T45" fmla="*/ 200 h 245"/>
                              <a:gd name="T46" fmla="*/ 394 w 434"/>
                              <a:gd name="T47" fmla="*/ 175 h 245"/>
                              <a:gd name="T48" fmla="*/ 414 w 434"/>
                              <a:gd name="T49" fmla="*/ 150 h 245"/>
                              <a:gd name="T50" fmla="*/ 429 w 434"/>
                              <a:gd name="T51" fmla="*/ 125 h 245"/>
                              <a:gd name="T52" fmla="*/ 434 w 434"/>
                              <a:gd name="T53" fmla="*/ 95 h 245"/>
                              <a:gd name="T54" fmla="*/ 434 w 434"/>
                              <a:gd name="T55" fmla="*/ 95 h 245"/>
                              <a:gd name="T56" fmla="*/ 429 w 434"/>
                              <a:gd name="T57" fmla="*/ 65 h 245"/>
                              <a:gd name="T58" fmla="*/ 419 w 434"/>
                              <a:gd name="T59" fmla="*/ 45 h 245"/>
                              <a:gd name="T60" fmla="*/ 394 w 434"/>
                              <a:gd name="T61" fmla="*/ 30 h 245"/>
                              <a:gd name="T62" fmla="*/ 369 w 434"/>
                              <a:gd name="T63" fmla="*/ 15 h 245"/>
                              <a:gd name="T64" fmla="*/ 339 w 434"/>
                              <a:gd name="T65" fmla="*/ 10 h 245"/>
                              <a:gd name="T66" fmla="*/ 299 w 434"/>
                              <a:gd name="T67" fmla="*/ 5 h 245"/>
                              <a:gd name="T68" fmla="*/ 214 w 434"/>
                              <a:gd name="T69" fmla="*/ 0 h 245"/>
                              <a:gd name="T70" fmla="*/ 214 w 434"/>
                              <a:gd name="T71" fmla="*/ 0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4" h="245">
                                <a:moveTo>
                                  <a:pt x="214" y="0"/>
                                </a:moveTo>
                                <a:lnTo>
                                  <a:pt x="214" y="0"/>
                                </a:lnTo>
                                <a:lnTo>
                                  <a:pt x="129" y="5"/>
                                </a:lnTo>
                                <a:lnTo>
                                  <a:pt x="94" y="10"/>
                                </a:lnTo>
                                <a:lnTo>
                                  <a:pt x="64" y="15"/>
                                </a:lnTo>
                                <a:lnTo>
                                  <a:pt x="34" y="30"/>
                                </a:lnTo>
                                <a:lnTo>
                                  <a:pt x="15" y="45"/>
                                </a:lnTo>
                                <a:lnTo>
                                  <a:pt x="5" y="65"/>
                                </a:lnTo>
                                <a:lnTo>
                                  <a:pt x="0" y="95"/>
                                </a:lnTo>
                                <a:lnTo>
                                  <a:pt x="0" y="125"/>
                                </a:lnTo>
                                <a:lnTo>
                                  <a:pt x="15" y="150"/>
                                </a:lnTo>
                                <a:lnTo>
                                  <a:pt x="34" y="175"/>
                                </a:lnTo>
                                <a:lnTo>
                                  <a:pt x="59" y="200"/>
                                </a:lnTo>
                                <a:lnTo>
                                  <a:pt x="89" y="220"/>
                                </a:lnTo>
                                <a:lnTo>
                                  <a:pt x="129" y="230"/>
                                </a:lnTo>
                                <a:lnTo>
                                  <a:pt x="169" y="240"/>
                                </a:lnTo>
                                <a:lnTo>
                                  <a:pt x="214" y="245"/>
                                </a:lnTo>
                                <a:lnTo>
                                  <a:pt x="259" y="240"/>
                                </a:lnTo>
                                <a:lnTo>
                                  <a:pt x="299" y="230"/>
                                </a:lnTo>
                                <a:lnTo>
                                  <a:pt x="334" y="220"/>
                                </a:lnTo>
                                <a:lnTo>
                                  <a:pt x="369" y="200"/>
                                </a:lnTo>
                                <a:lnTo>
                                  <a:pt x="394" y="175"/>
                                </a:lnTo>
                                <a:lnTo>
                                  <a:pt x="414" y="150"/>
                                </a:lnTo>
                                <a:lnTo>
                                  <a:pt x="429" y="125"/>
                                </a:lnTo>
                                <a:lnTo>
                                  <a:pt x="434" y="95"/>
                                </a:lnTo>
                                <a:lnTo>
                                  <a:pt x="429" y="65"/>
                                </a:lnTo>
                                <a:lnTo>
                                  <a:pt x="419" y="45"/>
                                </a:lnTo>
                                <a:lnTo>
                                  <a:pt x="394" y="30"/>
                                </a:lnTo>
                                <a:lnTo>
                                  <a:pt x="369" y="15"/>
                                </a:lnTo>
                                <a:lnTo>
                                  <a:pt x="339" y="10"/>
                                </a:lnTo>
                                <a:lnTo>
                                  <a:pt x="299" y="5"/>
                                </a:lnTo>
                                <a:lnTo>
                                  <a:pt x="21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Freeform 103"/>
                        <wps:cNvSpPr>
                          <a:spLocks/>
                        </wps:cNvSpPr>
                        <wps:spPr bwMode="auto">
                          <a:xfrm>
                            <a:off x="1298" y="8937"/>
                            <a:ext cx="300" cy="195"/>
                          </a:xfrm>
                          <a:custGeom>
                            <a:avLst/>
                            <a:gdLst>
                              <a:gd name="T0" fmla="*/ 150 w 300"/>
                              <a:gd name="T1" fmla="*/ 0 h 195"/>
                              <a:gd name="T2" fmla="*/ 150 w 300"/>
                              <a:gd name="T3" fmla="*/ 0 h 195"/>
                              <a:gd name="T4" fmla="*/ 120 w 300"/>
                              <a:gd name="T5" fmla="*/ 0 h 195"/>
                              <a:gd name="T6" fmla="*/ 95 w 300"/>
                              <a:gd name="T7" fmla="*/ 5 h 195"/>
                              <a:gd name="T8" fmla="*/ 70 w 300"/>
                              <a:gd name="T9" fmla="*/ 15 h 195"/>
                              <a:gd name="T10" fmla="*/ 45 w 300"/>
                              <a:gd name="T11" fmla="*/ 25 h 195"/>
                              <a:gd name="T12" fmla="*/ 30 w 300"/>
                              <a:gd name="T13" fmla="*/ 40 h 195"/>
                              <a:gd name="T14" fmla="*/ 15 w 300"/>
                              <a:gd name="T15" fmla="*/ 55 h 195"/>
                              <a:gd name="T16" fmla="*/ 5 w 300"/>
                              <a:gd name="T17" fmla="*/ 75 h 195"/>
                              <a:gd name="T18" fmla="*/ 0 w 300"/>
                              <a:gd name="T19" fmla="*/ 95 h 195"/>
                              <a:gd name="T20" fmla="*/ 0 w 300"/>
                              <a:gd name="T21" fmla="*/ 95 h 195"/>
                              <a:gd name="T22" fmla="*/ 5 w 300"/>
                              <a:gd name="T23" fmla="*/ 115 h 195"/>
                              <a:gd name="T24" fmla="*/ 10 w 300"/>
                              <a:gd name="T25" fmla="*/ 135 h 195"/>
                              <a:gd name="T26" fmla="*/ 25 w 300"/>
                              <a:gd name="T27" fmla="*/ 150 h 195"/>
                              <a:gd name="T28" fmla="*/ 45 w 300"/>
                              <a:gd name="T29" fmla="*/ 165 h 195"/>
                              <a:gd name="T30" fmla="*/ 65 w 300"/>
                              <a:gd name="T31" fmla="*/ 180 h 195"/>
                              <a:gd name="T32" fmla="*/ 90 w 300"/>
                              <a:gd name="T33" fmla="*/ 190 h 195"/>
                              <a:gd name="T34" fmla="*/ 120 w 300"/>
                              <a:gd name="T35" fmla="*/ 195 h 195"/>
                              <a:gd name="T36" fmla="*/ 150 w 300"/>
                              <a:gd name="T37" fmla="*/ 195 h 195"/>
                              <a:gd name="T38" fmla="*/ 150 w 300"/>
                              <a:gd name="T39" fmla="*/ 195 h 195"/>
                              <a:gd name="T40" fmla="*/ 180 w 300"/>
                              <a:gd name="T41" fmla="*/ 195 h 195"/>
                              <a:gd name="T42" fmla="*/ 210 w 300"/>
                              <a:gd name="T43" fmla="*/ 190 h 195"/>
                              <a:gd name="T44" fmla="*/ 235 w 300"/>
                              <a:gd name="T45" fmla="*/ 180 h 195"/>
                              <a:gd name="T46" fmla="*/ 255 w 300"/>
                              <a:gd name="T47" fmla="*/ 165 h 195"/>
                              <a:gd name="T48" fmla="*/ 275 w 300"/>
                              <a:gd name="T49" fmla="*/ 150 h 195"/>
                              <a:gd name="T50" fmla="*/ 290 w 300"/>
                              <a:gd name="T51" fmla="*/ 135 h 195"/>
                              <a:gd name="T52" fmla="*/ 295 w 300"/>
                              <a:gd name="T53" fmla="*/ 115 h 195"/>
                              <a:gd name="T54" fmla="*/ 300 w 300"/>
                              <a:gd name="T55" fmla="*/ 95 h 195"/>
                              <a:gd name="T56" fmla="*/ 300 w 300"/>
                              <a:gd name="T57" fmla="*/ 95 h 195"/>
                              <a:gd name="T58" fmla="*/ 300 w 300"/>
                              <a:gd name="T59" fmla="*/ 75 h 195"/>
                              <a:gd name="T60" fmla="*/ 290 w 300"/>
                              <a:gd name="T61" fmla="*/ 55 h 195"/>
                              <a:gd name="T62" fmla="*/ 275 w 300"/>
                              <a:gd name="T63" fmla="*/ 40 h 195"/>
                              <a:gd name="T64" fmla="*/ 255 w 300"/>
                              <a:gd name="T65" fmla="*/ 25 h 195"/>
                              <a:gd name="T66" fmla="*/ 235 w 300"/>
                              <a:gd name="T67" fmla="*/ 15 h 195"/>
                              <a:gd name="T68" fmla="*/ 210 w 300"/>
                              <a:gd name="T69" fmla="*/ 5 h 195"/>
                              <a:gd name="T70" fmla="*/ 180 w 300"/>
                              <a:gd name="T71" fmla="*/ 0 h 195"/>
                              <a:gd name="T72" fmla="*/ 150 w 300"/>
                              <a:gd name="T73" fmla="*/ 0 h 195"/>
                              <a:gd name="T74" fmla="*/ 150 w 300"/>
                              <a:gd name="T75" fmla="*/ 0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300" h="195">
                                <a:moveTo>
                                  <a:pt x="150" y="0"/>
                                </a:moveTo>
                                <a:lnTo>
                                  <a:pt x="150" y="0"/>
                                </a:lnTo>
                                <a:lnTo>
                                  <a:pt x="120" y="0"/>
                                </a:lnTo>
                                <a:lnTo>
                                  <a:pt x="95" y="5"/>
                                </a:lnTo>
                                <a:lnTo>
                                  <a:pt x="70" y="15"/>
                                </a:lnTo>
                                <a:lnTo>
                                  <a:pt x="45" y="25"/>
                                </a:lnTo>
                                <a:lnTo>
                                  <a:pt x="30" y="40"/>
                                </a:lnTo>
                                <a:lnTo>
                                  <a:pt x="15" y="55"/>
                                </a:lnTo>
                                <a:lnTo>
                                  <a:pt x="5" y="75"/>
                                </a:lnTo>
                                <a:lnTo>
                                  <a:pt x="0" y="95"/>
                                </a:lnTo>
                                <a:lnTo>
                                  <a:pt x="5" y="115"/>
                                </a:lnTo>
                                <a:lnTo>
                                  <a:pt x="10" y="135"/>
                                </a:lnTo>
                                <a:lnTo>
                                  <a:pt x="25" y="150"/>
                                </a:lnTo>
                                <a:lnTo>
                                  <a:pt x="45" y="165"/>
                                </a:lnTo>
                                <a:lnTo>
                                  <a:pt x="65" y="180"/>
                                </a:lnTo>
                                <a:lnTo>
                                  <a:pt x="90" y="190"/>
                                </a:lnTo>
                                <a:lnTo>
                                  <a:pt x="120" y="195"/>
                                </a:lnTo>
                                <a:lnTo>
                                  <a:pt x="150" y="195"/>
                                </a:lnTo>
                                <a:lnTo>
                                  <a:pt x="180" y="195"/>
                                </a:lnTo>
                                <a:lnTo>
                                  <a:pt x="210" y="190"/>
                                </a:lnTo>
                                <a:lnTo>
                                  <a:pt x="235" y="180"/>
                                </a:lnTo>
                                <a:lnTo>
                                  <a:pt x="255" y="165"/>
                                </a:lnTo>
                                <a:lnTo>
                                  <a:pt x="275" y="150"/>
                                </a:lnTo>
                                <a:lnTo>
                                  <a:pt x="290" y="135"/>
                                </a:lnTo>
                                <a:lnTo>
                                  <a:pt x="295" y="115"/>
                                </a:lnTo>
                                <a:lnTo>
                                  <a:pt x="300" y="95"/>
                                </a:lnTo>
                                <a:lnTo>
                                  <a:pt x="300" y="75"/>
                                </a:lnTo>
                                <a:lnTo>
                                  <a:pt x="290" y="55"/>
                                </a:lnTo>
                                <a:lnTo>
                                  <a:pt x="275" y="40"/>
                                </a:lnTo>
                                <a:lnTo>
                                  <a:pt x="255" y="25"/>
                                </a:lnTo>
                                <a:lnTo>
                                  <a:pt x="235" y="15"/>
                                </a:lnTo>
                                <a:lnTo>
                                  <a:pt x="210" y="5"/>
                                </a:lnTo>
                                <a:lnTo>
                                  <a:pt x="180" y="0"/>
                                </a:lnTo>
                                <a:lnTo>
                                  <a:pt x="15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" name="Freeform 104"/>
                        <wps:cNvSpPr>
                          <a:spLocks/>
                        </wps:cNvSpPr>
                        <wps:spPr bwMode="auto">
                          <a:xfrm>
                            <a:off x="1343" y="8937"/>
                            <a:ext cx="210" cy="165"/>
                          </a:xfrm>
                          <a:custGeom>
                            <a:avLst/>
                            <a:gdLst>
                              <a:gd name="T0" fmla="*/ 105 w 210"/>
                              <a:gd name="T1" fmla="*/ 0 h 165"/>
                              <a:gd name="T2" fmla="*/ 105 w 210"/>
                              <a:gd name="T3" fmla="*/ 0 h 165"/>
                              <a:gd name="T4" fmla="*/ 85 w 210"/>
                              <a:gd name="T5" fmla="*/ 5 h 165"/>
                              <a:gd name="T6" fmla="*/ 65 w 210"/>
                              <a:gd name="T7" fmla="*/ 10 h 165"/>
                              <a:gd name="T8" fmla="*/ 50 w 210"/>
                              <a:gd name="T9" fmla="*/ 20 h 165"/>
                              <a:gd name="T10" fmla="*/ 35 w 210"/>
                              <a:gd name="T11" fmla="*/ 30 h 165"/>
                              <a:gd name="T12" fmla="*/ 20 w 210"/>
                              <a:gd name="T13" fmla="*/ 45 h 165"/>
                              <a:gd name="T14" fmla="*/ 10 w 210"/>
                              <a:gd name="T15" fmla="*/ 65 h 165"/>
                              <a:gd name="T16" fmla="*/ 5 w 210"/>
                              <a:gd name="T17" fmla="*/ 80 h 165"/>
                              <a:gd name="T18" fmla="*/ 0 w 210"/>
                              <a:gd name="T19" fmla="*/ 95 h 165"/>
                              <a:gd name="T20" fmla="*/ 0 w 210"/>
                              <a:gd name="T21" fmla="*/ 95 h 165"/>
                              <a:gd name="T22" fmla="*/ 5 w 210"/>
                              <a:gd name="T23" fmla="*/ 110 h 165"/>
                              <a:gd name="T24" fmla="*/ 10 w 210"/>
                              <a:gd name="T25" fmla="*/ 120 h 165"/>
                              <a:gd name="T26" fmla="*/ 20 w 210"/>
                              <a:gd name="T27" fmla="*/ 135 h 165"/>
                              <a:gd name="T28" fmla="*/ 30 w 210"/>
                              <a:gd name="T29" fmla="*/ 145 h 165"/>
                              <a:gd name="T30" fmla="*/ 65 w 210"/>
                              <a:gd name="T31" fmla="*/ 160 h 165"/>
                              <a:gd name="T32" fmla="*/ 105 w 210"/>
                              <a:gd name="T33" fmla="*/ 165 h 165"/>
                              <a:gd name="T34" fmla="*/ 105 w 210"/>
                              <a:gd name="T35" fmla="*/ 165 h 165"/>
                              <a:gd name="T36" fmla="*/ 145 w 210"/>
                              <a:gd name="T37" fmla="*/ 160 h 165"/>
                              <a:gd name="T38" fmla="*/ 180 w 210"/>
                              <a:gd name="T39" fmla="*/ 145 h 165"/>
                              <a:gd name="T40" fmla="*/ 190 w 210"/>
                              <a:gd name="T41" fmla="*/ 135 h 165"/>
                              <a:gd name="T42" fmla="*/ 200 w 210"/>
                              <a:gd name="T43" fmla="*/ 120 h 165"/>
                              <a:gd name="T44" fmla="*/ 210 w 210"/>
                              <a:gd name="T45" fmla="*/ 110 h 165"/>
                              <a:gd name="T46" fmla="*/ 210 w 210"/>
                              <a:gd name="T47" fmla="*/ 95 h 165"/>
                              <a:gd name="T48" fmla="*/ 210 w 210"/>
                              <a:gd name="T49" fmla="*/ 95 h 165"/>
                              <a:gd name="T50" fmla="*/ 210 w 210"/>
                              <a:gd name="T51" fmla="*/ 80 h 165"/>
                              <a:gd name="T52" fmla="*/ 205 w 210"/>
                              <a:gd name="T53" fmla="*/ 65 h 165"/>
                              <a:gd name="T54" fmla="*/ 195 w 210"/>
                              <a:gd name="T55" fmla="*/ 45 h 165"/>
                              <a:gd name="T56" fmla="*/ 180 w 210"/>
                              <a:gd name="T57" fmla="*/ 30 h 165"/>
                              <a:gd name="T58" fmla="*/ 165 w 210"/>
                              <a:gd name="T59" fmla="*/ 20 h 165"/>
                              <a:gd name="T60" fmla="*/ 145 w 210"/>
                              <a:gd name="T61" fmla="*/ 10 h 165"/>
                              <a:gd name="T62" fmla="*/ 125 w 210"/>
                              <a:gd name="T63" fmla="*/ 5 h 165"/>
                              <a:gd name="T64" fmla="*/ 105 w 210"/>
                              <a:gd name="T65" fmla="*/ 0 h 165"/>
                              <a:gd name="T66" fmla="*/ 105 w 210"/>
                              <a:gd name="T67" fmla="*/ 0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10" h="165">
                                <a:moveTo>
                                  <a:pt x="105" y="0"/>
                                </a:moveTo>
                                <a:lnTo>
                                  <a:pt x="105" y="0"/>
                                </a:lnTo>
                                <a:lnTo>
                                  <a:pt x="85" y="5"/>
                                </a:lnTo>
                                <a:lnTo>
                                  <a:pt x="65" y="10"/>
                                </a:lnTo>
                                <a:lnTo>
                                  <a:pt x="50" y="20"/>
                                </a:lnTo>
                                <a:lnTo>
                                  <a:pt x="35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5" y="80"/>
                                </a:lnTo>
                                <a:lnTo>
                                  <a:pt x="0" y="95"/>
                                </a:lnTo>
                                <a:lnTo>
                                  <a:pt x="5" y="110"/>
                                </a:lnTo>
                                <a:lnTo>
                                  <a:pt x="10" y="120"/>
                                </a:lnTo>
                                <a:lnTo>
                                  <a:pt x="20" y="135"/>
                                </a:lnTo>
                                <a:lnTo>
                                  <a:pt x="30" y="145"/>
                                </a:lnTo>
                                <a:lnTo>
                                  <a:pt x="65" y="160"/>
                                </a:lnTo>
                                <a:lnTo>
                                  <a:pt x="105" y="165"/>
                                </a:lnTo>
                                <a:lnTo>
                                  <a:pt x="145" y="160"/>
                                </a:lnTo>
                                <a:lnTo>
                                  <a:pt x="180" y="145"/>
                                </a:lnTo>
                                <a:lnTo>
                                  <a:pt x="190" y="135"/>
                                </a:lnTo>
                                <a:lnTo>
                                  <a:pt x="200" y="120"/>
                                </a:lnTo>
                                <a:lnTo>
                                  <a:pt x="210" y="110"/>
                                </a:lnTo>
                                <a:lnTo>
                                  <a:pt x="210" y="95"/>
                                </a:lnTo>
                                <a:lnTo>
                                  <a:pt x="210" y="80"/>
                                </a:lnTo>
                                <a:lnTo>
                                  <a:pt x="205" y="65"/>
                                </a:lnTo>
                                <a:lnTo>
                                  <a:pt x="195" y="45"/>
                                </a:lnTo>
                                <a:lnTo>
                                  <a:pt x="180" y="30"/>
                                </a:lnTo>
                                <a:lnTo>
                                  <a:pt x="165" y="20"/>
                                </a:lnTo>
                                <a:lnTo>
                                  <a:pt x="145" y="10"/>
                                </a:lnTo>
                                <a:lnTo>
                                  <a:pt x="125" y="5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Freeform 105"/>
                        <wps:cNvSpPr>
                          <a:spLocks/>
                        </wps:cNvSpPr>
                        <wps:spPr bwMode="auto">
                          <a:xfrm>
                            <a:off x="1378" y="8937"/>
                            <a:ext cx="145" cy="145"/>
                          </a:xfrm>
                          <a:custGeom>
                            <a:avLst/>
                            <a:gdLst>
                              <a:gd name="T0" fmla="*/ 70 w 145"/>
                              <a:gd name="T1" fmla="*/ 0 h 145"/>
                              <a:gd name="T2" fmla="*/ 70 w 145"/>
                              <a:gd name="T3" fmla="*/ 0 h 145"/>
                              <a:gd name="T4" fmla="*/ 55 w 145"/>
                              <a:gd name="T5" fmla="*/ 5 h 145"/>
                              <a:gd name="T6" fmla="*/ 40 w 145"/>
                              <a:gd name="T7" fmla="*/ 10 h 145"/>
                              <a:gd name="T8" fmla="*/ 30 w 145"/>
                              <a:gd name="T9" fmla="*/ 25 h 145"/>
                              <a:gd name="T10" fmla="*/ 20 w 145"/>
                              <a:gd name="T11" fmla="*/ 35 h 145"/>
                              <a:gd name="T12" fmla="*/ 5 w 145"/>
                              <a:gd name="T13" fmla="*/ 70 h 145"/>
                              <a:gd name="T14" fmla="*/ 0 w 145"/>
                              <a:gd name="T15" fmla="*/ 95 h 145"/>
                              <a:gd name="T16" fmla="*/ 0 w 145"/>
                              <a:gd name="T17" fmla="*/ 95 h 145"/>
                              <a:gd name="T18" fmla="*/ 0 w 145"/>
                              <a:gd name="T19" fmla="*/ 105 h 145"/>
                              <a:gd name="T20" fmla="*/ 5 w 145"/>
                              <a:gd name="T21" fmla="*/ 115 h 145"/>
                              <a:gd name="T22" fmla="*/ 20 w 145"/>
                              <a:gd name="T23" fmla="*/ 130 h 145"/>
                              <a:gd name="T24" fmla="*/ 40 w 145"/>
                              <a:gd name="T25" fmla="*/ 140 h 145"/>
                              <a:gd name="T26" fmla="*/ 70 w 145"/>
                              <a:gd name="T27" fmla="*/ 145 h 145"/>
                              <a:gd name="T28" fmla="*/ 70 w 145"/>
                              <a:gd name="T29" fmla="*/ 145 h 145"/>
                              <a:gd name="T30" fmla="*/ 100 w 145"/>
                              <a:gd name="T31" fmla="*/ 140 h 145"/>
                              <a:gd name="T32" fmla="*/ 120 w 145"/>
                              <a:gd name="T33" fmla="*/ 130 h 145"/>
                              <a:gd name="T34" fmla="*/ 140 w 145"/>
                              <a:gd name="T35" fmla="*/ 115 h 145"/>
                              <a:gd name="T36" fmla="*/ 145 w 145"/>
                              <a:gd name="T37" fmla="*/ 95 h 145"/>
                              <a:gd name="T38" fmla="*/ 145 w 145"/>
                              <a:gd name="T39" fmla="*/ 95 h 145"/>
                              <a:gd name="T40" fmla="*/ 140 w 145"/>
                              <a:gd name="T41" fmla="*/ 70 h 145"/>
                              <a:gd name="T42" fmla="*/ 125 w 145"/>
                              <a:gd name="T43" fmla="*/ 40 h 145"/>
                              <a:gd name="T44" fmla="*/ 115 w 145"/>
                              <a:gd name="T45" fmla="*/ 25 h 145"/>
                              <a:gd name="T46" fmla="*/ 100 w 145"/>
                              <a:gd name="T47" fmla="*/ 10 h 145"/>
                              <a:gd name="T48" fmla="*/ 85 w 145"/>
                              <a:gd name="T49" fmla="*/ 5 h 145"/>
                              <a:gd name="T50" fmla="*/ 70 w 145"/>
                              <a:gd name="T51" fmla="*/ 0 h 145"/>
                              <a:gd name="T52" fmla="*/ 70 w 145"/>
                              <a:gd name="T53" fmla="*/ 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70" y="0"/>
                                </a:moveTo>
                                <a:lnTo>
                                  <a:pt x="70" y="0"/>
                                </a:lnTo>
                                <a:lnTo>
                                  <a:pt x="55" y="5"/>
                                </a:lnTo>
                                <a:lnTo>
                                  <a:pt x="40" y="10"/>
                                </a:lnTo>
                                <a:lnTo>
                                  <a:pt x="30" y="25"/>
                                </a:lnTo>
                                <a:lnTo>
                                  <a:pt x="20" y="35"/>
                                </a:lnTo>
                                <a:lnTo>
                                  <a:pt x="5" y="70"/>
                                </a:lnTo>
                                <a:lnTo>
                                  <a:pt x="0" y="95"/>
                                </a:lnTo>
                                <a:lnTo>
                                  <a:pt x="0" y="105"/>
                                </a:lnTo>
                                <a:lnTo>
                                  <a:pt x="5" y="115"/>
                                </a:lnTo>
                                <a:lnTo>
                                  <a:pt x="20" y="130"/>
                                </a:lnTo>
                                <a:lnTo>
                                  <a:pt x="40" y="140"/>
                                </a:lnTo>
                                <a:lnTo>
                                  <a:pt x="70" y="145"/>
                                </a:lnTo>
                                <a:lnTo>
                                  <a:pt x="100" y="140"/>
                                </a:lnTo>
                                <a:lnTo>
                                  <a:pt x="120" y="130"/>
                                </a:lnTo>
                                <a:lnTo>
                                  <a:pt x="140" y="115"/>
                                </a:lnTo>
                                <a:lnTo>
                                  <a:pt x="145" y="95"/>
                                </a:lnTo>
                                <a:lnTo>
                                  <a:pt x="140" y="70"/>
                                </a:lnTo>
                                <a:lnTo>
                                  <a:pt x="125" y="40"/>
                                </a:lnTo>
                                <a:lnTo>
                                  <a:pt x="115" y="25"/>
                                </a:lnTo>
                                <a:lnTo>
                                  <a:pt x="100" y="10"/>
                                </a:lnTo>
                                <a:lnTo>
                                  <a:pt x="85" y="5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Freeform 106"/>
                        <wps:cNvSpPr>
                          <a:spLocks/>
                        </wps:cNvSpPr>
                        <wps:spPr bwMode="auto">
                          <a:xfrm>
                            <a:off x="1199" y="8917"/>
                            <a:ext cx="509" cy="20"/>
                          </a:xfrm>
                          <a:custGeom>
                            <a:avLst/>
                            <a:gdLst>
                              <a:gd name="T0" fmla="*/ 509 w 509"/>
                              <a:gd name="T1" fmla="*/ 20 h 20"/>
                              <a:gd name="T2" fmla="*/ 509 w 509"/>
                              <a:gd name="T3" fmla="*/ 20 h 20"/>
                              <a:gd name="T4" fmla="*/ 484 w 509"/>
                              <a:gd name="T5" fmla="*/ 10 h 20"/>
                              <a:gd name="T6" fmla="*/ 439 w 509"/>
                              <a:gd name="T7" fmla="*/ 0 h 20"/>
                              <a:gd name="T8" fmla="*/ 404 w 509"/>
                              <a:gd name="T9" fmla="*/ 0 h 20"/>
                              <a:gd name="T10" fmla="*/ 364 w 509"/>
                              <a:gd name="T11" fmla="*/ 0 h 20"/>
                              <a:gd name="T12" fmla="*/ 309 w 509"/>
                              <a:gd name="T13" fmla="*/ 10 h 20"/>
                              <a:gd name="T14" fmla="*/ 249 w 509"/>
                              <a:gd name="T15" fmla="*/ 20 h 20"/>
                              <a:gd name="T16" fmla="*/ 249 w 509"/>
                              <a:gd name="T17" fmla="*/ 20 h 20"/>
                              <a:gd name="T18" fmla="*/ 249 w 509"/>
                              <a:gd name="T19" fmla="*/ 20 h 20"/>
                              <a:gd name="T20" fmla="*/ 189 w 509"/>
                              <a:gd name="T21" fmla="*/ 10 h 20"/>
                              <a:gd name="T22" fmla="*/ 139 w 509"/>
                              <a:gd name="T23" fmla="*/ 5 h 20"/>
                              <a:gd name="T24" fmla="*/ 99 w 509"/>
                              <a:gd name="T25" fmla="*/ 0 h 20"/>
                              <a:gd name="T26" fmla="*/ 64 w 509"/>
                              <a:gd name="T27" fmla="*/ 0 h 20"/>
                              <a:gd name="T28" fmla="*/ 20 w 509"/>
                              <a:gd name="T29" fmla="*/ 10 h 20"/>
                              <a:gd name="T30" fmla="*/ 0 w 509"/>
                              <a:gd name="T31" fmla="*/ 2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9" h="20">
                                <a:moveTo>
                                  <a:pt x="509" y="20"/>
                                </a:moveTo>
                                <a:lnTo>
                                  <a:pt x="509" y="20"/>
                                </a:lnTo>
                                <a:lnTo>
                                  <a:pt x="484" y="10"/>
                                </a:lnTo>
                                <a:lnTo>
                                  <a:pt x="439" y="0"/>
                                </a:lnTo>
                                <a:lnTo>
                                  <a:pt x="404" y="0"/>
                                </a:lnTo>
                                <a:lnTo>
                                  <a:pt x="364" y="0"/>
                                </a:lnTo>
                                <a:lnTo>
                                  <a:pt x="309" y="10"/>
                                </a:lnTo>
                                <a:lnTo>
                                  <a:pt x="249" y="20"/>
                                </a:lnTo>
                                <a:lnTo>
                                  <a:pt x="189" y="10"/>
                                </a:lnTo>
                                <a:lnTo>
                                  <a:pt x="139" y="5"/>
                                </a:lnTo>
                                <a:lnTo>
                                  <a:pt x="99" y="0"/>
                                </a:lnTo>
                                <a:lnTo>
                                  <a:pt x="64" y="0"/>
                                </a:lnTo>
                                <a:lnTo>
                                  <a:pt x="20" y="10"/>
                                </a:ln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" name="Freeform 107"/>
                        <wps:cNvSpPr>
                          <a:spLocks/>
                        </wps:cNvSpPr>
                        <wps:spPr bwMode="auto">
                          <a:xfrm>
                            <a:off x="1199" y="8892"/>
                            <a:ext cx="509" cy="45"/>
                          </a:xfrm>
                          <a:custGeom>
                            <a:avLst/>
                            <a:gdLst>
                              <a:gd name="T0" fmla="*/ 509 w 509"/>
                              <a:gd name="T1" fmla="*/ 45 h 45"/>
                              <a:gd name="T2" fmla="*/ 509 w 509"/>
                              <a:gd name="T3" fmla="*/ 45 h 45"/>
                              <a:gd name="T4" fmla="*/ 464 w 509"/>
                              <a:gd name="T5" fmla="*/ 30 h 45"/>
                              <a:gd name="T6" fmla="*/ 419 w 509"/>
                              <a:gd name="T7" fmla="*/ 20 h 45"/>
                              <a:gd name="T8" fmla="*/ 354 w 509"/>
                              <a:gd name="T9" fmla="*/ 10 h 45"/>
                              <a:gd name="T10" fmla="*/ 279 w 509"/>
                              <a:gd name="T11" fmla="*/ 0 h 45"/>
                              <a:gd name="T12" fmla="*/ 189 w 509"/>
                              <a:gd name="T13" fmla="*/ 5 h 45"/>
                              <a:gd name="T14" fmla="*/ 144 w 509"/>
                              <a:gd name="T15" fmla="*/ 10 h 45"/>
                              <a:gd name="T16" fmla="*/ 99 w 509"/>
                              <a:gd name="T17" fmla="*/ 15 h 45"/>
                              <a:gd name="T18" fmla="*/ 50 w 509"/>
                              <a:gd name="T19" fmla="*/ 30 h 45"/>
                              <a:gd name="T20" fmla="*/ 0 w 509"/>
                              <a:gd name="T21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09" h="45">
                                <a:moveTo>
                                  <a:pt x="509" y="45"/>
                                </a:moveTo>
                                <a:lnTo>
                                  <a:pt x="509" y="45"/>
                                </a:lnTo>
                                <a:lnTo>
                                  <a:pt x="464" y="30"/>
                                </a:lnTo>
                                <a:lnTo>
                                  <a:pt x="419" y="20"/>
                                </a:lnTo>
                                <a:lnTo>
                                  <a:pt x="354" y="10"/>
                                </a:lnTo>
                                <a:lnTo>
                                  <a:pt x="279" y="0"/>
                                </a:lnTo>
                                <a:lnTo>
                                  <a:pt x="189" y="5"/>
                                </a:lnTo>
                                <a:lnTo>
                                  <a:pt x="144" y="10"/>
                                </a:lnTo>
                                <a:lnTo>
                                  <a:pt x="99" y="15"/>
                                </a:lnTo>
                                <a:lnTo>
                                  <a:pt x="50" y="30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Line 108"/>
                        <wps:cNvCnPr/>
                        <wps:spPr bwMode="auto">
                          <a:xfrm flipH="1">
                            <a:off x="1189" y="8842"/>
                            <a:ext cx="519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2" name="Line 109"/>
                        <wps:cNvCnPr/>
                        <wps:spPr bwMode="auto">
                          <a:xfrm flipH="1">
                            <a:off x="1189" y="8812"/>
                            <a:ext cx="519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3" name="Freeform 110"/>
                        <wps:cNvSpPr>
                          <a:spLocks/>
                        </wps:cNvSpPr>
                        <wps:spPr bwMode="auto">
                          <a:xfrm>
                            <a:off x="664" y="8937"/>
                            <a:ext cx="55" cy="250"/>
                          </a:xfrm>
                          <a:custGeom>
                            <a:avLst/>
                            <a:gdLst>
                              <a:gd name="T0" fmla="*/ 20 w 55"/>
                              <a:gd name="T1" fmla="*/ 0 h 250"/>
                              <a:gd name="T2" fmla="*/ 20 w 55"/>
                              <a:gd name="T3" fmla="*/ 0 h 250"/>
                              <a:gd name="T4" fmla="*/ 40 w 55"/>
                              <a:gd name="T5" fmla="*/ 25 h 250"/>
                              <a:gd name="T6" fmla="*/ 50 w 55"/>
                              <a:gd name="T7" fmla="*/ 50 h 250"/>
                              <a:gd name="T8" fmla="*/ 50 w 55"/>
                              <a:gd name="T9" fmla="*/ 80 h 250"/>
                              <a:gd name="T10" fmla="*/ 45 w 55"/>
                              <a:gd name="T11" fmla="*/ 110 h 250"/>
                              <a:gd name="T12" fmla="*/ 40 w 55"/>
                              <a:gd name="T13" fmla="*/ 135 h 250"/>
                              <a:gd name="T14" fmla="*/ 30 w 55"/>
                              <a:gd name="T15" fmla="*/ 155 h 250"/>
                              <a:gd name="T16" fmla="*/ 15 w 55"/>
                              <a:gd name="T17" fmla="*/ 175 h 250"/>
                              <a:gd name="T18" fmla="*/ 5 w 55"/>
                              <a:gd name="T19" fmla="*/ 180 h 250"/>
                              <a:gd name="T20" fmla="*/ 5 w 55"/>
                              <a:gd name="T21" fmla="*/ 180 h 250"/>
                              <a:gd name="T22" fmla="*/ 0 w 55"/>
                              <a:gd name="T23" fmla="*/ 190 h 250"/>
                              <a:gd name="T24" fmla="*/ 0 w 55"/>
                              <a:gd name="T25" fmla="*/ 195 h 250"/>
                              <a:gd name="T26" fmla="*/ 20 w 55"/>
                              <a:gd name="T27" fmla="*/ 215 h 250"/>
                              <a:gd name="T28" fmla="*/ 55 w 55"/>
                              <a:gd name="T29" fmla="*/ 235 h 250"/>
                              <a:gd name="T30" fmla="*/ 55 w 55"/>
                              <a:gd name="T31" fmla="*/ 235 h 250"/>
                              <a:gd name="T32" fmla="*/ 30 w 55"/>
                              <a:gd name="T33" fmla="*/ 245 h 250"/>
                              <a:gd name="T34" fmla="*/ 0 w 55"/>
                              <a:gd name="T35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55" h="250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40" y="25"/>
                                </a:lnTo>
                                <a:lnTo>
                                  <a:pt x="50" y="50"/>
                                </a:lnTo>
                                <a:lnTo>
                                  <a:pt x="50" y="80"/>
                                </a:lnTo>
                                <a:lnTo>
                                  <a:pt x="45" y="110"/>
                                </a:lnTo>
                                <a:lnTo>
                                  <a:pt x="40" y="135"/>
                                </a:lnTo>
                                <a:lnTo>
                                  <a:pt x="30" y="155"/>
                                </a:lnTo>
                                <a:lnTo>
                                  <a:pt x="15" y="175"/>
                                </a:lnTo>
                                <a:lnTo>
                                  <a:pt x="5" y="180"/>
                                </a:lnTo>
                                <a:lnTo>
                                  <a:pt x="0" y="190"/>
                                </a:lnTo>
                                <a:lnTo>
                                  <a:pt x="0" y="195"/>
                                </a:lnTo>
                                <a:lnTo>
                                  <a:pt x="20" y="215"/>
                                </a:lnTo>
                                <a:lnTo>
                                  <a:pt x="55" y="235"/>
                                </a:lnTo>
                                <a:lnTo>
                                  <a:pt x="30" y="245"/>
                                </a:lnTo>
                                <a:lnTo>
                                  <a:pt x="0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" name="Freeform 111"/>
                        <wps:cNvSpPr>
                          <a:spLocks/>
                        </wps:cNvSpPr>
                        <wps:spPr bwMode="auto">
                          <a:xfrm>
                            <a:off x="1144" y="8937"/>
                            <a:ext cx="50" cy="250"/>
                          </a:xfrm>
                          <a:custGeom>
                            <a:avLst/>
                            <a:gdLst>
                              <a:gd name="T0" fmla="*/ 45 w 50"/>
                              <a:gd name="T1" fmla="*/ 0 h 250"/>
                              <a:gd name="T2" fmla="*/ 45 w 50"/>
                              <a:gd name="T3" fmla="*/ 0 h 250"/>
                              <a:gd name="T4" fmla="*/ 20 w 50"/>
                              <a:gd name="T5" fmla="*/ 25 h 250"/>
                              <a:gd name="T6" fmla="*/ 10 w 50"/>
                              <a:gd name="T7" fmla="*/ 50 h 250"/>
                              <a:gd name="T8" fmla="*/ 5 w 50"/>
                              <a:gd name="T9" fmla="*/ 80 h 250"/>
                              <a:gd name="T10" fmla="*/ 10 w 50"/>
                              <a:gd name="T11" fmla="*/ 110 h 250"/>
                              <a:gd name="T12" fmla="*/ 15 w 50"/>
                              <a:gd name="T13" fmla="*/ 135 h 250"/>
                              <a:gd name="T14" fmla="*/ 25 w 50"/>
                              <a:gd name="T15" fmla="*/ 155 h 250"/>
                              <a:gd name="T16" fmla="*/ 45 w 50"/>
                              <a:gd name="T17" fmla="*/ 185 h 250"/>
                              <a:gd name="T18" fmla="*/ 45 w 50"/>
                              <a:gd name="T19" fmla="*/ 185 h 250"/>
                              <a:gd name="T20" fmla="*/ 50 w 50"/>
                              <a:gd name="T21" fmla="*/ 190 h 250"/>
                              <a:gd name="T22" fmla="*/ 45 w 50"/>
                              <a:gd name="T23" fmla="*/ 195 h 250"/>
                              <a:gd name="T24" fmla="*/ 30 w 50"/>
                              <a:gd name="T25" fmla="*/ 215 h 250"/>
                              <a:gd name="T26" fmla="*/ 0 w 50"/>
                              <a:gd name="T27" fmla="*/ 235 h 250"/>
                              <a:gd name="T28" fmla="*/ 45 w 50"/>
                              <a:gd name="T29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20" y="25"/>
                                </a:lnTo>
                                <a:lnTo>
                                  <a:pt x="10" y="50"/>
                                </a:lnTo>
                                <a:lnTo>
                                  <a:pt x="5" y="80"/>
                                </a:lnTo>
                                <a:lnTo>
                                  <a:pt x="10" y="110"/>
                                </a:lnTo>
                                <a:lnTo>
                                  <a:pt x="15" y="135"/>
                                </a:lnTo>
                                <a:lnTo>
                                  <a:pt x="25" y="155"/>
                                </a:lnTo>
                                <a:lnTo>
                                  <a:pt x="45" y="185"/>
                                </a:lnTo>
                                <a:lnTo>
                                  <a:pt x="50" y="190"/>
                                </a:lnTo>
                                <a:lnTo>
                                  <a:pt x="45" y="195"/>
                                </a:lnTo>
                                <a:lnTo>
                                  <a:pt x="30" y="215"/>
                                </a:lnTo>
                                <a:lnTo>
                                  <a:pt x="0" y="235"/>
                                </a:lnTo>
                                <a:lnTo>
                                  <a:pt x="45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Freeform 112"/>
                        <wps:cNvSpPr>
                          <a:spLocks/>
                        </wps:cNvSpPr>
                        <wps:spPr bwMode="auto">
                          <a:xfrm>
                            <a:off x="714" y="8937"/>
                            <a:ext cx="435" cy="245"/>
                          </a:xfrm>
                          <a:custGeom>
                            <a:avLst/>
                            <a:gdLst>
                              <a:gd name="T0" fmla="*/ 215 w 435"/>
                              <a:gd name="T1" fmla="*/ 0 h 245"/>
                              <a:gd name="T2" fmla="*/ 215 w 435"/>
                              <a:gd name="T3" fmla="*/ 0 h 245"/>
                              <a:gd name="T4" fmla="*/ 135 w 435"/>
                              <a:gd name="T5" fmla="*/ 5 h 245"/>
                              <a:gd name="T6" fmla="*/ 95 w 435"/>
                              <a:gd name="T7" fmla="*/ 10 h 245"/>
                              <a:gd name="T8" fmla="*/ 65 w 435"/>
                              <a:gd name="T9" fmla="*/ 15 h 245"/>
                              <a:gd name="T10" fmla="*/ 40 w 435"/>
                              <a:gd name="T11" fmla="*/ 30 h 245"/>
                              <a:gd name="T12" fmla="*/ 20 w 435"/>
                              <a:gd name="T13" fmla="*/ 45 h 245"/>
                              <a:gd name="T14" fmla="*/ 5 w 435"/>
                              <a:gd name="T15" fmla="*/ 65 h 245"/>
                              <a:gd name="T16" fmla="*/ 0 w 435"/>
                              <a:gd name="T17" fmla="*/ 95 h 245"/>
                              <a:gd name="T18" fmla="*/ 0 w 435"/>
                              <a:gd name="T19" fmla="*/ 95 h 245"/>
                              <a:gd name="T20" fmla="*/ 0 w 435"/>
                              <a:gd name="T21" fmla="*/ 125 h 245"/>
                              <a:gd name="T22" fmla="*/ 15 w 435"/>
                              <a:gd name="T23" fmla="*/ 150 h 245"/>
                              <a:gd name="T24" fmla="*/ 35 w 435"/>
                              <a:gd name="T25" fmla="*/ 175 h 245"/>
                              <a:gd name="T26" fmla="*/ 60 w 435"/>
                              <a:gd name="T27" fmla="*/ 200 h 245"/>
                              <a:gd name="T28" fmla="*/ 95 w 435"/>
                              <a:gd name="T29" fmla="*/ 220 h 245"/>
                              <a:gd name="T30" fmla="*/ 130 w 435"/>
                              <a:gd name="T31" fmla="*/ 230 h 245"/>
                              <a:gd name="T32" fmla="*/ 175 w 435"/>
                              <a:gd name="T33" fmla="*/ 240 h 245"/>
                              <a:gd name="T34" fmla="*/ 215 w 435"/>
                              <a:gd name="T35" fmla="*/ 245 h 245"/>
                              <a:gd name="T36" fmla="*/ 215 w 435"/>
                              <a:gd name="T37" fmla="*/ 245 h 245"/>
                              <a:gd name="T38" fmla="*/ 260 w 435"/>
                              <a:gd name="T39" fmla="*/ 240 h 245"/>
                              <a:gd name="T40" fmla="*/ 300 w 435"/>
                              <a:gd name="T41" fmla="*/ 230 h 245"/>
                              <a:gd name="T42" fmla="*/ 340 w 435"/>
                              <a:gd name="T43" fmla="*/ 220 h 245"/>
                              <a:gd name="T44" fmla="*/ 370 w 435"/>
                              <a:gd name="T45" fmla="*/ 200 h 245"/>
                              <a:gd name="T46" fmla="*/ 395 w 435"/>
                              <a:gd name="T47" fmla="*/ 175 h 245"/>
                              <a:gd name="T48" fmla="*/ 415 w 435"/>
                              <a:gd name="T49" fmla="*/ 150 h 245"/>
                              <a:gd name="T50" fmla="*/ 430 w 435"/>
                              <a:gd name="T51" fmla="*/ 125 h 245"/>
                              <a:gd name="T52" fmla="*/ 435 w 435"/>
                              <a:gd name="T53" fmla="*/ 95 h 245"/>
                              <a:gd name="T54" fmla="*/ 435 w 435"/>
                              <a:gd name="T55" fmla="*/ 95 h 245"/>
                              <a:gd name="T56" fmla="*/ 430 w 435"/>
                              <a:gd name="T57" fmla="*/ 65 h 245"/>
                              <a:gd name="T58" fmla="*/ 420 w 435"/>
                              <a:gd name="T59" fmla="*/ 45 h 245"/>
                              <a:gd name="T60" fmla="*/ 400 w 435"/>
                              <a:gd name="T61" fmla="*/ 30 h 245"/>
                              <a:gd name="T62" fmla="*/ 370 w 435"/>
                              <a:gd name="T63" fmla="*/ 15 h 245"/>
                              <a:gd name="T64" fmla="*/ 340 w 435"/>
                              <a:gd name="T65" fmla="*/ 10 h 245"/>
                              <a:gd name="T66" fmla="*/ 300 w 435"/>
                              <a:gd name="T67" fmla="*/ 5 h 245"/>
                              <a:gd name="T68" fmla="*/ 215 w 435"/>
                              <a:gd name="T69" fmla="*/ 0 h 245"/>
                              <a:gd name="T70" fmla="*/ 215 w 435"/>
                              <a:gd name="T71" fmla="*/ 0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5" h="245">
                                <a:moveTo>
                                  <a:pt x="215" y="0"/>
                                </a:moveTo>
                                <a:lnTo>
                                  <a:pt x="215" y="0"/>
                                </a:lnTo>
                                <a:lnTo>
                                  <a:pt x="135" y="5"/>
                                </a:lnTo>
                                <a:lnTo>
                                  <a:pt x="95" y="10"/>
                                </a:lnTo>
                                <a:lnTo>
                                  <a:pt x="65" y="15"/>
                                </a:lnTo>
                                <a:lnTo>
                                  <a:pt x="40" y="30"/>
                                </a:lnTo>
                                <a:lnTo>
                                  <a:pt x="20" y="45"/>
                                </a:lnTo>
                                <a:lnTo>
                                  <a:pt x="5" y="65"/>
                                </a:lnTo>
                                <a:lnTo>
                                  <a:pt x="0" y="95"/>
                                </a:lnTo>
                                <a:lnTo>
                                  <a:pt x="0" y="125"/>
                                </a:lnTo>
                                <a:lnTo>
                                  <a:pt x="15" y="150"/>
                                </a:lnTo>
                                <a:lnTo>
                                  <a:pt x="35" y="175"/>
                                </a:lnTo>
                                <a:lnTo>
                                  <a:pt x="60" y="200"/>
                                </a:lnTo>
                                <a:lnTo>
                                  <a:pt x="95" y="220"/>
                                </a:lnTo>
                                <a:lnTo>
                                  <a:pt x="130" y="230"/>
                                </a:lnTo>
                                <a:lnTo>
                                  <a:pt x="175" y="240"/>
                                </a:lnTo>
                                <a:lnTo>
                                  <a:pt x="215" y="245"/>
                                </a:lnTo>
                                <a:lnTo>
                                  <a:pt x="260" y="240"/>
                                </a:lnTo>
                                <a:lnTo>
                                  <a:pt x="300" y="230"/>
                                </a:lnTo>
                                <a:lnTo>
                                  <a:pt x="340" y="220"/>
                                </a:lnTo>
                                <a:lnTo>
                                  <a:pt x="370" y="200"/>
                                </a:lnTo>
                                <a:lnTo>
                                  <a:pt x="395" y="175"/>
                                </a:lnTo>
                                <a:lnTo>
                                  <a:pt x="415" y="150"/>
                                </a:lnTo>
                                <a:lnTo>
                                  <a:pt x="430" y="125"/>
                                </a:lnTo>
                                <a:lnTo>
                                  <a:pt x="435" y="95"/>
                                </a:lnTo>
                                <a:lnTo>
                                  <a:pt x="430" y="65"/>
                                </a:lnTo>
                                <a:lnTo>
                                  <a:pt x="420" y="45"/>
                                </a:lnTo>
                                <a:lnTo>
                                  <a:pt x="400" y="30"/>
                                </a:lnTo>
                                <a:lnTo>
                                  <a:pt x="370" y="15"/>
                                </a:lnTo>
                                <a:lnTo>
                                  <a:pt x="340" y="10"/>
                                </a:lnTo>
                                <a:lnTo>
                                  <a:pt x="300" y="5"/>
                                </a:lnTo>
                                <a:lnTo>
                                  <a:pt x="21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" name="Freeform 113"/>
                        <wps:cNvSpPr>
                          <a:spLocks/>
                        </wps:cNvSpPr>
                        <wps:spPr bwMode="auto">
                          <a:xfrm>
                            <a:off x="784" y="8937"/>
                            <a:ext cx="295" cy="195"/>
                          </a:xfrm>
                          <a:custGeom>
                            <a:avLst/>
                            <a:gdLst>
                              <a:gd name="T0" fmla="*/ 145 w 295"/>
                              <a:gd name="T1" fmla="*/ 0 h 195"/>
                              <a:gd name="T2" fmla="*/ 145 w 295"/>
                              <a:gd name="T3" fmla="*/ 0 h 195"/>
                              <a:gd name="T4" fmla="*/ 115 w 295"/>
                              <a:gd name="T5" fmla="*/ 0 h 195"/>
                              <a:gd name="T6" fmla="*/ 90 w 295"/>
                              <a:gd name="T7" fmla="*/ 5 h 195"/>
                              <a:gd name="T8" fmla="*/ 65 w 295"/>
                              <a:gd name="T9" fmla="*/ 15 h 195"/>
                              <a:gd name="T10" fmla="*/ 40 w 295"/>
                              <a:gd name="T11" fmla="*/ 25 h 195"/>
                              <a:gd name="T12" fmla="*/ 25 w 295"/>
                              <a:gd name="T13" fmla="*/ 40 h 195"/>
                              <a:gd name="T14" fmla="*/ 10 w 295"/>
                              <a:gd name="T15" fmla="*/ 55 h 195"/>
                              <a:gd name="T16" fmla="*/ 0 w 295"/>
                              <a:gd name="T17" fmla="*/ 75 h 195"/>
                              <a:gd name="T18" fmla="*/ 0 w 295"/>
                              <a:gd name="T19" fmla="*/ 95 h 195"/>
                              <a:gd name="T20" fmla="*/ 0 w 295"/>
                              <a:gd name="T21" fmla="*/ 95 h 195"/>
                              <a:gd name="T22" fmla="*/ 0 w 295"/>
                              <a:gd name="T23" fmla="*/ 115 h 195"/>
                              <a:gd name="T24" fmla="*/ 10 w 295"/>
                              <a:gd name="T25" fmla="*/ 135 h 195"/>
                              <a:gd name="T26" fmla="*/ 20 w 295"/>
                              <a:gd name="T27" fmla="*/ 150 h 195"/>
                              <a:gd name="T28" fmla="*/ 40 w 295"/>
                              <a:gd name="T29" fmla="*/ 165 h 195"/>
                              <a:gd name="T30" fmla="*/ 60 w 295"/>
                              <a:gd name="T31" fmla="*/ 180 h 195"/>
                              <a:gd name="T32" fmla="*/ 90 w 295"/>
                              <a:gd name="T33" fmla="*/ 190 h 195"/>
                              <a:gd name="T34" fmla="*/ 115 w 295"/>
                              <a:gd name="T35" fmla="*/ 195 h 195"/>
                              <a:gd name="T36" fmla="*/ 145 w 295"/>
                              <a:gd name="T37" fmla="*/ 195 h 195"/>
                              <a:gd name="T38" fmla="*/ 145 w 295"/>
                              <a:gd name="T39" fmla="*/ 195 h 195"/>
                              <a:gd name="T40" fmla="*/ 175 w 295"/>
                              <a:gd name="T41" fmla="*/ 195 h 195"/>
                              <a:gd name="T42" fmla="*/ 205 w 295"/>
                              <a:gd name="T43" fmla="*/ 190 h 195"/>
                              <a:gd name="T44" fmla="*/ 230 w 295"/>
                              <a:gd name="T45" fmla="*/ 180 h 195"/>
                              <a:gd name="T46" fmla="*/ 250 w 295"/>
                              <a:gd name="T47" fmla="*/ 165 h 195"/>
                              <a:gd name="T48" fmla="*/ 270 w 295"/>
                              <a:gd name="T49" fmla="*/ 150 h 195"/>
                              <a:gd name="T50" fmla="*/ 285 w 295"/>
                              <a:gd name="T51" fmla="*/ 135 h 195"/>
                              <a:gd name="T52" fmla="*/ 295 w 295"/>
                              <a:gd name="T53" fmla="*/ 115 h 195"/>
                              <a:gd name="T54" fmla="*/ 295 w 295"/>
                              <a:gd name="T55" fmla="*/ 95 h 195"/>
                              <a:gd name="T56" fmla="*/ 295 w 295"/>
                              <a:gd name="T57" fmla="*/ 95 h 195"/>
                              <a:gd name="T58" fmla="*/ 295 w 295"/>
                              <a:gd name="T59" fmla="*/ 75 h 195"/>
                              <a:gd name="T60" fmla="*/ 285 w 295"/>
                              <a:gd name="T61" fmla="*/ 55 h 195"/>
                              <a:gd name="T62" fmla="*/ 270 w 295"/>
                              <a:gd name="T63" fmla="*/ 40 h 195"/>
                              <a:gd name="T64" fmla="*/ 255 w 295"/>
                              <a:gd name="T65" fmla="*/ 25 h 195"/>
                              <a:gd name="T66" fmla="*/ 230 w 295"/>
                              <a:gd name="T67" fmla="*/ 15 h 195"/>
                              <a:gd name="T68" fmla="*/ 205 w 295"/>
                              <a:gd name="T69" fmla="*/ 5 h 195"/>
                              <a:gd name="T70" fmla="*/ 175 w 295"/>
                              <a:gd name="T71" fmla="*/ 0 h 195"/>
                              <a:gd name="T72" fmla="*/ 145 w 295"/>
                              <a:gd name="T73" fmla="*/ 0 h 195"/>
                              <a:gd name="T74" fmla="*/ 145 w 295"/>
                              <a:gd name="T75" fmla="*/ 0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295" h="195">
                                <a:moveTo>
                                  <a:pt x="145" y="0"/>
                                </a:moveTo>
                                <a:lnTo>
                                  <a:pt x="145" y="0"/>
                                </a:lnTo>
                                <a:lnTo>
                                  <a:pt x="115" y="0"/>
                                </a:lnTo>
                                <a:lnTo>
                                  <a:pt x="90" y="5"/>
                                </a:lnTo>
                                <a:lnTo>
                                  <a:pt x="65" y="15"/>
                                </a:lnTo>
                                <a:lnTo>
                                  <a:pt x="40" y="25"/>
                                </a:lnTo>
                                <a:lnTo>
                                  <a:pt x="25" y="40"/>
                                </a:lnTo>
                                <a:lnTo>
                                  <a:pt x="10" y="55"/>
                                </a:lnTo>
                                <a:lnTo>
                                  <a:pt x="0" y="75"/>
                                </a:lnTo>
                                <a:lnTo>
                                  <a:pt x="0" y="95"/>
                                </a:lnTo>
                                <a:lnTo>
                                  <a:pt x="0" y="115"/>
                                </a:lnTo>
                                <a:lnTo>
                                  <a:pt x="10" y="135"/>
                                </a:lnTo>
                                <a:lnTo>
                                  <a:pt x="20" y="150"/>
                                </a:lnTo>
                                <a:lnTo>
                                  <a:pt x="40" y="165"/>
                                </a:lnTo>
                                <a:lnTo>
                                  <a:pt x="60" y="180"/>
                                </a:lnTo>
                                <a:lnTo>
                                  <a:pt x="90" y="190"/>
                                </a:lnTo>
                                <a:lnTo>
                                  <a:pt x="115" y="195"/>
                                </a:lnTo>
                                <a:lnTo>
                                  <a:pt x="145" y="195"/>
                                </a:lnTo>
                                <a:lnTo>
                                  <a:pt x="175" y="195"/>
                                </a:lnTo>
                                <a:lnTo>
                                  <a:pt x="205" y="190"/>
                                </a:lnTo>
                                <a:lnTo>
                                  <a:pt x="230" y="180"/>
                                </a:lnTo>
                                <a:lnTo>
                                  <a:pt x="250" y="165"/>
                                </a:lnTo>
                                <a:lnTo>
                                  <a:pt x="270" y="150"/>
                                </a:lnTo>
                                <a:lnTo>
                                  <a:pt x="285" y="135"/>
                                </a:lnTo>
                                <a:lnTo>
                                  <a:pt x="295" y="115"/>
                                </a:lnTo>
                                <a:lnTo>
                                  <a:pt x="295" y="95"/>
                                </a:lnTo>
                                <a:lnTo>
                                  <a:pt x="295" y="75"/>
                                </a:lnTo>
                                <a:lnTo>
                                  <a:pt x="285" y="55"/>
                                </a:lnTo>
                                <a:lnTo>
                                  <a:pt x="270" y="40"/>
                                </a:lnTo>
                                <a:lnTo>
                                  <a:pt x="255" y="25"/>
                                </a:lnTo>
                                <a:lnTo>
                                  <a:pt x="230" y="15"/>
                                </a:lnTo>
                                <a:lnTo>
                                  <a:pt x="205" y="5"/>
                                </a:lnTo>
                                <a:lnTo>
                                  <a:pt x="175" y="0"/>
                                </a:lnTo>
                                <a:lnTo>
                                  <a:pt x="14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Freeform 114"/>
                        <wps:cNvSpPr>
                          <a:spLocks/>
                        </wps:cNvSpPr>
                        <wps:spPr bwMode="auto">
                          <a:xfrm>
                            <a:off x="824" y="8937"/>
                            <a:ext cx="210" cy="165"/>
                          </a:xfrm>
                          <a:custGeom>
                            <a:avLst/>
                            <a:gdLst>
                              <a:gd name="T0" fmla="*/ 105 w 210"/>
                              <a:gd name="T1" fmla="*/ 0 h 165"/>
                              <a:gd name="T2" fmla="*/ 105 w 210"/>
                              <a:gd name="T3" fmla="*/ 0 h 165"/>
                              <a:gd name="T4" fmla="*/ 85 w 210"/>
                              <a:gd name="T5" fmla="*/ 5 h 165"/>
                              <a:gd name="T6" fmla="*/ 65 w 210"/>
                              <a:gd name="T7" fmla="*/ 10 h 165"/>
                              <a:gd name="T8" fmla="*/ 50 w 210"/>
                              <a:gd name="T9" fmla="*/ 20 h 165"/>
                              <a:gd name="T10" fmla="*/ 35 w 210"/>
                              <a:gd name="T11" fmla="*/ 30 h 165"/>
                              <a:gd name="T12" fmla="*/ 20 w 210"/>
                              <a:gd name="T13" fmla="*/ 45 h 165"/>
                              <a:gd name="T14" fmla="*/ 10 w 210"/>
                              <a:gd name="T15" fmla="*/ 65 h 165"/>
                              <a:gd name="T16" fmla="*/ 5 w 210"/>
                              <a:gd name="T17" fmla="*/ 80 h 165"/>
                              <a:gd name="T18" fmla="*/ 0 w 210"/>
                              <a:gd name="T19" fmla="*/ 95 h 165"/>
                              <a:gd name="T20" fmla="*/ 0 w 210"/>
                              <a:gd name="T21" fmla="*/ 95 h 165"/>
                              <a:gd name="T22" fmla="*/ 5 w 210"/>
                              <a:gd name="T23" fmla="*/ 110 h 165"/>
                              <a:gd name="T24" fmla="*/ 10 w 210"/>
                              <a:gd name="T25" fmla="*/ 120 h 165"/>
                              <a:gd name="T26" fmla="*/ 20 w 210"/>
                              <a:gd name="T27" fmla="*/ 135 h 165"/>
                              <a:gd name="T28" fmla="*/ 30 w 210"/>
                              <a:gd name="T29" fmla="*/ 145 h 165"/>
                              <a:gd name="T30" fmla="*/ 65 w 210"/>
                              <a:gd name="T31" fmla="*/ 160 h 165"/>
                              <a:gd name="T32" fmla="*/ 105 w 210"/>
                              <a:gd name="T33" fmla="*/ 165 h 165"/>
                              <a:gd name="T34" fmla="*/ 105 w 210"/>
                              <a:gd name="T35" fmla="*/ 165 h 165"/>
                              <a:gd name="T36" fmla="*/ 150 w 210"/>
                              <a:gd name="T37" fmla="*/ 160 h 165"/>
                              <a:gd name="T38" fmla="*/ 180 w 210"/>
                              <a:gd name="T39" fmla="*/ 145 h 165"/>
                              <a:gd name="T40" fmla="*/ 195 w 210"/>
                              <a:gd name="T41" fmla="*/ 135 h 165"/>
                              <a:gd name="T42" fmla="*/ 205 w 210"/>
                              <a:gd name="T43" fmla="*/ 120 h 165"/>
                              <a:gd name="T44" fmla="*/ 210 w 210"/>
                              <a:gd name="T45" fmla="*/ 110 h 165"/>
                              <a:gd name="T46" fmla="*/ 210 w 210"/>
                              <a:gd name="T47" fmla="*/ 95 h 165"/>
                              <a:gd name="T48" fmla="*/ 210 w 210"/>
                              <a:gd name="T49" fmla="*/ 95 h 165"/>
                              <a:gd name="T50" fmla="*/ 210 w 210"/>
                              <a:gd name="T51" fmla="*/ 80 h 165"/>
                              <a:gd name="T52" fmla="*/ 205 w 210"/>
                              <a:gd name="T53" fmla="*/ 65 h 165"/>
                              <a:gd name="T54" fmla="*/ 195 w 210"/>
                              <a:gd name="T55" fmla="*/ 45 h 165"/>
                              <a:gd name="T56" fmla="*/ 180 w 210"/>
                              <a:gd name="T57" fmla="*/ 30 h 165"/>
                              <a:gd name="T58" fmla="*/ 165 w 210"/>
                              <a:gd name="T59" fmla="*/ 20 h 165"/>
                              <a:gd name="T60" fmla="*/ 150 w 210"/>
                              <a:gd name="T61" fmla="*/ 10 h 165"/>
                              <a:gd name="T62" fmla="*/ 130 w 210"/>
                              <a:gd name="T63" fmla="*/ 5 h 165"/>
                              <a:gd name="T64" fmla="*/ 105 w 210"/>
                              <a:gd name="T65" fmla="*/ 0 h 165"/>
                              <a:gd name="T66" fmla="*/ 105 w 210"/>
                              <a:gd name="T67" fmla="*/ 0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10" h="165">
                                <a:moveTo>
                                  <a:pt x="105" y="0"/>
                                </a:moveTo>
                                <a:lnTo>
                                  <a:pt x="105" y="0"/>
                                </a:lnTo>
                                <a:lnTo>
                                  <a:pt x="85" y="5"/>
                                </a:lnTo>
                                <a:lnTo>
                                  <a:pt x="65" y="10"/>
                                </a:lnTo>
                                <a:lnTo>
                                  <a:pt x="50" y="20"/>
                                </a:lnTo>
                                <a:lnTo>
                                  <a:pt x="35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5" y="80"/>
                                </a:lnTo>
                                <a:lnTo>
                                  <a:pt x="0" y="95"/>
                                </a:lnTo>
                                <a:lnTo>
                                  <a:pt x="5" y="110"/>
                                </a:lnTo>
                                <a:lnTo>
                                  <a:pt x="10" y="120"/>
                                </a:lnTo>
                                <a:lnTo>
                                  <a:pt x="20" y="135"/>
                                </a:lnTo>
                                <a:lnTo>
                                  <a:pt x="30" y="145"/>
                                </a:lnTo>
                                <a:lnTo>
                                  <a:pt x="65" y="160"/>
                                </a:lnTo>
                                <a:lnTo>
                                  <a:pt x="105" y="165"/>
                                </a:lnTo>
                                <a:lnTo>
                                  <a:pt x="150" y="160"/>
                                </a:lnTo>
                                <a:lnTo>
                                  <a:pt x="180" y="145"/>
                                </a:lnTo>
                                <a:lnTo>
                                  <a:pt x="195" y="135"/>
                                </a:lnTo>
                                <a:lnTo>
                                  <a:pt x="205" y="120"/>
                                </a:lnTo>
                                <a:lnTo>
                                  <a:pt x="210" y="110"/>
                                </a:lnTo>
                                <a:lnTo>
                                  <a:pt x="210" y="95"/>
                                </a:lnTo>
                                <a:lnTo>
                                  <a:pt x="210" y="80"/>
                                </a:lnTo>
                                <a:lnTo>
                                  <a:pt x="205" y="65"/>
                                </a:lnTo>
                                <a:lnTo>
                                  <a:pt x="195" y="45"/>
                                </a:lnTo>
                                <a:lnTo>
                                  <a:pt x="180" y="30"/>
                                </a:lnTo>
                                <a:lnTo>
                                  <a:pt x="165" y="20"/>
                                </a:lnTo>
                                <a:lnTo>
                                  <a:pt x="150" y="10"/>
                                </a:lnTo>
                                <a:lnTo>
                                  <a:pt x="130" y="5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Freeform 115"/>
                        <wps:cNvSpPr>
                          <a:spLocks/>
                        </wps:cNvSpPr>
                        <wps:spPr bwMode="auto">
                          <a:xfrm>
                            <a:off x="859" y="8937"/>
                            <a:ext cx="145" cy="145"/>
                          </a:xfrm>
                          <a:custGeom>
                            <a:avLst/>
                            <a:gdLst>
                              <a:gd name="T0" fmla="*/ 70 w 145"/>
                              <a:gd name="T1" fmla="*/ 0 h 145"/>
                              <a:gd name="T2" fmla="*/ 70 w 145"/>
                              <a:gd name="T3" fmla="*/ 0 h 145"/>
                              <a:gd name="T4" fmla="*/ 55 w 145"/>
                              <a:gd name="T5" fmla="*/ 5 h 145"/>
                              <a:gd name="T6" fmla="*/ 45 w 145"/>
                              <a:gd name="T7" fmla="*/ 10 h 145"/>
                              <a:gd name="T8" fmla="*/ 30 w 145"/>
                              <a:gd name="T9" fmla="*/ 25 h 145"/>
                              <a:gd name="T10" fmla="*/ 20 w 145"/>
                              <a:gd name="T11" fmla="*/ 35 h 145"/>
                              <a:gd name="T12" fmla="*/ 5 w 145"/>
                              <a:gd name="T13" fmla="*/ 70 h 145"/>
                              <a:gd name="T14" fmla="*/ 0 w 145"/>
                              <a:gd name="T15" fmla="*/ 95 h 145"/>
                              <a:gd name="T16" fmla="*/ 0 w 145"/>
                              <a:gd name="T17" fmla="*/ 95 h 145"/>
                              <a:gd name="T18" fmla="*/ 0 w 145"/>
                              <a:gd name="T19" fmla="*/ 105 h 145"/>
                              <a:gd name="T20" fmla="*/ 5 w 145"/>
                              <a:gd name="T21" fmla="*/ 115 h 145"/>
                              <a:gd name="T22" fmla="*/ 20 w 145"/>
                              <a:gd name="T23" fmla="*/ 130 h 145"/>
                              <a:gd name="T24" fmla="*/ 45 w 145"/>
                              <a:gd name="T25" fmla="*/ 140 h 145"/>
                              <a:gd name="T26" fmla="*/ 70 w 145"/>
                              <a:gd name="T27" fmla="*/ 145 h 145"/>
                              <a:gd name="T28" fmla="*/ 70 w 145"/>
                              <a:gd name="T29" fmla="*/ 145 h 145"/>
                              <a:gd name="T30" fmla="*/ 100 w 145"/>
                              <a:gd name="T31" fmla="*/ 140 h 145"/>
                              <a:gd name="T32" fmla="*/ 125 w 145"/>
                              <a:gd name="T33" fmla="*/ 130 h 145"/>
                              <a:gd name="T34" fmla="*/ 140 w 145"/>
                              <a:gd name="T35" fmla="*/ 115 h 145"/>
                              <a:gd name="T36" fmla="*/ 145 w 145"/>
                              <a:gd name="T37" fmla="*/ 95 h 145"/>
                              <a:gd name="T38" fmla="*/ 145 w 145"/>
                              <a:gd name="T39" fmla="*/ 95 h 145"/>
                              <a:gd name="T40" fmla="*/ 140 w 145"/>
                              <a:gd name="T41" fmla="*/ 70 h 145"/>
                              <a:gd name="T42" fmla="*/ 125 w 145"/>
                              <a:gd name="T43" fmla="*/ 40 h 145"/>
                              <a:gd name="T44" fmla="*/ 115 w 145"/>
                              <a:gd name="T45" fmla="*/ 25 h 145"/>
                              <a:gd name="T46" fmla="*/ 105 w 145"/>
                              <a:gd name="T47" fmla="*/ 10 h 145"/>
                              <a:gd name="T48" fmla="*/ 90 w 145"/>
                              <a:gd name="T49" fmla="*/ 5 h 145"/>
                              <a:gd name="T50" fmla="*/ 70 w 145"/>
                              <a:gd name="T51" fmla="*/ 0 h 145"/>
                              <a:gd name="T52" fmla="*/ 70 w 145"/>
                              <a:gd name="T53" fmla="*/ 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70" y="0"/>
                                </a:moveTo>
                                <a:lnTo>
                                  <a:pt x="70" y="0"/>
                                </a:lnTo>
                                <a:lnTo>
                                  <a:pt x="55" y="5"/>
                                </a:lnTo>
                                <a:lnTo>
                                  <a:pt x="45" y="10"/>
                                </a:lnTo>
                                <a:lnTo>
                                  <a:pt x="30" y="25"/>
                                </a:lnTo>
                                <a:lnTo>
                                  <a:pt x="20" y="35"/>
                                </a:lnTo>
                                <a:lnTo>
                                  <a:pt x="5" y="70"/>
                                </a:lnTo>
                                <a:lnTo>
                                  <a:pt x="0" y="95"/>
                                </a:lnTo>
                                <a:lnTo>
                                  <a:pt x="0" y="105"/>
                                </a:lnTo>
                                <a:lnTo>
                                  <a:pt x="5" y="115"/>
                                </a:lnTo>
                                <a:lnTo>
                                  <a:pt x="20" y="130"/>
                                </a:lnTo>
                                <a:lnTo>
                                  <a:pt x="45" y="140"/>
                                </a:lnTo>
                                <a:lnTo>
                                  <a:pt x="70" y="145"/>
                                </a:lnTo>
                                <a:lnTo>
                                  <a:pt x="100" y="140"/>
                                </a:lnTo>
                                <a:lnTo>
                                  <a:pt x="125" y="130"/>
                                </a:lnTo>
                                <a:lnTo>
                                  <a:pt x="140" y="115"/>
                                </a:lnTo>
                                <a:lnTo>
                                  <a:pt x="145" y="95"/>
                                </a:lnTo>
                                <a:lnTo>
                                  <a:pt x="140" y="70"/>
                                </a:lnTo>
                                <a:lnTo>
                                  <a:pt x="125" y="40"/>
                                </a:lnTo>
                                <a:lnTo>
                                  <a:pt x="115" y="25"/>
                                </a:lnTo>
                                <a:lnTo>
                                  <a:pt x="105" y="10"/>
                                </a:lnTo>
                                <a:lnTo>
                                  <a:pt x="90" y="5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" name="Freeform 116"/>
                        <wps:cNvSpPr>
                          <a:spLocks/>
                        </wps:cNvSpPr>
                        <wps:spPr bwMode="auto">
                          <a:xfrm>
                            <a:off x="684" y="8917"/>
                            <a:ext cx="505" cy="20"/>
                          </a:xfrm>
                          <a:custGeom>
                            <a:avLst/>
                            <a:gdLst>
                              <a:gd name="T0" fmla="*/ 505 w 505"/>
                              <a:gd name="T1" fmla="*/ 20 h 20"/>
                              <a:gd name="T2" fmla="*/ 505 w 505"/>
                              <a:gd name="T3" fmla="*/ 20 h 20"/>
                              <a:gd name="T4" fmla="*/ 480 w 505"/>
                              <a:gd name="T5" fmla="*/ 10 h 20"/>
                              <a:gd name="T6" fmla="*/ 435 w 505"/>
                              <a:gd name="T7" fmla="*/ 0 h 20"/>
                              <a:gd name="T8" fmla="*/ 400 w 505"/>
                              <a:gd name="T9" fmla="*/ 0 h 20"/>
                              <a:gd name="T10" fmla="*/ 360 w 505"/>
                              <a:gd name="T11" fmla="*/ 0 h 20"/>
                              <a:gd name="T12" fmla="*/ 310 w 505"/>
                              <a:gd name="T13" fmla="*/ 10 h 20"/>
                              <a:gd name="T14" fmla="*/ 250 w 505"/>
                              <a:gd name="T15" fmla="*/ 20 h 20"/>
                              <a:gd name="T16" fmla="*/ 245 w 505"/>
                              <a:gd name="T17" fmla="*/ 20 h 20"/>
                              <a:gd name="T18" fmla="*/ 245 w 505"/>
                              <a:gd name="T19" fmla="*/ 20 h 20"/>
                              <a:gd name="T20" fmla="*/ 185 w 505"/>
                              <a:gd name="T21" fmla="*/ 10 h 20"/>
                              <a:gd name="T22" fmla="*/ 135 w 505"/>
                              <a:gd name="T23" fmla="*/ 5 h 20"/>
                              <a:gd name="T24" fmla="*/ 95 w 505"/>
                              <a:gd name="T25" fmla="*/ 0 h 20"/>
                              <a:gd name="T26" fmla="*/ 60 w 505"/>
                              <a:gd name="T27" fmla="*/ 0 h 20"/>
                              <a:gd name="T28" fmla="*/ 15 w 505"/>
                              <a:gd name="T29" fmla="*/ 10 h 20"/>
                              <a:gd name="T30" fmla="*/ 5 w 505"/>
                              <a:gd name="T31" fmla="*/ 15 h 20"/>
                              <a:gd name="T32" fmla="*/ 0 w 505"/>
                              <a:gd name="T33" fmla="*/ 2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05" h="20">
                                <a:moveTo>
                                  <a:pt x="505" y="20"/>
                                </a:moveTo>
                                <a:lnTo>
                                  <a:pt x="505" y="20"/>
                                </a:lnTo>
                                <a:lnTo>
                                  <a:pt x="480" y="10"/>
                                </a:lnTo>
                                <a:lnTo>
                                  <a:pt x="435" y="0"/>
                                </a:lnTo>
                                <a:lnTo>
                                  <a:pt x="400" y="0"/>
                                </a:lnTo>
                                <a:lnTo>
                                  <a:pt x="360" y="0"/>
                                </a:lnTo>
                                <a:lnTo>
                                  <a:pt x="310" y="10"/>
                                </a:lnTo>
                                <a:lnTo>
                                  <a:pt x="250" y="20"/>
                                </a:lnTo>
                                <a:lnTo>
                                  <a:pt x="245" y="20"/>
                                </a:lnTo>
                                <a:lnTo>
                                  <a:pt x="185" y="10"/>
                                </a:lnTo>
                                <a:lnTo>
                                  <a:pt x="135" y="5"/>
                                </a:lnTo>
                                <a:lnTo>
                                  <a:pt x="95" y="0"/>
                                </a:lnTo>
                                <a:lnTo>
                                  <a:pt x="60" y="0"/>
                                </a:lnTo>
                                <a:lnTo>
                                  <a:pt x="15" y="10"/>
                                </a:lnTo>
                                <a:lnTo>
                                  <a:pt x="5" y="15"/>
                                </a:ln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Freeform 117"/>
                        <wps:cNvSpPr>
                          <a:spLocks/>
                        </wps:cNvSpPr>
                        <wps:spPr bwMode="auto">
                          <a:xfrm>
                            <a:off x="684" y="8892"/>
                            <a:ext cx="505" cy="45"/>
                          </a:xfrm>
                          <a:custGeom>
                            <a:avLst/>
                            <a:gdLst>
                              <a:gd name="T0" fmla="*/ 505 w 505"/>
                              <a:gd name="T1" fmla="*/ 45 h 45"/>
                              <a:gd name="T2" fmla="*/ 505 w 505"/>
                              <a:gd name="T3" fmla="*/ 45 h 45"/>
                              <a:gd name="T4" fmla="*/ 465 w 505"/>
                              <a:gd name="T5" fmla="*/ 30 h 45"/>
                              <a:gd name="T6" fmla="*/ 415 w 505"/>
                              <a:gd name="T7" fmla="*/ 20 h 45"/>
                              <a:gd name="T8" fmla="*/ 350 w 505"/>
                              <a:gd name="T9" fmla="*/ 10 h 45"/>
                              <a:gd name="T10" fmla="*/ 275 w 505"/>
                              <a:gd name="T11" fmla="*/ 0 h 45"/>
                              <a:gd name="T12" fmla="*/ 190 w 505"/>
                              <a:gd name="T13" fmla="*/ 5 h 45"/>
                              <a:gd name="T14" fmla="*/ 145 w 505"/>
                              <a:gd name="T15" fmla="*/ 10 h 45"/>
                              <a:gd name="T16" fmla="*/ 95 w 505"/>
                              <a:gd name="T17" fmla="*/ 15 h 45"/>
                              <a:gd name="T18" fmla="*/ 50 w 505"/>
                              <a:gd name="T19" fmla="*/ 30 h 45"/>
                              <a:gd name="T20" fmla="*/ 0 w 505"/>
                              <a:gd name="T21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05" h="45">
                                <a:moveTo>
                                  <a:pt x="505" y="45"/>
                                </a:moveTo>
                                <a:lnTo>
                                  <a:pt x="505" y="45"/>
                                </a:lnTo>
                                <a:lnTo>
                                  <a:pt x="465" y="30"/>
                                </a:lnTo>
                                <a:lnTo>
                                  <a:pt x="415" y="20"/>
                                </a:lnTo>
                                <a:lnTo>
                                  <a:pt x="350" y="10"/>
                                </a:lnTo>
                                <a:lnTo>
                                  <a:pt x="275" y="0"/>
                                </a:lnTo>
                                <a:lnTo>
                                  <a:pt x="190" y="5"/>
                                </a:lnTo>
                                <a:lnTo>
                                  <a:pt x="145" y="10"/>
                                </a:lnTo>
                                <a:lnTo>
                                  <a:pt x="95" y="15"/>
                                </a:lnTo>
                                <a:lnTo>
                                  <a:pt x="50" y="30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Freeform 118"/>
                        <wps:cNvSpPr>
                          <a:spLocks/>
                        </wps:cNvSpPr>
                        <wps:spPr bwMode="auto">
                          <a:xfrm>
                            <a:off x="694" y="8842"/>
                            <a:ext cx="495" cy="1"/>
                          </a:xfrm>
                          <a:custGeom>
                            <a:avLst/>
                            <a:gdLst>
                              <a:gd name="T0" fmla="*/ 495 w 495"/>
                              <a:gd name="T1" fmla="*/ 495 w 495"/>
                              <a:gd name="T2" fmla="*/ 0 w 49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495">
                                <a:moveTo>
                                  <a:pt x="495" y="0"/>
                                </a:moveTo>
                                <a:lnTo>
                                  <a:pt x="49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" name="Freeform 119"/>
                        <wps:cNvSpPr>
                          <a:spLocks/>
                        </wps:cNvSpPr>
                        <wps:spPr bwMode="auto">
                          <a:xfrm>
                            <a:off x="694" y="8812"/>
                            <a:ext cx="495" cy="1"/>
                          </a:xfrm>
                          <a:custGeom>
                            <a:avLst/>
                            <a:gdLst>
                              <a:gd name="T0" fmla="*/ 495 w 495"/>
                              <a:gd name="T1" fmla="*/ 495 w 495"/>
                              <a:gd name="T2" fmla="*/ 0 w 49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495">
                                <a:moveTo>
                                  <a:pt x="495" y="0"/>
                                </a:moveTo>
                                <a:lnTo>
                                  <a:pt x="49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" name="Freeform 120"/>
                        <wps:cNvSpPr>
                          <a:spLocks/>
                        </wps:cNvSpPr>
                        <wps:spPr bwMode="auto">
                          <a:xfrm>
                            <a:off x="415" y="8627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10 h 50"/>
                              <a:gd name="T2" fmla="*/ 249 w 249"/>
                              <a:gd name="T3" fmla="*/ 10 h 50"/>
                              <a:gd name="T4" fmla="*/ 239 w 249"/>
                              <a:gd name="T5" fmla="*/ 20 h 50"/>
                              <a:gd name="T6" fmla="*/ 224 w 249"/>
                              <a:gd name="T7" fmla="*/ 30 h 50"/>
                              <a:gd name="T8" fmla="*/ 199 w 249"/>
                              <a:gd name="T9" fmla="*/ 45 h 50"/>
                              <a:gd name="T10" fmla="*/ 169 w 249"/>
                              <a:gd name="T11" fmla="*/ 45 h 50"/>
                              <a:gd name="T12" fmla="*/ 139 w 249"/>
                              <a:gd name="T13" fmla="*/ 40 h 50"/>
                              <a:gd name="T14" fmla="*/ 114 w 249"/>
                              <a:gd name="T15" fmla="*/ 30 h 50"/>
                              <a:gd name="T16" fmla="*/ 94 w 249"/>
                              <a:gd name="T17" fmla="*/ 20 h 50"/>
                              <a:gd name="T18" fmla="*/ 64 w 249"/>
                              <a:gd name="T19" fmla="*/ 0 h 50"/>
                              <a:gd name="T20" fmla="*/ 64 w 249"/>
                              <a:gd name="T21" fmla="*/ 0 h 50"/>
                              <a:gd name="T22" fmla="*/ 59 w 249"/>
                              <a:gd name="T23" fmla="*/ 0 h 50"/>
                              <a:gd name="T24" fmla="*/ 49 w 249"/>
                              <a:gd name="T25" fmla="*/ 0 h 50"/>
                              <a:gd name="T26" fmla="*/ 34 w 249"/>
                              <a:gd name="T27" fmla="*/ 15 h 50"/>
                              <a:gd name="T28" fmla="*/ 14 w 249"/>
                              <a:gd name="T29" fmla="*/ 50 h 50"/>
                              <a:gd name="T30" fmla="*/ 0 w 249"/>
                              <a:gd name="T31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10"/>
                                </a:moveTo>
                                <a:lnTo>
                                  <a:pt x="249" y="10"/>
                                </a:lnTo>
                                <a:lnTo>
                                  <a:pt x="239" y="20"/>
                                </a:lnTo>
                                <a:lnTo>
                                  <a:pt x="224" y="30"/>
                                </a:lnTo>
                                <a:lnTo>
                                  <a:pt x="199" y="45"/>
                                </a:lnTo>
                                <a:lnTo>
                                  <a:pt x="169" y="45"/>
                                </a:lnTo>
                                <a:lnTo>
                                  <a:pt x="139" y="40"/>
                                </a:lnTo>
                                <a:lnTo>
                                  <a:pt x="114" y="30"/>
                                </a:lnTo>
                                <a:lnTo>
                                  <a:pt x="94" y="20"/>
                                </a:lnTo>
                                <a:lnTo>
                                  <a:pt x="64" y="0"/>
                                </a:lnTo>
                                <a:lnTo>
                                  <a:pt x="59" y="0"/>
                                </a:lnTo>
                                <a:lnTo>
                                  <a:pt x="49" y="0"/>
                                </a:lnTo>
                                <a:lnTo>
                                  <a:pt x="34" y="15"/>
                                </a:lnTo>
                                <a:lnTo>
                                  <a:pt x="14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" name="Freeform 121"/>
                        <wps:cNvSpPr>
                          <a:spLocks/>
                        </wps:cNvSpPr>
                        <wps:spPr bwMode="auto">
                          <a:xfrm>
                            <a:off x="584" y="8937"/>
                            <a:ext cx="100" cy="250"/>
                          </a:xfrm>
                          <a:custGeom>
                            <a:avLst/>
                            <a:gdLst>
                              <a:gd name="T0" fmla="*/ 100 w 100"/>
                              <a:gd name="T1" fmla="*/ 0 h 250"/>
                              <a:gd name="T2" fmla="*/ 100 w 100"/>
                              <a:gd name="T3" fmla="*/ 0 h 250"/>
                              <a:gd name="T4" fmla="*/ 90 w 100"/>
                              <a:gd name="T5" fmla="*/ 20 h 250"/>
                              <a:gd name="T6" fmla="*/ 80 w 100"/>
                              <a:gd name="T7" fmla="*/ 45 h 250"/>
                              <a:gd name="T8" fmla="*/ 65 w 100"/>
                              <a:gd name="T9" fmla="*/ 75 h 250"/>
                              <a:gd name="T10" fmla="*/ 60 w 100"/>
                              <a:gd name="T11" fmla="*/ 100 h 250"/>
                              <a:gd name="T12" fmla="*/ 60 w 100"/>
                              <a:gd name="T13" fmla="*/ 100 h 250"/>
                              <a:gd name="T14" fmla="*/ 60 w 100"/>
                              <a:gd name="T15" fmla="*/ 125 h 250"/>
                              <a:gd name="T16" fmla="*/ 60 w 100"/>
                              <a:gd name="T17" fmla="*/ 150 h 250"/>
                              <a:gd name="T18" fmla="*/ 70 w 100"/>
                              <a:gd name="T19" fmla="*/ 170 h 250"/>
                              <a:gd name="T20" fmla="*/ 80 w 100"/>
                              <a:gd name="T21" fmla="*/ 180 h 250"/>
                              <a:gd name="T22" fmla="*/ 80 w 100"/>
                              <a:gd name="T23" fmla="*/ 180 h 250"/>
                              <a:gd name="T24" fmla="*/ 85 w 100"/>
                              <a:gd name="T25" fmla="*/ 190 h 250"/>
                              <a:gd name="T26" fmla="*/ 80 w 100"/>
                              <a:gd name="T27" fmla="*/ 195 h 250"/>
                              <a:gd name="T28" fmla="*/ 50 w 100"/>
                              <a:gd name="T29" fmla="*/ 210 h 250"/>
                              <a:gd name="T30" fmla="*/ 20 w 100"/>
                              <a:gd name="T31" fmla="*/ 215 h 250"/>
                              <a:gd name="T32" fmla="*/ 0 w 100"/>
                              <a:gd name="T33" fmla="*/ 215 h 250"/>
                              <a:gd name="T34" fmla="*/ 0 w 100"/>
                              <a:gd name="T35" fmla="*/ 215 h 250"/>
                              <a:gd name="T36" fmla="*/ 40 w 100"/>
                              <a:gd name="T37" fmla="*/ 235 h 250"/>
                              <a:gd name="T38" fmla="*/ 80 w 100"/>
                              <a:gd name="T39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0" h="250">
                                <a:moveTo>
                                  <a:pt x="100" y="0"/>
                                </a:moveTo>
                                <a:lnTo>
                                  <a:pt x="100" y="0"/>
                                </a:lnTo>
                                <a:lnTo>
                                  <a:pt x="90" y="20"/>
                                </a:lnTo>
                                <a:lnTo>
                                  <a:pt x="80" y="45"/>
                                </a:lnTo>
                                <a:lnTo>
                                  <a:pt x="65" y="75"/>
                                </a:lnTo>
                                <a:lnTo>
                                  <a:pt x="60" y="100"/>
                                </a:lnTo>
                                <a:lnTo>
                                  <a:pt x="60" y="125"/>
                                </a:lnTo>
                                <a:lnTo>
                                  <a:pt x="60" y="150"/>
                                </a:lnTo>
                                <a:lnTo>
                                  <a:pt x="70" y="170"/>
                                </a:lnTo>
                                <a:lnTo>
                                  <a:pt x="80" y="180"/>
                                </a:lnTo>
                                <a:lnTo>
                                  <a:pt x="85" y="190"/>
                                </a:lnTo>
                                <a:lnTo>
                                  <a:pt x="80" y="195"/>
                                </a:lnTo>
                                <a:lnTo>
                                  <a:pt x="50" y="210"/>
                                </a:lnTo>
                                <a:lnTo>
                                  <a:pt x="20" y="215"/>
                                </a:lnTo>
                                <a:lnTo>
                                  <a:pt x="0" y="215"/>
                                </a:lnTo>
                                <a:lnTo>
                                  <a:pt x="40" y="235"/>
                                </a:lnTo>
                                <a:lnTo>
                                  <a:pt x="80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Freeform 122"/>
                        <wps:cNvSpPr>
                          <a:spLocks/>
                        </wps:cNvSpPr>
                        <wps:spPr bwMode="auto">
                          <a:xfrm>
                            <a:off x="420" y="8672"/>
                            <a:ext cx="244" cy="405"/>
                          </a:xfrm>
                          <a:custGeom>
                            <a:avLst/>
                            <a:gdLst>
                              <a:gd name="T0" fmla="*/ 244 w 244"/>
                              <a:gd name="T1" fmla="*/ 215 h 405"/>
                              <a:gd name="T2" fmla="*/ 244 w 244"/>
                              <a:gd name="T3" fmla="*/ 215 h 405"/>
                              <a:gd name="T4" fmla="*/ 239 w 244"/>
                              <a:gd name="T5" fmla="*/ 130 h 405"/>
                              <a:gd name="T6" fmla="*/ 234 w 244"/>
                              <a:gd name="T7" fmla="*/ 95 h 405"/>
                              <a:gd name="T8" fmla="*/ 229 w 244"/>
                              <a:gd name="T9" fmla="*/ 65 h 405"/>
                              <a:gd name="T10" fmla="*/ 214 w 244"/>
                              <a:gd name="T11" fmla="*/ 35 h 405"/>
                              <a:gd name="T12" fmla="*/ 199 w 244"/>
                              <a:gd name="T13" fmla="*/ 15 h 405"/>
                              <a:gd name="T14" fmla="*/ 179 w 244"/>
                              <a:gd name="T15" fmla="*/ 5 h 405"/>
                              <a:gd name="T16" fmla="*/ 149 w 244"/>
                              <a:gd name="T17" fmla="*/ 0 h 405"/>
                              <a:gd name="T18" fmla="*/ 149 w 244"/>
                              <a:gd name="T19" fmla="*/ 0 h 405"/>
                              <a:gd name="T20" fmla="*/ 119 w 244"/>
                              <a:gd name="T21" fmla="*/ 0 h 405"/>
                              <a:gd name="T22" fmla="*/ 94 w 244"/>
                              <a:gd name="T23" fmla="*/ 15 h 405"/>
                              <a:gd name="T24" fmla="*/ 69 w 244"/>
                              <a:gd name="T25" fmla="*/ 35 h 405"/>
                              <a:gd name="T26" fmla="*/ 44 w 244"/>
                              <a:gd name="T27" fmla="*/ 60 h 405"/>
                              <a:gd name="T28" fmla="*/ 24 w 244"/>
                              <a:gd name="T29" fmla="*/ 90 h 405"/>
                              <a:gd name="T30" fmla="*/ 14 w 244"/>
                              <a:gd name="T31" fmla="*/ 130 h 405"/>
                              <a:gd name="T32" fmla="*/ 4 w 244"/>
                              <a:gd name="T33" fmla="*/ 170 h 405"/>
                              <a:gd name="T34" fmla="*/ 0 w 244"/>
                              <a:gd name="T35" fmla="*/ 215 h 405"/>
                              <a:gd name="T36" fmla="*/ 0 w 244"/>
                              <a:gd name="T37" fmla="*/ 215 h 405"/>
                              <a:gd name="T38" fmla="*/ 0 w 244"/>
                              <a:gd name="T39" fmla="*/ 240 h 405"/>
                              <a:gd name="T40" fmla="*/ 4 w 244"/>
                              <a:gd name="T41" fmla="*/ 270 h 405"/>
                              <a:gd name="T42" fmla="*/ 14 w 244"/>
                              <a:gd name="T43" fmla="*/ 300 h 405"/>
                              <a:gd name="T44" fmla="*/ 29 w 244"/>
                              <a:gd name="T45" fmla="*/ 330 h 405"/>
                              <a:gd name="T46" fmla="*/ 49 w 244"/>
                              <a:gd name="T47" fmla="*/ 360 h 405"/>
                              <a:gd name="T48" fmla="*/ 69 w 244"/>
                              <a:gd name="T49" fmla="*/ 380 h 405"/>
                              <a:gd name="T50" fmla="*/ 89 w 244"/>
                              <a:gd name="T51" fmla="*/ 395 h 405"/>
                              <a:gd name="T52" fmla="*/ 114 w 244"/>
                              <a:gd name="T53" fmla="*/ 400 h 405"/>
                              <a:gd name="T54" fmla="*/ 114 w 244"/>
                              <a:gd name="T55" fmla="*/ 400 h 405"/>
                              <a:gd name="T56" fmla="*/ 134 w 244"/>
                              <a:gd name="T57" fmla="*/ 405 h 405"/>
                              <a:gd name="T58" fmla="*/ 154 w 244"/>
                              <a:gd name="T59" fmla="*/ 405 h 405"/>
                              <a:gd name="T60" fmla="*/ 174 w 244"/>
                              <a:gd name="T61" fmla="*/ 405 h 405"/>
                              <a:gd name="T62" fmla="*/ 189 w 244"/>
                              <a:gd name="T63" fmla="*/ 395 h 405"/>
                              <a:gd name="T64" fmla="*/ 199 w 244"/>
                              <a:gd name="T65" fmla="*/ 390 h 405"/>
                              <a:gd name="T66" fmla="*/ 209 w 244"/>
                              <a:gd name="T67" fmla="*/ 375 h 405"/>
                              <a:gd name="T68" fmla="*/ 224 w 244"/>
                              <a:gd name="T69" fmla="*/ 350 h 405"/>
                              <a:gd name="T70" fmla="*/ 224 w 244"/>
                              <a:gd name="T71" fmla="*/ 350 h 405"/>
                              <a:gd name="T72" fmla="*/ 234 w 244"/>
                              <a:gd name="T73" fmla="*/ 325 h 405"/>
                              <a:gd name="T74" fmla="*/ 239 w 244"/>
                              <a:gd name="T75" fmla="*/ 300 h 405"/>
                              <a:gd name="T76" fmla="*/ 239 w 244"/>
                              <a:gd name="T77" fmla="*/ 270 h 405"/>
                              <a:gd name="T78" fmla="*/ 239 w 244"/>
                              <a:gd name="T79" fmla="*/ 270 h 405"/>
                              <a:gd name="T80" fmla="*/ 244 w 244"/>
                              <a:gd name="T81" fmla="*/ 255 h 405"/>
                              <a:gd name="T82" fmla="*/ 244 w 244"/>
                              <a:gd name="T83" fmla="*/ 215 h 405"/>
                              <a:gd name="T84" fmla="*/ 244 w 244"/>
                              <a:gd name="T85" fmla="*/ 215 h 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44" h="405">
                                <a:moveTo>
                                  <a:pt x="244" y="215"/>
                                </a:moveTo>
                                <a:lnTo>
                                  <a:pt x="244" y="215"/>
                                </a:lnTo>
                                <a:lnTo>
                                  <a:pt x="239" y="130"/>
                                </a:lnTo>
                                <a:lnTo>
                                  <a:pt x="234" y="95"/>
                                </a:lnTo>
                                <a:lnTo>
                                  <a:pt x="229" y="65"/>
                                </a:lnTo>
                                <a:lnTo>
                                  <a:pt x="214" y="35"/>
                                </a:lnTo>
                                <a:lnTo>
                                  <a:pt x="199" y="15"/>
                                </a:lnTo>
                                <a:lnTo>
                                  <a:pt x="179" y="5"/>
                                </a:lnTo>
                                <a:lnTo>
                                  <a:pt x="149" y="0"/>
                                </a:lnTo>
                                <a:lnTo>
                                  <a:pt x="119" y="0"/>
                                </a:lnTo>
                                <a:lnTo>
                                  <a:pt x="94" y="15"/>
                                </a:lnTo>
                                <a:lnTo>
                                  <a:pt x="69" y="35"/>
                                </a:lnTo>
                                <a:lnTo>
                                  <a:pt x="44" y="60"/>
                                </a:lnTo>
                                <a:lnTo>
                                  <a:pt x="24" y="90"/>
                                </a:lnTo>
                                <a:lnTo>
                                  <a:pt x="14" y="130"/>
                                </a:lnTo>
                                <a:lnTo>
                                  <a:pt x="4" y="170"/>
                                </a:lnTo>
                                <a:lnTo>
                                  <a:pt x="0" y="215"/>
                                </a:lnTo>
                                <a:lnTo>
                                  <a:pt x="0" y="240"/>
                                </a:lnTo>
                                <a:lnTo>
                                  <a:pt x="4" y="270"/>
                                </a:lnTo>
                                <a:lnTo>
                                  <a:pt x="14" y="300"/>
                                </a:lnTo>
                                <a:lnTo>
                                  <a:pt x="29" y="330"/>
                                </a:lnTo>
                                <a:lnTo>
                                  <a:pt x="49" y="360"/>
                                </a:lnTo>
                                <a:lnTo>
                                  <a:pt x="69" y="380"/>
                                </a:lnTo>
                                <a:lnTo>
                                  <a:pt x="89" y="395"/>
                                </a:lnTo>
                                <a:lnTo>
                                  <a:pt x="114" y="400"/>
                                </a:lnTo>
                                <a:lnTo>
                                  <a:pt x="134" y="405"/>
                                </a:lnTo>
                                <a:lnTo>
                                  <a:pt x="154" y="405"/>
                                </a:lnTo>
                                <a:lnTo>
                                  <a:pt x="174" y="405"/>
                                </a:lnTo>
                                <a:lnTo>
                                  <a:pt x="189" y="395"/>
                                </a:lnTo>
                                <a:lnTo>
                                  <a:pt x="199" y="390"/>
                                </a:lnTo>
                                <a:lnTo>
                                  <a:pt x="209" y="375"/>
                                </a:lnTo>
                                <a:lnTo>
                                  <a:pt x="224" y="350"/>
                                </a:lnTo>
                                <a:lnTo>
                                  <a:pt x="234" y="325"/>
                                </a:lnTo>
                                <a:lnTo>
                                  <a:pt x="239" y="300"/>
                                </a:lnTo>
                                <a:lnTo>
                                  <a:pt x="239" y="270"/>
                                </a:lnTo>
                                <a:lnTo>
                                  <a:pt x="244" y="255"/>
                                </a:lnTo>
                                <a:lnTo>
                                  <a:pt x="244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" name="Freeform 123"/>
                        <wps:cNvSpPr>
                          <a:spLocks/>
                        </wps:cNvSpPr>
                        <wps:spPr bwMode="auto">
                          <a:xfrm>
                            <a:off x="469" y="8737"/>
                            <a:ext cx="195" cy="280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50 h 280"/>
                              <a:gd name="T2" fmla="*/ 195 w 195"/>
                              <a:gd name="T3" fmla="*/ 150 h 280"/>
                              <a:gd name="T4" fmla="*/ 195 w 195"/>
                              <a:gd name="T5" fmla="*/ 120 h 280"/>
                              <a:gd name="T6" fmla="*/ 190 w 195"/>
                              <a:gd name="T7" fmla="*/ 95 h 280"/>
                              <a:gd name="T8" fmla="*/ 180 w 195"/>
                              <a:gd name="T9" fmla="*/ 70 h 280"/>
                              <a:gd name="T10" fmla="*/ 170 w 195"/>
                              <a:gd name="T11" fmla="*/ 45 h 280"/>
                              <a:gd name="T12" fmla="*/ 155 w 195"/>
                              <a:gd name="T13" fmla="*/ 30 h 280"/>
                              <a:gd name="T14" fmla="*/ 140 w 195"/>
                              <a:gd name="T15" fmla="*/ 15 h 280"/>
                              <a:gd name="T16" fmla="*/ 120 w 195"/>
                              <a:gd name="T17" fmla="*/ 5 h 280"/>
                              <a:gd name="T18" fmla="*/ 100 w 195"/>
                              <a:gd name="T19" fmla="*/ 0 h 280"/>
                              <a:gd name="T20" fmla="*/ 100 w 195"/>
                              <a:gd name="T21" fmla="*/ 0 h 280"/>
                              <a:gd name="T22" fmla="*/ 80 w 195"/>
                              <a:gd name="T23" fmla="*/ 5 h 280"/>
                              <a:gd name="T24" fmla="*/ 60 w 195"/>
                              <a:gd name="T25" fmla="*/ 10 h 280"/>
                              <a:gd name="T26" fmla="*/ 45 w 195"/>
                              <a:gd name="T27" fmla="*/ 25 h 280"/>
                              <a:gd name="T28" fmla="*/ 30 w 195"/>
                              <a:gd name="T29" fmla="*/ 45 h 280"/>
                              <a:gd name="T30" fmla="*/ 15 w 195"/>
                              <a:gd name="T31" fmla="*/ 65 h 280"/>
                              <a:gd name="T32" fmla="*/ 5 w 195"/>
                              <a:gd name="T33" fmla="*/ 90 h 280"/>
                              <a:gd name="T34" fmla="*/ 0 w 195"/>
                              <a:gd name="T35" fmla="*/ 120 h 280"/>
                              <a:gd name="T36" fmla="*/ 0 w 195"/>
                              <a:gd name="T37" fmla="*/ 150 h 280"/>
                              <a:gd name="T38" fmla="*/ 0 w 195"/>
                              <a:gd name="T39" fmla="*/ 150 h 280"/>
                              <a:gd name="T40" fmla="*/ 0 w 195"/>
                              <a:gd name="T41" fmla="*/ 180 h 280"/>
                              <a:gd name="T42" fmla="*/ 10 w 195"/>
                              <a:gd name="T43" fmla="*/ 220 h 280"/>
                              <a:gd name="T44" fmla="*/ 30 w 195"/>
                              <a:gd name="T45" fmla="*/ 250 h 280"/>
                              <a:gd name="T46" fmla="*/ 40 w 195"/>
                              <a:gd name="T47" fmla="*/ 260 h 280"/>
                              <a:gd name="T48" fmla="*/ 50 w 195"/>
                              <a:gd name="T49" fmla="*/ 265 h 280"/>
                              <a:gd name="T50" fmla="*/ 50 w 195"/>
                              <a:gd name="T51" fmla="*/ 265 h 280"/>
                              <a:gd name="T52" fmla="*/ 75 w 195"/>
                              <a:gd name="T53" fmla="*/ 275 h 280"/>
                              <a:gd name="T54" fmla="*/ 100 w 195"/>
                              <a:gd name="T55" fmla="*/ 280 h 280"/>
                              <a:gd name="T56" fmla="*/ 120 w 195"/>
                              <a:gd name="T57" fmla="*/ 270 h 280"/>
                              <a:gd name="T58" fmla="*/ 135 w 195"/>
                              <a:gd name="T59" fmla="*/ 260 h 280"/>
                              <a:gd name="T60" fmla="*/ 135 w 195"/>
                              <a:gd name="T61" fmla="*/ 260 h 280"/>
                              <a:gd name="T62" fmla="*/ 150 w 195"/>
                              <a:gd name="T63" fmla="*/ 245 h 280"/>
                              <a:gd name="T64" fmla="*/ 160 w 195"/>
                              <a:gd name="T65" fmla="*/ 230 h 280"/>
                              <a:gd name="T66" fmla="*/ 175 w 195"/>
                              <a:gd name="T67" fmla="*/ 200 h 280"/>
                              <a:gd name="T68" fmla="*/ 175 w 195"/>
                              <a:gd name="T69" fmla="*/ 200 h 280"/>
                              <a:gd name="T70" fmla="*/ 185 w 195"/>
                              <a:gd name="T71" fmla="*/ 190 h 280"/>
                              <a:gd name="T72" fmla="*/ 190 w 195"/>
                              <a:gd name="T73" fmla="*/ 185 h 280"/>
                              <a:gd name="T74" fmla="*/ 195 w 195"/>
                              <a:gd name="T75" fmla="*/ 175 h 280"/>
                              <a:gd name="T76" fmla="*/ 195 w 195"/>
                              <a:gd name="T77" fmla="*/ 150 h 280"/>
                              <a:gd name="T78" fmla="*/ 195 w 195"/>
                              <a:gd name="T79" fmla="*/ 150 h 2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95" h="280">
                                <a:moveTo>
                                  <a:pt x="195" y="150"/>
                                </a:moveTo>
                                <a:lnTo>
                                  <a:pt x="195" y="150"/>
                                </a:lnTo>
                                <a:lnTo>
                                  <a:pt x="195" y="120"/>
                                </a:lnTo>
                                <a:lnTo>
                                  <a:pt x="190" y="95"/>
                                </a:lnTo>
                                <a:lnTo>
                                  <a:pt x="180" y="70"/>
                                </a:lnTo>
                                <a:lnTo>
                                  <a:pt x="170" y="45"/>
                                </a:lnTo>
                                <a:lnTo>
                                  <a:pt x="155" y="30"/>
                                </a:lnTo>
                                <a:lnTo>
                                  <a:pt x="140" y="15"/>
                                </a:lnTo>
                                <a:lnTo>
                                  <a:pt x="120" y="5"/>
                                </a:lnTo>
                                <a:lnTo>
                                  <a:pt x="100" y="0"/>
                                </a:lnTo>
                                <a:lnTo>
                                  <a:pt x="80" y="5"/>
                                </a:lnTo>
                                <a:lnTo>
                                  <a:pt x="60" y="10"/>
                                </a:lnTo>
                                <a:lnTo>
                                  <a:pt x="45" y="25"/>
                                </a:lnTo>
                                <a:lnTo>
                                  <a:pt x="30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10" y="220"/>
                                </a:lnTo>
                                <a:lnTo>
                                  <a:pt x="30" y="250"/>
                                </a:lnTo>
                                <a:lnTo>
                                  <a:pt x="40" y="260"/>
                                </a:lnTo>
                                <a:lnTo>
                                  <a:pt x="50" y="265"/>
                                </a:lnTo>
                                <a:lnTo>
                                  <a:pt x="75" y="275"/>
                                </a:lnTo>
                                <a:lnTo>
                                  <a:pt x="100" y="280"/>
                                </a:lnTo>
                                <a:lnTo>
                                  <a:pt x="120" y="270"/>
                                </a:lnTo>
                                <a:lnTo>
                                  <a:pt x="135" y="260"/>
                                </a:lnTo>
                                <a:lnTo>
                                  <a:pt x="150" y="245"/>
                                </a:lnTo>
                                <a:lnTo>
                                  <a:pt x="160" y="230"/>
                                </a:lnTo>
                                <a:lnTo>
                                  <a:pt x="175" y="200"/>
                                </a:lnTo>
                                <a:lnTo>
                                  <a:pt x="185" y="190"/>
                                </a:lnTo>
                                <a:lnTo>
                                  <a:pt x="190" y="185"/>
                                </a:lnTo>
                                <a:lnTo>
                                  <a:pt x="195" y="175"/>
                                </a:lnTo>
                                <a:lnTo>
                                  <a:pt x="195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Freeform 124"/>
                        <wps:cNvSpPr>
                          <a:spLocks/>
                        </wps:cNvSpPr>
                        <wps:spPr bwMode="auto">
                          <a:xfrm>
                            <a:off x="499" y="8782"/>
                            <a:ext cx="165" cy="195"/>
                          </a:xfrm>
                          <a:custGeom>
                            <a:avLst/>
                            <a:gdLst>
                              <a:gd name="T0" fmla="*/ 165 w 165"/>
                              <a:gd name="T1" fmla="*/ 105 h 195"/>
                              <a:gd name="T2" fmla="*/ 165 w 165"/>
                              <a:gd name="T3" fmla="*/ 105 h 195"/>
                              <a:gd name="T4" fmla="*/ 160 w 165"/>
                              <a:gd name="T5" fmla="*/ 85 h 195"/>
                              <a:gd name="T6" fmla="*/ 155 w 165"/>
                              <a:gd name="T7" fmla="*/ 65 h 195"/>
                              <a:gd name="T8" fmla="*/ 145 w 165"/>
                              <a:gd name="T9" fmla="*/ 45 h 195"/>
                              <a:gd name="T10" fmla="*/ 135 w 165"/>
                              <a:gd name="T11" fmla="*/ 30 h 195"/>
                              <a:gd name="T12" fmla="*/ 120 w 165"/>
                              <a:gd name="T13" fmla="*/ 20 h 195"/>
                              <a:gd name="T14" fmla="*/ 100 w 165"/>
                              <a:gd name="T15" fmla="*/ 10 h 195"/>
                              <a:gd name="T16" fmla="*/ 85 w 165"/>
                              <a:gd name="T17" fmla="*/ 5 h 195"/>
                              <a:gd name="T18" fmla="*/ 70 w 165"/>
                              <a:gd name="T19" fmla="*/ 0 h 195"/>
                              <a:gd name="T20" fmla="*/ 70 w 165"/>
                              <a:gd name="T21" fmla="*/ 0 h 195"/>
                              <a:gd name="T22" fmla="*/ 55 w 165"/>
                              <a:gd name="T23" fmla="*/ 0 h 195"/>
                              <a:gd name="T24" fmla="*/ 45 w 165"/>
                              <a:gd name="T25" fmla="*/ 10 h 195"/>
                              <a:gd name="T26" fmla="*/ 30 w 165"/>
                              <a:gd name="T27" fmla="*/ 20 h 195"/>
                              <a:gd name="T28" fmla="*/ 20 w 165"/>
                              <a:gd name="T29" fmla="*/ 30 h 195"/>
                              <a:gd name="T30" fmla="*/ 5 w 165"/>
                              <a:gd name="T31" fmla="*/ 65 h 195"/>
                              <a:gd name="T32" fmla="*/ 0 w 165"/>
                              <a:gd name="T33" fmla="*/ 105 h 195"/>
                              <a:gd name="T34" fmla="*/ 0 w 165"/>
                              <a:gd name="T35" fmla="*/ 105 h 195"/>
                              <a:gd name="T36" fmla="*/ 0 w 165"/>
                              <a:gd name="T37" fmla="*/ 130 h 195"/>
                              <a:gd name="T38" fmla="*/ 5 w 165"/>
                              <a:gd name="T39" fmla="*/ 150 h 195"/>
                              <a:gd name="T40" fmla="*/ 15 w 165"/>
                              <a:gd name="T41" fmla="*/ 165 h 195"/>
                              <a:gd name="T42" fmla="*/ 30 w 165"/>
                              <a:gd name="T43" fmla="*/ 180 h 195"/>
                              <a:gd name="T44" fmla="*/ 40 w 165"/>
                              <a:gd name="T45" fmla="*/ 190 h 195"/>
                              <a:gd name="T46" fmla="*/ 55 w 165"/>
                              <a:gd name="T47" fmla="*/ 195 h 195"/>
                              <a:gd name="T48" fmla="*/ 70 w 165"/>
                              <a:gd name="T49" fmla="*/ 195 h 195"/>
                              <a:gd name="T50" fmla="*/ 85 w 165"/>
                              <a:gd name="T51" fmla="*/ 185 h 195"/>
                              <a:gd name="T52" fmla="*/ 85 w 165"/>
                              <a:gd name="T53" fmla="*/ 185 h 195"/>
                              <a:gd name="T54" fmla="*/ 110 w 165"/>
                              <a:gd name="T55" fmla="*/ 170 h 195"/>
                              <a:gd name="T56" fmla="*/ 135 w 165"/>
                              <a:gd name="T57" fmla="*/ 150 h 195"/>
                              <a:gd name="T58" fmla="*/ 135 w 165"/>
                              <a:gd name="T59" fmla="*/ 150 h 195"/>
                              <a:gd name="T60" fmla="*/ 145 w 165"/>
                              <a:gd name="T61" fmla="*/ 140 h 195"/>
                              <a:gd name="T62" fmla="*/ 155 w 165"/>
                              <a:gd name="T63" fmla="*/ 135 h 195"/>
                              <a:gd name="T64" fmla="*/ 165 w 165"/>
                              <a:gd name="T65" fmla="*/ 125 h 195"/>
                              <a:gd name="T66" fmla="*/ 165 w 165"/>
                              <a:gd name="T67" fmla="*/ 105 h 195"/>
                              <a:gd name="T68" fmla="*/ 165 w 165"/>
                              <a:gd name="T69" fmla="*/ 105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65" h="195">
                                <a:moveTo>
                                  <a:pt x="165" y="105"/>
                                </a:moveTo>
                                <a:lnTo>
                                  <a:pt x="165" y="105"/>
                                </a:lnTo>
                                <a:lnTo>
                                  <a:pt x="160" y="85"/>
                                </a:lnTo>
                                <a:lnTo>
                                  <a:pt x="155" y="65"/>
                                </a:lnTo>
                                <a:lnTo>
                                  <a:pt x="145" y="45"/>
                                </a:lnTo>
                                <a:lnTo>
                                  <a:pt x="135" y="30"/>
                                </a:lnTo>
                                <a:lnTo>
                                  <a:pt x="120" y="20"/>
                                </a:lnTo>
                                <a:lnTo>
                                  <a:pt x="100" y="10"/>
                                </a:lnTo>
                                <a:lnTo>
                                  <a:pt x="85" y="5"/>
                                </a:lnTo>
                                <a:lnTo>
                                  <a:pt x="70" y="0"/>
                                </a:lnTo>
                                <a:lnTo>
                                  <a:pt x="55" y="0"/>
                                </a:lnTo>
                                <a:lnTo>
                                  <a:pt x="45" y="10"/>
                                </a:lnTo>
                                <a:lnTo>
                                  <a:pt x="30" y="20"/>
                                </a:lnTo>
                                <a:lnTo>
                                  <a:pt x="20" y="30"/>
                                </a:lnTo>
                                <a:lnTo>
                                  <a:pt x="5" y="65"/>
                                </a:lnTo>
                                <a:lnTo>
                                  <a:pt x="0" y="105"/>
                                </a:lnTo>
                                <a:lnTo>
                                  <a:pt x="0" y="130"/>
                                </a:lnTo>
                                <a:lnTo>
                                  <a:pt x="5" y="150"/>
                                </a:lnTo>
                                <a:lnTo>
                                  <a:pt x="15" y="165"/>
                                </a:lnTo>
                                <a:lnTo>
                                  <a:pt x="30" y="180"/>
                                </a:lnTo>
                                <a:lnTo>
                                  <a:pt x="40" y="190"/>
                                </a:lnTo>
                                <a:lnTo>
                                  <a:pt x="55" y="195"/>
                                </a:lnTo>
                                <a:lnTo>
                                  <a:pt x="70" y="195"/>
                                </a:lnTo>
                                <a:lnTo>
                                  <a:pt x="85" y="185"/>
                                </a:lnTo>
                                <a:lnTo>
                                  <a:pt x="110" y="170"/>
                                </a:lnTo>
                                <a:lnTo>
                                  <a:pt x="135" y="150"/>
                                </a:lnTo>
                                <a:lnTo>
                                  <a:pt x="145" y="140"/>
                                </a:lnTo>
                                <a:lnTo>
                                  <a:pt x="155" y="135"/>
                                </a:lnTo>
                                <a:lnTo>
                                  <a:pt x="165" y="125"/>
                                </a:lnTo>
                                <a:lnTo>
                                  <a:pt x="165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" name="Freeform 125"/>
                        <wps:cNvSpPr>
                          <a:spLocks/>
                        </wps:cNvSpPr>
                        <wps:spPr bwMode="auto">
                          <a:xfrm>
                            <a:off x="519" y="8812"/>
                            <a:ext cx="145" cy="140"/>
                          </a:xfrm>
                          <a:custGeom>
                            <a:avLst/>
                            <a:gdLst>
                              <a:gd name="T0" fmla="*/ 145 w 145"/>
                              <a:gd name="T1" fmla="*/ 75 h 140"/>
                              <a:gd name="T2" fmla="*/ 145 w 145"/>
                              <a:gd name="T3" fmla="*/ 75 h 140"/>
                              <a:gd name="T4" fmla="*/ 140 w 145"/>
                              <a:gd name="T5" fmla="*/ 60 h 140"/>
                              <a:gd name="T6" fmla="*/ 135 w 145"/>
                              <a:gd name="T7" fmla="*/ 45 h 140"/>
                              <a:gd name="T8" fmla="*/ 120 w 145"/>
                              <a:gd name="T9" fmla="*/ 35 h 140"/>
                              <a:gd name="T10" fmla="*/ 110 w 145"/>
                              <a:gd name="T11" fmla="*/ 25 h 140"/>
                              <a:gd name="T12" fmla="*/ 75 w 145"/>
                              <a:gd name="T13" fmla="*/ 10 h 140"/>
                              <a:gd name="T14" fmla="*/ 50 w 145"/>
                              <a:gd name="T15" fmla="*/ 0 h 140"/>
                              <a:gd name="T16" fmla="*/ 50 w 145"/>
                              <a:gd name="T17" fmla="*/ 0 h 140"/>
                              <a:gd name="T18" fmla="*/ 40 w 145"/>
                              <a:gd name="T19" fmla="*/ 5 h 140"/>
                              <a:gd name="T20" fmla="*/ 30 w 145"/>
                              <a:gd name="T21" fmla="*/ 5 h 140"/>
                              <a:gd name="T22" fmla="*/ 15 w 145"/>
                              <a:gd name="T23" fmla="*/ 25 h 140"/>
                              <a:gd name="T24" fmla="*/ 5 w 145"/>
                              <a:gd name="T25" fmla="*/ 45 h 140"/>
                              <a:gd name="T26" fmla="*/ 0 w 145"/>
                              <a:gd name="T27" fmla="*/ 75 h 140"/>
                              <a:gd name="T28" fmla="*/ 0 w 145"/>
                              <a:gd name="T29" fmla="*/ 75 h 140"/>
                              <a:gd name="T30" fmla="*/ 0 w 145"/>
                              <a:gd name="T31" fmla="*/ 90 h 140"/>
                              <a:gd name="T32" fmla="*/ 5 w 145"/>
                              <a:gd name="T33" fmla="*/ 105 h 140"/>
                              <a:gd name="T34" fmla="*/ 20 w 145"/>
                              <a:gd name="T35" fmla="*/ 125 h 140"/>
                              <a:gd name="T36" fmla="*/ 35 w 145"/>
                              <a:gd name="T37" fmla="*/ 135 h 140"/>
                              <a:gd name="T38" fmla="*/ 45 w 145"/>
                              <a:gd name="T39" fmla="*/ 140 h 140"/>
                              <a:gd name="T40" fmla="*/ 55 w 145"/>
                              <a:gd name="T41" fmla="*/ 135 h 140"/>
                              <a:gd name="T42" fmla="*/ 55 w 145"/>
                              <a:gd name="T43" fmla="*/ 135 h 140"/>
                              <a:gd name="T44" fmla="*/ 105 w 145"/>
                              <a:gd name="T45" fmla="*/ 115 h 140"/>
                              <a:gd name="T46" fmla="*/ 105 w 145"/>
                              <a:gd name="T47" fmla="*/ 115 h 140"/>
                              <a:gd name="T48" fmla="*/ 120 w 145"/>
                              <a:gd name="T49" fmla="*/ 110 h 140"/>
                              <a:gd name="T50" fmla="*/ 135 w 145"/>
                              <a:gd name="T51" fmla="*/ 105 h 140"/>
                              <a:gd name="T52" fmla="*/ 140 w 145"/>
                              <a:gd name="T53" fmla="*/ 95 h 140"/>
                              <a:gd name="T54" fmla="*/ 145 w 145"/>
                              <a:gd name="T55" fmla="*/ 75 h 140"/>
                              <a:gd name="T56" fmla="*/ 145 w 145"/>
                              <a:gd name="T57" fmla="*/ 75 h 1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45" h="140">
                                <a:moveTo>
                                  <a:pt x="145" y="75"/>
                                </a:moveTo>
                                <a:lnTo>
                                  <a:pt x="145" y="75"/>
                                </a:lnTo>
                                <a:lnTo>
                                  <a:pt x="140" y="60"/>
                                </a:lnTo>
                                <a:lnTo>
                                  <a:pt x="135" y="45"/>
                                </a:lnTo>
                                <a:lnTo>
                                  <a:pt x="120" y="35"/>
                                </a:lnTo>
                                <a:lnTo>
                                  <a:pt x="110" y="25"/>
                                </a:lnTo>
                                <a:lnTo>
                                  <a:pt x="75" y="10"/>
                                </a:lnTo>
                                <a:lnTo>
                                  <a:pt x="50" y="0"/>
                                </a:lnTo>
                                <a:lnTo>
                                  <a:pt x="40" y="5"/>
                                </a:lnTo>
                                <a:lnTo>
                                  <a:pt x="30" y="5"/>
                                </a:lnTo>
                                <a:lnTo>
                                  <a:pt x="15" y="25"/>
                                </a:lnTo>
                                <a:lnTo>
                                  <a:pt x="5" y="45"/>
                                </a:lnTo>
                                <a:lnTo>
                                  <a:pt x="0" y="75"/>
                                </a:lnTo>
                                <a:lnTo>
                                  <a:pt x="0" y="90"/>
                                </a:lnTo>
                                <a:lnTo>
                                  <a:pt x="5" y="105"/>
                                </a:lnTo>
                                <a:lnTo>
                                  <a:pt x="20" y="125"/>
                                </a:lnTo>
                                <a:lnTo>
                                  <a:pt x="35" y="135"/>
                                </a:lnTo>
                                <a:lnTo>
                                  <a:pt x="45" y="140"/>
                                </a:lnTo>
                                <a:lnTo>
                                  <a:pt x="55" y="135"/>
                                </a:lnTo>
                                <a:lnTo>
                                  <a:pt x="105" y="115"/>
                                </a:lnTo>
                                <a:lnTo>
                                  <a:pt x="120" y="110"/>
                                </a:lnTo>
                                <a:lnTo>
                                  <a:pt x="135" y="105"/>
                                </a:lnTo>
                                <a:lnTo>
                                  <a:pt x="140" y="95"/>
                                </a:lnTo>
                                <a:lnTo>
                                  <a:pt x="145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" name="Freeform 126"/>
                        <wps:cNvSpPr>
                          <a:spLocks/>
                        </wps:cNvSpPr>
                        <wps:spPr bwMode="auto">
                          <a:xfrm>
                            <a:off x="664" y="8637"/>
                            <a:ext cx="20" cy="300"/>
                          </a:xfrm>
                          <a:custGeom>
                            <a:avLst/>
                            <a:gdLst>
                              <a:gd name="T0" fmla="*/ 20 w 20"/>
                              <a:gd name="T1" fmla="*/ 300 h 300"/>
                              <a:gd name="T2" fmla="*/ 20 w 20"/>
                              <a:gd name="T3" fmla="*/ 300 h 300"/>
                              <a:gd name="T4" fmla="*/ 20 w 20"/>
                              <a:gd name="T5" fmla="*/ 280 h 300"/>
                              <a:gd name="T6" fmla="*/ 20 w 20"/>
                              <a:gd name="T7" fmla="*/ 280 h 300"/>
                              <a:gd name="T8" fmla="*/ 20 w 20"/>
                              <a:gd name="T9" fmla="*/ 280 h 300"/>
                              <a:gd name="T10" fmla="*/ 20 w 20"/>
                              <a:gd name="T11" fmla="*/ 280 h 300"/>
                              <a:gd name="T12" fmla="*/ 15 w 20"/>
                              <a:gd name="T13" fmla="*/ 280 h 300"/>
                              <a:gd name="T14" fmla="*/ 15 w 20"/>
                              <a:gd name="T15" fmla="*/ 280 h 300"/>
                              <a:gd name="T16" fmla="*/ 10 w 20"/>
                              <a:gd name="T17" fmla="*/ 280 h 300"/>
                              <a:gd name="T18" fmla="*/ 5 w 20"/>
                              <a:gd name="T19" fmla="*/ 275 h 300"/>
                              <a:gd name="T20" fmla="*/ 0 w 20"/>
                              <a:gd name="T21" fmla="*/ 250 h 300"/>
                              <a:gd name="T22" fmla="*/ 0 w 20"/>
                              <a:gd name="T23" fmla="*/ 250 h 300"/>
                              <a:gd name="T24" fmla="*/ 0 w 20"/>
                              <a:gd name="T25" fmla="*/ 250 h 300"/>
                              <a:gd name="T26" fmla="*/ 10 w 20"/>
                              <a:gd name="T27" fmla="*/ 190 h 300"/>
                              <a:gd name="T28" fmla="*/ 15 w 20"/>
                              <a:gd name="T29" fmla="*/ 140 h 300"/>
                              <a:gd name="T30" fmla="*/ 20 w 20"/>
                              <a:gd name="T31" fmla="*/ 100 h 300"/>
                              <a:gd name="T32" fmla="*/ 20 w 20"/>
                              <a:gd name="T33" fmla="*/ 65 h 300"/>
                              <a:gd name="T34" fmla="*/ 10 w 20"/>
                              <a:gd name="T35" fmla="*/ 20 h 300"/>
                              <a:gd name="T36" fmla="*/ 0 w 20"/>
                              <a:gd name="T37" fmla="*/ 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20" h="300">
                                <a:moveTo>
                                  <a:pt x="20" y="300"/>
                                </a:moveTo>
                                <a:lnTo>
                                  <a:pt x="20" y="300"/>
                                </a:lnTo>
                                <a:lnTo>
                                  <a:pt x="20" y="280"/>
                                </a:lnTo>
                                <a:lnTo>
                                  <a:pt x="15" y="280"/>
                                </a:lnTo>
                                <a:lnTo>
                                  <a:pt x="10" y="280"/>
                                </a:lnTo>
                                <a:lnTo>
                                  <a:pt x="5" y="275"/>
                                </a:lnTo>
                                <a:lnTo>
                                  <a:pt x="0" y="250"/>
                                </a:lnTo>
                                <a:lnTo>
                                  <a:pt x="10" y="190"/>
                                </a:lnTo>
                                <a:lnTo>
                                  <a:pt x="15" y="140"/>
                                </a:lnTo>
                                <a:lnTo>
                                  <a:pt x="20" y="100"/>
                                </a:lnTo>
                                <a:lnTo>
                                  <a:pt x="20" y="65"/>
                                </a:lnTo>
                                <a:lnTo>
                                  <a:pt x="10" y="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" name="Freeform 127"/>
                        <wps:cNvSpPr>
                          <a:spLocks/>
                        </wps:cNvSpPr>
                        <wps:spPr bwMode="auto">
                          <a:xfrm>
                            <a:off x="664" y="8637"/>
                            <a:ext cx="40" cy="300"/>
                          </a:xfrm>
                          <a:custGeom>
                            <a:avLst/>
                            <a:gdLst>
                              <a:gd name="T0" fmla="*/ 20 w 40"/>
                              <a:gd name="T1" fmla="*/ 300 h 300"/>
                              <a:gd name="T2" fmla="*/ 20 w 40"/>
                              <a:gd name="T3" fmla="*/ 300 h 300"/>
                              <a:gd name="T4" fmla="*/ 15 w 40"/>
                              <a:gd name="T5" fmla="*/ 290 h 300"/>
                              <a:gd name="T6" fmla="*/ 20 w 40"/>
                              <a:gd name="T7" fmla="*/ 285 h 300"/>
                              <a:gd name="T8" fmla="*/ 30 w 40"/>
                              <a:gd name="T9" fmla="*/ 280 h 300"/>
                              <a:gd name="T10" fmla="*/ 35 w 40"/>
                              <a:gd name="T11" fmla="*/ 270 h 300"/>
                              <a:gd name="T12" fmla="*/ 40 w 40"/>
                              <a:gd name="T13" fmla="*/ 240 h 300"/>
                              <a:gd name="T14" fmla="*/ 40 w 40"/>
                              <a:gd name="T15" fmla="*/ 195 h 300"/>
                              <a:gd name="T16" fmla="*/ 30 w 40"/>
                              <a:gd name="T17" fmla="*/ 115 h 300"/>
                              <a:gd name="T18" fmla="*/ 0 w 40"/>
                              <a:gd name="T19" fmla="*/ 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0" h="300">
                                <a:moveTo>
                                  <a:pt x="20" y="300"/>
                                </a:moveTo>
                                <a:lnTo>
                                  <a:pt x="20" y="300"/>
                                </a:lnTo>
                                <a:lnTo>
                                  <a:pt x="15" y="290"/>
                                </a:lnTo>
                                <a:lnTo>
                                  <a:pt x="20" y="285"/>
                                </a:lnTo>
                                <a:lnTo>
                                  <a:pt x="30" y="280"/>
                                </a:lnTo>
                                <a:lnTo>
                                  <a:pt x="35" y="270"/>
                                </a:lnTo>
                                <a:lnTo>
                                  <a:pt x="40" y="240"/>
                                </a:lnTo>
                                <a:lnTo>
                                  <a:pt x="40" y="195"/>
                                </a:lnTo>
                                <a:lnTo>
                                  <a:pt x="30" y="1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" name="Freeform 128"/>
                        <wps:cNvSpPr>
                          <a:spLocks/>
                        </wps:cNvSpPr>
                        <wps:spPr bwMode="auto">
                          <a:xfrm>
                            <a:off x="694" y="8627"/>
                            <a:ext cx="65" cy="285"/>
                          </a:xfrm>
                          <a:custGeom>
                            <a:avLst/>
                            <a:gdLst>
                              <a:gd name="T0" fmla="*/ 0 w 65"/>
                              <a:gd name="T1" fmla="*/ 215 h 285"/>
                              <a:gd name="T2" fmla="*/ 0 w 65"/>
                              <a:gd name="T3" fmla="*/ 215 h 285"/>
                              <a:gd name="T4" fmla="*/ 15 w 65"/>
                              <a:gd name="T5" fmla="*/ 220 h 285"/>
                              <a:gd name="T6" fmla="*/ 25 w 65"/>
                              <a:gd name="T7" fmla="*/ 225 h 285"/>
                              <a:gd name="T8" fmla="*/ 40 w 65"/>
                              <a:gd name="T9" fmla="*/ 235 h 285"/>
                              <a:gd name="T10" fmla="*/ 50 w 65"/>
                              <a:gd name="T11" fmla="*/ 245 h 285"/>
                              <a:gd name="T12" fmla="*/ 50 w 65"/>
                              <a:gd name="T13" fmla="*/ 245 h 285"/>
                              <a:gd name="T14" fmla="*/ 55 w 65"/>
                              <a:gd name="T15" fmla="*/ 255 h 285"/>
                              <a:gd name="T16" fmla="*/ 60 w 65"/>
                              <a:gd name="T17" fmla="*/ 270 h 285"/>
                              <a:gd name="T18" fmla="*/ 60 w 65"/>
                              <a:gd name="T19" fmla="*/ 270 h 285"/>
                              <a:gd name="T20" fmla="*/ 65 w 65"/>
                              <a:gd name="T21" fmla="*/ 285 h 285"/>
                              <a:gd name="T22" fmla="*/ 65 w 65"/>
                              <a:gd name="T23" fmla="*/ 260 h 285"/>
                              <a:gd name="T24" fmla="*/ 65 w 65"/>
                              <a:gd name="T25" fmla="*/ 0 h 2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85">
                                <a:moveTo>
                                  <a:pt x="0" y="215"/>
                                </a:moveTo>
                                <a:lnTo>
                                  <a:pt x="0" y="215"/>
                                </a:lnTo>
                                <a:lnTo>
                                  <a:pt x="15" y="220"/>
                                </a:lnTo>
                                <a:lnTo>
                                  <a:pt x="25" y="225"/>
                                </a:lnTo>
                                <a:lnTo>
                                  <a:pt x="40" y="235"/>
                                </a:lnTo>
                                <a:lnTo>
                                  <a:pt x="50" y="245"/>
                                </a:lnTo>
                                <a:lnTo>
                                  <a:pt x="55" y="255"/>
                                </a:lnTo>
                                <a:lnTo>
                                  <a:pt x="60" y="270"/>
                                </a:lnTo>
                                <a:lnTo>
                                  <a:pt x="65" y="285"/>
                                </a:lnTo>
                                <a:lnTo>
                                  <a:pt x="65" y="260"/>
                                </a:lnTo>
                                <a:lnTo>
                                  <a:pt x="65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" name="Freeform 129"/>
                        <wps:cNvSpPr>
                          <a:spLocks/>
                        </wps:cNvSpPr>
                        <wps:spPr bwMode="auto">
                          <a:xfrm>
                            <a:off x="699" y="8627"/>
                            <a:ext cx="90" cy="285"/>
                          </a:xfrm>
                          <a:custGeom>
                            <a:avLst/>
                            <a:gdLst>
                              <a:gd name="T0" fmla="*/ 0 w 90"/>
                              <a:gd name="T1" fmla="*/ 185 h 285"/>
                              <a:gd name="T2" fmla="*/ 0 w 90"/>
                              <a:gd name="T3" fmla="*/ 185 h 285"/>
                              <a:gd name="T4" fmla="*/ 20 w 90"/>
                              <a:gd name="T5" fmla="*/ 190 h 285"/>
                              <a:gd name="T6" fmla="*/ 35 w 90"/>
                              <a:gd name="T7" fmla="*/ 200 h 285"/>
                              <a:gd name="T8" fmla="*/ 55 w 90"/>
                              <a:gd name="T9" fmla="*/ 210 h 285"/>
                              <a:gd name="T10" fmla="*/ 70 w 90"/>
                              <a:gd name="T11" fmla="*/ 225 h 285"/>
                              <a:gd name="T12" fmla="*/ 70 w 90"/>
                              <a:gd name="T13" fmla="*/ 225 h 285"/>
                              <a:gd name="T14" fmla="*/ 80 w 90"/>
                              <a:gd name="T15" fmla="*/ 245 h 285"/>
                              <a:gd name="T16" fmla="*/ 85 w 90"/>
                              <a:gd name="T17" fmla="*/ 265 h 285"/>
                              <a:gd name="T18" fmla="*/ 85 w 90"/>
                              <a:gd name="T19" fmla="*/ 265 h 285"/>
                              <a:gd name="T20" fmla="*/ 90 w 90"/>
                              <a:gd name="T21" fmla="*/ 285 h 285"/>
                              <a:gd name="T22" fmla="*/ 90 w 90"/>
                              <a:gd name="T23" fmla="*/ 285 h 285"/>
                              <a:gd name="T24" fmla="*/ 90 w 90"/>
                              <a:gd name="T25" fmla="*/ 260 h 285"/>
                              <a:gd name="T26" fmla="*/ 90 w 90"/>
                              <a:gd name="T27" fmla="*/ 0 h 2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90" h="285">
                                <a:moveTo>
                                  <a:pt x="0" y="185"/>
                                </a:moveTo>
                                <a:lnTo>
                                  <a:pt x="0" y="185"/>
                                </a:lnTo>
                                <a:lnTo>
                                  <a:pt x="20" y="190"/>
                                </a:lnTo>
                                <a:lnTo>
                                  <a:pt x="35" y="200"/>
                                </a:lnTo>
                                <a:lnTo>
                                  <a:pt x="55" y="210"/>
                                </a:lnTo>
                                <a:lnTo>
                                  <a:pt x="70" y="225"/>
                                </a:lnTo>
                                <a:lnTo>
                                  <a:pt x="80" y="245"/>
                                </a:lnTo>
                                <a:lnTo>
                                  <a:pt x="85" y="265"/>
                                </a:lnTo>
                                <a:lnTo>
                                  <a:pt x="90" y="285"/>
                                </a:lnTo>
                                <a:lnTo>
                                  <a:pt x="90" y="260"/>
                                </a:lnTo>
                                <a:lnTo>
                                  <a:pt x="90" y="0"/>
                                </a:lnTo>
                              </a:path>
                            </a:pathLst>
                          </a:cu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Freeform 130"/>
                        <wps:cNvSpPr>
                          <a:spLocks/>
                        </wps:cNvSpPr>
                        <wps:spPr bwMode="auto">
                          <a:xfrm>
                            <a:off x="415" y="8107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10 h 50"/>
                              <a:gd name="T2" fmla="*/ 249 w 249"/>
                              <a:gd name="T3" fmla="*/ 10 h 50"/>
                              <a:gd name="T4" fmla="*/ 239 w 249"/>
                              <a:gd name="T5" fmla="*/ 20 h 50"/>
                              <a:gd name="T6" fmla="*/ 224 w 249"/>
                              <a:gd name="T7" fmla="*/ 30 h 50"/>
                              <a:gd name="T8" fmla="*/ 199 w 249"/>
                              <a:gd name="T9" fmla="*/ 45 h 50"/>
                              <a:gd name="T10" fmla="*/ 169 w 249"/>
                              <a:gd name="T11" fmla="*/ 45 h 50"/>
                              <a:gd name="T12" fmla="*/ 139 w 249"/>
                              <a:gd name="T13" fmla="*/ 40 h 50"/>
                              <a:gd name="T14" fmla="*/ 114 w 249"/>
                              <a:gd name="T15" fmla="*/ 35 h 50"/>
                              <a:gd name="T16" fmla="*/ 94 w 249"/>
                              <a:gd name="T17" fmla="*/ 20 h 50"/>
                              <a:gd name="T18" fmla="*/ 64 w 249"/>
                              <a:gd name="T19" fmla="*/ 0 h 50"/>
                              <a:gd name="T20" fmla="*/ 64 w 249"/>
                              <a:gd name="T21" fmla="*/ 0 h 50"/>
                              <a:gd name="T22" fmla="*/ 59 w 249"/>
                              <a:gd name="T23" fmla="*/ 0 h 50"/>
                              <a:gd name="T24" fmla="*/ 49 w 249"/>
                              <a:gd name="T25" fmla="*/ 0 h 50"/>
                              <a:gd name="T26" fmla="*/ 34 w 249"/>
                              <a:gd name="T27" fmla="*/ 20 h 50"/>
                              <a:gd name="T28" fmla="*/ 14 w 249"/>
                              <a:gd name="T29" fmla="*/ 50 h 50"/>
                              <a:gd name="T30" fmla="*/ 0 w 249"/>
                              <a:gd name="T31" fmla="*/ 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10"/>
                                </a:moveTo>
                                <a:lnTo>
                                  <a:pt x="249" y="10"/>
                                </a:lnTo>
                                <a:lnTo>
                                  <a:pt x="239" y="20"/>
                                </a:lnTo>
                                <a:lnTo>
                                  <a:pt x="224" y="30"/>
                                </a:lnTo>
                                <a:lnTo>
                                  <a:pt x="199" y="45"/>
                                </a:lnTo>
                                <a:lnTo>
                                  <a:pt x="169" y="45"/>
                                </a:lnTo>
                                <a:lnTo>
                                  <a:pt x="139" y="40"/>
                                </a:lnTo>
                                <a:lnTo>
                                  <a:pt x="114" y="35"/>
                                </a:lnTo>
                                <a:lnTo>
                                  <a:pt x="94" y="20"/>
                                </a:lnTo>
                                <a:lnTo>
                                  <a:pt x="64" y="0"/>
                                </a:lnTo>
                                <a:lnTo>
                                  <a:pt x="59" y="0"/>
                                </a:lnTo>
                                <a:lnTo>
                                  <a:pt x="49" y="0"/>
                                </a:lnTo>
                                <a:lnTo>
                                  <a:pt x="34" y="20"/>
                                </a:lnTo>
                                <a:lnTo>
                                  <a:pt x="14" y="50"/>
                                </a:lnTo>
                                <a:lnTo>
                                  <a:pt x="0" y="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" name="Freeform 131"/>
                        <wps:cNvSpPr>
                          <a:spLocks/>
                        </wps:cNvSpPr>
                        <wps:spPr bwMode="auto">
                          <a:xfrm>
                            <a:off x="415" y="8577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50 h 50"/>
                              <a:gd name="T2" fmla="*/ 249 w 249"/>
                              <a:gd name="T3" fmla="*/ 50 h 50"/>
                              <a:gd name="T4" fmla="*/ 224 w 249"/>
                              <a:gd name="T5" fmla="*/ 25 h 50"/>
                              <a:gd name="T6" fmla="*/ 199 w 249"/>
                              <a:gd name="T7" fmla="*/ 15 h 50"/>
                              <a:gd name="T8" fmla="*/ 169 w 249"/>
                              <a:gd name="T9" fmla="*/ 10 h 50"/>
                              <a:gd name="T10" fmla="*/ 139 w 249"/>
                              <a:gd name="T11" fmla="*/ 15 h 50"/>
                              <a:gd name="T12" fmla="*/ 114 w 249"/>
                              <a:gd name="T13" fmla="*/ 20 h 50"/>
                              <a:gd name="T14" fmla="*/ 94 w 249"/>
                              <a:gd name="T15" fmla="*/ 30 h 50"/>
                              <a:gd name="T16" fmla="*/ 64 w 249"/>
                              <a:gd name="T17" fmla="*/ 50 h 50"/>
                              <a:gd name="T18" fmla="*/ 64 w 249"/>
                              <a:gd name="T19" fmla="*/ 50 h 50"/>
                              <a:gd name="T20" fmla="*/ 59 w 249"/>
                              <a:gd name="T21" fmla="*/ 50 h 50"/>
                              <a:gd name="T22" fmla="*/ 54 w 249"/>
                              <a:gd name="T23" fmla="*/ 50 h 50"/>
                              <a:gd name="T24" fmla="*/ 34 w 249"/>
                              <a:gd name="T25" fmla="*/ 35 h 50"/>
                              <a:gd name="T26" fmla="*/ 14 w 249"/>
                              <a:gd name="T27" fmla="*/ 0 h 50"/>
                              <a:gd name="T28" fmla="*/ 0 w 249"/>
                              <a:gd name="T29" fmla="*/ 5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50"/>
                                </a:moveTo>
                                <a:lnTo>
                                  <a:pt x="249" y="50"/>
                                </a:lnTo>
                                <a:lnTo>
                                  <a:pt x="224" y="25"/>
                                </a:lnTo>
                                <a:lnTo>
                                  <a:pt x="199" y="15"/>
                                </a:lnTo>
                                <a:lnTo>
                                  <a:pt x="169" y="10"/>
                                </a:lnTo>
                                <a:lnTo>
                                  <a:pt x="139" y="15"/>
                                </a:lnTo>
                                <a:lnTo>
                                  <a:pt x="114" y="20"/>
                                </a:lnTo>
                                <a:lnTo>
                                  <a:pt x="94" y="30"/>
                                </a:lnTo>
                                <a:lnTo>
                                  <a:pt x="64" y="50"/>
                                </a:lnTo>
                                <a:lnTo>
                                  <a:pt x="59" y="50"/>
                                </a:lnTo>
                                <a:lnTo>
                                  <a:pt x="54" y="50"/>
                                </a:lnTo>
                                <a:lnTo>
                                  <a:pt x="34" y="35"/>
                                </a:lnTo>
                                <a:lnTo>
                                  <a:pt x="14" y="0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Freeform 132"/>
                        <wps:cNvSpPr>
                          <a:spLocks/>
                        </wps:cNvSpPr>
                        <wps:spPr bwMode="auto">
                          <a:xfrm>
                            <a:off x="420" y="8152"/>
                            <a:ext cx="244" cy="435"/>
                          </a:xfrm>
                          <a:custGeom>
                            <a:avLst/>
                            <a:gdLst>
                              <a:gd name="T0" fmla="*/ 244 w 244"/>
                              <a:gd name="T1" fmla="*/ 215 h 435"/>
                              <a:gd name="T2" fmla="*/ 244 w 244"/>
                              <a:gd name="T3" fmla="*/ 215 h 435"/>
                              <a:gd name="T4" fmla="*/ 239 w 244"/>
                              <a:gd name="T5" fmla="*/ 135 h 435"/>
                              <a:gd name="T6" fmla="*/ 234 w 244"/>
                              <a:gd name="T7" fmla="*/ 95 h 435"/>
                              <a:gd name="T8" fmla="*/ 229 w 244"/>
                              <a:gd name="T9" fmla="*/ 65 h 435"/>
                              <a:gd name="T10" fmla="*/ 214 w 244"/>
                              <a:gd name="T11" fmla="*/ 40 h 435"/>
                              <a:gd name="T12" fmla="*/ 199 w 244"/>
                              <a:gd name="T13" fmla="*/ 20 h 435"/>
                              <a:gd name="T14" fmla="*/ 179 w 244"/>
                              <a:gd name="T15" fmla="*/ 5 h 435"/>
                              <a:gd name="T16" fmla="*/ 149 w 244"/>
                              <a:gd name="T17" fmla="*/ 0 h 435"/>
                              <a:gd name="T18" fmla="*/ 149 w 244"/>
                              <a:gd name="T19" fmla="*/ 0 h 435"/>
                              <a:gd name="T20" fmla="*/ 119 w 244"/>
                              <a:gd name="T21" fmla="*/ 0 h 435"/>
                              <a:gd name="T22" fmla="*/ 94 w 244"/>
                              <a:gd name="T23" fmla="*/ 15 h 435"/>
                              <a:gd name="T24" fmla="*/ 69 w 244"/>
                              <a:gd name="T25" fmla="*/ 35 h 435"/>
                              <a:gd name="T26" fmla="*/ 44 w 244"/>
                              <a:gd name="T27" fmla="*/ 60 h 435"/>
                              <a:gd name="T28" fmla="*/ 24 w 244"/>
                              <a:gd name="T29" fmla="*/ 95 h 435"/>
                              <a:gd name="T30" fmla="*/ 14 w 244"/>
                              <a:gd name="T31" fmla="*/ 130 h 435"/>
                              <a:gd name="T32" fmla="*/ 4 w 244"/>
                              <a:gd name="T33" fmla="*/ 170 h 435"/>
                              <a:gd name="T34" fmla="*/ 0 w 244"/>
                              <a:gd name="T35" fmla="*/ 215 h 435"/>
                              <a:gd name="T36" fmla="*/ 0 w 244"/>
                              <a:gd name="T37" fmla="*/ 215 h 435"/>
                              <a:gd name="T38" fmla="*/ 4 w 244"/>
                              <a:gd name="T39" fmla="*/ 260 h 435"/>
                              <a:gd name="T40" fmla="*/ 14 w 244"/>
                              <a:gd name="T41" fmla="*/ 300 h 435"/>
                              <a:gd name="T42" fmla="*/ 24 w 244"/>
                              <a:gd name="T43" fmla="*/ 340 h 435"/>
                              <a:gd name="T44" fmla="*/ 44 w 244"/>
                              <a:gd name="T45" fmla="*/ 370 h 435"/>
                              <a:gd name="T46" fmla="*/ 69 w 244"/>
                              <a:gd name="T47" fmla="*/ 395 h 435"/>
                              <a:gd name="T48" fmla="*/ 94 w 244"/>
                              <a:gd name="T49" fmla="*/ 415 h 435"/>
                              <a:gd name="T50" fmla="*/ 119 w 244"/>
                              <a:gd name="T51" fmla="*/ 430 h 435"/>
                              <a:gd name="T52" fmla="*/ 149 w 244"/>
                              <a:gd name="T53" fmla="*/ 435 h 435"/>
                              <a:gd name="T54" fmla="*/ 149 w 244"/>
                              <a:gd name="T55" fmla="*/ 435 h 435"/>
                              <a:gd name="T56" fmla="*/ 179 w 244"/>
                              <a:gd name="T57" fmla="*/ 430 h 435"/>
                              <a:gd name="T58" fmla="*/ 199 w 244"/>
                              <a:gd name="T59" fmla="*/ 420 h 435"/>
                              <a:gd name="T60" fmla="*/ 214 w 244"/>
                              <a:gd name="T61" fmla="*/ 400 h 435"/>
                              <a:gd name="T62" fmla="*/ 229 w 244"/>
                              <a:gd name="T63" fmla="*/ 370 h 435"/>
                              <a:gd name="T64" fmla="*/ 234 w 244"/>
                              <a:gd name="T65" fmla="*/ 340 h 435"/>
                              <a:gd name="T66" fmla="*/ 239 w 244"/>
                              <a:gd name="T67" fmla="*/ 300 h 435"/>
                              <a:gd name="T68" fmla="*/ 244 w 244"/>
                              <a:gd name="T69" fmla="*/ 215 h 435"/>
                              <a:gd name="T70" fmla="*/ 244 w 244"/>
                              <a:gd name="T71" fmla="*/ 215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244" y="215"/>
                                </a:moveTo>
                                <a:lnTo>
                                  <a:pt x="244" y="215"/>
                                </a:lnTo>
                                <a:lnTo>
                                  <a:pt x="239" y="135"/>
                                </a:lnTo>
                                <a:lnTo>
                                  <a:pt x="234" y="95"/>
                                </a:lnTo>
                                <a:lnTo>
                                  <a:pt x="229" y="65"/>
                                </a:lnTo>
                                <a:lnTo>
                                  <a:pt x="214" y="40"/>
                                </a:lnTo>
                                <a:lnTo>
                                  <a:pt x="199" y="20"/>
                                </a:lnTo>
                                <a:lnTo>
                                  <a:pt x="179" y="5"/>
                                </a:lnTo>
                                <a:lnTo>
                                  <a:pt x="149" y="0"/>
                                </a:lnTo>
                                <a:lnTo>
                                  <a:pt x="119" y="0"/>
                                </a:lnTo>
                                <a:lnTo>
                                  <a:pt x="94" y="15"/>
                                </a:lnTo>
                                <a:lnTo>
                                  <a:pt x="69" y="35"/>
                                </a:lnTo>
                                <a:lnTo>
                                  <a:pt x="44" y="60"/>
                                </a:lnTo>
                                <a:lnTo>
                                  <a:pt x="24" y="95"/>
                                </a:lnTo>
                                <a:lnTo>
                                  <a:pt x="14" y="130"/>
                                </a:lnTo>
                                <a:lnTo>
                                  <a:pt x="4" y="170"/>
                                </a:lnTo>
                                <a:lnTo>
                                  <a:pt x="0" y="215"/>
                                </a:lnTo>
                                <a:lnTo>
                                  <a:pt x="4" y="260"/>
                                </a:lnTo>
                                <a:lnTo>
                                  <a:pt x="14" y="300"/>
                                </a:lnTo>
                                <a:lnTo>
                                  <a:pt x="24" y="340"/>
                                </a:lnTo>
                                <a:lnTo>
                                  <a:pt x="44" y="370"/>
                                </a:lnTo>
                                <a:lnTo>
                                  <a:pt x="69" y="395"/>
                                </a:lnTo>
                                <a:lnTo>
                                  <a:pt x="94" y="415"/>
                                </a:lnTo>
                                <a:lnTo>
                                  <a:pt x="119" y="430"/>
                                </a:lnTo>
                                <a:lnTo>
                                  <a:pt x="149" y="435"/>
                                </a:lnTo>
                                <a:lnTo>
                                  <a:pt x="179" y="430"/>
                                </a:lnTo>
                                <a:lnTo>
                                  <a:pt x="199" y="420"/>
                                </a:lnTo>
                                <a:lnTo>
                                  <a:pt x="214" y="400"/>
                                </a:lnTo>
                                <a:lnTo>
                                  <a:pt x="229" y="370"/>
                                </a:lnTo>
                                <a:lnTo>
                                  <a:pt x="234" y="340"/>
                                </a:lnTo>
                                <a:lnTo>
                                  <a:pt x="239" y="300"/>
                                </a:lnTo>
                                <a:lnTo>
                                  <a:pt x="244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Freeform 133"/>
                        <wps:cNvSpPr>
                          <a:spLocks/>
                        </wps:cNvSpPr>
                        <wps:spPr bwMode="auto">
                          <a:xfrm>
                            <a:off x="469" y="8217"/>
                            <a:ext cx="195" cy="300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50 h 300"/>
                              <a:gd name="T2" fmla="*/ 195 w 195"/>
                              <a:gd name="T3" fmla="*/ 150 h 300"/>
                              <a:gd name="T4" fmla="*/ 195 w 195"/>
                              <a:gd name="T5" fmla="*/ 120 h 300"/>
                              <a:gd name="T6" fmla="*/ 190 w 195"/>
                              <a:gd name="T7" fmla="*/ 95 h 300"/>
                              <a:gd name="T8" fmla="*/ 180 w 195"/>
                              <a:gd name="T9" fmla="*/ 70 h 300"/>
                              <a:gd name="T10" fmla="*/ 170 w 195"/>
                              <a:gd name="T11" fmla="*/ 45 h 300"/>
                              <a:gd name="T12" fmla="*/ 155 w 195"/>
                              <a:gd name="T13" fmla="*/ 30 h 300"/>
                              <a:gd name="T14" fmla="*/ 140 w 195"/>
                              <a:gd name="T15" fmla="*/ 15 h 300"/>
                              <a:gd name="T16" fmla="*/ 120 w 195"/>
                              <a:gd name="T17" fmla="*/ 5 h 300"/>
                              <a:gd name="T18" fmla="*/ 100 w 195"/>
                              <a:gd name="T19" fmla="*/ 0 h 300"/>
                              <a:gd name="T20" fmla="*/ 100 w 195"/>
                              <a:gd name="T21" fmla="*/ 0 h 300"/>
                              <a:gd name="T22" fmla="*/ 80 w 195"/>
                              <a:gd name="T23" fmla="*/ 5 h 300"/>
                              <a:gd name="T24" fmla="*/ 60 w 195"/>
                              <a:gd name="T25" fmla="*/ 15 h 300"/>
                              <a:gd name="T26" fmla="*/ 45 w 195"/>
                              <a:gd name="T27" fmla="*/ 25 h 300"/>
                              <a:gd name="T28" fmla="*/ 30 w 195"/>
                              <a:gd name="T29" fmla="*/ 45 h 300"/>
                              <a:gd name="T30" fmla="*/ 15 w 195"/>
                              <a:gd name="T31" fmla="*/ 65 h 300"/>
                              <a:gd name="T32" fmla="*/ 5 w 195"/>
                              <a:gd name="T33" fmla="*/ 95 h 300"/>
                              <a:gd name="T34" fmla="*/ 0 w 195"/>
                              <a:gd name="T35" fmla="*/ 120 h 300"/>
                              <a:gd name="T36" fmla="*/ 0 w 195"/>
                              <a:gd name="T37" fmla="*/ 150 h 300"/>
                              <a:gd name="T38" fmla="*/ 0 w 195"/>
                              <a:gd name="T39" fmla="*/ 150 h 300"/>
                              <a:gd name="T40" fmla="*/ 0 w 195"/>
                              <a:gd name="T41" fmla="*/ 180 h 300"/>
                              <a:gd name="T42" fmla="*/ 5 w 195"/>
                              <a:gd name="T43" fmla="*/ 210 h 300"/>
                              <a:gd name="T44" fmla="*/ 15 w 195"/>
                              <a:gd name="T45" fmla="*/ 235 h 300"/>
                              <a:gd name="T46" fmla="*/ 30 w 195"/>
                              <a:gd name="T47" fmla="*/ 255 h 300"/>
                              <a:gd name="T48" fmla="*/ 45 w 195"/>
                              <a:gd name="T49" fmla="*/ 275 h 300"/>
                              <a:gd name="T50" fmla="*/ 60 w 195"/>
                              <a:gd name="T51" fmla="*/ 290 h 300"/>
                              <a:gd name="T52" fmla="*/ 80 w 195"/>
                              <a:gd name="T53" fmla="*/ 300 h 300"/>
                              <a:gd name="T54" fmla="*/ 100 w 195"/>
                              <a:gd name="T55" fmla="*/ 300 h 300"/>
                              <a:gd name="T56" fmla="*/ 100 w 195"/>
                              <a:gd name="T57" fmla="*/ 300 h 300"/>
                              <a:gd name="T58" fmla="*/ 120 w 195"/>
                              <a:gd name="T59" fmla="*/ 300 h 300"/>
                              <a:gd name="T60" fmla="*/ 140 w 195"/>
                              <a:gd name="T61" fmla="*/ 290 h 300"/>
                              <a:gd name="T62" fmla="*/ 155 w 195"/>
                              <a:gd name="T63" fmla="*/ 275 h 300"/>
                              <a:gd name="T64" fmla="*/ 170 w 195"/>
                              <a:gd name="T65" fmla="*/ 260 h 300"/>
                              <a:gd name="T66" fmla="*/ 180 w 195"/>
                              <a:gd name="T67" fmla="*/ 235 h 300"/>
                              <a:gd name="T68" fmla="*/ 190 w 195"/>
                              <a:gd name="T69" fmla="*/ 210 h 300"/>
                              <a:gd name="T70" fmla="*/ 195 w 195"/>
                              <a:gd name="T71" fmla="*/ 180 h 300"/>
                              <a:gd name="T72" fmla="*/ 195 w 195"/>
                              <a:gd name="T73" fmla="*/ 150 h 300"/>
                              <a:gd name="T74" fmla="*/ 195 w 195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5" h="300">
                                <a:moveTo>
                                  <a:pt x="195" y="150"/>
                                </a:moveTo>
                                <a:lnTo>
                                  <a:pt x="195" y="150"/>
                                </a:lnTo>
                                <a:lnTo>
                                  <a:pt x="195" y="120"/>
                                </a:lnTo>
                                <a:lnTo>
                                  <a:pt x="190" y="95"/>
                                </a:lnTo>
                                <a:lnTo>
                                  <a:pt x="180" y="70"/>
                                </a:lnTo>
                                <a:lnTo>
                                  <a:pt x="170" y="45"/>
                                </a:lnTo>
                                <a:lnTo>
                                  <a:pt x="155" y="30"/>
                                </a:lnTo>
                                <a:lnTo>
                                  <a:pt x="140" y="15"/>
                                </a:lnTo>
                                <a:lnTo>
                                  <a:pt x="120" y="5"/>
                                </a:lnTo>
                                <a:lnTo>
                                  <a:pt x="100" y="0"/>
                                </a:lnTo>
                                <a:lnTo>
                                  <a:pt x="80" y="5"/>
                                </a:lnTo>
                                <a:lnTo>
                                  <a:pt x="60" y="15"/>
                                </a:lnTo>
                                <a:lnTo>
                                  <a:pt x="45" y="25"/>
                                </a:lnTo>
                                <a:lnTo>
                                  <a:pt x="30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5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10"/>
                                </a:lnTo>
                                <a:lnTo>
                                  <a:pt x="15" y="235"/>
                                </a:lnTo>
                                <a:lnTo>
                                  <a:pt x="30" y="255"/>
                                </a:lnTo>
                                <a:lnTo>
                                  <a:pt x="45" y="275"/>
                                </a:lnTo>
                                <a:lnTo>
                                  <a:pt x="60" y="290"/>
                                </a:lnTo>
                                <a:lnTo>
                                  <a:pt x="80" y="300"/>
                                </a:lnTo>
                                <a:lnTo>
                                  <a:pt x="100" y="300"/>
                                </a:lnTo>
                                <a:lnTo>
                                  <a:pt x="120" y="300"/>
                                </a:lnTo>
                                <a:lnTo>
                                  <a:pt x="140" y="290"/>
                                </a:lnTo>
                                <a:lnTo>
                                  <a:pt x="155" y="275"/>
                                </a:lnTo>
                                <a:lnTo>
                                  <a:pt x="170" y="260"/>
                                </a:lnTo>
                                <a:lnTo>
                                  <a:pt x="180" y="235"/>
                                </a:lnTo>
                                <a:lnTo>
                                  <a:pt x="190" y="210"/>
                                </a:lnTo>
                                <a:lnTo>
                                  <a:pt x="195" y="180"/>
                                </a:lnTo>
                                <a:lnTo>
                                  <a:pt x="195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Freeform 134"/>
                        <wps:cNvSpPr>
                          <a:spLocks/>
                        </wps:cNvSpPr>
                        <wps:spPr bwMode="auto">
                          <a:xfrm>
                            <a:off x="499" y="8262"/>
                            <a:ext cx="165" cy="210"/>
                          </a:xfrm>
                          <a:custGeom>
                            <a:avLst/>
                            <a:gdLst>
                              <a:gd name="T0" fmla="*/ 165 w 165"/>
                              <a:gd name="T1" fmla="*/ 105 h 210"/>
                              <a:gd name="T2" fmla="*/ 165 w 165"/>
                              <a:gd name="T3" fmla="*/ 105 h 210"/>
                              <a:gd name="T4" fmla="*/ 160 w 165"/>
                              <a:gd name="T5" fmla="*/ 85 h 210"/>
                              <a:gd name="T6" fmla="*/ 155 w 165"/>
                              <a:gd name="T7" fmla="*/ 65 h 210"/>
                              <a:gd name="T8" fmla="*/ 145 w 165"/>
                              <a:gd name="T9" fmla="*/ 50 h 210"/>
                              <a:gd name="T10" fmla="*/ 135 w 165"/>
                              <a:gd name="T11" fmla="*/ 35 h 210"/>
                              <a:gd name="T12" fmla="*/ 120 w 165"/>
                              <a:gd name="T13" fmla="*/ 20 h 210"/>
                              <a:gd name="T14" fmla="*/ 100 w 165"/>
                              <a:gd name="T15" fmla="*/ 10 h 210"/>
                              <a:gd name="T16" fmla="*/ 85 w 165"/>
                              <a:gd name="T17" fmla="*/ 5 h 210"/>
                              <a:gd name="T18" fmla="*/ 70 w 165"/>
                              <a:gd name="T19" fmla="*/ 0 h 210"/>
                              <a:gd name="T20" fmla="*/ 70 w 165"/>
                              <a:gd name="T21" fmla="*/ 0 h 210"/>
                              <a:gd name="T22" fmla="*/ 55 w 165"/>
                              <a:gd name="T23" fmla="*/ 5 h 210"/>
                              <a:gd name="T24" fmla="*/ 45 w 165"/>
                              <a:gd name="T25" fmla="*/ 10 h 210"/>
                              <a:gd name="T26" fmla="*/ 30 w 165"/>
                              <a:gd name="T27" fmla="*/ 20 h 210"/>
                              <a:gd name="T28" fmla="*/ 20 w 165"/>
                              <a:gd name="T29" fmla="*/ 30 h 210"/>
                              <a:gd name="T30" fmla="*/ 5 w 165"/>
                              <a:gd name="T31" fmla="*/ 65 h 210"/>
                              <a:gd name="T32" fmla="*/ 0 w 165"/>
                              <a:gd name="T33" fmla="*/ 105 h 210"/>
                              <a:gd name="T34" fmla="*/ 0 w 165"/>
                              <a:gd name="T35" fmla="*/ 105 h 210"/>
                              <a:gd name="T36" fmla="*/ 5 w 165"/>
                              <a:gd name="T37" fmla="*/ 145 h 210"/>
                              <a:gd name="T38" fmla="*/ 20 w 165"/>
                              <a:gd name="T39" fmla="*/ 180 h 210"/>
                              <a:gd name="T40" fmla="*/ 30 w 165"/>
                              <a:gd name="T41" fmla="*/ 195 h 210"/>
                              <a:gd name="T42" fmla="*/ 45 w 165"/>
                              <a:gd name="T43" fmla="*/ 205 h 210"/>
                              <a:gd name="T44" fmla="*/ 55 w 165"/>
                              <a:gd name="T45" fmla="*/ 210 h 210"/>
                              <a:gd name="T46" fmla="*/ 70 w 165"/>
                              <a:gd name="T47" fmla="*/ 210 h 210"/>
                              <a:gd name="T48" fmla="*/ 70 w 165"/>
                              <a:gd name="T49" fmla="*/ 210 h 210"/>
                              <a:gd name="T50" fmla="*/ 85 w 165"/>
                              <a:gd name="T51" fmla="*/ 210 h 210"/>
                              <a:gd name="T52" fmla="*/ 100 w 165"/>
                              <a:gd name="T53" fmla="*/ 205 h 210"/>
                              <a:gd name="T54" fmla="*/ 120 w 165"/>
                              <a:gd name="T55" fmla="*/ 195 h 210"/>
                              <a:gd name="T56" fmla="*/ 135 w 165"/>
                              <a:gd name="T57" fmla="*/ 180 h 210"/>
                              <a:gd name="T58" fmla="*/ 145 w 165"/>
                              <a:gd name="T59" fmla="*/ 165 h 210"/>
                              <a:gd name="T60" fmla="*/ 155 w 165"/>
                              <a:gd name="T61" fmla="*/ 150 h 210"/>
                              <a:gd name="T62" fmla="*/ 160 w 165"/>
                              <a:gd name="T63" fmla="*/ 130 h 210"/>
                              <a:gd name="T64" fmla="*/ 165 w 165"/>
                              <a:gd name="T65" fmla="*/ 105 h 210"/>
                              <a:gd name="T66" fmla="*/ 165 w 165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5" h="210">
                                <a:moveTo>
                                  <a:pt x="165" y="105"/>
                                </a:moveTo>
                                <a:lnTo>
                                  <a:pt x="165" y="105"/>
                                </a:lnTo>
                                <a:lnTo>
                                  <a:pt x="160" y="85"/>
                                </a:lnTo>
                                <a:lnTo>
                                  <a:pt x="155" y="65"/>
                                </a:lnTo>
                                <a:lnTo>
                                  <a:pt x="145" y="50"/>
                                </a:lnTo>
                                <a:lnTo>
                                  <a:pt x="135" y="35"/>
                                </a:lnTo>
                                <a:lnTo>
                                  <a:pt x="120" y="20"/>
                                </a:lnTo>
                                <a:lnTo>
                                  <a:pt x="100" y="10"/>
                                </a:lnTo>
                                <a:lnTo>
                                  <a:pt x="85" y="5"/>
                                </a:lnTo>
                                <a:lnTo>
                                  <a:pt x="70" y="0"/>
                                </a:lnTo>
                                <a:lnTo>
                                  <a:pt x="55" y="5"/>
                                </a:lnTo>
                                <a:lnTo>
                                  <a:pt x="45" y="10"/>
                                </a:lnTo>
                                <a:lnTo>
                                  <a:pt x="30" y="20"/>
                                </a:lnTo>
                                <a:lnTo>
                                  <a:pt x="20" y="30"/>
                                </a:lnTo>
                                <a:lnTo>
                                  <a:pt x="5" y="65"/>
                                </a:lnTo>
                                <a:lnTo>
                                  <a:pt x="0" y="105"/>
                                </a:lnTo>
                                <a:lnTo>
                                  <a:pt x="5" y="145"/>
                                </a:lnTo>
                                <a:lnTo>
                                  <a:pt x="20" y="180"/>
                                </a:lnTo>
                                <a:lnTo>
                                  <a:pt x="30" y="195"/>
                                </a:lnTo>
                                <a:lnTo>
                                  <a:pt x="45" y="205"/>
                                </a:lnTo>
                                <a:lnTo>
                                  <a:pt x="55" y="210"/>
                                </a:lnTo>
                                <a:lnTo>
                                  <a:pt x="70" y="210"/>
                                </a:lnTo>
                                <a:lnTo>
                                  <a:pt x="85" y="210"/>
                                </a:lnTo>
                                <a:lnTo>
                                  <a:pt x="100" y="205"/>
                                </a:lnTo>
                                <a:lnTo>
                                  <a:pt x="120" y="195"/>
                                </a:lnTo>
                                <a:lnTo>
                                  <a:pt x="135" y="180"/>
                                </a:lnTo>
                                <a:lnTo>
                                  <a:pt x="145" y="165"/>
                                </a:lnTo>
                                <a:lnTo>
                                  <a:pt x="155" y="150"/>
                                </a:lnTo>
                                <a:lnTo>
                                  <a:pt x="160" y="130"/>
                                </a:lnTo>
                                <a:lnTo>
                                  <a:pt x="165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Freeform 135"/>
                        <wps:cNvSpPr>
                          <a:spLocks/>
                        </wps:cNvSpPr>
                        <wps:spPr bwMode="auto">
                          <a:xfrm>
                            <a:off x="519" y="8297"/>
                            <a:ext cx="145" cy="145"/>
                          </a:xfrm>
                          <a:custGeom>
                            <a:avLst/>
                            <a:gdLst>
                              <a:gd name="T0" fmla="*/ 145 w 145"/>
                              <a:gd name="T1" fmla="*/ 70 h 145"/>
                              <a:gd name="T2" fmla="*/ 145 w 145"/>
                              <a:gd name="T3" fmla="*/ 70 h 145"/>
                              <a:gd name="T4" fmla="*/ 140 w 145"/>
                              <a:gd name="T5" fmla="*/ 55 h 145"/>
                              <a:gd name="T6" fmla="*/ 135 w 145"/>
                              <a:gd name="T7" fmla="*/ 45 h 145"/>
                              <a:gd name="T8" fmla="*/ 120 w 145"/>
                              <a:gd name="T9" fmla="*/ 30 h 145"/>
                              <a:gd name="T10" fmla="*/ 110 w 145"/>
                              <a:gd name="T11" fmla="*/ 20 h 145"/>
                              <a:gd name="T12" fmla="*/ 75 w 145"/>
                              <a:gd name="T13" fmla="*/ 5 h 145"/>
                              <a:gd name="T14" fmla="*/ 50 w 145"/>
                              <a:gd name="T15" fmla="*/ 0 h 145"/>
                              <a:gd name="T16" fmla="*/ 50 w 145"/>
                              <a:gd name="T17" fmla="*/ 0 h 145"/>
                              <a:gd name="T18" fmla="*/ 40 w 145"/>
                              <a:gd name="T19" fmla="*/ 0 h 145"/>
                              <a:gd name="T20" fmla="*/ 30 w 145"/>
                              <a:gd name="T21" fmla="*/ 5 h 145"/>
                              <a:gd name="T22" fmla="*/ 15 w 145"/>
                              <a:gd name="T23" fmla="*/ 20 h 145"/>
                              <a:gd name="T24" fmla="*/ 5 w 145"/>
                              <a:gd name="T25" fmla="*/ 45 h 145"/>
                              <a:gd name="T26" fmla="*/ 0 w 145"/>
                              <a:gd name="T27" fmla="*/ 70 h 145"/>
                              <a:gd name="T28" fmla="*/ 0 w 145"/>
                              <a:gd name="T29" fmla="*/ 70 h 145"/>
                              <a:gd name="T30" fmla="*/ 5 w 145"/>
                              <a:gd name="T31" fmla="*/ 100 h 145"/>
                              <a:gd name="T32" fmla="*/ 15 w 145"/>
                              <a:gd name="T33" fmla="*/ 125 h 145"/>
                              <a:gd name="T34" fmla="*/ 30 w 145"/>
                              <a:gd name="T35" fmla="*/ 140 h 145"/>
                              <a:gd name="T36" fmla="*/ 50 w 145"/>
                              <a:gd name="T37" fmla="*/ 145 h 145"/>
                              <a:gd name="T38" fmla="*/ 50 w 145"/>
                              <a:gd name="T39" fmla="*/ 145 h 145"/>
                              <a:gd name="T40" fmla="*/ 75 w 145"/>
                              <a:gd name="T41" fmla="*/ 140 h 145"/>
                              <a:gd name="T42" fmla="*/ 105 w 145"/>
                              <a:gd name="T43" fmla="*/ 125 h 145"/>
                              <a:gd name="T44" fmla="*/ 120 w 145"/>
                              <a:gd name="T45" fmla="*/ 115 h 145"/>
                              <a:gd name="T46" fmla="*/ 135 w 145"/>
                              <a:gd name="T47" fmla="*/ 105 h 145"/>
                              <a:gd name="T48" fmla="*/ 140 w 145"/>
                              <a:gd name="T49" fmla="*/ 90 h 145"/>
                              <a:gd name="T50" fmla="*/ 145 w 145"/>
                              <a:gd name="T51" fmla="*/ 70 h 145"/>
                              <a:gd name="T52" fmla="*/ 145 w 145"/>
                              <a:gd name="T53" fmla="*/ 7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145" y="70"/>
                                </a:moveTo>
                                <a:lnTo>
                                  <a:pt x="145" y="70"/>
                                </a:lnTo>
                                <a:lnTo>
                                  <a:pt x="140" y="55"/>
                                </a:lnTo>
                                <a:lnTo>
                                  <a:pt x="135" y="45"/>
                                </a:lnTo>
                                <a:lnTo>
                                  <a:pt x="120" y="30"/>
                                </a:lnTo>
                                <a:lnTo>
                                  <a:pt x="110" y="20"/>
                                </a:lnTo>
                                <a:lnTo>
                                  <a:pt x="75" y="5"/>
                                </a:lnTo>
                                <a:lnTo>
                                  <a:pt x="50" y="0"/>
                                </a:lnTo>
                                <a:lnTo>
                                  <a:pt x="40" y="0"/>
                                </a:lnTo>
                                <a:lnTo>
                                  <a:pt x="30" y="5"/>
                                </a:lnTo>
                                <a:lnTo>
                                  <a:pt x="15" y="20"/>
                                </a:lnTo>
                                <a:lnTo>
                                  <a:pt x="5" y="45"/>
                                </a:lnTo>
                                <a:lnTo>
                                  <a:pt x="0" y="70"/>
                                </a:lnTo>
                                <a:lnTo>
                                  <a:pt x="5" y="100"/>
                                </a:lnTo>
                                <a:lnTo>
                                  <a:pt x="15" y="125"/>
                                </a:lnTo>
                                <a:lnTo>
                                  <a:pt x="30" y="140"/>
                                </a:lnTo>
                                <a:lnTo>
                                  <a:pt x="50" y="145"/>
                                </a:lnTo>
                                <a:lnTo>
                                  <a:pt x="75" y="140"/>
                                </a:lnTo>
                                <a:lnTo>
                                  <a:pt x="105" y="125"/>
                                </a:lnTo>
                                <a:lnTo>
                                  <a:pt x="120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40" y="90"/>
                                </a:lnTo>
                                <a:lnTo>
                                  <a:pt x="145" y="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" name="Freeform 136"/>
                        <wps:cNvSpPr>
                          <a:spLocks/>
                        </wps:cNvSpPr>
                        <wps:spPr bwMode="auto">
                          <a:xfrm>
                            <a:off x="664" y="8117"/>
                            <a:ext cx="20" cy="510"/>
                          </a:xfrm>
                          <a:custGeom>
                            <a:avLst/>
                            <a:gdLst>
                              <a:gd name="T0" fmla="*/ 0 w 20"/>
                              <a:gd name="T1" fmla="*/ 510 h 510"/>
                              <a:gd name="T2" fmla="*/ 0 w 20"/>
                              <a:gd name="T3" fmla="*/ 510 h 510"/>
                              <a:gd name="T4" fmla="*/ 10 w 20"/>
                              <a:gd name="T5" fmla="*/ 485 h 510"/>
                              <a:gd name="T6" fmla="*/ 20 w 20"/>
                              <a:gd name="T7" fmla="*/ 440 h 510"/>
                              <a:gd name="T8" fmla="*/ 20 w 20"/>
                              <a:gd name="T9" fmla="*/ 405 h 510"/>
                              <a:gd name="T10" fmla="*/ 20 w 20"/>
                              <a:gd name="T11" fmla="*/ 365 h 510"/>
                              <a:gd name="T12" fmla="*/ 10 w 20"/>
                              <a:gd name="T13" fmla="*/ 315 h 510"/>
                              <a:gd name="T14" fmla="*/ 0 w 20"/>
                              <a:gd name="T15" fmla="*/ 250 h 510"/>
                              <a:gd name="T16" fmla="*/ 0 w 20"/>
                              <a:gd name="T17" fmla="*/ 250 h 510"/>
                              <a:gd name="T18" fmla="*/ 0 w 20"/>
                              <a:gd name="T19" fmla="*/ 250 h 510"/>
                              <a:gd name="T20" fmla="*/ 10 w 20"/>
                              <a:gd name="T21" fmla="*/ 190 h 510"/>
                              <a:gd name="T22" fmla="*/ 15 w 20"/>
                              <a:gd name="T23" fmla="*/ 140 h 510"/>
                              <a:gd name="T24" fmla="*/ 20 w 20"/>
                              <a:gd name="T25" fmla="*/ 100 h 510"/>
                              <a:gd name="T26" fmla="*/ 20 w 20"/>
                              <a:gd name="T27" fmla="*/ 65 h 510"/>
                              <a:gd name="T28" fmla="*/ 10 w 20"/>
                              <a:gd name="T29" fmla="*/ 20 h 510"/>
                              <a:gd name="T30" fmla="*/ 0 w 20"/>
                              <a:gd name="T3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0" y="485"/>
                                </a:lnTo>
                                <a:lnTo>
                                  <a:pt x="20" y="440"/>
                                </a:lnTo>
                                <a:lnTo>
                                  <a:pt x="20" y="405"/>
                                </a:lnTo>
                                <a:lnTo>
                                  <a:pt x="20" y="365"/>
                                </a:lnTo>
                                <a:lnTo>
                                  <a:pt x="10" y="315"/>
                                </a:lnTo>
                                <a:lnTo>
                                  <a:pt x="0" y="250"/>
                                </a:lnTo>
                                <a:lnTo>
                                  <a:pt x="10" y="190"/>
                                </a:lnTo>
                                <a:lnTo>
                                  <a:pt x="15" y="140"/>
                                </a:lnTo>
                                <a:lnTo>
                                  <a:pt x="20" y="100"/>
                                </a:lnTo>
                                <a:lnTo>
                                  <a:pt x="20" y="65"/>
                                </a:lnTo>
                                <a:lnTo>
                                  <a:pt x="10" y="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" name="Freeform 137"/>
                        <wps:cNvSpPr>
                          <a:spLocks/>
                        </wps:cNvSpPr>
                        <wps:spPr bwMode="auto">
                          <a:xfrm>
                            <a:off x="664" y="8117"/>
                            <a:ext cx="45" cy="510"/>
                          </a:xfrm>
                          <a:custGeom>
                            <a:avLst/>
                            <a:gdLst>
                              <a:gd name="T0" fmla="*/ 0 w 45"/>
                              <a:gd name="T1" fmla="*/ 510 h 510"/>
                              <a:gd name="T2" fmla="*/ 0 w 45"/>
                              <a:gd name="T3" fmla="*/ 510 h 510"/>
                              <a:gd name="T4" fmla="*/ 15 w 45"/>
                              <a:gd name="T5" fmla="*/ 470 h 510"/>
                              <a:gd name="T6" fmla="*/ 25 w 45"/>
                              <a:gd name="T7" fmla="*/ 420 h 510"/>
                              <a:gd name="T8" fmla="*/ 35 w 45"/>
                              <a:gd name="T9" fmla="*/ 355 h 510"/>
                              <a:gd name="T10" fmla="*/ 45 w 45"/>
                              <a:gd name="T11" fmla="*/ 280 h 510"/>
                              <a:gd name="T12" fmla="*/ 40 w 45"/>
                              <a:gd name="T13" fmla="*/ 195 h 510"/>
                              <a:gd name="T14" fmla="*/ 35 w 45"/>
                              <a:gd name="T15" fmla="*/ 145 h 510"/>
                              <a:gd name="T16" fmla="*/ 30 w 45"/>
                              <a:gd name="T17" fmla="*/ 100 h 510"/>
                              <a:gd name="T18" fmla="*/ 15 w 45"/>
                              <a:gd name="T19" fmla="*/ 50 h 510"/>
                              <a:gd name="T20" fmla="*/ 0 w 45"/>
                              <a:gd name="T2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5" y="470"/>
                                </a:lnTo>
                                <a:lnTo>
                                  <a:pt x="25" y="420"/>
                                </a:lnTo>
                                <a:lnTo>
                                  <a:pt x="35" y="355"/>
                                </a:lnTo>
                                <a:lnTo>
                                  <a:pt x="45" y="280"/>
                                </a:lnTo>
                                <a:lnTo>
                                  <a:pt x="40" y="195"/>
                                </a:lnTo>
                                <a:lnTo>
                                  <a:pt x="35" y="145"/>
                                </a:lnTo>
                                <a:lnTo>
                                  <a:pt x="30" y="100"/>
                                </a:lnTo>
                                <a:lnTo>
                                  <a:pt x="15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" name="Line 138"/>
                        <wps:cNvCnPr/>
                        <wps:spPr bwMode="auto">
                          <a:xfrm flipV="1">
                            <a:off x="759" y="8112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2" name="Line 139"/>
                        <wps:cNvCnPr/>
                        <wps:spPr bwMode="auto">
                          <a:xfrm flipV="1">
                            <a:off x="789" y="8112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3" name="Freeform 140"/>
                        <wps:cNvSpPr>
                          <a:spLocks/>
                        </wps:cNvSpPr>
                        <wps:spPr bwMode="auto">
                          <a:xfrm>
                            <a:off x="415" y="7587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10 h 50"/>
                              <a:gd name="T2" fmla="*/ 249 w 249"/>
                              <a:gd name="T3" fmla="*/ 10 h 50"/>
                              <a:gd name="T4" fmla="*/ 239 w 249"/>
                              <a:gd name="T5" fmla="*/ 25 h 50"/>
                              <a:gd name="T6" fmla="*/ 224 w 249"/>
                              <a:gd name="T7" fmla="*/ 35 h 50"/>
                              <a:gd name="T8" fmla="*/ 199 w 249"/>
                              <a:gd name="T9" fmla="*/ 45 h 50"/>
                              <a:gd name="T10" fmla="*/ 169 w 249"/>
                              <a:gd name="T11" fmla="*/ 50 h 50"/>
                              <a:gd name="T12" fmla="*/ 139 w 249"/>
                              <a:gd name="T13" fmla="*/ 45 h 50"/>
                              <a:gd name="T14" fmla="*/ 114 w 249"/>
                              <a:gd name="T15" fmla="*/ 35 h 50"/>
                              <a:gd name="T16" fmla="*/ 94 w 249"/>
                              <a:gd name="T17" fmla="*/ 25 h 50"/>
                              <a:gd name="T18" fmla="*/ 64 w 249"/>
                              <a:gd name="T19" fmla="*/ 5 h 50"/>
                              <a:gd name="T20" fmla="*/ 64 w 249"/>
                              <a:gd name="T21" fmla="*/ 5 h 50"/>
                              <a:gd name="T22" fmla="*/ 59 w 249"/>
                              <a:gd name="T23" fmla="*/ 0 h 50"/>
                              <a:gd name="T24" fmla="*/ 49 w 249"/>
                              <a:gd name="T25" fmla="*/ 5 h 50"/>
                              <a:gd name="T26" fmla="*/ 34 w 249"/>
                              <a:gd name="T27" fmla="*/ 20 h 50"/>
                              <a:gd name="T28" fmla="*/ 14 w 249"/>
                              <a:gd name="T29" fmla="*/ 50 h 50"/>
                              <a:gd name="T30" fmla="*/ 0 w 249"/>
                              <a:gd name="T31" fmla="*/ 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10"/>
                                </a:moveTo>
                                <a:lnTo>
                                  <a:pt x="249" y="10"/>
                                </a:lnTo>
                                <a:lnTo>
                                  <a:pt x="239" y="25"/>
                                </a:lnTo>
                                <a:lnTo>
                                  <a:pt x="224" y="35"/>
                                </a:lnTo>
                                <a:lnTo>
                                  <a:pt x="199" y="45"/>
                                </a:lnTo>
                                <a:lnTo>
                                  <a:pt x="169" y="50"/>
                                </a:lnTo>
                                <a:lnTo>
                                  <a:pt x="139" y="45"/>
                                </a:lnTo>
                                <a:lnTo>
                                  <a:pt x="114" y="35"/>
                                </a:lnTo>
                                <a:lnTo>
                                  <a:pt x="94" y="25"/>
                                </a:lnTo>
                                <a:lnTo>
                                  <a:pt x="64" y="5"/>
                                </a:lnTo>
                                <a:lnTo>
                                  <a:pt x="59" y="0"/>
                                </a:lnTo>
                                <a:lnTo>
                                  <a:pt x="49" y="5"/>
                                </a:lnTo>
                                <a:lnTo>
                                  <a:pt x="34" y="20"/>
                                </a:lnTo>
                                <a:lnTo>
                                  <a:pt x="14" y="50"/>
                                </a:lnTo>
                                <a:lnTo>
                                  <a:pt x="0" y="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Freeform 141"/>
                        <wps:cNvSpPr>
                          <a:spLocks/>
                        </wps:cNvSpPr>
                        <wps:spPr bwMode="auto">
                          <a:xfrm>
                            <a:off x="415" y="8062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45 h 50"/>
                              <a:gd name="T2" fmla="*/ 249 w 249"/>
                              <a:gd name="T3" fmla="*/ 45 h 50"/>
                              <a:gd name="T4" fmla="*/ 224 w 249"/>
                              <a:gd name="T5" fmla="*/ 25 h 50"/>
                              <a:gd name="T6" fmla="*/ 199 w 249"/>
                              <a:gd name="T7" fmla="*/ 10 h 50"/>
                              <a:gd name="T8" fmla="*/ 169 w 249"/>
                              <a:gd name="T9" fmla="*/ 5 h 50"/>
                              <a:gd name="T10" fmla="*/ 139 w 249"/>
                              <a:gd name="T11" fmla="*/ 10 h 50"/>
                              <a:gd name="T12" fmla="*/ 114 w 249"/>
                              <a:gd name="T13" fmla="*/ 15 h 50"/>
                              <a:gd name="T14" fmla="*/ 94 w 249"/>
                              <a:gd name="T15" fmla="*/ 25 h 50"/>
                              <a:gd name="T16" fmla="*/ 64 w 249"/>
                              <a:gd name="T17" fmla="*/ 45 h 50"/>
                              <a:gd name="T18" fmla="*/ 64 w 249"/>
                              <a:gd name="T19" fmla="*/ 45 h 50"/>
                              <a:gd name="T20" fmla="*/ 59 w 249"/>
                              <a:gd name="T21" fmla="*/ 50 h 50"/>
                              <a:gd name="T22" fmla="*/ 54 w 249"/>
                              <a:gd name="T23" fmla="*/ 45 h 50"/>
                              <a:gd name="T24" fmla="*/ 34 w 249"/>
                              <a:gd name="T25" fmla="*/ 30 h 50"/>
                              <a:gd name="T26" fmla="*/ 14 w 249"/>
                              <a:gd name="T27" fmla="*/ 0 h 50"/>
                              <a:gd name="T28" fmla="*/ 0 w 249"/>
                              <a:gd name="T29" fmla="*/ 5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45"/>
                                </a:moveTo>
                                <a:lnTo>
                                  <a:pt x="249" y="45"/>
                                </a:lnTo>
                                <a:lnTo>
                                  <a:pt x="224" y="25"/>
                                </a:lnTo>
                                <a:lnTo>
                                  <a:pt x="199" y="10"/>
                                </a:lnTo>
                                <a:lnTo>
                                  <a:pt x="169" y="5"/>
                                </a:lnTo>
                                <a:lnTo>
                                  <a:pt x="139" y="10"/>
                                </a:lnTo>
                                <a:lnTo>
                                  <a:pt x="114" y="15"/>
                                </a:lnTo>
                                <a:lnTo>
                                  <a:pt x="94" y="25"/>
                                </a:lnTo>
                                <a:lnTo>
                                  <a:pt x="64" y="45"/>
                                </a:lnTo>
                                <a:lnTo>
                                  <a:pt x="59" y="50"/>
                                </a:lnTo>
                                <a:lnTo>
                                  <a:pt x="54" y="45"/>
                                </a:lnTo>
                                <a:lnTo>
                                  <a:pt x="34" y="30"/>
                                </a:lnTo>
                                <a:lnTo>
                                  <a:pt x="14" y="0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" name="Freeform 142"/>
                        <wps:cNvSpPr>
                          <a:spLocks/>
                        </wps:cNvSpPr>
                        <wps:spPr bwMode="auto">
                          <a:xfrm>
                            <a:off x="420" y="7632"/>
                            <a:ext cx="244" cy="435"/>
                          </a:xfrm>
                          <a:custGeom>
                            <a:avLst/>
                            <a:gdLst>
                              <a:gd name="T0" fmla="*/ 244 w 244"/>
                              <a:gd name="T1" fmla="*/ 220 h 435"/>
                              <a:gd name="T2" fmla="*/ 244 w 244"/>
                              <a:gd name="T3" fmla="*/ 220 h 435"/>
                              <a:gd name="T4" fmla="*/ 239 w 244"/>
                              <a:gd name="T5" fmla="*/ 135 h 435"/>
                              <a:gd name="T6" fmla="*/ 234 w 244"/>
                              <a:gd name="T7" fmla="*/ 100 h 435"/>
                              <a:gd name="T8" fmla="*/ 229 w 244"/>
                              <a:gd name="T9" fmla="*/ 65 h 435"/>
                              <a:gd name="T10" fmla="*/ 214 w 244"/>
                              <a:gd name="T11" fmla="*/ 40 h 435"/>
                              <a:gd name="T12" fmla="*/ 199 w 244"/>
                              <a:gd name="T13" fmla="*/ 20 h 435"/>
                              <a:gd name="T14" fmla="*/ 179 w 244"/>
                              <a:gd name="T15" fmla="*/ 5 h 435"/>
                              <a:gd name="T16" fmla="*/ 149 w 244"/>
                              <a:gd name="T17" fmla="*/ 0 h 435"/>
                              <a:gd name="T18" fmla="*/ 149 w 244"/>
                              <a:gd name="T19" fmla="*/ 0 h 435"/>
                              <a:gd name="T20" fmla="*/ 119 w 244"/>
                              <a:gd name="T21" fmla="*/ 5 h 435"/>
                              <a:gd name="T22" fmla="*/ 94 w 244"/>
                              <a:gd name="T23" fmla="*/ 15 h 435"/>
                              <a:gd name="T24" fmla="*/ 69 w 244"/>
                              <a:gd name="T25" fmla="*/ 35 h 435"/>
                              <a:gd name="T26" fmla="*/ 44 w 244"/>
                              <a:gd name="T27" fmla="*/ 60 h 435"/>
                              <a:gd name="T28" fmla="*/ 24 w 244"/>
                              <a:gd name="T29" fmla="*/ 95 h 435"/>
                              <a:gd name="T30" fmla="*/ 14 w 244"/>
                              <a:gd name="T31" fmla="*/ 130 h 435"/>
                              <a:gd name="T32" fmla="*/ 4 w 244"/>
                              <a:gd name="T33" fmla="*/ 175 h 435"/>
                              <a:gd name="T34" fmla="*/ 0 w 244"/>
                              <a:gd name="T35" fmla="*/ 220 h 435"/>
                              <a:gd name="T36" fmla="*/ 0 w 244"/>
                              <a:gd name="T37" fmla="*/ 220 h 435"/>
                              <a:gd name="T38" fmla="*/ 4 w 244"/>
                              <a:gd name="T39" fmla="*/ 260 h 435"/>
                              <a:gd name="T40" fmla="*/ 14 w 244"/>
                              <a:gd name="T41" fmla="*/ 305 h 435"/>
                              <a:gd name="T42" fmla="*/ 24 w 244"/>
                              <a:gd name="T43" fmla="*/ 340 h 435"/>
                              <a:gd name="T44" fmla="*/ 44 w 244"/>
                              <a:gd name="T45" fmla="*/ 370 h 435"/>
                              <a:gd name="T46" fmla="*/ 69 w 244"/>
                              <a:gd name="T47" fmla="*/ 400 h 435"/>
                              <a:gd name="T48" fmla="*/ 94 w 244"/>
                              <a:gd name="T49" fmla="*/ 420 h 435"/>
                              <a:gd name="T50" fmla="*/ 119 w 244"/>
                              <a:gd name="T51" fmla="*/ 430 h 435"/>
                              <a:gd name="T52" fmla="*/ 149 w 244"/>
                              <a:gd name="T53" fmla="*/ 435 h 435"/>
                              <a:gd name="T54" fmla="*/ 149 w 244"/>
                              <a:gd name="T55" fmla="*/ 435 h 435"/>
                              <a:gd name="T56" fmla="*/ 179 w 244"/>
                              <a:gd name="T57" fmla="*/ 430 h 435"/>
                              <a:gd name="T58" fmla="*/ 199 w 244"/>
                              <a:gd name="T59" fmla="*/ 420 h 435"/>
                              <a:gd name="T60" fmla="*/ 214 w 244"/>
                              <a:gd name="T61" fmla="*/ 400 h 435"/>
                              <a:gd name="T62" fmla="*/ 229 w 244"/>
                              <a:gd name="T63" fmla="*/ 375 h 435"/>
                              <a:gd name="T64" fmla="*/ 234 w 244"/>
                              <a:gd name="T65" fmla="*/ 340 h 435"/>
                              <a:gd name="T66" fmla="*/ 239 w 244"/>
                              <a:gd name="T67" fmla="*/ 305 h 435"/>
                              <a:gd name="T68" fmla="*/ 244 w 244"/>
                              <a:gd name="T69" fmla="*/ 220 h 435"/>
                              <a:gd name="T70" fmla="*/ 244 w 244"/>
                              <a:gd name="T71" fmla="*/ 220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244" y="220"/>
                                </a:moveTo>
                                <a:lnTo>
                                  <a:pt x="244" y="220"/>
                                </a:lnTo>
                                <a:lnTo>
                                  <a:pt x="239" y="135"/>
                                </a:lnTo>
                                <a:lnTo>
                                  <a:pt x="234" y="100"/>
                                </a:lnTo>
                                <a:lnTo>
                                  <a:pt x="229" y="65"/>
                                </a:lnTo>
                                <a:lnTo>
                                  <a:pt x="214" y="40"/>
                                </a:lnTo>
                                <a:lnTo>
                                  <a:pt x="199" y="20"/>
                                </a:lnTo>
                                <a:lnTo>
                                  <a:pt x="179" y="5"/>
                                </a:lnTo>
                                <a:lnTo>
                                  <a:pt x="149" y="0"/>
                                </a:lnTo>
                                <a:lnTo>
                                  <a:pt x="119" y="5"/>
                                </a:lnTo>
                                <a:lnTo>
                                  <a:pt x="94" y="15"/>
                                </a:lnTo>
                                <a:lnTo>
                                  <a:pt x="69" y="35"/>
                                </a:lnTo>
                                <a:lnTo>
                                  <a:pt x="44" y="60"/>
                                </a:lnTo>
                                <a:lnTo>
                                  <a:pt x="24" y="95"/>
                                </a:lnTo>
                                <a:lnTo>
                                  <a:pt x="14" y="130"/>
                                </a:lnTo>
                                <a:lnTo>
                                  <a:pt x="4" y="175"/>
                                </a:lnTo>
                                <a:lnTo>
                                  <a:pt x="0" y="220"/>
                                </a:lnTo>
                                <a:lnTo>
                                  <a:pt x="4" y="260"/>
                                </a:lnTo>
                                <a:lnTo>
                                  <a:pt x="14" y="305"/>
                                </a:lnTo>
                                <a:lnTo>
                                  <a:pt x="24" y="340"/>
                                </a:lnTo>
                                <a:lnTo>
                                  <a:pt x="44" y="370"/>
                                </a:lnTo>
                                <a:lnTo>
                                  <a:pt x="69" y="400"/>
                                </a:lnTo>
                                <a:lnTo>
                                  <a:pt x="94" y="420"/>
                                </a:lnTo>
                                <a:lnTo>
                                  <a:pt x="119" y="430"/>
                                </a:lnTo>
                                <a:lnTo>
                                  <a:pt x="149" y="435"/>
                                </a:lnTo>
                                <a:lnTo>
                                  <a:pt x="179" y="430"/>
                                </a:lnTo>
                                <a:lnTo>
                                  <a:pt x="199" y="420"/>
                                </a:lnTo>
                                <a:lnTo>
                                  <a:pt x="214" y="400"/>
                                </a:lnTo>
                                <a:lnTo>
                                  <a:pt x="229" y="375"/>
                                </a:lnTo>
                                <a:lnTo>
                                  <a:pt x="234" y="340"/>
                                </a:lnTo>
                                <a:lnTo>
                                  <a:pt x="239" y="305"/>
                                </a:lnTo>
                                <a:lnTo>
                                  <a:pt x="244" y="2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" name="Freeform 143"/>
                        <wps:cNvSpPr>
                          <a:spLocks/>
                        </wps:cNvSpPr>
                        <wps:spPr bwMode="auto">
                          <a:xfrm>
                            <a:off x="469" y="7702"/>
                            <a:ext cx="195" cy="300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50 h 300"/>
                              <a:gd name="T2" fmla="*/ 195 w 195"/>
                              <a:gd name="T3" fmla="*/ 150 h 300"/>
                              <a:gd name="T4" fmla="*/ 195 w 195"/>
                              <a:gd name="T5" fmla="*/ 120 h 300"/>
                              <a:gd name="T6" fmla="*/ 190 w 195"/>
                              <a:gd name="T7" fmla="*/ 90 h 300"/>
                              <a:gd name="T8" fmla="*/ 180 w 195"/>
                              <a:gd name="T9" fmla="*/ 65 h 300"/>
                              <a:gd name="T10" fmla="*/ 170 w 195"/>
                              <a:gd name="T11" fmla="*/ 45 h 300"/>
                              <a:gd name="T12" fmla="*/ 155 w 195"/>
                              <a:gd name="T13" fmla="*/ 25 h 300"/>
                              <a:gd name="T14" fmla="*/ 140 w 195"/>
                              <a:gd name="T15" fmla="*/ 10 h 300"/>
                              <a:gd name="T16" fmla="*/ 120 w 195"/>
                              <a:gd name="T17" fmla="*/ 0 h 300"/>
                              <a:gd name="T18" fmla="*/ 100 w 195"/>
                              <a:gd name="T19" fmla="*/ 0 h 300"/>
                              <a:gd name="T20" fmla="*/ 100 w 195"/>
                              <a:gd name="T21" fmla="*/ 0 h 300"/>
                              <a:gd name="T22" fmla="*/ 80 w 195"/>
                              <a:gd name="T23" fmla="*/ 0 h 300"/>
                              <a:gd name="T24" fmla="*/ 60 w 195"/>
                              <a:gd name="T25" fmla="*/ 10 h 300"/>
                              <a:gd name="T26" fmla="*/ 45 w 195"/>
                              <a:gd name="T27" fmla="*/ 25 h 300"/>
                              <a:gd name="T28" fmla="*/ 30 w 195"/>
                              <a:gd name="T29" fmla="*/ 40 h 300"/>
                              <a:gd name="T30" fmla="*/ 15 w 195"/>
                              <a:gd name="T31" fmla="*/ 65 h 300"/>
                              <a:gd name="T32" fmla="*/ 5 w 195"/>
                              <a:gd name="T33" fmla="*/ 90 h 300"/>
                              <a:gd name="T34" fmla="*/ 0 w 195"/>
                              <a:gd name="T35" fmla="*/ 120 h 300"/>
                              <a:gd name="T36" fmla="*/ 0 w 195"/>
                              <a:gd name="T37" fmla="*/ 150 h 300"/>
                              <a:gd name="T38" fmla="*/ 0 w 195"/>
                              <a:gd name="T39" fmla="*/ 150 h 300"/>
                              <a:gd name="T40" fmla="*/ 0 w 195"/>
                              <a:gd name="T41" fmla="*/ 180 h 300"/>
                              <a:gd name="T42" fmla="*/ 5 w 195"/>
                              <a:gd name="T43" fmla="*/ 205 h 300"/>
                              <a:gd name="T44" fmla="*/ 15 w 195"/>
                              <a:gd name="T45" fmla="*/ 230 h 300"/>
                              <a:gd name="T46" fmla="*/ 30 w 195"/>
                              <a:gd name="T47" fmla="*/ 255 h 300"/>
                              <a:gd name="T48" fmla="*/ 45 w 195"/>
                              <a:gd name="T49" fmla="*/ 270 h 300"/>
                              <a:gd name="T50" fmla="*/ 60 w 195"/>
                              <a:gd name="T51" fmla="*/ 285 h 300"/>
                              <a:gd name="T52" fmla="*/ 80 w 195"/>
                              <a:gd name="T53" fmla="*/ 295 h 300"/>
                              <a:gd name="T54" fmla="*/ 100 w 195"/>
                              <a:gd name="T55" fmla="*/ 300 h 300"/>
                              <a:gd name="T56" fmla="*/ 100 w 195"/>
                              <a:gd name="T57" fmla="*/ 300 h 300"/>
                              <a:gd name="T58" fmla="*/ 120 w 195"/>
                              <a:gd name="T59" fmla="*/ 295 h 300"/>
                              <a:gd name="T60" fmla="*/ 140 w 195"/>
                              <a:gd name="T61" fmla="*/ 285 h 300"/>
                              <a:gd name="T62" fmla="*/ 155 w 195"/>
                              <a:gd name="T63" fmla="*/ 275 h 300"/>
                              <a:gd name="T64" fmla="*/ 170 w 195"/>
                              <a:gd name="T65" fmla="*/ 255 h 300"/>
                              <a:gd name="T66" fmla="*/ 180 w 195"/>
                              <a:gd name="T67" fmla="*/ 230 h 300"/>
                              <a:gd name="T68" fmla="*/ 190 w 195"/>
                              <a:gd name="T69" fmla="*/ 205 h 300"/>
                              <a:gd name="T70" fmla="*/ 195 w 195"/>
                              <a:gd name="T71" fmla="*/ 180 h 300"/>
                              <a:gd name="T72" fmla="*/ 195 w 195"/>
                              <a:gd name="T73" fmla="*/ 150 h 300"/>
                              <a:gd name="T74" fmla="*/ 195 w 195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5" h="300">
                                <a:moveTo>
                                  <a:pt x="195" y="150"/>
                                </a:moveTo>
                                <a:lnTo>
                                  <a:pt x="195" y="150"/>
                                </a:lnTo>
                                <a:lnTo>
                                  <a:pt x="195" y="120"/>
                                </a:lnTo>
                                <a:lnTo>
                                  <a:pt x="190" y="90"/>
                                </a:lnTo>
                                <a:lnTo>
                                  <a:pt x="180" y="65"/>
                                </a:lnTo>
                                <a:lnTo>
                                  <a:pt x="170" y="45"/>
                                </a:lnTo>
                                <a:lnTo>
                                  <a:pt x="155" y="25"/>
                                </a:lnTo>
                                <a:lnTo>
                                  <a:pt x="140" y="10"/>
                                </a:lnTo>
                                <a:lnTo>
                                  <a:pt x="120" y="0"/>
                                </a:lnTo>
                                <a:lnTo>
                                  <a:pt x="100" y="0"/>
                                </a:lnTo>
                                <a:lnTo>
                                  <a:pt x="80" y="0"/>
                                </a:lnTo>
                                <a:lnTo>
                                  <a:pt x="60" y="10"/>
                                </a:lnTo>
                                <a:lnTo>
                                  <a:pt x="45" y="25"/>
                                </a:lnTo>
                                <a:lnTo>
                                  <a:pt x="30" y="40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05"/>
                                </a:lnTo>
                                <a:lnTo>
                                  <a:pt x="15" y="230"/>
                                </a:lnTo>
                                <a:lnTo>
                                  <a:pt x="30" y="255"/>
                                </a:lnTo>
                                <a:lnTo>
                                  <a:pt x="45" y="270"/>
                                </a:lnTo>
                                <a:lnTo>
                                  <a:pt x="60" y="285"/>
                                </a:lnTo>
                                <a:lnTo>
                                  <a:pt x="80" y="295"/>
                                </a:lnTo>
                                <a:lnTo>
                                  <a:pt x="100" y="300"/>
                                </a:lnTo>
                                <a:lnTo>
                                  <a:pt x="120" y="295"/>
                                </a:lnTo>
                                <a:lnTo>
                                  <a:pt x="140" y="285"/>
                                </a:lnTo>
                                <a:lnTo>
                                  <a:pt x="155" y="275"/>
                                </a:lnTo>
                                <a:lnTo>
                                  <a:pt x="170" y="255"/>
                                </a:lnTo>
                                <a:lnTo>
                                  <a:pt x="180" y="230"/>
                                </a:lnTo>
                                <a:lnTo>
                                  <a:pt x="190" y="205"/>
                                </a:lnTo>
                                <a:lnTo>
                                  <a:pt x="195" y="180"/>
                                </a:lnTo>
                                <a:lnTo>
                                  <a:pt x="195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" name="Freeform 144"/>
                        <wps:cNvSpPr>
                          <a:spLocks/>
                        </wps:cNvSpPr>
                        <wps:spPr bwMode="auto">
                          <a:xfrm>
                            <a:off x="499" y="7747"/>
                            <a:ext cx="165" cy="210"/>
                          </a:xfrm>
                          <a:custGeom>
                            <a:avLst/>
                            <a:gdLst>
                              <a:gd name="T0" fmla="*/ 165 w 165"/>
                              <a:gd name="T1" fmla="*/ 105 h 210"/>
                              <a:gd name="T2" fmla="*/ 165 w 165"/>
                              <a:gd name="T3" fmla="*/ 105 h 210"/>
                              <a:gd name="T4" fmla="*/ 160 w 165"/>
                              <a:gd name="T5" fmla="*/ 80 h 210"/>
                              <a:gd name="T6" fmla="*/ 155 w 165"/>
                              <a:gd name="T7" fmla="*/ 65 h 210"/>
                              <a:gd name="T8" fmla="*/ 145 w 165"/>
                              <a:gd name="T9" fmla="*/ 45 h 210"/>
                              <a:gd name="T10" fmla="*/ 135 w 165"/>
                              <a:gd name="T11" fmla="*/ 30 h 210"/>
                              <a:gd name="T12" fmla="*/ 120 w 165"/>
                              <a:gd name="T13" fmla="*/ 15 h 210"/>
                              <a:gd name="T14" fmla="*/ 100 w 165"/>
                              <a:gd name="T15" fmla="*/ 5 h 210"/>
                              <a:gd name="T16" fmla="*/ 85 w 165"/>
                              <a:gd name="T17" fmla="*/ 0 h 210"/>
                              <a:gd name="T18" fmla="*/ 70 w 165"/>
                              <a:gd name="T19" fmla="*/ 0 h 210"/>
                              <a:gd name="T20" fmla="*/ 70 w 165"/>
                              <a:gd name="T21" fmla="*/ 0 h 210"/>
                              <a:gd name="T22" fmla="*/ 55 w 165"/>
                              <a:gd name="T23" fmla="*/ 0 h 210"/>
                              <a:gd name="T24" fmla="*/ 45 w 165"/>
                              <a:gd name="T25" fmla="*/ 5 h 210"/>
                              <a:gd name="T26" fmla="*/ 30 w 165"/>
                              <a:gd name="T27" fmla="*/ 15 h 210"/>
                              <a:gd name="T28" fmla="*/ 20 w 165"/>
                              <a:gd name="T29" fmla="*/ 30 h 210"/>
                              <a:gd name="T30" fmla="*/ 5 w 165"/>
                              <a:gd name="T31" fmla="*/ 60 h 210"/>
                              <a:gd name="T32" fmla="*/ 0 w 165"/>
                              <a:gd name="T33" fmla="*/ 105 h 210"/>
                              <a:gd name="T34" fmla="*/ 0 w 165"/>
                              <a:gd name="T35" fmla="*/ 105 h 210"/>
                              <a:gd name="T36" fmla="*/ 5 w 165"/>
                              <a:gd name="T37" fmla="*/ 145 h 210"/>
                              <a:gd name="T38" fmla="*/ 20 w 165"/>
                              <a:gd name="T39" fmla="*/ 175 h 210"/>
                              <a:gd name="T40" fmla="*/ 30 w 165"/>
                              <a:gd name="T41" fmla="*/ 190 h 210"/>
                              <a:gd name="T42" fmla="*/ 45 w 165"/>
                              <a:gd name="T43" fmla="*/ 200 h 210"/>
                              <a:gd name="T44" fmla="*/ 55 w 165"/>
                              <a:gd name="T45" fmla="*/ 205 h 210"/>
                              <a:gd name="T46" fmla="*/ 70 w 165"/>
                              <a:gd name="T47" fmla="*/ 210 h 210"/>
                              <a:gd name="T48" fmla="*/ 70 w 165"/>
                              <a:gd name="T49" fmla="*/ 210 h 210"/>
                              <a:gd name="T50" fmla="*/ 85 w 165"/>
                              <a:gd name="T51" fmla="*/ 205 h 210"/>
                              <a:gd name="T52" fmla="*/ 100 w 165"/>
                              <a:gd name="T53" fmla="*/ 200 h 210"/>
                              <a:gd name="T54" fmla="*/ 120 w 165"/>
                              <a:gd name="T55" fmla="*/ 190 h 210"/>
                              <a:gd name="T56" fmla="*/ 135 w 165"/>
                              <a:gd name="T57" fmla="*/ 180 h 210"/>
                              <a:gd name="T58" fmla="*/ 145 w 165"/>
                              <a:gd name="T59" fmla="*/ 160 h 210"/>
                              <a:gd name="T60" fmla="*/ 155 w 165"/>
                              <a:gd name="T61" fmla="*/ 145 h 210"/>
                              <a:gd name="T62" fmla="*/ 160 w 165"/>
                              <a:gd name="T63" fmla="*/ 125 h 210"/>
                              <a:gd name="T64" fmla="*/ 165 w 165"/>
                              <a:gd name="T65" fmla="*/ 105 h 210"/>
                              <a:gd name="T66" fmla="*/ 165 w 165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5" h="210">
                                <a:moveTo>
                                  <a:pt x="165" y="105"/>
                                </a:moveTo>
                                <a:lnTo>
                                  <a:pt x="165" y="105"/>
                                </a:lnTo>
                                <a:lnTo>
                                  <a:pt x="160" y="80"/>
                                </a:lnTo>
                                <a:lnTo>
                                  <a:pt x="155" y="65"/>
                                </a:lnTo>
                                <a:lnTo>
                                  <a:pt x="145" y="45"/>
                                </a:lnTo>
                                <a:lnTo>
                                  <a:pt x="135" y="30"/>
                                </a:lnTo>
                                <a:lnTo>
                                  <a:pt x="120" y="15"/>
                                </a:lnTo>
                                <a:lnTo>
                                  <a:pt x="100" y="5"/>
                                </a:lnTo>
                                <a:lnTo>
                                  <a:pt x="85" y="0"/>
                                </a:lnTo>
                                <a:lnTo>
                                  <a:pt x="70" y="0"/>
                                </a:lnTo>
                                <a:lnTo>
                                  <a:pt x="55" y="0"/>
                                </a:lnTo>
                                <a:lnTo>
                                  <a:pt x="45" y="5"/>
                                </a:lnTo>
                                <a:lnTo>
                                  <a:pt x="30" y="15"/>
                                </a:lnTo>
                                <a:lnTo>
                                  <a:pt x="20" y="30"/>
                                </a:lnTo>
                                <a:lnTo>
                                  <a:pt x="5" y="60"/>
                                </a:lnTo>
                                <a:lnTo>
                                  <a:pt x="0" y="105"/>
                                </a:lnTo>
                                <a:lnTo>
                                  <a:pt x="5" y="145"/>
                                </a:lnTo>
                                <a:lnTo>
                                  <a:pt x="20" y="175"/>
                                </a:lnTo>
                                <a:lnTo>
                                  <a:pt x="30" y="190"/>
                                </a:lnTo>
                                <a:lnTo>
                                  <a:pt x="45" y="200"/>
                                </a:lnTo>
                                <a:lnTo>
                                  <a:pt x="55" y="205"/>
                                </a:lnTo>
                                <a:lnTo>
                                  <a:pt x="70" y="210"/>
                                </a:lnTo>
                                <a:lnTo>
                                  <a:pt x="85" y="205"/>
                                </a:lnTo>
                                <a:lnTo>
                                  <a:pt x="100" y="200"/>
                                </a:lnTo>
                                <a:lnTo>
                                  <a:pt x="120" y="190"/>
                                </a:lnTo>
                                <a:lnTo>
                                  <a:pt x="135" y="180"/>
                                </a:lnTo>
                                <a:lnTo>
                                  <a:pt x="145" y="160"/>
                                </a:lnTo>
                                <a:lnTo>
                                  <a:pt x="155" y="145"/>
                                </a:lnTo>
                                <a:lnTo>
                                  <a:pt x="160" y="125"/>
                                </a:lnTo>
                                <a:lnTo>
                                  <a:pt x="165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Freeform 145"/>
                        <wps:cNvSpPr>
                          <a:spLocks/>
                        </wps:cNvSpPr>
                        <wps:spPr bwMode="auto">
                          <a:xfrm>
                            <a:off x="519" y="7777"/>
                            <a:ext cx="145" cy="145"/>
                          </a:xfrm>
                          <a:custGeom>
                            <a:avLst/>
                            <a:gdLst>
                              <a:gd name="T0" fmla="*/ 145 w 145"/>
                              <a:gd name="T1" fmla="*/ 75 h 145"/>
                              <a:gd name="T2" fmla="*/ 145 w 145"/>
                              <a:gd name="T3" fmla="*/ 75 h 145"/>
                              <a:gd name="T4" fmla="*/ 140 w 145"/>
                              <a:gd name="T5" fmla="*/ 60 h 145"/>
                              <a:gd name="T6" fmla="*/ 135 w 145"/>
                              <a:gd name="T7" fmla="*/ 45 h 145"/>
                              <a:gd name="T8" fmla="*/ 120 w 145"/>
                              <a:gd name="T9" fmla="*/ 30 h 145"/>
                              <a:gd name="T10" fmla="*/ 110 w 145"/>
                              <a:gd name="T11" fmla="*/ 20 h 145"/>
                              <a:gd name="T12" fmla="*/ 75 w 145"/>
                              <a:gd name="T13" fmla="*/ 5 h 145"/>
                              <a:gd name="T14" fmla="*/ 50 w 145"/>
                              <a:gd name="T15" fmla="*/ 0 h 145"/>
                              <a:gd name="T16" fmla="*/ 50 w 145"/>
                              <a:gd name="T17" fmla="*/ 0 h 145"/>
                              <a:gd name="T18" fmla="*/ 40 w 145"/>
                              <a:gd name="T19" fmla="*/ 0 h 145"/>
                              <a:gd name="T20" fmla="*/ 30 w 145"/>
                              <a:gd name="T21" fmla="*/ 5 h 145"/>
                              <a:gd name="T22" fmla="*/ 15 w 145"/>
                              <a:gd name="T23" fmla="*/ 20 h 145"/>
                              <a:gd name="T24" fmla="*/ 5 w 145"/>
                              <a:gd name="T25" fmla="*/ 45 h 145"/>
                              <a:gd name="T26" fmla="*/ 0 w 145"/>
                              <a:gd name="T27" fmla="*/ 75 h 145"/>
                              <a:gd name="T28" fmla="*/ 0 w 145"/>
                              <a:gd name="T29" fmla="*/ 75 h 145"/>
                              <a:gd name="T30" fmla="*/ 5 w 145"/>
                              <a:gd name="T31" fmla="*/ 100 h 145"/>
                              <a:gd name="T32" fmla="*/ 15 w 145"/>
                              <a:gd name="T33" fmla="*/ 125 h 145"/>
                              <a:gd name="T34" fmla="*/ 30 w 145"/>
                              <a:gd name="T35" fmla="*/ 140 h 145"/>
                              <a:gd name="T36" fmla="*/ 50 w 145"/>
                              <a:gd name="T37" fmla="*/ 145 h 145"/>
                              <a:gd name="T38" fmla="*/ 50 w 145"/>
                              <a:gd name="T39" fmla="*/ 145 h 145"/>
                              <a:gd name="T40" fmla="*/ 75 w 145"/>
                              <a:gd name="T41" fmla="*/ 140 h 145"/>
                              <a:gd name="T42" fmla="*/ 105 w 145"/>
                              <a:gd name="T43" fmla="*/ 125 h 145"/>
                              <a:gd name="T44" fmla="*/ 120 w 145"/>
                              <a:gd name="T45" fmla="*/ 115 h 145"/>
                              <a:gd name="T46" fmla="*/ 135 w 145"/>
                              <a:gd name="T47" fmla="*/ 105 h 145"/>
                              <a:gd name="T48" fmla="*/ 140 w 145"/>
                              <a:gd name="T49" fmla="*/ 90 h 145"/>
                              <a:gd name="T50" fmla="*/ 145 w 145"/>
                              <a:gd name="T51" fmla="*/ 75 h 145"/>
                              <a:gd name="T52" fmla="*/ 145 w 145"/>
                              <a:gd name="T53" fmla="*/ 7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145" y="75"/>
                                </a:moveTo>
                                <a:lnTo>
                                  <a:pt x="145" y="75"/>
                                </a:lnTo>
                                <a:lnTo>
                                  <a:pt x="140" y="60"/>
                                </a:lnTo>
                                <a:lnTo>
                                  <a:pt x="135" y="45"/>
                                </a:lnTo>
                                <a:lnTo>
                                  <a:pt x="120" y="30"/>
                                </a:lnTo>
                                <a:lnTo>
                                  <a:pt x="110" y="20"/>
                                </a:lnTo>
                                <a:lnTo>
                                  <a:pt x="75" y="5"/>
                                </a:lnTo>
                                <a:lnTo>
                                  <a:pt x="50" y="0"/>
                                </a:lnTo>
                                <a:lnTo>
                                  <a:pt x="40" y="0"/>
                                </a:lnTo>
                                <a:lnTo>
                                  <a:pt x="30" y="5"/>
                                </a:lnTo>
                                <a:lnTo>
                                  <a:pt x="15" y="20"/>
                                </a:lnTo>
                                <a:lnTo>
                                  <a:pt x="5" y="45"/>
                                </a:lnTo>
                                <a:lnTo>
                                  <a:pt x="0" y="75"/>
                                </a:lnTo>
                                <a:lnTo>
                                  <a:pt x="5" y="100"/>
                                </a:lnTo>
                                <a:lnTo>
                                  <a:pt x="15" y="125"/>
                                </a:lnTo>
                                <a:lnTo>
                                  <a:pt x="30" y="140"/>
                                </a:lnTo>
                                <a:lnTo>
                                  <a:pt x="50" y="145"/>
                                </a:lnTo>
                                <a:lnTo>
                                  <a:pt x="75" y="140"/>
                                </a:lnTo>
                                <a:lnTo>
                                  <a:pt x="105" y="125"/>
                                </a:lnTo>
                                <a:lnTo>
                                  <a:pt x="120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40" y="90"/>
                                </a:lnTo>
                                <a:lnTo>
                                  <a:pt x="145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Freeform 146"/>
                        <wps:cNvSpPr>
                          <a:spLocks/>
                        </wps:cNvSpPr>
                        <wps:spPr bwMode="auto">
                          <a:xfrm>
                            <a:off x="664" y="7597"/>
                            <a:ext cx="20" cy="510"/>
                          </a:xfrm>
                          <a:custGeom>
                            <a:avLst/>
                            <a:gdLst>
                              <a:gd name="T0" fmla="*/ 0 w 20"/>
                              <a:gd name="T1" fmla="*/ 510 h 510"/>
                              <a:gd name="T2" fmla="*/ 0 w 20"/>
                              <a:gd name="T3" fmla="*/ 510 h 510"/>
                              <a:gd name="T4" fmla="*/ 10 w 20"/>
                              <a:gd name="T5" fmla="*/ 490 h 510"/>
                              <a:gd name="T6" fmla="*/ 20 w 20"/>
                              <a:gd name="T7" fmla="*/ 440 h 510"/>
                              <a:gd name="T8" fmla="*/ 20 w 20"/>
                              <a:gd name="T9" fmla="*/ 410 h 510"/>
                              <a:gd name="T10" fmla="*/ 20 w 20"/>
                              <a:gd name="T11" fmla="*/ 365 h 510"/>
                              <a:gd name="T12" fmla="*/ 10 w 20"/>
                              <a:gd name="T13" fmla="*/ 315 h 510"/>
                              <a:gd name="T14" fmla="*/ 0 w 20"/>
                              <a:gd name="T15" fmla="*/ 255 h 510"/>
                              <a:gd name="T16" fmla="*/ 0 w 20"/>
                              <a:gd name="T17" fmla="*/ 255 h 510"/>
                              <a:gd name="T18" fmla="*/ 0 w 20"/>
                              <a:gd name="T19" fmla="*/ 255 h 510"/>
                              <a:gd name="T20" fmla="*/ 10 w 20"/>
                              <a:gd name="T21" fmla="*/ 195 h 510"/>
                              <a:gd name="T22" fmla="*/ 15 w 20"/>
                              <a:gd name="T23" fmla="*/ 140 h 510"/>
                              <a:gd name="T24" fmla="*/ 20 w 20"/>
                              <a:gd name="T25" fmla="*/ 100 h 510"/>
                              <a:gd name="T26" fmla="*/ 20 w 20"/>
                              <a:gd name="T27" fmla="*/ 70 h 510"/>
                              <a:gd name="T28" fmla="*/ 10 w 20"/>
                              <a:gd name="T29" fmla="*/ 25 h 510"/>
                              <a:gd name="T30" fmla="*/ 0 w 20"/>
                              <a:gd name="T3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0" y="490"/>
                                </a:lnTo>
                                <a:lnTo>
                                  <a:pt x="20" y="440"/>
                                </a:lnTo>
                                <a:lnTo>
                                  <a:pt x="20" y="410"/>
                                </a:lnTo>
                                <a:lnTo>
                                  <a:pt x="20" y="365"/>
                                </a:lnTo>
                                <a:lnTo>
                                  <a:pt x="10" y="315"/>
                                </a:lnTo>
                                <a:lnTo>
                                  <a:pt x="0" y="255"/>
                                </a:lnTo>
                                <a:lnTo>
                                  <a:pt x="10" y="195"/>
                                </a:lnTo>
                                <a:lnTo>
                                  <a:pt x="15" y="140"/>
                                </a:lnTo>
                                <a:lnTo>
                                  <a:pt x="20" y="100"/>
                                </a:lnTo>
                                <a:lnTo>
                                  <a:pt x="20" y="70"/>
                                </a:lnTo>
                                <a:lnTo>
                                  <a:pt x="10" y="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" name="Freeform 147"/>
                        <wps:cNvSpPr>
                          <a:spLocks/>
                        </wps:cNvSpPr>
                        <wps:spPr bwMode="auto">
                          <a:xfrm>
                            <a:off x="664" y="7597"/>
                            <a:ext cx="45" cy="510"/>
                          </a:xfrm>
                          <a:custGeom>
                            <a:avLst/>
                            <a:gdLst>
                              <a:gd name="T0" fmla="*/ 0 w 45"/>
                              <a:gd name="T1" fmla="*/ 510 h 510"/>
                              <a:gd name="T2" fmla="*/ 0 w 45"/>
                              <a:gd name="T3" fmla="*/ 510 h 510"/>
                              <a:gd name="T4" fmla="*/ 15 w 45"/>
                              <a:gd name="T5" fmla="*/ 470 h 510"/>
                              <a:gd name="T6" fmla="*/ 25 w 45"/>
                              <a:gd name="T7" fmla="*/ 420 h 510"/>
                              <a:gd name="T8" fmla="*/ 35 w 45"/>
                              <a:gd name="T9" fmla="*/ 355 h 510"/>
                              <a:gd name="T10" fmla="*/ 45 w 45"/>
                              <a:gd name="T11" fmla="*/ 280 h 510"/>
                              <a:gd name="T12" fmla="*/ 40 w 45"/>
                              <a:gd name="T13" fmla="*/ 195 h 510"/>
                              <a:gd name="T14" fmla="*/ 35 w 45"/>
                              <a:gd name="T15" fmla="*/ 150 h 510"/>
                              <a:gd name="T16" fmla="*/ 30 w 45"/>
                              <a:gd name="T17" fmla="*/ 100 h 510"/>
                              <a:gd name="T18" fmla="*/ 15 w 45"/>
                              <a:gd name="T19" fmla="*/ 50 h 510"/>
                              <a:gd name="T20" fmla="*/ 0 w 45"/>
                              <a:gd name="T2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5" y="470"/>
                                </a:lnTo>
                                <a:lnTo>
                                  <a:pt x="25" y="420"/>
                                </a:lnTo>
                                <a:lnTo>
                                  <a:pt x="35" y="355"/>
                                </a:lnTo>
                                <a:lnTo>
                                  <a:pt x="45" y="280"/>
                                </a:lnTo>
                                <a:lnTo>
                                  <a:pt x="40" y="195"/>
                                </a:lnTo>
                                <a:lnTo>
                                  <a:pt x="35" y="150"/>
                                </a:lnTo>
                                <a:lnTo>
                                  <a:pt x="30" y="100"/>
                                </a:lnTo>
                                <a:lnTo>
                                  <a:pt x="15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" name="Line 148"/>
                        <wps:cNvCnPr/>
                        <wps:spPr bwMode="auto">
                          <a:xfrm flipV="1">
                            <a:off x="759" y="7592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2" name="Line 149"/>
                        <wps:cNvCnPr/>
                        <wps:spPr bwMode="auto">
                          <a:xfrm flipV="1">
                            <a:off x="789" y="7592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3" name="Freeform 150"/>
                        <wps:cNvSpPr>
                          <a:spLocks/>
                        </wps:cNvSpPr>
                        <wps:spPr bwMode="auto">
                          <a:xfrm>
                            <a:off x="415" y="7066"/>
                            <a:ext cx="249" cy="51"/>
                          </a:xfrm>
                          <a:custGeom>
                            <a:avLst/>
                            <a:gdLst>
                              <a:gd name="T0" fmla="*/ 249 w 249"/>
                              <a:gd name="T1" fmla="*/ 10 h 51"/>
                              <a:gd name="T2" fmla="*/ 249 w 249"/>
                              <a:gd name="T3" fmla="*/ 10 h 51"/>
                              <a:gd name="T4" fmla="*/ 239 w 249"/>
                              <a:gd name="T5" fmla="*/ 25 h 51"/>
                              <a:gd name="T6" fmla="*/ 224 w 249"/>
                              <a:gd name="T7" fmla="*/ 35 h 51"/>
                              <a:gd name="T8" fmla="*/ 199 w 249"/>
                              <a:gd name="T9" fmla="*/ 46 h 51"/>
                              <a:gd name="T10" fmla="*/ 169 w 249"/>
                              <a:gd name="T11" fmla="*/ 51 h 51"/>
                              <a:gd name="T12" fmla="*/ 139 w 249"/>
                              <a:gd name="T13" fmla="*/ 46 h 51"/>
                              <a:gd name="T14" fmla="*/ 114 w 249"/>
                              <a:gd name="T15" fmla="*/ 35 h 51"/>
                              <a:gd name="T16" fmla="*/ 94 w 249"/>
                              <a:gd name="T17" fmla="*/ 25 h 51"/>
                              <a:gd name="T18" fmla="*/ 64 w 249"/>
                              <a:gd name="T19" fmla="*/ 5 h 51"/>
                              <a:gd name="T20" fmla="*/ 64 w 249"/>
                              <a:gd name="T21" fmla="*/ 5 h 51"/>
                              <a:gd name="T22" fmla="*/ 59 w 249"/>
                              <a:gd name="T23" fmla="*/ 0 h 51"/>
                              <a:gd name="T24" fmla="*/ 49 w 249"/>
                              <a:gd name="T25" fmla="*/ 5 h 51"/>
                              <a:gd name="T26" fmla="*/ 34 w 249"/>
                              <a:gd name="T27" fmla="*/ 20 h 51"/>
                              <a:gd name="T28" fmla="*/ 14 w 249"/>
                              <a:gd name="T29" fmla="*/ 51 h 51"/>
                              <a:gd name="T30" fmla="*/ 0 w 249"/>
                              <a:gd name="T31" fmla="*/ 5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1">
                                <a:moveTo>
                                  <a:pt x="249" y="10"/>
                                </a:moveTo>
                                <a:lnTo>
                                  <a:pt x="249" y="10"/>
                                </a:lnTo>
                                <a:lnTo>
                                  <a:pt x="239" y="25"/>
                                </a:lnTo>
                                <a:lnTo>
                                  <a:pt x="224" y="35"/>
                                </a:lnTo>
                                <a:lnTo>
                                  <a:pt x="199" y="46"/>
                                </a:lnTo>
                                <a:lnTo>
                                  <a:pt x="169" y="51"/>
                                </a:lnTo>
                                <a:lnTo>
                                  <a:pt x="139" y="46"/>
                                </a:lnTo>
                                <a:lnTo>
                                  <a:pt x="114" y="35"/>
                                </a:lnTo>
                                <a:lnTo>
                                  <a:pt x="94" y="25"/>
                                </a:lnTo>
                                <a:lnTo>
                                  <a:pt x="64" y="5"/>
                                </a:lnTo>
                                <a:lnTo>
                                  <a:pt x="59" y="0"/>
                                </a:lnTo>
                                <a:lnTo>
                                  <a:pt x="49" y="5"/>
                                </a:lnTo>
                                <a:lnTo>
                                  <a:pt x="34" y="20"/>
                                </a:lnTo>
                                <a:lnTo>
                                  <a:pt x="14" y="51"/>
                                </a:lnTo>
                                <a:lnTo>
                                  <a:pt x="0" y="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" name="Freeform 151"/>
                        <wps:cNvSpPr>
                          <a:spLocks/>
                        </wps:cNvSpPr>
                        <wps:spPr bwMode="auto">
                          <a:xfrm>
                            <a:off x="415" y="7542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50 h 50"/>
                              <a:gd name="T2" fmla="*/ 249 w 249"/>
                              <a:gd name="T3" fmla="*/ 50 h 50"/>
                              <a:gd name="T4" fmla="*/ 224 w 249"/>
                              <a:gd name="T5" fmla="*/ 25 h 50"/>
                              <a:gd name="T6" fmla="*/ 199 w 249"/>
                              <a:gd name="T7" fmla="*/ 10 h 50"/>
                              <a:gd name="T8" fmla="*/ 169 w 249"/>
                              <a:gd name="T9" fmla="*/ 5 h 50"/>
                              <a:gd name="T10" fmla="*/ 139 w 249"/>
                              <a:gd name="T11" fmla="*/ 10 h 50"/>
                              <a:gd name="T12" fmla="*/ 114 w 249"/>
                              <a:gd name="T13" fmla="*/ 20 h 50"/>
                              <a:gd name="T14" fmla="*/ 94 w 249"/>
                              <a:gd name="T15" fmla="*/ 30 h 50"/>
                              <a:gd name="T16" fmla="*/ 64 w 249"/>
                              <a:gd name="T17" fmla="*/ 45 h 50"/>
                              <a:gd name="T18" fmla="*/ 64 w 249"/>
                              <a:gd name="T19" fmla="*/ 45 h 50"/>
                              <a:gd name="T20" fmla="*/ 59 w 249"/>
                              <a:gd name="T21" fmla="*/ 50 h 50"/>
                              <a:gd name="T22" fmla="*/ 54 w 249"/>
                              <a:gd name="T23" fmla="*/ 45 h 50"/>
                              <a:gd name="T24" fmla="*/ 34 w 249"/>
                              <a:gd name="T25" fmla="*/ 30 h 50"/>
                              <a:gd name="T26" fmla="*/ 14 w 249"/>
                              <a:gd name="T27" fmla="*/ 0 h 50"/>
                              <a:gd name="T28" fmla="*/ 0 w 249"/>
                              <a:gd name="T29" fmla="*/ 5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50"/>
                                </a:moveTo>
                                <a:lnTo>
                                  <a:pt x="249" y="50"/>
                                </a:lnTo>
                                <a:lnTo>
                                  <a:pt x="224" y="25"/>
                                </a:lnTo>
                                <a:lnTo>
                                  <a:pt x="199" y="10"/>
                                </a:lnTo>
                                <a:lnTo>
                                  <a:pt x="169" y="5"/>
                                </a:lnTo>
                                <a:lnTo>
                                  <a:pt x="139" y="10"/>
                                </a:lnTo>
                                <a:lnTo>
                                  <a:pt x="114" y="20"/>
                                </a:lnTo>
                                <a:lnTo>
                                  <a:pt x="94" y="30"/>
                                </a:lnTo>
                                <a:lnTo>
                                  <a:pt x="64" y="45"/>
                                </a:lnTo>
                                <a:lnTo>
                                  <a:pt x="59" y="50"/>
                                </a:lnTo>
                                <a:lnTo>
                                  <a:pt x="54" y="45"/>
                                </a:lnTo>
                                <a:lnTo>
                                  <a:pt x="34" y="30"/>
                                </a:lnTo>
                                <a:lnTo>
                                  <a:pt x="14" y="0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" name="Freeform 152"/>
                        <wps:cNvSpPr>
                          <a:spLocks/>
                        </wps:cNvSpPr>
                        <wps:spPr bwMode="auto">
                          <a:xfrm>
                            <a:off x="420" y="7112"/>
                            <a:ext cx="244" cy="435"/>
                          </a:xfrm>
                          <a:custGeom>
                            <a:avLst/>
                            <a:gdLst>
                              <a:gd name="T0" fmla="*/ 244 w 244"/>
                              <a:gd name="T1" fmla="*/ 220 h 435"/>
                              <a:gd name="T2" fmla="*/ 244 w 244"/>
                              <a:gd name="T3" fmla="*/ 220 h 435"/>
                              <a:gd name="T4" fmla="*/ 239 w 244"/>
                              <a:gd name="T5" fmla="*/ 135 h 435"/>
                              <a:gd name="T6" fmla="*/ 234 w 244"/>
                              <a:gd name="T7" fmla="*/ 100 h 435"/>
                              <a:gd name="T8" fmla="*/ 229 w 244"/>
                              <a:gd name="T9" fmla="*/ 65 h 435"/>
                              <a:gd name="T10" fmla="*/ 214 w 244"/>
                              <a:gd name="T11" fmla="*/ 40 h 435"/>
                              <a:gd name="T12" fmla="*/ 199 w 244"/>
                              <a:gd name="T13" fmla="*/ 20 h 435"/>
                              <a:gd name="T14" fmla="*/ 179 w 244"/>
                              <a:gd name="T15" fmla="*/ 5 h 435"/>
                              <a:gd name="T16" fmla="*/ 149 w 244"/>
                              <a:gd name="T17" fmla="*/ 0 h 435"/>
                              <a:gd name="T18" fmla="*/ 149 w 244"/>
                              <a:gd name="T19" fmla="*/ 0 h 435"/>
                              <a:gd name="T20" fmla="*/ 119 w 244"/>
                              <a:gd name="T21" fmla="*/ 5 h 435"/>
                              <a:gd name="T22" fmla="*/ 94 w 244"/>
                              <a:gd name="T23" fmla="*/ 15 h 435"/>
                              <a:gd name="T24" fmla="*/ 69 w 244"/>
                              <a:gd name="T25" fmla="*/ 35 h 435"/>
                              <a:gd name="T26" fmla="*/ 44 w 244"/>
                              <a:gd name="T27" fmla="*/ 65 h 435"/>
                              <a:gd name="T28" fmla="*/ 24 w 244"/>
                              <a:gd name="T29" fmla="*/ 95 h 435"/>
                              <a:gd name="T30" fmla="*/ 14 w 244"/>
                              <a:gd name="T31" fmla="*/ 135 h 435"/>
                              <a:gd name="T32" fmla="*/ 4 w 244"/>
                              <a:gd name="T33" fmla="*/ 175 h 435"/>
                              <a:gd name="T34" fmla="*/ 0 w 244"/>
                              <a:gd name="T35" fmla="*/ 220 h 435"/>
                              <a:gd name="T36" fmla="*/ 0 w 244"/>
                              <a:gd name="T37" fmla="*/ 220 h 435"/>
                              <a:gd name="T38" fmla="*/ 4 w 244"/>
                              <a:gd name="T39" fmla="*/ 265 h 435"/>
                              <a:gd name="T40" fmla="*/ 14 w 244"/>
                              <a:gd name="T41" fmla="*/ 305 h 435"/>
                              <a:gd name="T42" fmla="*/ 24 w 244"/>
                              <a:gd name="T43" fmla="*/ 340 h 435"/>
                              <a:gd name="T44" fmla="*/ 44 w 244"/>
                              <a:gd name="T45" fmla="*/ 375 h 435"/>
                              <a:gd name="T46" fmla="*/ 69 w 244"/>
                              <a:gd name="T47" fmla="*/ 400 h 435"/>
                              <a:gd name="T48" fmla="*/ 94 w 244"/>
                              <a:gd name="T49" fmla="*/ 420 h 435"/>
                              <a:gd name="T50" fmla="*/ 119 w 244"/>
                              <a:gd name="T51" fmla="*/ 430 h 435"/>
                              <a:gd name="T52" fmla="*/ 149 w 244"/>
                              <a:gd name="T53" fmla="*/ 435 h 435"/>
                              <a:gd name="T54" fmla="*/ 149 w 244"/>
                              <a:gd name="T55" fmla="*/ 435 h 435"/>
                              <a:gd name="T56" fmla="*/ 179 w 244"/>
                              <a:gd name="T57" fmla="*/ 435 h 435"/>
                              <a:gd name="T58" fmla="*/ 199 w 244"/>
                              <a:gd name="T59" fmla="*/ 420 h 435"/>
                              <a:gd name="T60" fmla="*/ 214 w 244"/>
                              <a:gd name="T61" fmla="*/ 400 h 435"/>
                              <a:gd name="T62" fmla="*/ 229 w 244"/>
                              <a:gd name="T63" fmla="*/ 375 h 435"/>
                              <a:gd name="T64" fmla="*/ 234 w 244"/>
                              <a:gd name="T65" fmla="*/ 340 h 435"/>
                              <a:gd name="T66" fmla="*/ 239 w 244"/>
                              <a:gd name="T67" fmla="*/ 305 h 435"/>
                              <a:gd name="T68" fmla="*/ 244 w 244"/>
                              <a:gd name="T69" fmla="*/ 220 h 435"/>
                              <a:gd name="T70" fmla="*/ 244 w 244"/>
                              <a:gd name="T71" fmla="*/ 220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244" y="220"/>
                                </a:moveTo>
                                <a:lnTo>
                                  <a:pt x="244" y="220"/>
                                </a:lnTo>
                                <a:lnTo>
                                  <a:pt x="239" y="135"/>
                                </a:lnTo>
                                <a:lnTo>
                                  <a:pt x="234" y="100"/>
                                </a:lnTo>
                                <a:lnTo>
                                  <a:pt x="229" y="65"/>
                                </a:lnTo>
                                <a:lnTo>
                                  <a:pt x="214" y="40"/>
                                </a:lnTo>
                                <a:lnTo>
                                  <a:pt x="199" y="20"/>
                                </a:lnTo>
                                <a:lnTo>
                                  <a:pt x="179" y="5"/>
                                </a:lnTo>
                                <a:lnTo>
                                  <a:pt x="149" y="0"/>
                                </a:lnTo>
                                <a:lnTo>
                                  <a:pt x="119" y="5"/>
                                </a:lnTo>
                                <a:lnTo>
                                  <a:pt x="94" y="15"/>
                                </a:lnTo>
                                <a:lnTo>
                                  <a:pt x="69" y="35"/>
                                </a:lnTo>
                                <a:lnTo>
                                  <a:pt x="44" y="65"/>
                                </a:lnTo>
                                <a:lnTo>
                                  <a:pt x="24" y="95"/>
                                </a:lnTo>
                                <a:lnTo>
                                  <a:pt x="14" y="135"/>
                                </a:lnTo>
                                <a:lnTo>
                                  <a:pt x="4" y="175"/>
                                </a:lnTo>
                                <a:lnTo>
                                  <a:pt x="0" y="220"/>
                                </a:lnTo>
                                <a:lnTo>
                                  <a:pt x="4" y="265"/>
                                </a:lnTo>
                                <a:lnTo>
                                  <a:pt x="14" y="305"/>
                                </a:lnTo>
                                <a:lnTo>
                                  <a:pt x="24" y="340"/>
                                </a:lnTo>
                                <a:lnTo>
                                  <a:pt x="44" y="375"/>
                                </a:lnTo>
                                <a:lnTo>
                                  <a:pt x="69" y="400"/>
                                </a:lnTo>
                                <a:lnTo>
                                  <a:pt x="94" y="420"/>
                                </a:lnTo>
                                <a:lnTo>
                                  <a:pt x="119" y="430"/>
                                </a:lnTo>
                                <a:lnTo>
                                  <a:pt x="149" y="435"/>
                                </a:lnTo>
                                <a:lnTo>
                                  <a:pt x="179" y="435"/>
                                </a:lnTo>
                                <a:lnTo>
                                  <a:pt x="199" y="420"/>
                                </a:lnTo>
                                <a:lnTo>
                                  <a:pt x="214" y="400"/>
                                </a:lnTo>
                                <a:lnTo>
                                  <a:pt x="229" y="375"/>
                                </a:lnTo>
                                <a:lnTo>
                                  <a:pt x="234" y="340"/>
                                </a:lnTo>
                                <a:lnTo>
                                  <a:pt x="239" y="305"/>
                                </a:lnTo>
                                <a:lnTo>
                                  <a:pt x="244" y="2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Freeform 153"/>
                        <wps:cNvSpPr>
                          <a:spLocks/>
                        </wps:cNvSpPr>
                        <wps:spPr bwMode="auto">
                          <a:xfrm>
                            <a:off x="469" y="7182"/>
                            <a:ext cx="195" cy="300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50 h 300"/>
                              <a:gd name="T2" fmla="*/ 195 w 195"/>
                              <a:gd name="T3" fmla="*/ 150 h 300"/>
                              <a:gd name="T4" fmla="*/ 195 w 195"/>
                              <a:gd name="T5" fmla="*/ 120 h 300"/>
                              <a:gd name="T6" fmla="*/ 190 w 195"/>
                              <a:gd name="T7" fmla="*/ 90 h 300"/>
                              <a:gd name="T8" fmla="*/ 180 w 195"/>
                              <a:gd name="T9" fmla="*/ 65 h 300"/>
                              <a:gd name="T10" fmla="*/ 170 w 195"/>
                              <a:gd name="T11" fmla="*/ 45 h 300"/>
                              <a:gd name="T12" fmla="*/ 155 w 195"/>
                              <a:gd name="T13" fmla="*/ 25 h 300"/>
                              <a:gd name="T14" fmla="*/ 140 w 195"/>
                              <a:gd name="T15" fmla="*/ 15 h 300"/>
                              <a:gd name="T16" fmla="*/ 120 w 195"/>
                              <a:gd name="T17" fmla="*/ 5 h 300"/>
                              <a:gd name="T18" fmla="*/ 100 w 195"/>
                              <a:gd name="T19" fmla="*/ 0 h 300"/>
                              <a:gd name="T20" fmla="*/ 100 w 195"/>
                              <a:gd name="T21" fmla="*/ 0 h 300"/>
                              <a:gd name="T22" fmla="*/ 80 w 195"/>
                              <a:gd name="T23" fmla="*/ 0 h 300"/>
                              <a:gd name="T24" fmla="*/ 60 w 195"/>
                              <a:gd name="T25" fmla="*/ 10 h 300"/>
                              <a:gd name="T26" fmla="*/ 45 w 195"/>
                              <a:gd name="T27" fmla="*/ 25 h 300"/>
                              <a:gd name="T28" fmla="*/ 30 w 195"/>
                              <a:gd name="T29" fmla="*/ 40 h 300"/>
                              <a:gd name="T30" fmla="*/ 15 w 195"/>
                              <a:gd name="T31" fmla="*/ 65 h 300"/>
                              <a:gd name="T32" fmla="*/ 5 w 195"/>
                              <a:gd name="T33" fmla="*/ 90 h 300"/>
                              <a:gd name="T34" fmla="*/ 0 w 195"/>
                              <a:gd name="T35" fmla="*/ 120 h 300"/>
                              <a:gd name="T36" fmla="*/ 0 w 195"/>
                              <a:gd name="T37" fmla="*/ 150 h 300"/>
                              <a:gd name="T38" fmla="*/ 0 w 195"/>
                              <a:gd name="T39" fmla="*/ 150 h 300"/>
                              <a:gd name="T40" fmla="*/ 0 w 195"/>
                              <a:gd name="T41" fmla="*/ 180 h 300"/>
                              <a:gd name="T42" fmla="*/ 5 w 195"/>
                              <a:gd name="T43" fmla="*/ 205 h 300"/>
                              <a:gd name="T44" fmla="*/ 15 w 195"/>
                              <a:gd name="T45" fmla="*/ 235 h 300"/>
                              <a:gd name="T46" fmla="*/ 30 w 195"/>
                              <a:gd name="T47" fmla="*/ 255 h 300"/>
                              <a:gd name="T48" fmla="*/ 45 w 195"/>
                              <a:gd name="T49" fmla="*/ 275 h 300"/>
                              <a:gd name="T50" fmla="*/ 60 w 195"/>
                              <a:gd name="T51" fmla="*/ 285 h 300"/>
                              <a:gd name="T52" fmla="*/ 80 w 195"/>
                              <a:gd name="T53" fmla="*/ 295 h 300"/>
                              <a:gd name="T54" fmla="*/ 100 w 195"/>
                              <a:gd name="T55" fmla="*/ 300 h 300"/>
                              <a:gd name="T56" fmla="*/ 100 w 195"/>
                              <a:gd name="T57" fmla="*/ 300 h 300"/>
                              <a:gd name="T58" fmla="*/ 120 w 195"/>
                              <a:gd name="T59" fmla="*/ 295 h 300"/>
                              <a:gd name="T60" fmla="*/ 140 w 195"/>
                              <a:gd name="T61" fmla="*/ 290 h 300"/>
                              <a:gd name="T62" fmla="*/ 155 w 195"/>
                              <a:gd name="T63" fmla="*/ 275 h 300"/>
                              <a:gd name="T64" fmla="*/ 170 w 195"/>
                              <a:gd name="T65" fmla="*/ 255 h 300"/>
                              <a:gd name="T66" fmla="*/ 180 w 195"/>
                              <a:gd name="T67" fmla="*/ 235 h 300"/>
                              <a:gd name="T68" fmla="*/ 190 w 195"/>
                              <a:gd name="T69" fmla="*/ 210 h 300"/>
                              <a:gd name="T70" fmla="*/ 195 w 195"/>
                              <a:gd name="T71" fmla="*/ 180 h 300"/>
                              <a:gd name="T72" fmla="*/ 195 w 195"/>
                              <a:gd name="T73" fmla="*/ 150 h 300"/>
                              <a:gd name="T74" fmla="*/ 195 w 195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5" h="300">
                                <a:moveTo>
                                  <a:pt x="195" y="150"/>
                                </a:moveTo>
                                <a:lnTo>
                                  <a:pt x="195" y="150"/>
                                </a:lnTo>
                                <a:lnTo>
                                  <a:pt x="195" y="120"/>
                                </a:lnTo>
                                <a:lnTo>
                                  <a:pt x="190" y="90"/>
                                </a:lnTo>
                                <a:lnTo>
                                  <a:pt x="180" y="65"/>
                                </a:lnTo>
                                <a:lnTo>
                                  <a:pt x="170" y="45"/>
                                </a:lnTo>
                                <a:lnTo>
                                  <a:pt x="155" y="25"/>
                                </a:lnTo>
                                <a:lnTo>
                                  <a:pt x="140" y="15"/>
                                </a:lnTo>
                                <a:lnTo>
                                  <a:pt x="120" y="5"/>
                                </a:lnTo>
                                <a:lnTo>
                                  <a:pt x="100" y="0"/>
                                </a:lnTo>
                                <a:lnTo>
                                  <a:pt x="80" y="0"/>
                                </a:lnTo>
                                <a:lnTo>
                                  <a:pt x="60" y="10"/>
                                </a:lnTo>
                                <a:lnTo>
                                  <a:pt x="45" y="25"/>
                                </a:lnTo>
                                <a:lnTo>
                                  <a:pt x="30" y="40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05"/>
                                </a:lnTo>
                                <a:lnTo>
                                  <a:pt x="15" y="235"/>
                                </a:lnTo>
                                <a:lnTo>
                                  <a:pt x="30" y="255"/>
                                </a:lnTo>
                                <a:lnTo>
                                  <a:pt x="45" y="275"/>
                                </a:lnTo>
                                <a:lnTo>
                                  <a:pt x="60" y="285"/>
                                </a:lnTo>
                                <a:lnTo>
                                  <a:pt x="80" y="295"/>
                                </a:lnTo>
                                <a:lnTo>
                                  <a:pt x="100" y="300"/>
                                </a:lnTo>
                                <a:lnTo>
                                  <a:pt x="120" y="295"/>
                                </a:lnTo>
                                <a:lnTo>
                                  <a:pt x="140" y="290"/>
                                </a:lnTo>
                                <a:lnTo>
                                  <a:pt x="155" y="275"/>
                                </a:lnTo>
                                <a:lnTo>
                                  <a:pt x="170" y="255"/>
                                </a:lnTo>
                                <a:lnTo>
                                  <a:pt x="180" y="235"/>
                                </a:lnTo>
                                <a:lnTo>
                                  <a:pt x="190" y="210"/>
                                </a:lnTo>
                                <a:lnTo>
                                  <a:pt x="195" y="180"/>
                                </a:lnTo>
                                <a:lnTo>
                                  <a:pt x="195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Freeform 154"/>
                        <wps:cNvSpPr>
                          <a:spLocks/>
                        </wps:cNvSpPr>
                        <wps:spPr bwMode="auto">
                          <a:xfrm>
                            <a:off x="499" y="7227"/>
                            <a:ext cx="165" cy="210"/>
                          </a:xfrm>
                          <a:custGeom>
                            <a:avLst/>
                            <a:gdLst>
                              <a:gd name="T0" fmla="*/ 165 w 165"/>
                              <a:gd name="T1" fmla="*/ 105 h 210"/>
                              <a:gd name="T2" fmla="*/ 165 w 165"/>
                              <a:gd name="T3" fmla="*/ 105 h 210"/>
                              <a:gd name="T4" fmla="*/ 160 w 165"/>
                              <a:gd name="T5" fmla="*/ 85 h 210"/>
                              <a:gd name="T6" fmla="*/ 155 w 165"/>
                              <a:gd name="T7" fmla="*/ 65 h 210"/>
                              <a:gd name="T8" fmla="*/ 145 w 165"/>
                              <a:gd name="T9" fmla="*/ 45 h 210"/>
                              <a:gd name="T10" fmla="*/ 135 w 165"/>
                              <a:gd name="T11" fmla="*/ 30 h 210"/>
                              <a:gd name="T12" fmla="*/ 120 w 165"/>
                              <a:gd name="T13" fmla="*/ 20 h 210"/>
                              <a:gd name="T14" fmla="*/ 100 w 165"/>
                              <a:gd name="T15" fmla="*/ 10 h 210"/>
                              <a:gd name="T16" fmla="*/ 85 w 165"/>
                              <a:gd name="T17" fmla="*/ 0 h 210"/>
                              <a:gd name="T18" fmla="*/ 70 w 165"/>
                              <a:gd name="T19" fmla="*/ 0 h 210"/>
                              <a:gd name="T20" fmla="*/ 70 w 165"/>
                              <a:gd name="T21" fmla="*/ 0 h 210"/>
                              <a:gd name="T22" fmla="*/ 55 w 165"/>
                              <a:gd name="T23" fmla="*/ 0 h 210"/>
                              <a:gd name="T24" fmla="*/ 45 w 165"/>
                              <a:gd name="T25" fmla="*/ 5 h 210"/>
                              <a:gd name="T26" fmla="*/ 30 w 165"/>
                              <a:gd name="T27" fmla="*/ 15 h 210"/>
                              <a:gd name="T28" fmla="*/ 20 w 165"/>
                              <a:gd name="T29" fmla="*/ 30 h 210"/>
                              <a:gd name="T30" fmla="*/ 5 w 165"/>
                              <a:gd name="T31" fmla="*/ 65 h 210"/>
                              <a:gd name="T32" fmla="*/ 0 w 165"/>
                              <a:gd name="T33" fmla="*/ 105 h 210"/>
                              <a:gd name="T34" fmla="*/ 0 w 165"/>
                              <a:gd name="T35" fmla="*/ 105 h 210"/>
                              <a:gd name="T36" fmla="*/ 5 w 165"/>
                              <a:gd name="T37" fmla="*/ 145 h 210"/>
                              <a:gd name="T38" fmla="*/ 20 w 165"/>
                              <a:gd name="T39" fmla="*/ 180 h 210"/>
                              <a:gd name="T40" fmla="*/ 30 w 165"/>
                              <a:gd name="T41" fmla="*/ 190 h 210"/>
                              <a:gd name="T42" fmla="*/ 45 w 165"/>
                              <a:gd name="T43" fmla="*/ 200 h 210"/>
                              <a:gd name="T44" fmla="*/ 55 w 165"/>
                              <a:gd name="T45" fmla="*/ 205 h 210"/>
                              <a:gd name="T46" fmla="*/ 70 w 165"/>
                              <a:gd name="T47" fmla="*/ 210 h 210"/>
                              <a:gd name="T48" fmla="*/ 70 w 165"/>
                              <a:gd name="T49" fmla="*/ 210 h 210"/>
                              <a:gd name="T50" fmla="*/ 85 w 165"/>
                              <a:gd name="T51" fmla="*/ 205 h 210"/>
                              <a:gd name="T52" fmla="*/ 100 w 165"/>
                              <a:gd name="T53" fmla="*/ 200 h 210"/>
                              <a:gd name="T54" fmla="*/ 120 w 165"/>
                              <a:gd name="T55" fmla="*/ 190 h 210"/>
                              <a:gd name="T56" fmla="*/ 135 w 165"/>
                              <a:gd name="T57" fmla="*/ 180 h 210"/>
                              <a:gd name="T58" fmla="*/ 145 w 165"/>
                              <a:gd name="T59" fmla="*/ 165 h 210"/>
                              <a:gd name="T60" fmla="*/ 155 w 165"/>
                              <a:gd name="T61" fmla="*/ 145 h 210"/>
                              <a:gd name="T62" fmla="*/ 160 w 165"/>
                              <a:gd name="T63" fmla="*/ 125 h 210"/>
                              <a:gd name="T64" fmla="*/ 165 w 165"/>
                              <a:gd name="T65" fmla="*/ 105 h 210"/>
                              <a:gd name="T66" fmla="*/ 165 w 165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5" h="210">
                                <a:moveTo>
                                  <a:pt x="165" y="105"/>
                                </a:moveTo>
                                <a:lnTo>
                                  <a:pt x="165" y="105"/>
                                </a:lnTo>
                                <a:lnTo>
                                  <a:pt x="160" y="85"/>
                                </a:lnTo>
                                <a:lnTo>
                                  <a:pt x="155" y="65"/>
                                </a:lnTo>
                                <a:lnTo>
                                  <a:pt x="145" y="45"/>
                                </a:lnTo>
                                <a:lnTo>
                                  <a:pt x="135" y="30"/>
                                </a:lnTo>
                                <a:lnTo>
                                  <a:pt x="120" y="20"/>
                                </a:lnTo>
                                <a:lnTo>
                                  <a:pt x="100" y="10"/>
                                </a:lnTo>
                                <a:lnTo>
                                  <a:pt x="85" y="0"/>
                                </a:lnTo>
                                <a:lnTo>
                                  <a:pt x="70" y="0"/>
                                </a:lnTo>
                                <a:lnTo>
                                  <a:pt x="55" y="0"/>
                                </a:lnTo>
                                <a:lnTo>
                                  <a:pt x="45" y="5"/>
                                </a:lnTo>
                                <a:lnTo>
                                  <a:pt x="30" y="15"/>
                                </a:lnTo>
                                <a:lnTo>
                                  <a:pt x="20" y="30"/>
                                </a:lnTo>
                                <a:lnTo>
                                  <a:pt x="5" y="65"/>
                                </a:lnTo>
                                <a:lnTo>
                                  <a:pt x="0" y="105"/>
                                </a:lnTo>
                                <a:lnTo>
                                  <a:pt x="5" y="145"/>
                                </a:lnTo>
                                <a:lnTo>
                                  <a:pt x="20" y="180"/>
                                </a:lnTo>
                                <a:lnTo>
                                  <a:pt x="30" y="190"/>
                                </a:lnTo>
                                <a:lnTo>
                                  <a:pt x="45" y="200"/>
                                </a:lnTo>
                                <a:lnTo>
                                  <a:pt x="55" y="205"/>
                                </a:lnTo>
                                <a:lnTo>
                                  <a:pt x="70" y="210"/>
                                </a:lnTo>
                                <a:lnTo>
                                  <a:pt x="85" y="205"/>
                                </a:lnTo>
                                <a:lnTo>
                                  <a:pt x="100" y="200"/>
                                </a:lnTo>
                                <a:lnTo>
                                  <a:pt x="120" y="190"/>
                                </a:lnTo>
                                <a:lnTo>
                                  <a:pt x="135" y="180"/>
                                </a:lnTo>
                                <a:lnTo>
                                  <a:pt x="145" y="165"/>
                                </a:lnTo>
                                <a:lnTo>
                                  <a:pt x="155" y="145"/>
                                </a:lnTo>
                                <a:lnTo>
                                  <a:pt x="160" y="125"/>
                                </a:lnTo>
                                <a:lnTo>
                                  <a:pt x="165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Freeform 155"/>
                        <wps:cNvSpPr>
                          <a:spLocks/>
                        </wps:cNvSpPr>
                        <wps:spPr bwMode="auto">
                          <a:xfrm>
                            <a:off x="519" y="7257"/>
                            <a:ext cx="145" cy="150"/>
                          </a:xfrm>
                          <a:custGeom>
                            <a:avLst/>
                            <a:gdLst>
                              <a:gd name="T0" fmla="*/ 145 w 145"/>
                              <a:gd name="T1" fmla="*/ 75 h 150"/>
                              <a:gd name="T2" fmla="*/ 145 w 145"/>
                              <a:gd name="T3" fmla="*/ 75 h 150"/>
                              <a:gd name="T4" fmla="*/ 140 w 145"/>
                              <a:gd name="T5" fmla="*/ 60 h 150"/>
                              <a:gd name="T6" fmla="*/ 135 w 145"/>
                              <a:gd name="T7" fmla="*/ 45 h 150"/>
                              <a:gd name="T8" fmla="*/ 120 w 145"/>
                              <a:gd name="T9" fmla="*/ 35 h 150"/>
                              <a:gd name="T10" fmla="*/ 110 w 145"/>
                              <a:gd name="T11" fmla="*/ 25 h 150"/>
                              <a:gd name="T12" fmla="*/ 75 w 145"/>
                              <a:gd name="T13" fmla="*/ 5 h 150"/>
                              <a:gd name="T14" fmla="*/ 50 w 145"/>
                              <a:gd name="T15" fmla="*/ 0 h 150"/>
                              <a:gd name="T16" fmla="*/ 50 w 145"/>
                              <a:gd name="T17" fmla="*/ 0 h 150"/>
                              <a:gd name="T18" fmla="*/ 40 w 145"/>
                              <a:gd name="T19" fmla="*/ 0 h 150"/>
                              <a:gd name="T20" fmla="*/ 30 w 145"/>
                              <a:gd name="T21" fmla="*/ 5 h 150"/>
                              <a:gd name="T22" fmla="*/ 15 w 145"/>
                              <a:gd name="T23" fmla="*/ 20 h 150"/>
                              <a:gd name="T24" fmla="*/ 5 w 145"/>
                              <a:gd name="T25" fmla="*/ 45 h 150"/>
                              <a:gd name="T26" fmla="*/ 0 w 145"/>
                              <a:gd name="T27" fmla="*/ 75 h 150"/>
                              <a:gd name="T28" fmla="*/ 0 w 145"/>
                              <a:gd name="T29" fmla="*/ 75 h 150"/>
                              <a:gd name="T30" fmla="*/ 5 w 145"/>
                              <a:gd name="T31" fmla="*/ 105 h 150"/>
                              <a:gd name="T32" fmla="*/ 15 w 145"/>
                              <a:gd name="T33" fmla="*/ 125 h 150"/>
                              <a:gd name="T34" fmla="*/ 30 w 145"/>
                              <a:gd name="T35" fmla="*/ 140 h 150"/>
                              <a:gd name="T36" fmla="*/ 50 w 145"/>
                              <a:gd name="T37" fmla="*/ 150 h 150"/>
                              <a:gd name="T38" fmla="*/ 50 w 145"/>
                              <a:gd name="T39" fmla="*/ 150 h 150"/>
                              <a:gd name="T40" fmla="*/ 75 w 145"/>
                              <a:gd name="T41" fmla="*/ 145 h 150"/>
                              <a:gd name="T42" fmla="*/ 105 w 145"/>
                              <a:gd name="T43" fmla="*/ 130 h 150"/>
                              <a:gd name="T44" fmla="*/ 120 w 145"/>
                              <a:gd name="T45" fmla="*/ 120 h 150"/>
                              <a:gd name="T46" fmla="*/ 135 w 145"/>
                              <a:gd name="T47" fmla="*/ 105 h 150"/>
                              <a:gd name="T48" fmla="*/ 140 w 145"/>
                              <a:gd name="T49" fmla="*/ 90 h 150"/>
                              <a:gd name="T50" fmla="*/ 145 w 145"/>
                              <a:gd name="T51" fmla="*/ 75 h 150"/>
                              <a:gd name="T52" fmla="*/ 145 w 145"/>
                              <a:gd name="T53" fmla="*/ 75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50">
                                <a:moveTo>
                                  <a:pt x="145" y="75"/>
                                </a:moveTo>
                                <a:lnTo>
                                  <a:pt x="145" y="75"/>
                                </a:lnTo>
                                <a:lnTo>
                                  <a:pt x="140" y="60"/>
                                </a:lnTo>
                                <a:lnTo>
                                  <a:pt x="135" y="45"/>
                                </a:lnTo>
                                <a:lnTo>
                                  <a:pt x="120" y="35"/>
                                </a:lnTo>
                                <a:lnTo>
                                  <a:pt x="110" y="25"/>
                                </a:lnTo>
                                <a:lnTo>
                                  <a:pt x="75" y="5"/>
                                </a:lnTo>
                                <a:lnTo>
                                  <a:pt x="50" y="0"/>
                                </a:lnTo>
                                <a:lnTo>
                                  <a:pt x="40" y="0"/>
                                </a:lnTo>
                                <a:lnTo>
                                  <a:pt x="30" y="5"/>
                                </a:lnTo>
                                <a:lnTo>
                                  <a:pt x="15" y="20"/>
                                </a:lnTo>
                                <a:lnTo>
                                  <a:pt x="5" y="45"/>
                                </a:lnTo>
                                <a:lnTo>
                                  <a:pt x="0" y="75"/>
                                </a:lnTo>
                                <a:lnTo>
                                  <a:pt x="5" y="105"/>
                                </a:lnTo>
                                <a:lnTo>
                                  <a:pt x="15" y="125"/>
                                </a:lnTo>
                                <a:lnTo>
                                  <a:pt x="30" y="140"/>
                                </a:lnTo>
                                <a:lnTo>
                                  <a:pt x="50" y="150"/>
                                </a:lnTo>
                                <a:lnTo>
                                  <a:pt x="75" y="145"/>
                                </a:lnTo>
                                <a:lnTo>
                                  <a:pt x="105" y="130"/>
                                </a:lnTo>
                                <a:lnTo>
                                  <a:pt x="120" y="120"/>
                                </a:lnTo>
                                <a:lnTo>
                                  <a:pt x="135" y="105"/>
                                </a:lnTo>
                                <a:lnTo>
                                  <a:pt x="140" y="90"/>
                                </a:lnTo>
                                <a:lnTo>
                                  <a:pt x="145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Freeform 156"/>
                        <wps:cNvSpPr>
                          <a:spLocks/>
                        </wps:cNvSpPr>
                        <wps:spPr bwMode="auto">
                          <a:xfrm>
                            <a:off x="664" y="7076"/>
                            <a:ext cx="20" cy="516"/>
                          </a:xfrm>
                          <a:custGeom>
                            <a:avLst/>
                            <a:gdLst>
                              <a:gd name="T0" fmla="*/ 0 w 20"/>
                              <a:gd name="T1" fmla="*/ 516 h 516"/>
                              <a:gd name="T2" fmla="*/ 0 w 20"/>
                              <a:gd name="T3" fmla="*/ 516 h 516"/>
                              <a:gd name="T4" fmla="*/ 10 w 20"/>
                              <a:gd name="T5" fmla="*/ 491 h 516"/>
                              <a:gd name="T6" fmla="*/ 20 w 20"/>
                              <a:gd name="T7" fmla="*/ 446 h 516"/>
                              <a:gd name="T8" fmla="*/ 20 w 20"/>
                              <a:gd name="T9" fmla="*/ 411 h 516"/>
                              <a:gd name="T10" fmla="*/ 20 w 20"/>
                              <a:gd name="T11" fmla="*/ 366 h 516"/>
                              <a:gd name="T12" fmla="*/ 10 w 20"/>
                              <a:gd name="T13" fmla="*/ 316 h 516"/>
                              <a:gd name="T14" fmla="*/ 0 w 20"/>
                              <a:gd name="T15" fmla="*/ 256 h 516"/>
                              <a:gd name="T16" fmla="*/ 0 w 20"/>
                              <a:gd name="T17" fmla="*/ 256 h 516"/>
                              <a:gd name="T18" fmla="*/ 0 w 20"/>
                              <a:gd name="T19" fmla="*/ 256 h 516"/>
                              <a:gd name="T20" fmla="*/ 10 w 20"/>
                              <a:gd name="T21" fmla="*/ 196 h 516"/>
                              <a:gd name="T22" fmla="*/ 15 w 20"/>
                              <a:gd name="T23" fmla="*/ 146 h 516"/>
                              <a:gd name="T24" fmla="*/ 20 w 20"/>
                              <a:gd name="T25" fmla="*/ 101 h 516"/>
                              <a:gd name="T26" fmla="*/ 20 w 20"/>
                              <a:gd name="T27" fmla="*/ 71 h 516"/>
                              <a:gd name="T28" fmla="*/ 10 w 20"/>
                              <a:gd name="T29" fmla="*/ 25 h 516"/>
                              <a:gd name="T30" fmla="*/ 0 w 20"/>
                              <a:gd name="T31" fmla="*/ 0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6">
                                <a:moveTo>
                                  <a:pt x="0" y="516"/>
                                </a:moveTo>
                                <a:lnTo>
                                  <a:pt x="0" y="516"/>
                                </a:lnTo>
                                <a:lnTo>
                                  <a:pt x="10" y="491"/>
                                </a:lnTo>
                                <a:lnTo>
                                  <a:pt x="20" y="446"/>
                                </a:lnTo>
                                <a:lnTo>
                                  <a:pt x="20" y="411"/>
                                </a:lnTo>
                                <a:lnTo>
                                  <a:pt x="20" y="366"/>
                                </a:lnTo>
                                <a:lnTo>
                                  <a:pt x="10" y="316"/>
                                </a:lnTo>
                                <a:lnTo>
                                  <a:pt x="0" y="256"/>
                                </a:lnTo>
                                <a:lnTo>
                                  <a:pt x="10" y="196"/>
                                </a:lnTo>
                                <a:lnTo>
                                  <a:pt x="15" y="146"/>
                                </a:lnTo>
                                <a:lnTo>
                                  <a:pt x="20" y="101"/>
                                </a:lnTo>
                                <a:lnTo>
                                  <a:pt x="20" y="71"/>
                                </a:lnTo>
                                <a:lnTo>
                                  <a:pt x="10" y="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" name="Freeform 157"/>
                        <wps:cNvSpPr>
                          <a:spLocks/>
                        </wps:cNvSpPr>
                        <wps:spPr bwMode="auto">
                          <a:xfrm>
                            <a:off x="664" y="7076"/>
                            <a:ext cx="45" cy="516"/>
                          </a:xfrm>
                          <a:custGeom>
                            <a:avLst/>
                            <a:gdLst>
                              <a:gd name="T0" fmla="*/ 0 w 45"/>
                              <a:gd name="T1" fmla="*/ 516 h 516"/>
                              <a:gd name="T2" fmla="*/ 0 w 45"/>
                              <a:gd name="T3" fmla="*/ 516 h 516"/>
                              <a:gd name="T4" fmla="*/ 15 w 45"/>
                              <a:gd name="T5" fmla="*/ 471 h 516"/>
                              <a:gd name="T6" fmla="*/ 25 w 45"/>
                              <a:gd name="T7" fmla="*/ 421 h 516"/>
                              <a:gd name="T8" fmla="*/ 35 w 45"/>
                              <a:gd name="T9" fmla="*/ 361 h 516"/>
                              <a:gd name="T10" fmla="*/ 45 w 45"/>
                              <a:gd name="T11" fmla="*/ 281 h 516"/>
                              <a:gd name="T12" fmla="*/ 40 w 45"/>
                              <a:gd name="T13" fmla="*/ 196 h 516"/>
                              <a:gd name="T14" fmla="*/ 35 w 45"/>
                              <a:gd name="T15" fmla="*/ 151 h 516"/>
                              <a:gd name="T16" fmla="*/ 30 w 45"/>
                              <a:gd name="T17" fmla="*/ 101 h 516"/>
                              <a:gd name="T18" fmla="*/ 15 w 45"/>
                              <a:gd name="T19" fmla="*/ 51 h 516"/>
                              <a:gd name="T20" fmla="*/ 0 w 45"/>
                              <a:gd name="T21" fmla="*/ 0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6">
                                <a:moveTo>
                                  <a:pt x="0" y="516"/>
                                </a:moveTo>
                                <a:lnTo>
                                  <a:pt x="0" y="516"/>
                                </a:lnTo>
                                <a:lnTo>
                                  <a:pt x="15" y="471"/>
                                </a:lnTo>
                                <a:lnTo>
                                  <a:pt x="25" y="421"/>
                                </a:lnTo>
                                <a:lnTo>
                                  <a:pt x="35" y="361"/>
                                </a:lnTo>
                                <a:lnTo>
                                  <a:pt x="45" y="281"/>
                                </a:lnTo>
                                <a:lnTo>
                                  <a:pt x="40" y="196"/>
                                </a:lnTo>
                                <a:lnTo>
                                  <a:pt x="35" y="151"/>
                                </a:lnTo>
                                <a:lnTo>
                                  <a:pt x="30" y="101"/>
                                </a:lnTo>
                                <a:lnTo>
                                  <a:pt x="15" y="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Line 158"/>
                        <wps:cNvCnPr/>
                        <wps:spPr bwMode="auto">
                          <a:xfrm flipV="1">
                            <a:off x="759" y="7071"/>
                            <a:ext cx="1" cy="52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" name="Line 159"/>
                        <wps:cNvCnPr/>
                        <wps:spPr bwMode="auto">
                          <a:xfrm flipV="1">
                            <a:off x="789" y="7071"/>
                            <a:ext cx="1" cy="52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3" name="Freeform 160"/>
                        <wps:cNvSpPr>
                          <a:spLocks/>
                        </wps:cNvSpPr>
                        <wps:spPr bwMode="auto">
                          <a:xfrm>
                            <a:off x="415" y="6551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10 h 50"/>
                              <a:gd name="T2" fmla="*/ 249 w 249"/>
                              <a:gd name="T3" fmla="*/ 10 h 50"/>
                              <a:gd name="T4" fmla="*/ 239 w 249"/>
                              <a:gd name="T5" fmla="*/ 20 h 50"/>
                              <a:gd name="T6" fmla="*/ 224 w 249"/>
                              <a:gd name="T7" fmla="*/ 30 h 50"/>
                              <a:gd name="T8" fmla="*/ 199 w 249"/>
                              <a:gd name="T9" fmla="*/ 45 h 50"/>
                              <a:gd name="T10" fmla="*/ 169 w 249"/>
                              <a:gd name="T11" fmla="*/ 45 h 50"/>
                              <a:gd name="T12" fmla="*/ 139 w 249"/>
                              <a:gd name="T13" fmla="*/ 40 h 50"/>
                              <a:gd name="T14" fmla="*/ 114 w 249"/>
                              <a:gd name="T15" fmla="*/ 35 h 50"/>
                              <a:gd name="T16" fmla="*/ 94 w 249"/>
                              <a:gd name="T17" fmla="*/ 20 h 50"/>
                              <a:gd name="T18" fmla="*/ 64 w 249"/>
                              <a:gd name="T19" fmla="*/ 0 h 50"/>
                              <a:gd name="T20" fmla="*/ 64 w 249"/>
                              <a:gd name="T21" fmla="*/ 0 h 50"/>
                              <a:gd name="T22" fmla="*/ 59 w 249"/>
                              <a:gd name="T23" fmla="*/ 0 h 50"/>
                              <a:gd name="T24" fmla="*/ 49 w 249"/>
                              <a:gd name="T25" fmla="*/ 0 h 50"/>
                              <a:gd name="T26" fmla="*/ 34 w 249"/>
                              <a:gd name="T27" fmla="*/ 20 h 50"/>
                              <a:gd name="T28" fmla="*/ 14 w 249"/>
                              <a:gd name="T29" fmla="*/ 50 h 50"/>
                              <a:gd name="T30" fmla="*/ 0 w 249"/>
                              <a:gd name="T31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10"/>
                                </a:moveTo>
                                <a:lnTo>
                                  <a:pt x="249" y="10"/>
                                </a:lnTo>
                                <a:lnTo>
                                  <a:pt x="239" y="20"/>
                                </a:lnTo>
                                <a:lnTo>
                                  <a:pt x="224" y="30"/>
                                </a:lnTo>
                                <a:lnTo>
                                  <a:pt x="199" y="45"/>
                                </a:lnTo>
                                <a:lnTo>
                                  <a:pt x="169" y="45"/>
                                </a:lnTo>
                                <a:lnTo>
                                  <a:pt x="139" y="40"/>
                                </a:lnTo>
                                <a:lnTo>
                                  <a:pt x="114" y="35"/>
                                </a:lnTo>
                                <a:lnTo>
                                  <a:pt x="94" y="20"/>
                                </a:lnTo>
                                <a:lnTo>
                                  <a:pt x="64" y="0"/>
                                </a:lnTo>
                                <a:lnTo>
                                  <a:pt x="59" y="0"/>
                                </a:lnTo>
                                <a:lnTo>
                                  <a:pt x="49" y="0"/>
                                </a:lnTo>
                                <a:lnTo>
                                  <a:pt x="34" y="20"/>
                                </a:lnTo>
                                <a:lnTo>
                                  <a:pt x="14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Freeform 161"/>
                        <wps:cNvSpPr>
                          <a:spLocks/>
                        </wps:cNvSpPr>
                        <wps:spPr bwMode="auto">
                          <a:xfrm>
                            <a:off x="415" y="7021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50 h 50"/>
                              <a:gd name="T2" fmla="*/ 249 w 249"/>
                              <a:gd name="T3" fmla="*/ 50 h 50"/>
                              <a:gd name="T4" fmla="*/ 224 w 249"/>
                              <a:gd name="T5" fmla="*/ 25 h 50"/>
                              <a:gd name="T6" fmla="*/ 199 w 249"/>
                              <a:gd name="T7" fmla="*/ 15 h 50"/>
                              <a:gd name="T8" fmla="*/ 169 w 249"/>
                              <a:gd name="T9" fmla="*/ 10 h 50"/>
                              <a:gd name="T10" fmla="*/ 139 w 249"/>
                              <a:gd name="T11" fmla="*/ 10 h 50"/>
                              <a:gd name="T12" fmla="*/ 114 w 249"/>
                              <a:gd name="T13" fmla="*/ 20 h 50"/>
                              <a:gd name="T14" fmla="*/ 94 w 249"/>
                              <a:gd name="T15" fmla="*/ 30 h 50"/>
                              <a:gd name="T16" fmla="*/ 64 w 249"/>
                              <a:gd name="T17" fmla="*/ 50 h 50"/>
                              <a:gd name="T18" fmla="*/ 64 w 249"/>
                              <a:gd name="T19" fmla="*/ 50 h 50"/>
                              <a:gd name="T20" fmla="*/ 59 w 249"/>
                              <a:gd name="T21" fmla="*/ 50 h 50"/>
                              <a:gd name="T22" fmla="*/ 54 w 249"/>
                              <a:gd name="T23" fmla="*/ 50 h 50"/>
                              <a:gd name="T24" fmla="*/ 34 w 249"/>
                              <a:gd name="T25" fmla="*/ 30 h 50"/>
                              <a:gd name="T26" fmla="*/ 14 w 249"/>
                              <a:gd name="T27" fmla="*/ 0 h 50"/>
                              <a:gd name="T28" fmla="*/ 0 w 249"/>
                              <a:gd name="T29" fmla="*/ 5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50"/>
                                </a:moveTo>
                                <a:lnTo>
                                  <a:pt x="249" y="50"/>
                                </a:lnTo>
                                <a:lnTo>
                                  <a:pt x="224" y="25"/>
                                </a:lnTo>
                                <a:lnTo>
                                  <a:pt x="199" y="15"/>
                                </a:lnTo>
                                <a:lnTo>
                                  <a:pt x="169" y="10"/>
                                </a:lnTo>
                                <a:lnTo>
                                  <a:pt x="139" y="10"/>
                                </a:lnTo>
                                <a:lnTo>
                                  <a:pt x="114" y="20"/>
                                </a:lnTo>
                                <a:lnTo>
                                  <a:pt x="94" y="30"/>
                                </a:lnTo>
                                <a:lnTo>
                                  <a:pt x="64" y="50"/>
                                </a:lnTo>
                                <a:lnTo>
                                  <a:pt x="59" y="50"/>
                                </a:lnTo>
                                <a:lnTo>
                                  <a:pt x="54" y="50"/>
                                </a:lnTo>
                                <a:lnTo>
                                  <a:pt x="34" y="30"/>
                                </a:lnTo>
                                <a:lnTo>
                                  <a:pt x="14" y="0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Freeform 162"/>
                        <wps:cNvSpPr>
                          <a:spLocks/>
                        </wps:cNvSpPr>
                        <wps:spPr bwMode="auto">
                          <a:xfrm>
                            <a:off x="420" y="6596"/>
                            <a:ext cx="244" cy="435"/>
                          </a:xfrm>
                          <a:custGeom>
                            <a:avLst/>
                            <a:gdLst>
                              <a:gd name="T0" fmla="*/ 244 w 244"/>
                              <a:gd name="T1" fmla="*/ 215 h 435"/>
                              <a:gd name="T2" fmla="*/ 244 w 244"/>
                              <a:gd name="T3" fmla="*/ 215 h 435"/>
                              <a:gd name="T4" fmla="*/ 239 w 244"/>
                              <a:gd name="T5" fmla="*/ 130 h 435"/>
                              <a:gd name="T6" fmla="*/ 234 w 244"/>
                              <a:gd name="T7" fmla="*/ 95 h 435"/>
                              <a:gd name="T8" fmla="*/ 229 w 244"/>
                              <a:gd name="T9" fmla="*/ 65 h 435"/>
                              <a:gd name="T10" fmla="*/ 214 w 244"/>
                              <a:gd name="T11" fmla="*/ 35 h 435"/>
                              <a:gd name="T12" fmla="*/ 199 w 244"/>
                              <a:gd name="T13" fmla="*/ 15 h 435"/>
                              <a:gd name="T14" fmla="*/ 179 w 244"/>
                              <a:gd name="T15" fmla="*/ 5 h 435"/>
                              <a:gd name="T16" fmla="*/ 149 w 244"/>
                              <a:gd name="T17" fmla="*/ 0 h 435"/>
                              <a:gd name="T18" fmla="*/ 149 w 244"/>
                              <a:gd name="T19" fmla="*/ 0 h 435"/>
                              <a:gd name="T20" fmla="*/ 119 w 244"/>
                              <a:gd name="T21" fmla="*/ 0 h 435"/>
                              <a:gd name="T22" fmla="*/ 94 w 244"/>
                              <a:gd name="T23" fmla="*/ 15 h 435"/>
                              <a:gd name="T24" fmla="*/ 69 w 244"/>
                              <a:gd name="T25" fmla="*/ 35 h 435"/>
                              <a:gd name="T26" fmla="*/ 44 w 244"/>
                              <a:gd name="T27" fmla="*/ 60 h 435"/>
                              <a:gd name="T28" fmla="*/ 24 w 244"/>
                              <a:gd name="T29" fmla="*/ 90 h 435"/>
                              <a:gd name="T30" fmla="*/ 14 w 244"/>
                              <a:gd name="T31" fmla="*/ 130 h 435"/>
                              <a:gd name="T32" fmla="*/ 4 w 244"/>
                              <a:gd name="T33" fmla="*/ 170 h 435"/>
                              <a:gd name="T34" fmla="*/ 0 w 244"/>
                              <a:gd name="T35" fmla="*/ 215 h 435"/>
                              <a:gd name="T36" fmla="*/ 0 w 244"/>
                              <a:gd name="T37" fmla="*/ 215 h 435"/>
                              <a:gd name="T38" fmla="*/ 4 w 244"/>
                              <a:gd name="T39" fmla="*/ 260 h 435"/>
                              <a:gd name="T40" fmla="*/ 14 w 244"/>
                              <a:gd name="T41" fmla="*/ 300 h 435"/>
                              <a:gd name="T42" fmla="*/ 24 w 244"/>
                              <a:gd name="T43" fmla="*/ 335 h 435"/>
                              <a:gd name="T44" fmla="*/ 44 w 244"/>
                              <a:gd name="T45" fmla="*/ 370 h 435"/>
                              <a:gd name="T46" fmla="*/ 69 w 244"/>
                              <a:gd name="T47" fmla="*/ 395 h 435"/>
                              <a:gd name="T48" fmla="*/ 94 w 244"/>
                              <a:gd name="T49" fmla="*/ 415 h 435"/>
                              <a:gd name="T50" fmla="*/ 119 w 244"/>
                              <a:gd name="T51" fmla="*/ 430 h 435"/>
                              <a:gd name="T52" fmla="*/ 149 w 244"/>
                              <a:gd name="T53" fmla="*/ 435 h 435"/>
                              <a:gd name="T54" fmla="*/ 149 w 244"/>
                              <a:gd name="T55" fmla="*/ 435 h 435"/>
                              <a:gd name="T56" fmla="*/ 179 w 244"/>
                              <a:gd name="T57" fmla="*/ 430 h 435"/>
                              <a:gd name="T58" fmla="*/ 199 w 244"/>
                              <a:gd name="T59" fmla="*/ 420 h 435"/>
                              <a:gd name="T60" fmla="*/ 214 w 244"/>
                              <a:gd name="T61" fmla="*/ 395 h 435"/>
                              <a:gd name="T62" fmla="*/ 229 w 244"/>
                              <a:gd name="T63" fmla="*/ 370 h 435"/>
                              <a:gd name="T64" fmla="*/ 234 w 244"/>
                              <a:gd name="T65" fmla="*/ 340 h 435"/>
                              <a:gd name="T66" fmla="*/ 239 w 244"/>
                              <a:gd name="T67" fmla="*/ 300 h 435"/>
                              <a:gd name="T68" fmla="*/ 244 w 244"/>
                              <a:gd name="T69" fmla="*/ 215 h 435"/>
                              <a:gd name="T70" fmla="*/ 244 w 244"/>
                              <a:gd name="T71" fmla="*/ 215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244" y="215"/>
                                </a:moveTo>
                                <a:lnTo>
                                  <a:pt x="244" y="215"/>
                                </a:lnTo>
                                <a:lnTo>
                                  <a:pt x="239" y="130"/>
                                </a:lnTo>
                                <a:lnTo>
                                  <a:pt x="234" y="95"/>
                                </a:lnTo>
                                <a:lnTo>
                                  <a:pt x="229" y="65"/>
                                </a:lnTo>
                                <a:lnTo>
                                  <a:pt x="214" y="35"/>
                                </a:lnTo>
                                <a:lnTo>
                                  <a:pt x="199" y="15"/>
                                </a:lnTo>
                                <a:lnTo>
                                  <a:pt x="179" y="5"/>
                                </a:lnTo>
                                <a:lnTo>
                                  <a:pt x="149" y="0"/>
                                </a:lnTo>
                                <a:lnTo>
                                  <a:pt x="119" y="0"/>
                                </a:lnTo>
                                <a:lnTo>
                                  <a:pt x="94" y="15"/>
                                </a:lnTo>
                                <a:lnTo>
                                  <a:pt x="69" y="35"/>
                                </a:lnTo>
                                <a:lnTo>
                                  <a:pt x="44" y="60"/>
                                </a:lnTo>
                                <a:lnTo>
                                  <a:pt x="24" y="90"/>
                                </a:lnTo>
                                <a:lnTo>
                                  <a:pt x="14" y="130"/>
                                </a:lnTo>
                                <a:lnTo>
                                  <a:pt x="4" y="170"/>
                                </a:lnTo>
                                <a:lnTo>
                                  <a:pt x="0" y="215"/>
                                </a:lnTo>
                                <a:lnTo>
                                  <a:pt x="4" y="260"/>
                                </a:lnTo>
                                <a:lnTo>
                                  <a:pt x="14" y="300"/>
                                </a:lnTo>
                                <a:lnTo>
                                  <a:pt x="24" y="335"/>
                                </a:lnTo>
                                <a:lnTo>
                                  <a:pt x="44" y="370"/>
                                </a:lnTo>
                                <a:lnTo>
                                  <a:pt x="69" y="395"/>
                                </a:lnTo>
                                <a:lnTo>
                                  <a:pt x="94" y="415"/>
                                </a:lnTo>
                                <a:lnTo>
                                  <a:pt x="119" y="430"/>
                                </a:lnTo>
                                <a:lnTo>
                                  <a:pt x="149" y="435"/>
                                </a:lnTo>
                                <a:lnTo>
                                  <a:pt x="179" y="430"/>
                                </a:lnTo>
                                <a:lnTo>
                                  <a:pt x="199" y="420"/>
                                </a:lnTo>
                                <a:lnTo>
                                  <a:pt x="214" y="395"/>
                                </a:lnTo>
                                <a:lnTo>
                                  <a:pt x="229" y="370"/>
                                </a:lnTo>
                                <a:lnTo>
                                  <a:pt x="234" y="340"/>
                                </a:lnTo>
                                <a:lnTo>
                                  <a:pt x="239" y="300"/>
                                </a:lnTo>
                                <a:lnTo>
                                  <a:pt x="244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Freeform 163"/>
                        <wps:cNvSpPr>
                          <a:spLocks/>
                        </wps:cNvSpPr>
                        <wps:spPr bwMode="auto">
                          <a:xfrm>
                            <a:off x="469" y="6661"/>
                            <a:ext cx="195" cy="300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50 h 300"/>
                              <a:gd name="T2" fmla="*/ 195 w 195"/>
                              <a:gd name="T3" fmla="*/ 150 h 300"/>
                              <a:gd name="T4" fmla="*/ 195 w 195"/>
                              <a:gd name="T5" fmla="*/ 120 h 300"/>
                              <a:gd name="T6" fmla="*/ 190 w 195"/>
                              <a:gd name="T7" fmla="*/ 95 h 300"/>
                              <a:gd name="T8" fmla="*/ 180 w 195"/>
                              <a:gd name="T9" fmla="*/ 70 h 300"/>
                              <a:gd name="T10" fmla="*/ 170 w 195"/>
                              <a:gd name="T11" fmla="*/ 45 h 300"/>
                              <a:gd name="T12" fmla="*/ 155 w 195"/>
                              <a:gd name="T13" fmla="*/ 30 h 300"/>
                              <a:gd name="T14" fmla="*/ 140 w 195"/>
                              <a:gd name="T15" fmla="*/ 15 h 300"/>
                              <a:gd name="T16" fmla="*/ 120 w 195"/>
                              <a:gd name="T17" fmla="*/ 5 h 300"/>
                              <a:gd name="T18" fmla="*/ 100 w 195"/>
                              <a:gd name="T19" fmla="*/ 0 h 300"/>
                              <a:gd name="T20" fmla="*/ 100 w 195"/>
                              <a:gd name="T21" fmla="*/ 0 h 300"/>
                              <a:gd name="T22" fmla="*/ 80 w 195"/>
                              <a:gd name="T23" fmla="*/ 5 h 300"/>
                              <a:gd name="T24" fmla="*/ 60 w 195"/>
                              <a:gd name="T25" fmla="*/ 10 h 300"/>
                              <a:gd name="T26" fmla="*/ 45 w 195"/>
                              <a:gd name="T27" fmla="*/ 25 h 300"/>
                              <a:gd name="T28" fmla="*/ 30 w 195"/>
                              <a:gd name="T29" fmla="*/ 45 h 300"/>
                              <a:gd name="T30" fmla="*/ 15 w 195"/>
                              <a:gd name="T31" fmla="*/ 65 h 300"/>
                              <a:gd name="T32" fmla="*/ 5 w 195"/>
                              <a:gd name="T33" fmla="*/ 90 h 300"/>
                              <a:gd name="T34" fmla="*/ 0 w 195"/>
                              <a:gd name="T35" fmla="*/ 120 h 300"/>
                              <a:gd name="T36" fmla="*/ 0 w 195"/>
                              <a:gd name="T37" fmla="*/ 150 h 300"/>
                              <a:gd name="T38" fmla="*/ 0 w 195"/>
                              <a:gd name="T39" fmla="*/ 150 h 300"/>
                              <a:gd name="T40" fmla="*/ 0 w 195"/>
                              <a:gd name="T41" fmla="*/ 180 h 300"/>
                              <a:gd name="T42" fmla="*/ 5 w 195"/>
                              <a:gd name="T43" fmla="*/ 210 h 300"/>
                              <a:gd name="T44" fmla="*/ 15 w 195"/>
                              <a:gd name="T45" fmla="*/ 235 h 300"/>
                              <a:gd name="T46" fmla="*/ 30 w 195"/>
                              <a:gd name="T47" fmla="*/ 255 h 300"/>
                              <a:gd name="T48" fmla="*/ 45 w 195"/>
                              <a:gd name="T49" fmla="*/ 275 h 300"/>
                              <a:gd name="T50" fmla="*/ 60 w 195"/>
                              <a:gd name="T51" fmla="*/ 290 h 300"/>
                              <a:gd name="T52" fmla="*/ 80 w 195"/>
                              <a:gd name="T53" fmla="*/ 295 h 300"/>
                              <a:gd name="T54" fmla="*/ 100 w 195"/>
                              <a:gd name="T55" fmla="*/ 300 h 300"/>
                              <a:gd name="T56" fmla="*/ 100 w 195"/>
                              <a:gd name="T57" fmla="*/ 300 h 300"/>
                              <a:gd name="T58" fmla="*/ 120 w 195"/>
                              <a:gd name="T59" fmla="*/ 300 h 300"/>
                              <a:gd name="T60" fmla="*/ 140 w 195"/>
                              <a:gd name="T61" fmla="*/ 290 h 300"/>
                              <a:gd name="T62" fmla="*/ 155 w 195"/>
                              <a:gd name="T63" fmla="*/ 275 h 300"/>
                              <a:gd name="T64" fmla="*/ 170 w 195"/>
                              <a:gd name="T65" fmla="*/ 255 h 300"/>
                              <a:gd name="T66" fmla="*/ 180 w 195"/>
                              <a:gd name="T67" fmla="*/ 235 h 300"/>
                              <a:gd name="T68" fmla="*/ 190 w 195"/>
                              <a:gd name="T69" fmla="*/ 210 h 300"/>
                              <a:gd name="T70" fmla="*/ 195 w 195"/>
                              <a:gd name="T71" fmla="*/ 180 h 300"/>
                              <a:gd name="T72" fmla="*/ 195 w 195"/>
                              <a:gd name="T73" fmla="*/ 150 h 300"/>
                              <a:gd name="T74" fmla="*/ 195 w 195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5" h="300">
                                <a:moveTo>
                                  <a:pt x="195" y="150"/>
                                </a:moveTo>
                                <a:lnTo>
                                  <a:pt x="195" y="150"/>
                                </a:lnTo>
                                <a:lnTo>
                                  <a:pt x="195" y="120"/>
                                </a:lnTo>
                                <a:lnTo>
                                  <a:pt x="190" y="95"/>
                                </a:lnTo>
                                <a:lnTo>
                                  <a:pt x="180" y="70"/>
                                </a:lnTo>
                                <a:lnTo>
                                  <a:pt x="170" y="45"/>
                                </a:lnTo>
                                <a:lnTo>
                                  <a:pt x="155" y="30"/>
                                </a:lnTo>
                                <a:lnTo>
                                  <a:pt x="140" y="15"/>
                                </a:lnTo>
                                <a:lnTo>
                                  <a:pt x="120" y="5"/>
                                </a:lnTo>
                                <a:lnTo>
                                  <a:pt x="100" y="0"/>
                                </a:lnTo>
                                <a:lnTo>
                                  <a:pt x="80" y="5"/>
                                </a:lnTo>
                                <a:lnTo>
                                  <a:pt x="60" y="10"/>
                                </a:lnTo>
                                <a:lnTo>
                                  <a:pt x="45" y="25"/>
                                </a:lnTo>
                                <a:lnTo>
                                  <a:pt x="30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10"/>
                                </a:lnTo>
                                <a:lnTo>
                                  <a:pt x="15" y="235"/>
                                </a:lnTo>
                                <a:lnTo>
                                  <a:pt x="30" y="255"/>
                                </a:lnTo>
                                <a:lnTo>
                                  <a:pt x="45" y="275"/>
                                </a:lnTo>
                                <a:lnTo>
                                  <a:pt x="60" y="290"/>
                                </a:lnTo>
                                <a:lnTo>
                                  <a:pt x="80" y="295"/>
                                </a:lnTo>
                                <a:lnTo>
                                  <a:pt x="100" y="300"/>
                                </a:lnTo>
                                <a:lnTo>
                                  <a:pt x="120" y="300"/>
                                </a:lnTo>
                                <a:lnTo>
                                  <a:pt x="140" y="290"/>
                                </a:lnTo>
                                <a:lnTo>
                                  <a:pt x="155" y="275"/>
                                </a:lnTo>
                                <a:lnTo>
                                  <a:pt x="170" y="255"/>
                                </a:lnTo>
                                <a:lnTo>
                                  <a:pt x="180" y="235"/>
                                </a:lnTo>
                                <a:lnTo>
                                  <a:pt x="190" y="210"/>
                                </a:lnTo>
                                <a:lnTo>
                                  <a:pt x="195" y="180"/>
                                </a:lnTo>
                                <a:lnTo>
                                  <a:pt x="195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" name="Freeform 164"/>
                        <wps:cNvSpPr>
                          <a:spLocks/>
                        </wps:cNvSpPr>
                        <wps:spPr bwMode="auto">
                          <a:xfrm>
                            <a:off x="499" y="6706"/>
                            <a:ext cx="165" cy="210"/>
                          </a:xfrm>
                          <a:custGeom>
                            <a:avLst/>
                            <a:gdLst>
                              <a:gd name="T0" fmla="*/ 165 w 165"/>
                              <a:gd name="T1" fmla="*/ 105 h 210"/>
                              <a:gd name="T2" fmla="*/ 165 w 165"/>
                              <a:gd name="T3" fmla="*/ 105 h 210"/>
                              <a:gd name="T4" fmla="*/ 160 w 165"/>
                              <a:gd name="T5" fmla="*/ 85 h 210"/>
                              <a:gd name="T6" fmla="*/ 155 w 165"/>
                              <a:gd name="T7" fmla="*/ 65 h 210"/>
                              <a:gd name="T8" fmla="*/ 145 w 165"/>
                              <a:gd name="T9" fmla="*/ 50 h 210"/>
                              <a:gd name="T10" fmla="*/ 135 w 165"/>
                              <a:gd name="T11" fmla="*/ 30 h 210"/>
                              <a:gd name="T12" fmla="*/ 120 w 165"/>
                              <a:gd name="T13" fmla="*/ 20 h 210"/>
                              <a:gd name="T14" fmla="*/ 100 w 165"/>
                              <a:gd name="T15" fmla="*/ 10 h 210"/>
                              <a:gd name="T16" fmla="*/ 85 w 165"/>
                              <a:gd name="T17" fmla="*/ 5 h 210"/>
                              <a:gd name="T18" fmla="*/ 70 w 165"/>
                              <a:gd name="T19" fmla="*/ 0 h 210"/>
                              <a:gd name="T20" fmla="*/ 70 w 165"/>
                              <a:gd name="T21" fmla="*/ 0 h 210"/>
                              <a:gd name="T22" fmla="*/ 55 w 165"/>
                              <a:gd name="T23" fmla="*/ 5 h 210"/>
                              <a:gd name="T24" fmla="*/ 45 w 165"/>
                              <a:gd name="T25" fmla="*/ 10 h 210"/>
                              <a:gd name="T26" fmla="*/ 30 w 165"/>
                              <a:gd name="T27" fmla="*/ 20 h 210"/>
                              <a:gd name="T28" fmla="*/ 20 w 165"/>
                              <a:gd name="T29" fmla="*/ 30 h 210"/>
                              <a:gd name="T30" fmla="*/ 5 w 165"/>
                              <a:gd name="T31" fmla="*/ 65 h 210"/>
                              <a:gd name="T32" fmla="*/ 0 w 165"/>
                              <a:gd name="T33" fmla="*/ 105 h 210"/>
                              <a:gd name="T34" fmla="*/ 0 w 165"/>
                              <a:gd name="T35" fmla="*/ 105 h 210"/>
                              <a:gd name="T36" fmla="*/ 5 w 165"/>
                              <a:gd name="T37" fmla="*/ 145 h 210"/>
                              <a:gd name="T38" fmla="*/ 20 w 165"/>
                              <a:gd name="T39" fmla="*/ 180 h 210"/>
                              <a:gd name="T40" fmla="*/ 30 w 165"/>
                              <a:gd name="T41" fmla="*/ 190 h 210"/>
                              <a:gd name="T42" fmla="*/ 45 w 165"/>
                              <a:gd name="T43" fmla="*/ 200 h 210"/>
                              <a:gd name="T44" fmla="*/ 55 w 165"/>
                              <a:gd name="T45" fmla="*/ 210 h 210"/>
                              <a:gd name="T46" fmla="*/ 70 w 165"/>
                              <a:gd name="T47" fmla="*/ 210 h 210"/>
                              <a:gd name="T48" fmla="*/ 70 w 165"/>
                              <a:gd name="T49" fmla="*/ 210 h 210"/>
                              <a:gd name="T50" fmla="*/ 85 w 165"/>
                              <a:gd name="T51" fmla="*/ 210 h 210"/>
                              <a:gd name="T52" fmla="*/ 100 w 165"/>
                              <a:gd name="T53" fmla="*/ 205 h 210"/>
                              <a:gd name="T54" fmla="*/ 120 w 165"/>
                              <a:gd name="T55" fmla="*/ 195 h 210"/>
                              <a:gd name="T56" fmla="*/ 135 w 165"/>
                              <a:gd name="T57" fmla="*/ 180 h 210"/>
                              <a:gd name="T58" fmla="*/ 145 w 165"/>
                              <a:gd name="T59" fmla="*/ 165 h 210"/>
                              <a:gd name="T60" fmla="*/ 155 w 165"/>
                              <a:gd name="T61" fmla="*/ 145 h 210"/>
                              <a:gd name="T62" fmla="*/ 160 w 165"/>
                              <a:gd name="T63" fmla="*/ 125 h 210"/>
                              <a:gd name="T64" fmla="*/ 165 w 165"/>
                              <a:gd name="T65" fmla="*/ 105 h 210"/>
                              <a:gd name="T66" fmla="*/ 165 w 165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5" h="210">
                                <a:moveTo>
                                  <a:pt x="165" y="105"/>
                                </a:moveTo>
                                <a:lnTo>
                                  <a:pt x="165" y="105"/>
                                </a:lnTo>
                                <a:lnTo>
                                  <a:pt x="160" y="85"/>
                                </a:lnTo>
                                <a:lnTo>
                                  <a:pt x="155" y="65"/>
                                </a:lnTo>
                                <a:lnTo>
                                  <a:pt x="145" y="50"/>
                                </a:lnTo>
                                <a:lnTo>
                                  <a:pt x="135" y="30"/>
                                </a:lnTo>
                                <a:lnTo>
                                  <a:pt x="120" y="20"/>
                                </a:lnTo>
                                <a:lnTo>
                                  <a:pt x="100" y="10"/>
                                </a:lnTo>
                                <a:lnTo>
                                  <a:pt x="85" y="5"/>
                                </a:lnTo>
                                <a:lnTo>
                                  <a:pt x="70" y="0"/>
                                </a:lnTo>
                                <a:lnTo>
                                  <a:pt x="55" y="5"/>
                                </a:lnTo>
                                <a:lnTo>
                                  <a:pt x="45" y="10"/>
                                </a:lnTo>
                                <a:lnTo>
                                  <a:pt x="30" y="20"/>
                                </a:lnTo>
                                <a:lnTo>
                                  <a:pt x="20" y="30"/>
                                </a:lnTo>
                                <a:lnTo>
                                  <a:pt x="5" y="65"/>
                                </a:lnTo>
                                <a:lnTo>
                                  <a:pt x="0" y="105"/>
                                </a:lnTo>
                                <a:lnTo>
                                  <a:pt x="5" y="145"/>
                                </a:lnTo>
                                <a:lnTo>
                                  <a:pt x="20" y="180"/>
                                </a:lnTo>
                                <a:lnTo>
                                  <a:pt x="30" y="190"/>
                                </a:lnTo>
                                <a:lnTo>
                                  <a:pt x="45" y="200"/>
                                </a:lnTo>
                                <a:lnTo>
                                  <a:pt x="55" y="210"/>
                                </a:lnTo>
                                <a:lnTo>
                                  <a:pt x="70" y="210"/>
                                </a:lnTo>
                                <a:lnTo>
                                  <a:pt x="85" y="210"/>
                                </a:lnTo>
                                <a:lnTo>
                                  <a:pt x="100" y="205"/>
                                </a:lnTo>
                                <a:lnTo>
                                  <a:pt x="120" y="195"/>
                                </a:lnTo>
                                <a:lnTo>
                                  <a:pt x="135" y="180"/>
                                </a:lnTo>
                                <a:lnTo>
                                  <a:pt x="145" y="165"/>
                                </a:lnTo>
                                <a:lnTo>
                                  <a:pt x="155" y="145"/>
                                </a:lnTo>
                                <a:lnTo>
                                  <a:pt x="160" y="125"/>
                                </a:lnTo>
                                <a:lnTo>
                                  <a:pt x="165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" name="Freeform 165"/>
                        <wps:cNvSpPr>
                          <a:spLocks/>
                        </wps:cNvSpPr>
                        <wps:spPr bwMode="auto">
                          <a:xfrm>
                            <a:off x="519" y="6736"/>
                            <a:ext cx="145" cy="150"/>
                          </a:xfrm>
                          <a:custGeom>
                            <a:avLst/>
                            <a:gdLst>
                              <a:gd name="T0" fmla="*/ 145 w 145"/>
                              <a:gd name="T1" fmla="*/ 75 h 150"/>
                              <a:gd name="T2" fmla="*/ 145 w 145"/>
                              <a:gd name="T3" fmla="*/ 75 h 150"/>
                              <a:gd name="T4" fmla="*/ 140 w 145"/>
                              <a:gd name="T5" fmla="*/ 60 h 150"/>
                              <a:gd name="T6" fmla="*/ 135 w 145"/>
                              <a:gd name="T7" fmla="*/ 45 h 150"/>
                              <a:gd name="T8" fmla="*/ 120 w 145"/>
                              <a:gd name="T9" fmla="*/ 35 h 150"/>
                              <a:gd name="T10" fmla="*/ 110 w 145"/>
                              <a:gd name="T11" fmla="*/ 25 h 150"/>
                              <a:gd name="T12" fmla="*/ 75 w 145"/>
                              <a:gd name="T13" fmla="*/ 10 h 150"/>
                              <a:gd name="T14" fmla="*/ 50 w 145"/>
                              <a:gd name="T15" fmla="*/ 0 h 150"/>
                              <a:gd name="T16" fmla="*/ 50 w 145"/>
                              <a:gd name="T17" fmla="*/ 0 h 150"/>
                              <a:gd name="T18" fmla="*/ 40 w 145"/>
                              <a:gd name="T19" fmla="*/ 5 h 150"/>
                              <a:gd name="T20" fmla="*/ 30 w 145"/>
                              <a:gd name="T21" fmla="*/ 10 h 150"/>
                              <a:gd name="T22" fmla="*/ 15 w 145"/>
                              <a:gd name="T23" fmla="*/ 25 h 150"/>
                              <a:gd name="T24" fmla="*/ 5 w 145"/>
                              <a:gd name="T25" fmla="*/ 45 h 150"/>
                              <a:gd name="T26" fmla="*/ 0 w 145"/>
                              <a:gd name="T27" fmla="*/ 75 h 150"/>
                              <a:gd name="T28" fmla="*/ 0 w 145"/>
                              <a:gd name="T29" fmla="*/ 75 h 150"/>
                              <a:gd name="T30" fmla="*/ 5 w 145"/>
                              <a:gd name="T31" fmla="*/ 105 h 150"/>
                              <a:gd name="T32" fmla="*/ 15 w 145"/>
                              <a:gd name="T33" fmla="*/ 125 h 150"/>
                              <a:gd name="T34" fmla="*/ 30 w 145"/>
                              <a:gd name="T35" fmla="*/ 145 h 150"/>
                              <a:gd name="T36" fmla="*/ 50 w 145"/>
                              <a:gd name="T37" fmla="*/ 150 h 150"/>
                              <a:gd name="T38" fmla="*/ 50 w 145"/>
                              <a:gd name="T39" fmla="*/ 150 h 150"/>
                              <a:gd name="T40" fmla="*/ 75 w 145"/>
                              <a:gd name="T41" fmla="*/ 145 h 150"/>
                              <a:gd name="T42" fmla="*/ 105 w 145"/>
                              <a:gd name="T43" fmla="*/ 130 h 150"/>
                              <a:gd name="T44" fmla="*/ 120 w 145"/>
                              <a:gd name="T45" fmla="*/ 120 h 150"/>
                              <a:gd name="T46" fmla="*/ 135 w 145"/>
                              <a:gd name="T47" fmla="*/ 105 h 150"/>
                              <a:gd name="T48" fmla="*/ 140 w 145"/>
                              <a:gd name="T49" fmla="*/ 90 h 150"/>
                              <a:gd name="T50" fmla="*/ 145 w 145"/>
                              <a:gd name="T51" fmla="*/ 75 h 150"/>
                              <a:gd name="T52" fmla="*/ 145 w 145"/>
                              <a:gd name="T53" fmla="*/ 75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50">
                                <a:moveTo>
                                  <a:pt x="145" y="75"/>
                                </a:moveTo>
                                <a:lnTo>
                                  <a:pt x="145" y="75"/>
                                </a:lnTo>
                                <a:lnTo>
                                  <a:pt x="140" y="60"/>
                                </a:lnTo>
                                <a:lnTo>
                                  <a:pt x="135" y="45"/>
                                </a:lnTo>
                                <a:lnTo>
                                  <a:pt x="120" y="35"/>
                                </a:lnTo>
                                <a:lnTo>
                                  <a:pt x="110" y="25"/>
                                </a:lnTo>
                                <a:lnTo>
                                  <a:pt x="75" y="10"/>
                                </a:lnTo>
                                <a:lnTo>
                                  <a:pt x="50" y="0"/>
                                </a:lnTo>
                                <a:lnTo>
                                  <a:pt x="40" y="5"/>
                                </a:lnTo>
                                <a:lnTo>
                                  <a:pt x="30" y="10"/>
                                </a:lnTo>
                                <a:lnTo>
                                  <a:pt x="15" y="25"/>
                                </a:lnTo>
                                <a:lnTo>
                                  <a:pt x="5" y="45"/>
                                </a:lnTo>
                                <a:lnTo>
                                  <a:pt x="0" y="75"/>
                                </a:lnTo>
                                <a:lnTo>
                                  <a:pt x="5" y="105"/>
                                </a:lnTo>
                                <a:lnTo>
                                  <a:pt x="15" y="125"/>
                                </a:lnTo>
                                <a:lnTo>
                                  <a:pt x="30" y="145"/>
                                </a:lnTo>
                                <a:lnTo>
                                  <a:pt x="50" y="150"/>
                                </a:lnTo>
                                <a:lnTo>
                                  <a:pt x="75" y="145"/>
                                </a:lnTo>
                                <a:lnTo>
                                  <a:pt x="105" y="130"/>
                                </a:lnTo>
                                <a:lnTo>
                                  <a:pt x="120" y="120"/>
                                </a:lnTo>
                                <a:lnTo>
                                  <a:pt x="135" y="105"/>
                                </a:lnTo>
                                <a:lnTo>
                                  <a:pt x="140" y="90"/>
                                </a:lnTo>
                                <a:lnTo>
                                  <a:pt x="145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Freeform 166"/>
                        <wps:cNvSpPr>
                          <a:spLocks/>
                        </wps:cNvSpPr>
                        <wps:spPr bwMode="auto">
                          <a:xfrm>
                            <a:off x="664" y="6561"/>
                            <a:ext cx="20" cy="510"/>
                          </a:xfrm>
                          <a:custGeom>
                            <a:avLst/>
                            <a:gdLst>
                              <a:gd name="T0" fmla="*/ 0 w 20"/>
                              <a:gd name="T1" fmla="*/ 510 h 510"/>
                              <a:gd name="T2" fmla="*/ 0 w 20"/>
                              <a:gd name="T3" fmla="*/ 510 h 510"/>
                              <a:gd name="T4" fmla="*/ 10 w 20"/>
                              <a:gd name="T5" fmla="*/ 485 h 510"/>
                              <a:gd name="T6" fmla="*/ 20 w 20"/>
                              <a:gd name="T7" fmla="*/ 440 h 510"/>
                              <a:gd name="T8" fmla="*/ 20 w 20"/>
                              <a:gd name="T9" fmla="*/ 405 h 510"/>
                              <a:gd name="T10" fmla="*/ 20 w 20"/>
                              <a:gd name="T11" fmla="*/ 365 h 510"/>
                              <a:gd name="T12" fmla="*/ 10 w 20"/>
                              <a:gd name="T13" fmla="*/ 310 h 510"/>
                              <a:gd name="T14" fmla="*/ 0 w 20"/>
                              <a:gd name="T15" fmla="*/ 250 h 510"/>
                              <a:gd name="T16" fmla="*/ 0 w 20"/>
                              <a:gd name="T17" fmla="*/ 250 h 510"/>
                              <a:gd name="T18" fmla="*/ 0 w 20"/>
                              <a:gd name="T19" fmla="*/ 250 h 510"/>
                              <a:gd name="T20" fmla="*/ 10 w 20"/>
                              <a:gd name="T21" fmla="*/ 190 h 510"/>
                              <a:gd name="T22" fmla="*/ 15 w 20"/>
                              <a:gd name="T23" fmla="*/ 140 h 510"/>
                              <a:gd name="T24" fmla="*/ 20 w 20"/>
                              <a:gd name="T25" fmla="*/ 100 h 510"/>
                              <a:gd name="T26" fmla="*/ 20 w 20"/>
                              <a:gd name="T27" fmla="*/ 65 h 510"/>
                              <a:gd name="T28" fmla="*/ 10 w 20"/>
                              <a:gd name="T29" fmla="*/ 20 h 510"/>
                              <a:gd name="T30" fmla="*/ 0 w 20"/>
                              <a:gd name="T3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0" y="485"/>
                                </a:lnTo>
                                <a:lnTo>
                                  <a:pt x="20" y="440"/>
                                </a:lnTo>
                                <a:lnTo>
                                  <a:pt x="20" y="405"/>
                                </a:lnTo>
                                <a:lnTo>
                                  <a:pt x="20" y="365"/>
                                </a:lnTo>
                                <a:lnTo>
                                  <a:pt x="10" y="310"/>
                                </a:lnTo>
                                <a:lnTo>
                                  <a:pt x="0" y="250"/>
                                </a:lnTo>
                                <a:lnTo>
                                  <a:pt x="10" y="190"/>
                                </a:lnTo>
                                <a:lnTo>
                                  <a:pt x="15" y="140"/>
                                </a:lnTo>
                                <a:lnTo>
                                  <a:pt x="20" y="100"/>
                                </a:lnTo>
                                <a:lnTo>
                                  <a:pt x="20" y="65"/>
                                </a:lnTo>
                                <a:lnTo>
                                  <a:pt x="10" y="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Freeform 167"/>
                        <wps:cNvSpPr>
                          <a:spLocks/>
                        </wps:cNvSpPr>
                        <wps:spPr bwMode="auto">
                          <a:xfrm>
                            <a:off x="664" y="6561"/>
                            <a:ext cx="45" cy="510"/>
                          </a:xfrm>
                          <a:custGeom>
                            <a:avLst/>
                            <a:gdLst>
                              <a:gd name="T0" fmla="*/ 0 w 45"/>
                              <a:gd name="T1" fmla="*/ 510 h 510"/>
                              <a:gd name="T2" fmla="*/ 0 w 45"/>
                              <a:gd name="T3" fmla="*/ 510 h 510"/>
                              <a:gd name="T4" fmla="*/ 15 w 45"/>
                              <a:gd name="T5" fmla="*/ 465 h 510"/>
                              <a:gd name="T6" fmla="*/ 25 w 45"/>
                              <a:gd name="T7" fmla="*/ 420 h 510"/>
                              <a:gd name="T8" fmla="*/ 35 w 45"/>
                              <a:gd name="T9" fmla="*/ 355 h 510"/>
                              <a:gd name="T10" fmla="*/ 45 w 45"/>
                              <a:gd name="T11" fmla="*/ 280 h 510"/>
                              <a:gd name="T12" fmla="*/ 40 w 45"/>
                              <a:gd name="T13" fmla="*/ 190 h 510"/>
                              <a:gd name="T14" fmla="*/ 35 w 45"/>
                              <a:gd name="T15" fmla="*/ 145 h 510"/>
                              <a:gd name="T16" fmla="*/ 30 w 45"/>
                              <a:gd name="T17" fmla="*/ 100 h 510"/>
                              <a:gd name="T18" fmla="*/ 15 w 45"/>
                              <a:gd name="T19" fmla="*/ 50 h 510"/>
                              <a:gd name="T20" fmla="*/ 0 w 45"/>
                              <a:gd name="T2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5" y="465"/>
                                </a:lnTo>
                                <a:lnTo>
                                  <a:pt x="25" y="420"/>
                                </a:lnTo>
                                <a:lnTo>
                                  <a:pt x="35" y="355"/>
                                </a:lnTo>
                                <a:lnTo>
                                  <a:pt x="45" y="280"/>
                                </a:lnTo>
                                <a:lnTo>
                                  <a:pt x="40" y="190"/>
                                </a:lnTo>
                                <a:lnTo>
                                  <a:pt x="35" y="145"/>
                                </a:lnTo>
                                <a:lnTo>
                                  <a:pt x="30" y="100"/>
                                </a:lnTo>
                                <a:lnTo>
                                  <a:pt x="15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" name="Line 168"/>
                        <wps:cNvCnPr/>
                        <wps:spPr bwMode="auto">
                          <a:xfrm flipV="1">
                            <a:off x="759" y="6551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2" name="Line 169"/>
                        <wps:cNvCnPr/>
                        <wps:spPr bwMode="auto">
                          <a:xfrm flipV="1">
                            <a:off x="789" y="6551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" name="Freeform 170"/>
                        <wps:cNvSpPr>
                          <a:spLocks/>
                        </wps:cNvSpPr>
                        <wps:spPr bwMode="auto">
                          <a:xfrm>
                            <a:off x="415" y="6031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10 h 50"/>
                              <a:gd name="T2" fmla="*/ 249 w 249"/>
                              <a:gd name="T3" fmla="*/ 10 h 50"/>
                              <a:gd name="T4" fmla="*/ 239 w 249"/>
                              <a:gd name="T5" fmla="*/ 20 h 50"/>
                              <a:gd name="T6" fmla="*/ 224 w 249"/>
                              <a:gd name="T7" fmla="*/ 30 h 50"/>
                              <a:gd name="T8" fmla="*/ 199 w 249"/>
                              <a:gd name="T9" fmla="*/ 45 h 50"/>
                              <a:gd name="T10" fmla="*/ 169 w 249"/>
                              <a:gd name="T11" fmla="*/ 45 h 50"/>
                              <a:gd name="T12" fmla="*/ 139 w 249"/>
                              <a:gd name="T13" fmla="*/ 45 h 50"/>
                              <a:gd name="T14" fmla="*/ 114 w 249"/>
                              <a:gd name="T15" fmla="*/ 35 h 50"/>
                              <a:gd name="T16" fmla="*/ 94 w 249"/>
                              <a:gd name="T17" fmla="*/ 25 h 50"/>
                              <a:gd name="T18" fmla="*/ 64 w 249"/>
                              <a:gd name="T19" fmla="*/ 5 h 50"/>
                              <a:gd name="T20" fmla="*/ 64 w 249"/>
                              <a:gd name="T21" fmla="*/ 5 h 50"/>
                              <a:gd name="T22" fmla="*/ 59 w 249"/>
                              <a:gd name="T23" fmla="*/ 0 h 50"/>
                              <a:gd name="T24" fmla="*/ 49 w 249"/>
                              <a:gd name="T25" fmla="*/ 0 h 50"/>
                              <a:gd name="T26" fmla="*/ 34 w 249"/>
                              <a:gd name="T27" fmla="*/ 20 h 50"/>
                              <a:gd name="T28" fmla="*/ 14 w 249"/>
                              <a:gd name="T29" fmla="*/ 50 h 50"/>
                              <a:gd name="T30" fmla="*/ 0 w 249"/>
                              <a:gd name="T31" fmla="*/ 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10"/>
                                </a:moveTo>
                                <a:lnTo>
                                  <a:pt x="249" y="10"/>
                                </a:lnTo>
                                <a:lnTo>
                                  <a:pt x="239" y="20"/>
                                </a:lnTo>
                                <a:lnTo>
                                  <a:pt x="224" y="30"/>
                                </a:lnTo>
                                <a:lnTo>
                                  <a:pt x="199" y="45"/>
                                </a:lnTo>
                                <a:lnTo>
                                  <a:pt x="169" y="45"/>
                                </a:lnTo>
                                <a:lnTo>
                                  <a:pt x="139" y="45"/>
                                </a:lnTo>
                                <a:lnTo>
                                  <a:pt x="114" y="35"/>
                                </a:lnTo>
                                <a:lnTo>
                                  <a:pt x="94" y="25"/>
                                </a:lnTo>
                                <a:lnTo>
                                  <a:pt x="64" y="5"/>
                                </a:lnTo>
                                <a:lnTo>
                                  <a:pt x="59" y="0"/>
                                </a:lnTo>
                                <a:lnTo>
                                  <a:pt x="49" y="0"/>
                                </a:lnTo>
                                <a:lnTo>
                                  <a:pt x="34" y="20"/>
                                </a:lnTo>
                                <a:lnTo>
                                  <a:pt x="14" y="50"/>
                                </a:lnTo>
                                <a:lnTo>
                                  <a:pt x="0" y="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" name="Freeform 171"/>
                        <wps:cNvSpPr>
                          <a:spLocks/>
                        </wps:cNvSpPr>
                        <wps:spPr bwMode="auto">
                          <a:xfrm>
                            <a:off x="415" y="6501"/>
                            <a:ext cx="249" cy="55"/>
                          </a:xfrm>
                          <a:custGeom>
                            <a:avLst/>
                            <a:gdLst>
                              <a:gd name="T0" fmla="*/ 249 w 249"/>
                              <a:gd name="T1" fmla="*/ 50 h 55"/>
                              <a:gd name="T2" fmla="*/ 249 w 249"/>
                              <a:gd name="T3" fmla="*/ 50 h 55"/>
                              <a:gd name="T4" fmla="*/ 224 w 249"/>
                              <a:gd name="T5" fmla="*/ 25 h 55"/>
                              <a:gd name="T6" fmla="*/ 199 w 249"/>
                              <a:gd name="T7" fmla="*/ 15 h 55"/>
                              <a:gd name="T8" fmla="*/ 169 w 249"/>
                              <a:gd name="T9" fmla="*/ 10 h 55"/>
                              <a:gd name="T10" fmla="*/ 139 w 249"/>
                              <a:gd name="T11" fmla="*/ 15 h 55"/>
                              <a:gd name="T12" fmla="*/ 114 w 249"/>
                              <a:gd name="T13" fmla="*/ 20 h 55"/>
                              <a:gd name="T14" fmla="*/ 94 w 249"/>
                              <a:gd name="T15" fmla="*/ 30 h 55"/>
                              <a:gd name="T16" fmla="*/ 64 w 249"/>
                              <a:gd name="T17" fmla="*/ 50 h 55"/>
                              <a:gd name="T18" fmla="*/ 64 w 249"/>
                              <a:gd name="T19" fmla="*/ 50 h 55"/>
                              <a:gd name="T20" fmla="*/ 59 w 249"/>
                              <a:gd name="T21" fmla="*/ 55 h 55"/>
                              <a:gd name="T22" fmla="*/ 54 w 249"/>
                              <a:gd name="T23" fmla="*/ 50 h 55"/>
                              <a:gd name="T24" fmla="*/ 34 w 249"/>
                              <a:gd name="T25" fmla="*/ 35 h 55"/>
                              <a:gd name="T26" fmla="*/ 14 w 249"/>
                              <a:gd name="T27" fmla="*/ 0 h 55"/>
                              <a:gd name="T28" fmla="*/ 0 w 249"/>
                              <a:gd name="T29" fmla="*/ 50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5">
                                <a:moveTo>
                                  <a:pt x="249" y="50"/>
                                </a:moveTo>
                                <a:lnTo>
                                  <a:pt x="249" y="50"/>
                                </a:lnTo>
                                <a:lnTo>
                                  <a:pt x="224" y="25"/>
                                </a:lnTo>
                                <a:lnTo>
                                  <a:pt x="199" y="15"/>
                                </a:lnTo>
                                <a:lnTo>
                                  <a:pt x="169" y="10"/>
                                </a:lnTo>
                                <a:lnTo>
                                  <a:pt x="139" y="15"/>
                                </a:lnTo>
                                <a:lnTo>
                                  <a:pt x="114" y="20"/>
                                </a:lnTo>
                                <a:lnTo>
                                  <a:pt x="94" y="30"/>
                                </a:lnTo>
                                <a:lnTo>
                                  <a:pt x="64" y="50"/>
                                </a:lnTo>
                                <a:lnTo>
                                  <a:pt x="59" y="55"/>
                                </a:lnTo>
                                <a:lnTo>
                                  <a:pt x="54" y="50"/>
                                </a:lnTo>
                                <a:lnTo>
                                  <a:pt x="34" y="35"/>
                                </a:lnTo>
                                <a:lnTo>
                                  <a:pt x="14" y="0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Freeform 172"/>
                        <wps:cNvSpPr>
                          <a:spLocks/>
                        </wps:cNvSpPr>
                        <wps:spPr bwMode="auto">
                          <a:xfrm>
                            <a:off x="420" y="6076"/>
                            <a:ext cx="244" cy="435"/>
                          </a:xfrm>
                          <a:custGeom>
                            <a:avLst/>
                            <a:gdLst>
                              <a:gd name="T0" fmla="*/ 244 w 244"/>
                              <a:gd name="T1" fmla="*/ 215 h 435"/>
                              <a:gd name="T2" fmla="*/ 244 w 244"/>
                              <a:gd name="T3" fmla="*/ 215 h 435"/>
                              <a:gd name="T4" fmla="*/ 239 w 244"/>
                              <a:gd name="T5" fmla="*/ 135 h 435"/>
                              <a:gd name="T6" fmla="*/ 234 w 244"/>
                              <a:gd name="T7" fmla="*/ 95 h 435"/>
                              <a:gd name="T8" fmla="*/ 229 w 244"/>
                              <a:gd name="T9" fmla="*/ 65 h 435"/>
                              <a:gd name="T10" fmla="*/ 214 w 244"/>
                              <a:gd name="T11" fmla="*/ 40 h 435"/>
                              <a:gd name="T12" fmla="*/ 199 w 244"/>
                              <a:gd name="T13" fmla="*/ 20 h 435"/>
                              <a:gd name="T14" fmla="*/ 179 w 244"/>
                              <a:gd name="T15" fmla="*/ 5 h 435"/>
                              <a:gd name="T16" fmla="*/ 149 w 244"/>
                              <a:gd name="T17" fmla="*/ 0 h 435"/>
                              <a:gd name="T18" fmla="*/ 149 w 244"/>
                              <a:gd name="T19" fmla="*/ 0 h 435"/>
                              <a:gd name="T20" fmla="*/ 119 w 244"/>
                              <a:gd name="T21" fmla="*/ 0 h 435"/>
                              <a:gd name="T22" fmla="*/ 94 w 244"/>
                              <a:gd name="T23" fmla="*/ 15 h 435"/>
                              <a:gd name="T24" fmla="*/ 69 w 244"/>
                              <a:gd name="T25" fmla="*/ 35 h 435"/>
                              <a:gd name="T26" fmla="*/ 44 w 244"/>
                              <a:gd name="T27" fmla="*/ 60 h 435"/>
                              <a:gd name="T28" fmla="*/ 24 w 244"/>
                              <a:gd name="T29" fmla="*/ 95 h 435"/>
                              <a:gd name="T30" fmla="*/ 14 w 244"/>
                              <a:gd name="T31" fmla="*/ 130 h 435"/>
                              <a:gd name="T32" fmla="*/ 4 w 244"/>
                              <a:gd name="T33" fmla="*/ 170 h 435"/>
                              <a:gd name="T34" fmla="*/ 0 w 244"/>
                              <a:gd name="T35" fmla="*/ 215 h 435"/>
                              <a:gd name="T36" fmla="*/ 0 w 244"/>
                              <a:gd name="T37" fmla="*/ 215 h 435"/>
                              <a:gd name="T38" fmla="*/ 4 w 244"/>
                              <a:gd name="T39" fmla="*/ 260 h 435"/>
                              <a:gd name="T40" fmla="*/ 14 w 244"/>
                              <a:gd name="T41" fmla="*/ 300 h 435"/>
                              <a:gd name="T42" fmla="*/ 24 w 244"/>
                              <a:gd name="T43" fmla="*/ 340 h 435"/>
                              <a:gd name="T44" fmla="*/ 44 w 244"/>
                              <a:gd name="T45" fmla="*/ 370 h 435"/>
                              <a:gd name="T46" fmla="*/ 69 w 244"/>
                              <a:gd name="T47" fmla="*/ 395 h 435"/>
                              <a:gd name="T48" fmla="*/ 94 w 244"/>
                              <a:gd name="T49" fmla="*/ 415 h 435"/>
                              <a:gd name="T50" fmla="*/ 119 w 244"/>
                              <a:gd name="T51" fmla="*/ 430 h 435"/>
                              <a:gd name="T52" fmla="*/ 149 w 244"/>
                              <a:gd name="T53" fmla="*/ 435 h 435"/>
                              <a:gd name="T54" fmla="*/ 149 w 244"/>
                              <a:gd name="T55" fmla="*/ 435 h 435"/>
                              <a:gd name="T56" fmla="*/ 179 w 244"/>
                              <a:gd name="T57" fmla="*/ 430 h 435"/>
                              <a:gd name="T58" fmla="*/ 199 w 244"/>
                              <a:gd name="T59" fmla="*/ 420 h 435"/>
                              <a:gd name="T60" fmla="*/ 214 w 244"/>
                              <a:gd name="T61" fmla="*/ 400 h 435"/>
                              <a:gd name="T62" fmla="*/ 229 w 244"/>
                              <a:gd name="T63" fmla="*/ 370 h 435"/>
                              <a:gd name="T64" fmla="*/ 234 w 244"/>
                              <a:gd name="T65" fmla="*/ 340 h 435"/>
                              <a:gd name="T66" fmla="*/ 239 w 244"/>
                              <a:gd name="T67" fmla="*/ 300 h 435"/>
                              <a:gd name="T68" fmla="*/ 244 w 244"/>
                              <a:gd name="T69" fmla="*/ 215 h 435"/>
                              <a:gd name="T70" fmla="*/ 244 w 244"/>
                              <a:gd name="T71" fmla="*/ 215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244" y="215"/>
                                </a:moveTo>
                                <a:lnTo>
                                  <a:pt x="244" y="215"/>
                                </a:lnTo>
                                <a:lnTo>
                                  <a:pt x="239" y="135"/>
                                </a:lnTo>
                                <a:lnTo>
                                  <a:pt x="234" y="95"/>
                                </a:lnTo>
                                <a:lnTo>
                                  <a:pt x="229" y="65"/>
                                </a:lnTo>
                                <a:lnTo>
                                  <a:pt x="214" y="40"/>
                                </a:lnTo>
                                <a:lnTo>
                                  <a:pt x="199" y="20"/>
                                </a:lnTo>
                                <a:lnTo>
                                  <a:pt x="179" y="5"/>
                                </a:lnTo>
                                <a:lnTo>
                                  <a:pt x="149" y="0"/>
                                </a:lnTo>
                                <a:lnTo>
                                  <a:pt x="119" y="0"/>
                                </a:lnTo>
                                <a:lnTo>
                                  <a:pt x="94" y="15"/>
                                </a:lnTo>
                                <a:lnTo>
                                  <a:pt x="69" y="35"/>
                                </a:lnTo>
                                <a:lnTo>
                                  <a:pt x="44" y="60"/>
                                </a:lnTo>
                                <a:lnTo>
                                  <a:pt x="24" y="95"/>
                                </a:lnTo>
                                <a:lnTo>
                                  <a:pt x="14" y="130"/>
                                </a:lnTo>
                                <a:lnTo>
                                  <a:pt x="4" y="170"/>
                                </a:lnTo>
                                <a:lnTo>
                                  <a:pt x="0" y="215"/>
                                </a:lnTo>
                                <a:lnTo>
                                  <a:pt x="4" y="260"/>
                                </a:lnTo>
                                <a:lnTo>
                                  <a:pt x="14" y="300"/>
                                </a:lnTo>
                                <a:lnTo>
                                  <a:pt x="24" y="340"/>
                                </a:lnTo>
                                <a:lnTo>
                                  <a:pt x="44" y="370"/>
                                </a:lnTo>
                                <a:lnTo>
                                  <a:pt x="69" y="395"/>
                                </a:lnTo>
                                <a:lnTo>
                                  <a:pt x="94" y="415"/>
                                </a:lnTo>
                                <a:lnTo>
                                  <a:pt x="119" y="430"/>
                                </a:lnTo>
                                <a:lnTo>
                                  <a:pt x="149" y="435"/>
                                </a:lnTo>
                                <a:lnTo>
                                  <a:pt x="179" y="430"/>
                                </a:lnTo>
                                <a:lnTo>
                                  <a:pt x="199" y="420"/>
                                </a:lnTo>
                                <a:lnTo>
                                  <a:pt x="214" y="400"/>
                                </a:lnTo>
                                <a:lnTo>
                                  <a:pt x="229" y="370"/>
                                </a:lnTo>
                                <a:lnTo>
                                  <a:pt x="234" y="340"/>
                                </a:lnTo>
                                <a:lnTo>
                                  <a:pt x="239" y="300"/>
                                </a:lnTo>
                                <a:lnTo>
                                  <a:pt x="244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Freeform 173"/>
                        <wps:cNvSpPr>
                          <a:spLocks/>
                        </wps:cNvSpPr>
                        <wps:spPr bwMode="auto">
                          <a:xfrm>
                            <a:off x="469" y="6141"/>
                            <a:ext cx="195" cy="300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50 h 300"/>
                              <a:gd name="T2" fmla="*/ 195 w 195"/>
                              <a:gd name="T3" fmla="*/ 150 h 300"/>
                              <a:gd name="T4" fmla="*/ 195 w 195"/>
                              <a:gd name="T5" fmla="*/ 120 h 300"/>
                              <a:gd name="T6" fmla="*/ 190 w 195"/>
                              <a:gd name="T7" fmla="*/ 95 h 300"/>
                              <a:gd name="T8" fmla="*/ 180 w 195"/>
                              <a:gd name="T9" fmla="*/ 70 h 300"/>
                              <a:gd name="T10" fmla="*/ 170 w 195"/>
                              <a:gd name="T11" fmla="*/ 45 h 300"/>
                              <a:gd name="T12" fmla="*/ 155 w 195"/>
                              <a:gd name="T13" fmla="*/ 30 h 300"/>
                              <a:gd name="T14" fmla="*/ 140 w 195"/>
                              <a:gd name="T15" fmla="*/ 15 h 300"/>
                              <a:gd name="T16" fmla="*/ 120 w 195"/>
                              <a:gd name="T17" fmla="*/ 5 h 300"/>
                              <a:gd name="T18" fmla="*/ 100 w 195"/>
                              <a:gd name="T19" fmla="*/ 0 h 300"/>
                              <a:gd name="T20" fmla="*/ 100 w 195"/>
                              <a:gd name="T21" fmla="*/ 0 h 300"/>
                              <a:gd name="T22" fmla="*/ 80 w 195"/>
                              <a:gd name="T23" fmla="*/ 5 h 300"/>
                              <a:gd name="T24" fmla="*/ 60 w 195"/>
                              <a:gd name="T25" fmla="*/ 15 h 300"/>
                              <a:gd name="T26" fmla="*/ 45 w 195"/>
                              <a:gd name="T27" fmla="*/ 25 h 300"/>
                              <a:gd name="T28" fmla="*/ 30 w 195"/>
                              <a:gd name="T29" fmla="*/ 45 h 300"/>
                              <a:gd name="T30" fmla="*/ 15 w 195"/>
                              <a:gd name="T31" fmla="*/ 65 h 300"/>
                              <a:gd name="T32" fmla="*/ 5 w 195"/>
                              <a:gd name="T33" fmla="*/ 95 h 300"/>
                              <a:gd name="T34" fmla="*/ 0 w 195"/>
                              <a:gd name="T35" fmla="*/ 120 h 300"/>
                              <a:gd name="T36" fmla="*/ 0 w 195"/>
                              <a:gd name="T37" fmla="*/ 150 h 300"/>
                              <a:gd name="T38" fmla="*/ 0 w 195"/>
                              <a:gd name="T39" fmla="*/ 150 h 300"/>
                              <a:gd name="T40" fmla="*/ 0 w 195"/>
                              <a:gd name="T41" fmla="*/ 180 h 300"/>
                              <a:gd name="T42" fmla="*/ 5 w 195"/>
                              <a:gd name="T43" fmla="*/ 210 h 300"/>
                              <a:gd name="T44" fmla="*/ 15 w 195"/>
                              <a:gd name="T45" fmla="*/ 235 h 300"/>
                              <a:gd name="T46" fmla="*/ 30 w 195"/>
                              <a:gd name="T47" fmla="*/ 255 h 300"/>
                              <a:gd name="T48" fmla="*/ 45 w 195"/>
                              <a:gd name="T49" fmla="*/ 275 h 300"/>
                              <a:gd name="T50" fmla="*/ 60 w 195"/>
                              <a:gd name="T51" fmla="*/ 290 h 300"/>
                              <a:gd name="T52" fmla="*/ 80 w 195"/>
                              <a:gd name="T53" fmla="*/ 300 h 300"/>
                              <a:gd name="T54" fmla="*/ 100 w 195"/>
                              <a:gd name="T55" fmla="*/ 300 h 300"/>
                              <a:gd name="T56" fmla="*/ 100 w 195"/>
                              <a:gd name="T57" fmla="*/ 300 h 300"/>
                              <a:gd name="T58" fmla="*/ 120 w 195"/>
                              <a:gd name="T59" fmla="*/ 300 h 300"/>
                              <a:gd name="T60" fmla="*/ 140 w 195"/>
                              <a:gd name="T61" fmla="*/ 290 h 300"/>
                              <a:gd name="T62" fmla="*/ 155 w 195"/>
                              <a:gd name="T63" fmla="*/ 275 h 300"/>
                              <a:gd name="T64" fmla="*/ 170 w 195"/>
                              <a:gd name="T65" fmla="*/ 260 h 300"/>
                              <a:gd name="T66" fmla="*/ 180 w 195"/>
                              <a:gd name="T67" fmla="*/ 235 h 300"/>
                              <a:gd name="T68" fmla="*/ 190 w 195"/>
                              <a:gd name="T69" fmla="*/ 210 h 300"/>
                              <a:gd name="T70" fmla="*/ 195 w 195"/>
                              <a:gd name="T71" fmla="*/ 180 h 300"/>
                              <a:gd name="T72" fmla="*/ 195 w 195"/>
                              <a:gd name="T73" fmla="*/ 150 h 300"/>
                              <a:gd name="T74" fmla="*/ 195 w 195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5" h="300">
                                <a:moveTo>
                                  <a:pt x="195" y="150"/>
                                </a:moveTo>
                                <a:lnTo>
                                  <a:pt x="195" y="150"/>
                                </a:lnTo>
                                <a:lnTo>
                                  <a:pt x="195" y="120"/>
                                </a:lnTo>
                                <a:lnTo>
                                  <a:pt x="190" y="95"/>
                                </a:lnTo>
                                <a:lnTo>
                                  <a:pt x="180" y="70"/>
                                </a:lnTo>
                                <a:lnTo>
                                  <a:pt x="170" y="45"/>
                                </a:lnTo>
                                <a:lnTo>
                                  <a:pt x="155" y="30"/>
                                </a:lnTo>
                                <a:lnTo>
                                  <a:pt x="140" y="15"/>
                                </a:lnTo>
                                <a:lnTo>
                                  <a:pt x="120" y="5"/>
                                </a:lnTo>
                                <a:lnTo>
                                  <a:pt x="100" y="0"/>
                                </a:lnTo>
                                <a:lnTo>
                                  <a:pt x="80" y="5"/>
                                </a:lnTo>
                                <a:lnTo>
                                  <a:pt x="60" y="15"/>
                                </a:lnTo>
                                <a:lnTo>
                                  <a:pt x="45" y="25"/>
                                </a:lnTo>
                                <a:lnTo>
                                  <a:pt x="30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5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10"/>
                                </a:lnTo>
                                <a:lnTo>
                                  <a:pt x="15" y="235"/>
                                </a:lnTo>
                                <a:lnTo>
                                  <a:pt x="30" y="255"/>
                                </a:lnTo>
                                <a:lnTo>
                                  <a:pt x="45" y="275"/>
                                </a:lnTo>
                                <a:lnTo>
                                  <a:pt x="60" y="290"/>
                                </a:lnTo>
                                <a:lnTo>
                                  <a:pt x="80" y="300"/>
                                </a:lnTo>
                                <a:lnTo>
                                  <a:pt x="100" y="300"/>
                                </a:lnTo>
                                <a:lnTo>
                                  <a:pt x="120" y="300"/>
                                </a:lnTo>
                                <a:lnTo>
                                  <a:pt x="140" y="290"/>
                                </a:lnTo>
                                <a:lnTo>
                                  <a:pt x="155" y="275"/>
                                </a:lnTo>
                                <a:lnTo>
                                  <a:pt x="170" y="260"/>
                                </a:lnTo>
                                <a:lnTo>
                                  <a:pt x="180" y="235"/>
                                </a:lnTo>
                                <a:lnTo>
                                  <a:pt x="190" y="210"/>
                                </a:lnTo>
                                <a:lnTo>
                                  <a:pt x="195" y="180"/>
                                </a:lnTo>
                                <a:lnTo>
                                  <a:pt x="195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Freeform 174"/>
                        <wps:cNvSpPr>
                          <a:spLocks/>
                        </wps:cNvSpPr>
                        <wps:spPr bwMode="auto">
                          <a:xfrm>
                            <a:off x="499" y="6186"/>
                            <a:ext cx="165" cy="210"/>
                          </a:xfrm>
                          <a:custGeom>
                            <a:avLst/>
                            <a:gdLst>
                              <a:gd name="T0" fmla="*/ 165 w 165"/>
                              <a:gd name="T1" fmla="*/ 105 h 210"/>
                              <a:gd name="T2" fmla="*/ 165 w 165"/>
                              <a:gd name="T3" fmla="*/ 105 h 210"/>
                              <a:gd name="T4" fmla="*/ 160 w 165"/>
                              <a:gd name="T5" fmla="*/ 85 h 210"/>
                              <a:gd name="T6" fmla="*/ 155 w 165"/>
                              <a:gd name="T7" fmla="*/ 65 h 210"/>
                              <a:gd name="T8" fmla="*/ 145 w 165"/>
                              <a:gd name="T9" fmla="*/ 50 h 210"/>
                              <a:gd name="T10" fmla="*/ 135 w 165"/>
                              <a:gd name="T11" fmla="*/ 35 h 210"/>
                              <a:gd name="T12" fmla="*/ 120 w 165"/>
                              <a:gd name="T13" fmla="*/ 20 h 210"/>
                              <a:gd name="T14" fmla="*/ 100 w 165"/>
                              <a:gd name="T15" fmla="*/ 10 h 210"/>
                              <a:gd name="T16" fmla="*/ 85 w 165"/>
                              <a:gd name="T17" fmla="*/ 5 h 210"/>
                              <a:gd name="T18" fmla="*/ 70 w 165"/>
                              <a:gd name="T19" fmla="*/ 0 h 210"/>
                              <a:gd name="T20" fmla="*/ 70 w 165"/>
                              <a:gd name="T21" fmla="*/ 0 h 210"/>
                              <a:gd name="T22" fmla="*/ 55 w 165"/>
                              <a:gd name="T23" fmla="*/ 5 h 210"/>
                              <a:gd name="T24" fmla="*/ 45 w 165"/>
                              <a:gd name="T25" fmla="*/ 10 h 210"/>
                              <a:gd name="T26" fmla="*/ 30 w 165"/>
                              <a:gd name="T27" fmla="*/ 20 h 210"/>
                              <a:gd name="T28" fmla="*/ 20 w 165"/>
                              <a:gd name="T29" fmla="*/ 30 h 210"/>
                              <a:gd name="T30" fmla="*/ 5 w 165"/>
                              <a:gd name="T31" fmla="*/ 65 h 210"/>
                              <a:gd name="T32" fmla="*/ 0 w 165"/>
                              <a:gd name="T33" fmla="*/ 105 h 210"/>
                              <a:gd name="T34" fmla="*/ 0 w 165"/>
                              <a:gd name="T35" fmla="*/ 105 h 210"/>
                              <a:gd name="T36" fmla="*/ 5 w 165"/>
                              <a:gd name="T37" fmla="*/ 145 h 210"/>
                              <a:gd name="T38" fmla="*/ 20 w 165"/>
                              <a:gd name="T39" fmla="*/ 180 h 210"/>
                              <a:gd name="T40" fmla="*/ 30 w 165"/>
                              <a:gd name="T41" fmla="*/ 195 h 210"/>
                              <a:gd name="T42" fmla="*/ 45 w 165"/>
                              <a:gd name="T43" fmla="*/ 205 h 210"/>
                              <a:gd name="T44" fmla="*/ 55 w 165"/>
                              <a:gd name="T45" fmla="*/ 210 h 210"/>
                              <a:gd name="T46" fmla="*/ 70 w 165"/>
                              <a:gd name="T47" fmla="*/ 210 h 210"/>
                              <a:gd name="T48" fmla="*/ 70 w 165"/>
                              <a:gd name="T49" fmla="*/ 210 h 210"/>
                              <a:gd name="T50" fmla="*/ 85 w 165"/>
                              <a:gd name="T51" fmla="*/ 210 h 210"/>
                              <a:gd name="T52" fmla="*/ 100 w 165"/>
                              <a:gd name="T53" fmla="*/ 205 h 210"/>
                              <a:gd name="T54" fmla="*/ 120 w 165"/>
                              <a:gd name="T55" fmla="*/ 195 h 210"/>
                              <a:gd name="T56" fmla="*/ 135 w 165"/>
                              <a:gd name="T57" fmla="*/ 180 h 210"/>
                              <a:gd name="T58" fmla="*/ 145 w 165"/>
                              <a:gd name="T59" fmla="*/ 165 h 210"/>
                              <a:gd name="T60" fmla="*/ 155 w 165"/>
                              <a:gd name="T61" fmla="*/ 150 h 210"/>
                              <a:gd name="T62" fmla="*/ 160 w 165"/>
                              <a:gd name="T63" fmla="*/ 130 h 210"/>
                              <a:gd name="T64" fmla="*/ 165 w 165"/>
                              <a:gd name="T65" fmla="*/ 105 h 210"/>
                              <a:gd name="T66" fmla="*/ 165 w 165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5" h="210">
                                <a:moveTo>
                                  <a:pt x="165" y="105"/>
                                </a:moveTo>
                                <a:lnTo>
                                  <a:pt x="165" y="105"/>
                                </a:lnTo>
                                <a:lnTo>
                                  <a:pt x="160" y="85"/>
                                </a:lnTo>
                                <a:lnTo>
                                  <a:pt x="155" y="65"/>
                                </a:lnTo>
                                <a:lnTo>
                                  <a:pt x="145" y="50"/>
                                </a:lnTo>
                                <a:lnTo>
                                  <a:pt x="135" y="35"/>
                                </a:lnTo>
                                <a:lnTo>
                                  <a:pt x="120" y="20"/>
                                </a:lnTo>
                                <a:lnTo>
                                  <a:pt x="100" y="10"/>
                                </a:lnTo>
                                <a:lnTo>
                                  <a:pt x="85" y="5"/>
                                </a:lnTo>
                                <a:lnTo>
                                  <a:pt x="70" y="0"/>
                                </a:lnTo>
                                <a:lnTo>
                                  <a:pt x="55" y="5"/>
                                </a:lnTo>
                                <a:lnTo>
                                  <a:pt x="45" y="10"/>
                                </a:lnTo>
                                <a:lnTo>
                                  <a:pt x="30" y="20"/>
                                </a:lnTo>
                                <a:lnTo>
                                  <a:pt x="20" y="30"/>
                                </a:lnTo>
                                <a:lnTo>
                                  <a:pt x="5" y="65"/>
                                </a:lnTo>
                                <a:lnTo>
                                  <a:pt x="0" y="105"/>
                                </a:lnTo>
                                <a:lnTo>
                                  <a:pt x="5" y="145"/>
                                </a:lnTo>
                                <a:lnTo>
                                  <a:pt x="20" y="180"/>
                                </a:lnTo>
                                <a:lnTo>
                                  <a:pt x="30" y="195"/>
                                </a:lnTo>
                                <a:lnTo>
                                  <a:pt x="45" y="205"/>
                                </a:lnTo>
                                <a:lnTo>
                                  <a:pt x="55" y="210"/>
                                </a:lnTo>
                                <a:lnTo>
                                  <a:pt x="70" y="210"/>
                                </a:lnTo>
                                <a:lnTo>
                                  <a:pt x="85" y="210"/>
                                </a:lnTo>
                                <a:lnTo>
                                  <a:pt x="100" y="205"/>
                                </a:lnTo>
                                <a:lnTo>
                                  <a:pt x="120" y="195"/>
                                </a:lnTo>
                                <a:lnTo>
                                  <a:pt x="135" y="180"/>
                                </a:lnTo>
                                <a:lnTo>
                                  <a:pt x="145" y="165"/>
                                </a:lnTo>
                                <a:lnTo>
                                  <a:pt x="155" y="150"/>
                                </a:lnTo>
                                <a:lnTo>
                                  <a:pt x="160" y="130"/>
                                </a:lnTo>
                                <a:lnTo>
                                  <a:pt x="165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Freeform 175"/>
                        <wps:cNvSpPr>
                          <a:spLocks/>
                        </wps:cNvSpPr>
                        <wps:spPr bwMode="auto">
                          <a:xfrm>
                            <a:off x="519" y="6221"/>
                            <a:ext cx="145" cy="145"/>
                          </a:xfrm>
                          <a:custGeom>
                            <a:avLst/>
                            <a:gdLst>
                              <a:gd name="T0" fmla="*/ 145 w 145"/>
                              <a:gd name="T1" fmla="*/ 70 h 145"/>
                              <a:gd name="T2" fmla="*/ 145 w 145"/>
                              <a:gd name="T3" fmla="*/ 70 h 145"/>
                              <a:gd name="T4" fmla="*/ 140 w 145"/>
                              <a:gd name="T5" fmla="*/ 55 h 145"/>
                              <a:gd name="T6" fmla="*/ 135 w 145"/>
                              <a:gd name="T7" fmla="*/ 45 h 145"/>
                              <a:gd name="T8" fmla="*/ 120 w 145"/>
                              <a:gd name="T9" fmla="*/ 30 h 145"/>
                              <a:gd name="T10" fmla="*/ 110 w 145"/>
                              <a:gd name="T11" fmla="*/ 20 h 145"/>
                              <a:gd name="T12" fmla="*/ 75 w 145"/>
                              <a:gd name="T13" fmla="*/ 5 h 145"/>
                              <a:gd name="T14" fmla="*/ 50 w 145"/>
                              <a:gd name="T15" fmla="*/ 0 h 145"/>
                              <a:gd name="T16" fmla="*/ 50 w 145"/>
                              <a:gd name="T17" fmla="*/ 0 h 145"/>
                              <a:gd name="T18" fmla="*/ 40 w 145"/>
                              <a:gd name="T19" fmla="*/ 0 h 145"/>
                              <a:gd name="T20" fmla="*/ 30 w 145"/>
                              <a:gd name="T21" fmla="*/ 5 h 145"/>
                              <a:gd name="T22" fmla="*/ 15 w 145"/>
                              <a:gd name="T23" fmla="*/ 20 h 145"/>
                              <a:gd name="T24" fmla="*/ 5 w 145"/>
                              <a:gd name="T25" fmla="*/ 45 h 145"/>
                              <a:gd name="T26" fmla="*/ 0 w 145"/>
                              <a:gd name="T27" fmla="*/ 70 h 145"/>
                              <a:gd name="T28" fmla="*/ 0 w 145"/>
                              <a:gd name="T29" fmla="*/ 70 h 145"/>
                              <a:gd name="T30" fmla="*/ 5 w 145"/>
                              <a:gd name="T31" fmla="*/ 100 h 145"/>
                              <a:gd name="T32" fmla="*/ 15 w 145"/>
                              <a:gd name="T33" fmla="*/ 125 h 145"/>
                              <a:gd name="T34" fmla="*/ 30 w 145"/>
                              <a:gd name="T35" fmla="*/ 140 h 145"/>
                              <a:gd name="T36" fmla="*/ 50 w 145"/>
                              <a:gd name="T37" fmla="*/ 145 h 145"/>
                              <a:gd name="T38" fmla="*/ 50 w 145"/>
                              <a:gd name="T39" fmla="*/ 145 h 145"/>
                              <a:gd name="T40" fmla="*/ 75 w 145"/>
                              <a:gd name="T41" fmla="*/ 140 h 145"/>
                              <a:gd name="T42" fmla="*/ 105 w 145"/>
                              <a:gd name="T43" fmla="*/ 125 h 145"/>
                              <a:gd name="T44" fmla="*/ 120 w 145"/>
                              <a:gd name="T45" fmla="*/ 115 h 145"/>
                              <a:gd name="T46" fmla="*/ 135 w 145"/>
                              <a:gd name="T47" fmla="*/ 105 h 145"/>
                              <a:gd name="T48" fmla="*/ 140 w 145"/>
                              <a:gd name="T49" fmla="*/ 90 h 145"/>
                              <a:gd name="T50" fmla="*/ 145 w 145"/>
                              <a:gd name="T51" fmla="*/ 70 h 145"/>
                              <a:gd name="T52" fmla="*/ 145 w 145"/>
                              <a:gd name="T53" fmla="*/ 7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145" y="70"/>
                                </a:moveTo>
                                <a:lnTo>
                                  <a:pt x="145" y="70"/>
                                </a:lnTo>
                                <a:lnTo>
                                  <a:pt x="140" y="55"/>
                                </a:lnTo>
                                <a:lnTo>
                                  <a:pt x="135" y="45"/>
                                </a:lnTo>
                                <a:lnTo>
                                  <a:pt x="120" y="30"/>
                                </a:lnTo>
                                <a:lnTo>
                                  <a:pt x="110" y="20"/>
                                </a:lnTo>
                                <a:lnTo>
                                  <a:pt x="75" y="5"/>
                                </a:lnTo>
                                <a:lnTo>
                                  <a:pt x="50" y="0"/>
                                </a:lnTo>
                                <a:lnTo>
                                  <a:pt x="40" y="0"/>
                                </a:lnTo>
                                <a:lnTo>
                                  <a:pt x="30" y="5"/>
                                </a:lnTo>
                                <a:lnTo>
                                  <a:pt x="15" y="20"/>
                                </a:lnTo>
                                <a:lnTo>
                                  <a:pt x="5" y="45"/>
                                </a:lnTo>
                                <a:lnTo>
                                  <a:pt x="0" y="70"/>
                                </a:lnTo>
                                <a:lnTo>
                                  <a:pt x="5" y="100"/>
                                </a:lnTo>
                                <a:lnTo>
                                  <a:pt x="15" y="125"/>
                                </a:lnTo>
                                <a:lnTo>
                                  <a:pt x="30" y="140"/>
                                </a:lnTo>
                                <a:lnTo>
                                  <a:pt x="50" y="145"/>
                                </a:lnTo>
                                <a:lnTo>
                                  <a:pt x="75" y="140"/>
                                </a:lnTo>
                                <a:lnTo>
                                  <a:pt x="105" y="125"/>
                                </a:lnTo>
                                <a:lnTo>
                                  <a:pt x="120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40" y="90"/>
                                </a:lnTo>
                                <a:lnTo>
                                  <a:pt x="145" y="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Freeform 176"/>
                        <wps:cNvSpPr>
                          <a:spLocks/>
                        </wps:cNvSpPr>
                        <wps:spPr bwMode="auto">
                          <a:xfrm>
                            <a:off x="664" y="6041"/>
                            <a:ext cx="20" cy="510"/>
                          </a:xfrm>
                          <a:custGeom>
                            <a:avLst/>
                            <a:gdLst>
                              <a:gd name="T0" fmla="*/ 0 w 20"/>
                              <a:gd name="T1" fmla="*/ 510 h 510"/>
                              <a:gd name="T2" fmla="*/ 0 w 20"/>
                              <a:gd name="T3" fmla="*/ 510 h 510"/>
                              <a:gd name="T4" fmla="*/ 10 w 20"/>
                              <a:gd name="T5" fmla="*/ 485 h 510"/>
                              <a:gd name="T6" fmla="*/ 20 w 20"/>
                              <a:gd name="T7" fmla="*/ 440 h 510"/>
                              <a:gd name="T8" fmla="*/ 20 w 20"/>
                              <a:gd name="T9" fmla="*/ 405 h 510"/>
                              <a:gd name="T10" fmla="*/ 20 w 20"/>
                              <a:gd name="T11" fmla="*/ 365 h 510"/>
                              <a:gd name="T12" fmla="*/ 10 w 20"/>
                              <a:gd name="T13" fmla="*/ 315 h 510"/>
                              <a:gd name="T14" fmla="*/ 0 w 20"/>
                              <a:gd name="T15" fmla="*/ 255 h 510"/>
                              <a:gd name="T16" fmla="*/ 0 w 20"/>
                              <a:gd name="T17" fmla="*/ 250 h 510"/>
                              <a:gd name="T18" fmla="*/ 0 w 20"/>
                              <a:gd name="T19" fmla="*/ 250 h 510"/>
                              <a:gd name="T20" fmla="*/ 10 w 20"/>
                              <a:gd name="T21" fmla="*/ 190 h 510"/>
                              <a:gd name="T22" fmla="*/ 15 w 20"/>
                              <a:gd name="T23" fmla="*/ 140 h 510"/>
                              <a:gd name="T24" fmla="*/ 20 w 20"/>
                              <a:gd name="T25" fmla="*/ 100 h 510"/>
                              <a:gd name="T26" fmla="*/ 20 w 20"/>
                              <a:gd name="T27" fmla="*/ 65 h 510"/>
                              <a:gd name="T28" fmla="*/ 10 w 20"/>
                              <a:gd name="T29" fmla="*/ 20 h 510"/>
                              <a:gd name="T30" fmla="*/ 0 w 20"/>
                              <a:gd name="T3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0" y="485"/>
                                </a:lnTo>
                                <a:lnTo>
                                  <a:pt x="20" y="440"/>
                                </a:lnTo>
                                <a:lnTo>
                                  <a:pt x="20" y="405"/>
                                </a:lnTo>
                                <a:lnTo>
                                  <a:pt x="20" y="365"/>
                                </a:lnTo>
                                <a:lnTo>
                                  <a:pt x="10" y="315"/>
                                </a:lnTo>
                                <a:lnTo>
                                  <a:pt x="0" y="255"/>
                                </a:lnTo>
                                <a:lnTo>
                                  <a:pt x="0" y="250"/>
                                </a:lnTo>
                                <a:lnTo>
                                  <a:pt x="10" y="190"/>
                                </a:lnTo>
                                <a:lnTo>
                                  <a:pt x="15" y="140"/>
                                </a:lnTo>
                                <a:lnTo>
                                  <a:pt x="20" y="100"/>
                                </a:lnTo>
                                <a:lnTo>
                                  <a:pt x="20" y="65"/>
                                </a:lnTo>
                                <a:lnTo>
                                  <a:pt x="10" y="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Freeform 177"/>
                        <wps:cNvSpPr>
                          <a:spLocks/>
                        </wps:cNvSpPr>
                        <wps:spPr bwMode="auto">
                          <a:xfrm>
                            <a:off x="664" y="6041"/>
                            <a:ext cx="45" cy="510"/>
                          </a:xfrm>
                          <a:custGeom>
                            <a:avLst/>
                            <a:gdLst>
                              <a:gd name="T0" fmla="*/ 0 w 45"/>
                              <a:gd name="T1" fmla="*/ 510 h 510"/>
                              <a:gd name="T2" fmla="*/ 0 w 45"/>
                              <a:gd name="T3" fmla="*/ 510 h 510"/>
                              <a:gd name="T4" fmla="*/ 15 w 45"/>
                              <a:gd name="T5" fmla="*/ 470 h 510"/>
                              <a:gd name="T6" fmla="*/ 25 w 45"/>
                              <a:gd name="T7" fmla="*/ 420 h 510"/>
                              <a:gd name="T8" fmla="*/ 35 w 45"/>
                              <a:gd name="T9" fmla="*/ 355 h 510"/>
                              <a:gd name="T10" fmla="*/ 45 w 45"/>
                              <a:gd name="T11" fmla="*/ 280 h 510"/>
                              <a:gd name="T12" fmla="*/ 40 w 45"/>
                              <a:gd name="T13" fmla="*/ 195 h 510"/>
                              <a:gd name="T14" fmla="*/ 35 w 45"/>
                              <a:gd name="T15" fmla="*/ 145 h 510"/>
                              <a:gd name="T16" fmla="*/ 30 w 45"/>
                              <a:gd name="T17" fmla="*/ 100 h 510"/>
                              <a:gd name="T18" fmla="*/ 15 w 45"/>
                              <a:gd name="T19" fmla="*/ 50 h 510"/>
                              <a:gd name="T20" fmla="*/ 0 w 45"/>
                              <a:gd name="T2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5" y="470"/>
                                </a:lnTo>
                                <a:lnTo>
                                  <a:pt x="25" y="420"/>
                                </a:lnTo>
                                <a:lnTo>
                                  <a:pt x="35" y="355"/>
                                </a:lnTo>
                                <a:lnTo>
                                  <a:pt x="45" y="280"/>
                                </a:lnTo>
                                <a:lnTo>
                                  <a:pt x="40" y="195"/>
                                </a:lnTo>
                                <a:lnTo>
                                  <a:pt x="35" y="145"/>
                                </a:lnTo>
                                <a:lnTo>
                                  <a:pt x="30" y="100"/>
                                </a:lnTo>
                                <a:lnTo>
                                  <a:pt x="15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Line 178"/>
                        <wps:cNvCnPr/>
                        <wps:spPr bwMode="auto">
                          <a:xfrm flipV="1">
                            <a:off x="759" y="6036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" name="Line 179"/>
                        <wps:cNvCnPr/>
                        <wps:spPr bwMode="auto">
                          <a:xfrm flipV="1">
                            <a:off x="789" y="6036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3" name="Freeform 180"/>
                        <wps:cNvSpPr>
                          <a:spLocks/>
                        </wps:cNvSpPr>
                        <wps:spPr bwMode="auto">
                          <a:xfrm>
                            <a:off x="415" y="5511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10 h 50"/>
                              <a:gd name="T2" fmla="*/ 249 w 249"/>
                              <a:gd name="T3" fmla="*/ 10 h 50"/>
                              <a:gd name="T4" fmla="*/ 239 w 249"/>
                              <a:gd name="T5" fmla="*/ 25 h 50"/>
                              <a:gd name="T6" fmla="*/ 224 w 249"/>
                              <a:gd name="T7" fmla="*/ 35 h 50"/>
                              <a:gd name="T8" fmla="*/ 199 w 249"/>
                              <a:gd name="T9" fmla="*/ 45 h 50"/>
                              <a:gd name="T10" fmla="*/ 169 w 249"/>
                              <a:gd name="T11" fmla="*/ 50 h 50"/>
                              <a:gd name="T12" fmla="*/ 139 w 249"/>
                              <a:gd name="T13" fmla="*/ 45 h 50"/>
                              <a:gd name="T14" fmla="*/ 114 w 249"/>
                              <a:gd name="T15" fmla="*/ 35 h 50"/>
                              <a:gd name="T16" fmla="*/ 94 w 249"/>
                              <a:gd name="T17" fmla="*/ 25 h 50"/>
                              <a:gd name="T18" fmla="*/ 64 w 249"/>
                              <a:gd name="T19" fmla="*/ 5 h 50"/>
                              <a:gd name="T20" fmla="*/ 64 w 249"/>
                              <a:gd name="T21" fmla="*/ 5 h 50"/>
                              <a:gd name="T22" fmla="*/ 59 w 249"/>
                              <a:gd name="T23" fmla="*/ 0 h 50"/>
                              <a:gd name="T24" fmla="*/ 49 w 249"/>
                              <a:gd name="T25" fmla="*/ 5 h 50"/>
                              <a:gd name="T26" fmla="*/ 34 w 249"/>
                              <a:gd name="T27" fmla="*/ 20 h 50"/>
                              <a:gd name="T28" fmla="*/ 14 w 249"/>
                              <a:gd name="T29" fmla="*/ 50 h 50"/>
                              <a:gd name="T30" fmla="*/ 0 w 249"/>
                              <a:gd name="T31" fmla="*/ 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10"/>
                                </a:moveTo>
                                <a:lnTo>
                                  <a:pt x="249" y="10"/>
                                </a:lnTo>
                                <a:lnTo>
                                  <a:pt x="239" y="25"/>
                                </a:lnTo>
                                <a:lnTo>
                                  <a:pt x="224" y="35"/>
                                </a:lnTo>
                                <a:lnTo>
                                  <a:pt x="199" y="45"/>
                                </a:lnTo>
                                <a:lnTo>
                                  <a:pt x="169" y="50"/>
                                </a:lnTo>
                                <a:lnTo>
                                  <a:pt x="139" y="45"/>
                                </a:lnTo>
                                <a:lnTo>
                                  <a:pt x="114" y="35"/>
                                </a:lnTo>
                                <a:lnTo>
                                  <a:pt x="94" y="25"/>
                                </a:lnTo>
                                <a:lnTo>
                                  <a:pt x="64" y="5"/>
                                </a:lnTo>
                                <a:lnTo>
                                  <a:pt x="59" y="0"/>
                                </a:lnTo>
                                <a:lnTo>
                                  <a:pt x="49" y="5"/>
                                </a:lnTo>
                                <a:lnTo>
                                  <a:pt x="34" y="20"/>
                                </a:lnTo>
                                <a:lnTo>
                                  <a:pt x="14" y="50"/>
                                </a:lnTo>
                                <a:lnTo>
                                  <a:pt x="0" y="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Freeform 181"/>
                        <wps:cNvSpPr>
                          <a:spLocks/>
                        </wps:cNvSpPr>
                        <wps:spPr bwMode="auto">
                          <a:xfrm>
                            <a:off x="415" y="5986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45 h 50"/>
                              <a:gd name="T2" fmla="*/ 249 w 249"/>
                              <a:gd name="T3" fmla="*/ 45 h 50"/>
                              <a:gd name="T4" fmla="*/ 224 w 249"/>
                              <a:gd name="T5" fmla="*/ 25 h 50"/>
                              <a:gd name="T6" fmla="*/ 199 w 249"/>
                              <a:gd name="T7" fmla="*/ 10 h 50"/>
                              <a:gd name="T8" fmla="*/ 169 w 249"/>
                              <a:gd name="T9" fmla="*/ 5 h 50"/>
                              <a:gd name="T10" fmla="*/ 139 w 249"/>
                              <a:gd name="T11" fmla="*/ 10 h 50"/>
                              <a:gd name="T12" fmla="*/ 114 w 249"/>
                              <a:gd name="T13" fmla="*/ 15 h 50"/>
                              <a:gd name="T14" fmla="*/ 94 w 249"/>
                              <a:gd name="T15" fmla="*/ 25 h 50"/>
                              <a:gd name="T16" fmla="*/ 64 w 249"/>
                              <a:gd name="T17" fmla="*/ 45 h 50"/>
                              <a:gd name="T18" fmla="*/ 64 w 249"/>
                              <a:gd name="T19" fmla="*/ 45 h 50"/>
                              <a:gd name="T20" fmla="*/ 59 w 249"/>
                              <a:gd name="T21" fmla="*/ 50 h 50"/>
                              <a:gd name="T22" fmla="*/ 54 w 249"/>
                              <a:gd name="T23" fmla="*/ 45 h 50"/>
                              <a:gd name="T24" fmla="*/ 34 w 249"/>
                              <a:gd name="T25" fmla="*/ 30 h 50"/>
                              <a:gd name="T26" fmla="*/ 14 w 249"/>
                              <a:gd name="T27" fmla="*/ 0 h 50"/>
                              <a:gd name="T28" fmla="*/ 0 w 249"/>
                              <a:gd name="T29" fmla="*/ 5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45"/>
                                </a:moveTo>
                                <a:lnTo>
                                  <a:pt x="249" y="45"/>
                                </a:lnTo>
                                <a:lnTo>
                                  <a:pt x="224" y="25"/>
                                </a:lnTo>
                                <a:lnTo>
                                  <a:pt x="199" y="10"/>
                                </a:lnTo>
                                <a:lnTo>
                                  <a:pt x="169" y="5"/>
                                </a:lnTo>
                                <a:lnTo>
                                  <a:pt x="139" y="10"/>
                                </a:lnTo>
                                <a:lnTo>
                                  <a:pt x="114" y="15"/>
                                </a:lnTo>
                                <a:lnTo>
                                  <a:pt x="94" y="25"/>
                                </a:lnTo>
                                <a:lnTo>
                                  <a:pt x="64" y="45"/>
                                </a:lnTo>
                                <a:lnTo>
                                  <a:pt x="59" y="50"/>
                                </a:lnTo>
                                <a:lnTo>
                                  <a:pt x="54" y="45"/>
                                </a:lnTo>
                                <a:lnTo>
                                  <a:pt x="34" y="30"/>
                                </a:lnTo>
                                <a:lnTo>
                                  <a:pt x="14" y="0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Freeform 182"/>
                        <wps:cNvSpPr>
                          <a:spLocks/>
                        </wps:cNvSpPr>
                        <wps:spPr bwMode="auto">
                          <a:xfrm>
                            <a:off x="420" y="5556"/>
                            <a:ext cx="244" cy="435"/>
                          </a:xfrm>
                          <a:custGeom>
                            <a:avLst/>
                            <a:gdLst>
                              <a:gd name="T0" fmla="*/ 244 w 244"/>
                              <a:gd name="T1" fmla="*/ 220 h 435"/>
                              <a:gd name="T2" fmla="*/ 244 w 244"/>
                              <a:gd name="T3" fmla="*/ 220 h 435"/>
                              <a:gd name="T4" fmla="*/ 239 w 244"/>
                              <a:gd name="T5" fmla="*/ 135 h 435"/>
                              <a:gd name="T6" fmla="*/ 234 w 244"/>
                              <a:gd name="T7" fmla="*/ 100 h 435"/>
                              <a:gd name="T8" fmla="*/ 229 w 244"/>
                              <a:gd name="T9" fmla="*/ 65 h 435"/>
                              <a:gd name="T10" fmla="*/ 214 w 244"/>
                              <a:gd name="T11" fmla="*/ 40 h 435"/>
                              <a:gd name="T12" fmla="*/ 199 w 244"/>
                              <a:gd name="T13" fmla="*/ 20 h 435"/>
                              <a:gd name="T14" fmla="*/ 179 w 244"/>
                              <a:gd name="T15" fmla="*/ 5 h 435"/>
                              <a:gd name="T16" fmla="*/ 149 w 244"/>
                              <a:gd name="T17" fmla="*/ 0 h 435"/>
                              <a:gd name="T18" fmla="*/ 149 w 244"/>
                              <a:gd name="T19" fmla="*/ 0 h 435"/>
                              <a:gd name="T20" fmla="*/ 119 w 244"/>
                              <a:gd name="T21" fmla="*/ 5 h 435"/>
                              <a:gd name="T22" fmla="*/ 94 w 244"/>
                              <a:gd name="T23" fmla="*/ 15 h 435"/>
                              <a:gd name="T24" fmla="*/ 69 w 244"/>
                              <a:gd name="T25" fmla="*/ 35 h 435"/>
                              <a:gd name="T26" fmla="*/ 44 w 244"/>
                              <a:gd name="T27" fmla="*/ 60 h 435"/>
                              <a:gd name="T28" fmla="*/ 24 w 244"/>
                              <a:gd name="T29" fmla="*/ 95 h 435"/>
                              <a:gd name="T30" fmla="*/ 14 w 244"/>
                              <a:gd name="T31" fmla="*/ 130 h 435"/>
                              <a:gd name="T32" fmla="*/ 4 w 244"/>
                              <a:gd name="T33" fmla="*/ 175 h 435"/>
                              <a:gd name="T34" fmla="*/ 0 w 244"/>
                              <a:gd name="T35" fmla="*/ 220 h 435"/>
                              <a:gd name="T36" fmla="*/ 0 w 244"/>
                              <a:gd name="T37" fmla="*/ 220 h 435"/>
                              <a:gd name="T38" fmla="*/ 4 w 244"/>
                              <a:gd name="T39" fmla="*/ 260 h 435"/>
                              <a:gd name="T40" fmla="*/ 14 w 244"/>
                              <a:gd name="T41" fmla="*/ 305 h 435"/>
                              <a:gd name="T42" fmla="*/ 24 w 244"/>
                              <a:gd name="T43" fmla="*/ 340 h 435"/>
                              <a:gd name="T44" fmla="*/ 44 w 244"/>
                              <a:gd name="T45" fmla="*/ 370 h 435"/>
                              <a:gd name="T46" fmla="*/ 69 w 244"/>
                              <a:gd name="T47" fmla="*/ 400 h 435"/>
                              <a:gd name="T48" fmla="*/ 94 w 244"/>
                              <a:gd name="T49" fmla="*/ 420 h 435"/>
                              <a:gd name="T50" fmla="*/ 119 w 244"/>
                              <a:gd name="T51" fmla="*/ 430 h 435"/>
                              <a:gd name="T52" fmla="*/ 149 w 244"/>
                              <a:gd name="T53" fmla="*/ 435 h 435"/>
                              <a:gd name="T54" fmla="*/ 149 w 244"/>
                              <a:gd name="T55" fmla="*/ 435 h 435"/>
                              <a:gd name="T56" fmla="*/ 179 w 244"/>
                              <a:gd name="T57" fmla="*/ 435 h 435"/>
                              <a:gd name="T58" fmla="*/ 199 w 244"/>
                              <a:gd name="T59" fmla="*/ 420 h 435"/>
                              <a:gd name="T60" fmla="*/ 214 w 244"/>
                              <a:gd name="T61" fmla="*/ 400 h 435"/>
                              <a:gd name="T62" fmla="*/ 229 w 244"/>
                              <a:gd name="T63" fmla="*/ 375 h 435"/>
                              <a:gd name="T64" fmla="*/ 234 w 244"/>
                              <a:gd name="T65" fmla="*/ 340 h 435"/>
                              <a:gd name="T66" fmla="*/ 239 w 244"/>
                              <a:gd name="T67" fmla="*/ 305 h 435"/>
                              <a:gd name="T68" fmla="*/ 244 w 244"/>
                              <a:gd name="T69" fmla="*/ 220 h 435"/>
                              <a:gd name="T70" fmla="*/ 244 w 244"/>
                              <a:gd name="T71" fmla="*/ 220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244" y="220"/>
                                </a:moveTo>
                                <a:lnTo>
                                  <a:pt x="244" y="220"/>
                                </a:lnTo>
                                <a:lnTo>
                                  <a:pt x="239" y="135"/>
                                </a:lnTo>
                                <a:lnTo>
                                  <a:pt x="234" y="100"/>
                                </a:lnTo>
                                <a:lnTo>
                                  <a:pt x="229" y="65"/>
                                </a:lnTo>
                                <a:lnTo>
                                  <a:pt x="214" y="40"/>
                                </a:lnTo>
                                <a:lnTo>
                                  <a:pt x="199" y="20"/>
                                </a:lnTo>
                                <a:lnTo>
                                  <a:pt x="179" y="5"/>
                                </a:lnTo>
                                <a:lnTo>
                                  <a:pt x="149" y="0"/>
                                </a:lnTo>
                                <a:lnTo>
                                  <a:pt x="119" y="5"/>
                                </a:lnTo>
                                <a:lnTo>
                                  <a:pt x="94" y="15"/>
                                </a:lnTo>
                                <a:lnTo>
                                  <a:pt x="69" y="35"/>
                                </a:lnTo>
                                <a:lnTo>
                                  <a:pt x="44" y="60"/>
                                </a:lnTo>
                                <a:lnTo>
                                  <a:pt x="24" y="95"/>
                                </a:lnTo>
                                <a:lnTo>
                                  <a:pt x="14" y="130"/>
                                </a:lnTo>
                                <a:lnTo>
                                  <a:pt x="4" y="175"/>
                                </a:lnTo>
                                <a:lnTo>
                                  <a:pt x="0" y="220"/>
                                </a:lnTo>
                                <a:lnTo>
                                  <a:pt x="4" y="260"/>
                                </a:lnTo>
                                <a:lnTo>
                                  <a:pt x="14" y="305"/>
                                </a:lnTo>
                                <a:lnTo>
                                  <a:pt x="24" y="340"/>
                                </a:lnTo>
                                <a:lnTo>
                                  <a:pt x="44" y="370"/>
                                </a:lnTo>
                                <a:lnTo>
                                  <a:pt x="69" y="400"/>
                                </a:lnTo>
                                <a:lnTo>
                                  <a:pt x="94" y="420"/>
                                </a:lnTo>
                                <a:lnTo>
                                  <a:pt x="119" y="430"/>
                                </a:lnTo>
                                <a:lnTo>
                                  <a:pt x="149" y="435"/>
                                </a:lnTo>
                                <a:lnTo>
                                  <a:pt x="179" y="435"/>
                                </a:lnTo>
                                <a:lnTo>
                                  <a:pt x="199" y="420"/>
                                </a:lnTo>
                                <a:lnTo>
                                  <a:pt x="214" y="400"/>
                                </a:lnTo>
                                <a:lnTo>
                                  <a:pt x="229" y="375"/>
                                </a:lnTo>
                                <a:lnTo>
                                  <a:pt x="234" y="340"/>
                                </a:lnTo>
                                <a:lnTo>
                                  <a:pt x="239" y="305"/>
                                </a:lnTo>
                                <a:lnTo>
                                  <a:pt x="244" y="2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Freeform 183"/>
                        <wps:cNvSpPr>
                          <a:spLocks/>
                        </wps:cNvSpPr>
                        <wps:spPr bwMode="auto">
                          <a:xfrm>
                            <a:off x="469" y="5626"/>
                            <a:ext cx="195" cy="300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50 h 300"/>
                              <a:gd name="T2" fmla="*/ 195 w 195"/>
                              <a:gd name="T3" fmla="*/ 150 h 300"/>
                              <a:gd name="T4" fmla="*/ 195 w 195"/>
                              <a:gd name="T5" fmla="*/ 120 h 300"/>
                              <a:gd name="T6" fmla="*/ 190 w 195"/>
                              <a:gd name="T7" fmla="*/ 90 h 300"/>
                              <a:gd name="T8" fmla="*/ 180 w 195"/>
                              <a:gd name="T9" fmla="*/ 65 h 300"/>
                              <a:gd name="T10" fmla="*/ 170 w 195"/>
                              <a:gd name="T11" fmla="*/ 45 h 300"/>
                              <a:gd name="T12" fmla="*/ 155 w 195"/>
                              <a:gd name="T13" fmla="*/ 25 h 300"/>
                              <a:gd name="T14" fmla="*/ 140 w 195"/>
                              <a:gd name="T15" fmla="*/ 10 h 300"/>
                              <a:gd name="T16" fmla="*/ 120 w 195"/>
                              <a:gd name="T17" fmla="*/ 5 h 300"/>
                              <a:gd name="T18" fmla="*/ 100 w 195"/>
                              <a:gd name="T19" fmla="*/ 0 h 300"/>
                              <a:gd name="T20" fmla="*/ 100 w 195"/>
                              <a:gd name="T21" fmla="*/ 0 h 300"/>
                              <a:gd name="T22" fmla="*/ 80 w 195"/>
                              <a:gd name="T23" fmla="*/ 0 h 300"/>
                              <a:gd name="T24" fmla="*/ 60 w 195"/>
                              <a:gd name="T25" fmla="*/ 10 h 300"/>
                              <a:gd name="T26" fmla="*/ 45 w 195"/>
                              <a:gd name="T27" fmla="*/ 25 h 300"/>
                              <a:gd name="T28" fmla="*/ 30 w 195"/>
                              <a:gd name="T29" fmla="*/ 40 h 300"/>
                              <a:gd name="T30" fmla="*/ 15 w 195"/>
                              <a:gd name="T31" fmla="*/ 65 h 300"/>
                              <a:gd name="T32" fmla="*/ 5 w 195"/>
                              <a:gd name="T33" fmla="*/ 90 h 300"/>
                              <a:gd name="T34" fmla="*/ 0 w 195"/>
                              <a:gd name="T35" fmla="*/ 120 h 300"/>
                              <a:gd name="T36" fmla="*/ 0 w 195"/>
                              <a:gd name="T37" fmla="*/ 150 h 300"/>
                              <a:gd name="T38" fmla="*/ 0 w 195"/>
                              <a:gd name="T39" fmla="*/ 150 h 300"/>
                              <a:gd name="T40" fmla="*/ 0 w 195"/>
                              <a:gd name="T41" fmla="*/ 180 h 300"/>
                              <a:gd name="T42" fmla="*/ 5 w 195"/>
                              <a:gd name="T43" fmla="*/ 205 h 300"/>
                              <a:gd name="T44" fmla="*/ 15 w 195"/>
                              <a:gd name="T45" fmla="*/ 230 h 300"/>
                              <a:gd name="T46" fmla="*/ 30 w 195"/>
                              <a:gd name="T47" fmla="*/ 255 h 300"/>
                              <a:gd name="T48" fmla="*/ 45 w 195"/>
                              <a:gd name="T49" fmla="*/ 270 h 300"/>
                              <a:gd name="T50" fmla="*/ 60 w 195"/>
                              <a:gd name="T51" fmla="*/ 285 h 300"/>
                              <a:gd name="T52" fmla="*/ 80 w 195"/>
                              <a:gd name="T53" fmla="*/ 295 h 300"/>
                              <a:gd name="T54" fmla="*/ 100 w 195"/>
                              <a:gd name="T55" fmla="*/ 300 h 300"/>
                              <a:gd name="T56" fmla="*/ 100 w 195"/>
                              <a:gd name="T57" fmla="*/ 300 h 300"/>
                              <a:gd name="T58" fmla="*/ 120 w 195"/>
                              <a:gd name="T59" fmla="*/ 295 h 300"/>
                              <a:gd name="T60" fmla="*/ 140 w 195"/>
                              <a:gd name="T61" fmla="*/ 285 h 300"/>
                              <a:gd name="T62" fmla="*/ 155 w 195"/>
                              <a:gd name="T63" fmla="*/ 275 h 300"/>
                              <a:gd name="T64" fmla="*/ 170 w 195"/>
                              <a:gd name="T65" fmla="*/ 255 h 300"/>
                              <a:gd name="T66" fmla="*/ 180 w 195"/>
                              <a:gd name="T67" fmla="*/ 230 h 300"/>
                              <a:gd name="T68" fmla="*/ 190 w 195"/>
                              <a:gd name="T69" fmla="*/ 205 h 300"/>
                              <a:gd name="T70" fmla="*/ 195 w 195"/>
                              <a:gd name="T71" fmla="*/ 180 h 300"/>
                              <a:gd name="T72" fmla="*/ 195 w 195"/>
                              <a:gd name="T73" fmla="*/ 150 h 300"/>
                              <a:gd name="T74" fmla="*/ 195 w 195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5" h="300">
                                <a:moveTo>
                                  <a:pt x="195" y="150"/>
                                </a:moveTo>
                                <a:lnTo>
                                  <a:pt x="195" y="150"/>
                                </a:lnTo>
                                <a:lnTo>
                                  <a:pt x="195" y="120"/>
                                </a:lnTo>
                                <a:lnTo>
                                  <a:pt x="190" y="90"/>
                                </a:lnTo>
                                <a:lnTo>
                                  <a:pt x="180" y="65"/>
                                </a:lnTo>
                                <a:lnTo>
                                  <a:pt x="170" y="45"/>
                                </a:lnTo>
                                <a:lnTo>
                                  <a:pt x="155" y="25"/>
                                </a:lnTo>
                                <a:lnTo>
                                  <a:pt x="140" y="10"/>
                                </a:lnTo>
                                <a:lnTo>
                                  <a:pt x="120" y="5"/>
                                </a:lnTo>
                                <a:lnTo>
                                  <a:pt x="100" y="0"/>
                                </a:lnTo>
                                <a:lnTo>
                                  <a:pt x="80" y="0"/>
                                </a:lnTo>
                                <a:lnTo>
                                  <a:pt x="60" y="10"/>
                                </a:lnTo>
                                <a:lnTo>
                                  <a:pt x="45" y="25"/>
                                </a:lnTo>
                                <a:lnTo>
                                  <a:pt x="30" y="40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05"/>
                                </a:lnTo>
                                <a:lnTo>
                                  <a:pt x="15" y="230"/>
                                </a:lnTo>
                                <a:lnTo>
                                  <a:pt x="30" y="255"/>
                                </a:lnTo>
                                <a:lnTo>
                                  <a:pt x="45" y="270"/>
                                </a:lnTo>
                                <a:lnTo>
                                  <a:pt x="60" y="285"/>
                                </a:lnTo>
                                <a:lnTo>
                                  <a:pt x="80" y="295"/>
                                </a:lnTo>
                                <a:lnTo>
                                  <a:pt x="100" y="300"/>
                                </a:lnTo>
                                <a:lnTo>
                                  <a:pt x="120" y="295"/>
                                </a:lnTo>
                                <a:lnTo>
                                  <a:pt x="140" y="285"/>
                                </a:lnTo>
                                <a:lnTo>
                                  <a:pt x="155" y="275"/>
                                </a:lnTo>
                                <a:lnTo>
                                  <a:pt x="170" y="255"/>
                                </a:lnTo>
                                <a:lnTo>
                                  <a:pt x="180" y="230"/>
                                </a:lnTo>
                                <a:lnTo>
                                  <a:pt x="190" y="205"/>
                                </a:lnTo>
                                <a:lnTo>
                                  <a:pt x="195" y="180"/>
                                </a:lnTo>
                                <a:lnTo>
                                  <a:pt x="195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Freeform 184"/>
                        <wps:cNvSpPr>
                          <a:spLocks/>
                        </wps:cNvSpPr>
                        <wps:spPr bwMode="auto">
                          <a:xfrm>
                            <a:off x="499" y="5671"/>
                            <a:ext cx="165" cy="210"/>
                          </a:xfrm>
                          <a:custGeom>
                            <a:avLst/>
                            <a:gdLst>
                              <a:gd name="T0" fmla="*/ 165 w 165"/>
                              <a:gd name="T1" fmla="*/ 105 h 210"/>
                              <a:gd name="T2" fmla="*/ 165 w 165"/>
                              <a:gd name="T3" fmla="*/ 105 h 210"/>
                              <a:gd name="T4" fmla="*/ 160 w 165"/>
                              <a:gd name="T5" fmla="*/ 80 h 210"/>
                              <a:gd name="T6" fmla="*/ 155 w 165"/>
                              <a:gd name="T7" fmla="*/ 65 h 210"/>
                              <a:gd name="T8" fmla="*/ 145 w 165"/>
                              <a:gd name="T9" fmla="*/ 45 h 210"/>
                              <a:gd name="T10" fmla="*/ 135 w 165"/>
                              <a:gd name="T11" fmla="*/ 30 h 210"/>
                              <a:gd name="T12" fmla="*/ 120 w 165"/>
                              <a:gd name="T13" fmla="*/ 15 h 210"/>
                              <a:gd name="T14" fmla="*/ 100 w 165"/>
                              <a:gd name="T15" fmla="*/ 10 h 210"/>
                              <a:gd name="T16" fmla="*/ 85 w 165"/>
                              <a:gd name="T17" fmla="*/ 0 h 210"/>
                              <a:gd name="T18" fmla="*/ 70 w 165"/>
                              <a:gd name="T19" fmla="*/ 0 h 210"/>
                              <a:gd name="T20" fmla="*/ 70 w 165"/>
                              <a:gd name="T21" fmla="*/ 0 h 210"/>
                              <a:gd name="T22" fmla="*/ 55 w 165"/>
                              <a:gd name="T23" fmla="*/ 0 h 210"/>
                              <a:gd name="T24" fmla="*/ 45 w 165"/>
                              <a:gd name="T25" fmla="*/ 5 h 210"/>
                              <a:gd name="T26" fmla="*/ 30 w 165"/>
                              <a:gd name="T27" fmla="*/ 15 h 210"/>
                              <a:gd name="T28" fmla="*/ 20 w 165"/>
                              <a:gd name="T29" fmla="*/ 30 h 210"/>
                              <a:gd name="T30" fmla="*/ 5 w 165"/>
                              <a:gd name="T31" fmla="*/ 60 h 210"/>
                              <a:gd name="T32" fmla="*/ 0 w 165"/>
                              <a:gd name="T33" fmla="*/ 105 h 210"/>
                              <a:gd name="T34" fmla="*/ 0 w 165"/>
                              <a:gd name="T35" fmla="*/ 105 h 210"/>
                              <a:gd name="T36" fmla="*/ 5 w 165"/>
                              <a:gd name="T37" fmla="*/ 145 h 210"/>
                              <a:gd name="T38" fmla="*/ 20 w 165"/>
                              <a:gd name="T39" fmla="*/ 175 h 210"/>
                              <a:gd name="T40" fmla="*/ 30 w 165"/>
                              <a:gd name="T41" fmla="*/ 190 h 210"/>
                              <a:gd name="T42" fmla="*/ 45 w 165"/>
                              <a:gd name="T43" fmla="*/ 200 h 210"/>
                              <a:gd name="T44" fmla="*/ 55 w 165"/>
                              <a:gd name="T45" fmla="*/ 205 h 210"/>
                              <a:gd name="T46" fmla="*/ 70 w 165"/>
                              <a:gd name="T47" fmla="*/ 210 h 210"/>
                              <a:gd name="T48" fmla="*/ 70 w 165"/>
                              <a:gd name="T49" fmla="*/ 210 h 210"/>
                              <a:gd name="T50" fmla="*/ 85 w 165"/>
                              <a:gd name="T51" fmla="*/ 205 h 210"/>
                              <a:gd name="T52" fmla="*/ 100 w 165"/>
                              <a:gd name="T53" fmla="*/ 200 h 210"/>
                              <a:gd name="T54" fmla="*/ 120 w 165"/>
                              <a:gd name="T55" fmla="*/ 190 h 210"/>
                              <a:gd name="T56" fmla="*/ 135 w 165"/>
                              <a:gd name="T57" fmla="*/ 180 h 210"/>
                              <a:gd name="T58" fmla="*/ 145 w 165"/>
                              <a:gd name="T59" fmla="*/ 160 h 210"/>
                              <a:gd name="T60" fmla="*/ 155 w 165"/>
                              <a:gd name="T61" fmla="*/ 145 h 210"/>
                              <a:gd name="T62" fmla="*/ 160 w 165"/>
                              <a:gd name="T63" fmla="*/ 125 h 210"/>
                              <a:gd name="T64" fmla="*/ 165 w 165"/>
                              <a:gd name="T65" fmla="*/ 105 h 210"/>
                              <a:gd name="T66" fmla="*/ 165 w 165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5" h="210">
                                <a:moveTo>
                                  <a:pt x="165" y="105"/>
                                </a:moveTo>
                                <a:lnTo>
                                  <a:pt x="165" y="105"/>
                                </a:lnTo>
                                <a:lnTo>
                                  <a:pt x="160" y="80"/>
                                </a:lnTo>
                                <a:lnTo>
                                  <a:pt x="155" y="65"/>
                                </a:lnTo>
                                <a:lnTo>
                                  <a:pt x="145" y="45"/>
                                </a:lnTo>
                                <a:lnTo>
                                  <a:pt x="135" y="30"/>
                                </a:lnTo>
                                <a:lnTo>
                                  <a:pt x="120" y="15"/>
                                </a:lnTo>
                                <a:lnTo>
                                  <a:pt x="100" y="10"/>
                                </a:lnTo>
                                <a:lnTo>
                                  <a:pt x="85" y="0"/>
                                </a:lnTo>
                                <a:lnTo>
                                  <a:pt x="70" y="0"/>
                                </a:lnTo>
                                <a:lnTo>
                                  <a:pt x="55" y="0"/>
                                </a:lnTo>
                                <a:lnTo>
                                  <a:pt x="45" y="5"/>
                                </a:lnTo>
                                <a:lnTo>
                                  <a:pt x="30" y="15"/>
                                </a:lnTo>
                                <a:lnTo>
                                  <a:pt x="20" y="30"/>
                                </a:lnTo>
                                <a:lnTo>
                                  <a:pt x="5" y="60"/>
                                </a:lnTo>
                                <a:lnTo>
                                  <a:pt x="0" y="105"/>
                                </a:lnTo>
                                <a:lnTo>
                                  <a:pt x="5" y="145"/>
                                </a:lnTo>
                                <a:lnTo>
                                  <a:pt x="20" y="175"/>
                                </a:lnTo>
                                <a:lnTo>
                                  <a:pt x="30" y="190"/>
                                </a:lnTo>
                                <a:lnTo>
                                  <a:pt x="45" y="200"/>
                                </a:lnTo>
                                <a:lnTo>
                                  <a:pt x="55" y="205"/>
                                </a:lnTo>
                                <a:lnTo>
                                  <a:pt x="70" y="210"/>
                                </a:lnTo>
                                <a:lnTo>
                                  <a:pt x="85" y="205"/>
                                </a:lnTo>
                                <a:lnTo>
                                  <a:pt x="100" y="200"/>
                                </a:lnTo>
                                <a:lnTo>
                                  <a:pt x="120" y="190"/>
                                </a:lnTo>
                                <a:lnTo>
                                  <a:pt x="135" y="180"/>
                                </a:lnTo>
                                <a:lnTo>
                                  <a:pt x="145" y="160"/>
                                </a:lnTo>
                                <a:lnTo>
                                  <a:pt x="155" y="145"/>
                                </a:lnTo>
                                <a:lnTo>
                                  <a:pt x="160" y="125"/>
                                </a:lnTo>
                                <a:lnTo>
                                  <a:pt x="165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Freeform 185"/>
                        <wps:cNvSpPr>
                          <a:spLocks/>
                        </wps:cNvSpPr>
                        <wps:spPr bwMode="auto">
                          <a:xfrm>
                            <a:off x="519" y="5701"/>
                            <a:ext cx="145" cy="145"/>
                          </a:xfrm>
                          <a:custGeom>
                            <a:avLst/>
                            <a:gdLst>
                              <a:gd name="T0" fmla="*/ 145 w 145"/>
                              <a:gd name="T1" fmla="*/ 75 h 145"/>
                              <a:gd name="T2" fmla="*/ 145 w 145"/>
                              <a:gd name="T3" fmla="*/ 75 h 145"/>
                              <a:gd name="T4" fmla="*/ 140 w 145"/>
                              <a:gd name="T5" fmla="*/ 60 h 145"/>
                              <a:gd name="T6" fmla="*/ 135 w 145"/>
                              <a:gd name="T7" fmla="*/ 45 h 145"/>
                              <a:gd name="T8" fmla="*/ 120 w 145"/>
                              <a:gd name="T9" fmla="*/ 35 h 145"/>
                              <a:gd name="T10" fmla="*/ 110 w 145"/>
                              <a:gd name="T11" fmla="*/ 20 h 145"/>
                              <a:gd name="T12" fmla="*/ 75 w 145"/>
                              <a:gd name="T13" fmla="*/ 5 h 145"/>
                              <a:gd name="T14" fmla="*/ 50 w 145"/>
                              <a:gd name="T15" fmla="*/ 0 h 145"/>
                              <a:gd name="T16" fmla="*/ 50 w 145"/>
                              <a:gd name="T17" fmla="*/ 0 h 145"/>
                              <a:gd name="T18" fmla="*/ 40 w 145"/>
                              <a:gd name="T19" fmla="*/ 0 h 145"/>
                              <a:gd name="T20" fmla="*/ 30 w 145"/>
                              <a:gd name="T21" fmla="*/ 5 h 145"/>
                              <a:gd name="T22" fmla="*/ 15 w 145"/>
                              <a:gd name="T23" fmla="*/ 20 h 145"/>
                              <a:gd name="T24" fmla="*/ 5 w 145"/>
                              <a:gd name="T25" fmla="*/ 45 h 145"/>
                              <a:gd name="T26" fmla="*/ 0 w 145"/>
                              <a:gd name="T27" fmla="*/ 75 h 145"/>
                              <a:gd name="T28" fmla="*/ 0 w 145"/>
                              <a:gd name="T29" fmla="*/ 75 h 145"/>
                              <a:gd name="T30" fmla="*/ 5 w 145"/>
                              <a:gd name="T31" fmla="*/ 100 h 145"/>
                              <a:gd name="T32" fmla="*/ 15 w 145"/>
                              <a:gd name="T33" fmla="*/ 125 h 145"/>
                              <a:gd name="T34" fmla="*/ 30 w 145"/>
                              <a:gd name="T35" fmla="*/ 140 h 145"/>
                              <a:gd name="T36" fmla="*/ 50 w 145"/>
                              <a:gd name="T37" fmla="*/ 145 h 145"/>
                              <a:gd name="T38" fmla="*/ 50 w 145"/>
                              <a:gd name="T39" fmla="*/ 145 h 145"/>
                              <a:gd name="T40" fmla="*/ 75 w 145"/>
                              <a:gd name="T41" fmla="*/ 140 h 145"/>
                              <a:gd name="T42" fmla="*/ 105 w 145"/>
                              <a:gd name="T43" fmla="*/ 130 h 145"/>
                              <a:gd name="T44" fmla="*/ 120 w 145"/>
                              <a:gd name="T45" fmla="*/ 115 h 145"/>
                              <a:gd name="T46" fmla="*/ 135 w 145"/>
                              <a:gd name="T47" fmla="*/ 105 h 145"/>
                              <a:gd name="T48" fmla="*/ 140 w 145"/>
                              <a:gd name="T49" fmla="*/ 90 h 145"/>
                              <a:gd name="T50" fmla="*/ 145 w 145"/>
                              <a:gd name="T51" fmla="*/ 75 h 145"/>
                              <a:gd name="T52" fmla="*/ 145 w 145"/>
                              <a:gd name="T53" fmla="*/ 7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145" y="75"/>
                                </a:moveTo>
                                <a:lnTo>
                                  <a:pt x="145" y="75"/>
                                </a:lnTo>
                                <a:lnTo>
                                  <a:pt x="140" y="60"/>
                                </a:lnTo>
                                <a:lnTo>
                                  <a:pt x="135" y="45"/>
                                </a:lnTo>
                                <a:lnTo>
                                  <a:pt x="120" y="35"/>
                                </a:lnTo>
                                <a:lnTo>
                                  <a:pt x="110" y="20"/>
                                </a:lnTo>
                                <a:lnTo>
                                  <a:pt x="75" y="5"/>
                                </a:lnTo>
                                <a:lnTo>
                                  <a:pt x="50" y="0"/>
                                </a:lnTo>
                                <a:lnTo>
                                  <a:pt x="40" y="0"/>
                                </a:lnTo>
                                <a:lnTo>
                                  <a:pt x="30" y="5"/>
                                </a:lnTo>
                                <a:lnTo>
                                  <a:pt x="15" y="20"/>
                                </a:lnTo>
                                <a:lnTo>
                                  <a:pt x="5" y="45"/>
                                </a:lnTo>
                                <a:lnTo>
                                  <a:pt x="0" y="75"/>
                                </a:lnTo>
                                <a:lnTo>
                                  <a:pt x="5" y="100"/>
                                </a:lnTo>
                                <a:lnTo>
                                  <a:pt x="15" y="125"/>
                                </a:lnTo>
                                <a:lnTo>
                                  <a:pt x="30" y="140"/>
                                </a:lnTo>
                                <a:lnTo>
                                  <a:pt x="50" y="145"/>
                                </a:lnTo>
                                <a:lnTo>
                                  <a:pt x="75" y="140"/>
                                </a:lnTo>
                                <a:lnTo>
                                  <a:pt x="105" y="130"/>
                                </a:lnTo>
                                <a:lnTo>
                                  <a:pt x="120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40" y="90"/>
                                </a:lnTo>
                                <a:lnTo>
                                  <a:pt x="145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Freeform 186"/>
                        <wps:cNvSpPr>
                          <a:spLocks/>
                        </wps:cNvSpPr>
                        <wps:spPr bwMode="auto">
                          <a:xfrm>
                            <a:off x="664" y="5521"/>
                            <a:ext cx="20" cy="510"/>
                          </a:xfrm>
                          <a:custGeom>
                            <a:avLst/>
                            <a:gdLst>
                              <a:gd name="T0" fmla="*/ 0 w 20"/>
                              <a:gd name="T1" fmla="*/ 510 h 510"/>
                              <a:gd name="T2" fmla="*/ 0 w 20"/>
                              <a:gd name="T3" fmla="*/ 510 h 510"/>
                              <a:gd name="T4" fmla="*/ 10 w 20"/>
                              <a:gd name="T5" fmla="*/ 490 h 510"/>
                              <a:gd name="T6" fmla="*/ 20 w 20"/>
                              <a:gd name="T7" fmla="*/ 440 h 510"/>
                              <a:gd name="T8" fmla="*/ 20 w 20"/>
                              <a:gd name="T9" fmla="*/ 410 h 510"/>
                              <a:gd name="T10" fmla="*/ 20 w 20"/>
                              <a:gd name="T11" fmla="*/ 365 h 510"/>
                              <a:gd name="T12" fmla="*/ 10 w 20"/>
                              <a:gd name="T13" fmla="*/ 315 h 510"/>
                              <a:gd name="T14" fmla="*/ 0 w 20"/>
                              <a:gd name="T15" fmla="*/ 255 h 510"/>
                              <a:gd name="T16" fmla="*/ 0 w 20"/>
                              <a:gd name="T17" fmla="*/ 255 h 510"/>
                              <a:gd name="T18" fmla="*/ 0 w 20"/>
                              <a:gd name="T19" fmla="*/ 255 h 510"/>
                              <a:gd name="T20" fmla="*/ 10 w 20"/>
                              <a:gd name="T21" fmla="*/ 195 h 510"/>
                              <a:gd name="T22" fmla="*/ 15 w 20"/>
                              <a:gd name="T23" fmla="*/ 140 h 510"/>
                              <a:gd name="T24" fmla="*/ 20 w 20"/>
                              <a:gd name="T25" fmla="*/ 100 h 510"/>
                              <a:gd name="T26" fmla="*/ 20 w 20"/>
                              <a:gd name="T27" fmla="*/ 70 h 510"/>
                              <a:gd name="T28" fmla="*/ 10 w 20"/>
                              <a:gd name="T29" fmla="*/ 25 h 510"/>
                              <a:gd name="T30" fmla="*/ 0 w 20"/>
                              <a:gd name="T3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0" y="490"/>
                                </a:lnTo>
                                <a:lnTo>
                                  <a:pt x="20" y="440"/>
                                </a:lnTo>
                                <a:lnTo>
                                  <a:pt x="20" y="410"/>
                                </a:lnTo>
                                <a:lnTo>
                                  <a:pt x="20" y="365"/>
                                </a:lnTo>
                                <a:lnTo>
                                  <a:pt x="10" y="315"/>
                                </a:lnTo>
                                <a:lnTo>
                                  <a:pt x="0" y="255"/>
                                </a:lnTo>
                                <a:lnTo>
                                  <a:pt x="10" y="195"/>
                                </a:lnTo>
                                <a:lnTo>
                                  <a:pt x="15" y="140"/>
                                </a:lnTo>
                                <a:lnTo>
                                  <a:pt x="20" y="100"/>
                                </a:lnTo>
                                <a:lnTo>
                                  <a:pt x="20" y="70"/>
                                </a:lnTo>
                                <a:lnTo>
                                  <a:pt x="10" y="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Freeform 187"/>
                        <wps:cNvSpPr>
                          <a:spLocks/>
                        </wps:cNvSpPr>
                        <wps:spPr bwMode="auto">
                          <a:xfrm>
                            <a:off x="664" y="5521"/>
                            <a:ext cx="45" cy="510"/>
                          </a:xfrm>
                          <a:custGeom>
                            <a:avLst/>
                            <a:gdLst>
                              <a:gd name="T0" fmla="*/ 0 w 45"/>
                              <a:gd name="T1" fmla="*/ 510 h 510"/>
                              <a:gd name="T2" fmla="*/ 0 w 45"/>
                              <a:gd name="T3" fmla="*/ 510 h 510"/>
                              <a:gd name="T4" fmla="*/ 15 w 45"/>
                              <a:gd name="T5" fmla="*/ 470 h 510"/>
                              <a:gd name="T6" fmla="*/ 25 w 45"/>
                              <a:gd name="T7" fmla="*/ 420 h 510"/>
                              <a:gd name="T8" fmla="*/ 35 w 45"/>
                              <a:gd name="T9" fmla="*/ 360 h 510"/>
                              <a:gd name="T10" fmla="*/ 45 w 45"/>
                              <a:gd name="T11" fmla="*/ 280 h 510"/>
                              <a:gd name="T12" fmla="*/ 40 w 45"/>
                              <a:gd name="T13" fmla="*/ 195 h 510"/>
                              <a:gd name="T14" fmla="*/ 35 w 45"/>
                              <a:gd name="T15" fmla="*/ 150 h 510"/>
                              <a:gd name="T16" fmla="*/ 30 w 45"/>
                              <a:gd name="T17" fmla="*/ 100 h 510"/>
                              <a:gd name="T18" fmla="*/ 15 w 45"/>
                              <a:gd name="T19" fmla="*/ 50 h 510"/>
                              <a:gd name="T20" fmla="*/ 0 w 45"/>
                              <a:gd name="T2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5" y="470"/>
                                </a:lnTo>
                                <a:lnTo>
                                  <a:pt x="25" y="420"/>
                                </a:lnTo>
                                <a:lnTo>
                                  <a:pt x="35" y="360"/>
                                </a:lnTo>
                                <a:lnTo>
                                  <a:pt x="45" y="280"/>
                                </a:lnTo>
                                <a:lnTo>
                                  <a:pt x="40" y="195"/>
                                </a:lnTo>
                                <a:lnTo>
                                  <a:pt x="35" y="150"/>
                                </a:lnTo>
                                <a:lnTo>
                                  <a:pt x="30" y="100"/>
                                </a:lnTo>
                                <a:lnTo>
                                  <a:pt x="15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" name="Line 188"/>
                        <wps:cNvCnPr/>
                        <wps:spPr bwMode="auto">
                          <a:xfrm flipV="1">
                            <a:off x="759" y="5516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" name="Line 189"/>
                        <wps:cNvCnPr/>
                        <wps:spPr bwMode="auto">
                          <a:xfrm flipV="1">
                            <a:off x="789" y="5516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3" name="Freeform 190"/>
                        <wps:cNvSpPr>
                          <a:spLocks/>
                        </wps:cNvSpPr>
                        <wps:spPr bwMode="auto">
                          <a:xfrm>
                            <a:off x="415" y="4991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10 h 50"/>
                              <a:gd name="T2" fmla="*/ 249 w 249"/>
                              <a:gd name="T3" fmla="*/ 10 h 50"/>
                              <a:gd name="T4" fmla="*/ 239 w 249"/>
                              <a:gd name="T5" fmla="*/ 25 h 50"/>
                              <a:gd name="T6" fmla="*/ 224 w 249"/>
                              <a:gd name="T7" fmla="*/ 35 h 50"/>
                              <a:gd name="T8" fmla="*/ 199 w 249"/>
                              <a:gd name="T9" fmla="*/ 45 h 50"/>
                              <a:gd name="T10" fmla="*/ 169 w 249"/>
                              <a:gd name="T11" fmla="*/ 50 h 50"/>
                              <a:gd name="T12" fmla="*/ 139 w 249"/>
                              <a:gd name="T13" fmla="*/ 45 h 50"/>
                              <a:gd name="T14" fmla="*/ 114 w 249"/>
                              <a:gd name="T15" fmla="*/ 35 h 50"/>
                              <a:gd name="T16" fmla="*/ 94 w 249"/>
                              <a:gd name="T17" fmla="*/ 25 h 50"/>
                              <a:gd name="T18" fmla="*/ 64 w 249"/>
                              <a:gd name="T19" fmla="*/ 5 h 50"/>
                              <a:gd name="T20" fmla="*/ 64 w 249"/>
                              <a:gd name="T21" fmla="*/ 5 h 50"/>
                              <a:gd name="T22" fmla="*/ 59 w 249"/>
                              <a:gd name="T23" fmla="*/ 0 h 50"/>
                              <a:gd name="T24" fmla="*/ 49 w 249"/>
                              <a:gd name="T25" fmla="*/ 5 h 50"/>
                              <a:gd name="T26" fmla="*/ 34 w 249"/>
                              <a:gd name="T27" fmla="*/ 20 h 50"/>
                              <a:gd name="T28" fmla="*/ 14 w 249"/>
                              <a:gd name="T29" fmla="*/ 50 h 50"/>
                              <a:gd name="T30" fmla="*/ 0 w 249"/>
                              <a:gd name="T31" fmla="*/ 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10"/>
                                </a:moveTo>
                                <a:lnTo>
                                  <a:pt x="249" y="10"/>
                                </a:lnTo>
                                <a:lnTo>
                                  <a:pt x="239" y="25"/>
                                </a:lnTo>
                                <a:lnTo>
                                  <a:pt x="224" y="35"/>
                                </a:lnTo>
                                <a:lnTo>
                                  <a:pt x="199" y="45"/>
                                </a:lnTo>
                                <a:lnTo>
                                  <a:pt x="169" y="50"/>
                                </a:lnTo>
                                <a:lnTo>
                                  <a:pt x="139" y="45"/>
                                </a:lnTo>
                                <a:lnTo>
                                  <a:pt x="114" y="35"/>
                                </a:lnTo>
                                <a:lnTo>
                                  <a:pt x="94" y="25"/>
                                </a:lnTo>
                                <a:lnTo>
                                  <a:pt x="64" y="5"/>
                                </a:lnTo>
                                <a:lnTo>
                                  <a:pt x="59" y="0"/>
                                </a:lnTo>
                                <a:lnTo>
                                  <a:pt x="49" y="5"/>
                                </a:lnTo>
                                <a:lnTo>
                                  <a:pt x="34" y="20"/>
                                </a:lnTo>
                                <a:lnTo>
                                  <a:pt x="14" y="50"/>
                                </a:lnTo>
                                <a:lnTo>
                                  <a:pt x="0" y="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Freeform 191"/>
                        <wps:cNvSpPr>
                          <a:spLocks/>
                        </wps:cNvSpPr>
                        <wps:spPr bwMode="auto">
                          <a:xfrm>
                            <a:off x="415" y="5466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50 h 50"/>
                              <a:gd name="T2" fmla="*/ 249 w 249"/>
                              <a:gd name="T3" fmla="*/ 50 h 50"/>
                              <a:gd name="T4" fmla="*/ 224 w 249"/>
                              <a:gd name="T5" fmla="*/ 25 h 50"/>
                              <a:gd name="T6" fmla="*/ 199 w 249"/>
                              <a:gd name="T7" fmla="*/ 10 h 50"/>
                              <a:gd name="T8" fmla="*/ 169 w 249"/>
                              <a:gd name="T9" fmla="*/ 10 h 50"/>
                              <a:gd name="T10" fmla="*/ 139 w 249"/>
                              <a:gd name="T11" fmla="*/ 10 h 50"/>
                              <a:gd name="T12" fmla="*/ 114 w 249"/>
                              <a:gd name="T13" fmla="*/ 20 h 50"/>
                              <a:gd name="T14" fmla="*/ 94 w 249"/>
                              <a:gd name="T15" fmla="*/ 30 h 50"/>
                              <a:gd name="T16" fmla="*/ 64 w 249"/>
                              <a:gd name="T17" fmla="*/ 45 h 50"/>
                              <a:gd name="T18" fmla="*/ 64 w 249"/>
                              <a:gd name="T19" fmla="*/ 45 h 50"/>
                              <a:gd name="T20" fmla="*/ 59 w 249"/>
                              <a:gd name="T21" fmla="*/ 50 h 50"/>
                              <a:gd name="T22" fmla="*/ 54 w 249"/>
                              <a:gd name="T23" fmla="*/ 45 h 50"/>
                              <a:gd name="T24" fmla="*/ 34 w 249"/>
                              <a:gd name="T25" fmla="*/ 30 h 50"/>
                              <a:gd name="T26" fmla="*/ 14 w 249"/>
                              <a:gd name="T27" fmla="*/ 0 h 50"/>
                              <a:gd name="T28" fmla="*/ 0 w 249"/>
                              <a:gd name="T29" fmla="*/ 5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50"/>
                                </a:moveTo>
                                <a:lnTo>
                                  <a:pt x="249" y="50"/>
                                </a:lnTo>
                                <a:lnTo>
                                  <a:pt x="224" y="25"/>
                                </a:lnTo>
                                <a:lnTo>
                                  <a:pt x="199" y="10"/>
                                </a:lnTo>
                                <a:lnTo>
                                  <a:pt x="169" y="10"/>
                                </a:lnTo>
                                <a:lnTo>
                                  <a:pt x="139" y="10"/>
                                </a:lnTo>
                                <a:lnTo>
                                  <a:pt x="114" y="20"/>
                                </a:lnTo>
                                <a:lnTo>
                                  <a:pt x="94" y="30"/>
                                </a:lnTo>
                                <a:lnTo>
                                  <a:pt x="64" y="45"/>
                                </a:lnTo>
                                <a:lnTo>
                                  <a:pt x="59" y="50"/>
                                </a:lnTo>
                                <a:lnTo>
                                  <a:pt x="54" y="45"/>
                                </a:lnTo>
                                <a:lnTo>
                                  <a:pt x="34" y="30"/>
                                </a:lnTo>
                                <a:lnTo>
                                  <a:pt x="14" y="0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" name="Freeform 192"/>
                        <wps:cNvSpPr>
                          <a:spLocks/>
                        </wps:cNvSpPr>
                        <wps:spPr bwMode="auto">
                          <a:xfrm>
                            <a:off x="420" y="5036"/>
                            <a:ext cx="244" cy="440"/>
                          </a:xfrm>
                          <a:custGeom>
                            <a:avLst/>
                            <a:gdLst>
                              <a:gd name="T0" fmla="*/ 244 w 244"/>
                              <a:gd name="T1" fmla="*/ 220 h 440"/>
                              <a:gd name="T2" fmla="*/ 244 w 244"/>
                              <a:gd name="T3" fmla="*/ 220 h 440"/>
                              <a:gd name="T4" fmla="*/ 239 w 244"/>
                              <a:gd name="T5" fmla="*/ 135 h 440"/>
                              <a:gd name="T6" fmla="*/ 234 w 244"/>
                              <a:gd name="T7" fmla="*/ 100 h 440"/>
                              <a:gd name="T8" fmla="*/ 229 w 244"/>
                              <a:gd name="T9" fmla="*/ 65 h 440"/>
                              <a:gd name="T10" fmla="*/ 214 w 244"/>
                              <a:gd name="T11" fmla="*/ 40 h 440"/>
                              <a:gd name="T12" fmla="*/ 199 w 244"/>
                              <a:gd name="T13" fmla="*/ 20 h 440"/>
                              <a:gd name="T14" fmla="*/ 179 w 244"/>
                              <a:gd name="T15" fmla="*/ 5 h 440"/>
                              <a:gd name="T16" fmla="*/ 149 w 244"/>
                              <a:gd name="T17" fmla="*/ 0 h 440"/>
                              <a:gd name="T18" fmla="*/ 149 w 244"/>
                              <a:gd name="T19" fmla="*/ 0 h 440"/>
                              <a:gd name="T20" fmla="*/ 119 w 244"/>
                              <a:gd name="T21" fmla="*/ 5 h 440"/>
                              <a:gd name="T22" fmla="*/ 94 w 244"/>
                              <a:gd name="T23" fmla="*/ 15 h 440"/>
                              <a:gd name="T24" fmla="*/ 69 w 244"/>
                              <a:gd name="T25" fmla="*/ 35 h 440"/>
                              <a:gd name="T26" fmla="*/ 44 w 244"/>
                              <a:gd name="T27" fmla="*/ 65 h 440"/>
                              <a:gd name="T28" fmla="*/ 24 w 244"/>
                              <a:gd name="T29" fmla="*/ 95 h 440"/>
                              <a:gd name="T30" fmla="*/ 14 w 244"/>
                              <a:gd name="T31" fmla="*/ 135 h 440"/>
                              <a:gd name="T32" fmla="*/ 4 w 244"/>
                              <a:gd name="T33" fmla="*/ 175 h 440"/>
                              <a:gd name="T34" fmla="*/ 0 w 244"/>
                              <a:gd name="T35" fmla="*/ 220 h 440"/>
                              <a:gd name="T36" fmla="*/ 0 w 244"/>
                              <a:gd name="T37" fmla="*/ 220 h 440"/>
                              <a:gd name="T38" fmla="*/ 4 w 244"/>
                              <a:gd name="T39" fmla="*/ 265 h 440"/>
                              <a:gd name="T40" fmla="*/ 14 w 244"/>
                              <a:gd name="T41" fmla="*/ 305 h 440"/>
                              <a:gd name="T42" fmla="*/ 24 w 244"/>
                              <a:gd name="T43" fmla="*/ 340 h 440"/>
                              <a:gd name="T44" fmla="*/ 44 w 244"/>
                              <a:gd name="T45" fmla="*/ 375 h 440"/>
                              <a:gd name="T46" fmla="*/ 69 w 244"/>
                              <a:gd name="T47" fmla="*/ 400 h 440"/>
                              <a:gd name="T48" fmla="*/ 94 w 244"/>
                              <a:gd name="T49" fmla="*/ 420 h 440"/>
                              <a:gd name="T50" fmla="*/ 119 w 244"/>
                              <a:gd name="T51" fmla="*/ 430 h 440"/>
                              <a:gd name="T52" fmla="*/ 149 w 244"/>
                              <a:gd name="T53" fmla="*/ 440 h 440"/>
                              <a:gd name="T54" fmla="*/ 149 w 244"/>
                              <a:gd name="T55" fmla="*/ 440 h 440"/>
                              <a:gd name="T56" fmla="*/ 179 w 244"/>
                              <a:gd name="T57" fmla="*/ 435 h 440"/>
                              <a:gd name="T58" fmla="*/ 199 w 244"/>
                              <a:gd name="T59" fmla="*/ 420 h 440"/>
                              <a:gd name="T60" fmla="*/ 214 w 244"/>
                              <a:gd name="T61" fmla="*/ 400 h 440"/>
                              <a:gd name="T62" fmla="*/ 229 w 244"/>
                              <a:gd name="T63" fmla="*/ 375 h 440"/>
                              <a:gd name="T64" fmla="*/ 234 w 244"/>
                              <a:gd name="T65" fmla="*/ 340 h 440"/>
                              <a:gd name="T66" fmla="*/ 239 w 244"/>
                              <a:gd name="T67" fmla="*/ 305 h 440"/>
                              <a:gd name="T68" fmla="*/ 244 w 244"/>
                              <a:gd name="T69" fmla="*/ 220 h 440"/>
                              <a:gd name="T70" fmla="*/ 244 w 244"/>
                              <a:gd name="T71" fmla="*/ 220 h 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40">
                                <a:moveTo>
                                  <a:pt x="244" y="220"/>
                                </a:moveTo>
                                <a:lnTo>
                                  <a:pt x="244" y="220"/>
                                </a:lnTo>
                                <a:lnTo>
                                  <a:pt x="239" y="135"/>
                                </a:lnTo>
                                <a:lnTo>
                                  <a:pt x="234" y="100"/>
                                </a:lnTo>
                                <a:lnTo>
                                  <a:pt x="229" y="65"/>
                                </a:lnTo>
                                <a:lnTo>
                                  <a:pt x="214" y="40"/>
                                </a:lnTo>
                                <a:lnTo>
                                  <a:pt x="199" y="20"/>
                                </a:lnTo>
                                <a:lnTo>
                                  <a:pt x="179" y="5"/>
                                </a:lnTo>
                                <a:lnTo>
                                  <a:pt x="149" y="0"/>
                                </a:lnTo>
                                <a:lnTo>
                                  <a:pt x="119" y="5"/>
                                </a:lnTo>
                                <a:lnTo>
                                  <a:pt x="94" y="15"/>
                                </a:lnTo>
                                <a:lnTo>
                                  <a:pt x="69" y="35"/>
                                </a:lnTo>
                                <a:lnTo>
                                  <a:pt x="44" y="65"/>
                                </a:lnTo>
                                <a:lnTo>
                                  <a:pt x="24" y="95"/>
                                </a:lnTo>
                                <a:lnTo>
                                  <a:pt x="14" y="135"/>
                                </a:lnTo>
                                <a:lnTo>
                                  <a:pt x="4" y="175"/>
                                </a:lnTo>
                                <a:lnTo>
                                  <a:pt x="0" y="220"/>
                                </a:lnTo>
                                <a:lnTo>
                                  <a:pt x="4" y="265"/>
                                </a:lnTo>
                                <a:lnTo>
                                  <a:pt x="14" y="305"/>
                                </a:lnTo>
                                <a:lnTo>
                                  <a:pt x="24" y="340"/>
                                </a:lnTo>
                                <a:lnTo>
                                  <a:pt x="44" y="375"/>
                                </a:lnTo>
                                <a:lnTo>
                                  <a:pt x="69" y="400"/>
                                </a:lnTo>
                                <a:lnTo>
                                  <a:pt x="94" y="420"/>
                                </a:lnTo>
                                <a:lnTo>
                                  <a:pt x="119" y="430"/>
                                </a:lnTo>
                                <a:lnTo>
                                  <a:pt x="149" y="440"/>
                                </a:lnTo>
                                <a:lnTo>
                                  <a:pt x="179" y="435"/>
                                </a:lnTo>
                                <a:lnTo>
                                  <a:pt x="199" y="420"/>
                                </a:lnTo>
                                <a:lnTo>
                                  <a:pt x="214" y="400"/>
                                </a:lnTo>
                                <a:lnTo>
                                  <a:pt x="229" y="375"/>
                                </a:lnTo>
                                <a:lnTo>
                                  <a:pt x="234" y="340"/>
                                </a:lnTo>
                                <a:lnTo>
                                  <a:pt x="239" y="305"/>
                                </a:lnTo>
                                <a:lnTo>
                                  <a:pt x="244" y="2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Freeform 193"/>
                        <wps:cNvSpPr>
                          <a:spLocks/>
                        </wps:cNvSpPr>
                        <wps:spPr bwMode="auto">
                          <a:xfrm>
                            <a:off x="469" y="5106"/>
                            <a:ext cx="195" cy="300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50 h 300"/>
                              <a:gd name="T2" fmla="*/ 195 w 195"/>
                              <a:gd name="T3" fmla="*/ 150 h 300"/>
                              <a:gd name="T4" fmla="*/ 195 w 195"/>
                              <a:gd name="T5" fmla="*/ 120 h 300"/>
                              <a:gd name="T6" fmla="*/ 190 w 195"/>
                              <a:gd name="T7" fmla="*/ 90 h 300"/>
                              <a:gd name="T8" fmla="*/ 180 w 195"/>
                              <a:gd name="T9" fmla="*/ 65 h 300"/>
                              <a:gd name="T10" fmla="*/ 170 w 195"/>
                              <a:gd name="T11" fmla="*/ 45 h 300"/>
                              <a:gd name="T12" fmla="*/ 155 w 195"/>
                              <a:gd name="T13" fmla="*/ 25 h 300"/>
                              <a:gd name="T14" fmla="*/ 140 w 195"/>
                              <a:gd name="T15" fmla="*/ 15 h 300"/>
                              <a:gd name="T16" fmla="*/ 120 w 195"/>
                              <a:gd name="T17" fmla="*/ 5 h 300"/>
                              <a:gd name="T18" fmla="*/ 100 w 195"/>
                              <a:gd name="T19" fmla="*/ 0 h 300"/>
                              <a:gd name="T20" fmla="*/ 100 w 195"/>
                              <a:gd name="T21" fmla="*/ 0 h 300"/>
                              <a:gd name="T22" fmla="*/ 80 w 195"/>
                              <a:gd name="T23" fmla="*/ 0 h 300"/>
                              <a:gd name="T24" fmla="*/ 60 w 195"/>
                              <a:gd name="T25" fmla="*/ 10 h 300"/>
                              <a:gd name="T26" fmla="*/ 45 w 195"/>
                              <a:gd name="T27" fmla="*/ 25 h 300"/>
                              <a:gd name="T28" fmla="*/ 30 w 195"/>
                              <a:gd name="T29" fmla="*/ 45 h 300"/>
                              <a:gd name="T30" fmla="*/ 15 w 195"/>
                              <a:gd name="T31" fmla="*/ 65 h 300"/>
                              <a:gd name="T32" fmla="*/ 5 w 195"/>
                              <a:gd name="T33" fmla="*/ 90 h 300"/>
                              <a:gd name="T34" fmla="*/ 0 w 195"/>
                              <a:gd name="T35" fmla="*/ 120 h 300"/>
                              <a:gd name="T36" fmla="*/ 0 w 195"/>
                              <a:gd name="T37" fmla="*/ 150 h 300"/>
                              <a:gd name="T38" fmla="*/ 0 w 195"/>
                              <a:gd name="T39" fmla="*/ 150 h 300"/>
                              <a:gd name="T40" fmla="*/ 0 w 195"/>
                              <a:gd name="T41" fmla="*/ 180 h 300"/>
                              <a:gd name="T42" fmla="*/ 5 w 195"/>
                              <a:gd name="T43" fmla="*/ 210 h 300"/>
                              <a:gd name="T44" fmla="*/ 15 w 195"/>
                              <a:gd name="T45" fmla="*/ 235 h 300"/>
                              <a:gd name="T46" fmla="*/ 30 w 195"/>
                              <a:gd name="T47" fmla="*/ 255 h 300"/>
                              <a:gd name="T48" fmla="*/ 45 w 195"/>
                              <a:gd name="T49" fmla="*/ 275 h 300"/>
                              <a:gd name="T50" fmla="*/ 60 w 195"/>
                              <a:gd name="T51" fmla="*/ 285 h 300"/>
                              <a:gd name="T52" fmla="*/ 80 w 195"/>
                              <a:gd name="T53" fmla="*/ 295 h 300"/>
                              <a:gd name="T54" fmla="*/ 100 w 195"/>
                              <a:gd name="T55" fmla="*/ 300 h 300"/>
                              <a:gd name="T56" fmla="*/ 100 w 195"/>
                              <a:gd name="T57" fmla="*/ 300 h 300"/>
                              <a:gd name="T58" fmla="*/ 120 w 195"/>
                              <a:gd name="T59" fmla="*/ 295 h 300"/>
                              <a:gd name="T60" fmla="*/ 140 w 195"/>
                              <a:gd name="T61" fmla="*/ 290 h 300"/>
                              <a:gd name="T62" fmla="*/ 155 w 195"/>
                              <a:gd name="T63" fmla="*/ 275 h 300"/>
                              <a:gd name="T64" fmla="*/ 170 w 195"/>
                              <a:gd name="T65" fmla="*/ 255 h 300"/>
                              <a:gd name="T66" fmla="*/ 180 w 195"/>
                              <a:gd name="T67" fmla="*/ 235 h 300"/>
                              <a:gd name="T68" fmla="*/ 190 w 195"/>
                              <a:gd name="T69" fmla="*/ 210 h 300"/>
                              <a:gd name="T70" fmla="*/ 195 w 195"/>
                              <a:gd name="T71" fmla="*/ 180 h 300"/>
                              <a:gd name="T72" fmla="*/ 195 w 195"/>
                              <a:gd name="T73" fmla="*/ 150 h 300"/>
                              <a:gd name="T74" fmla="*/ 195 w 195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5" h="300">
                                <a:moveTo>
                                  <a:pt x="195" y="150"/>
                                </a:moveTo>
                                <a:lnTo>
                                  <a:pt x="195" y="150"/>
                                </a:lnTo>
                                <a:lnTo>
                                  <a:pt x="195" y="120"/>
                                </a:lnTo>
                                <a:lnTo>
                                  <a:pt x="190" y="90"/>
                                </a:lnTo>
                                <a:lnTo>
                                  <a:pt x="180" y="65"/>
                                </a:lnTo>
                                <a:lnTo>
                                  <a:pt x="170" y="45"/>
                                </a:lnTo>
                                <a:lnTo>
                                  <a:pt x="155" y="25"/>
                                </a:lnTo>
                                <a:lnTo>
                                  <a:pt x="140" y="15"/>
                                </a:lnTo>
                                <a:lnTo>
                                  <a:pt x="120" y="5"/>
                                </a:lnTo>
                                <a:lnTo>
                                  <a:pt x="100" y="0"/>
                                </a:lnTo>
                                <a:lnTo>
                                  <a:pt x="80" y="0"/>
                                </a:lnTo>
                                <a:lnTo>
                                  <a:pt x="60" y="10"/>
                                </a:lnTo>
                                <a:lnTo>
                                  <a:pt x="45" y="25"/>
                                </a:lnTo>
                                <a:lnTo>
                                  <a:pt x="30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10"/>
                                </a:lnTo>
                                <a:lnTo>
                                  <a:pt x="15" y="235"/>
                                </a:lnTo>
                                <a:lnTo>
                                  <a:pt x="30" y="255"/>
                                </a:lnTo>
                                <a:lnTo>
                                  <a:pt x="45" y="275"/>
                                </a:lnTo>
                                <a:lnTo>
                                  <a:pt x="60" y="285"/>
                                </a:lnTo>
                                <a:lnTo>
                                  <a:pt x="80" y="295"/>
                                </a:lnTo>
                                <a:lnTo>
                                  <a:pt x="100" y="300"/>
                                </a:lnTo>
                                <a:lnTo>
                                  <a:pt x="120" y="295"/>
                                </a:lnTo>
                                <a:lnTo>
                                  <a:pt x="140" y="290"/>
                                </a:lnTo>
                                <a:lnTo>
                                  <a:pt x="155" y="275"/>
                                </a:lnTo>
                                <a:lnTo>
                                  <a:pt x="170" y="255"/>
                                </a:lnTo>
                                <a:lnTo>
                                  <a:pt x="180" y="235"/>
                                </a:lnTo>
                                <a:lnTo>
                                  <a:pt x="190" y="210"/>
                                </a:lnTo>
                                <a:lnTo>
                                  <a:pt x="195" y="180"/>
                                </a:lnTo>
                                <a:lnTo>
                                  <a:pt x="195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Freeform 194"/>
                        <wps:cNvSpPr>
                          <a:spLocks/>
                        </wps:cNvSpPr>
                        <wps:spPr bwMode="auto">
                          <a:xfrm>
                            <a:off x="499" y="5151"/>
                            <a:ext cx="165" cy="210"/>
                          </a:xfrm>
                          <a:custGeom>
                            <a:avLst/>
                            <a:gdLst>
                              <a:gd name="T0" fmla="*/ 165 w 165"/>
                              <a:gd name="T1" fmla="*/ 105 h 210"/>
                              <a:gd name="T2" fmla="*/ 165 w 165"/>
                              <a:gd name="T3" fmla="*/ 105 h 210"/>
                              <a:gd name="T4" fmla="*/ 160 w 165"/>
                              <a:gd name="T5" fmla="*/ 85 h 210"/>
                              <a:gd name="T6" fmla="*/ 155 w 165"/>
                              <a:gd name="T7" fmla="*/ 65 h 210"/>
                              <a:gd name="T8" fmla="*/ 145 w 165"/>
                              <a:gd name="T9" fmla="*/ 45 h 210"/>
                              <a:gd name="T10" fmla="*/ 135 w 165"/>
                              <a:gd name="T11" fmla="*/ 30 h 210"/>
                              <a:gd name="T12" fmla="*/ 120 w 165"/>
                              <a:gd name="T13" fmla="*/ 20 h 210"/>
                              <a:gd name="T14" fmla="*/ 100 w 165"/>
                              <a:gd name="T15" fmla="*/ 10 h 210"/>
                              <a:gd name="T16" fmla="*/ 85 w 165"/>
                              <a:gd name="T17" fmla="*/ 5 h 210"/>
                              <a:gd name="T18" fmla="*/ 70 w 165"/>
                              <a:gd name="T19" fmla="*/ 0 h 210"/>
                              <a:gd name="T20" fmla="*/ 70 w 165"/>
                              <a:gd name="T21" fmla="*/ 0 h 210"/>
                              <a:gd name="T22" fmla="*/ 55 w 165"/>
                              <a:gd name="T23" fmla="*/ 0 h 210"/>
                              <a:gd name="T24" fmla="*/ 45 w 165"/>
                              <a:gd name="T25" fmla="*/ 5 h 210"/>
                              <a:gd name="T26" fmla="*/ 30 w 165"/>
                              <a:gd name="T27" fmla="*/ 15 h 210"/>
                              <a:gd name="T28" fmla="*/ 20 w 165"/>
                              <a:gd name="T29" fmla="*/ 30 h 210"/>
                              <a:gd name="T30" fmla="*/ 5 w 165"/>
                              <a:gd name="T31" fmla="*/ 65 h 210"/>
                              <a:gd name="T32" fmla="*/ 0 w 165"/>
                              <a:gd name="T33" fmla="*/ 105 h 210"/>
                              <a:gd name="T34" fmla="*/ 0 w 165"/>
                              <a:gd name="T35" fmla="*/ 105 h 210"/>
                              <a:gd name="T36" fmla="*/ 5 w 165"/>
                              <a:gd name="T37" fmla="*/ 145 h 210"/>
                              <a:gd name="T38" fmla="*/ 20 w 165"/>
                              <a:gd name="T39" fmla="*/ 180 h 210"/>
                              <a:gd name="T40" fmla="*/ 30 w 165"/>
                              <a:gd name="T41" fmla="*/ 190 h 210"/>
                              <a:gd name="T42" fmla="*/ 45 w 165"/>
                              <a:gd name="T43" fmla="*/ 200 h 210"/>
                              <a:gd name="T44" fmla="*/ 55 w 165"/>
                              <a:gd name="T45" fmla="*/ 205 h 210"/>
                              <a:gd name="T46" fmla="*/ 70 w 165"/>
                              <a:gd name="T47" fmla="*/ 210 h 210"/>
                              <a:gd name="T48" fmla="*/ 70 w 165"/>
                              <a:gd name="T49" fmla="*/ 210 h 210"/>
                              <a:gd name="T50" fmla="*/ 85 w 165"/>
                              <a:gd name="T51" fmla="*/ 210 h 210"/>
                              <a:gd name="T52" fmla="*/ 100 w 165"/>
                              <a:gd name="T53" fmla="*/ 200 h 210"/>
                              <a:gd name="T54" fmla="*/ 120 w 165"/>
                              <a:gd name="T55" fmla="*/ 190 h 210"/>
                              <a:gd name="T56" fmla="*/ 135 w 165"/>
                              <a:gd name="T57" fmla="*/ 180 h 210"/>
                              <a:gd name="T58" fmla="*/ 145 w 165"/>
                              <a:gd name="T59" fmla="*/ 165 h 210"/>
                              <a:gd name="T60" fmla="*/ 155 w 165"/>
                              <a:gd name="T61" fmla="*/ 145 h 210"/>
                              <a:gd name="T62" fmla="*/ 160 w 165"/>
                              <a:gd name="T63" fmla="*/ 125 h 210"/>
                              <a:gd name="T64" fmla="*/ 165 w 165"/>
                              <a:gd name="T65" fmla="*/ 105 h 210"/>
                              <a:gd name="T66" fmla="*/ 165 w 165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5" h="210">
                                <a:moveTo>
                                  <a:pt x="165" y="105"/>
                                </a:moveTo>
                                <a:lnTo>
                                  <a:pt x="165" y="105"/>
                                </a:lnTo>
                                <a:lnTo>
                                  <a:pt x="160" y="85"/>
                                </a:lnTo>
                                <a:lnTo>
                                  <a:pt x="155" y="65"/>
                                </a:lnTo>
                                <a:lnTo>
                                  <a:pt x="145" y="45"/>
                                </a:lnTo>
                                <a:lnTo>
                                  <a:pt x="135" y="30"/>
                                </a:lnTo>
                                <a:lnTo>
                                  <a:pt x="120" y="20"/>
                                </a:lnTo>
                                <a:lnTo>
                                  <a:pt x="100" y="10"/>
                                </a:lnTo>
                                <a:lnTo>
                                  <a:pt x="85" y="5"/>
                                </a:lnTo>
                                <a:lnTo>
                                  <a:pt x="70" y="0"/>
                                </a:lnTo>
                                <a:lnTo>
                                  <a:pt x="55" y="0"/>
                                </a:lnTo>
                                <a:lnTo>
                                  <a:pt x="45" y="5"/>
                                </a:lnTo>
                                <a:lnTo>
                                  <a:pt x="30" y="15"/>
                                </a:lnTo>
                                <a:lnTo>
                                  <a:pt x="20" y="30"/>
                                </a:lnTo>
                                <a:lnTo>
                                  <a:pt x="5" y="65"/>
                                </a:lnTo>
                                <a:lnTo>
                                  <a:pt x="0" y="105"/>
                                </a:lnTo>
                                <a:lnTo>
                                  <a:pt x="5" y="145"/>
                                </a:lnTo>
                                <a:lnTo>
                                  <a:pt x="20" y="180"/>
                                </a:lnTo>
                                <a:lnTo>
                                  <a:pt x="30" y="190"/>
                                </a:lnTo>
                                <a:lnTo>
                                  <a:pt x="45" y="200"/>
                                </a:lnTo>
                                <a:lnTo>
                                  <a:pt x="55" y="205"/>
                                </a:lnTo>
                                <a:lnTo>
                                  <a:pt x="70" y="210"/>
                                </a:lnTo>
                                <a:lnTo>
                                  <a:pt x="85" y="210"/>
                                </a:lnTo>
                                <a:lnTo>
                                  <a:pt x="100" y="200"/>
                                </a:lnTo>
                                <a:lnTo>
                                  <a:pt x="120" y="190"/>
                                </a:lnTo>
                                <a:lnTo>
                                  <a:pt x="135" y="180"/>
                                </a:lnTo>
                                <a:lnTo>
                                  <a:pt x="145" y="165"/>
                                </a:lnTo>
                                <a:lnTo>
                                  <a:pt x="155" y="145"/>
                                </a:lnTo>
                                <a:lnTo>
                                  <a:pt x="160" y="125"/>
                                </a:lnTo>
                                <a:lnTo>
                                  <a:pt x="165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" name="Freeform 195"/>
                        <wps:cNvSpPr>
                          <a:spLocks/>
                        </wps:cNvSpPr>
                        <wps:spPr bwMode="auto">
                          <a:xfrm>
                            <a:off x="519" y="5181"/>
                            <a:ext cx="145" cy="150"/>
                          </a:xfrm>
                          <a:custGeom>
                            <a:avLst/>
                            <a:gdLst>
                              <a:gd name="T0" fmla="*/ 145 w 145"/>
                              <a:gd name="T1" fmla="*/ 75 h 150"/>
                              <a:gd name="T2" fmla="*/ 145 w 145"/>
                              <a:gd name="T3" fmla="*/ 75 h 150"/>
                              <a:gd name="T4" fmla="*/ 140 w 145"/>
                              <a:gd name="T5" fmla="*/ 60 h 150"/>
                              <a:gd name="T6" fmla="*/ 135 w 145"/>
                              <a:gd name="T7" fmla="*/ 45 h 150"/>
                              <a:gd name="T8" fmla="*/ 120 w 145"/>
                              <a:gd name="T9" fmla="*/ 35 h 150"/>
                              <a:gd name="T10" fmla="*/ 110 w 145"/>
                              <a:gd name="T11" fmla="*/ 25 h 150"/>
                              <a:gd name="T12" fmla="*/ 75 w 145"/>
                              <a:gd name="T13" fmla="*/ 10 h 150"/>
                              <a:gd name="T14" fmla="*/ 50 w 145"/>
                              <a:gd name="T15" fmla="*/ 0 h 150"/>
                              <a:gd name="T16" fmla="*/ 50 w 145"/>
                              <a:gd name="T17" fmla="*/ 0 h 150"/>
                              <a:gd name="T18" fmla="*/ 40 w 145"/>
                              <a:gd name="T19" fmla="*/ 5 h 150"/>
                              <a:gd name="T20" fmla="*/ 30 w 145"/>
                              <a:gd name="T21" fmla="*/ 5 h 150"/>
                              <a:gd name="T22" fmla="*/ 15 w 145"/>
                              <a:gd name="T23" fmla="*/ 20 h 150"/>
                              <a:gd name="T24" fmla="*/ 5 w 145"/>
                              <a:gd name="T25" fmla="*/ 45 h 150"/>
                              <a:gd name="T26" fmla="*/ 0 w 145"/>
                              <a:gd name="T27" fmla="*/ 75 h 150"/>
                              <a:gd name="T28" fmla="*/ 0 w 145"/>
                              <a:gd name="T29" fmla="*/ 75 h 150"/>
                              <a:gd name="T30" fmla="*/ 5 w 145"/>
                              <a:gd name="T31" fmla="*/ 105 h 150"/>
                              <a:gd name="T32" fmla="*/ 15 w 145"/>
                              <a:gd name="T33" fmla="*/ 125 h 150"/>
                              <a:gd name="T34" fmla="*/ 30 w 145"/>
                              <a:gd name="T35" fmla="*/ 140 h 150"/>
                              <a:gd name="T36" fmla="*/ 50 w 145"/>
                              <a:gd name="T37" fmla="*/ 150 h 150"/>
                              <a:gd name="T38" fmla="*/ 50 w 145"/>
                              <a:gd name="T39" fmla="*/ 150 h 150"/>
                              <a:gd name="T40" fmla="*/ 75 w 145"/>
                              <a:gd name="T41" fmla="*/ 145 h 150"/>
                              <a:gd name="T42" fmla="*/ 105 w 145"/>
                              <a:gd name="T43" fmla="*/ 130 h 150"/>
                              <a:gd name="T44" fmla="*/ 120 w 145"/>
                              <a:gd name="T45" fmla="*/ 120 h 150"/>
                              <a:gd name="T46" fmla="*/ 135 w 145"/>
                              <a:gd name="T47" fmla="*/ 105 h 150"/>
                              <a:gd name="T48" fmla="*/ 140 w 145"/>
                              <a:gd name="T49" fmla="*/ 90 h 150"/>
                              <a:gd name="T50" fmla="*/ 145 w 145"/>
                              <a:gd name="T51" fmla="*/ 75 h 150"/>
                              <a:gd name="T52" fmla="*/ 145 w 145"/>
                              <a:gd name="T53" fmla="*/ 75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50">
                                <a:moveTo>
                                  <a:pt x="145" y="75"/>
                                </a:moveTo>
                                <a:lnTo>
                                  <a:pt x="145" y="75"/>
                                </a:lnTo>
                                <a:lnTo>
                                  <a:pt x="140" y="60"/>
                                </a:lnTo>
                                <a:lnTo>
                                  <a:pt x="135" y="45"/>
                                </a:lnTo>
                                <a:lnTo>
                                  <a:pt x="120" y="35"/>
                                </a:lnTo>
                                <a:lnTo>
                                  <a:pt x="110" y="25"/>
                                </a:lnTo>
                                <a:lnTo>
                                  <a:pt x="75" y="10"/>
                                </a:lnTo>
                                <a:lnTo>
                                  <a:pt x="50" y="0"/>
                                </a:lnTo>
                                <a:lnTo>
                                  <a:pt x="40" y="5"/>
                                </a:lnTo>
                                <a:lnTo>
                                  <a:pt x="30" y="5"/>
                                </a:lnTo>
                                <a:lnTo>
                                  <a:pt x="15" y="20"/>
                                </a:lnTo>
                                <a:lnTo>
                                  <a:pt x="5" y="45"/>
                                </a:lnTo>
                                <a:lnTo>
                                  <a:pt x="0" y="75"/>
                                </a:lnTo>
                                <a:lnTo>
                                  <a:pt x="5" y="105"/>
                                </a:lnTo>
                                <a:lnTo>
                                  <a:pt x="15" y="125"/>
                                </a:lnTo>
                                <a:lnTo>
                                  <a:pt x="30" y="140"/>
                                </a:lnTo>
                                <a:lnTo>
                                  <a:pt x="50" y="150"/>
                                </a:lnTo>
                                <a:lnTo>
                                  <a:pt x="75" y="145"/>
                                </a:lnTo>
                                <a:lnTo>
                                  <a:pt x="105" y="130"/>
                                </a:lnTo>
                                <a:lnTo>
                                  <a:pt x="120" y="120"/>
                                </a:lnTo>
                                <a:lnTo>
                                  <a:pt x="135" y="105"/>
                                </a:lnTo>
                                <a:lnTo>
                                  <a:pt x="140" y="90"/>
                                </a:lnTo>
                                <a:lnTo>
                                  <a:pt x="145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Freeform 196"/>
                        <wps:cNvSpPr>
                          <a:spLocks/>
                        </wps:cNvSpPr>
                        <wps:spPr bwMode="auto">
                          <a:xfrm>
                            <a:off x="664" y="5001"/>
                            <a:ext cx="20" cy="515"/>
                          </a:xfrm>
                          <a:custGeom>
                            <a:avLst/>
                            <a:gdLst>
                              <a:gd name="T0" fmla="*/ 0 w 20"/>
                              <a:gd name="T1" fmla="*/ 515 h 515"/>
                              <a:gd name="T2" fmla="*/ 0 w 20"/>
                              <a:gd name="T3" fmla="*/ 515 h 515"/>
                              <a:gd name="T4" fmla="*/ 10 w 20"/>
                              <a:gd name="T5" fmla="*/ 490 h 515"/>
                              <a:gd name="T6" fmla="*/ 20 w 20"/>
                              <a:gd name="T7" fmla="*/ 445 h 515"/>
                              <a:gd name="T8" fmla="*/ 20 w 20"/>
                              <a:gd name="T9" fmla="*/ 410 h 515"/>
                              <a:gd name="T10" fmla="*/ 20 w 20"/>
                              <a:gd name="T11" fmla="*/ 365 h 515"/>
                              <a:gd name="T12" fmla="*/ 10 w 20"/>
                              <a:gd name="T13" fmla="*/ 315 h 515"/>
                              <a:gd name="T14" fmla="*/ 0 w 20"/>
                              <a:gd name="T15" fmla="*/ 255 h 515"/>
                              <a:gd name="T16" fmla="*/ 0 w 20"/>
                              <a:gd name="T17" fmla="*/ 255 h 515"/>
                              <a:gd name="T18" fmla="*/ 0 w 20"/>
                              <a:gd name="T19" fmla="*/ 255 h 515"/>
                              <a:gd name="T20" fmla="*/ 10 w 20"/>
                              <a:gd name="T21" fmla="*/ 195 h 515"/>
                              <a:gd name="T22" fmla="*/ 15 w 20"/>
                              <a:gd name="T23" fmla="*/ 145 h 515"/>
                              <a:gd name="T24" fmla="*/ 20 w 20"/>
                              <a:gd name="T25" fmla="*/ 100 h 515"/>
                              <a:gd name="T26" fmla="*/ 20 w 20"/>
                              <a:gd name="T27" fmla="*/ 70 h 515"/>
                              <a:gd name="T28" fmla="*/ 10 w 20"/>
                              <a:gd name="T29" fmla="*/ 25 h 515"/>
                              <a:gd name="T30" fmla="*/ 0 w 20"/>
                              <a:gd name="T31" fmla="*/ 0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5">
                                <a:moveTo>
                                  <a:pt x="0" y="515"/>
                                </a:moveTo>
                                <a:lnTo>
                                  <a:pt x="0" y="515"/>
                                </a:lnTo>
                                <a:lnTo>
                                  <a:pt x="10" y="490"/>
                                </a:lnTo>
                                <a:lnTo>
                                  <a:pt x="20" y="445"/>
                                </a:lnTo>
                                <a:lnTo>
                                  <a:pt x="20" y="410"/>
                                </a:lnTo>
                                <a:lnTo>
                                  <a:pt x="20" y="365"/>
                                </a:lnTo>
                                <a:lnTo>
                                  <a:pt x="10" y="315"/>
                                </a:lnTo>
                                <a:lnTo>
                                  <a:pt x="0" y="255"/>
                                </a:lnTo>
                                <a:lnTo>
                                  <a:pt x="10" y="195"/>
                                </a:lnTo>
                                <a:lnTo>
                                  <a:pt x="15" y="145"/>
                                </a:lnTo>
                                <a:lnTo>
                                  <a:pt x="20" y="100"/>
                                </a:lnTo>
                                <a:lnTo>
                                  <a:pt x="20" y="70"/>
                                </a:lnTo>
                                <a:lnTo>
                                  <a:pt x="10" y="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" name="Freeform 197"/>
                        <wps:cNvSpPr>
                          <a:spLocks/>
                        </wps:cNvSpPr>
                        <wps:spPr bwMode="auto">
                          <a:xfrm>
                            <a:off x="664" y="5001"/>
                            <a:ext cx="45" cy="515"/>
                          </a:xfrm>
                          <a:custGeom>
                            <a:avLst/>
                            <a:gdLst>
                              <a:gd name="T0" fmla="*/ 0 w 45"/>
                              <a:gd name="T1" fmla="*/ 515 h 515"/>
                              <a:gd name="T2" fmla="*/ 0 w 45"/>
                              <a:gd name="T3" fmla="*/ 515 h 515"/>
                              <a:gd name="T4" fmla="*/ 15 w 45"/>
                              <a:gd name="T5" fmla="*/ 470 h 515"/>
                              <a:gd name="T6" fmla="*/ 25 w 45"/>
                              <a:gd name="T7" fmla="*/ 425 h 515"/>
                              <a:gd name="T8" fmla="*/ 35 w 45"/>
                              <a:gd name="T9" fmla="*/ 360 h 515"/>
                              <a:gd name="T10" fmla="*/ 45 w 45"/>
                              <a:gd name="T11" fmla="*/ 285 h 515"/>
                              <a:gd name="T12" fmla="*/ 40 w 45"/>
                              <a:gd name="T13" fmla="*/ 195 h 515"/>
                              <a:gd name="T14" fmla="*/ 35 w 45"/>
                              <a:gd name="T15" fmla="*/ 150 h 515"/>
                              <a:gd name="T16" fmla="*/ 30 w 45"/>
                              <a:gd name="T17" fmla="*/ 100 h 515"/>
                              <a:gd name="T18" fmla="*/ 15 w 45"/>
                              <a:gd name="T19" fmla="*/ 50 h 515"/>
                              <a:gd name="T20" fmla="*/ 0 w 45"/>
                              <a:gd name="T21" fmla="*/ 0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5">
                                <a:moveTo>
                                  <a:pt x="0" y="515"/>
                                </a:moveTo>
                                <a:lnTo>
                                  <a:pt x="0" y="515"/>
                                </a:lnTo>
                                <a:lnTo>
                                  <a:pt x="15" y="470"/>
                                </a:lnTo>
                                <a:lnTo>
                                  <a:pt x="25" y="425"/>
                                </a:lnTo>
                                <a:lnTo>
                                  <a:pt x="35" y="360"/>
                                </a:lnTo>
                                <a:lnTo>
                                  <a:pt x="45" y="285"/>
                                </a:lnTo>
                                <a:lnTo>
                                  <a:pt x="40" y="195"/>
                                </a:lnTo>
                                <a:lnTo>
                                  <a:pt x="35" y="150"/>
                                </a:lnTo>
                                <a:lnTo>
                                  <a:pt x="30" y="100"/>
                                </a:lnTo>
                                <a:lnTo>
                                  <a:pt x="15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Line 198"/>
                        <wps:cNvCnPr/>
                        <wps:spPr bwMode="auto">
                          <a:xfrm flipV="1">
                            <a:off x="759" y="4996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" name="Line 199"/>
                        <wps:cNvCnPr/>
                        <wps:spPr bwMode="auto">
                          <a:xfrm flipV="1">
                            <a:off x="789" y="4996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3" name="Freeform 200"/>
                        <wps:cNvSpPr>
                          <a:spLocks/>
                        </wps:cNvSpPr>
                        <wps:spPr bwMode="auto">
                          <a:xfrm>
                            <a:off x="415" y="4476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10 h 50"/>
                              <a:gd name="T2" fmla="*/ 249 w 249"/>
                              <a:gd name="T3" fmla="*/ 10 h 50"/>
                              <a:gd name="T4" fmla="*/ 239 w 249"/>
                              <a:gd name="T5" fmla="*/ 20 h 50"/>
                              <a:gd name="T6" fmla="*/ 224 w 249"/>
                              <a:gd name="T7" fmla="*/ 30 h 50"/>
                              <a:gd name="T8" fmla="*/ 199 w 249"/>
                              <a:gd name="T9" fmla="*/ 45 h 50"/>
                              <a:gd name="T10" fmla="*/ 169 w 249"/>
                              <a:gd name="T11" fmla="*/ 45 h 50"/>
                              <a:gd name="T12" fmla="*/ 139 w 249"/>
                              <a:gd name="T13" fmla="*/ 40 h 50"/>
                              <a:gd name="T14" fmla="*/ 114 w 249"/>
                              <a:gd name="T15" fmla="*/ 35 h 50"/>
                              <a:gd name="T16" fmla="*/ 94 w 249"/>
                              <a:gd name="T17" fmla="*/ 20 h 50"/>
                              <a:gd name="T18" fmla="*/ 64 w 249"/>
                              <a:gd name="T19" fmla="*/ 0 h 50"/>
                              <a:gd name="T20" fmla="*/ 64 w 249"/>
                              <a:gd name="T21" fmla="*/ 0 h 50"/>
                              <a:gd name="T22" fmla="*/ 59 w 249"/>
                              <a:gd name="T23" fmla="*/ 0 h 50"/>
                              <a:gd name="T24" fmla="*/ 49 w 249"/>
                              <a:gd name="T25" fmla="*/ 0 h 50"/>
                              <a:gd name="T26" fmla="*/ 34 w 249"/>
                              <a:gd name="T27" fmla="*/ 20 h 50"/>
                              <a:gd name="T28" fmla="*/ 14 w 249"/>
                              <a:gd name="T29" fmla="*/ 50 h 50"/>
                              <a:gd name="T30" fmla="*/ 0 w 249"/>
                              <a:gd name="T31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10"/>
                                </a:moveTo>
                                <a:lnTo>
                                  <a:pt x="249" y="10"/>
                                </a:lnTo>
                                <a:lnTo>
                                  <a:pt x="239" y="20"/>
                                </a:lnTo>
                                <a:lnTo>
                                  <a:pt x="224" y="30"/>
                                </a:lnTo>
                                <a:lnTo>
                                  <a:pt x="199" y="45"/>
                                </a:lnTo>
                                <a:lnTo>
                                  <a:pt x="169" y="45"/>
                                </a:lnTo>
                                <a:lnTo>
                                  <a:pt x="139" y="40"/>
                                </a:lnTo>
                                <a:lnTo>
                                  <a:pt x="114" y="35"/>
                                </a:lnTo>
                                <a:lnTo>
                                  <a:pt x="94" y="20"/>
                                </a:lnTo>
                                <a:lnTo>
                                  <a:pt x="64" y="0"/>
                                </a:lnTo>
                                <a:lnTo>
                                  <a:pt x="59" y="0"/>
                                </a:lnTo>
                                <a:lnTo>
                                  <a:pt x="49" y="0"/>
                                </a:lnTo>
                                <a:lnTo>
                                  <a:pt x="34" y="20"/>
                                </a:lnTo>
                                <a:lnTo>
                                  <a:pt x="14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Freeform 201"/>
                        <wps:cNvSpPr>
                          <a:spLocks/>
                        </wps:cNvSpPr>
                        <wps:spPr bwMode="auto">
                          <a:xfrm>
                            <a:off x="415" y="4946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50 h 50"/>
                              <a:gd name="T2" fmla="*/ 249 w 249"/>
                              <a:gd name="T3" fmla="*/ 50 h 50"/>
                              <a:gd name="T4" fmla="*/ 224 w 249"/>
                              <a:gd name="T5" fmla="*/ 25 h 50"/>
                              <a:gd name="T6" fmla="*/ 199 w 249"/>
                              <a:gd name="T7" fmla="*/ 15 h 50"/>
                              <a:gd name="T8" fmla="*/ 169 w 249"/>
                              <a:gd name="T9" fmla="*/ 10 h 50"/>
                              <a:gd name="T10" fmla="*/ 139 w 249"/>
                              <a:gd name="T11" fmla="*/ 10 h 50"/>
                              <a:gd name="T12" fmla="*/ 114 w 249"/>
                              <a:gd name="T13" fmla="*/ 20 h 50"/>
                              <a:gd name="T14" fmla="*/ 94 w 249"/>
                              <a:gd name="T15" fmla="*/ 30 h 50"/>
                              <a:gd name="T16" fmla="*/ 64 w 249"/>
                              <a:gd name="T17" fmla="*/ 50 h 50"/>
                              <a:gd name="T18" fmla="*/ 64 w 249"/>
                              <a:gd name="T19" fmla="*/ 50 h 50"/>
                              <a:gd name="T20" fmla="*/ 59 w 249"/>
                              <a:gd name="T21" fmla="*/ 50 h 50"/>
                              <a:gd name="T22" fmla="*/ 54 w 249"/>
                              <a:gd name="T23" fmla="*/ 50 h 50"/>
                              <a:gd name="T24" fmla="*/ 34 w 249"/>
                              <a:gd name="T25" fmla="*/ 30 h 50"/>
                              <a:gd name="T26" fmla="*/ 14 w 249"/>
                              <a:gd name="T27" fmla="*/ 0 h 50"/>
                              <a:gd name="T28" fmla="*/ 0 w 249"/>
                              <a:gd name="T29" fmla="*/ 5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50"/>
                                </a:moveTo>
                                <a:lnTo>
                                  <a:pt x="249" y="50"/>
                                </a:lnTo>
                                <a:lnTo>
                                  <a:pt x="224" y="25"/>
                                </a:lnTo>
                                <a:lnTo>
                                  <a:pt x="199" y="15"/>
                                </a:lnTo>
                                <a:lnTo>
                                  <a:pt x="169" y="10"/>
                                </a:lnTo>
                                <a:lnTo>
                                  <a:pt x="139" y="10"/>
                                </a:lnTo>
                                <a:lnTo>
                                  <a:pt x="114" y="20"/>
                                </a:lnTo>
                                <a:lnTo>
                                  <a:pt x="94" y="30"/>
                                </a:lnTo>
                                <a:lnTo>
                                  <a:pt x="64" y="50"/>
                                </a:lnTo>
                                <a:lnTo>
                                  <a:pt x="59" y="50"/>
                                </a:lnTo>
                                <a:lnTo>
                                  <a:pt x="54" y="50"/>
                                </a:lnTo>
                                <a:lnTo>
                                  <a:pt x="34" y="30"/>
                                </a:lnTo>
                                <a:lnTo>
                                  <a:pt x="14" y="0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" name="Freeform 202"/>
                        <wps:cNvSpPr>
                          <a:spLocks/>
                        </wps:cNvSpPr>
                        <wps:spPr bwMode="auto">
                          <a:xfrm>
                            <a:off x="420" y="4521"/>
                            <a:ext cx="244" cy="435"/>
                          </a:xfrm>
                          <a:custGeom>
                            <a:avLst/>
                            <a:gdLst>
                              <a:gd name="T0" fmla="*/ 244 w 244"/>
                              <a:gd name="T1" fmla="*/ 215 h 435"/>
                              <a:gd name="T2" fmla="*/ 244 w 244"/>
                              <a:gd name="T3" fmla="*/ 215 h 435"/>
                              <a:gd name="T4" fmla="*/ 239 w 244"/>
                              <a:gd name="T5" fmla="*/ 130 h 435"/>
                              <a:gd name="T6" fmla="*/ 234 w 244"/>
                              <a:gd name="T7" fmla="*/ 95 h 435"/>
                              <a:gd name="T8" fmla="*/ 229 w 244"/>
                              <a:gd name="T9" fmla="*/ 65 h 435"/>
                              <a:gd name="T10" fmla="*/ 214 w 244"/>
                              <a:gd name="T11" fmla="*/ 35 h 435"/>
                              <a:gd name="T12" fmla="*/ 199 w 244"/>
                              <a:gd name="T13" fmla="*/ 15 h 435"/>
                              <a:gd name="T14" fmla="*/ 179 w 244"/>
                              <a:gd name="T15" fmla="*/ 5 h 435"/>
                              <a:gd name="T16" fmla="*/ 149 w 244"/>
                              <a:gd name="T17" fmla="*/ 0 h 435"/>
                              <a:gd name="T18" fmla="*/ 149 w 244"/>
                              <a:gd name="T19" fmla="*/ 0 h 435"/>
                              <a:gd name="T20" fmla="*/ 119 w 244"/>
                              <a:gd name="T21" fmla="*/ 0 h 435"/>
                              <a:gd name="T22" fmla="*/ 94 w 244"/>
                              <a:gd name="T23" fmla="*/ 15 h 435"/>
                              <a:gd name="T24" fmla="*/ 69 w 244"/>
                              <a:gd name="T25" fmla="*/ 35 h 435"/>
                              <a:gd name="T26" fmla="*/ 44 w 244"/>
                              <a:gd name="T27" fmla="*/ 60 h 435"/>
                              <a:gd name="T28" fmla="*/ 24 w 244"/>
                              <a:gd name="T29" fmla="*/ 90 h 435"/>
                              <a:gd name="T30" fmla="*/ 14 w 244"/>
                              <a:gd name="T31" fmla="*/ 130 h 435"/>
                              <a:gd name="T32" fmla="*/ 4 w 244"/>
                              <a:gd name="T33" fmla="*/ 170 h 435"/>
                              <a:gd name="T34" fmla="*/ 0 w 244"/>
                              <a:gd name="T35" fmla="*/ 215 h 435"/>
                              <a:gd name="T36" fmla="*/ 0 w 244"/>
                              <a:gd name="T37" fmla="*/ 215 h 435"/>
                              <a:gd name="T38" fmla="*/ 4 w 244"/>
                              <a:gd name="T39" fmla="*/ 260 h 435"/>
                              <a:gd name="T40" fmla="*/ 14 w 244"/>
                              <a:gd name="T41" fmla="*/ 300 h 435"/>
                              <a:gd name="T42" fmla="*/ 24 w 244"/>
                              <a:gd name="T43" fmla="*/ 335 h 435"/>
                              <a:gd name="T44" fmla="*/ 44 w 244"/>
                              <a:gd name="T45" fmla="*/ 370 h 435"/>
                              <a:gd name="T46" fmla="*/ 69 w 244"/>
                              <a:gd name="T47" fmla="*/ 395 h 435"/>
                              <a:gd name="T48" fmla="*/ 94 w 244"/>
                              <a:gd name="T49" fmla="*/ 415 h 435"/>
                              <a:gd name="T50" fmla="*/ 119 w 244"/>
                              <a:gd name="T51" fmla="*/ 430 h 435"/>
                              <a:gd name="T52" fmla="*/ 149 w 244"/>
                              <a:gd name="T53" fmla="*/ 435 h 435"/>
                              <a:gd name="T54" fmla="*/ 149 w 244"/>
                              <a:gd name="T55" fmla="*/ 435 h 435"/>
                              <a:gd name="T56" fmla="*/ 179 w 244"/>
                              <a:gd name="T57" fmla="*/ 430 h 435"/>
                              <a:gd name="T58" fmla="*/ 199 w 244"/>
                              <a:gd name="T59" fmla="*/ 420 h 435"/>
                              <a:gd name="T60" fmla="*/ 214 w 244"/>
                              <a:gd name="T61" fmla="*/ 400 h 435"/>
                              <a:gd name="T62" fmla="*/ 229 w 244"/>
                              <a:gd name="T63" fmla="*/ 370 h 435"/>
                              <a:gd name="T64" fmla="*/ 234 w 244"/>
                              <a:gd name="T65" fmla="*/ 340 h 435"/>
                              <a:gd name="T66" fmla="*/ 239 w 244"/>
                              <a:gd name="T67" fmla="*/ 300 h 435"/>
                              <a:gd name="T68" fmla="*/ 244 w 244"/>
                              <a:gd name="T69" fmla="*/ 215 h 435"/>
                              <a:gd name="T70" fmla="*/ 244 w 244"/>
                              <a:gd name="T71" fmla="*/ 215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244" y="215"/>
                                </a:moveTo>
                                <a:lnTo>
                                  <a:pt x="244" y="215"/>
                                </a:lnTo>
                                <a:lnTo>
                                  <a:pt x="239" y="130"/>
                                </a:lnTo>
                                <a:lnTo>
                                  <a:pt x="234" y="95"/>
                                </a:lnTo>
                                <a:lnTo>
                                  <a:pt x="229" y="65"/>
                                </a:lnTo>
                                <a:lnTo>
                                  <a:pt x="214" y="35"/>
                                </a:lnTo>
                                <a:lnTo>
                                  <a:pt x="199" y="15"/>
                                </a:lnTo>
                                <a:lnTo>
                                  <a:pt x="179" y="5"/>
                                </a:lnTo>
                                <a:lnTo>
                                  <a:pt x="149" y="0"/>
                                </a:lnTo>
                                <a:lnTo>
                                  <a:pt x="119" y="0"/>
                                </a:lnTo>
                                <a:lnTo>
                                  <a:pt x="94" y="15"/>
                                </a:lnTo>
                                <a:lnTo>
                                  <a:pt x="69" y="35"/>
                                </a:lnTo>
                                <a:lnTo>
                                  <a:pt x="44" y="60"/>
                                </a:lnTo>
                                <a:lnTo>
                                  <a:pt x="24" y="90"/>
                                </a:lnTo>
                                <a:lnTo>
                                  <a:pt x="14" y="130"/>
                                </a:lnTo>
                                <a:lnTo>
                                  <a:pt x="4" y="170"/>
                                </a:lnTo>
                                <a:lnTo>
                                  <a:pt x="0" y="215"/>
                                </a:lnTo>
                                <a:lnTo>
                                  <a:pt x="4" y="260"/>
                                </a:lnTo>
                                <a:lnTo>
                                  <a:pt x="14" y="300"/>
                                </a:lnTo>
                                <a:lnTo>
                                  <a:pt x="24" y="335"/>
                                </a:lnTo>
                                <a:lnTo>
                                  <a:pt x="44" y="370"/>
                                </a:lnTo>
                                <a:lnTo>
                                  <a:pt x="69" y="395"/>
                                </a:lnTo>
                                <a:lnTo>
                                  <a:pt x="94" y="415"/>
                                </a:lnTo>
                                <a:lnTo>
                                  <a:pt x="119" y="430"/>
                                </a:lnTo>
                                <a:lnTo>
                                  <a:pt x="149" y="435"/>
                                </a:lnTo>
                                <a:lnTo>
                                  <a:pt x="179" y="430"/>
                                </a:lnTo>
                                <a:lnTo>
                                  <a:pt x="199" y="420"/>
                                </a:lnTo>
                                <a:lnTo>
                                  <a:pt x="214" y="400"/>
                                </a:lnTo>
                                <a:lnTo>
                                  <a:pt x="229" y="370"/>
                                </a:lnTo>
                                <a:lnTo>
                                  <a:pt x="234" y="340"/>
                                </a:lnTo>
                                <a:lnTo>
                                  <a:pt x="239" y="300"/>
                                </a:lnTo>
                                <a:lnTo>
                                  <a:pt x="244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6" name="Freeform 203"/>
                        <wps:cNvSpPr>
                          <a:spLocks/>
                        </wps:cNvSpPr>
                        <wps:spPr bwMode="auto">
                          <a:xfrm>
                            <a:off x="469" y="4586"/>
                            <a:ext cx="195" cy="300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50 h 300"/>
                              <a:gd name="T2" fmla="*/ 195 w 195"/>
                              <a:gd name="T3" fmla="*/ 150 h 300"/>
                              <a:gd name="T4" fmla="*/ 195 w 195"/>
                              <a:gd name="T5" fmla="*/ 120 h 300"/>
                              <a:gd name="T6" fmla="*/ 190 w 195"/>
                              <a:gd name="T7" fmla="*/ 95 h 300"/>
                              <a:gd name="T8" fmla="*/ 180 w 195"/>
                              <a:gd name="T9" fmla="*/ 70 h 300"/>
                              <a:gd name="T10" fmla="*/ 170 w 195"/>
                              <a:gd name="T11" fmla="*/ 45 h 300"/>
                              <a:gd name="T12" fmla="*/ 155 w 195"/>
                              <a:gd name="T13" fmla="*/ 30 h 300"/>
                              <a:gd name="T14" fmla="*/ 140 w 195"/>
                              <a:gd name="T15" fmla="*/ 15 h 300"/>
                              <a:gd name="T16" fmla="*/ 120 w 195"/>
                              <a:gd name="T17" fmla="*/ 5 h 300"/>
                              <a:gd name="T18" fmla="*/ 100 w 195"/>
                              <a:gd name="T19" fmla="*/ 0 h 300"/>
                              <a:gd name="T20" fmla="*/ 100 w 195"/>
                              <a:gd name="T21" fmla="*/ 0 h 300"/>
                              <a:gd name="T22" fmla="*/ 80 w 195"/>
                              <a:gd name="T23" fmla="*/ 5 h 300"/>
                              <a:gd name="T24" fmla="*/ 60 w 195"/>
                              <a:gd name="T25" fmla="*/ 10 h 300"/>
                              <a:gd name="T26" fmla="*/ 45 w 195"/>
                              <a:gd name="T27" fmla="*/ 25 h 300"/>
                              <a:gd name="T28" fmla="*/ 30 w 195"/>
                              <a:gd name="T29" fmla="*/ 45 h 300"/>
                              <a:gd name="T30" fmla="*/ 15 w 195"/>
                              <a:gd name="T31" fmla="*/ 65 h 300"/>
                              <a:gd name="T32" fmla="*/ 5 w 195"/>
                              <a:gd name="T33" fmla="*/ 90 h 300"/>
                              <a:gd name="T34" fmla="*/ 0 w 195"/>
                              <a:gd name="T35" fmla="*/ 120 h 300"/>
                              <a:gd name="T36" fmla="*/ 0 w 195"/>
                              <a:gd name="T37" fmla="*/ 150 h 300"/>
                              <a:gd name="T38" fmla="*/ 0 w 195"/>
                              <a:gd name="T39" fmla="*/ 150 h 300"/>
                              <a:gd name="T40" fmla="*/ 0 w 195"/>
                              <a:gd name="T41" fmla="*/ 180 h 300"/>
                              <a:gd name="T42" fmla="*/ 5 w 195"/>
                              <a:gd name="T43" fmla="*/ 210 h 300"/>
                              <a:gd name="T44" fmla="*/ 15 w 195"/>
                              <a:gd name="T45" fmla="*/ 235 h 300"/>
                              <a:gd name="T46" fmla="*/ 30 w 195"/>
                              <a:gd name="T47" fmla="*/ 255 h 300"/>
                              <a:gd name="T48" fmla="*/ 45 w 195"/>
                              <a:gd name="T49" fmla="*/ 275 h 300"/>
                              <a:gd name="T50" fmla="*/ 60 w 195"/>
                              <a:gd name="T51" fmla="*/ 290 h 300"/>
                              <a:gd name="T52" fmla="*/ 80 w 195"/>
                              <a:gd name="T53" fmla="*/ 295 h 300"/>
                              <a:gd name="T54" fmla="*/ 100 w 195"/>
                              <a:gd name="T55" fmla="*/ 300 h 300"/>
                              <a:gd name="T56" fmla="*/ 100 w 195"/>
                              <a:gd name="T57" fmla="*/ 300 h 300"/>
                              <a:gd name="T58" fmla="*/ 120 w 195"/>
                              <a:gd name="T59" fmla="*/ 300 h 300"/>
                              <a:gd name="T60" fmla="*/ 140 w 195"/>
                              <a:gd name="T61" fmla="*/ 290 h 300"/>
                              <a:gd name="T62" fmla="*/ 155 w 195"/>
                              <a:gd name="T63" fmla="*/ 275 h 300"/>
                              <a:gd name="T64" fmla="*/ 170 w 195"/>
                              <a:gd name="T65" fmla="*/ 255 h 300"/>
                              <a:gd name="T66" fmla="*/ 180 w 195"/>
                              <a:gd name="T67" fmla="*/ 235 h 300"/>
                              <a:gd name="T68" fmla="*/ 190 w 195"/>
                              <a:gd name="T69" fmla="*/ 210 h 300"/>
                              <a:gd name="T70" fmla="*/ 195 w 195"/>
                              <a:gd name="T71" fmla="*/ 180 h 300"/>
                              <a:gd name="T72" fmla="*/ 195 w 195"/>
                              <a:gd name="T73" fmla="*/ 150 h 300"/>
                              <a:gd name="T74" fmla="*/ 195 w 195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5" h="300">
                                <a:moveTo>
                                  <a:pt x="195" y="150"/>
                                </a:moveTo>
                                <a:lnTo>
                                  <a:pt x="195" y="150"/>
                                </a:lnTo>
                                <a:lnTo>
                                  <a:pt x="195" y="120"/>
                                </a:lnTo>
                                <a:lnTo>
                                  <a:pt x="190" y="95"/>
                                </a:lnTo>
                                <a:lnTo>
                                  <a:pt x="180" y="70"/>
                                </a:lnTo>
                                <a:lnTo>
                                  <a:pt x="170" y="45"/>
                                </a:lnTo>
                                <a:lnTo>
                                  <a:pt x="155" y="30"/>
                                </a:lnTo>
                                <a:lnTo>
                                  <a:pt x="140" y="15"/>
                                </a:lnTo>
                                <a:lnTo>
                                  <a:pt x="120" y="5"/>
                                </a:lnTo>
                                <a:lnTo>
                                  <a:pt x="100" y="0"/>
                                </a:lnTo>
                                <a:lnTo>
                                  <a:pt x="80" y="5"/>
                                </a:lnTo>
                                <a:lnTo>
                                  <a:pt x="60" y="10"/>
                                </a:lnTo>
                                <a:lnTo>
                                  <a:pt x="45" y="25"/>
                                </a:lnTo>
                                <a:lnTo>
                                  <a:pt x="30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10"/>
                                </a:lnTo>
                                <a:lnTo>
                                  <a:pt x="15" y="235"/>
                                </a:lnTo>
                                <a:lnTo>
                                  <a:pt x="30" y="255"/>
                                </a:lnTo>
                                <a:lnTo>
                                  <a:pt x="45" y="275"/>
                                </a:lnTo>
                                <a:lnTo>
                                  <a:pt x="60" y="290"/>
                                </a:lnTo>
                                <a:lnTo>
                                  <a:pt x="80" y="295"/>
                                </a:lnTo>
                                <a:lnTo>
                                  <a:pt x="100" y="300"/>
                                </a:lnTo>
                                <a:lnTo>
                                  <a:pt x="120" y="300"/>
                                </a:lnTo>
                                <a:lnTo>
                                  <a:pt x="140" y="290"/>
                                </a:lnTo>
                                <a:lnTo>
                                  <a:pt x="155" y="275"/>
                                </a:lnTo>
                                <a:lnTo>
                                  <a:pt x="170" y="255"/>
                                </a:lnTo>
                                <a:lnTo>
                                  <a:pt x="180" y="235"/>
                                </a:lnTo>
                                <a:lnTo>
                                  <a:pt x="190" y="210"/>
                                </a:lnTo>
                                <a:lnTo>
                                  <a:pt x="195" y="180"/>
                                </a:lnTo>
                                <a:lnTo>
                                  <a:pt x="195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" name="Freeform 204"/>
                        <wps:cNvSpPr>
                          <a:spLocks/>
                        </wps:cNvSpPr>
                        <wps:spPr bwMode="auto">
                          <a:xfrm>
                            <a:off x="499" y="4631"/>
                            <a:ext cx="165" cy="210"/>
                          </a:xfrm>
                          <a:custGeom>
                            <a:avLst/>
                            <a:gdLst>
                              <a:gd name="T0" fmla="*/ 165 w 165"/>
                              <a:gd name="T1" fmla="*/ 105 h 210"/>
                              <a:gd name="T2" fmla="*/ 165 w 165"/>
                              <a:gd name="T3" fmla="*/ 105 h 210"/>
                              <a:gd name="T4" fmla="*/ 160 w 165"/>
                              <a:gd name="T5" fmla="*/ 85 h 210"/>
                              <a:gd name="T6" fmla="*/ 155 w 165"/>
                              <a:gd name="T7" fmla="*/ 65 h 210"/>
                              <a:gd name="T8" fmla="*/ 145 w 165"/>
                              <a:gd name="T9" fmla="*/ 50 h 210"/>
                              <a:gd name="T10" fmla="*/ 135 w 165"/>
                              <a:gd name="T11" fmla="*/ 35 h 210"/>
                              <a:gd name="T12" fmla="*/ 120 w 165"/>
                              <a:gd name="T13" fmla="*/ 20 h 210"/>
                              <a:gd name="T14" fmla="*/ 100 w 165"/>
                              <a:gd name="T15" fmla="*/ 10 h 210"/>
                              <a:gd name="T16" fmla="*/ 85 w 165"/>
                              <a:gd name="T17" fmla="*/ 5 h 210"/>
                              <a:gd name="T18" fmla="*/ 70 w 165"/>
                              <a:gd name="T19" fmla="*/ 0 h 210"/>
                              <a:gd name="T20" fmla="*/ 70 w 165"/>
                              <a:gd name="T21" fmla="*/ 0 h 210"/>
                              <a:gd name="T22" fmla="*/ 55 w 165"/>
                              <a:gd name="T23" fmla="*/ 5 h 210"/>
                              <a:gd name="T24" fmla="*/ 45 w 165"/>
                              <a:gd name="T25" fmla="*/ 10 h 210"/>
                              <a:gd name="T26" fmla="*/ 30 w 165"/>
                              <a:gd name="T27" fmla="*/ 20 h 210"/>
                              <a:gd name="T28" fmla="*/ 20 w 165"/>
                              <a:gd name="T29" fmla="*/ 30 h 210"/>
                              <a:gd name="T30" fmla="*/ 5 w 165"/>
                              <a:gd name="T31" fmla="*/ 65 h 210"/>
                              <a:gd name="T32" fmla="*/ 0 w 165"/>
                              <a:gd name="T33" fmla="*/ 105 h 210"/>
                              <a:gd name="T34" fmla="*/ 0 w 165"/>
                              <a:gd name="T35" fmla="*/ 105 h 210"/>
                              <a:gd name="T36" fmla="*/ 5 w 165"/>
                              <a:gd name="T37" fmla="*/ 145 h 210"/>
                              <a:gd name="T38" fmla="*/ 20 w 165"/>
                              <a:gd name="T39" fmla="*/ 180 h 210"/>
                              <a:gd name="T40" fmla="*/ 30 w 165"/>
                              <a:gd name="T41" fmla="*/ 190 h 210"/>
                              <a:gd name="T42" fmla="*/ 45 w 165"/>
                              <a:gd name="T43" fmla="*/ 200 h 210"/>
                              <a:gd name="T44" fmla="*/ 55 w 165"/>
                              <a:gd name="T45" fmla="*/ 210 h 210"/>
                              <a:gd name="T46" fmla="*/ 70 w 165"/>
                              <a:gd name="T47" fmla="*/ 210 h 210"/>
                              <a:gd name="T48" fmla="*/ 70 w 165"/>
                              <a:gd name="T49" fmla="*/ 210 h 210"/>
                              <a:gd name="T50" fmla="*/ 85 w 165"/>
                              <a:gd name="T51" fmla="*/ 210 h 210"/>
                              <a:gd name="T52" fmla="*/ 100 w 165"/>
                              <a:gd name="T53" fmla="*/ 205 h 210"/>
                              <a:gd name="T54" fmla="*/ 120 w 165"/>
                              <a:gd name="T55" fmla="*/ 195 h 210"/>
                              <a:gd name="T56" fmla="*/ 135 w 165"/>
                              <a:gd name="T57" fmla="*/ 180 h 210"/>
                              <a:gd name="T58" fmla="*/ 145 w 165"/>
                              <a:gd name="T59" fmla="*/ 165 h 210"/>
                              <a:gd name="T60" fmla="*/ 155 w 165"/>
                              <a:gd name="T61" fmla="*/ 145 h 210"/>
                              <a:gd name="T62" fmla="*/ 160 w 165"/>
                              <a:gd name="T63" fmla="*/ 125 h 210"/>
                              <a:gd name="T64" fmla="*/ 165 w 165"/>
                              <a:gd name="T65" fmla="*/ 105 h 210"/>
                              <a:gd name="T66" fmla="*/ 165 w 165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5" h="210">
                                <a:moveTo>
                                  <a:pt x="165" y="105"/>
                                </a:moveTo>
                                <a:lnTo>
                                  <a:pt x="165" y="105"/>
                                </a:lnTo>
                                <a:lnTo>
                                  <a:pt x="160" y="85"/>
                                </a:lnTo>
                                <a:lnTo>
                                  <a:pt x="155" y="65"/>
                                </a:lnTo>
                                <a:lnTo>
                                  <a:pt x="145" y="50"/>
                                </a:lnTo>
                                <a:lnTo>
                                  <a:pt x="135" y="35"/>
                                </a:lnTo>
                                <a:lnTo>
                                  <a:pt x="120" y="20"/>
                                </a:lnTo>
                                <a:lnTo>
                                  <a:pt x="100" y="10"/>
                                </a:lnTo>
                                <a:lnTo>
                                  <a:pt x="85" y="5"/>
                                </a:lnTo>
                                <a:lnTo>
                                  <a:pt x="70" y="0"/>
                                </a:lnTo>
                                <a:lnTo>
                                  <a:pt x="55" y="5"/>
                                </a:lnTo>
                                <a:lnTo>
                                  <a:pt x="45" y="10"/>
                                </a:lnTo>
                                <a:lnTo>
                                  <a:pt x="30" y="20"/>
                                </a:lnTo>
                                <a:lnTo>
                                  <a:pt x="20" y="30"/>
                                </a:lnTo>
                                <a:lnTo>
                                  <a:pt x="5" y="65"/>
                                </a:lnTo>
                                <a:lnTo>
                                  <a:pt x="0" y="105"/>
                                </a:lnTo>
                                <a:lnTo>
                                  <a:pt x="5" y="145"/>
                                </a:lnTo>
                                <a:lnTo>
                                  <a:pt x="20" y="180"/>
                                </a:lnTo>
                                <a:lnTo>
                                  <a:pt x="30" y="190"/>
                                </a:lnTo>
                                <a:lnTo>
                                  <a:pt x="45" y="200"/>
                                </a:lnTo>
                                <a:lnTo>
                                  <a:pt x="55" y="210"/>
                                </a:lnTo>
                                <a:lnTo>
                                  <a:pt x="70" y="210"/>
                                </a:lnTo>
                                <a:lnTo>
                                  <a:pt x="85" y="210"/>
                                </a:lnTo>
                                <a:lnTo>
                                  <a:pt x="100" y="205"/>
                                </a:lnTo>
                                <a:lnTo>
                                  <a:pt x="120" y="195"/>
                                </a:lnTo>
                                <a:lnTo>
                                  <a:pt x="135" y="180"/>
                                </a:lnTo>
                                <a:lnTo>
                                  <a:pt x="145" y="165"/>
                                </a:lnTo>
                                <a:lnTo>
                                  <a:pt x="155" y="145"/>
                                </a:lnTo>
                                <a:lnTo>
                                  <a:pt x="160" y="125"/>
                                </a:lnTo>
                                <a:lnTo>
                                  <a:pt x="165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Freeform 205"/>
                        <wps:cNvSpPr>
                          <a:spLocks/>
                        </wps:cNvSpPr>
                        <wps:spPr bwMode="auto">
                          <a:xfrm>
                            <a:off x="519" y="4666"/>
                            <a:ext cx="145" cy="145"/>
                          </a:xfrm>
                          <a:custGeom>
                            <a:avLst/>
                            <a:gdLst>
                              <a:gd name="T0" fmla="*/ 145 w 145"/>
                              <a:gd name="T1" fmla="*/ 70 h 145"/>
                              <a:gd name="T2" fmla="*/ 145 w 145"/>
                              <a:gd name="T3" fmla="*/ 70 h 145"/>
                              <a:gd name="T4" fmla="*/ 140 w 145"/>
                              <a:gd name="T5" fmla="*/ 55 h 145"/>
                              <a:gd name="T6" fmla="*/ 135 w 145"/>
                              <a:gd name="T7" fmla="*/ 45 h 145"/>
                              <a:gd name="T8" fmla="*/ 120 w 145"/>
                              <a:gd name="T9" fmla="*/ 30 h 145"/>
                              <a:gd name="T10" fmla="*/ 110 w 145"/>
                              <a:gd name="T11" fmla="*/ 20 h 145"/>
                              <a:gd name="T12" fmla="*/ 75 w 145"/>
                              <a:gd name="T13" fmla="*/ 5 h 145"/>
                              <a:gd name="T14" fmla="*/ 50 w 145"/>
                              <a:gd name="T15" fmla="*/ 0 h 145"/>
                              <a:gd name="T16" fmla="*/ 50 w 145"/>
                              <a:gd name="T17" fmla="*/ 0 h 145"/>
                              <a:gd name="T18" fmla="*/ 40 w 145"/>
                              <a:gd name="T19" fmla="*/ 0 h 145"/>
                              <a:gd name="T20" fmla="*/ 30 w 145"/>
                              <a:gd name="T21" fmla="*/ 5 h 145"/>
                              <a:gd name="T22" fmla="*/ 15 w 145"/>
                              <a:gd name="T23" fmla="*/ 20 h 145"/>
                              <a:gd name="T24" fmla="*/ 5 w 145"/>
                              <a:gd name="T25" fmla="*/ 40 h 145"/>
                              <a:gd name="T26" fmla="*/ 0 w 145"/>
                              <a:gd name="T27" fmla="*/ 70 h 145"/>
                              <a:gd name="T28" fmla="*/ 0 w 145"/>
                              <a:gd name="T29" fmla="*/ 70 h 145"/>
                              <a:gd name="T30" fmla="*/ 5 w 145"/>
                              <a:gd name="T31" fmla="*/ 100 h 145"/>
                              <a:gd name="T32" fmla="*/ 15 w 145"/>
                              <a:gd name="T33" fmla="*/ 120 h 145"/>
                              <a:gd name="T34" fmla="*/ 30 w 145"/>
                              <a:gd name="T35" fmla="*/ 140 h 145"/>
                              <a:gd name="T36" fmla="*/ 50 w 145"/>
                              <a:gd name="T37" fmla="*/ 145 h 145"/>
                              <a:gd name="T38" fmla="*/ 50 w 145"/>
                              <a:gd name="T39" fmla="*/ 145 h 145"/>
                              <a:gd name="T40" fmla="*/ 75 w 145"/>
                              <a:gd name="T41" fmla="*/ 140 h 145"/>
                              <a:gd name="T42" fmla="*/ 105 w 145"/>
                              <a:gd name="T43" fmla="*/ 125 h 145"/>
                              <a:gd name="T44" fmla="*/ 120 w 145"/>
                              <a:gd name="T45" fmla="*/ 115 h 145"/>
                              <a:gd name="T46" fmla="*/ 135 w 145"/>
                              <a:gd name="T47" fmla="*/ 100 h 145"/>
                              <a:gd name="T48" fmla="*/ 140 w 145"/>
                              <a:gd name="T49" fmla="*/ 85 h 145"/>
                              <a:gd name="T50" fmla="*/ 145 w 145"/>
                              <a:gd name="T51" fmla="*/ 70 h 145"/>
                              <a:gd name="T52" fmla="*/ 145 w 145"/>
                              <a:gd name="T53" fmla="*/ 7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145" y="70"/>
                                </a:moveTo>
                                <a:lnTo>
                                  <a:pt x="145" y="70"/>
                                </a:lnTo>
                                <a:lnTo>
                                  <a:pt x="140" y="55"/>
                                </a:lnTo>
                                <a:lnTo>
                                  <a:pt x="135" y="45"/>
                                </a:lnTo>
                                <a:lnTo>
                                  <a:pt x="120" y="30"/>
                                </a:lnTo>
                                <a:lnTo>
                                  <a:pt x="110" y="20"/>
                                </a:lnTo>
                                <a:lnTo>
                                  <a:pt x="75" y="5"/>
                                </a:lnTo>
                                <a:lnTo>
                                  <a:pt x="50" y="0"/>
                                </a:lnTo>
                                <a:lnTo>
                                  <a:pt x="40" y="0"/>
                                </a:lnTo>
                                <a:lnTo>
                                  <a:pt x="30" y="5"/>
                                </a:lnTo>
                                <a:lnTo>
                                  <a:pt x="15" y="20"/>
                                </a:lnTo>
                                <a:lnTo>
                                  <a:pt x="5" y="40"/>
                                </a:lnTo>
                                <a:lnTo>
                                  <a:pt x="0" y="70"/>
                                </a:lnTo>
                                <a:lnTo>
                                  <a:pt x="5" y="100"/>
                                </a:lnTo>
                                <a:lnTo>
                                  <a:pt x="15" y="120"/>
                                </a:lnTo>
                                <a:lnTo>
                                  <a:pt x="30" y="140"/>
                                </a:lnTo>
                                <a:lnTo>
                                  <a:pt x="50" y="145"/>
                                </a:lnTo>
                                <a:lnTo>
                                  <a:pt x="75" y="140"/>
                                </a:lnTo>
                                <a:lnTo>
                                  <a:pt x="105" y="125"/>
                                </a:lnTo>
                                <a:lnTo>
                                  <a:pt x="120" y="115"/>
                                </a:lnTo>
                                <a:lnTo>
                                  <a:pt x="135" y="100"/>
                                </a:lnTo>
                                <a:lnTo>
                                  <a:pt x="140" y="85"/>
                                </a:lnTo>
                                <a:lnTo>
                                  <a:pt x="145" y="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Freeform 206"/>
                        <wps:cNvSpPr>
                          <a:spLocks/>
                        </wps:cNvSpPr>
                        <wps:spPr bwMode="auto">
                          <a:xfrm>
                            <a:off x="664" y="4486"/>
                            <a:ext cx="20" cy="510"/>
                          </a:xfrm>
                          <a:custGeom>
                            <a:avLst/>
                            <a:gdLst>
                              <a:gd name="T0" fmla="*/ 0 w 20"/>
                              <a:gd name="T1" fmla="*/ 510 h 510"/>
                              <a:gd name="T2" fmla="*/ 0 w 20"/>
                              <a:gd name="T3" fmla="*/ 510 h 510"/>
                              <a:gd name="T4" fmla="*/ 10 w 20"/>
                              <a:gd name="T5" fmla="*/ 485 h 510"/>
                              <a:gd name="T6" fmla="*/ 20 w 20"/>
                              <a:gd name="T7" fmla="*/ 440 h 510"/>
                              <a:gd name="T8" fmla="*/ 20 w 20"/>
                              <a:gd name="T9" fmla="*/ 405 h 510"/>
                              <a:gd name="T10" fmla="*/ 20 w 20"/>
                              <a:gd name="T11" fmla="*/ 365 h 510"/>
                              <a:gd name="T12" fmla="*/ 10 w 20"/>
                              <a:gd name="T13" fmla="*/ 310 h 510"/>
                              <a:gd name="T14" fmla="*/ 0 w 20"/>
                              <a:gd name="T15" fmla="*/ 250 h 510"/>
                              <a:gd name="T16" fmla="*/ 0 w 20"/>
                              <a:gd name="T17" fmla="*/ 250 h 510"/>
                              <a:gd name="T18" fmla="*/ 0 w 20"/>
                              <a:gd name="T19" fmla="*/ 250 h 510"/>
                              <a:gd name="T20" fmla="*/ 10 w 20"/>
                              <a:gd name="T21" fmla="*/ 190 h 510"/>
                              <a:gd name="T22" fmla="*/ 15 w 20"/>
                              <a:gd name="T23" fmla="*/ 140 h 510"/>
                              <a:gd name="T24" fmla="*/ 20 w 20"/>
                              <a:gd name="T25" fmla="*/ 100 h 510"/>
                              <a:gd name="T26" fmla="*/ 20 w 20"/>
                              <a:gd name="T27" fmla="*/ 65 h 510"/>
                              <a:gd name="T28" fmla="*/ 10 w 20"/>
                              <a:gd name="T29" fmla="*/ 20 h 510"/>
                              <a:gd name="T30" fmla="*/ 0 w 20"/>
                              <a:gd name="T3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0" y="485"/>
                                </a:lnTo>
                                <a:lnTo>
                                  <a:pt x="20" y="440"/>
                                </a:lnTo>
                                <a:lnTo>
                                  <a:pt x="20" y="405"/>
                                </a:lnTo>
                                <a:lnTo>
                                  <a:pt x="20" y="365"/>
                                </a:lnTo>
                                <a:lnTo>
                                  <a:pt x="10" y="310"/>
                                </a:lnTo>
                                <a:lnTo>
                                  <a:pt x="0" y="250"/>
                                </a:lnTo>
                                <a:lnTo>
                                  <a:pt x="10" y="190"/>
                                </a:lnTo>
                                <a:lnTo>
                                  <a:pt x="15" y="140"/>
                                </a:lnTo>
                                <a:lnTo>
                                  <a:pt x="20" y="100"/>
                                </a:lnTo>
                                <a:lnTo>
                                  <a:pt x="20" y="65"/>
                                </a:lnTo>
                                <a:lnTo>
                                  <a:pt x="10" y="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" name="Freeform 207"/>
                        <wps:cNvSpPr>
                          <a:spLocks/>
                        </wps:cNvSpPr>
                        <wps:spPr bwMode="auto">
                          <a:xfrm>
                            <a:off x="664" y="4486"/>
                            <a:ext cx="45" cy="510"/>
                          </a:xfrm>
                          <a:custGeom>
                            <a:avLst/>
                            <a:gdLst>
                              <a:gd name="T0" fmla="*/ 0 w 45"/>
                              <a:gd name="T1" fmla="*/ 510 h 510"/>
                              <a:gd name="T2" fmla="*/ 0 w 45"/>
                              <a:gd name="T3" fmla="*/ 510 h 510"/>
                              <a:gd name="T4" fmla="*/ 15 w 45"/>
                              <a:gd name="T5" fmla="*/ 465 h 510"/>
                              <a:gd name="T6" fmla="*/ 25 w 45"/>
                              <a:gd name="T7" fmla="*/ 420 h 510"/>
                              <a:gd name="T8" fmla="*/ 35 w 45"/>
                              <a:gd name="T9" fmla="*/ 355 h 510"/>
                              <a:gd name="T10" fmla="*/ 45 w 45"/>
                              <a:gd name="T11" fmla="*/ 280 h 510"/>
                              <a:gd name="T12" fmla="*/ 40 w 45"/>
                              <a:gd name="T13" fmla="*/ 190 h 510"/>
                              <a:gd name="T14" fmla="*/ 35 w 45"/>
                              <a:gd name="T15" fmla="*/ 145 h 510"/>
                              <a:gd name="T16" fmla="*/ 30 w 45"/>
                              <a:gd name="T17" fmla="*/ 100 h 510"/>
                              <a:gd name="T18" fmla="*/ 15 w 45"/>
                              <a:gd name="T19" fmla="*/ 50 h 510"/>
                              <a:gd name="T20" fmla="*/ 0 w 45"/>
                              <a:gd name="T2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5" y="465"/>
                                </a:lnTo>
                                <a:lnTo>
                                  <a:pt x="25" y="420"/>
                                </a:lnTo>
                                <a:lnTo>
                                  <a:pt x="35" y="355"/>
                                </a:lnTo>
                                <a:lnTo>
                                  <a:pt x="45" y="280"/>
                                </a:lnTo>
                                <a:lnTo>
                                  <a:pt x="40" y="190"/>
                                </a:lnTo>
                                <a:lnTo>
                                  <a:pt x="35" y="145"/>
                                </a:lnTo>
                                <a:lnTo>
                                  <a:pt x="30" y="100"/>
                                </a:lnTo>
                                <a:lnTo>
                                  <a:pt x="15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Line 208"/>
                        <wps:cNvCnPr/>
                        <wps:spPr bwMode="auto">
                          <a:xfrm flipV="1">
                            <a:off x="759" y="4476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2" name="Line 209"/>
                        <wps:cNvCnPr/>
                        <wps:spPr bwMode="auto">
                          <a:xfrm flipV="1">
                            <a:off x="789" y="4476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" name="Freeform 210"/>
                        <wps:cNvSpPr>
                          <a:spLocks/>
                        </wps:cNvSpPr>
                        <wps:spPr bwMode="auto">
                          <a:xfrm>
                            <a:off x="415" y="3956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10 h 50"/>
                              <a:gd name="T2" fmla="*/ 249 w 249"/>
                              <a:gd name="T3" fmla="*/ 10 h 50"/>
                              <a:gd name="T4" fmla="*/ 239 w 249"/>
                              <a:gd name="T5" fmla="*/ 20 h 50"/>
                              <a:gd name="T6" fmla="*/ 224 w 249"/>
                              <a:gd name="T7" fmla="*/ 35 h 50"/>
                              <a:gd name="T8" fmla="*/ 199 w 249"/>
                              <a:gd name="T9" fmla="*/ 45 h 50"/>
                              <a:gd name="T10" fmla="*/ 169 w 249"/>
                              <a:gd name="T11" fmla="*/ 45 h 50"/>
                              <a:gd name="T12" fmla="*/ 139 w 249"/>
                              <a:gd name="T13" fmla="*/ 45 h 50"/>
                              <a:gd name="T14" fmla="*/ 114 w 249"/>
                              <a:gd name="T15" fmla="*/ 35 h 50"/>
                              <a:gd name="T16" fmla="*/ 94 w 249"/>
                              <a:gd name="T17" fmla="*/ 25 h 50"/>
                              <a:gd name="T18" fmla="*/ 64 w 249"/>
                              <a:gd name="T19" fmla="*/ 5 h 50"/>
                              <a:gd name="T20" fmla="*/ 64 w 249"/>
                              <a:gd name="T21" fmla="*/ 5 h 50"/>
                              <a:gd name="T22" fmla="*/ 59 w 249"/>
                              <a:gd name="T23" fmla="*/ 0 h 50"/>
                              <a:gd name="T24" fmla="*/ 49 w 249"/>
                              <a:gd name="T25" fmla="*/ 0 h 50"/>
                              <a:gd name="T26" fmla="*/ 34 w 249"/>
                              <a:gd name="T27" fmla="*/ 20 h 50"/>
                              <a:gd name="T28" fmla="*/ 14 w 249"/>
                              <a:gd name="T29" fmla="*/ 50 h 50"/>
                              <a:gd name="T30" fmla="*/ 0 w 249"/>
                              <a:gd name="T31" fmla="*/ 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10"/>
                                </a:moveTo>
                                <a:lnTo>
                                  <a:pt x="249" y="10"/>
                                </a:lnTo>
                                <a:lnTo>
                                  <a:pt x="239" y="20"/>
                                </a:lnTo>
                                <a:lnTo>
                                  <a:pt x="224" y="35"/>
                                </a:lnTo>
                                <a:lnTo>
                                  <a:pt x="199" y="45"/>
                                </a:lnTo>
                                <a:lnTo>
                                  <a:pt x="169" y="45"/>
                                </a:lnTo>
                                <a:lnTo>
                                  <a:pt x="139" y="45"/>
                                </a:lnTo>
                                <a:lnTo>
                                  <a:pt x="114" y="35"/>
                                </a:lnTo>
                                <a:lnTo>
                                  <a:pt x="94" y="25"/>
                                </a:lnTo>
                                <a:lnTo>
                                  <a:pt x="64" y="5"/>
                                </a:lnTo>
                                <a:lnTo>
                                  <a:pt x="59" y="0"/>
                                </a:lnTo>
                                <a:lnTo>
                                  <a:pt x="49" y="0"/>
                                </a:lnTo>
                                <a:lnTo>
                                  <a:pt x="34" y="20"/>
                                </a:lnTo>
                                <a:lnTo>
                                  <a:pt x="14" y="50"/>
                                </a:lnTo>
                                <a:lnTo>
                                  <a:pt x="0" y="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Freeform 211"/>
                        <wps:cNvSpPr>
                          <a:spLocks/>
                        </wps:cNvSpPr>
                        <wps:spPr bwMode="auto">
                          <a:xfrm>
                            <a:off x="415" y="4431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45 h 50"/>
                              <a:gd name="T2" fmla="*/ 249 w 249"/>
                              <a:gd name="T3" fmla="*/ 45 h 50"/>
                              <a:gd name="T4" fmla="*/ 224 w 249"/>
                              <a:gd name="T5" fmla="*/ 20 h 50"/>
                              <a:gd name="T6" fmla="*/ 199 w 249"/>
                              <a:gd name="T7" fmla="*/ 10 h 50"/>
                              <a:gd name="T8" fmla="*/ 169 w 249"/>
                              <a:gd name="T9" fmla="*/ 5 h 50"/>
                              <a:gd name="T10" fmla="*/ 139 w 249"/>
                              <a:gd name="T11" fmla="*/ 10 h 50"/>
                              <a:gd name="T12" fmla="*/ 114 w 249"/>
                              <a:gd name="T13" fmla="*/ 15 h 50"/>
                              <a:gd name="T14" fmla="*/ 94 w 249"/>
                              <a:gd name="T15" fmla="*/ 25 h 50"/>
                              <a:gd name="T16" fmla="*/ 64 w 249"/>
                              <a:gd name="T17" fmla="*/ 45 h 50"/>
                              <a:gd name="T18" fmla="*/ 64 w 249"/>
                              <a:gd name="T19" fmla="*/ 45 h 50"/>
                              <a:gd name="T20" fmla="*/ 59 w 249"/>
                              <a:gd name="T21" fmla="*/ 50 h 50"/>
                              <a:gd name="T22" fmla="*/ 54 w 249"/>
                              <a:gd name="T23" fmla="*/ 45 h 50"/>
                              <a:gd name="T24" fmla="*/ 34 w 249"/>
                              <a:gd name="T25" fmla="*/ 30 h 50"/>
                              <a:gd name="T26" fmla="*/ 14 w 249"/>
                              <a:gd name="T27" fmla="*/ 0 h 50"/>
                              <a:gd name="T28" fmla="*/ 0 w 249"/>
                              <a:gd name="T29" fmla="*/ 4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45"/>
                                </a:moveTo>
                                <a:lnTo>
                                  <a:pt x="249" y="45"/>
                                </a:lnTo>
                                <a:lnTo>
                                  <a:pt x="224" y="20"/>
                                </a:lnTo>
                                <a:lnTo>
                                  <a:pt x="199" y="10"/>
                                </a:lnTo>
                                <a:lnTo>
                                  <a:pt x="169" y="5"/>
                                </a:lnTo>
                                <a:lnTo>
                                  <a:pt x="139" y="10"/>
                                </a:lnTo>
                                <a:lnTo>
                                  <a:pt x="114" y="15"/>
                                </a:lnTo>
                                <a:lnTo>
                                  <a:pt x="94" y="25"/>
                                </a:lnTo>
                                <a:lnTo>
                                  <a:pt x="64" y="45"/>
                                </a:lnTo>
                                <a:lnTo>
                                  <a:pt x="59" y="50"/>
                                </a:lnTo>
                                <a:lnTo>
                                  <a:pt x="54" y="45"/>
                                </a:lnTo>
                                <a:lnTo>
                                  <a:pt x="34" y="30"/>
                                </a:lnTo>
                                <a:lnTo>
                                  <a:pt x="14" y="0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Freeform 212"/>
                        <wps:cNvSpPr>
                          <a:spLocks/>
                        </wps:cNvSpPr>
                        <wps:spPr bwMode="auto">
                          <a:xfrm>
                            <a:off x="420" y="4001"/>
                            <a:ext cx="244" cy="435"/>
                          </a:xfrm>
                          <a:custGeom>
                            <a:avLst/>
                            <a:gdLst>
                              <a:gd name="T0" fmla="*/ 244 w 244"/>
                              <a:gd name="T1" fmla="*/ 215 h 435"/>
                              <a:gd name="T2" fmla="*/ 244 w 244"/>
                              <a:gd name="T3" fmla="*/ 215 h 435"/>
                              <a:gd name="T4" fmla="*/ 239 w 244"/>
                              <a:gd name="T5" fmla="*/ 135 h 435"/>
                              <a:gd name="T6" fmla="*/ 234 w 244"/>
                              <a:gd name="T7" fmla="*/ 95 h 435"/>
                              <a:gd name="T8" fmla="*/ 229 w 244"/>
                              <a:gd name="T9" fmla="*/ 65 h 435"/>
                              <a:gd name="T10" fmla="*/ 214 w 244"/>
                              <a:gd name="T11" fmla="*/ 40 h 435"/>
                              <a:gd name="T12" fmla="*/ 199 w 244"/>
                              <a:gd name="T13" fmla="*/ 20 h 435"/>
                              <a:gd name="T14" fmla="*/ 179 w 244"/>
                              <a:gd name="T15" fmla="*/ 5 h 435"/>
                              <a:gd name="T16" fmla="*/ 149 w 244"/>
                              <a:gd name="T17" fmla="*/ 0 h 435"/>
                              <a:gd name="T18" fmla="*/ 149 w 244"/>
                              <a:gd name="T19" fmla="*/ 0 h 435"/>
                              <a:gd name="T20" fmla="*/ 119 w 244"/>
                              <a:gd name="T21" fmla="*/ 5 h 435"/>
                              <a:gd name="T22" fmla="*/ 94 w 244"/>
                              <a:gd name="T23" fmla="*/ 15 h 435"/>
                              <a:gd name="T24" fmla="*/ 69 w 244"/>
                              <a:gd name="T25" fmla="*/ 35 h 435"/>
                              <a:gd name="T26" fmla="*/ 44 w 244"/>
                              <a:gd name="T27" fmla="*/ 60 h 435"/>
                              <a:gd name="T28" fmla="*/ 24 w 244"/>
                              <a:gd name="T29" fmla="*/ 95 h 435"/>
                              <a:gd name="T30" fmla="*/ 14 w 244"/>
                              <a:gd name="T31" fmla="*/ 130 h 435"/>
                              <a:gd name="T32" fmla="*/ 4 w 244"/>
                              <a:gd name="T33" fmla="*/ 175 h 435"/>
                              <a:gd name="T34" fmla="*/ 0 w 244"/>
                              <a:gd name="T35" fmla="*/ 215 h 435"/>
                              <a:gd name="T36" fmla="*/ 0 w 244"/>
                              <a:gd name="T37" fmla="*/ 215 h 435"/>
                              <a:gd name="T38" fmla="*/ 4 w 244"/>
                              <a:gd name="T39" fmla="*/ 260 h 435"/>
                              <a:gd name="T40" fmla="*/ 14 w 244"/>
                              <a:gd name="T41" fmla="*/ 300 h 435"/>
                              <a:gd name="T42" fmla="*/ 24 w 244"/>
                              <a:gd name="T43" fmla="*/ 340 h 435"/>
                              <a:gd name="T44" fmla="*/ 44 w 244"/>
                              <a:gd name="T45" fmla="*/ 370 h 435"/>
                              <a:gd name="T46" fmla="*/ 69 w 244"/>
                              <a:gd name="T47" fmla="*/ 395 h 435"/>
                              <a:gd name="T48" fmla="*/ 94 w 244"/>
                              <a:gd name="T49" fmla="*/ 415 h 435"/>
                              <a:gd name="T50" fmla="*/ 119 w 244"/>
                              <a:gd name="T51" fmla="*/ 430 h 435"/>
                              <a:gd name="T52" fmla="*/ 149 w 244"/>
                              <a:gd name="T53" fmla="*/ 435 h 435"/>
                              <a:gd name="T54" fmla="*/ 149 w 244"/>
                              <a:gd name="T55" fmla="*/ 435 h 435"/>
                              <a:gd name="T56" fmla="*/ 179 w 244"/>
                              <a:gd name="T57" fmla="*/ 430 h 435"/>
                              <a:gd name="T58" fmla="*/ 199 w 244"/>
                              <a:gd name="T59" fmla="*/ 420 h 435"/>
                              <a:gd name="T60" fmla="*/ 214 w 244"/>
                              <a:gd name="T61" fmla="*/ 400 h 435"/>
                              <a:gd name="T62" fmla="*/ 229 w 244"/>
                              <a:gd name="T63" fmla="*/ 370 h 435"/>
                              <a:gd name="T64" fmla="*/ 234 w 244"/>
                              <a:gd name="T65" fmla="*/ 340 h 435"/>
                              <a:gd name="T66" fmla="*/ 239 w 244"/>
                              <a:gd name="T67" fmla="*/ 300 h 435"/>
                              <a:gd name="T68" fmla="*/ 244 w 244"/>
                              <a:gd name="T69" fmla="*/ 215 h 435"/>
                              <a:gd name="T70" fmla="*/ 244 w 244"/>
                              <a:gd name="T71" fmla="*/ 215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244" y="215"/>
                                </a:moveTo>
                                <a:lnTo>
                                  <a:pt x="244" y="215"/>
                                </a:lnTo>
                                <a:lnTo>
                                  <a:pt x="239" y="135"/>
                                </a:lnTo>
                                <a:lnTo>
                                  <a:pt x="234" y="95"/>
                                </a:lnTo>
                                <a:lnTo>
                                  <a:pt x="229" y="65"/>
                                </a:lnTo>
                                <a:lnTo>
                                  <a:pt x="214" y="40"/>
                                </a:lnTo>
                                <a:lnTo>
                                  <a:pt x="199" y="20"/>
                                </a:lnTo>
                                <a:lnTo>
                                  <a:pt x="179" y="5"/>
                                </a:lnTo>
                                <a:lnTo>
                                  <a:pt x="149" y="0"/>
                                </a:lnTo>
                                <a:lnTo>
                                  <a:pt x="119" y="5"/>
                                </a:lnTo>
                                <a:lnTo>
                                  <a:pt x="94" y="15"/>
                                </a:lnTo>
                                <a:lnTo>
                                  <a:pt x="69" y="35"/>
                                </a:lnTo>
                                <a:lnTo>
                                  <a:pt x="44" y="60"/>
                                </a:lnTo>
                                <a:lnTo>
                                  <a:pt x="24" y="95"/>
                                </a:lnTo>
                                <a:lnTo>
                                  <a:pt x="14" y="130"/>
                                </a:lnTo>
                                <a:lnTo>
                                  <a:pt x="4" y="175"/>
                                </a:lnTo>
                                <a:lnTo>
                                  <a:pt x="0" y="215"/>
                                </a:lnTo>
                                <a:lnTo>
                                  <a:pt x="4" y="260"/>
                                </a:lnTo>
                                <a:lnTo>
                                  <a:pt x="14" y="300"/>
                                </a:lnTo>
                                <a:lnTo>
                                  <a:pt x="24" y="340"/>
                                </a:lnTo>
                                <a:lnTo>
                                  <a:pt x="44" y="370"/>
                                </a:lnTo>
                                <a:lnTo>
                                  <a:pt x="69" y="395"/>
                                </a:lnTo>
                                <a:lnTo>
                                  <a:pt x="94" y="415"/>
                                </a:lnTo>
                                <a:lnTo>
                                  <a:pt x="119" y="430"/>
                                </a:lnTo>
                                <a:lnTo>
                                  <a:pt x="149" y="435"/>
                                </a:lnTo>
                                <a:lnTo>
                                  <a:pt x="179" y="430"/>
                                </a:lnTo>
                                <a:lnTo>
                                  <a:pt x="199" y="420"/>
                                </a:lnTo>
                                <a:lnTo>
                                  <a:pt x="214" y="400"/>
                                </a:lnTo>
                                <a:lnTo>
                                  <a:pt x="229" y="370"/>
                                </a:lnTo>
                                <a:lnTo>
                                  <a:pt x="234" y="340"/>
                                </a:lnTo>
                                <a:lnTo>
                                  <a:pt x="239" y="300"/>
                                </a:lnTo>
                                <a:lnTo>
                                  <a:pt x="244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" name="Freeform 213"/>
                        <wps:cNvSpPr>
                          <a:spLocks/>
                        </wps:cNvSpPr>
                        <wps:spPr bwMode="auto">
                          <a:xfrm>
                            <a:off x="469" y="4071"/>
                            <a:ext cx="195" cy="295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45 h 295"/>
                              <a:gd name="T2" fmla="*/ 195 w 195"/>
                              <a:gd name="T3" fmla="*/ 145 h 295"/>
                              <a:gd name="T4" fmla="*/ 195 w 195"/>
                              <a:gd name="T5" fmla="*/ 115 h 295"/>
                              <a:gd name="T6" fmla="*/ 190 w 195"/>
                              <a:gd name="T7" fmla="*/ 90 h 295"/>
                              <a:gd name="T8" fmla="*/ 180 w 195"/>
                              <a:gd name="T9" fmla="*/ 65 h 295"/>
                              <a:gd name="T10" fmla="*/ 170 w 195"/>
                              <a:gd name="T11" fmla="*/ 45 h 295"/>
                              <a:gd name="T12" fmla="*/ 155 w 195"/>
                              <a:gd name="T13" fmla="*/ 25 h 295"/>
                              <a:gd name="T14" fmla="*/ 140 w 195"/>
                              <a:gd name="T15" fmla="*/ 10 h 295"/>
                              <a:gd name="T16" fmla="*/ 120 w 195"/>
                              <a:gd name="T17" fmla="*/ 0 h 295"/>
                              <a:gd name="T18" fmla="*/ 100 w 195"/>
                              <a:gd name="T19" fmla="*/ 0 h 295"/>
                              <a:gd name="T20" fmla="*/ 100 w 195"/>
                              <a:gd name="T21" fmla="*/ 0 h 295"/>
                              <a:gd name="T22" fmla="*/ 80 w 195"/>
                              <a:gd name="T23" fmla="*/ 0 h 295"/>
                              <a:gd name="T24" fmla="*/ 60 w 195"/>
                              <a:gd name="T25" fmla="*/ 10 h 295"/>
                              <a:gd name="T26" fmla="*/ 45 w 195"/>
                              <a:gd name="T27" fmla="*/ 20 h 295"/>
                              <a:gd name="T28" fmla="*/ 30 w 195"/>
                              <a:gd name="T29" fmla="*/ 40 h 295"/>
                              <a:gd name="T30" fmla="*/ 15 w 195"/>
                              <a:gd name="T31" fmla="*/ 65 h 295"/>
                              <a:gd name="T32" fmla="*/ 5 w 195"/>
                              <a:gd name="T33" fmla="*/ 90 h 295"/>
                              <a:gd name="T34" fmla="*/ 0 w 195"/>
                              <a:gd name="T35" fmla="*/ 115 h 295"/>
                              <a:gd name="T36" fmla="*/ 0 w 195"/>
                              <a:gd name="T37" fmla="*/ 145 h 295"/>
                              <a:gd name="T38" fmla="*/ 0 w 195"/>
                              <a:gd name="T39" fmla="*/ 145 h 295"/>
                              <a:gd name="T40" fmla="*/ 0 w 195"/>
                              <a:gd name="T41" fmla="*/ 175 h 295"/>
                              <a:gd name="T42" fmla="*/ 5 w 195"/>
                              <a:gd name="T43" fmla="*/ 205 h 295"/>
                              <a:gd name="T44" fmla="*/ 15 w 195"/>
                              <a:gd name="T45" fmla="*/ 230 h 295"/>
                              <a:gd name="T46" fmla="*/ 30 w 195"/>
                              <a:gd name="T47" fmla="*/ 250 h 295"/>
                              <a:gd name="T48" fmla="*/ 45 w 195"/>
                              <a:gd name="T49" fmla="*/ 270 h 295"/>
                              <a:gd name="T50" fmla="*/ 60 w 195"/>
                              <a:gd name="T51" fmla="*/ 285 h 295"/>
                              <a:gd name="T52" fmla="*/ 80 w 195"/>
                              <a:gd name="T53" fmla="*/ 295 h 295"/>
                              <a:gd name="T54" fmla="*/ 100 w 195"/>
                              <a:gd name="T55" fmla="*/ 295 h 295"/>
                              <a:gd name="T56" fmla="*/ 100 w 195"/>
                              <a:gd name="T57" fmla="*/ 295 h 295"/>
                              <a:gd name="T58" fmla="*/ 120 w 195"/>
                              <a:gd name="T59" fmla="*/ 295 h 295"/>
                              <a:gd name="T60" fmla="*/ 140 w 195"/>
                              <a:gd name="T61" fmla="*/ 285 h 295"/>
                              <a:gd name="T62" fmla="*/ 155 w 195"/>
                              <a:gd name="T63" fmla="*/ 270 h 295"/>
                              <a:gd name="T64" fmla="*/ 170 w 195"/>
                              <a:gd name="T65" fmla="*/ 255 h 295"/>
                              <a:gd name="T66" fmla="*/ 180 w 195"/>
                              <a:gd name="T67" fmla="*/ 230 h 295"/>
                              <a:gd name="T68" fmla="*/ 190 w 195"/>
                              <a:gd name="T69" fmla="*/ 205 h 295"/>
                              <a:gd name="T70" fmla="*/ 195 w 195"/>
                              <a:gd name="T71" fmla="*/ 175 h 295"/>
                              <a:gd name="T72" fmla="*/ 195 w 195"/>
                              <a:gd name="T73" fmla="*/ 145 h 295"/>
                              <a:gd name="T74" fmla="*/ 195 w 195"/>
                              <a:gd name="T75" fmla="*/ 145 h 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5" h="295">
                                <a:moveTo>
                                  <a:pt x="195" y="145"/>
                                </a:moveTo>
                                <a:lnTo>
                                  <a:pt x="195" y="145"/>
                                </a:lnTo>
                                <a:lnTo>
                                  <a:pt x="195" y="115"/>
                                </a:lnTo>
                                <a:lnTo>
                                  <a:pt x="190" y="90"/>
                                </a:lnTo>
                                <a:lnTo>
                                  <a:pt x="180" y="65"/>
                                </a:lnTo>
                                <a:lnTo>
                                  <a:pt x="170" y="45"/>
                                </a:lnTo>
                                <a:lnTo>
                                  <a:pt x="155" y="25"/>
                                </a:lnTo>
                                <a:lnTo>
                                  <a:pt x="140" y="10"/>
                                </a:lnTo>
                                <a:lnTo>
                                  <a:pt x="120" y="0"/>
                                </a:lnTo>
                                <a:lnTo>
                                  <a:pt x="100" y="0"/>
                                </a:lnTo>
                                <a:lnTo>
                                  <a:pt x="80" y="0"/>
                                </a:lnTo>
                                <a:lnTo>
                                  <a:pt x="60" y="10"/>
                                </a:lnTo>
                                <a:lnTo>
                                  <a:pt x="45" y="20"/>
                                </a:lnTo>
                                <a:lnTo>
                                  <a:pt x="30" y="40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15"/>
                                </a:lnTo>
                                <a:lnTo>
                                  <a:pt x="0" y="145"/>
                                </a:lnTo>
                                <a:lnTo>
                                  <a:pt x="0" y="175"/>
                                </a:lnTo>
                                <a:lnTo>
                                  <a:pt x="5" y="205"/>
                                </a:lnTo>
                                <a:lnTo>
                                  <a:pt x="15" y="230"/>
                                </a:lnTo>
                                <a:lnTo>
                                  <a:pt x="30" y="250"/>
                                </a:lnTo>
                                <a:lnTo>
                                  <a:pt x="45" y="270"/>
                                </a:lnTo>
                                <a:lnTo>
                                  <a:pt x="60" y="285"/>
                                </a:lnTo>
                                <a:lnTo>
                                  <a:pt x="80" y="295"/>
                                </a:lnTo>
                                <a:lnTo>
                                  <a:pt x="100" y="295"/>
                                </a:lnTo>
                                <a:lnTo>
                                  <a:pt x="120" y="295"/>
                                </a:lnTo>
                                <a:lnTo>
                                  <a:pt x="140" y="285"/>
                                </a:lnTo>
                                <a:lnTo>
                                  <a:pt x="155" y="270"/>
                                </a:lnTo>
                                <a:lnTo>
                                  <a:pt x="170" y="255"/>
                                </a:lnTo>
                                <a:lnTo>
                                  <a:pt x="180" y="230"/>
                                </a:lnTo>
                                <a:lnTo>
                                  <a:pt x="190" y="205"/>
                                </a:lnTo>
                                <a:lnTo>
                                  <a:pt x="195" y="175"/>
                                </a:lnTo>
                                <a:lnTo>
                                  <a:pt x="195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" name="Freeform 214"/>
                        <wps:cNvSpPr>
                          <a:spLocks/>
                        </wps:cNvSpPr>
                        <wps:spPr bwMode="auto">
                          <a:xfrm>
                            <a:off x="499" y="4116"/>
                            <a:ext cx="165" cy="205"/>
                          </a:xfrm>
                          <a:custGeom>
                            <a:avLst/>
                            <a:gdLst>
                              <a:gd name="T0" fmla="*/ 165 w 165"/>
                              <a:gd name="T1" fmla="*/ 100 h 205"/>
                              <a:gd name="T2" fmla="*/ 165 w 165"/>
                              <a:gd name="T3" fmla="*/ 100 h 205"/>
                              <a:gd name="T4" fmla="*/ 160 w 165"/>
                              <a:gd name="T5" fmla="*/ 80 h 205"/>
                              <a:gd name="T6" fmla="*/ 155 w 165"/>
                              <a:gd name="T7" fmla="*/ 60 h 205"/>
                              <a:gd name="T8" fmla="*/ 145 w 165"/>
                              <a:gd name="T9" fmla="*/ 45 h 205"/>
                              <a:gd name="T10" fmla="*/ 135 w 165"/>
                              <a:gd name="T11" fmla="*/ 30 h 205"/>
                              <a:gd name="T12" fmla="*/ 120 w 165"/>
                              <a:gd name="T13" fmla="*/ 15 h 205"/>
                              <a:gd name="T14" fmla="*/ 100 w 165"/>
                              <a:gd name="T15" fmla="*/ 5 h 205"/>
                              <a:gd name="T16" fmla="*/ 85 w 165"/>
                              <a:gd name="T17" fmla="*/ 0 h 205"/>
                              <a:gd name="T18" fmla="*/ 70 w 165"/>
                              <a:gd name="T19" fmla="*/ 0 h 205"/>
                              <a:gd name="T20" fmla="*/ 70 w 165"/>
                              <a:gd name="T21" fmla="*/ 0 h 205"/>
                              <a:gd name="T22" fmla="*/ 55 w 165"/>
                              <a:gd name="T23" fmla="*/ 0 h 205"/>
                              <a:gd name="T24" fmla="*/ 45 w 165"/>
                              <a:gd name="T25" fmla="*/ 5 h 205"/>
                              <a:gd name="T26" fmla="*/ 30 w 165"/>
                              <a:gd name="T27" fmla="*/ 15 h 205"/>
                              <a:gd name="T28" fmla="*/ 20 w 165"/>
                              <a:gd name="T29" fmla="*/ 25 h 205"/>
                              <a:gd name="T30" fmla="*/ 5 w 165"/>
                              <a:gd name="T31" fmla="*/ 60 h 205"/>
                              <a:gd name="T32" fmla="*/ 0 w 165"/>
                              <a:gd name="T33" fmla="*/ 100 h 205"/>
                              <a:gd name="T34" fmla="*/ 0 w 165"/>
                              <a:gd name="T35" fmla="*/ 100 h 205"/>
                              <a:gd name="T36" fmla="*/ 5 w 165"/>
                              <a:gd name="T37" fmla="*/ 145 h 205"/>
                              <a:gd name="T38" fmla="*/ 20 w 165"/>
                              <a:gd name="T39" fmla="*/ 175 h 205"/>
                              <a:gd name="T40" fmla="*/ 30 w 165"/>
                              <a:gd name="T41" fmla="*/ 190 h 205"/>
                              <a:gd name="T42" fmla="*/ 45 w 165"/>
                              <a:gd name="T43" fmla="*/ 200 h 205"/>
                              <a:gd name="T44" fmla="*/ 55 w 165"/>
                              <a:gd name="T45" fmla="*/ 205 h 205"/>
                              <a:gd name="T46" fmla="*/ 70 w 165"/>
                              <a:gd name="T47" fmla="*/ 205 h 205"/>
                              <a:gd name="T48" fmla="*/ 70 w 165"/>
                              <a:gd name="T49" fmla="*/ 205 h 205"/>
                              <a:gd name="T50" fmla="*/ 85 w 165"/>
                              <a:gd name="T51" fmla="*/ 205 h 205"/>
                              <a:gd name="T52" fmla="*/ 100 w 165"/>
                              <a:gd name="T53" fmla="*/ 200 h 205"/>
                              <a:gd name="T54" fmla="*/ 120 w 165"/>
                              <a:gd name="T55" fmla="*/ 190 h 205"/>
                              <a:gd name="T56" fmla="*/ 135 w 165"/>
                              <a:gd name="T57" fmla="*/ 175 h 205"/>
                              <a:gd name="T58" fmla="*/ 145 w 165"/>
                              <a:gd name="T59" fmla="*/ 160 h 205"/>
                              <a:gd name="T60" fmla="*/ 155 w 165"/>
                              <a:gd name="T61" fmla="*/ 145 h 205"/>
                              <a:gd name="T62" fmla="*/ 160 w 165"/>
                              <a:gd name="T63" fmla="*/ 125 h 205"/>
                              <a:gd name="T64" fmla="*/ 165 w 165"/>
                              <a:gd name="T65" fmla="*/ 100 h 205"/>
                              <a:gd name="T66" fmla="*/ 165 w 165"/>
                              <a:gd name="T67" fmla="*/ 10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5" h="205">
                                <a:moveTo>
                                  <a:pt x="165" y="100"/>
                                </a:moveTo>
                                <a:lnTo>
                                  <a:pt x="165" y="100"/>
                                </a:lnTo>
                                <a:lnTo>
                                  <a:pt x="160" y="80"/>
                                </a:lnTo>
                                <a:lnTo>
                                  <a:pt x="155" y="60"/>
                                </a:lnTo>
                                <a:lnTo>
                                  <a:pt x="145" y="45"/>
                                </a:lnTo>
                                <a:lnTo>
                                  <a:pt x="135" y="30"/>
                                </a:lnTo>
                                <a:lnTo>
                                  <a:pt x="120" y="15"/>
                                </a:lnTo>
                                <a:lnTo>
                                  <a:pt x="100" y="5"/>
                                </a:lnTo>
                                <a:lnTo>
                                  <a:pt x="85" y="0"/>
                                </a:lnTo>
                                <a:lnTo>
                                  <a:pt x="70" y="0"/>
                                </a:lnTo>
                                <a:lnTo>
                                  <a:pt x="55" y="0"/>
                                </a:lnTo>
                                <a:lnTo>
                                  <a:pt x="45" y="5"/>
                                </a:lnTo>
                                <a:lnTo>
                                  <a:pt x="30" y="15"/>
                                </a:lnTo>
                                <a:lnTo>
                                  <a:pt x="20" y="25"/>
                                </a:lnTo>
                                <a:lnTo>
                                  <a:pt x="5" y="60"/>
                                </a:lnTo>
                                <a:lnTo>
                                  <a:pt x="0" y="100"/>
                                </a:lnTo>
                                <a:lnTo>
                                  <a:pt x="5" y="145"/>
                                </a:lnTo>
                                <a:lnTo>
                                  <a:pt x="20" y="175"/>
                                </a:lnTo>
                                <a:lnTo>
                                  <a:pt x="30" y="190"/>
                                </a:lnTo>
                                <a:lnTo>
                                  <a:pt x="45" y="200"/>
                                </a:lnTo>
                                <a:lnTo>
                                  <a:pt x="55" y="205"/>
                                </a:lnTo>
                                <a:lnTo>
                                  <a:pt x="70" y="205"/>
                                </a:lnTo>
                                <a:lnTo>
                                  <a:pt x="85" y="205"/>
                                </a:lnTo>
                                <a:lnTo>
                                  <a:pt x="100" y="200"/>
                                </a:lnTo>
                                <a:lnTo>
                                  <a:pt x="120" y="190"/>
                                </a:lnTo>
                                <a:lnTo>
                                  <a:pt x="135" y="175"/>
                                </a:lnTo>
                                <a:lnTo>
                                  <a:pt x="145" y="160"/>
                                </a:lnTo>
                                <a:lnTo>
                                  <a:pt x="155" y="145"/>
                                </a:lnTo>
                                <a:lnTo>
                                  <a:pt x="160" y="125"/>
                                </a:lnTo>
                                <a:lnTo>
                                  <a:pt x="165" y="1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" name="Freeform 215"/>
                        <wps:cNvSpPr>
                          <a:spLocks/>
                        </wps:cNvSpPr>
                        <wps:spPr bwMode="auto">
                          <a:xfrm>
                            <a:off x="519" y="4146"/>
                            <a:ext cx="145" cy="145"/>
                          </a:xfrm>
                          <a:custGeom>
                            <a:avLst/>
                            <a:gdLst>
                              <a:gd name="T0" fmla="*/ 145 w 145"/>
                              <a:gd name="T1" fmla="*/ 70 h 145"/>
                              <a:gd name="T2" fmla="*/ 145 w 145"/>
                              <a:gd name="T3" fmla="*/ 70 h 145"/>
                              <a:gd name="T4" fmla="*/ 140 w 145"/>
                              <a:gd name="T5" fmla="*/ 55 h 145"/>
                              <a:gd name="T6" fmla="*/ 135 w 145"/>
                              <a:gd name="T7" fmla="*/ 45 h 145"/>
                              <a:gd name="T8" fmla="*/ 120 w 145"/>
                              <a:gd name="T9" fmla="*/ 30 h 145"/>
                              <a:gd name="T10" fmla="*/ 110 w 145"/>
                              <a:gd name="T11" fmla="*/ 20 h 145"/>
                              <a:gd name="T12" fmla="*/ 75 w 145"/>
                              <a:gd name="T13" fmla="*/ 5 h 145"/>
                              <a:gd name="T14" fmla="*/ 50 w 145"/>
                              <a:gd name="T15" fmla="*/ 0 h 145"/>
                              <a:gd name="T16" fmla="*/ 50 w 145"/>
                              <a:gd name="T17" fmla="*/ 0 h 145"/>
                              <a:gd name="T18" fmla="*/ 40 w 145"/>
                              <a:gd name="T19" fmla="*/ 0 h 145"/>
                              <a:gd name="T20" fmla="*/ 30 w 145"/>
                              <a:gd name="T21" fmla="*/ 5 h 145"/>
                              <a:gd name="T22" fmla="*/ 15 w 145"/>
                              <a:gd name="T23" fmla="*/ 20 h 145"/>
                              <a:gd name="T24" fmla="*/ 5 w 145"/>
                              <a:gd name="T25" fmla="*/ 45 h 145"/>
                              <a:gd name="T26" fmla="*/ 0 w 145"/>
                              <a:gd name="T27" fmla="*/ 70 h 145"/>
                              <a:gd name="T28" fmla="*/ 0 w 145"/>
                              <a:gd name="T29" fmla="*/ 70 h 145"/>
                              <a:gd name="T30" fmla="*/ 5 w 145"/>
                              <a:gd name="T31" fmla="*/ 100 h 145"/>
                              <a:gd name="T32" fmla="*/ 15 w 145"/>
                              <a:gd name="T33" fmla="*/ 125 h 145"/>
                              <a:gd name="T34" fmla="*/ 30 w 145"/>
                              <a:gd name="T35" fmla="*/ 140 h 145"/>
                              <a:gd name="T36" fmla="*/ 50 w 145"/>
                              <a:gd name="T37" fmla="*/ 145 h 145"/>
                              <a:gd name="T38" fmla="*/ 50 w 145"/>
                              <a:gd name="T39" fmla="*/ 145 h 145"/>
                              <a:gd name="T40" fmla="*/ 75 w 145"/>
                              <a:gd name="T41" fmla="*/ 140 h 145"/>
                              <a:gd name="T42" fmla="*/ 105 w 145"/>
                              <a:gd name="T43" fmla="*/ 125 h 145"/>
                              <a:gd name="T44" fmla="*/ 120 w 145"/>
                              <a:gd name="T45" fmla="*/ 115 h 145"/>
                              <a:gd name="T46" fmla="*/ 135 w 145"/>
                              <a:gd name="T47" fmla="*/ 105 h 145"/>
                              <a:gd name="T48" fmla="*/ 140 w 145"/>
                              <a:gd name="T49" fmla="*/ 90 h 145"/>
                              <a:gd name="T50" fmla="*/ 145 w 145"/>
                              <a:gd name="T51" fmla="*/ 70 h 145"/>
                              <a:gd name="T52" fmla="*/ 145 w 145"/>
                              <a:gd name="T53" fmla="*/ 7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145" y="70"/>
                                </a:moveTo>
                                <a:lnTo>
                                  <a:pt x="145" y="70"/>
                                </a:lnTo>
                                <a:lnTo>
                                  <a:pt x="140" y="55"/>
                                </a:lnTo>
                                <a:lnTo>
                                  <a:pt x="135" y="45"/>
                                </a:lnTo>
                                <a:lnTo>
                                  <a:pt x="120" y="30"/>
                                </a:lnTo>
                                <a:lnTo>
                                  <a:pt x="110" y="20"/>
                                </a:lnTo>
                                <a:lnTo>
                                  <a:pt x="75" y="5"/>
                                </a:lnTo>
                                <a:lnTo>
                                  <a:pt x="50" y="0"/>
                                </a:lnTo>
                                <a:lnTo>
                                  <a:pt x="40" y="0"/>
                                </a:lnTo>
                                <a:lnTo>
                                  <a:pt x="30" y="5"/>
                                </a:lnTo>
                                <a:lnTo>
                                  <a:pt x="15" y="20"/>
                                </a:lnTo>
                                <a:lnTo>
                                  <a:pt x="5" y="45"/>
                                </a:lnTo>
                                <a:lnTo>
                                  <a:pt x="0" y="70"/>
                                </a:lnTo>
                                <a:lnTo>
                                  <a:pt x="5" y="100"/>
                                </a:lnTo>
                                <a:lnTo>
                                  <a:pt x="15" y="125"/>
                                </a:lnTo>
                                <a:lnTo>
                                  <a:pt x="30" y="140"/>
                                </a:lnTo>
                                <a:lnTo>
                                  <a:pt x="50" y="145"/>
                                </a:lnTo>
                                <a:lnTo>
                                  <a:pt x="75" y="140"/>
                                </a:lnTo>
                                <a:lnTo>
                                  <a:pt x="105" y="125"/>
                                </a:lnTo>
                                <a:lnTo>
                                  <a:pt x="120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40" y="90"/>
                                </a:lnTo>
                                <a:lnTo>
                                  <a:pt x="145" y="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" name="Freeform 216"/>
                        <wps:cNvSpPr>
                          <a:spLocks/>
                        </wps:cNvSpPr>
                        <wps:spPr bwMode="auto">
                          <a:xfrm>
                            <a:off x="664" y="3966"/>
                            <a:ext cx="20" cy="510"/>
                          </a:xfrm>
                          <a:custGeom>
                            <a:avLst/>
                            <a:gdLst>
                              <a:gd name="T0" fmla="*/ 0 w 20"/>
                              <a:gd name="T1" fmla="*/ 510 h 510"/>
                              <a:gd name="T2" fmla="*/ 0 w 20"/>
                              <a:gd name="T3" fmla="*/ 510 h 510"/>
                              <a:gd name="T4" fmla="*/ 10 w 20"/>
                              <a:gd name="T5" fmla="*/ 485 h 510"/>
                              <a:gd name="T6" fmla="*/ 20 w 20"/>
                              <a:gd name="T7" fmla="*/ 440 h 510"/>
                              <a:gd name="T8" fmla="*/ 20 w 20"/>
                              <a:gd name="T9" fmla="*/ 405 h 510"/>
                              <a:gd name="T10" fmla="*/ 20 w 20"/>
                              <a:gd name="T11" fmla="*/ 365 h 510"/>
                              <a:gd name="T12" fmla="*/ 10 w 20"/>
                              <a:gd name="T13" fmla="*/ 315 h 510"/>
                              <a:gd name="T14" fmla="*/ 0 w 20"/>
                              <a:gd name="T15" fmla="*/ 255 h 510"/>
                              <a:gd name="T16" fmla="*/ 0 w 20"/>
                              <a:gd name="T17" fmla="*/ 255 h 510"/>
                              <a:gd name="T18" fmla="*/ 0 w 20"/>
                              <a:gd name="T19" fmla="*/ 255 h 510"/>
                              <a:gd name="T20" fmla="*/ 10 w 20"/>
                              <a:gd name="T21" fmla="*/ 190 h 510"/>
                              <a:gd name="T22" fmla="*/ 15 w 20"/>
                              <a:gd name="T23" fmla="*/ 140 h 510"/>
                              <a:gd name="T24" fmla="*/ 20 w 20"/>
                              <a:gd name="T25" fmla="*/ 100 h 510"/>
                              <a:gd name="T26" fmla="*/ 20 w 20"/>
                              <a:gd name="T27" fmla="*/ 65 h 510"/>
                              <a:gd name="T28" fmla="*/ 10 w 20"/>
                              <a:gd name="T29" fmla="*/ 20 h 510"/>
                              <a:gd name="T30" fmla="*/ 0 w 20"/>
                              <a:gd name="T3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0" y="485"/>
                                </a:lnTo>
                                <a:lnTo>
                                  <a:pt x="20" y="440"/>
                                </a:lnTo>
                                <a:lnTo>
                                  <a:pt x="20" y="405"/>
                                </a:lnTo>
                                <a:lnTo>
                                  <a:pt x="20" y="365"/>
                                </a:lnTo>
                                <a:lnTo>
                                  <a:pt x="10" y="315"/>
                                </a:lnTo>
                                <a:lnTo>
                                  <a:pt x="0" y="255"/>
                                </a:lnTo>
                                <a:lnTo>
                                  <a:pt x="10" y="190"/>
                                </a:lnTo>
                                <a:lnTo>
                                  <a:pt x="15" y="140"/>
                                </a:lnTo>
                                <a:lnTo>
                                  <a:pt x="20" y="100"/>
                                </a:lnTo>
                                <a:lnTo>
                                  <a:pt x="20" y="65"/>
                                </a:lnTo>
                                <a:lnTo>
                                  <a:pt x="10" y="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Freeform 217"/>
                        <wps:cNvSpPr>
                          <a:spLocks/>
                        </wps:cNvSpPr>
                        <wps:spPr bwMode="auto">
                          <a:xfrm>
                            <a:off x="664" y="3966"/>
                            <a:ext cx="45" cy="510"/>
                          </a:xfrm>
                          <a:custGeom>
                            <a:avLst/>
                            <a:gdLst>
                              <a:gd name="T0" fmla="*/ 0 w 45"/>
                              <a:gd name="T1" fmla="*/ 510 h 510"/>
                              <a:gd name="T2" fmla="*/ 0 w 45"/>
                              <a:gd name="T3" fmla="*/ 510 h 510"/>
                              <a:gd name="T4" fmla="*/ 15 w 45"/>
                              <a:gd name="T5" fmla="*/ 470 h 510"/>
                              <a:gd name="T6" fmla="*/ 25 w 45"/>
                              <a:gd name="T7" fmla="*/ 420 h 510"/>
                              <a:gd name="T8" fmla="*/ 35 w 45"/>
                              <a:gd name="T9" fmla="*/ 355 h 510"/>
                              <a:gd name="T10" fmla="*/ 45 w 45"/>
                              <a:gd name="T11" fmla="*/ 280 h 510"/>
                              <a:gd name="T12" fmla="*/ 40 w 45"/>
                              <a:gd name="T13" fmla="*/ 195 h 510"/>
                              <a:gd name="T14" fmla="*/ 35 w 45"/>
                              <a:gd name="T15" fmla="*/ 145 h 510"/>
                              <a:gd name="T16" fmla="*/ 30 w 45"/>
                              <a:gd name="T17" fmla="*/ 100 h 510"/>
                              <a:gd name="T18" fmla="*/ 15 w 45"/>
                              <a:gd name="T19" fmla="*/ 50 h 510"/>
                              <a:gd name="T20" fmla="*/ 0 w 45"/>
                              <a:gd name="T2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5" y="470"/>
                                </a:lnTo>
                                <a:lnTo>
                                  <a:pt x="25" y="420"/>
                                </a:lnTo>
                                <a:lnTo>
                                  <a:pt x="35" y="355"/>
                                </a:lnTo>
                                <a:lnTo>
                                  <a:pt x="45" y="280"/>
                                </a:lnTo>
                                <a:lnTo>
                                  <a:pt x="40" y="195"/>
                                </a:lnTo>
                                <a:lnTo>
                                  <a:pt x="35" y="145"/>
                                </a:lnTo>
                                <a:lnTo>
                                  <a:pt x="30" y="100"/>
                                </a:lnTo>
                                <a:lnTo>
                                  <a:pt x="15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" name="Line 218"/>
                        <wps:cNvCnPr/>
                        <wps:spPr bwMode="auto">
                          <a:xfrm flipV="1">
                            <a:off x="759" y="3961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2" name="Line 219"/>
                        <wps:cNvCnPr/>
                        <wps:spPr bwMode="auto">
                          <a:xfrm flipV="1">
                            <a:off x="789" y="3961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3" name="Freeform 220"/>
                        <wps:cNvSpPr>
                          <a:spLocks/>
                        </wps:cNvSpPr>
                        <wps:spPr bwMode="auto">
                          <a:xfrm>
                            <a:off x="415" y="3436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10 h 50"/>
                              <a:gd name="T2" fmla="*/ 249 w 249"/>
                              <a:gd name="T3" fmla="*/ 10 h 50"/>
                              <a:gd name="T4" fmla="*/ 239 w 249"/>
                              <a:gd name="T5" fmla="*/ 25 h 50"/>
                              <a:gd name="T6" fmla="*/ 224 w 249"/>
                              <a:gd name="T7" fmla="*/ 35 h 50"/>
                              <a:gd name="T8" fmla="*/ 199 w 249"/>
                              <a:gd name="T9" fmla="*/ 45 h 50"/>
                              <a:gd name="T10" fmla="*/ 169 w 249"/>
                              <a:gd name="T11" fmla="*/ 50 h 50"/>
                              <a:gd name="T12" fmla="*/ 139 w 249"/>
                              <a:gd name="T13" fmla="*/ 45 h 50"/>
                              <a:gd name="T14" fmla="*/ 114 w 249"/>
                              <a:gd name="T15" fmla="*/ 35 h 50"/>
                              <a:gd name="T16" fmla="*/ 94 w 249"/>
                              <a:gd name="T17" fmla="*/ 25 h 50"/>
                              <a:gd name="T18" fmla="*/ 64 w 249"/>
                              <a:gd name="T19" fmla="*/ 5 h 50"/>
                              <a:gd name="T20" fmla="*/ 64 w 249"/>
                              <a:gd name="T21" fmla="*/ 5 h 50"/>
                              <a:gd name="T22" fmla="*/ 59 w 249"/>
                              <a:gd name="T23" fmla="*/ 0 h 50"/>
                              <a:gd name="T24" fmla="*/ 49 w 249"/>
                              <a:gd name="T25" fmla="*/ 5 h 50"/>
                              <a:gd name="T26" fmla="*/ 34 w 249"/>
                              <a:gd name="T27" fmla="*/ 20 h 50"/>
                              <a:gd name="T28" fmla="*/ 14 w 249"/>
                              <a:gd name="T29" fmla="*/ 50 h 50"/>
                              <a:gd name="T30" fmla="*/ 0 w 249"/>
                              <a:gd name="T31" fmla="*/ 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10"/>
                                </a:moveTo>
                                <a:lnTo>
                                  <a:pt x="249" y="10"/>
                                </a:lnTo>
                                <a:lnTo>
                                  <a:pt x="239" y="25"/>
                                </a:lnTo>
                                <a:lnTo>
                                  <a:pt x="224" y="35"/>
                                </a:lnTo>
                                <a:lnTo>
                                  <a:pt x="199" y="45"/>
                                </a:lnTo>
                                <a:lnTo>
                                  <a:pt x="169" y="50"/>
                                </a:lnTo>
                                <a:lnTo>
                                  <a:pt x="139" y="45"/>
                                </a:lnTo>
                                <a:lnTo>
                                  <a:pt x="114" y="35"/>
                                </a:lnTo>
                                <a:lnTo>
                                  <a:pt x="94" y="25"/>
                                </a:lnTo>
                                <a:lnTo>
                                  <a:pt x="64" y="5"/>
                                </a:lnTo>
                                <a:lnTo>
                                  <a:pt x="59" y="0"/>
                                </a:lnTo>
                                <a:lnTo>
                                  <a:pt x="49" y="5"/>
                                </a:lnTo>
                                <a:lnTo>
                                  <a:pt x="34" y="20"/>
                                </a:lnTo>
                                <a:lnTo>
                                  <a:pt x="14" y="50"/>
                                </a:lnTo>
                                <a:lnTo>
                                  <a:pt x="0" y="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" name="Freeform 221"/>
                        <wps:cNvSpPr>
                          <a:spLocks/>
                        </wps:cNvSpPr>
                        <wps:spPr bwMode="auto">
                          <a:xfrm>
                            <a:off x="415" y="3911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45 h 50"/>
                              <a:gd name="T2" fmla="*/ 249 w 249"/>
                              <a:gd name="T3" fmla="*/ 45 h 50"/>
                              <a:gd name="T4" fmla="*/ 224 w 249"/>
                              <a:gd name="T5" fmla="*/ 25 h 50"/>
                              <a:gd name="T6" fmla="*/ 199 w 249"/>
                              <a:gd name="T7" fmla="*/ 10 h 50"/>
                              <a:gd name="T8" fmla="*/ 169 w 249"/>
                              <a:gd name="T9" fmla="*/ 5 h 50"/>
                              <a:gd name="T10" fmla="*/ 139 w 249"/>
                              <a:gd name="T11" fmla="*/ 10 h 50"/>
                              <a:gd name="T12" fmla="*/ 114 w 249"/>
                              <a:gd name="T13" fmla="*/ 15 h 50"/>
                              <a:gd name="T14" fmla="*/ 94 w 249"/>
                              <a:gd name="T15" fmla="*/ 25 h 50"/>
                              <a:gd name="T16" fmla="*/ 64 w 249"/>
                              <a:gd name="T17" fmla="*/ 45 h 50"/>
                              <a:gd name="T18" fmla="*/ 64 w 249"/>
                              <a:gd name="T19" fmla="*/ 45 h 50"/>
                              <a:gd name="T20" fmla="*/ 59 w 249"/>
                              <a:gd name="T21" fmla="*/ 50 h 50"/>
                              <a:gd name="T22" fmla="*/ 54 w 249"/>
                              <a:gd name="T23" fmla="*/ 45 h 50"/>
                              <a:gd name="T24" fmla="*/ 34 w 249"/>
                              <a:gd name="T25" fmla="*/ 30 h 50"/>
                              <a:gd name="T26" fmla="*/ 14 w 249"/>
                              <a:gd name="T27" fmla="*/ 0 h 50"/>
                              <a:gd name="T28" fmla="*/ 0 w 249"/>
                              <a:gd name="T29" fmla="*/ 5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45"/>
                                </a:moveTo>
                                <a:lnTo>
                                  <a:pt x="249" y="45"/>
                                </a:lnTo>
                                <a:lnTo>
                                  <a:pt x="224" y="25"/>
                                </a:lnTo>
                                <a:lnTo>
                                  <a:pt x="199" y="10"/>
                                </a:lnTo>
                                <a:lnTo>
                                  <a:pt x="169" y="5"/>
                                </a:lnTo>
                                <a:lnTo>
                                  <a:pt x="139" y="10"/>
                                </a:lnTo>
                                <a:lnTo>
                                  <a:pt x="114" y="15"/>
                                </a:lnTo>
                                <a:lnTo>
                                  <a:pt x="94" y="25"/>
                                </a:lnTo>
                                <a:lnTo>
                                  <a:pt x="64" y="45"/>
                                </a:lnTo>
                                <a:lnTo>
                                  <a:pt x="59" y="50"/>
                                </a:lnTo>
                                <a:lnTo>
                                  <a:pt x="54" y="45"/>
                                </a:lnTo>
                                <a:lnTo>
                                  <a:pt x="34" y="30"/>
                                </a:lnTo>
                                <a:lnTo>
                                  <a:pt x="14" y="0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Freeform 222"/>
                        <wps:cNvSpPr>
                          <a:spLocks/>
                        </wps:cNvSpPr>
                        <wps:spPr bwMode="auto">
                          <a:xfrm>
                            <a:off x="420" y="3481"/>
                            <a:ext cx="244" cy="435"/>
                          </a:xfrm>
                          <a:custGeom>
                            <a:avLst/>
                            <a:gdLst>
                              <a:gd name="T0" fmla="*/ 244 w 244"/>
                              <a:gd name="T1" fmla="*/ 220 h 435"/>
                              <a:gd name="T2" fmla="*/ 244 w 244"/>
                              <a:gd name="T3" fmla="*/ 220 h 435"/>
                              <a:gd name="T4" fmla="*/ 239 w 244"/>
                              <a:gd name="T5" fmla="*/ 135 h 435"/>
                              <a:gd name="T6" fmla="*/ 234 w 244"/>
                              <a:gd name="T7" fmla="*/ 100 h 435"/>
                              <a:gd name="T8" fmla="*/ 229 w 244"/>
                              <a:gd name="T9" fmla="*/ 65 h 435"/>
                              <a:gd name="T10" fmla="*/ 214 w 244"/>
                              <a:gd name="T11" fmla="*/ 40 h 435"/>
                              <a:gd name="T12" fmla="*/ 199 w 244"/>
                              <a:gd name="T13" fmla="*/ 20 h 435"/>
                              <a:gd name="T14" fmla="*/ 179 w 244"/>
                              <a:gd name="T15" fmla="*/ 5 h 435"/>
                              <a:gd name="T16" fmla="*/ 149 w 244"/>
                              <a:gd name="T17" fmla="*/ 0 h 435"/>
                              <a:gd name="T18" fmla="*/ 149 w 244"/>
                              <a:gd name="T19" fmla="*/ 0 h 435"/>
                              <a:gd name="T20" fmla="*/ 119 w 244"/>
                              <a:gd name="T21" fmla="*/ 5 h 435"/>
                              <a:gd name="T22" fmla="*/ 94 w 244"/>
                              <a:gd name="T23" fmla="*/ 15 h 435"/>
                              <a:gd name="T24" fmla="*/ 69 w 244"/>
                              <a:gd name="T25" fmla="*/ 35 h 435"/>
                              <a:gd name="T26" fmla="*/ 44 w 244"/>
                              <a:gd name="T27" fmla="*/ 60 h 435"/>
                              <a:gd name="T28" fmla="*/ 24 w 244"/>
                              <a:gd name="T29" fmla="*/ 95 h 435"/>
                              <a:gd name="T30" fmla="*/ 14 w 244"/>
                              <a:gd name="T31" fmla="*/ 135 h 435"/>
                              <a:gd name="T32" fmla="*/ 4 w 244"/>
                              <a:gd name="T33" fmla="*/ 175 h 435"/>
                              <a:gd name="T34" fmla="*/ 0 w 244"/>
                              <a:gd name="T35" fmla="*/ 220 h 435"/>
                              <a:gd name="T36" fmla="*/ 0 w 244"/>
                              <a:gd name="T37" fmla="*/ 220 h 435"/>
                              <a:gd name="T38" fmla="*/ 4 w 244"/>
                              <a:gd name="T39" fmla="*/ 260 h 435"/>
                              <a:gd name="T40" fmla="*/ 14 w 244"/>
                              <a:gd name="T41" fmla="*/ 305 h 435"/>
                              <a:gd name="T42" fmla="*/ 24 w 244"/>
                              <a:gd name="T43" fmla="*/ 340 h 435"/>
                              <a:gd name="T44" fmla="*/ 44 w 244"/>
                              <a:gd name="T45" fmla="*/ 370 h 435"/>
                              <a:gd name="T46" fmla="*/ 69 w 244"/>
                              <a:gd name="T47" fmla="*/ 400 h 435"/>
                              <a:gd name="T48" fmla="*/ 94 w 244"/>
                              <a:gd name="T49" fmla="*/ 420 h 435"/>
                              <a:gd name="T50" fmla="*/ 119 w 244"/>
                              <a:gd name="T51" fmla="*/ 430 h 435"/>
                              <a:gd name="T52" fmla="*/ 149 w 244"/>
                              <a:gd name="T53" fmla="*/ 435 h 435"/>
                              <a:gd name="T54" fmla="*/ 149 w 244"/>
                              <a:gd name="T55" fmla="*/ 435 h 435"/>
                              <a:gd name="T56" fmla="*/ 179 w 244"/>
                              <a:gd name="T57" fmla="*/ 435 h 435"/>
                              <a:gd name="T58" fmla="*/ 199 w 244"/>
                              <a:gd name="T59" fmla="*/ 420 h 435"/>
                              <a:gd name="T60" fmla="*/ 214 w 244"/>
                              <a:gd name="T61" fmla="*/ 400 h 435"/>
                              <a:gd name="T62" fmla="*/ 229 w 244"/>
                              <a:gd name="T63" fmla="*/ 375 h 435"/>
                              <a:gd name="T64" fmla="*/ 234 w 244"/>
                              <a:gd name="T65" fmla="*/ 340 h 435"/>
                              <a:gd name="T66" fmla="*/ 239 w 244"/>
                              <a:gd name="T67" fmla="*/ 305 h 435"/>
                              <a:gd name="T68" fmla="*/ 244 w 244"/>
                              <a:gd name="T69" fmla="*/ 220 h 435"/>
                              <a:gd name="T70" fmla="*/ 244 w 244"/>
                              <a:gd name="T71" fmla="*/ 220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244" y="220"/>
                                </a:moveTo>
                                <a:lnTo>
                                  <a:pt x="244" y="220"/>
                                </a:lnTo>
                                <a:lnTo>
                                  <a:pt x="239" y="135"/>
                                </a:lnTo>
                                <a:lnTo>
                                  <a:pt x="234" y="100"/>
                                </a:lnTo>
                                <a:lnTo>
                                  <a:pt x="229" y="65"/>
                                </a:lnTo>
                                <a:lnTo>
                                  <a:pt x="214" y="40"/>
                                </a:lnTo>
                                <a:lnTo>
                                  <a:pt x="199" y="20"/>
                                </a:lnTo>
                                <a:lnTo>
                                  <a:pt x="179" y="5"/>
                                </a:lnTo>
                                <a:lnTo>
                                  <a:pt x="149" y="0"/>
                                </a:lnTo>
                                <a:lnTo>
                                  <a:pt x="119" y="5"/>
                                </a:lnTo>
                                <a:lnTo>
                                  <a:pt x="94" y="15"/>
                                </a:lnTo>
                                <a:lnTo>
                                  <a:pt x="69" y="35"/>
                                </a:lnTo>
                                <a:lnTo>
                                  <a:pt x="44" y="60"/>
                                </a:lnTo>
                                <a:lnTo>
                                  <a:pt x="24" y="95"/>
                                </a:lnTo>
                                <a:lnTo>
                                  <a:pt x="14" y="135"/>
                                </a:lnTo>
                                <a:lnTo>
                                  <a:pt x="4" y="175"/>
                                </a:lnTo>
                                <a:lnTo>
                                  <a:pt x="0" y="220"/>
                                </a:lnTo>
                                <a:lnTo>
                                  <a:pt x="4" y="260"/>
                                </a:lnTo>
                                <a:lnTo>
                                  <a:pt x="14" y="305"/>
                                </a:lnTo>
                                <a:lnTo>
                                  <a:pt x="24" y="340"/>
                                </a:lnTo>
                                <a:lnTo>
                                  <a:pt x="44" y="370"/>
                                </a:lnTo>
                                <a:lnTo>
                                  <a:pt x="69" y="400"/>
                                </a:lnTo>
                                <a:lnTo>
                                  <a:pt x="94" y="420"/>
                                </a:lnTo>
                                <a:lnTo>
                                  <a:pt x="119" y="430"/>
                                </a:lnTo>
                                <a:lnTo>
                                  <a:pt x="149" y="435"/>
                                </a:lnTo>
                                <a:lnTo>
                                  <a:pt x="179" y="435"/>
                                </a:lnTo>
                                <a:lnTo>
                                  <a:pt x="199" y="420"/>
                                </a:lnTo>
                                <a:lnTo>
                                  <a:pt x="214" y="400"/>
                                </a:lnTo>
                                <a:lnTo>
                                  <a:pt x="229" y="375"/>
                                </a:lnTo>
                                <a:lnTo>
                                  <a:pt x="234" y="340"/>
                                </a:lnTo>
                                <a:lnTo>
                                  <a:pt x="239" y="305"/>
                                </a:lnTo>
                                <a:lnTo>
                                  <a:pt x="244" y="2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" name="Freeform 223"/>
                        <wps:cNvSpPr>
                          <a:spLocks/>
                        </wps:cNvSpPr>
                        <wps:spPr bwMode="auto">
                          <a:xfrm>
                            <a:off x="469" y="3551"/>
                            <a:ext cx="195" cy="300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50 h 300"/>
                              <a:gd name="T2" fmla="*/ 195 w 195"/>
                              <a:gd name="T3" fmla="*/ 150 h 300"/>
                              <a:gd name="T4" fmla="*/ 195 w 195"/>
                              <a:gd name="T5" fmla="*/ 120 h 300"/>
                              <a:gd name="T6" fmla="*/ 190 w 195"/>
                              <a:gd name="T7" fmla="*/ 90 h 300"/>
                              <a:gd name="T8" fmla="*/ 180 w 195"/>
                              <a:gd name="T9" fmla="*/ 65 h 300"/>
                              <a:gd name="T10" fmla="*/ 170 w 195"/>
                              <a:gd name="T11" fmla="*/ 45 h 300"/>
                              <a:gd name="T12" fmla="*/ 155 w 195"/>
                              <a:gd name="T13" fmla="*/ 25 h 300"/>
                              <a:gd name="T14" fmla="*/ 140 w 195"/>
                              <a:gd name="T15" fmla="*/ 10 h 300"/>
                              <a:gd name="T16" fmla="*/ 120 w 195"/>
                              <a:gd name="T17" fmla="*/ 5 h 300"/>
                              <a:gd name="T18" fmla="*/ 100 w 195"/>
                              <a:gd name="T19" fmla="*/ 0 h 300"/>
                              <a:gd name="T20" fmla="*/ 100 w 195"/>
                              <a:gd name="T21" fmla="*/ 0 h 300"/>
                              <a:gd name="T22" fmla="*/ 80 w 195"/>
                              <a:gd name="T23" fmla="*/ 0 h 300"/>
                              <a:gd name="T24" fmla="*/ 60 w 195"/>
                              <a:gd name="T25" fmla="*/ 10 h 300"/>
                              <a:gd name="T26" fmla="*/ 45 w 195"/>
                              <a:gd name="T27" fmla="*/ 25 h 300"/>
                              <a:gd name="T28" fmla="*/ 30 w 195"/>
                              <a:gd name="T29" fmla="*/ 40 h 300"/>
                              <a:gd name="T30" fmla="*/ 15 w 195"/>
                              <a:gd name="T31" fmla="*/ 65 h 300"/>
                              <a:gd name="T32" fmla="*/ 5 w 195"/>
                              <a:gd name="T33" fmla="*/ 90 h 300"/>
                              <a:gd name="T34" fmla="*/ 0 w 195"/>
                              <a:gd name="T35" fmla="*/ 120 h 300"/>
                              <a:gd name="T36" fmla="*/ 0 w 195"/>
                              <a:gd name="T37" fmla="*/ 150 h 300"/>
                              <a:gd name="T38" fmla="*/ 0 w 195"/>
                              <a:gd name="T39" fmla="*/ 150 h 300"/>
                              <a:gd name="T40" fmla="*/ 0 w 195"/>
                              <a:gd name="T41" fmla="*/ 180 h 300"/>
                              <a:gd name="T42" fmla="*/ 5 w 195"/>
                              <a:gd name="T43" fmla="*/ 205 h 300"/>
                              <a:gd name="T44" fmla="*/ 15 w 195"/>
                              <a:gd name="T45" fmla="*/ 230 h 300"/>
                              <a:gd name="T46" fmla="*/ 30 w 195"/>
                              <a:gd name="T47" fmla="*/ 255 h 300"/>
                              <a:gd name="T48" fmla="*/ 45 w 195"/>
                              <a:gd name="T49" fmla="*/ 270 h 300"/>
                              <a:gd name="T50" fmla="*/ 60 w 195"/>
                              <a:gd name="T51" fmla="*/ 285 h 300"/>
                              <a:gd name="T52" fmla="*/ 80 w 195"/>
                              <a:gd name="T53" fmla="*/ 295 h 300"/>
                              <a:gd name="T54" fmla="*/ 100 w 195"/>
                              <a:gd name="T55" fmla="*/ 300 h 300"/>
                              <a:gd name="T56" fmla="*/ 100 w 195"/>
                              <a:gd name="T57" fmla="*/ 300 h 300"/>
                              <a:gd name="T58" fmla="*/ 120 w 195"/>
                              <a:gd name="T59" fmla="*/ 295 h 300"/>
                              <a:gd name="T60" fmla="*/ 140 w 195"/>
                              <a:gd name="T61" fmla="*/ 285 h 300"/>
                              <a:gd name="T62" fmla="*/ 155 w 195"/>
                              <a:gd name="T63" fmla="*/ 275 h 300"/>
                              <a:gd name="T64" fmla="*/ 170 w 195"/>
                              <a:gd name="T65" fmla="*/ 255 h 300"/>
                              <a:gd name="T66" fmla="*/ 180 w 195"/>
                              <a:gd name="T67" fmla="*/ 230 h 300"/>
                              <a:gd name="T68" fmla="*/ 190 w 195"/>
                              <a:gd name="T69" fmla="*/ 205 h 300"/>
                              <a:gd name="T70" fmla="*/ 195 w 195"/>
                              <a:gd name="T71" fmla="*/ 180 h 300"/>
                              <a:gd name="T72" fmla="*/ 195 w 195"/>
                              <a:gd name="T73" fmla="*/ 150 h 300"/>
                              <a:gd name="T74" fmla="*/ 195 w 195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5" h="300">
                                <a:moveTo>
                                  <a:pt x="195" y="150"/>
                                </a:moveTo>
                                <a:lnTo>
                                  <a:pt x="195" y="150"/>
                                </a:lnTo>
                                <a:lnTo>
                                  <a:pt x="195" y="120"/>
                                </a:lnTo>
                                <a:lnTo>
                                  <a:pt x="190" y="90"/>
                                </a:lnTo>
                                <a:lnTo>
                                  <a:pt x="180" y="65"/>
                                </a:lnTo>
                                <a:lnTo>
                                  <a:pt x="170" y="45"/>
                                </a:lnTo>
                                <a:lnTo>
                                  <a:pt x="155" y="25"/>
                                </a:lnTo>
                                <a:lnTo>
                                  <a:pt x="140" y="10"/>
                                </a:lnTo>
                                <a:lnTo>
                                  <a:pt x="120" y="5"/>
                                </a:lnTo>
                                <a:lnTo>
                                  <a:pt x="100" y="0"/>
                                </a:lnTo>
                                <a:lnTo>
                                  <a:pt x="80" y="0"/>
                                </a:lnTo>
                                <a:lnTo>
                                  <a:pt x="60" y="10"/>
                                </a:lnTo>
                                <a:lnTo>
                                  <a:pt x="45" y="25"/>
                                </a:lnTo>
                                <a:lnTo>
                                  <a:pt x="30" y="40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05"/>
                                </a:lnTo>
                                <a:lnTo>
                                  <a:pt x="15" y="230"/>
                                </a:lnTo>
                                <a:lnTo>
                                  <a:pt x="30" y="255"/>
                                </a:lnTo>
                                <a:lnTo>
                                  <a:pt x="45" y="270"/>
                                </a:lnTo>
                                <a:lnTo>
                                  <a:pt x="60" y="285"/>
                                </a:lnTo>
                                <a:lnTo>
                                  <a:pt x="80" y="295"/>
                                </a:lnTo>
                                <a:lnTo>
                                  <a:pt x="100" y="300"/>
                                </a:lnTo>
                                <a:lnTo>
                                  <a:pt x="120" y="295"/>
                                </a:lnTo>
                                <a:lnTo>
                                  <a:pt x="140" y="285"/>
                                </a:lnTo>
                                <a:lnTo>
                                  <a:pt x="155" y="275"/>
                                </a:lnTo>
                                <a:lnTo>
                                  <a:pt x="170" y="255"/>
                                </a:lnTo>
                                <a:lnTo>
                                  <a:pt x="180" y="230"/>
                                </a:lnTo>
                                <a:lnTo>
                                  <a:pt x="190" y="205"/>
                                </a:lnTo>
                                <a:lnTo>
                                  <a:pt x="195" y="180"/>
                                </a:lnTo>
                                <a:lnTo>
                                  <a:pt x="195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" name="Freeform 224"/>
                        <wps:cNvSpPr>
                          <a:spLocks/>
                        </wps:cNvSpPr>
                        <wps:spPr bwMode="auto">
                          <a:xfrm>
                            <a:off x="499" y="3596"/>
                            <a:ext cx="165" cy="210"/>
                          </a:xfrm>
                          <a:custGeom>
                            <a:avLst/>
                            <a:gdLst>
                              <a:gd name="T0" fmla="*/ 165 w 165"/>
                              <a:gd name="T1" fmla="*/ 105 h 210"/>
                              <a:gd name="T2" fmla="*/ 165 w 165"/>
                              <a:gd name="T3" fmla="*/ 105 h 210"/>
                              <a:gd name="T4" fmla="*/ 160 w 165"/>
                              <a:gd name="T5" fmla="*/ 80 h 210"/>
                              <a:gd name="T6" fmla="*/ 155 w 165"/>
                              <a:gd name="T7" fmla="*/ 65 h 210"/>
                              <a:gd name="T8" fmla="*/ 145 w 165"/>
                              <a:gd name="T9" fmla="*/ 45 h 210"/>
                              <a:gd name="T10" fmla="*/ 135 w 165"/>
                              <a:gd name="T11" fmla="*/ 30 h 210"/>
                              <a:gd name="T12" fmla="*/ 120 w 165"/>
                              <a:gd name="T13" fmla="*/ 20 h 210"/>
                              <a:gd name="T14" fmla="*/ 100 w 165"/>
                              <a:gd name="T15" fmla="*/ 10 h 210"/>
                              <a:gd name="T16" fmla="*/ 85 w 165"/>
                              <a:gd name="T17" fmla="*/ 0 h 210"/>
                              <a:gd name="T18" fmla="*/ 70 w 165"/>
                              <a:gd name="T19" fmla="*/ 0 h 210"/>
                              <a:gd name="T20" fmla="*/ 70 w 165"/>
                              <a:gd name="T21" fmla="*/ 0 h 210"/>
                              <a:gd name="T22" fmla="*/ 55 w 165"/>
                              <a:gd name="T23" fmla="*/ 0 h 210"/>
                              <a:gd name="T24" fmla="*/ 45 w 165"/>
                              <a:gd name="T25" fmla="*/ 5 h 210"/>
                              <a:gd name="T26" fmla="*/ 30 w 165"/>
                              <a:gd name="T27" fmla="*/ 15 h 210"/>
                              <a:gd name="T28" fmla="*/ 20 w 165"/>
                              <a:gd name="T29" fmla="*/ 30 h 210"/>
                              <a:gd name="T30" fmla="*/ 5 w 165"/>
                              <a:gd name="T31" fmla="*/ 60 h 210"/>
                              <a:gd name="T32" fmla="*/ 0 w 165"/>
                              <a:gd name="T33" fmla="*/ 105 h 210"/>
                              <a:gd name="T34" fmla="*/ 0 w 165"/>
                              <a:gd name="T35" fmla="*/ 105 h 210"/>
                              <a:gd name="T36" fmla="*/ 5 w 165"/>
                              <a:gd name="T37" fmla="*/ 145 h 210"/>
                              <a:gd name="T38" fmla="*/ 20 w 165"/>
                              <a:gd name="T39" fmla="*/ 175 h 210"/>
                              <a:gd name="T40" fmla="*/ 30 w 165"/>
                              <a:gd name="T41" fmla="*/ 190 h 210"/>
                              <a:gd name="T42" fmla="*/ 45 w 165"/>
                              <a:gd name="T43" fmla="*/ 200 h 210"/>
                              <a:gd name="T44" fmla="*/ 55 w 165"/>
                              <a:gd name="T45" fmla="*/ 205 h 210"/>
                              <a:gd name="T46" fmla="*/ 70 w 165"/>
                              <a:gd name="T47" fmla="*/ 210 h 210"/>
                              <a:gd name="T48" fmla="*/ 70 w 165"/>
                              <a:gd name="T49" fmla="*/ 210 h 210"/>
                              <a:gd name="T50" fmla="*/ 85 w 165"/>
                              <a:gd name="T51" fmla="*/ 205 h 210"/>
                              <a:gd name="T52" fmla="*/ 100 w 165"/>
                              <a:gd name="T53" fmla="*/ 200 h 210"/>
                              <a:gd name="T54" fmla="*/ 120 w 165"/>
                              <a:gd name="T55" fmla="*/ 190 h 210"/>
                              <a:gd name="T56" fmla="*/ 135 w 165"/>
                              <a:gd name="T57" fmla="*/ 180 h 210"/>
                              <a:gd name="T58" fmla="*/ 145 w 165"/>
                              <a:gd name="T59" fmla="*/ 160 h 210"/>
                              <a:gd name="T60" fmla="*/ 155 w 165"/>
                              <a:gd name="T61" fmla="*/ 145 h 210"/>
                              <a:gd name="T62" fmla="*/ 160 w 165"/>
                              <a:gd name="T63" fmla="*/ 125 h 210"/>
                              <a:gd name="T64" fmla="*/ 165 w 165"/>
                              <a:gd name="T65" fmla="*/ 105 h 210"/>
                              <a:gd name="T66" fmla="*/ 165 w 165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5" h="210">
                                <a:moveTo>
                                  <a:pt x="165" y="105"/>
                                </a:moveTo>
                                <a:lnTo>
                                  <a:pt x="165" y="105"/>
                                </a:lnTo>
                                <a:lnTo>
                                  <a:pt x="160" y="80"/>
                                </a:lnTo>
                                <a:lnTo>
                                  <a:pt x="155" y="65"/>
                                </a:lnTo>
                                <a:lnTo>
                                  <a:pt x="145" y="45"/>
                                </a:lnTo>
                                <a:lnTo>
                                  <a:pt x="135" y="30"/>
                                </a:lnTo>
                                <a:lnTo>
                                  <a:pt x="120" y="20"/>
                                </a:lnTo>
                                <a:lnTo>
                                  <a:pt x="100" y="10"/>
                                </a:lnTo>
                                <a:lnTo>
                                  <a:pt x="85" y="0"/>
                                </a:lnTo>
                                <a:lnTo>
                                  <a:pt x="70" y="0"/>
                                </a:lnTo>
                                <a:lnTo>
                                  <a:pt x="55" y="0"/>
                                </a:lnTo>
                                <a:lnTo>
                                  <a:pt x="45" y="5"/>
                                </a:lnTo>
                                <a:lnTo>
                                  <a:pt x="30" y="15"/>
                                </a:lnTo>
                                <a:lnTo>
                                  <a:pt x="20" y="30"/>
                                </a:lnTo>
                                <a:lnTo>
                                  <a:pt x="5" y="60"/>
                                </a:lnTo>
                                <a:lnTo>
                                  <a:pt x="0" y="105"/>
                                </a:lnTo>
                                <a:lnTo>
                                  <a:pt x="5" y="145"/>
                                </a:lnTo>
                                <a:lnTo>
                                  <a:pt x="20" y="175"/>
                                </a:lnTo>
                                <a:lnTo>
                                  <a:pt x="30" y="190"/>
                                </a:lnTo>
                                <a:lnTo>
                                  <a:pt x="45" y="200"/>
                                </a:lnTo>
                                <a:lnTo>
                                  <a:pt x="55" y="205"/>
                                </a:lnTo>
                                <a:lnTo>
                                  <a:pt x="70" y="210"/>
                                </a:lnTo>
                                <a:lnTo>
                                  <a:pt x="85" y="205"/>
                                </a:lnTo>
                                <a:lnTo>
                                  <a:pt x="100" y="200"/>
                                </a:lnTo>
                                <a:lnTo>
                                  <a:pt x="120" y="190"/>
                                </a:lnTo>
                                <a:lnTo>
                                  <a:pt x="135" y="180"/>
                                </a:lnTo>
                                <a:lnTo>
                                  <a:pt x="145" y="160"/>
                                </a:lnTo>
                                <a:lnTo>
                                  <a:pt x="155" y="145"/>
                                </a:lnTo>
                                <a:lnTo>
                                  <a:pt x="160" y="125"/>
                                </a:lnTo>
                                <a:lnTo>
                                  <a:pt x="165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Freeform 225"/>
                        <wps:cNvSpPr>
                          <a:spLocks/>
                        </wps:cNvSpPr>
                        <wps:spPr bwMode="auto">
                          <a:xfrm>
                            <a:off x="519" y="3626"/>
                            <a:ext cx="145" cy="145"/>
                          </a:xfrm>
                          <a:custGeom>
                            <a:avLst/>
                            <a:gdLst>
                              <a:gd name="T0" fmla="*/ 145 w 145"/>
                              <a:gd name="T1" fmla="*/ 75 h 145"/>
                              <a:gd name="T2" fmla="*/ 145 w 145"/>
                              <a:gd name="T3" fmla="*/ 75 h 145"/>
                              <a:gd name="T4" fmla="*/ 140 w 145"/>
                              <a:gd name="T5" fmla="*/ 60 h 145"/>
                              <a:gd name="T6" fmla="*/ 135 w 145"/>
                              <a:gd name="T7" fmla="*/ 45 h 145"/>
                              <a:gd name="T8" fmla="*/ 120 w 145"/>
                              <a:gd name="T9" fmla="*/ 35 h 145"/>
                              <a:gd name="T10" fmla="*/ 110 w 145"/>
                              <a:gd name="T11" fmla="*/ 20 h 145"/>
                              <a:gd name="T12" fmla="*/ 75 w 145"/>
                              <a:gd name="T13" fmla="*/ 5 h 145"/>
                              <a:gd name="T14" fmla="*/ 50 w 145"/>
                              <a:gd name="T15" fmla="*/ 0 h 145"/>
                              <a:gd name="T16" fmla="*/ 50 w 145"/>
                              <a:gd name="T17" fmla="*/ 0 h 145"/>
                              <a:gd name="T18" fmla="*/ 40 w 145"/>
                              <a:gd name="T19" fmla="*/ 0 h 145"/>
                              <a:gd name="T20" fmla="*/ 30 w 145"/>
                              <a:gd name="T21" fmla="*/ 5 h 145"/>
                              <a:gd name="T22" fmla="*/ 15 w 145"/>
                              <a:gd name="T23" fmla="*/ 20 h 145"/>
                              <a:gd name="T24" fmla="*/ 5 w 145"/>
                              <a:gd name="T25" fmla="*/ 45 h 145"/>
                              <a:gd name="T26" fmla="*/ 0 w 145"/>
                              <a:gd name="T27" fmla="*/ 75 h 145"/>
                              <a:gd name="T28" fmla="*/ 0 w 145"/>
                              <a:gd name="T29" fmla="*/ 75 h 145"/>
                              <a:gd name="T30" fmla="*/ 5 w 145"/>
                              <a:gd name="T31" fmla="*/ 100 h 145"/>
                              <a:gd name="T32" fmla="*/ 15 w 145"/>
                              <a:gd name="T33" fmla="*/ 125 h 145"/>
                              <a:gd name="T34" fmla="*/ 30 w 145"/>
                              <a:gd name="T35" fmla="*/ 140 h 145"/>
                              <a:gd name="T36" fmla="*/ 50 w 145"/>
                              <a:gd name="T37" fmla="*/ 145 h 145"/>
                              <a:gd name="T38" fmla="*/ 50 w 145"/>
                              <a:gd name="T39" fmla="*/ 145 h 145"/>
                              <a:gd name="T40" fmla="*/ 75 w 145"/>
                              <a:gd name="T41" fmla="*/ 140 h 145"/>
                              <a:gd name="T42" fmla="*/ 105 w 145"/>
                              <a:gd name="T43" fmla="*/ 130 h 145"/>
                              <a:gd name="T44" fmla="*/ 120 w 145"/>
                              <a:gd name="T45" fmla="*/ 115 h 145"/>
                              <a:gd name="T46" fmla="*/ 135 w 145"/>
                              <a:gd name="T47" fmla="*/ 105 h 145"/>
                              <a:gd name="T48" fmla="*/ 140 w 145"/>
                              <a:gd name="T49" fmla="*/ 90 h 145"/>
                              <a:gd name="T50" fmla="*/ 145 w 145"/>
                              <a:gd name="T51" fmla="*/ 75 h 145"/>
                              <a:gd name="T52" fmla="*/ 145 w 145"/>
                              <a:gd name="T53" fmla="*/ 7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145" y="75"/>
                                </a:moveTo>
                                <a:lnTo>
                                  <a:pt x="145" y="75"/>
                                </a:lnTo>
                                <a:lnTo>
                                  <a:pt x="140" y="60"/>
                                </a:lnTo>
                                <a:lnTo>
                                  <a:pt x="135" y="45"/>
                                </a:lnTo>
                                <a:lnTo>
                                  <a:pt x="120" y="35"/>
                                </a:lnTo>
                                <a:lnTo>
                                  <a:pt x="110" y="20"/>
                                </a:lnTo>
                                <a:lnTo>
                                  <a:pt x="75" y="5"/>
                                </a:lnTo>
                                <a:lnTo>
                                  <a:pt x="50" y="0"/>
                                </a:lnTo>
                                <a:lnTo>
                                  <a:pt x="40" y="0"/>
                                </a:lnTo>
                                <a:lnTo>
                                  <a:pt x="30" y="5"/>
                                </a:lnTo>
                                <a:lnTo>
                                  <a:pt x="15" y="20"/>
                                </a:lnTo>
                                <a:lnTo>
                                  <a:pt x="5" y="45"/>
                                </a:lnTo>
                                <a:lnTo>
                                  <a:pt x="0" y="75"/>
                                </a:lnTo>
                                <a:lnTo>
                                  <a:pt x="5" y="100"/>
                                </a:lnTo>
                                <a:lnTo>
                                  <a:pt x="15" y="125"/>
                                </a:lnTo>
                                <a:lnTo>
                                  <a:pt x="30" y="140"/>
                                </a:lnTo>
                                <a:lnTo>
                                  <a:pt x="50" y="145"/>
                                </a:lnTo>
                                <a:lnTo>
                                  <a:pt x="75" y="140"/>
                                </a:lnTo>
                                <a:lnTo>
                                  <a:pt x="105" y="130"/>
                                </a:lnTo>
                                <a:lnTo>
                                  <a:pt x="120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40" y="90"/>
                                </a:lnTo>
                                <a:lnTo>
                                  <a:pt x="145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" name="Freeform 226"/>
                        <wps:cNvSpPr>
                          <a:spLocks/>
                        </wps:cNvSpPr>
                        <wps:spPr bwMode="auto">
                          <a:xfrm>
                            <a:off x="664" y="3446"/>
                            <a:ext cx="20" cy="510"/>
                          </a:xfrm>
                          <a:custGeom>
                            <a:avLst/>
                            <a:gdLst>
                              <a:gd name="T0" fmla="*/ 0 w 20"/>
                              <a:gd name="T1" fmla="*/ 510 h 510"/>
                              <a:gd name="T2" fmla="*/ 0 w 20"/>
                              <a:gd name="T3" fmla="*/ 510 h 510"/>
                              <a:gd name="T4" fmla="*/ 10 w 20"/>
                              <a:gd name="T5" fmla="*/ 490 h 510"/>
                              <a:gd name="T6" fmla="*/ 20 w 20"/>
                              <a:gd name="T7" fmla="*/ 440 h 510"/>
                              <a:gd name="T8" fmla="*/ 20 w 20"/>
                              <a:gd name="T9" fmla="*/ 410 h 510"/>
                              <a:gd name="T10" fmla="*/ 20 w 20"/>
                              <a:gd name="T11" fmla="*/ 365 h 510"/>
                              <a:gd name="T12" fmla="*/ 10 w 20"/>
                              <a:gd name="T13" fmla="*/ 315 h 510"/>
                              <a:gd name="T14" fmla="*/ 0 w 20"/>
                              <a:gd name="T15" fmla="*/ 255 h 510"/>
                              <a:gd name="T16" fmla="*/ 0 w 20"/>
                              <a:gd name="T17" fmla="*/ 255 h 510"/>
                              <a:gd name="T18" fmla="*/ 0 w 20"/>
                              <a:gd name="T19" fmla="*/ 255 h 510"/>
                              <a:gd name="T20" fmla="*/ 10 w 20"/>
                              <a:gd name="T21" fmla="*/ 195 h 510"/>
                              <a:gd name="T22" fmla="*/ 15 w 20"/>
                              <a:gd name="T23" fmla="*/ 145 h 510"/>
                              <a:gd name="T24" fmla="*/ 20 w 20"/>
                              <a:gd name="T25" fmla="*/ 100 h 510"/>
                              <a:gd name="T26" fmla="*/ 20 w 20"/>
                              <a:gd name="T27" fmla="*/ 70 h 510"/>
                              <a:gd name="T28" fmla="*/ 10 w 20"/>
                              <a:gd name="T29" fmla="*/ 25 h 510"/>
                              <a:gd name="T30" fmla="*/ 0 w 20"/>
                              <a:gd name="T3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0" y="490"/>
                                </a:lnTo>
                                <a:lnTo>
                                  <a:pt x="20" y="440"/>
                                </a:lnTo>
                                <a:lnTo>
                                  <a:pt x="20" y="410"/>
                                </a:lnTo>
                                <a:lnTo>
                                  <a:pt x="20" y="365"/>
                                </a:lnTo>
                                <a:lnTo>
                                  <a:pt x="10" y="315"/>
                                </a:lnTo>
                                <a:lnTo>
                                  <a:pt x="0" y="255"/>
                                </a:lnTo>
                                <a:lnTo>
                                  <a:pt x="10" y="195"/>
                                </a:lnTo>
                                <a:lnTo>
                                  <a:pt x="15" y="145"/>
                                </a:lnTo>
                                <a:lnTo>
                                  <a:pt x="20" y="100"/>
                                </a:lnTo>
                                <a:lnTo>
                                  <a:pt x="20" y="70"/>
                                </a:lnTo>
                                <a:lnTo>
                                  <a:pt x="10" y="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" name="Freeform 227"/>
                        <wps:cNvSpPr>
                          <a:spLocks/>
                        </wps:cNvSpPr>
                        <wps:spPr bwMode="auto">
                          <a:xfrm>
                            <a:off x="664" y="3446"/>
                            <a:ext cx="45" cy="510"/>
                          </a:xfrm>
                          <a:custGeom>
                            <a:avLst/>
                            <a:gdLst>
                              <a:gd name="T0" fmla="*/ 0 w 45"/>
                              <a:gd name="T1" fmla="*/ 510 h 510"/>
                              <a:gd name="T2" fmla="*/ 0 w 45"/>
                              <a:gd name="T3" fmla="*/ 510 h 510"/>
                              <a:gd name="T4" fmla="*/ 15 w 45"/>
                              <a:gd name="T5" fmla="*/ 470 h 510"/>
                              <a:gd name="T6" fmla="*/ 25 w 45"/>
                              <a:gd name="T7" fmla="*/ 420 h 510"/>
                              <a:gd name="T8" fmla="*/ 35 w 45"/>
                              <a:gd name="T9" fmla="*/ 360 h 510"/>
                              <a:gd name="T10" fmla="*/ 45 w 45"/>
                              <a:gd name="T11" fmla="*/ 280 h 510"/>
                              <a:gd name="T12" fmla="*/ 40 w 45"/>
                              <a:gd name="T13" fmla="*/ 195 h 510"/>
                              <a:gd name="T14" fmla="*/ 35 w 45"/>
                              <a:gd name="T15" fmla="*/ 150 h 510"/>
                              <a:gd name="T16" fmla="*/ 30 w 45"/>
                              <a:gd name="T17" fmla="*/ 100 h 510"/>
                              <a:gd name="T18" fmla="*/ 15 w 45"/>
                              <a:gd name="T19" fmla="*/ 50 h 510"/>
                              <a:gd name="T20" fmla="*/ 0 w 45"/>
                              <a:gd name="T2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5" y="470"/>
                                </a:lnTo>
                                <a:lnTo>
                                  <a:pt x="25" y="420"/>
                                </a:lnTo>
                                <a:lnTo>
                                  <a:pt x="35" y="360"/>
                                </a:lnTo>
                                <a:lnTo>
                                  <a:pt x="45" y="280"/>
                                </a:lnTo>
                                <a:lnTo>
                                  <a:pt x="40" y="195"/>
                                </a:lnTo>
                                <a:lnTo>
                                  <a:pt x="35" y="150"/>
                                </a:lnTo>
                                <a:lnTo>
                                  <a:pt x="30" y="100"/>
                                </a:lnTo>
                                <a:lnTo>
                                  <a:pt x="15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" name="Line 228"/>
                        <wps:cNvCnPr/>
                        <wps:spPr bwMode="auto">
                          <a:xfrm flipV="1">
                            <a:off x="759" y="3441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2" name="Line 229"/>
                        <wps:cNvCnPr/>
                        <wps:spPr bwMode="auto">
                          <a:xfrm flipV="1">
                            <a:off x="789" y="3441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3" name="Freeform 230"/>
                        <wps:cNvSpPr>
                          <a:spLocks/>
                        </wps:cNvSpPr>
                        <wps:spPr bwMode="auto">
                          <a:xfrm>
                            <a:off x="415" y="2916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10 h 50"/>
                              <a:gd name="T2" fmla="*/ 249 w 249"/>
                              <a:gd name="T3" fmla="*/ 10 h 50"/>
                              <a:gd name="T4" fmla="*/ 239 w 249"/>
                              <a:gd name="T5" fmla="*/ 25 h 50"/>
                              <a:gd name="T6" fmla="*/ 224 w 249"/>
                              <a:gd name="T7" fmla="*/ 35 h 50"/>
                              <a:gd name="T8" fmla="*/ 199 w 249"/>
                              <a:gd name="T9" fmla="*/ 45 h 50"/>
                              <a:gd name="T10" fmla="*/ 169 w 249"/>
                              <a:gd name="T11" fmla="*/ 50 h 50"/>
                              <a:gd name="T12" fmla="*/ 139 w 249"/>
                              <a:gd name="T13" fmla="*/ 45 h 50"/>
                              <a:gd name="T14" fmla="*/ 114 w 249"/>
                              <a:gd name="T15" fmla="*/ 35 h 50"/>
                              <a:gd name="T16" fmla="*/ 94 w 249"/>
                              <a:gd name="T17" fmla="*/ 25 h 50"/>
                              <a:gd name="T18" fmla="*/ 64 w 249"/>
                              <a:gd name="T19" fmla="*/ 5 h 50"/>
                              <a:gd name="T20" fmla="*/ 64 w 249"/>
                              <a:gd name="T21" fmla="*/ 5 h 50"/>
                              <a:gd name="T22" fmla="*/ 59 w 249"/>
                              <a:gd name="T23" fmla="*/ 0 h 50"/>
                              <a:gd name="T24" fmla="*/ 49 w 249"/>
                              <a:gd name="T25" fmla="*/ 5 h 50"/>
                              <a:gd name="T26" fmla="*/ 34 w 249"/>
                              <a:gd name="T27" fmla="*/ 20 h 50"/>
                              <a:gd name="T28" fmla="*/ 14 w 249"/>
                              <a:gd name="T29" fmla="*/ 50 h 50"/>
                              <a:gd name="T30" fmla="*/ 0 w 249"/>
                              <a:gd name="T31" fmla="*/ 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10"/>
                                </a:moveTo>
                                <a:lnTo>
                                  <a:pt x="249" y="10"/>
                                </a:lnTo>
                                <a:lnTo>
                                  <a:pt x="239" y="25"/>
                                </a:lnTo>
                                <a:lnTo>
                                  <a:pt x="224" y="35"/>
                                </a:lnTo>
                                <a:lnTo>
                                  <a:pt x="199" y="45"/>
                                </a:lnTo>
                                <a:lnTo>
                                  <a:pt x="169" y="50"/>
                                </a:lnTo>
                                <a:lnTo>
                                  <a:pt x="139" y="45"/>
                                </a:lnTo>
                                <a:lnTo>
                                  <a:pt x="114" y="35"/>
                                </a:lnTo>
                                <a:lnTo>
                                  <a:pt x="94" y="25"/>
                                </a:lnTo>
                                <a:lnTo>
                                  <a:pt x="64" y="5"/>
                                </a:lnTo>
                                <a:lnTo>
                                  <a:pt x="59" y="0"/>
                                </a:lnTo>
                                <a:lnTo>
                                  <a:pt x="49" y="5"/>
                                </a:lnTo>
                                <a:lnTo>
                                  <a:pt x="34" y="20"/>
                                </a:lnTo>
                                <a:lnTo>
                                  <a:pt x="14" y="50"/>
                                </a:lnTo>
                                <a:lnTo>
                                  <a:pt x="0" y="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" name="Freeform 231"/>
                        <wps:cNvSpPr>
                          <a:spLocks/>
                        </wps:cNvSpPr>
                        <wps:spPr bwMode="auto">
                          <a:xfrm>
                            <a:off x="415" y="3391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50 h 50"/>
                              <a:gd name="T2" fmla="*/ 249 w 249"/>
                              <a:gd name="T3" fmla="*/ 50 h 50"/>
                              <a:gd name="T4" fmla="*/ 224 w 249"/>
                              <a:gd name="T5" fmla="*/ 25 h 50"/>
                              <a:gd name="T6" fmla="*/ 199 w 249"/>
                              <a:gd name="T7" fmla="*/ 10 h 50"/>
                              <a:gd name="T8" fmla="*/ 169 w 249"/>
                              <a:gd name="T9" fmla="*/ 10 h 50"/>
                              <a:gd name="T10" fmla="*/ 139 w 249"/>
                              <a:gd name="T11" fmla="*/ 10 h 50"/>
                              <a:gd name="T12" fmla="*/ 114 w 249"/>
                              <a:gd name="T13" fmla="*/ 20 h 50"/>
                              <a:gd name="T14" fmla="*/ 94 w 249"/>
                              <a:gd name="T15" fmla="*/ 30 h 50"/>
                              <a:gd name="T16" fmla="*/ 64 w 249"/>
                              <a:gd name="T17" fmla="*/ 45 h 50"/>
                              <a:gd name="T18" fmla="*/ 64 w 249"/>
                              <a:gd name="T19" fmla="*/ 45 h 50"/>
                              <a:gd name="T20" fmla="*/ 59 w 249"/>
                              <a:gd name="T21" fmla="*/ 50 h 50"/>
                              <a:gd name="T22" fmla="*/ 54 w 249"/>
                              <a:gd name="T23" fmla="*/ 50 h 50"/>
                              <a:gd name="T24" fmla="*/ 34 w 249"/>
                              <a:gd name="T25" fmla="*/ 30 h 50"/>
                              <a:gd name="T26" fmla="*/ 14 w 249"/>
                              <a:gd name="T27" fmla="*/ 0 h 50"/>
                              <a:gd name="T28" fmla="*/ 0 w 249"/>
                              <a:gd name="T29" fmla="*/ 5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50"/>
                                </a:moveTo>
                                <a:lnTo>
                                  <a:pt x="249" y="50"/>
                                </a:lnTo>
                                <a:lnTo>
                                  <a:pt x="224" y="25"/>
                                </a:lnTo>
                                <a:lnTo>
                                  <a:pt x="199" y="10"/>
                                </a:lnTo>
                                <a:lnTo>
                                  <a:pt x="169" y="10"/>
                                </a:lnTo>
                                <a:lnTo>
                                  <a:pt x="139" y="10"/>
                                </a:lnTo>
                                <a:lnTo>
                                  <a:pt x="114" y="20"/>
                                </a:lnTo>
                                <a:lnTo>
                                  <a:pt x="94" y="30"/>
                                </a:lnTo>
                                <a:lnTo>
                                  <a:pt x="64" y="45"/>
                                </a:lnTo>
                                <a:lnTo>
                                  <a:pt x="59" y="50"/>
                                </a:lnTo>
                                <a:lnTo>
                                  <a:pt x="54" y="50"/>
                                </a:lnTo>
                                <a:lnTo>
                                  <a:pt x="34" y="30"/>
                                </a:lnTo>
                                <a:lnTo>
                                  <a:pt x="14" y="0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Freeform 232"/>
                        <wps:cNvSpPr>
                          <a:spLocks/>
                        </wps:cNvSpPr>
                        <wps:spPr bwMode="auto">
                          <a:xfrm>
                            <a:off x="420" y="2961"/>
                            <a:ext cx="244" cy="440"/>
                          </a:xfrm>
                          <a:custGeom>
                            <a:avLst/>
                            <a:gdLst>
                              <a:gd name="T0" fmla="*/ 244 w 244"/>
                              <a:gd name="T1" fmla="*/ 220 h 440"/>
                              <a:gd name="T2" fmla="*/ 244 w 244"/>
                              <a:gd name="T3" fmla="*/ 220 h 440"/>
                              <a:gd name="T4" fmla="*/ 239 w 244"/>
                              <a:gd name="T5" fmla="*/ 135 h 440"/>
                              <a:gd name="T6" fmla="*/ 234 w 244"/>
                              <a:gd name="T7" fmla="*/ 100 h 440"/>
                              <a:gd name="T8" fmla="*/ 229 w 244"/>
                              <a:gd name="T9" fmla="*/ 65 h 440"/>
                              <a:gd name="T10" fmla="*/ 214 w 244"/>
                              <a:gd name="T11" fmla="*/ 40 h 440"/>
                              <a:gd name="T12" fmla="*/ 199 w 244"/>
                              <a:gd name="T13" fmla="*/ 20 h 440"/>
                              <a:gd name="T14" fmla="*/ 179 w 244"/>
                              <a:gd name="T15" fmla="*/ 10 h 440"/>
                              <a:gd name="T16" fmla="*/ 149 w 244"/>
                              <a:gd name="T17" fmla="*/ 0 h 440"/>
                              <a:gd name="T18" fmla="*/ 149 w 244"/>
                              <a:gd name="T19" fmla="*/ 0 h 440"/>
                              <a:gd name="T20" fmla="*/ 119 w 244"/>
                              <a:gd name="T21" fmla="*/ 5 h 440"/>
                              <a:gd name="T22" fmla="*/ 94 w 244"/>
                              <a:gd name="T23" fmla="*/ 15 h 440"/>
                              <a:gd name="T24" fmla="*/ 69 w 244"/>
                              <a:gd name="T25" fmla="*/ 35 h 440"/>
                              <a:gd name="T26" fmla="*/ 44 w 244"/>
                              <a:gd name="T27" fmla="*/ 65 h 440"/>
                              <a:gd name="T28" fmla="*/ 24 w 244"/>
                              <a:gd name="T29" fmla="*/ 95 h 440"/>
                              <a:gd name="T30" fmla="*/ 14 w 244"/>
                              <a:gd name="T31" fmla="*/ 135 h 440"/>
                              <a:gd name="T32" fmla="*/ 4 w 244"/>
                              <a:gd name="T33" fmla="*/ 175 h 440"/>
                              <a:gd name="T34" fmla="*/ 0 w 244"/>
                              <a:gd name="T35" fmla="*/ 220 h 440"/>
                              <a:gd name="T36" fmla="*/ 0 w 244"/>
                              <a:gd name="T37" fmla="*/ 220 h 440"/>
                              <a:gd name="T38" fmla="*/ 4 w 244"/>
                              <a:gd name="T39" fmla="*/ 265 h 440"/>
                              <a:gd name="T40" fmla="*/ 14 w 244"/>
                              <a:gd name="T41" fmla="*/ 305 h 440"/>
                              <a:gd name="T42" fmla="*/ 24 w 244"/>
                              <a:gd name="T43" fmla="*/ 340 h 440"/>
                              <a:gd name="T44" fmla="*/ 44 w 244"/>
                              <a:gd name="T45" fmla="*/ 375 h 440"/>
                              <a:gd name="T46" fmla="*/ 69 w 244"/>
                              <a:gd name="T47" fmla="*/ 400 h 440"/>
                              <a:gd name="T48" fmla="*/ 94 w 244"/>
                              <a:gd name="T49" fmla="*/ 420 h 440"/>
                              <a:gd name="T50" fmla="*/ 119 w 244"/>
                              <a:gd name="T51" fmla="*/ 435 h 440"/>
                              <a:gd name="T52" fmla="*/ 149 w 244"/>
                              <a:gd name="T53" fmla="*/ 440 h 440"/>
                              <a:gd name="T54" fmla="*/ 149 w 244"/>
                              <a:gd name="T55" fmla="*/ 440 h 440"/>
                              <a:gd name="T56" fmla="*/ 179 w 244"/>
                              <a:gd name="T57" fmla="*/ 435 h 440"/>
                              <a:gd name="T58" fmla="*/ 199 w 244"/>
                              <a:gd name="T59" fmla="*/ 420 h 440"/>
                              <a:gd name="T60" fmla="*/ 214 w 244"/>
                              <a:gd name="T61" fmla="*/ 400 h 440"/>
                              <a:gd name="T62" fmla="*/ 229 w 244"/>
                              <a:gd name="T63" fmla="*/ 375 h 440"/>
                              <a:gd name="T64" fmla="*/ 234 w 244"/>
                              <a:gd name="T65" fmla="*/ 340 h 440"/>
                              <a:gd name="T66" fmla="*/ 239 w 244"/>
                              <a:gd name="T67" fmla="*/ 305 h 440"/>
                              <a:gd name="T68" fmla="*/ 244 w 244"/>
                              <a:gd name="T69" fmla="*/ 220 h 440"/>
                              <a:gd name="T70" fmla="*/ 244 w 244"/>
                              <a:gd name="T71" fmla="*/ 220 h 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40">
                                <a:moveTo>
                                  <a:pt x="244" y="220"/>
                                </a:moveTo>
                                <a:lnTo>
                                  <a:pt x="244" y="220"/>
                                </a:lnTo>
                                <a:lnTo>
                                  <a:pt x="239" y="135"/>
                                </a:lnTo>
                                <a:lnTo>
                                  <a:pt x="234" y="100"/>
                                </a:lnTo>
                                <a:lnTo>
                                  <a:pt x="229" y="65"/>
                                </a:lnTo>
                                <a:lnTo>
                                  <a:pt x="214" y="40"/>
                                </a:lnTo>
                                <a:lnTo>
                                  <a:pt x="199" y="20"/>
                                </a:lnTo>
                                <a:lnTo>
                                  <a:pt x="179" y="10"/>
                                </a:lnTo>
                                <a:lnTo>
                                  <a:pt x="149" y="0"/>
                                </a:lnTo>
                                <a:lnTo>
                                  <a:pt x="119" y="5"/>
                                </a:lnTo>
                                <a:lnTo>
                                  <a:pt x="94" y="15"/>
                                </a:lnTo>
                                <a:lnTo>
                                  <a:pt x="69" y="35"/>
                                </a:lnTo>
                                <a:lnTo>
                                  <a:pt x="44" y="65"/>
                                </a:lnTo>
                                <a:lnTo>
                                  <a:pt x="24" y="95"/>
                                </a:lnTo>
                                <a:lnTo>
                                  <a:pt x="14" y="135"/>
                                </a:lnTo>
                                <a:lnTo>
                                  <a:pt x="4" y="175"/>
                                </a:lnTo>
                                <a:lnTo>
                                  <a:pt x="0" y="220"/>
                                </a:lnTo>
                                <a:lnTo>
                                  <a:pt x="4" y="265"/>
                                </a:lnTo>
                                <a:lnTo>
                                  <a:pt x="14" y="305"/>
                                </a:lnTo>
                                <a:lnTo>
                                  <a:pt x="24" y="340"/>
                                </a:lnTo>
                                <a:lnTo>
                                  <a:pt x="44" y="375"/>
                                </a:lnTo>
                                <a:lnTo>
                                  <a:pt x="69" y="400"/>
                                </a:lnTo>
                                <a:lnTo>
                                  <a:pt x="94" y="420"/>
                                </a:lnTo>
                                <a:lnTo>
                                  <a:pt x="119" y="435"/>
                                </a:lnTo>
                                <a:lnTo>
                                  <a:pt x="149" y="440"/>
                                </a:lnTo>
                                <a:lnTo>
                                  <a:pt x="179" y="435"/>
                                </a:lnTo>
                                <a:lnTo>
                                  <a:pt x="199" y="420"/>
                                </a:lnTo>
                                <a:lnTo>
                                  <a:pt x="214" y="400"/>
                                </a:lnTo>
                                <a:lnTo>
                                  <a:pt x="229" y="375"/>
                                </a:lnTo>
                                <a:lnTo>
                                  <a:pt x="234" y="340"/>
                                </a:lnTo>
                                <a:lnTo>
                                  <a:pt x="239" y="305"/>
                                </a:lnTo>
                                <a:lnTo>
                                  <a:pt x="244" y="2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" name="Freeform 233"/>
                        <wps:cNvSpPr>
                          <a:spLocks/>
                        </wps:cNvSpPr>
                        <wps:spPr bwMode="auto">
                          <a:xfrm>
                            <a:off x="469" y="3031"/>
                            <a:ext cx="195" cy="300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50 h 300"/>
                              <a:gd name="T2" fmla="*/ 195 w 195"/>
                              <a:gd name="T3" fmla="*/ 150 h 300"/>
                              <a:gd name="T4" fmla="*/ 195 w 195"/>
                              <a:gd name="T5" fmla="*/ 120 h 300"/>
                              <a:gd name="T6" fmla="*/ 190 w 195"/>
                              <a:gd name="T7" fmla="*/ 90 h 300"/>
                              <a:gd name="T8" fmla="*/ 180 w 195"/>
                              <a:gd name="T9" fmla="*/ 65 h 300"/>
                              <a:gd name="T10" fmla="*/ 170 w 195"/>
                              <a:gd name="T11" fmla="*/ 45 h 300"/>
                              <a:gd name="T12" fmla="*/ 155 w 195"/>
                              <a:gd name="T13" fmla="*/ 25 h 300"/>
                              <a:gd name="T14" fmla="*/ 140 w 195"/>
                              <a:gd name="T15" fmla="*/ 15 h 300"/>
                              <a:gd name="T16" fmla="*/ 120 w 195"/>
                              <a:gd name="T17" fmla="*/ 5 h 300"/>
                              <a:gd name="T18" fmla="*/ 100 w 195"/>
                              <a:gd name="T19" fmla="*/ 0 h 300"/>
                              <a:gd name="T20" fmla="*/ 100 w 195"/>
                              <a:gd name="T21" fmla="*/ 0 h 300"/>
                              <a:gd name="T22" fmla="*/ 80 w 195"/>
                              <a:gd name="T23" fmla="*/ 5 h 300"/>
                              <a:gd name="T24" fmla="*/ 60 w 195"/>
                              <a:gd name="T25" fmla="*/ 10 h 300"/>
                              <a:gd name="T26" fmla="*/ 45 w 195"/>
                              <a:gd name="T27" fmla="*/ 25 h 300"/>
                              <a:gd name="T28" fmla="*/ 30 w 195"/>
                              <a:gd name="T29" fmla="*/ 45 h 300"/>
                              <a:gd name="T30" fmla="*/ 15 w 195"/>
                              <a:gd name="T31" fmla="*/ 65 h 300"/>
                              <a:gd name="T32" fmla="*/ 5 w 195"/>
                              <a:gd name="T33" fmla="*/ 90 h 300"/>
                              <a:gd name="T34" fmla="*/ 0 w 195"/>
                              <a:gd name="T35" fmla="*/ 120 h 300"/>
                              <a:gd name="T36" fmla="*/ 0 w 195"/>
                              <a:gd name="T37" fmla="*/ 150 h 300"/>
                              <a:gd name="T38" fmla="*/ 0 w 195"/>
                              <a:gd name="T39" fmla="*/ 150 h 300"/>
                              <a:gd name="T40" fmla="*/ 0 w 195"/>
                              <a:gd name="T41" fmla="*/ 180 h 300"/>
                              <a:gd name="T42" fmla="*/ 5 w 195"/>
                              <a:gd name="T43" fmla="*/ 210 h 300"/>
                              <a:gd name="T44" fmla="*/ 15 w 195"/>
                              <a:gd name="T45" fmla="*/ 235 h 300"/>
                              <a:gd name="T46" fmla="*/ 30 w 195"/>
                              <a:gd name="T47" fmla="*/ 255 h 300"/>
                              <a:gd name="T48" fmla="*/ 45 w 195"/>
                              <a:gd name="T49" fmla="*/ 275 h 300"/>
                              <a:gd name="T50" fmla="*/ 60 w 195"/>
                              <a:gd name="T51" fmla="*/ 285 h 300"/>
                              <a:gd name="T52" fmla="*/ 80 w 195"/>
                              <a:gd name="T53" fmla="*/ 295 h 300"/>
                              <a:gd name="T54" fmla="*/ 100 w 195"/>
                              <a:gd name="T55" fmla="*/ 300 h 300"/>
                              <a:gd name="T56" fmla="*/ 100 w 195"/>
                              <a:gd name="T57" fmla="*/ 300 h 300"/>
                              <a:gd name="T58" fmla="*/ 120 w 195"/>
                              <a:gd name="T59" fmla="*/ 295 h 300"/>
                              <a:gd name="T60" fmla="*/ 140 w 195"/>
                              <a:gd name="T61" fmla="*/ 290 h 300"/>
                              <a:gd name="T62" fmla="*/ 155 w 195"/>
                              <a:gd name="T63" fmla="*/ 275 h 300"/>
                              <a:gd name="T64" fmla="*/ 170 w 195"/>
                              <a:gd name="T65" fmla="*/ 255 h 300"/>
                              <a:gd name="T66" fmla="*/ 180 w 195"/>
                              <a:gd name="T67" fmla="*/ 235 h 300"/>
                              <a:gd name="T68" fmla="*/ 190 w 195"/>
                              <a:gd name="T69" fmla="*/ 210 h 300"/>
                              <a:gd name="T70" fmla="*/ 195 w 195"/>
                              <a:gd name="T71" fmla="*/ 180 h 300"/>
                              <a:gd name="T72" fmla="*/ 195 w 195"/>
                              <a:gd name="T73" fmla="*/ 150 h 300"/>
                              <a:gd name="T74" fmla="*/ 195 w 195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5" h="300">
                                <a:moveTo>
                                  <a:pt x="195" y="150"/>
                                </a:moveTo>
                                <a:lnTo>
                                  <a:pt x="195" y="150"/>
                                </a:lnTo>
                                <a:lnTo>
                                  <a:pt x="195" y="120"/>
                                </a:lnTo>
                                <a:lnTo>
                                  <a:pt x="190" y="90"/>
                                </a:lnTo>
                                <a:lnTo>
                                  <a:pt x="180" y="65"/>
                                </a:lnTo>
                                <a:lnTo>
                                  <a:pt x="170" y="45"/>
                                </a:lnTo>
                                <a:lnTo>
                                  <a:pt x="155" y="25"/>
                                </a:lnTo>
                                <a:lnTo>
                                  <a:pt x="140" y="15"/>
                                </a:lnTo>
                                <a:lnTo>
                                  <a:pt x="120" y="5"/>
                                </a:lnTo>
                                <a:lnTo>
                                  <a:pt x="100" y="0"/>
                                </a:lnTo>
                                <a:lnTo>
                                  <a:pt x="80" y="5"/>
                                </a:lnTo>
                                <a:lnTo>
                                  <a:pt x="60" y="10"/>
                                </a:lnTo>
                                <a:lnTo>
                                  <a:pt x="45" y="25"/>
                                </a:lnTo>
                                <a:lnTo>
                                  <a:pt x="30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10"/>
                                </a:lnTo>
                                <a:lnTo>
                                  <a:pt x="15" y="235"/>
                                </a:lnTo>
                                <a:lnTo>
                                  <a:pt x="30" y="255"/>
                                </a:lnTo>
                                <a:lnTo>
                                  <a:pt x="45" y="275"/>
                                </a:lnTo>
                                <a:lnTo>
                                  <a:pt x="60" y="285"/>
                                </a:lnTo>
                                <a:lnTo>
                                  <a:pt x="80" y="295"/>
                                </a:lnTo>
                                <a:lnTo>
                                  <a:pt x="100" y="300"/>
                                </a:lnTo>
                                <a:lnTo>
                                  <a:pt x="120" y="295"/>
                                </a:lnTo>
                                <a:lnTo>
                                  <a:pt x="140" y="290"/>
                                </a:lnTo>
                                <a:lnTo>
                                  <a:pt x="155" y="275"/>
                                </a:lnTo>
                                <a:lnTo>
                                  <a:pt x="170" y="255"/>
                                </a:lnTo>
                                <a:lnTo>
                                  <a:pt x="180" y="235"/>
                                </a:lnTo>
                                <a:lnTo>
                                  <a:pt x="190" y="210"/>
                                </a:lnTo>
                                <a:lnTo>
                                  <a:pt x="195" y="180"/>
                                </a:lnTo>
                                <a:lnTo>
                                  <a:pt x="195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Freeform 234"/>
                        <wps:cNvSpPr>
                          <a:spLocks/>
                        </wps:cNvSpPr>
                        <wps:spPr bwMode="auto">
                          <a:xfrm>
                            <a:off x="499" y="3076"/>
                            <a:ext cx="165" cy="210"/>
                          </a:xfrm>
                          <a:custGeom>
                            <a:avLst/>
                            <a:gdLst>
                              <a:gd name="T0" fmla="*/ 165 w 165"/>
                              <a:gd name="T1" fmla="*/ 105 h 210"/>
                              <a:gd name="T2" fmla="*/ 165 w 165"/>
                              <a:gd name="T3" fmla="*/ 105 h 210"/>
                              <a:gd name="T4" fmla="*/ 160 w 165"/>
                              <a:gd name="T5" fmla="*/ 85 h 210"/>
                              <a:gd name="T6" fmla="*/ 155 w 165"/>
                              <a:gd name="T7" fmla="*/ 65 h 210"/>
                              <a:gd name="T8" fmla="*/ 145 w 165"/>
                              <a:gd name="T9" fmla="*/ 45 h 210"/>
                              <a:gd name="T10" fmla="*/ 135 w 165"/>
                              <a:gd name="T11" fmla="*/ 30 h 210"/>
                              <a:gd name="T12" fmla="*/ 120 w 165"/>
                              <a:gd name="T13" fmla="*/ 20 h 210"/>
                              <a:gd name="T14" fmla="*/ 100 w 165"/>
                              <a:gd name="T15" fmla="*/ 10 h 210"/>
                              <a:gd name="T16" fmla="*/ 85 w 165"/>
                              <a:gd name="T17" fmla="*/ 5 h 210"/>
                              <a:gd name="T18" fmla="*/ 70 w 165"/>
                              <a:gd name="T19" fmla="*/ 0 h 210"/>
                              <a:gd name="T20" fmla="*/ 70 w 165"/>
                              <a:gd name="T21" fmla="*/ 0 h 210"/>
                              <a:gd name="T22" fmla="*/ 55 w 165"/>
                              <a:gd name="T23" fmla="*/ 0 h 210"/>
                              <a:gd name="T24" fmla="*/ 45 w 165"/>
                              <a:gd name="T25" fmla="*/ 10 h 210"/>
                              <a:gd name="T26" fmla="*/ 30 w 165"/>
                              <a:gd name="T27" fmla="*/ 15 h 210"/>
                              <a:gd name="T28" fmla="*/ 20 w 165"/>
                              <a:gd name="T29" fmla="*/ 30 h 210"/>
                              <a:gd name="T30" fmla="*/ 5 w 165"/>
                              <a:gd name="T31" fmla="*/ 65 h 210"/>
                              <a:gd name="T32" fmla="*/ 0 w 165"/>
                              <a:gd name="T33" fmla="*/ 105 h 210"/>
                              <a:gd name="T34" fmla="*/ 0 w 165"/>
                              <a:gd name="T35" fmla="*/ 105 h 210"/>
                              <a:gd name="T36" fmla="*/ 5 w 165"/>
                              <a:gd name="T37" fmla="*/ 145 h 210"/>
                              <a:gd name="T38" fmla="*/ 20 w 165"/>
                              <a:gd name="T39" fmla="*/ 180 h 210"/>
                              <a:gd name="T40" fmla="*/ 30 w 165"/>
                              <a:gd name="T41" fmla="*/ 190 h 210"/>
                              <a:gd name="T42" fmla="*/ 45 w 165"/>
                              <a:gd name="T43" fmla="*/ 200 h 210"/>
                              <a:gd name="T44" fmla="*/ 55 w 165"/>
                              <a:gd name="T45" fmla="*/ 205 h 210"/>
                              <a:gd name="T46" fmla="*/ 70 w 165"/>
                              <a:gd name="T47" fmla="*/ 210 h 210"/>
                              <a:gd name="T48" fmla="*/ 70 w 165"/>
                              <a:gd name="T49" fmla="*/ 210 h 210"/>
                              <a:gd name="T50" fmla="*/ 85 w 165"/>
                              <a:gd name="T51" fmla="*/ 210 h 210"/>
                              <a:gd name="T52" fmla="*/ 100 w 165"/>
                              <a:gd name="T53" fmla="*/ 200 h 210"/>
                              <a:gd name="T54" fmla="*/ 120 w 165"/>
                              <a:gd name="T55" fmla="*/ 190 h 210"/>
                              <a:gd name="T56" fmla="*/ 135 w 165"/>
                              <a:gd name="T57" fmla="*/ 180 h 210"/>
                              <a:gd name="T58" fmla="*/ 145 w 165"/>
                              <a:gd name="T59" fmla="*/ 165 h 210"/>
                              <a:gd name="T60" fmla="*/ 155 w 165"/>
                              <a:gd name="T61" fmla="*/ 145 h 210"/>
                              <a:gd name="T62" fmla="*/ 160 w 165"/>
                              <a:gd name="T63" fmla="*/ 125 h 210"/>
                              <a:gd name="T64" fmla="*/ 165 w 165"/>
                              <a:gd name="T65" fmla="*/ 105 h 210"/>
                              <a:gd name="T66" fmla="*/ 165 w 165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5" h="210">
                                <a:moveTo>
                                  <a:pt x="165" y="105"/>
                                </a:moveTo>
                                <a:lnTo>
                                  <a:pt x="165" y="105"/>
                                </a:lnTo>
                                <a:lnTo>
                                  <a:pt x="160" y="85"/>
                                </a:lnTo>
                                <a:lnTo>
                                  <a:pt x="155" y="65"/>
                                </a:lnTo>
                                <a:lnTo>
                                  <a:pt x="145" y="45"/>
                                </a:lnTo>
                                <a:lnTo>
                                  <a:pt x="135" y="30"/>
                                </a:lnTo>
                                <a:lnTo>
                                  <a:pt x="120" y="20"/>
                                </a:lnTo>
                                <a:lnTo>
                                  <a:pt x="100" y="10"/>
                                </a:lnTo>
                                <a:lnTo>
                                  <a:pt x="85" y="5"/>
                                </a:lnTo>
                                <a:lnTo>
                                  <a:pt x="70" y="0"/>
                                </a:lnTo>
                                <a:lnTo>
                                  <a:pt x="55" y="0"/>
                                </a:lnTo>
                                <a:lnTo>
                                  <a:pt x="45" y="10"/>
                                </a:lnTo>
                                <a:lnTo>
                                  <a:pt x="30" y="15"/>
                                </a:lnTo>
                                <a:lnTo>
                                  <a:pt x="20" y="30"/>
                                </a:lnTo>
                                <a:lnTo>
                                  <a:pt x="5" y="65"/>
                                </a:lnTo>
                                <a:lnTo>
                                  <a:pt x="0" y="105"/>
                                </a:lnTo>
                                <a:lnTo>
                                  <a:pt x="5" y="145"/>
                                </a:lnTo>
                                <a:lnTo>
                                  <a:pt x="20" y="180"/>
                                </a:lnTo>
                                <a:lnTo>
                                  <a:pt x="30" y="190"/>
                                </a:lnTo>
                                <a:lnTo>
                                  <a:pt x="45" y="200"/>
                                </a:lnTo>
                                <a:lnTo>
                                  <a:pt x="55" y="205"/>
                                </a:lnTo>
                                <a:lnTo>
                                  <a:pt x="70" y="210"/>
                                </a:lnTo>
                                <a:lnTo>
                                  <a:pt x="85" y="210"/>
                                </a:lnTo>
                                <a:lnTo>
                                  <a:pt x="100" y="200"/>
                                </a:lnTo>
                                <a:lnTo>
                                  <a:pt x="120" y="190"/>
                                </a:lnTo>
                                <a:lnTo>
                                  <a:pt x="135" y="180"/>
                                </a:lnTo>
                                <a:lnTo>
                                  <a:pt x="145" y="165"/>
                                </a:lnTo>
                                <a:lnTo>
                                  <a:pt x="155" y="145"/>
                                </a:lnTo>
                                <a:lnTo>
                                  <a:pt x="160" y="125"/>
                                </a:lnTo>
                                <a:lnTo>
                                  <a:pt x="165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Freeform 235"/>
                        <wps:cNvSpPr>
                          <a:spLocks/>
                        </wps:cNvSpPr>
                        <wps:spPr bwMode="auto">
                          <a:xfrm>
                            <a:off x="519" y="3106"/>
                            <a:ext cx="145" cy="150"/>
                          </a:xfrm>
                          <a:custGeom>
                            <a:avLst/>
                            <a:gdLst>
                              <a:gd name="T0" fmla="*/ 145 w 145"/>
                              <a:gd name="T1" fmla="*/ 75 h 150"/>
                              <a:gd name="T2" fmla="*/ 145 w 145"/>
                              <a:gd name="T3" fmla="*/ 75 h 150"/>
                              <a:gd name="T4" fmla="*/ 140 w 145"/>
                              <a:gd name="T5" fmla="*/ 60 h 150"/>
                              <a:gd name="T6" fmla="*/ 135 w 145"/>
                              <a:gd name="T7" fmla="*/ 45 h 150"/>
                              <a:gd name="T8" fmla="*/ 120 w 145"/>
                              <a:gd name="T9" fmla="*/ 35 h 150"/>
                              <a:gd name="T10" fmla="*/ 110 w 145"/>
                              <a:gd name="T11" fmla="*/ 25 h 150"/>
                              <a:gd name="T12" fmla="*/ 75 w 145"/>
                              <a:gd name="T13" fmla="*/ 10 h 150"/>
                              <a:gd name="T14" fmla="*/ 50 w 145"/>
                              <a:gd name="T15" fmla="*/ 0 h 150"/>
                              <a:gd name="T16" fmla="*/ 50 w 145"/>
                              <a:gd name="T17" fmla="*/ 0 h 150"/>
                              <a:gd name="T18" fmla="*/ 40 w 145"/>
                              <a:gd name="T19" fmla="*/ 5 h 150"/>
                              <a:gd name="T20" fmla="*/ 30 w 145"/>
                              <a:gd name="T21" fmla="*/ 5 h 150"/>
                              <a:gd name="T22" fmla="*/ 15 w 145"/>
                              <a:gd name="T23" fmla="*/ 20 h 150"/>
                              <a:gd name="T24" fmla="*/ 5 w 145"/>
                              <a:gd name="T25" fmla="*/ 45 h 150"/>
                              <a:gd name="T26" fmla="*/ 0 w 145"/>
                              <a:gd name="T27" fmla="*/ 75 h 150"/>
                              <a:gd name="T28" fmla="*/ 0 w 145"/>
                              <a:gd name="T29" fmla="*/ 75 h 150"/>
                              <a:gd name="T30" fmla="*/ 5 w 145"/>
                              <a:gd name="T31" fmla="*/ 105 h 150"/>
                              <a:gd name="T32" fmla="*/ 15 w 145"/>
                              <a:gd name="T33" fmla="*/ 125 h 150"/>
                              <a:gd name="T34" fmla="*/ 30 w 145"/>
                              <a:gd name="T35" fmla="*/ 140 h 150"/>
                              <a:gd name="T36" fmla="*/ 50 w 145"/>
                              <a:gd name="T37" fmla="*/ 150 h 150"/>
                              <a:gd name="T38" fmla="*/ 50 w 145"/>
                              <a:gd name="T39" fmla="*/ 150 h 150"/>
                              <a:gd name="T40" fmla="*/ 75 w 145"/>
                              <a:gd name="T41" fmla="*/ 145 h 150"/>
                              <a:gd name="T42" fmla="*/ 105 w 145"/>
                              <a:gd name="T43" fmla="*/ 130 h 150"/>
                              <a:gd name="T44" fmla="*/ 120 w 145"/>
                              <a:gd name="T45" fmla="*/ 120 h 150"/>
                              <a:gd name="T46" fmla="*/ 135 w 145"/>
                              <a:gd name="T47" fmla="*/ 105 h 150"/>
                              <a:gd name="T48" fmla="*/ 140 w 145"/>
                              <a:gd name="T49" fmla="*/ 90 h 150"/>
                              <a:gd name="T50" fmla="*/ 145 w 145"/>
                              <a:gd name="T51" fmla="*/ 75 h 150"/>
                              <a:gd name="T52" fmla="*/ 145 w 145"/>
                              <a:gd name="T53" fmla="*/ 75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50">
                                <a:moveTo>
                                  <a:pt x="145" y="75"/>
                                </a:moveTo>
                                <a:lnTo>
                                  <a:pt x="145" y="75"/>
                                </a:lnTo>
                                <a:lnTo>
                                  <a:pt x="140" y="60"/>
                                </a:lnTo>
                                <a:lnTo>
                                  <a:pt x="135" y="45"/>
                                </a:lnTo>
                                <a:lnTo>
                                  <a:pt x="120" y="35"/>
                                </a:lnTo>
                                <a:lnTo>
                                  <a:pt x="110" y="25"/>
                                </a:lnTo>
                                <a:lnTo>
                                  <a:pt x="75" y="10"/>
                                </a:lnTo>
                                <a:lnTo>
                                  <a:pt x="50" y="0"/>
                                </a:lnTo>
                                <a:lnTo>
                                  <a:pt x="40" y="5"/>
                                </a:lnTo>
                                <a:lnTo>
                                  <a:pt x="30" y="5"/>
                                </a:lnTo>
                                <a:lnTo>
                                  <a:pt x="15" y="20"/>
                                </a:lnTo>
                                <a:lnTo>
                                  <a:pt x="5" y="45"/>
                                </a:lnTo>
                                <a:lnTo>
                                  <a:pt x="0" y="75"/>
                                </a:lnTo>
                                <a:lnTo>
                                  <a:pt x="5" y="105"/>
                                </a:lnTo>
                                <a:lnTo>
                                  <a:pt x="15" y="125"/>
                                </a:lnTo>
                                <a:lnTo>
                                  <a:pt x="30" y="140"/>
                                </a:lnTo>
                                <a:lnTo>
                                  <a:pt x="50" y="150"/>
                                </a:lnTo>
                                <a:lnTo>
                                  <a:pt x="75" y="145"/>
                                </a:lnTo>
                                <a:lnTo>
                                  <a:pt x="105" y="130"/>
                                </a:lnTo>
                                <a:lnTo>
                                  <a:pt x="120" y="120"/>
                                </a:lnTo>
                                <a:lnTo>
                                  <a:pt x="135" y="105"/>
                                </a:lnTo>
                                <a:lnTo>
                                  <a:pt x="140" y="90"/>
                                </a:lnTo>
                                <a:lnTo>
                                  <a:pt x="145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" name="Freeform 236"/>
                        <wps:cNvSpPr>
                          <a:spLocks/>
                        </wps:cNvSpPr>
                        <wps:spPr bwMode="auto">
                          <a:xfrm>
                            <a:off x="664" y="2926"/>
                            <a:ext cx="20" cy="515"/>
                          </a:xfrm>
                          <a:custGeom>
                            <a:avLst/>
                            <a:gdLst>
                              <a:gd name="T0" fmla="*/ 0 w 20"/>
                              <a:gd name="T1" fmla="*/ 515 h 515"/>
                              <a:gd name="T2" fmla="*/ 0 w 20"/>
                              <a:gd name="T3" fmla="*/ 515 h 515"/>
                              <a:gd name="T4" fmla="*/ 10 w 20"/>
                              <a:gd name="T5" fmla="*/ 490 h 515"/>
                              <a:gd name="T6" fmla="*/ 20 w 20"/>
                              <a:gd name="T7" fmla="*/ 445 h 515"/>
                              <a:gd name="T8" fmla="*/ 20 w 20"/>
                              <a:gd name="T9" fmla="*/ 410 h 515"/>
                              <a:gd name="T10" fmla="*/ 20 w 20"/>
                              <a:gd name="T11" fmla="*/ 365 h 515"/>
                              <a:gd name="T12" fmla="*/ 10 w 20"/>
                              <a:gd name="T13" fmla="*/ 315 h 515"/>
                              <a:gd name="T14" fmla="*/ 0 w 20"/>
                              <a:gd name="T15" fmla="*/ 255 h 515"/>
                              <a:gd name="T16" fmla="*/ 0 w 20"/>
                              <a:gd name="T17" fmla="*/ 255 h 515"/>
                              <a:gd name="T18" fmla="*/ 0 w 20"/>
                              <a:gd name="T19" fmla="*/ 255 h 515"/>
                              <a:gd name="T20" fmla="*/ 10 w 20"/>
                              <a:gd name="T21" fmla="*/ 195 h 515"/>
                              <a:gd name="T22" fmla="*/ 15 w 20"/>
                              <a:gd name="T23" fmla="*/ 145 h 515"/>
                              <a:gd name="T24" fmla="*/ 20 w 20"/>
                              <a:gd name="T25" fmla="*/ 105 h 515"/>
                              <a:gd name="T26" fmla="*/ 20 w 20"/>
                              <a:gd name="T27" fmla="*/ 70 h 515"/>
                              <a:gd name="T28" fmla="*/ 10 w 20"/>
                              <a:gd name="T29" fmla="*/ 25 h 515"/>
                              <a:gd name="T30" fmla="*/ 0 w 20"/>
                              <a:gd name="T31" fmla="*/ 0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5">
                                <a:moveTo>
                                  <a:pt x="0" y="515"/>
                                </a:moveTo>
                                <a:lnTo>
                                  <a:pt x="0" y="515"/>
                                </a:lnTo>
                                <a:lnTo>
                                  <a:pt x="10" y="490"/>
                                </a:lnTo>
                                <a:lnTo>
                                  <a:pt x="20" y="445"/>
                                </a:lnTo>
                                <a:lnTo>
                                  <a:pt x="20" y="410"/>
                                </a:lnTo>
                                <a:lnTo>
                                  <a:pt x="20" y="365"/>
                                </a:lnTo>
                                <a:lnTo>
                                  <a:pt x="10" y="315"/>
                                </a:lnTo>
                                <a:lnTo>
                                  <a:pt x="0" y="255"/>
                                </a:lnTo>
                                <a:lnTo>
                                  <a:pt x="10" y="195"/>
                                </a:lnTo>
                                <a:lnTo>
                                  <a:pt x="15" y="145"/>
                                </a:lnTo>
                                <a:lnTo>
                                  <a:pt x="20" y="105"/>
                                </a:lnTo>
                                <a:lnTo>
                                  <a:pt x="20" y="70"/>
                                </a:lnTo>
                                <a:lnTo>
                                  <a:pt x="10" y="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" name="Freeform 237"/>
                        <wps:cNvSpPr>
                          <a:spLocks/>
                        </wps:cNvSpPr>
                        <wps:spPr bwMode="auto">
                          <a:xfrm>
                            <a:off x="664" y="2926"/>
                            <a:ext cx="45" cy="515"/>
                          </a:xfrm>
                          <a:custGeom>
                            <a:avLst/>
                            <a:gdLst>
                              <a:gd name="T0" fmla="*/ 0 w 45"/>
                              <a:gd name="T1" fmla="*/ 515 h 515"/>
                              <a:gd name="T2" fmla="*/ 0 w 45"/>
                              <a:gd name="T3" fmla="*/ 515 h 515"/>
                              <a:gd name="T4" fmla="*/ 15 w 45"/>
                              <a:gd name="T5" fmla="*/ 470 h 515"/>
                              <a:gd name="T6" fmla="*/ 25 w 45"/>
                              <a:gd name="T7" fmla="*/ 425 h 515"/>
                              <a:gd name="T8" fmla="*/ 35 w 45"/>
                              <a:gd name="T9" fmla="*/ 360 h 515"/>
                              <a:gd name="T10" fmla="*/ 45 w 45"/>
                              <a:gd name="T11" fmla="*/ 285 h 515"/>
                              <a:gd name="T12" fmla="*/ 40 w 45"/>
                              <a:gd name="T13" fmla="*/ 195 h 515"/>
                              <a:gd name="T14" fmla="*/ 35 w 45"/>
                              <a:gd name="T15" fmla="*/ 150 h 515"/>
                              <a:gd name="T16" fmla="*/ 30 w 45"/>
                              <a:gd name="T17" fmla="*/ 100 h 515"/>
                              <a:gd name="T18" fmla="*/ 15 w 45"/>
                              <a:gd name="T19" fmla="*/ 50 h 515"/>
                              <a:gd name="T20" fmla="*/ 0 w 45"/>
                              <a:gd name="T21" fmla="*/ 0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5">
                                <a:moveTo>
                                  <a:pt x="0" y="515"/>
                                </a:moveTo>
                                <a:lnTo>
                                  <a:pt x="0" y="515"/>
                                </a:lnTo>
                                <a:lnTo>
                                  <a:pt x="15" y="470"/>
                                </a:lnTo>
                                <a:lnTo>
                                  <a:pt x="25" y="425"/>
                                </a:lnTo>
                                <a:lnTo>
                                  <a:pt x="35" y="360"/>
                                </a:lnTo>
                                <a:lnTo>
                                  <a:pt x="45" y="285"/>
                                </a:lnTo>
                                <a:lnTo>
                                  <a:pt x="40" y="195"/>
                                </a:lnTo>
                                <a:lnTo>
                                  <a:pt x="35" y="150"/>
                                </a:lnTo>
                                <a:lnTo>
                                  <a:pt x="30" y="100"/>
                                </a:lnTo>
                                <a:lnTo>
                                  <a:pt x="15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" name="Line 238"/>
                        <wps:cNvCnPr/>
                        <wps:spPr bwMode="auto">
                          <a:xfrm flipV="1">
                            <a:off x="759" y="2921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2" name="Line 239"/>
                        <wps:cNvCnPr/>
                        <wps:spPr bwMode="auto">
                          <a:xfrm flipV="1">
                            <a:off x="789" y="2921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3" name="Freeform 240"/>
                        <wps:cNvSpPr>
                          <a:spLocks/>
                        </wps:cNvSpPr>
                        <wps:spPr bwMode="auto">
                          <a:xfrm>
                            <a:off x="415" y="2401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10 h 50"/>
                              <a:gd name="T2" fmla="*/ 249 w 249"/>
                              <a:gd name="T3" fmla="*/ 10 h 50"/>
                              <a:gd name="T4" fmla="*/ 239 w 249"/>
                              <a:gd name="T5" fmla="*/ 20 h 50"/>
                              <a:gd name="T6" fmla="*/ 224 w 249"/>
                              <a:gd name="T7" fmla="*/ 30 h 50"/>
                              <a:gd name="T8" fmla="*/ 199 w 249"/>
                              <a:gd name="T9" fmla="*/ 45 h 50"/>
                              <a:gd name="T10" fmla="*/ 169 w 249"/>
                              <a:gd name="T11" fmla="*/ 45 h 50"/>
                              <a:gd name="T12" fmla="*/ 139 w 249"/>
                              <a:gd name="T13" fmla="*/ 40 h 50"/>
                              <a:gd name="T14" fmla="*/ 114 w 249"/>
                              <a:gd name="T15" fmla="*/ 35 h 50"/>
                              <a:gd name="T16" fmla="*/ 94 w 249"/>
                              <a:gd name="T17" fmla="*/ 20 h 50"/>
                              <a:gd name="T18" fmla="*/ 64 w 249"/>
                              <a:gd name="T19" fmla="*/ 0 h 50"/>
                              <a:gd name="T20" fmla="*/ 64 w 249"/>
                              <a:gd name="T21" fmla="*/ 0 h 50"/>
                              <a:gd name="T22" fmla="*/ 59 w 249"/>
                              <a:gd name="T23" fmla="*/ 0 h 50"/>
                              <a:gd name="T24" fmla="*/ 49 w 249"/>
                              <a:gd name="T25" fmla="*/ 0 h 50"/>
                              <a:gd name="T26" fmla="*/ 34 w 249"/>
                              <a:gd name="T27" fmla="*/ 20 h 50"/>
                              <a:gd name="T28" fmla="*/ 14 w 249"/>
                              <a:gd name="T29" fmla="*/ 50 h 50"/>
                              <a:gd name="T30" fmla="*/ 0 w 249"/>
                              <a:gd name="T31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10"/>
                                </a:moveTo>
                                <a:lnTo>
                                  <a:pt x="249" y="10"/>
                                </a:lnTo>
                                <a:lnTo>
                                  <a:pt x="239" y="20"/>
                                </a:lnTo>
                                <a:lnTo>
                                  <a:pt x="224" y="30"/>
                                </a:lnTo>
                                <a:lnTo>
                                  <a:pt x="199" y="45"/>
                                </a:lnTo>
                                <a:lnTo>
                                  <a:pt x="169" y="45"/>
                                </a:lnTo>
                                <a:lnTo>
                                  <a:pt x="139" y="40"/>
                                </a:lnTo>
                                <a:lnTo>
                                  <a:pt x="114" y="35"/>
                                </a:lnTo>
                                <a:lnTo>
                                  <a:pt x="94" y="20"/>
                                </a:lnTo>
                                <a:lnTo>
                                  <a:pt x="64" y="0"/>
                                </a:lnTo>
                                <a:lnTo>
                                  <a:pt x="59" y="0"/>
                                </a:lnTo>
                                <a:lnTo>
                                  <a:pt x="49" y="0"/>
                                </a:lnTo>
                                <a:lnTo>
                                  <a:pt x="34" y="20"/>
                                </a:lnTo>
                                <a:lnTo>
                                  <a:pt x="14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" name="Freeform 241"/>
                        <wps:cNvSpPr>
                          <a:spLocks/>
                        </wps:cNvSpPr>
                        <wps:spPr bwMode="auto">
                          <a:xfrm>
                            <a:off x="415" y="2871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50 h 50"/>
                              <a:gd name="T2" fmla="*/ 249 w 249"/>
                              <a:gd name="T3" fmla="*/ 50 h 50"/>
                              <a:gd name="T4" fmla="*/ 224 w 249"/>
                              <a:gd name="T5" fmla="*/ 25 h 50"/>
                              <a:gd name="T6" fmla="*/ 199 w 249"/>
                              <a:gd name="T7" fmla="*/ 15 h 50"/>
                              <a:gd name="T8" fmla="*/ 169 w 249"/>
                              <a:gd name="T9" fmla="*/ 10 h 50"/>
                              <a:gd name="T10" fmla="*/ 139 w 249"/>
                              <a:gd name="T11" fmla="*/ 10 h 50"/>
                              <a:gd name="T12" fmla="*/ 114 w 249"/>
                              <a:gd name="T13" fmla="*/ 20 h 50"/>
                              <a:gd name="T14" fmla="*/ 94 w 249"/>
                              <a:gd name="T15" fmla="*/ 30 h 50"/>
                              <a:gd name="T16" fmla="*/ 64 w 249"/>
                              <a:gd name="T17" fmla="*/ 50 h 50"/>
                              <a:gd name="T18" fmla="*/ 64 w 249"/>
                              <a:gd name="T19" fmla="*/ 50 h 50"/>
                              <a:gd name="T20" fmla="*/ 59 w 249"/>
                              <a:gd name="T21" fmla="*/ 50 h 50"/>
                              <a:gd name="T22" fmla="*/ 54 w 249"/>
                              <a:gd name="T23" fmla="*/ 50 h 50"/>
                              <a:gd name="T24" fmla="*/ 34 w 249"/>
                              <a:gd name="T25" fmla="*/ 30 h 50"/>
                              <a:gd name="T26" fmla="*/ 14 w 249"/>
                              <a:gd name="T27" fmla="*/ 0 h 50"/>
                              <a:gd name="T28" fmla="*/ 0 w 249"/>
                              <a:gd name="T29" fmla="*/ 5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50"/>
                                </a:moveTo>
                                <a:lnTo>
                                  <a:pt x="249" y="50"/>
                                </a:lnTo>
                                <a:lnTo>
                                  <a:pt x="224" y="25"/>
                                </a:lnTo>
                                <a:lnTo>
                                  <a:pt x="199" y="15"/>
                                </a:lnTo>
                                <a:lnTo>
                                  <a:pt x="169" y="10"/>
                                </a:lnTo>
                                <a:lnTo>
                                  <a:pt x="139" y="10"/>
                                </a:lnTo>
                                <a:lnTo>
                                  <a:pt x="114" y="20"/>
                                </a:lnTo>
                                <a:lnTo>
                                  <a:pt x="94" y="30"/>
                                </a:lnTo>
                                <a:lnTo>
                                  <a:pt x="64" y="50"/>
                                </a:lnTo>
                                <a:lnTo>
                                  <a:pt x="59" y="50"/>
                                </a:lnTo>
                                <a:lnTo>
                                  <a:pt x="54" y="50"/>
                                </a:lnTo>
                                <a:lnTo>
                                  <a:pt x="34" y="30"/>
                                </a:lnTo>
                                <a:lnTo>
                                  <a:pt x="14" y="0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Freeform 242"/>
                        <wps:cNvSpPr>
                          <a:spLocks/>
                        </wps:cNvSpPr>
                        <wps:spPr bwMode="auto">
                          <a:xfrm>
                            <a:off x="420" y="2446"/>
                            <a:ext cx="244" cy="435"/>
                          </a:xfrm>
                          <a:custGeom>
                            <a:avLst/>
                            <a:gdLst>
                              <a:gd name="T0" fmla="*/ 244 w 244"/>
                              <a:gd name="T1" fmla="*/ 215 h 435"/>
                              <a:gd name="T2" fmla="*/ 244 w 244"/>
                              <a:gd name="T3" fmla="*/ 215 h 435"/>
                              <a:gd name="T4" fmla="*/ 239 w 244"/>
                              <a:gd name="T5" fmla="*/ 130 h 435"/>
                              <a:gd name="T6" fmla="*/ 234 w 244"/>
                              <a:gd name="T7" fmla="*/ 95 h 435"/>
                              <a:gd name="T8" fmla="*/ 229 w 244"/>
                              <a:gd name="T9" fmla="*/ 65 h 435"/>
                              <a:gd name="T10" fmla="*/ 214 w 244"/>
                              <a:gd name="T11" fmla="*/ 35 h 435"/>
                              <a:gd name="T12" fmla="*/ 199 w 244"/>
                              <a:gd name="T13" fmla="*/ 15 h 435"/>
                              <a:gd name="T14" fmla="*/ 179 w 244"/>
                              <a:gd name="T15" fmla="*/ 5 h 435"/>
                              <a:gd name="T16" fmla="*/ 149 w 244"/>
                              <a:gd name="T17" fmla="*/ 0 h 435"/>
                              <a:gd name="T18" fmla="*/ 149 w 244"/>
                              <a:gd name="T19" fmla="*/ 0 h 435"/>
                              <a:gd name="T20" fmla="*/ 119 w 244"/>
                              <a:gd name="T21" fmla="*/ 0 h 435"/>
                              <a:gd name="T22" fmla="*/ 94 w 244"/>
                              <a:gd name="T23" fmla="*/ 15 h 435"/>
                              <a:gd name="T24" fmla="*/ 69 w 244"/>
                              <a:gd name="T25" fmla="*/ 35 h 435"/>
                              <a:gd name="T26" fmla="*/ 44 w 244"/>
                              <a:gd name="T27" fmla="*/ 60 h 435"/>
                              <a:gd name="T28" fmla="*/ 24 w 244"/>
                              <a:gd name="T29" fmla="*/ 95 h 435"/>
                              <a:gd name="T30" fmla="*/ 14 w 244"/>
                              <a:gd name="T31" fmla="*/ 130 h 435"/>
                              <a:gd name="T32" fmla="*/ 4 w 244"/>
                              <a:gd name="T33" fmla="*/ 170 h 435"/>
                              <a:gd name="T34" fmla="*/ 0 w 244"/>
                              <a:gd name="T35" fmla="*/ 215 h 435"/>
                              <a:gd name="T36" fmla="*/ 0 w 244"/>
                              <a:gd name="T37" fmla="*/ 215 h 435"/>
                              <a:gd name="T38" fmla="*/ 4 w 244"/>
                              <a:gd name="T39" fmla="*/ 260 h 435"/>
                              <a:gd name="T40" fmla="*/ 14 w 244"/>
                              <a:gd name="T41" fmla="*/ 300 h 435"/>
                              <a:gd name="T42" fmla="*/ 24 w 244"/>
                              <a:gd name="T43" fmla="*/ 340 h 435"/>
                              <a:gd name="T44" fmla="*/ 44 w 244"/>
                              <a:gd name="T45" fmla="*/ 370 h 435"/>
                              <a:gd name="T46" fmla="*/ 69 w 244"/>
                              <a:gd name="T47" fmla="*/ 395 h 435"/>
                              <a:gd name="T48" fmla="*/ 94 w 244"/>
                              <a:gd name="T49" fmla="*/ 415 h 435"/>
                              <a:gd name="T50" fmla="*/ 119 w 244"/>
                              <a:gd name="T51" fmla="*/ 430 h 435"/>
                              <a:gd name="T52" fmla="*/ 149 w 244"/>
                              <a:gd name="T53" fmla="*/ 435 h 435"/>
                              <a:gd name="T54" fmla="*/ 149 w 244"/>
                              <a:gd name="T55" fmla="*/ 435 h 435"/>
                              <a:gd name="T56" fmla="*/ 179 w 244"/>
                              <a:gd name="T57" fmla="*/ 430 h 435"/>
                              <a:gd name="T58" fmla="*/ 199 w 244"/>
                              <a:gd name="T59" fmla="*/ 420 h 435"/>
                              <a:gd name="T60" fmla="*/ 214 w 244"/>
                              <a:gd name="T61" fmla="*/ 400 h 435"/>
                              <a:gd name="T62" fmla="*/ 229 w 244"/>
                              <a:gd name="T63" fmla="*/ 370 h 435"/>
                              <a:gd name="T64" fmla="*/ 234 w 244"/>
                              <a:gd name="T65" fmla="*/ 340 h 435"/>
                              <a:gd name="T66" fmla="*/ 239 w 244"/>
                              <a:gd name="T67" fmla="*/ 300 h 435"/>
                              <a:gd name="T68" fmla="*/ 244 w 244"/>
                              <a:gd name="T69" fmla="*/ 215 h 435"/>
                              <a:gd name="T70" fmla="*/ 244 w 244"/>
                              <a:gd name="T71" fmla="*/ 215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244" y="215"/>
                                </a:moveTo>
                                <a:lnTo>
                                  <a:pt x="244" y="215"/>
                                </a:lnTo>
                                <a:lnTo>
                                  <a:pt x="239" y="130"/>
                                </a:lnTo>
                                <a:lnTo>
                                  <a:pt x="234" y="95"/>
                                </a:lnTo>
                                <a:lnTo>
                                  <a:pt x="229" y="65"/>
                                </a:lnTo>
                                <a:lnTo>
                                  <a:pt x="214" y="35"/>
                                </a:lnTo>
                                <a:lnTo>
                                  <a:pt x="199" y="15"/>
                                </a:lnTo>
                                <a:lnTo>
                                  <a:pt x="179" y="5"/>
                                </a:lnTo>
                                <a:lnTo>
                                  <a:pt x="149" y="0"/>
                                </a:lnTo>
                                <a:lnTo>
                                  <a:pt x="119" y="0"/>
                                </a:lnTo>
                                <a:lnTo>
                                  <a:pt x="94" y="15"/>
                                </a:lnTo>
                                <a:lnTo>
                                  <a:pt x="69" y="35"/>
                                </a:lnTo>
                                <a:lnTo>
                                  <a:pt x="44" y="60"/>
                                </a:lnTo>
                                <a:lnTo>
                                  <a:pt x="24" y="95"/>
                                </a:lnTo>
                                <a:lnTo>
                                  <a:pt x="14" y="130"/>
                                </a:lnTo>
                                <a:lnTo>
                                  <a:pt x="4" y="170"/>
                                </a:lnTo>
                                <a:lnTo>
                                  <a:pt x="0" y="215"/>
                                </a:lnTo>
                                <a:lnTo>
                                  <a:pt x="4" y="260"/>
                                </a:lnTo>
                                <a:lnTo>
                                  <a:pt x="14" y="300"/>
                                </a:lnTo>
                                <a:lnTo>
                                  <a:pt x="24" y="340"/>
                                </a:lnTo>
                                <a:lnTo>
                                  <a:pt x="44" y="370"/>
                                </a:lnTo>
                                <a:lnTo>
                                  <a:pt x="69" y="395"/>
                                </a:lnTo>
                                <a:lnTo>
                                  <a:pt x="94" y="415"/>
                                </a:lnTo>
                                <a:lnTo>
                                  <a:pt x="119" y="430"/>
                                </a:lnTo>
                                <a:lnTo>
                                  <a:pt x="149" y="435"/>
                                </a:lnTo>
                                <a:lnTo>
                                  <a:pt x="179" y="430"/>
                                </a:lnTo>
                                <a:lnTo>
                                  <a:pt x="199" y="420"/>
                                </a:lnTo>
                                <a:lnTo>
                                  <a:pt x="214" y="400"/>
                                </a:lnTo>
                                <a:lnTo>
                                  <a:pt x="229" y="370"/>
                                </a:lnTo>
                                <a:lnTo>
                                  <a:pt x="234" y="340"/>
                                </a:lnTo>
                                <a:lnTo>
                                  <a:pt x="239" y="300"/>
                                </a:lnTo>
                                <a:lnTo>
                                  <a:pt x="244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" name="Freeform 243"/>
                        <wps:cNvSpPr>
                          <a:spLocks/>
                        </wps:cNvSpPr>
                        <wps:spPr bwMode="auto">
                          <a:xfrm>
                            <a:off x="469" y="2511"/>
                            <a:ext cx="195" cy="300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50 h 300"/>
                              <a:gd name="T2" fmla="*/ 195 w 195"/>
                              <a:gd name="T3" fmla="*/ 150 h 300"/>
                              <a:gd name="T4" fmla="*/ 195 w 195"/>
                              <a:gd name="T5" fmla="*/ 120 h 300"/>
                              <a:gd name="T6" fmla="*/ 190 w 195"/>
                              <a:gd name="T7" fmla="*/ 95 h 300"/>
                              <a:gd name="T8" fmla="*/ 180 w 195"/>
                              <a:gd name="T9" fmla="*/ 70 h 300"/>
                              <a:gd name="T10" fmla="*/ 170 w 195"/>
                              <a:gd name="T11" fmla="*/ 45 h 300"/>
                              <a:gd name="T12" fmla="*/ 155 w 195"/>
                              <a:gd name="T13" fmla="*/ 30 h 300"/>
                              <a:gd name="T14" fmla="*/ 140 w 195"/>
                              <a:gd name="T15" fmla="*/ 15 h 300"/>
                              <a:gd name="T16" fmla="*/ 120 w 195"/>
                              <a:gd name="T17" fmla="*/ 5 h 300"/>
                              <a:gd name="T18" fmla="*/ 100 w 195"/>
                              <a:gd name="T19" fmla="*/ 0 h 300"/>
                              <a:gd name="T20" fmla="*/ 100 w 195"/>
                              <a:gd name="T21" fmla="*/ 0 h 300"/>
                              <a:gd name="T22" fmla="*/ 80 w 195"/>
                              <a:gd name="T23" fmla="*/ 5 h 300"/>
                              <a:gd name="T24" fmla="*/ 60 w 195"/>
                              <a:gd name="T25" fmla="*/ 10 h 300"/>
                              <a:gd name="T26" fmla="*/ 45 w 195"/>
                              <a:gd name="T27" fmla="*/ 25 h 300"/>
                              <a:gd name="T28" fmla="*/ 30 w 195"/>
                              <a:gd name="T29" fmla="*/ 45 h 300"/>
                              <a:gd name="T30" fmla="*/ 15 w 195"/>
                              <a:gd name="T31" fmla="*/ 65 h 300"/>
                              <a:gd name="T32" fmla="*/ 5 w 195"/>
                              <a:gd name="T33" fmla="*/ 90 h 300"/>
                              <a:gd name="T34" fmla="*/ 0 w 195"/>
                              <a:gd name="T35" fmla="*/ 120 h 300"/>
                              <a:gd name="T36" fmla="*/ 0 w 195"/>
                              <a:gd name="T37" fmla="*/ 150 h 300"/>
                              <a:gd name="T38" fmla="*/ 0 w 195"/>
                              <a:gd name="T39" fmla="*/ 150 h 300"/>
                              <a:gd name="T40" fmla="*/ 0 w 195"/>
                              <a:gd name="T41" fmla="*/ 180 h 300"/>
                              <a:gd name="T42" fmla="*/ 5 w 195"/>
                              <a:gd name="T43" fmla="*/ 210 h 300"/>
                              <a:gd name="T44" fmla="*/ 15 w 195"/>
                              <a:gd name="T45" fmla="*/ 235 h 300"/>
                              <a:gd name="T46" fmla="*/ 30 w 195"/>
                              <a:gd name="T47" fmla="*/ 255 h 300"/>
                              <a:gd name="T48" fmla="*/ 45 w 195"/>
                              <a:gd name="T49" fmla="*/ 275 h 300"/>
                              <a:gd name="T50" fmla="*/ 60 w 195"/>
                              <a:gd name="T51" fmla="*/ 290 h 300"/>
                              <a:gd name="T52" fmla="*/ 80 w 195"/>
                              <a:gd name="T53" fmla="*/ 295 h 300"/>
                              <a:gd name="T54" fmla="*/ 100 w 195"/>
                              <a:gd name="T55" fmla="*/ 300 h 300"/>
                              <a:gd name="T56" fmla="*/ 100 w 195"/>
                              <a:gd name="T57" fmla="*/ 300 h 300"/>
                              <a:gd name="T58" fmla="*/ 120 w 195"/>
                              <a:gd name="T59" fmla="*/ 300 h 300"/>
                              <a:gd name="T60" fmla="*/ 140 w 195"/>
                              <a:gd name="T61" fmla="*/ 290 h 300"/>
                              <a:gd name="T62" fmla="*/ 155 w 195"/>
                              <a:gd name="T63" fmla="*/ 275 h 300"/>
                              <a:gd name="T64" fmla="*/ 170 w 195"/>
                              <a:gd name="T65" fmla="*/ 255 h 300"/>
                              <a:gd name="T66" fmla="*/ 180 w 195"/>
                              <a:gd name="T67" fmla="*/ 235 h 300"/>
                              <a:gd name="T68" fmla="*/ 190 w 195"/>
                              <a:gd name="T69" fmla="*/ 210 h 300"/>
                              <a:gd name="T70" fmla="*/ 195 w 195"/>
                              <a:gd name="T71" fmla="*/ 180 h 300"/>
                              <a:gd name="T72" fmla="*/ 195 w 195"/>
                              <a:gd name="T73" fmla="*/ 150 h 300"/>
                              <a:gd name="T74" fmla="*/ 195 w 195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5" h="300">
                                <a:moveTo>
                                  <a:pt x="195" y="150"/>
                                </a:moveTo>
                                <a:lnTo>
                                  <a:pt x="195" y="150"/>
                                </a:lnTo>
                                <a:lnTo>
                                  <a:pt x="195" y="120"/>
                                </a:lnTo>
                                <a:lnTo>
                                  <a:pt x="190" y="95"/>
                                </a:lnTo>
                                <a:lnTo>
                                  <a:pt x="180" y="70"/>
                                </a:lnTo>
                                <a:lnTo>
                                  <a:pt x="170" y="45"/>
                                </a:lnTo>
                                <a:lnTo>
                                  <a:pt x="155" y="30"/>
                                </a:lnTo>
                                <a:lnTo>
                                  <a:pt x="140" y="15"/>
                                </a:lnTo>
                                <a:lnTo>
                                  <a:pt x="120" y="5"/>
                                </a:lnTo>
                                <a:lnTo>
                                  <a:pt x="100" y="0"/>
                                </a:lnTo>
                                <a:lnTo>
                                  <a:pt x="80" y="5"/>
                                </a:lnTo>
                                <a:lnTo>
                                  <a:pt x="60" y="10"/>
                                </a:lnTo>
                                <a:lnTo>
                                  <a:pt x="45" y="25"/>
                                </a:lnTo>
                                <a:lnTo>
                                  <a:pt x="30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10"/>
                                </a:lnTo>
                                <a:lnTo>
                                  <a:pt x="15" y="235"/>
                                </a:lnTo>
                                <a:lnTo>
                                  <a:pt x="30" y="255"/>
                                </a:lnTo>
                                <a:lnTo>
                                  <a:pt x="45" y="275"/>
                                </a:lnTo>
                                <a:lnTo>
                                  <a:pt x="60" y="290"/>
                                </a:lnTo>
                                <a:lnTo>
                                  <a:pt x="80" y="295"/>
                                </a:lnTo>
                                <a:lnTo>
                                  <a:pt x="100" y="300"/>
                                </a:lnTo>
                                <a:lnTo>
                                  <a:pt x="120" y="300"/>
                                </a:lnTo>
                                <a:lnTo>
                                  <a:pt x="140" y="290"/>
                                </a:lnTo>
                                <a:lnTo>
                                  <a:pt x="155" y="275"/>
                                </a:lnTo>
                                <a:lnTo>
                                  <a:pt x="170" y="255"/>
                                </a:lnTo>
                                <a:lnTo>
                                  <a:pt x="180" y="235"/>
                                </a:lnTo>
                                <a:lnTo>
                                  <a:pt x="190" y="210"/>
                                </a:lnTo>
                                <a:lnTo>
                                  <a:pt x="195" y="180"/>
                                </a:lnTo>
                                <a:lnTo>
                                  <a:pt x="195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" name="Freeform 244"/>
                        <wps:cNvSpPr>
                          <a:spLocks/>
                        </wps:cNvSpPr>
                        <wps:spPr bwMode="auto">
                          <a:xfrm>
                            <a:off x="499" y="2556"/>
                            <a:ext cx="165" cy="210"/>
                          </a:xfrm>
                          <a:custGeom>
                            <a:avLst/>
                            <a:gdLst>
                              <a:gd name="T0" fmla="*/ 165 w 165"/>
                              <a:gd name="T1" fmla="*/ 105 h 210"/>
                              <a:gd name="T2" fmla="*/ 165 w 165"/>
                              <a:gd name="T3" fmla="*/ 105 h 210"/>
                              <a:gd name="T4" fmla="*/ 160 w 165"/>
                              <a:gd name="T5" fmla="*/ 85 h 210"/>
                              <a:gd name="T6" fmla="*/ 155 w 165"/>
                              <a:gd name="T7" fmla="*/ 65 h 210"/>
                              <a:gd name="T8" fmla="*/ 145 w 165"/>
                              <a:gd name="T9" fmla="*/ 50 h 210"/>
                              <a:gd name="T10" fmla="*/ 135 w 165"/>
                              <a:gd name="T11" fmla="*/ 35 h 210"/>
                              <a:gd name="T12" fmla="*/ 120 w 165"/>
                              <a:gd name="T13" fmla="*/ 20 h 210"/>
                              <a:gd name="T14" fmla="*/ 100 w 165"/>
                              <a:gd name="T15" fmla="*/ 10 h 210"/>
                              <a:gd name="T16" fmla="*/ 85 w 165"/>
                              <a:gd name="T17" fmla="*/ 5 h 210"/>
                              <a:gd name="T18" fmla="*/ 70 w 165"/>
                              <a:gd name="T19" fmla="*/ 0 h 210"/>
                              <a:gd name="T20" fmla="*/ 70 w 165"/>
                              <a:gd name="T21" fmla="*/ 0 h 210"/>
                              <a:gd name="T22" fmla="*/ 55 w 165"/>
                              <a:gd name="T23" fmla="*/ 5 h 210"/>
                              <a:gd name="T24" fmla="*/ 45 w 165"/>
                              <a:gd name="T25" fmla="*/ 10 h 210"/>
                              <a:gd name="T26" fmla="*/ 30 w 165"/>
                              <a:gd name="T27" fmla="*/ 20 h 210"/>
                              <a:gd name="T28" fmla="*/ 20 w 165"/>
                              <a:gd name="T29" fmla="*/ 30 h 210"/>
                              <a:gd name="T30" fmla="*/ 5 w 165"/>
                              <a:gd name="T31" fmla="*/ 65 h 210"/>
                              <a:gd name="T32" fmla="*/ 0 w 165"/>
                              <a:gd name="T33" fmla="*/ 105 h 210"/>
                              <a:gd name="T34" fmla="*/ 0 w 165"/>
                              <a:gd name="T35" fmla="*/ 105 h 210"/>
                              <a:gd name="T36" fmla="*/ 5 w 165"/>
                              <a:gd name="T37" fmla="*/ 145 h 210"/>
                              <a:gd name="T38" fmla="*/ 20 w 165"/>
                              <a:gd name="T39" fmla="*/ 180 h 210"/>
                              <a:gd name="T40" fmla="*/ 30 w 165"/>
                              <a:gd name="T41" fmla="*/ 190 h 210"/>
                              <a:gd name="T42" fmla="*/ 45 w 165"/>
                              <a:gd name="T43" fmla="*/ 200 h 210"/>
                              <a:gd name="T44" fmla="*/ 55 w 165"/>
                              <a:gd name="T45" fmla="*/ 210 h 210"/>
                              <a:gd name="T46" fmla="*/ 70 w 165"/>
                              <a:gd name="T47" fmla="*/ 210 h 210"/>
                              <a:gd name="T48" fmla="*/ 70 w 165"/>
                              <a:gd name="T49" fmla="*/ 210 h 210"/>
                              <a:gd name="T50" fmla="*/ 85 w 165"/>
                              <a:gd name="T51" fmla="*/ 210 h 210"/>
                              <a:gd name="T52" fmla="*/ 100 w 165"/>
                              <a:gd name="T53" fmla="*/ 205 h 210"/>
                              <a:gd name="T54" fmla="*/ 120 w 165"/>
                              <a:gd name="T55" fmla="*/ 195 h 210"/>
                              <a:gd name="T56" fmla="*/ 135 w 165"/>
                              <a:gd name="T57" fmla="*/ 180 h 210"/>
                              <a:gd name="T58" fmla="*/ 145 w 165"/>
                              <a:gd name="T59" fmla="*/ 165 h 210"/>
                              <a:gd name="T60" fmla="*/ 155 w 165"/>
                              <a:gd name="T61" fmla="*/ 145 h 210"/>
                              <a:gd name="T62" fmla="*/ 160 w 165"/>
                              <a:gd name="T63" fmla="*/ 125 h 210"/>
                              <a:gd name="T64" fmla="*/ 165 w 165"/>
                              <a:gd name="T65" fmla="*/ 105 h 210"/>
                              <a:gd name="T66" fmla="*/ 165 w 165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5" h="210">
                                <a:moveTo>
                                  <a:pt x="165" y="105"/>
                                </a:moveTo>
                                <a:lnTo>
                                  <a:pt x="165" y="105"/>
                                </a:lnTo>
                                <a:lnTo>
                                  <a:pt x="160" y="85"/>
                                </a:lnTo>
                                <a:lnTo>
                                  <a:pt x="155" y="65"/>
                                </a:lnTo>
                                <a:lnTo>
                                  <a:pt x="145" y="50"/>
                                </a:lnTo>
                                <a:lnTo>
                                  <a:pt x="135" y="35"/>
                                </a:lnTo>
                                <a:lnTo>
                                  <a:pt x="120" y="20"/>
                                </a:lnTo>
                                <a:lnTo>
                                  <a:pt x="100" y="10"/>
                                </a:lnTo>
                                <a:lnTo>
                                  <a:pt x="85" y="5"/>
                                </a:lnTo>
                                <a:lnTo>
                                  <a:pt x="70" y="0"/>
                                </a:lnTo>
                                <a:lnTo>
                                  <a:pt x="55" y="5"/>
                                </a:lnTo>
                                <a:lnTo>
                                  <a:pt x="45" y="10"/>
                                </a:lnTo>
                                <a:lnTo>
                                  <a:pt x="30" y="20"/>
                                </a:lnTo>
                                <a:lnTo>
                                  <a:pt x="20" y="30"/>
                                </a:lnTo>
                                <a:lnTo>
                                  <a:pt x="5" y="65"/>
                                </a:lnTo>
                                <a:lnTo>
                                  <a:pt x="0" y="105"/>
                                </a:lnTo>
                                <a:lnTo>
                                  <a:pt x="5" y="145"/>
                                </a:lnTo>
                                <a:lnTo>
                                  <a:pt x="20" y="180"/>
                                </a:lnTo>
                                <a:lnTo>
                                  <a:pt x="30" y="190"/>
                                </a:lnTo>
                                <a:lnTo>
                                  <a:pt x="45" y="200"/>
                                </a:lnTo>
                                <a:lnTo>
                                  <a:pt x="55" y="210"/>
                                </a:lnTo>
                                <a:lnTo>
                                  <a:pt x="70" y="210"/>
                                </a:lnTo>
                                <a:lnTo>
                                  <a:pt x="85" y="210"/>
                                </a:lnTo>
                                <a:lnTo>
                                  <a:pt x="100" y="205"/>
                                </a:lnTo>
                                <a:lnTo>
                                  <a:pt x="120" y="195"/>
                                </a:lnTo>
                                <a:lnTo>
                                  <a:pt x="135" y="180"/>
                                </a:lnTo>
                                <a:lnTo>
                                  <a:pt x="145" y="165"/>
                                </a:lnTo>
                                <a:lnTo>
                                  <a:pt x="155" y="145"/>
                                </a:lnTo>
                                <a:lnTo>
                                  <a:pt x="160" y="125"/>
                                </a:lnTo>
                                <a:lnTo>
                                  <a:pt x="165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" name="Freeform 245"/>
                        <wps:cNvSpPr>
                          <a:spLocks/>
                        </wps:cNvSpPr>
                        <wps:spPr bwMode="auto">
                          <a:xfrm>
                            <a:off x="519" y="2591"/>
                            <a:ext cx="145" cy="145"/>
                          </a:xfrm>
                          <a:custGeom>
                            <a:avLst/>
                            <a:gdLst>
                              <a:gd name="T0" fmla="*/ 145 w 145"/>
                              <a:gd name="T1" fmla="*/ 70 h 145"/>
                              <a:gd name="T2" fmla="*/ 145 w 145"/>
                              <a:gd name="T3" fmla="*/ 70 h 145"/>
                              <a:gd name="T4" fmla="*/ 140 w 145"/>
                              <a:gd name="T5" fmla="*/ 55 h 145"/>
                              <a:gd name="T6" fmla="*/ 135 w 145"/>
                              <a:gd name="T7" fmla="*/ 45 h 145"/>
                              <a:gd name="T8" fmla="*/ 120 w 145"/>
                              <a:gd name="T9" fmla="*/ 30 h 145"/>
                              <a:gd name="T10" fmla="*/ 110 w 145"/>
                              <a:gd name="T11" fmla="*/ 20 h 145"/>
                              <a:gd name="T12" fmla="*/ 75 w 145"/>
                              <a:gd name="T13" fmla="*/ 5 h 145"/>
                              <a:gd name="T14" fmla="*/ 50 w 145"/>
                              <a:gd name="T15" fmla="*/ 0 h 145"/>
                              <a:gd name="T16" fmla="*/ 50 w 145"/>
                              <a:gd name="T17" fmla="*/ 0 h 145"/>
                              <a:gd name="T18" fmla="*/ 40 w 145"/>
                              <a:gd name="T19" fmla="*/ 0 h 145"/>
                              <a:gd name="T20" fmla="*/ 30 w 145"/>
                              <a:gd name="T21" fmla="*/ 5 h 145"/>
                              <a:gd name="T22" fmla="*/ 15 w 145"/>
                              <a:gd name="T23" fmla="*/ 20 h 145"/>
                              <a:gd name="T24" fmla="*/ 5 w 145"/>
                              <a:gd name="T25" fmla="*/ 40 h 145"/>
                              <a:gd name="T26" fmla="*/ 0 w 145"/>
                              <a:gd name="T27" fmla="*/ 70 h 145"/>
                              <a:gd name="T28" fmla="*/ 0 w 145"/>
                              <a:gd name="T29" fmla="*/ 70 h 145"/>
                              <a:gd name="T30" fmla="*/ 5 w 145"/>
                              <a:gd name="T31" fmla="*/ 100 h 145"/>
                              <a:gd name="T32" fmla="*/ 15 w 145"/>
                              <a:gd name="T33" fmla="*/ 125 h 145"/>
                              <a:gd name="T34" fmla="*/ 30 w 145"/>
                              <a:gd name="T35" fmla="*/ 140 h 145"/>
                              <a:gd name="T36" fmla="*/ 50 w 145"/>
                              <a:gd name="T37" fmla="*/ 145 h 145"/>
                              <a:gd name="T38" fmla="*/ 50 w 145"/>
                              <a:gd name="T39" fmla="*/ 145 h 145"/>
                              <a:gd name="T40" fmla="*/ 75 w 145"/>
                              <a:gd name="T41" fmla="*/ 140 h 145"/>
                              <a:gd name="T42" fmla="*/ 105 w 145"/>
                              <a:gd name="T43" fmla="*/ 125 h 145"/>
                              <a:gd name="T44" fmla="*/ 120 w 145"/>
                              <a:gd name="T45" fmla="*/ 115 h 145"/>
                              <a:gd name="T46" fmla="*/ 135 w 145"/>
                              <a:gd name="T47" fmla="*/ 100 h 145"/>
                              <a:gd name="T48" fmla="*/ 140 w 145"/>
                              <a:gd name="T49" fmla="*/ 85 h 145"/>
                              <a:gd name="T50" fmla="*/ 145 w 145"/>
                              <a:gd name="T51" fmla="*/ 70 h 145"/>
                              <a:gd name="T52" fmla="*/ 145 w 145"/>
                              <a:gd name="T53" fmla="*/ 7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145" y="70"/>
                                </a:moveTo>
                                <a:lnTo>
                                  <a:pt x="145" y="70"/>
                                </a:lnTo>
                                <a:lnTo>
                                  <a:pt x="140" y="55"/>
                                </a:lnTo>
                                <a:lnTo>
                                  <a:pt x="135" y="45"/>
                                </a:lnTo>
                                <a:lnTo>
                                  <a:pt x="120" y="30"/>
                                </a:lnTo>
                                <a:lnTo>
                                  <a:pt x="110" y="20"/>
                                </a:lnTo>
                                <a:lnTo>
                                  <a:pt x="75" y="5"/>
                                </a:lnTo>
                                <a:lnTo>
                                  <a:pt x="50" y="0"/>
                                </a:lnTo>
                                <a:lnTo>
                                  <a:pt x="40" y="0"/>
                                </a:lnTo>
                                <a:lnTo>
                                  <a:pt x="30" y="5"/>
                                </a:lnTo>
                                <a:lnTo>
                                  <a:pt x="15" y="20"/>
                                </a:lnTo>
                                <a:lnTo>
                                  <a:pt x="5" y="40"/>
                                </a:lnTo>
                                <a:lnTo>
                                  <a:pt x="0" y="70"/>
                                </a:lnTo>
                                <a:lnTo>
                                  <a:pt x="5" y="100"/>
                                </a:lnTo>
                                <a:lnTo>
                                  <a:pt x="15" y="125"/>
                                </a:lnTo>
                                <a:lnTo>
                                  <a:pt x="30" y="140"/>
                                </a:lnTo>
                                <a:lnTo>
                                  <a:pt x="50" y="145"/>
                                </a:lnTo>
                                <a:lnTo>
                                  <a:pt x="75" y="140"/>
                                </a:lnTo>
                                <a:lnTo>
                                  <a:pt x="105" y="125"/>
                                </a:lnTo>
                                <a:lnTo>
                                  <a:pt x="120" y="115"/>
                                </a:lnTo>
                                <a:lnTo>
                                  <a:pt x="135" y="100"/>
                                </a:lnTo>
                                <a:lnTo>
                                  <a:pt x="140" y="85"/>
                                </a:lnTo>
                                <a:lnTo>
                                  <a:pt x="145" y="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" name="Freeform 246"/>
                        <wps:cNvSpPr>
                          <a:spLocks/>
                        </wps:cNvSpPr>
                        <wps:spPr bwMode="auto">
                          <a:xfrm>
                            <a:off x="664" y="2411"/>
                            <a:ext cx="20" cy="510"/>
                          </a:xfrm>
                          <a:custGeom>
                            <a:avLst/>
                            <a:gdLst>
                              <a:gd name="T0" fmla="*/ 0 w 20"/>
                              <a:gd name="T1" fmla="*/ 510 h 510"/>
                              <a:gd name="T2" fmla="*/ 0 w 20"/>
                              <a:gd name="T3" fmla="*/ 510 h 510"/>
                              <a:gd name="T4" fmla="*/ 10 w 20"/>
                              <a:gd name="T5" fmla="*/ 485 h 510"/>
                              <a:gd name="T6" fmla="*/ 20 w 20"/>
                              <a:gd name="T7" fmla="*/ 440 h 510"/>
                              <a:gd name="T8" fmla="*/ 20 w 20"/>
                              <a:gd name="T9" fmla="*/ 405 h 510"/>
                              <a:gd name="T10" fmla="*/ 20 w 20"/>
                              <a:gd name="T11" fmla="*/ 365 h 510"/>
                              <a:gd name="T12" fmla="*/ 10 w 20"/>
                              <a:gd name="T13" fmla="*/ 315 h 510"/>
                              <a:gd name="T14" fmla="*/ 0 w 20"/>
                              <a:gd name="T15" fmla="*/ 250 h 510"/>
                              <a:gd name="T16" fmla="*/ 0 w 20"/>
                              <a:gd name="T17" fmla="*/ 250 h 510"/>
                              <a:gd name="T18" fmla="*/ 0 w 20"/>
                              <a:gd name="T19" fmla="*/ 250 h 510"/>
                              <a:gd name="T20" fmla="*/ 10 w 20"/>
                              <a:gd name="T21" fmla="*/ 190 h 510"/>
                              <a:gd name="T22" fmla="*/ 15 w 20"/>
                              <a:gd name="T23" fmla="*/ 140 h 510"/>
                              <a:gd name="T24" fmla="*/ 20 w 20"/>
                              <a:gd name="T25" fmla="*/ 100 h 510"/>
                              <a:gd name="T26" fmla="*/ 20 w 20"/>
                              <a:gd name="T27" fmla="*/ 65 h 510"/>
                              <a:gd name="T28" fmla="*/ 10 w 20"/>
                              <a:gd name="T29" fmla="*/ 20 h 510"/>
                              <a:gd name="T30" fmla="*/ 0 w 20"/>
                              <a:gd name="T3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0" y="485"/>
                                </a:lnTo>
                                <a:lnTo>
                                  <a:pt x="20" y="440"/>
                                </a:lnTo>
                                <a:lnTo>
                                  <a:pt x="20" y="405"/>
                                </a:lnTo>
                                <a:lnTo>
                                  <a:pt x="20" y="365"/>
                                </a:lnTo>
                                <a:lnTo>
                                  <a:pt x="10" y="315"/>
                                </a:lnTo>
                                <a:lnTo>
                                  <a:pt x="0" y="250"/>
                                </a:lnTo>
                                <a:lnTo>
                                  <a:pt x="10" y="190"/>
                                </a:lnTo>
                                <a:lnTo>
                                  <a:pt x="15" y="140"/>
                                </a:lnTo>
                                <a:lnTo>
                                  <a:pt x="20" y="100"/>
                                </a:lnTo>
                                <a:lnTo>
                                  <a:pt x="20" y="65"/>
                                </a:lnTo>
                                <a:lnTo>
                                  <a:pt x="10" y="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0" name="Freeform 247"/>
                        <wps:cNvSpPr>
                          <a:spLocks/>
                        </wps:cNvSpPr>
                        <wps:spPr bwMode="auto">
                          <a:xfrm>
                            <a:off x="664" y="2411"/>
                            <a:ext cx="45" cy="510"/>
                          </a:xfrm>
                          <a:custGeom>
                            <a:avLst/>
                            <a:gdLst>
                              <a:gd name="T0" fmla="*/ 0 w 45"/>
                              <a:gd name="T1" fmla="*/ 510 h 510"/>
                              <a:gd name="T2" fmla="*/ 0 w 45"/>
                              <a:gd name="T3" fmla="*/ 510 h 510"/>
                              <a:gd name="T4" fmla="*/ 15 w 45"/>
                              <a:gd name="T5" fmla="*/ 470 h 510"/>
                              <a:gd name="T6" fmla="*/ 25 w 45"/>
                              <a:gd name="T7" fmla="*/ 420 h 510"/>
                              <a:gd name="T8" fmla="*/ 35 w 45"/>
                              <a:gd name="T9" fmla="*/ 355 h 510"/>
                              <a:gd name="T10" fmla="*/ 45 w 45"/>
                              <a:gd name="T11" fmla="*/ 280 h 510"/>
                              <a:gd name="T12" fmla="*/ 40 w 45"/>
                              <a:gd name="T13" fmla="*/ 190 h 510"/>
                              <a:gd name="T14" fmla="*/ 35 w 45"/>
                              <a:gd name="T15" fmla="*/ 145 h 510"/>
                              <a:gd name="T16" fmla="*/ 30 w 45"/>
                              <a:gd name="T17" fmla="*/ 100 h 510"/>
                              <a:gd name="T18" fmla="*/ 15 w 45"/>
                              <a:gd name="T19" fmla="*/ 50 h 510"/>
                              <a:gd name="T20" fmla="*/ 0 w 45"/>
                              <a:gd name="T2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5" y="470"/>
                                </a:lnTo>
                                <a:lnTo>
                                  <a:pt x="25" y="420"/>
                                </a:lnTo>
                                <a:lnTo>
                                  <a:pt x="35" y="355"/>
                                </a:lnTo>
                                <a:lnTo>
                                  <a:pt x="45" y="280"/>
                                </a:lnTo>
                                <a:lnTo>
                                  <a:pt x="40" y="190"/>
                                </a:lnTo>
                                <a:lnTo>
                                  <a:pt x="35" y="145"/>
                                </a:lnTo>
                                <a:lnTo>
                                  <a:pt x="30" y="100"/>
                                </a:lnTo>
                                <a:lnTo>
                                  <a:pt x="15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" name="Line 248"/>
                        <wps:cNvCnPr/>
                        <wps:spPr bwMode="auto">
                          <a:xfrm flipV="1">
                            <a:off x="759" y="2401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2" name="Line 249"/>
                        <wps:cNvCnPr/>
                        <wps:spPr bwMode="auto">
                          <a:xfrm flipV="1">
                            <a:off x="789" y="2401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3" name="Freeform 250"/>
                        <wps:cNvSpPr>
                          <a:spLocks/>
                        </wps:cNvSpPr>
                        <wps:spPr bwMode="auto">
                          <a:xfrm>
                            <a:off x="415" y="1880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10 h 50"/>
                              <a:gd name="T2" fmla="*/ 249 w 249"/>
                              <a:gd name="T3" fmla="*/ 10 h 50"/>
                              <a:gd name="T4" fmla="*/ 239 w 249"/>
                              <a:gd name="T5" fmla="*/ 25 h 50"/>
                              <a:gd name="T6" fmla="*/ 224 w 249"/>
                              <a:gd name="T7" fmla="*/ 35 h 50"/>
                              <a:gd name="T8" fmla="*/ 199 w 249"/>
                              <a:gd name="T9" fmla="*/ 45 h 50"/>
                              <a:gd name="T10" fmla="*/ 169 w 249"/>
                              <a:gd name="T11" fmla="*/ 45 h 50"/>
                              <a:gd name="T12" fmla="*/ 139 w 249"/>
                              <a:gd name="T13" fmla="*/ 45 h 50"/>
                              <a:gd name="T14" fmla="*/ 114 w 249"/>
                              <a:gd name="T15" fmla="*/ 35 h 50"/>
                              <a:gd name="T16" fmla="*/ 94 w 249"/>
                              <a:gd name="T17" fmla="*/ 25 h 50"/>
                              <a:gd name="T18" fmla="*/ 64 w 249"/>
                              <a:gd name="T19" fmla="*/ 5 h 50"/>
                              <a:gd name="T20" fmla="*/ 64 w 249"/>
                              <a:gd name="T21" fmla="*/ 5 h 50"/>
                              <a:gd name="T22" fmla="*/ 59 w 249"/>
                              <a:gd name="T23" fmla="*/ 0 h 50"/>
                              <a:gd name="T24" fmla="*/ 49 w 249"/>
                              <a:gd name="T25" fmla="*/ 0 h 50"/>
                              <a:gd name="T26" fmla="*/ 34 w 249"/>
                              <a:gd name="T27" fmla="*/ 20 h 50"/>
                              <a:gd name="T28" fmla="*/ 14 w 249"/>
                              <a:gd name="T29" fmla="*/ 50 h 50"/>
                              <a:gd name="T30" fmla="*/ 0 w 249"/>
                              <a:gd name="T31" fmla="*/ 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10"/>
                                </a:moveTo>
                                <a:lnTo>
                                  <a:pt x="249" y="10"/>
                                </a:lnTo>
                                <a:lnTo>
                                  <a:pt x="239" y="25"/>
                                </a:lnTo>
                                <a:lnTo>
                                  <a:pt x="224" y="35"/>
                                </a:lnTo>
                                <a:lnTo>
                                  <a:pt x="199" y="45"/>
                                </a:lnTo>
                                <a:lnTo>
                                  <a:pt x="169" y="45"/>
                                </a:lnTo>
                                <a:lnTo>
                                  <a:pt x="139" y="45"/>
                                </a:lnTo>
                                <a:lnTo>
                                  <a:pt x="114" y="35"/>
                                </a:lnTo>
                                <a:lnTo>
                                  <a:pt x="94" y="25"/>
                                </a:lnTo>
                                <a:lnTo>
                                  <a:pt x="64" y="5"/>
                                </a:lnTo>
                                <a:lnTo>
                                  <a:pt x="59" y="0"/>
                                </a:lnTo>
                                <a:lnTo>
                                  <a:pt x="49" y="0"/>
                                </a:lnTo>
                                <a:lnTo>
                                  <a:pt x="34" y="20"/>
                                </a:lnTo>
                                <a:lnTo>
                                  <a:pt x="14" y="50"/>
                                </a:lnTo>
                                <a:lnTo>
                                  <a:pt x="0" y="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4" name="Freeform 251"/>
                        <wps:cNvSpPr>
                          <a:spLocks/>
                        </wps:cNvSpPr>
                        <wps:spPr bwMode="auto">
                          <a:xfrm>
                            <a:off x="415" y="2355"/>
                            <a:ext cx="249" cy="51"/>
                          </a:xfrm>
                          <a:custGeom>
                            <a:avLst/>
                            <a:gdLst>
                              <a:gd name="T0" fmla="*/ 249 w 249"/>
                              <a:gd name="T1" fmla="*/ 46 h 51"/>
                              <a:gd name="T2" fmla="*/ 249 w 249"/>
                              <a:gd name="T3" fmla="*/ 46 h 51"/>
                              <a:gd name="T4" fmla="*/ 224 w 249"/>
                              <a:gd name="T5" fmla="*/ 21 h 51"/>
                              <a:gd name="T6" fmla="*/ 199 w 249"/>
                              <a:gd name="T7" fmla="*/ 10 h 51"/>
                              <a:gd name="T8" fmla="*/ 169 w 249"/>
                              <a:gd name="T9" fmla="*/ 5 h 51"/>
                              <a:gd name="T10" fmla="*/ 139 w 249"/>
                              <a:gd name="T11" fmla="*/ 10 h 51"/>
                              <a:gd name="T12" fmla="*/ 114 w 249"/>
                              <a:gd name="T13" fmla="*/ 16 h 51"/>
                              <a:gd name="T14" fmla="*/ 94 w 249"/>
                              <a:gd name="T15" fmla="*/ 26 h 51"/>
                              <a:gd name="T16" fmla="*/ 64 w 249"/>
                              <a:gd name="T17" fmla="*/ 46 h 51"/>
                              <a:gd name="T18" fmla="*/ 64 w 249"/>
                              <a:gd name="T19" fmla="*/ 46 h 51"/>
                              <a:gd name="T20" fmla="*/ 59 w 249"/>
                              <a:gd name="T21" fmla="*/ 51 h 51"/>
                              <a:gd name="T22" fmla="*/ 54 w 249"/>
                              <a:gd name="T23" fmla="*/ 46 h 51"/>
                              <a:gd name="T24" fmla="*/ 34 w 249"/>
                              <a:gd name="T25" fmla="*/ 31 h 51"/>
                              <a:gd name="T26" fmla="*/ 14 w 249"/>
                              <a:gd name="T27" fmla="*/ 0 h 51"/>
                              <a:gd name="T28" fmla="*/ 0 w 249"/>
                              <a:gd name="T29" fmla="*/ 46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1">
                                <a:moveTo>
                                  <a:pt x="249" y="46"/>
                                </a:moveTo>
                                <a:lnTo>
                                  <a:pt x="249" y="46"/>
                                </a:lnTo>
                                <a:lnTo>
                                  <a:pt x="224" y="21"/>
                                </a:lnTo>
                                <a:lnTo>
                                  <a:pt x="199" y="10"/>
                                </a:lnTo>
                                <a:lnTo>
                                  <a:pt x="169" y="5"/>
                                </a:lnTo>
                                <a:lnTo>
                                  <a:pt x="139" y="10"/>
                                </a:lnTo>
                                <a:lnTo>
                                  <a:pt x="114" y="16"/>
                                </a:lnTo>
                                <a:lnTo>
                                  <a:pt x="94" y="26"/>
                                </a:lnTo>
                                <a:lnTo>
                                  <a:pt x="64" y="46"/>
                                </a:lnTo>
                                <a:lnTo>
                                  <a:pt x="59" y="51"/>
                                </a:lnTo>
                                <a:lnTo>
                                  <a:pt x="54" y="46"/>
                                </a:lnTo>
                                <a:lnTo>
                                  <a:pt x="34" y="31"/>
                                </a:lnTo>
                                <a:lnTo>
                                  <a:pt x="14" y="0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" name="Freeform 252"/>
                        <wps:cNvSpPr>
                          <a:spLocks/>
                        </wps:cNvSpPr>
                        <wps:spPr bwMode="auto">
                          <a:xfrm>
                            <a:off x="420" y="1925"/>
                            <a:ext cx="244" cy="435"/>
                          </a:xfrm>
                          <a:custGeom>
                            <a:avLst/>
                            <a:gdLst>
                              <a:gd name="T0" fmla="*/ 244 w 244"/>
                              <a:gd name="T1" fmla="*/ 215 h 435"/>
                              <a:gd name="T2" fmla="*/ 244 w 244"/>
                              <a:gd name="T3" fmla="*/ 215 h 435"/>
                              <a:gd name="T4" fmla="*/ 239 w 244"/>
                              <a:gd name="T5" fmla="*/ 135 h 435"/>
                              <a:gd name="T6" fmla="*/ 234 w 244"/>
                              <a:gd name="T7" fmla="*/ 95 h 435"/>
                              <a:gd name="T8" fmla="*/ 229 w 244"/>
                              <a:gd name="T9" fmla="*/ 65 h 435"/>
                              <a:gd name="T10" fmla="*/ 214 w 244"/>
                              <a:gd name="T11" fmla="*/ 40 h 435"/>
                              <a:gd name="T12" fmla="*/ 199 w 244"/>
                              <a:gd name="T13" fmla="*/ 20 h 435"/>
                              <a:gd name="T14" fmla="*/ 179 w 244"/>
                              <a:gd name="T15" fmla="*/ 5 h 435"/>
                              <a:gd name="T16" fmla="*/ 149 w 244"/>
                              <a:gd name="T17" fmla="*/ 0 h 435"/>
                              <a:gd name="T18" fmla="*/ 149 w 244"/>
                              <a:gd name="T19" fmla="*/ 0 h 435"/>
                              <a:gd name="T20" fmla="*/ 119 w 244"/>
                              <a:gd name="T21" fmla="*/ 5 h 435"/>
                              <a:gd name="T22" fmla="*/ 94 w 244"/>
                              <a:gd name="T23" fmla="*/ 15 h 435"/>
                              <a:gd name="T24" fmla="*/ 69 w 244"/>
                              <a:gd name="T25" fmla="*/ 35 h 435"/>
                              <a:gd name="T26" fmla="*/ 44 w 244"/>
                              <a:gd name="T27" fmla="*/ 60 h 435"/>
                              <a:gd name="T28" fmla="*/ 24 w 244"/>
                              <a:gd name="T29" fmla="*/ 95 h 435"/>
                              <a:gd name="T30" fmla="*/ 14 w 244"/>
                              <a:gd name="T31" fmla="*/ 130 h 435"/>
                              <a:gd name="T32" fmla="*/ 4 w 244"/>
                              <a:gd name="T33" fmla="*/ 175 h 435"/>
                              <a:gd name="T34" fmla="*/ 0 w 244"/>
                              <a:gd name="T35" fmla="*/ 215 h 435"/>
                              <a:gd name="T36" fmla="*/ 0 w 244"/>
                              <a:gd name="T37" fmla="*/ 215 h 435"/>
                              <a:gd name="T38" fmla="*/ 4 w 244"/>
                              <a:gd name="T39" fmla="*/ 260 h 435"/>
                              <a:gd name="T40" fmla="*/ 14 w 244"/>
                              <a:gd name="T41" fmla="*/ 300 h 435"/>
                              <a:gd name="T42" fmla="*/ 24 w 244"/>
                              <a:gd name="T43" fmla="*/ 340 h 435"/>
                              <a:gd name="T44" fmla="*/ 44 w 244"/>
                              <a:gd name="T45" fmla="*/ 370 h 435"/>
                              <a:gd name="T46" fmla="*/ 69 w 244"/>
                              <a:gd name="T47" fmla="*/ 395 h 435"/>
                              <a:gd name="T48" fmla="*/ 94 w 244"/>
                              <a:gd name="T49" fmla="*/ 415 h 435"/>
                              <a:gd name="T50" fmla="*/ 119 w 244"/>
                              <a:gd name="T51" fmla="*/ 430 h 435"/>
                              <a:gd name="T52" fmla="*/ 149 w 244"/>
                              <a:gd name="T53" fmla="*/ 435 h 435"/>
                              <a:gd name="T54" fmla="*/ 149 w 244"/>
                              <a:gd name="T55" fmla="*/ 435 h 435"/>
                              <a:gd name="T56" fmla="*/ 179 w 244"/>
                              <a:gd name="T57" fmla="*/ 430 h 435"/>
                              <a:gd name="T58" fmla="*/ 199 w 244"/>
                              <a:gd name="T59" fmla="*/ 420 h 435"/>
                              <a:gd name="T60" fmla="*/ 214 w 244"/>
                              <a:gd name="T61" fmla="*/ 400 h 435"/>
                              <a:gd name="T62" fmla="*/ 229 w 244"/>
                              <a:gd name="T63" fmla="*/ 370 h 435"/>
                              <a:gd name="T64" fmla="*/ 234 w 244"/>
                              <a:gd name="T65" fmla="*/ 340 h 435"/>
                              <a:gd name="T66" fmla="*/ 239 w 244"/>
                              <a:gd name="T67" fmla="*/ 300 h 435"/>
                              <a:gd name="T68" fmla="*/ 244 w 244"/>
                              <a:gd name="T69" fmla="*/ 215 h 435"/>
                              <a:gd name="T70" fmla="*/ 244 w 244"/>
                              <a:gd name="T71" fmla="*/ 215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244" y="215"/>
                                </a:moveTo>
                                <a:lnTo>
                                  <a:pt x="244" y="215"/>
                                </a:lnTo>
                                <a:lnTo>
                                  <a:pt x="239" y="135"/>
                                </a:lnTo>
                                <a:lnTo>
                                  <a:pt x="234" y="95"/>
                                </a:lnTo>
                                <a:lnTo>
                                  <a:pt x="229" y="65"/>
                                </a:lnTo>
                                <a:lnTo>
                                  <a:pt x="214" y="40"/>
                                </a:lnTo>
                                <a:lnTo>
                                  <a:pt x="199" y="20"/>
                                </a:lnTo>
                                <a:lnTo>
                                  <a:pt x="179" y="5"/>
                                </a:lnTo>
                                <a:lnTo>
                                  <a:pt x="149" y="0"/>
                                </a:lnTo>
                                <a:lnTo>
                                  <a:pt x="119" y="5"/>
                                </a:lnTo>
                                <a:lnTo>
                                  <a:pt x="94" y="15"/>
                                </a:lnTo>
                                <a:lnTo>
                                  <a:pt x="69" y="35"/>
                                </a:lnTo>
                                <a:lnTo>
                                  <a:pt x="44" y="60"/>
                                </a:lnTo>
                                <a:lnTo>
                                  <a:pt x="24" y="95"/>
                                </a:lnTo>
                                <a:lnTo>
                                  <a:pt x="14" y="130"/>
                                </a:lnTo>
                                <a:lnTo>
                                  <a:pt x="4" y="175"/>
                                </a:lnTo>
                                <a:lnTo>
                                  <a:pt x="0" y="215"/>
                                </a:lnTo>
                                <a:lnTo>
                                  <a:pt x="4" y="260"/>
                                </a:lnTo>
                                <a:lnTo>
                                  <a:pt x="14" y="300"/>
                                </a:lnTo>
                                <a:lnTo>
                                  <a:pt x="24" y="340"/>
                                </a:lnTo>
                                <a:lnTo>
                                  <a:pt x="44" y="370"/>
                                </a:lnTo>
                                <a:lnTo>
                                  <a:pt x="69" y="395"/>
                                </a:lnTo>
                                <a:lnTo>
                                  <a:pt x="94" y="415"/>
                                </a:lnTo>
                                <a:lnTo>
                                  <a:pt x="119" y="430"/>
                                </a:lnTo>
                                <a:lnTo>
                                  <a:pt x="149" y="435"/>
                                </a:lnTo>
                                <a:lnTo>
                                  <a:pt x="179" y="430"/>
                                </a:lnTo>
                                <a:lnTo>
                                  <a:pt x="199" y="420"/>
                                </a:lnTo>
                                <a:lnTo>
                                  <a:pt x="214" y="400"/>
                                </a:lnTo>
                                <a:lnTo>
                                  <a:pt x="229" y="370"/>
                                </a:lnTo>
                                <a:lnTo>
                                  <a:pt x="234" y="340"/>
                                </a:lnTo>
                                <a:lnTo>
                                  <a:pt x="239" y="300"/>
                                </a:lnTo>
                                <a:lnTo>
                                  <a:pt x="244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" name="Freeform 253"/>
                        <wps:cNvSpPr>
                          <a:spLocks/>
                        </wps:cNvSpPr>
                        <wps:spPr bwMode="auto">
                          <a:xfrm>
                            <a:off x="469" y="1995"/>
                            <a:ext cx="195" cy="295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45 h 295"/>
                              <a:gd name="T2" fmla="*/ 195 w 195"/>
                              <a:gd name="T3" fmla="*/ 145 h 295"/>
                              <a:gd name="T4" fmla="*/ 195 w 195"/>
                              <a:gd name="T5" fmla="*/ 115 h 295"/>
                              <a:gd name="T6" fmla="*/ 190 w 195"/>
                              <a:gd name="T7" fmla="*/ 90 h 295"/>
                              <a:gd name="T8" fmla="*/ 180 w 195"/>
                              <a:gd name="T9" fmla="*/ 65 h 295"/>
                              <a:gd name="T10" fmla="*/ 170 w 195"/>
                              <a:gd name="T11" fmla="*/ 45 h 295"/>
                              <a:gd name="T12" fmla="*/ 155 w 195"/>
                              <a:gd name="T13" fmla="*/ 25 h 295"/>
                              <a:gd name="T14" fmla="*/ 140 w 195"/>
                              <a:gd name="T15" fmla="*/ 10 h 295"/>
                              <a:gd name="T16" fmla="*/ 120 w 195"/>
                              <a:gd name="T17" fmla="*/ 0 h 295"/>
                              <a:gd name="T18" fmla="*/ 100 w 195"/>
                              <a:gd name="T19" fmla="*/ 0 h 295"/>
                              <a:gd name="T20" fmla="*/ 100 w 195"/>
                              <a:gd name="T21" fmla="*/ 0 h 295"/>
                              <a:gd name="T22" fmla="*/ 80 w 195"/>
                              <a:gd name="T23" fmla="*/ 0 h 295"/>
                              <a:gd name="T24" fmla="*/ 60 w 195"/>
                              <a:gd name="T25" fmla="*/ 10 h 295"/>
                              <a:gd name="T26" fmla="*/ 45 w 195"/>
                              <a:gd name="T27" fmla="*/ 20 h 295"/>
                              <a:gd name="T28" fmla="*/ 30 w 195"/>
                              <a:gd name="T29" fmla="*/ 40 h 295"/>
                              <a:gd name="T30" fmla="*/ 15 w 195"/>
                              <a:gd name="T31" fmla="*/ 65 h 295"/>
                              <a:gd name="T32" fmla="*/ 5 w 195"/>
                              <a:gd name="T33" fmla="*/ 90 h 295"/>
                              <a:gd name="T34" fmla="*/ 0 w 195"/>
                              <a:gd name="T35" fmla="*/ 115 h 295"/>
                              <a:gd name="T36" fmla="*/ 0 w 195"/>
                              <a:gd name="T37" fmla="*/ 145 h 295"/>
                              <a:gd name="T38" fmla="*/ 0 w 195"/>
                              <a:gd name="T39" fmla="*/ 145 h 295"/>
                              <a:gd name="T40" fmla="*/ 0 w 195"/>
                              <a:gd name="T41" fmla="*/ 175 h 295"/>
                              <a:gd name="T42" fmla="*/ 5 w 195"/>
                              <a:gd name="T43" fmla="*/ 205 h 295"/>
                              <a:gd name="T44" fmla="*/ 15 w 195"/>
                              <a:gd name="T45" fmla="*/ 230 h 295"/>
                              <a:gd name="T46" fmla="*/ 30 w 195"/>
                              <a:gd name="T47" fmla="*/ 255 h 295"/>
                              <a:gd name="T48" fmla="*/ 45 w 195"/>
                              <a:gd name="T49" fmla="*/ 270 h 295"/>
                              <a:gd name="T50" fmla="*/ 60 w 195"/>
                              <a:gd name="T51" fmla="*/ 285 h 295"/>
                              <a:gd name="T52" fmla="*/ 80 w 195"/>
                              <a:gd name="T53" fmla="*/ 295 h 295"/>
                              <a:gd name="T54" fmla="*/ 100 w 195"/>
                              <a:gd name="T55" fmla="*/ 295 h 295"/>
                              <a:gd name="T56" fmla="*/ 100 w 195"/>
                              <a:gd name="T57" fmla="*/ 295 h 295"/>
                              <a:gd name="T58" fmla="*/ 120 w 195"/>
                              <a:gd name="T59" fmla="*/ 295 h 295"/>
                              <a:gd name="T60" fmla="*/ 140 w 195"/>
                              <a:gd name="T61" fmla="*/ 285 h 295"/>
                              <a:gd name="T62" fmla="*/ 155 w 195"/>
                              <a:gd name="T63" fmla="*/ 270 h 295"/>
                              <a:gd name="T64" fmla="*/ 170 w 195"/>
                              <a:gd name="T65" fmla="*/ 255 h 295"/>
                              <a:gd name="T66" fmla="*/ 180 w 195"/>
                              <a:gd name="T67" fmla="*/ 230 h 295"/>
                              <a:gd name="T68" fmla="*/ 190 w 195"/>
                              <a:gd name="T69" fmla="*/ 205 h 295"/>
                              <a:gd name="T70" fmla="*/ 195 w 195"/>
                              <a:gd name="T71" fmla="*/ 175 h 295"/>
                              <a:gd name="T72" fmla="*/ 195 w 195"/>
                              <a:gd name="T73" fmla="*/ 145 h 295"/>
                              <a:gd name="T74" fmla="*/ 195 w 195"/>
                              <a:gd name="T75" fmla="*/ 145 h 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5" h="295">
                                <a:moveTo>
                                  <a:pt x="195" y="145"/>
                                </a:moveTo>
                                <a:lnTo>
                                  <a:pt x="195" y="145"/>
                                </a:lnTo>
                                <a:lnTo>
                                  <a:pt x="195" y="115"/>
                                </a:lnTo>
                                <a:lnTo>
                                  <a:pt x="190" y="90"/>
                                </a:lnTo>
                                <a:lnTo>
                                  <a:pt x="180" y="65"/>
                                </a:lnTo>
                                <a:lnTo>
                                  <a:pt x="170" y="45"/>
                                </a:lnTo>
                                <a:lnTo>
                                  <a:pt x="155" y="25"/>
                                </a:lnTo>
                                <a:lnTo>
                                  <a:pt x="140" y="10"/>
                                </a:lnTo>
                                <a:lnTo>
                                  <a:pt x="120" y="0"/>
                                </a:lnTo>
                                <a:lnTo>
                                  <a:pt x="100" y="0"/>
                                </a:lnTo>
                                <a:lnTo>
                                  <a:pt x="80" y="0"/>
                                </a:lnTo>
                                <a:lnTo>
                                  <a:pt x="60" y="10"/>
                                </a:lnTo>
                                <a:lnTo>
                                  <a:pt x="45" y="20"/>
                                </a:lnTo>
                                <a:lnTo>
                                  <a:pt x="30" y="40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15"/>
                                </a:lnTo>
                                <a:lnTo>
                                  <a:pt x="0" y="145"/>
                                </a:lnTo>
                                <a:lnTo>
                                  <a:pt x="0" y="175"/>
                                </a:lnTo>
                                <a:lnTo>
                                  <a:pt x="5" y="205"/>
                                </a:lnTo>
                                <a:lnTo>
                                  <a:pt x="15" y="230"/>
                                </a:lnTo>
                                <a:lnTo>
                                  <a:pt x="30" y="255"/>
                                </a:lnTo>
                                <a:lnTo>
                                  <a:pt x="45" y="270"/>
                                </a:lnTo>
                                <a:lnTo>
                                  <a:pt x="60" y="285"/>
                                </a:lnTo>
                                <a:lnTo>
                                  <a:pt x="80" y="295"/>
                                </a:lnTo>
                                <a:lnTo>
                                  <a:pt x="100" y="295"/>
                                </a:lnTo>
                                <a:lnTo>
                                  <a:pt x="120" y="295"/>
                                </a:lnTo>
                                <a:lnTo>
                                  <a:pt x="140" y="285"/>
                                </a:lnTo>
                                <a:lnTo>
                                  <a:pt x="155" y="270"/>
                                </a:lnTo>
                                <a:lnTo>
                                  <a:pt x="170" y="255"/>
                                </a:lnTo>
                                <a:lnTo>
                                  <a:pt x="180" y="230"/>
                                </a:lnTo>
                                <a:lnTo>
                                  <a:pt x="190" y="205"/>
                                </a:lnTo>
                                <a:lnTo>
                                  <a:pt x="195" y="175"/>
                                </a:lnTo>
                                <a:lnTo>
                                  <a:pt x="195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" name="Freeform 254"/>
                        <wps:cNvSpPr>
                          <a:spLocks/>
                        </wps:cNvSpPr>
                        <wps:spPr bwMode="auto">
                          <a:xfrm>
                            <a:off x="499" y="2040"/>
                            <a:ext cx="165" cy="205"/>
                          </a:xfrm>
                          <a:custGeom>
                            <a:avLst/>
                            <a:gdLst>
                              <a:gd name="T0" fmla="*/ 165 w 165"/>
                              <a:gd name="T1" fmla="*/ 100 h 205"/>
                              <a:gd name="T2" fmla="*/ 165 w 165"/>
                              <a:gd name="T3" fmla="*/ 100 h 205"/>
                              <a:gd name="T4" fmla="*/ 160 w 165"/>
                              <a:gd name="T5" fmla="*/ 80 h 205"/>
                              <a:gd name="T6" fmla="*/ 155 w 165"/>
                              <a:gd name="T7" fmla="*/ 60 h 205"/>
                              <a:gd name="T8" fmla="*/ 145 w 165"/>
                              <a:gd name="T9" fmla="*/ 45 h 205"/>
                              <a:gd name="T10" fmla="*/ 135 w 165"/>
                              <a:gd name="T11" fmla="*/ 30 h 205"/>
                              <a:gd name="T12" fmla="*/ 120 w 165"/>
                              <a:gd name="T13" fmla="*/ 15 h 205"/>
                              <a:gd name="T14" fmla="*/ 100 w 165"/>
                              <a:gd name="T15" fmla="*/ 5 h 205"/>
                              <a:gd name="T16" fmla="*/ 85 w 165"/>
                              <a:gd name="T17" fmla="*/ 0 h 205"/>
                              <a:gd name="T18" fmla="*/ 70 w 165"/>
                              <a:gd name="T19" fmla="*/ 0 h 205"/>
                              <a:gd name="T20" fmla="*/ 70 w 165"/>
                              <a:gd name="T21" fmla="*/ 0 h 205"/>
                              <a:gd name="T22" fmla="*/ 55 w 165"/>
                              <a:gd name="T23" fmla="*/ 0 h 205"/>
                              <a:gd name="T24" fmla="*/ 45 w 165"/>
                              <a:gd name="T25" fmla="*/ 5 h 205"/>
                              <a:gd name="T26" fmla="*/ 30 w 165"/>
                              <a:gd name="T27" fmla="*/ 15 h 205"/>
                              <a:gd name="T28" fmla="*/ 20 w 165"/>
                              <a:gd name="T29" fmla="*/ 30 h 205"/>
                              <a:gd name="T30" fmla="*/ 5 w 165"/>
                              <a:gd name="T31" fmla="*/ 60 h 205"/>
                              <a:gd name="T32" fmla="*/ 0 w 165"/>
                              <a:gd name="T33" fmla="*/ 100 h 205"/>
                              <a:gd name="T34" fmla="*/ 0 w 165"/>
                              <a:gd name="T35" fmla="*/ 100 h 205"/>
                              <a:gd name="T36" fmla="*/ 5 w 165"/>
                              <a:gd name="T37" fmla="*/ 145 h 205"/>
                              <a:gd name="T38" fmla="*/ 20 w 165"/>
                              <a:gd name="T39" fmla="*/ 175 h 205"/>
                              <a:gd name="T40" fmla="*/ 30 w 165"/>
                              <a:gd name="T41" fmla="*/ 190 h 205"/>
                              <a:gd name="T42" fmla="*/ 45 w 165"/>
                              <a:gd name="T43" fmla="*/ 200 h 205"/>
                              <a:gd name="T44" fmla="*/ 55 w 165"/>
                              <a:gd name="T45" fmla="*/ 205 h 205"/>
                              <a:gd name="T46" fmla="*/ 70 w 165"/>
                              <a:gd name="T47" fmla="*/ 205 h 205"/>
                              <a:gd name="T48" fmla="*/ 70 w 165"/>
                              <a:gd name="T49" fmla="*/ 205 h 205"/>
                              <a:gd name="T50" fmla="*/ 85 w 165"/>
                              <a:gd name="T51" fmla="*/ 205 h 205"/>
                              <a:gd name="T52" fmla="*/ 100 w 165"/>
                              <a:gd name="T53" fmla="*/ 200 h 205"/>
                              <a:gd name="T54" fmla="*/ 120 w 165"/>
                              <a:gd name="T55" fmla="*/ 190 h 205"/>
                              <a:gd name="T56" fmla="*/ 135 w 165"/>
                              <a:gd name="T57" fmla="*/ 175 h 205"/>
                              <a:gd name="T58" fmla="*/ 145 w 165"/>
                              <a:gd name="T59" fmla="*/ 160 h 205"/>
                              <a:gd name="T60" fmla="*/ 155 w 165"/>
                              <a:gd name="T61" fmla="*/ 145 h 205"/>
                              <a:gd name="T62" fmla="*/ 160 w 165"/>
                              <a:gd name="T63" fmla="*/ 125 h 205"/>
                              <a:gd name="T64" fmla="*/ 165 w 165"/>
                              <a:gd name="T65" fmla="*/ 100 h 205"/>
                              <a:gd name="T66" fmla="*/ 165 w 165"/>
                              <a:gd name="T67" fmla="*/ 10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5" h="205">
                                <a:moveTo>
                                  <a:pt x="165" y="100"/>
                                </a:moveTo>
                                <a:lnTo>
                                  <a:pt x="165" y="100"/>
                                </a:lnTo>
                                <a:lnTo>
                                  <a:pt x="160" y="80"/>
                                </a:lnTo>
                                <a:lnTo>
                                  <a:pt x="155" y="60"/>
                                </a:lnTo>
                                <a:lnTo>
                                  <a:pt x="145" y="45"/>
                                </a:lnTo>
                                <a:lnTo>
                                  <a:pt x="135" y="30"/>
                                </a:lnTo>
                                <a:lnTo>
                                  <a:pt x="120" y="15"/>
                                </a:lnTo>
                                <a:lnTo>
                                  <a:pt x="100" y="5"/>
                                </a:lnTo>
                                <a:lnTo>
                                  <a:pt x="85" y="0"/>
                                </a:lnTo>
                                <a:lnTo>
                                  <a:pt x="70" y="0"/>
                                </a:lnTo>
                                <a:lnTo>
                                  <a:pt x="55" y="0"/>
                                </a:lnTo>
                                <a:lnTo>
                                  <a:pt x="45" y="5"/>
                                </a:lnTo>
                                <a:lnTo>
                                  <a:pt x="30" y="15"/>
                                </a:lnTo>
                                <a:lnTo>
                                  <a:pt x="20" y="30"/>
                                </a:lnTo>
                                <a:lnTo>
                                  <a:pt x="5" y="60"/>
                                </a:lnTo>
                                <a:lnTo>
                                  <a:pt x="0" y="100"/>
                                </a:lnTo>
                                <a:lnTo>
                                  <a:pt x="5" y="145"/>
                                </a:lnTo>
                                <a:lnTo>
                                  <a:pt x="20" y="175"/>
                                </a:lnTo>
                                <a:lnTo>
                                  <a:pt x="30" y="190"/>
                                </a:lnTo>
                                <a:lnTo>
                                  <a:pt x="45" y="200"/>
                                </a:lnTo>
                                <a:lnTo>
                                  <a:pt x="55" y="205"/>
                                </a:lnTo>
                                <a:lnTo>
                                  <a:pt x="70" y="205"/>
                                </a:lnTo>
                                <a:lnTo>
                                  <a:pt x="85" y="205"/>
                                </a:lnTo>
                                <a:lnTo>
                                  <a:pt x="100" y="200"/>
                                </a:lnTo>
                                <a:lnTo>
                                  <a:pt x="120" y="190"/>
                                </a:lnTo>
                                <a:lnTo>
                                  <a:pt x="135" y="175"/>
                                </a:lnTo>
                                <a:lnTo>
                                  <a:pt x="145" y="160"/>
                                </a:lnTo>
                                <a:lnTo>
                                  <a:pt x="155" y="145"/>
                                </a:lnTo>
                                <a:lnTo>
                                  <a:pt x="160" y="125"/>
                                </a:lnTo>
                                <a:lnTo>
                                  <a:pt x="165" y="1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" name="Freeform 255"/>
                        <wps:cNvSpPr>
                          <a:spLocks/>
                        </wps:cNvSpPr>
                        <wps:spPr bwMode="auto">
                          <a:xfrm>
                            <a:off x="519" y="2070"/>
                            <a:ext cx="145" cy="145"/>
                          </a:xfrm>
                          <a:custGeom>
                            <a:avLst/>
                            <a:gdLst>
                              <a:gd name="T0" fmla="*/ 145 w 145"/>
                              <a:gd name="T1" fmla="*/ 70 h 145"/>
                              <a:gd name="T2" fmla="*/ 145 w 145"/>
                              <a:gd name="T3" fmla="*/ 70 h 145"/>
                              <a:gd name="T4" fmla="*/ 140 w 145"/>
                              <a:gd name="T5" fmla="*/ 60 h 145"/>
                              <a:gd name="T6" fmla="*/ 135 w 145"/>
                              <a:gd name="T7" fmla="*/ 45 h 145"/>
                              <a:gd name="T8" fmla="*/ 120 w 145"/>
                              <a:gd name="T9" fmla="*/ 30 h 145"/>
                              <a:gd name="T10" fmla="*/ 110 w 145"/>
                              <a:gd name="T11" fmla="*/ 20 h 145"/>
                              <a:gd name="T12" fmla="*/ 75 w 145"/>
                              <a:gd name="T13" fmla="*/ 5 h 145"/>
                              <a:gd name="T14" fmla="*/ 50 w 145"/>
                              <a:gd name="T15" fmla="*/ 0 h 145"/>
                              <a:gd name="T16" fmla="*/ 50 w 145"/>
                              <a:gd name="T17" fmla="*/ 0 h 145"/>
                              <a:gd name="T18" fmla="*/ 40 w 145"/>
                              <a:gd name="T19" fmla="*/ 0 h 145"/>
                              <a:gd name="T20" fmla="*/ 30 w 145"/>
                              <a:gd name="T21" fmla="*/ 5 h 145"/>
                              <a:gd name="T22" fmla="*/ 15 w 145"/>
                              <a:gd name="T23" fmla="*/ 20 h 145"/>
                              <a:gd name="T24" fmla="*/ 5 w 145"/>
                              <a:gd name="T25" fmla="*/ 45 h 145"/>
                              <a:gd name="T26" fmla="*/ 0 w 145"/>
                              <a:gd name="T27" fmla="*/ 70 h 145"/>
                              <a:gd name="T28" fmla="*/ 0 w 145"/>
                              <a:gd name="T29" fmla="*/ 70 h 145"/>
                              <a:gd name="T30" fmla="*/ 5 w 145"/>
                              <a:gd name="T31" fmla="*/ 100 h 145"/>
                              <a:gd name="T32" fmla="*/ 15 w 145"/>
                              <a:gd name="T33" fmla="*/ 125 h 145"/>
                              <a:gd name="T34" fmla="*/ 30 w 145"/>
                              <a:gd name="T35" fmla="*/ 140 h 145"/>
                              <a:gd name="T36" fmla="*/ 50 w 145"/>
                              <a:gd name="T37" fmla="*/ 145 h 145"/>
                              <a:gd name="T38" fmla="*/ 50 w 145"/>
                              <a:gd name="T39" fmla="*/ 145 h 145"/>
                              <a:gd name="T40" fmla="*/ 75 w 145"/>
                              <a:gd name="T41" fmla="*/ 140 h 145"/>
                              <a:gd name="T42" fmla="*/ 105 w 145"/>
                              <a:gd name="T43" fmla="*/ 125 h 145"/>
                              <a:gd name="T44" fmla="*/ 120 w 145"/>
                              <a:gd name="T45" fmla="*/ 115 h 145"/>
                              <a:gd name="T46" fmla="*/ 135 w 145"/>
                              <a:gd name="T47" fmla="*/ 105 h 145"/>
                              <a:gd name="T48" fmla="*/ 140 w 145"/>
                              <a:gd name="T49" fmla="*/ 90 h 145"/>
                              <a:gd name="T50" fmla="*/ 145 w 145"/>
                              <a:gd name="T51" fmla="*/ 70 h 145"/>
                              <a:gd name="T52" fmla="*/ 145 w 145"/>
                              <a:gd name="T53" fmla="*/ 7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145" y="70"/>
                                </a:moveTo>
                                <a:lnTo>
                                  <a:pt x="145" y="70"/>
                                </a:lnTo>
                                <a:lnTo>
                                  <a:pt x="140" y="60"/>
                                </a:lnTo>
                                <a:lnTo>
                                  <a:pt x="135" y="45"/>
                                </a:lnTo>
                                <a:lnTo>
                                  <a:pt x="120" y="30"/>
                                </a:lnTo>
                                <a:lnTo>
                                  <a:pt x="110" y="20"/>
                                </a:lnTo>
                                <a:lnTo>
                                  <a:pt x="75" y="5"/>
                                </a:lnTo>
                                <a:lnTo>
                                  <a:pt x="50" y="0"/>
                                </a:lnTo>
                                <a:lnTo>
                                  <a:pt x="40" y="0"/>
                                </a:lnTo>
                                <a:lnTo>
                                  <a:pt x="30" y="5"/>
                                </a:lnTo>
                                <a:lnTo>
                                  <a:pt x="15" y="20"/>
                                </a:lnTo>
                                <a:lnTo>
                                  <a:pt x="5" y="45"/>
                                </a:lnTo>
                                <a:lnTo>
                                  <a:pt x="0" y="70"/>
                                </a:lnTo>
                                <a:lnTo>
                                  <a:pt x="5" y="100"/>
                                </a:lnTo>
                                <a:lnTo>
                                  <a:pt x="15" y="125"/>
                                </a:lnTo>
                                <a:lnTo>
                                  <a:pt x="30" y="140"/>
                                </a:lnTo>
                                <a:lnTo>
                                  <a:pt x="50" y="145"/>
                                </a:lnTo>
                                <a:lnTo>
                                  <a:pt x="75" y="140"/>
                                </a:lnTo>
                                <a:lnTo>
                                  <a:pt x="105" y="125"/>
                                </a:lnTo>
                                <a:lnTo>
                                  <a:pt x="120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40" y="90"/>
                                </a:lnTo>
                                <a:lnTo>
                                  <a:pt x="145" y="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9" name="Freeform 256"/>
                        <wps:cNvSpPr>
                          <a:spLocks/>
                        </wps:cNvSpPr>
                        <wps:spPr bwMode="auto">
                          <a:xfrm>
                            <a:off x="664" y="1890"/>
                            <a:ext cx="20" cy="511"/>
                          </a:xfrm>
                          <a:custGeom>
                            <a:avLst/>
                            <a:gdLst>
                              <a:gd name="T0" fmla="*/ 0 w 20"/>
                              <a:gd name="T1" fmla="*/ 511 h 511"/>
                              <a:gd name="T2" fmla="*/ 0 w 20"/>
                              <a:gd name="T3" fmla="*/ 511 h 511"/>
                              <a:gd name="T4" fmla="*/ 10 w 20"/>
                              <a:gd name="T5" fmla="*/ 486 h 511"/>
                              <a:gd name="T6" fmla="*/ 20 w 20"/>
                              <a:gd name="T7" fmla="*/ 440 h 511"/>
                              <a:gd name="T8" fmla="*/ 20 w 20"/>
                              <a:gd name="T9" fmla="*/ 405 h 511"/>
                              <a:gd name="T10" fmla="*/ 20 w 20"/>
                              <a:gd name="T11" fmla="*/ 365 h 511"/>
                              <a:gd name="T12" fmla="*/ 10 w 20"/>
                              <a:gd name="T13" fmla="*/ 315 h 511"/>
                              <a:gd name="T14" fmla="*/ 0 w 20"/>
                              <a:gd name="T15" fmla="*/ 255 h 511"/>
                              <a:gd name="T16" fmla="*/ 0 w 20"/>
                              <a:gd name="T17" fmla="*/ 255 h 511"/>
                              <a:gd name="T18" fmla="*/ 0 w 20"/>
                              <a:gd name="T19" fmla="*/ 255 h 511"/>
                              <a:gd name="T20" fmla="*/ 10 w 20"/>
                              <a:gd name="T21" fmla="*/ 190 h 511"/>
                              <a:gd name="T22" fmla="*/ 15 w 20"/>
                              <a:gd name="T23" fmla="*/ 140 h 511"/>
                              <a:gd name="T24" fmla="*/ 20 w 20"/>
                              <a:gd name="T25" fmla="*/ 100 h 511"/>
                              <a:gd name="T26" fmla="*/ 20 w 20"/>
                              <a:gd name="T27" fmla="*/ 65 h 511"/>
                              <a:gd name="T28" fmla="*/ 10 w 20"/>
                              <a:gd name="T29" fmla="*/ 20 h 511"/>
                              <a:gd name="T30" fmla="*/ 0 w 20"/>
                              <a:gd name="T31" fmla="*/ 0 h 5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1">
                                <a:moveTo>
                                  <a:pt x="0" y="511"/>
                                </a:moveTo>
                                <a:lnTo>
                                  <a:pt x="0" y="511"/>
                                </a:lnTo>
                                <a:lnTo>
                                  <a:pt x="10" y="486"/>
                                </a:lnTo>
                                <a:lnTo>
                                  <a:pt x="20" y="440"/>
                                </a:lnTo>
                                <a:lnTo>
                                  <a:pt x="20" y="405"/>
                                </a:lnTo>
                                <a:lnTo>
                                  <a:pt x="20" y="365"/>
                                </a:lnTo>
                                <a:lnTo>
                                  <a:pt x="10" y="315"/>
                                </a:lnTo>
                                <a:lnTo>
                                  <a:pt x="0" y="255"/>
                                </a:lnTo>
                                <a:lnTo>
                                  <a:pt x="10" y="190"/>
                                </a:lnTo>
                                <a:lnTo>
                                  <a:pt x="15" y="140"/>
                                </a:lnTo>
                                <a:lnTo>
                                  <a:pt x="20" y="100"/>
                                </a:lnTo>
                                <a:lnTo>
                                  <a:pt x="20" y="65"/>
                                </a:lnTo>
                                <a:lnTo>
                                  <a:pt x="10" y="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" name="Freeform 257"/>
                        <wps:cNvSpPr>
                          <a:spLocks/>
                        </wps:cNvSpPr>
                        <wps:spPr bwMode="auto">
                          <a:xfrm>
                            <a:off x="664" y="1890"/>
                            <a:ext cx="45" cy="511"/>
                          </a:xfrm>
                          <a:custGeom>
                            <a:avLst/>
                            <a:gdLst>
                              <a:gd name="T0" fmla="*/ 0 w 45"/>
                              <a:gd name="T1" fmla="*/ 511 h 511"/>
                              <a:gd name="T2" fmla="*/ 0 w 45"/>
                              <a:gd name="T3" fmla="*/ 511 h 511"/>
                              <a:gd name="T4" fmla="*/ 15 w 45"/>
                              <a:gd name="T5" fmla="*/ 470 h 511"/>
                              <a:gd name="T6" fmla="*/ 25 w 45"/>
                              <a:gd name="T7" fmla="*/ 420 h 511"/>
                              <a:gd name="T8" fmla="*/ 35 w 45"/>
                              <a:gd name="T9" fmla="*/ 355 h 511"/>
                              <a:gd name="T10" fmla="*/ 45 w 45"/>
                              <a:gd name="T11" fmla="*/ 280 h 511"/>
                              <a:gd name="T12" fmla="*/ 40 w 45"/>
                              <a:gd name="T13" fmla="*/ 195 h 511"/>
                              <a:gd name="T14" fmla="*/ 35 w 45"/>
                              <a:gd name="T15" fmla="*/ 145 h 511"/>
                              <a:gd name="T16" fmla="*/ 30 w 45"/>
                              <a:gd name="T17" fmla="*/ 100 h 511"/>
                              <a:gd name="T18" fmla="*/ 15 w 45"/>
                              <a:gd name="T19" fmla="*/ 50 h 511"/>
                              <a:gd name="T20" fmla="*/ 0 w 45"/>
                              <a:gd name="T21" fmla="*/ 0 h 5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1">
                                <a:moveTo>
                                  <a:pt x="0" y="511"/>
                                </a:moveTo>
                                <a:lnTo>
                                  <a:pt x="0" y="511"/>
                                </a:lnTo>
                                <a:lnTo>
                                  <a:pt x="15" y="470"/>
                                </a:lnTo>
                                <a:lnTo>
                                  <a:pt x="25" y="420"/>
                                </a:lnTo>
                                <a:lnTo>
                                  <a:pt x="35" y="355"/>
                                </a:lnTo>
                                <a:lnTo>
                                  <a:pt x="45" y="280"/>
                                </a:lnTo>
                                <a:lnTo>
                                  <a:pt x="40" y="195"/>
                                </a:lnTo>
                                <a:lnTo>
                                  <a:pt x="35" y="145"/>
                                </a:lnTo>
                                <a:lnTo>
                                  <a:pt x="30" y="100"/>
                                </a:lnTo>
                                <a:lnTo>
                                  <a:pt x="15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1" name="Line 258"/>
                        <wps:cNvCnPr/>
                        <wps:spPr bwMode="auto">
                          <a:xfrm flipV="1">
                            <a:off x="759" y="1885"/>
                            <a:ext cx="1" cy="516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2" name="Line 259"/>
                        <wps:cNvCnPr/>
                        <wps:spPr bwMode="auto">
                          <a:xfrm flipV="1">
                            <a:off x="789" y="1885"/>
                            <a:ext cx="1" cy="516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3" name="Freeform 260"/>
                        <wps:cNvSpPr>
                          <a:spLocks/>
                        </wps:cNvSpPr>
                        <wps:spPr bwMode="auto">
                          <a:xfrm>
                            <a:off x="415" y="1360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10 h 50"/>
                              <a:gd name="T2" fmla="*/ 249 w 249"/>
                              <a:gd name="T3" fmla="*/ 10 h 50"/>
                              <a:gd name="T4" fmla="*/ 239 w 249"/>
                              <a:gd name="T5" fmla="*/ 25 h 50"/>
                              <a:gd name="T6" fmla="*/ 224 w 249"/>
                              <a:gd name="T7" fmla="*/ 35 h 50"/>
                              <a:gd name="T8" fmla="*/ 199 w 249"/>
                              <a:gd name="T9" fmla="*/ 45 h 50"/>
                              <a:gd name="T10" fmla="*/ 169 w 249"/>
                              <a:gd name="T11" fmla="*/ 50 h 50"/>
                              <a:gd name="T12" fmla="*/ 139 w 249"/>
                              <a:gd name="T13" fmla="*/ 45 h 50"/>
                              <a:gd name="T14" fmla="*/ 114 w 249"/>
                              <a:gd name="T15" fmla="*/ 35 h 50"/>
                              <a:gd name="T16" fmla="*/ 94 w 249"/>
                              <a:gd name="T17" fmla="*/ 25 h 50"/>
                              <a:gd name="T18" fmla="*/ 64 w 249"/>
                              <a:gd name="T19" fmla="*/ 5 h 50"/>
                              <a:gd name="T20" fmla="*/ 64 w 249"/>
                              <a:gd name="T21" fmla="*/ 5 h 50"/>
                              <a:gd name="T22" fmla="*/ 59 w 249"/>
                              <a:gd name="T23" fmla="*/ 0 h 50"/>
                              <a:gd name="T24" fmla="*/ 49 w 249"/>
                              <a:gd name="T25" fmla="*/ 5 h 50"/>
                              <a:gd name="T26" fmla="*/ 34 w 249"/>
                              <a:gd name="T27" fmla="*/ 20 h 50"/>
                              <a:gd name="T28" fmla="*/ 14 w 249"/>
                              <a:gd name="T29" fmla="*/ 50 h 50"/>
                              <a:gd name="T30" fmla="*/ 0 w 249"/>
                              <a:gd name="T31" fmla="*/ 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10"/>
                                </a:moveTo>
                                <a:lnTo>
                                  <a:pt x="249" y="10"/>
                                </a:lnTo>
                                <a:lnTo>
                                  <a:pt x="239" y="25"/>
                                </a:lnTo>
                                <a:lnTo>
                                  <a:pt x="224" y="35"/>
                                </a:lnTo>
                                <a:lnTo>
                                  <a:pt x="199" y="45"/>
                                </a:lnTo>
                                <a:lnTo>
                                  <a:pt x="169" y="50"/>
                                </a:lnTo>
                                <a:lnTo>
                                  <a:pt x="139" y="45"/>
                                </a:lnTo>
                                <a:lnTo>
                                  <a:pt x="114" y="35"/>
                                </a:lnTo>
                                <a:lnTo>
                                  <a:pt x="94" y="25"/>
                                </a:lnTo>
                                <a:lnTo>
                                  <a:pt x="64" y="5"/>
                                </a:lnTo>
                                <a:lnTo>
                                  <a:pt x="59" y="0"/>
                                </a:lnTo>
                                <a:lnTo>
                                  <a:pt x="49" y="5"/>
                                </a:lnTo>
                                <a:lnTo>
                                  <a:pt x="34" y="20"/>
                                </a:lnTo>
                                <a:lnTo>
                                  <a:pt x="14" y="50"/>
                                </a:lnTo>
                                <a:lnTo>
                                  <a:pt x="0" y="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Freeform 261"/>
                        <wps:cNvSpPr>
                          <a:spLocks/>
                        </wps:cNvSpPr>
                        <wps:spPr bwMode="auto">
                          <a:xfrm>
                            <a:off x="415" y="1835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45 h 50"/>
                              <a:gd name="T2" fmla="*/ 249 w 249"/>
                              <a:gd name="T3" fmla="*/ 45 h 50"/>
                              <a:gd name="T4" fmla="*/ 224 w 249"/>
                              <a:gd name="T5" fmla="*/ 25 h 50"/>
                              <a:gd name="T6" fmla="*/ 199 w 249"/>
                              <a:gd name="T7" fmla="*/ 10 h 50"/>
                              <a:gd name="T8" fmla="*/ 169 w 249"/>
                              <a:gd name="T9" fmla="*/ 5 h 50"/>
                              <a:gd name="T10" fmla="*/ 139 w 249"/>
                              <a:gd name="T11" fmla="*/ 10 h 50"/>
                              <a:gd name="T12" fmla="*/ 114 w 249"/>
                              <a:gd name="T13" fmla="*/ 15 h 50"/>
                              <a:gd name="T14" fmla="*/ 94 w 249"/>
                              <a:gd name="T15" fmla="*/ 25 h 50"/>
                              <a:gd name="T16" fmla="*/ 64 w 249"/>
                              <a:gd name="T17" fmla="*/ 45 h 50"/>
                              <a:gd name="T18" fmla="*/ 64 w 249"/>
                              <a:gd name="T19" fmla="*/ 45 h 50"/>
                              <a:gd name="T20" fmla="*/ 59 w 249"/>
                              <a:gd name="T21" fmla="*/ 50 h 50"/>
                              <a:gd name="T22" fmla="*/ 54 w 249"/>
                              <a:gd name="T23" fmla="*/ 45 h 50"/>
                              <a:gd name="T24" fmla="*/ 34 w 249"/>
                              <a:gd name="T25" fmla="*/ 30 h 50"/>
                              <a:gd name="T26" fmla="*/ 14 w 249"/>
                              <a:gd name="T27" fmla="*/ 0 h 50"/>
                              <a:gd name="T28" fmla="*/ 0 w 249"/>
                              <a:gd name="T29" fmla="*/ 5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45"/>
                                </a:moveTo>
                                <a:lnTo>
                                  <a:pt x="249" y="45"/>
                                </a:lnTo>
                                <a:lnTo>
                                  <a:pt x="224" y="25"/>
                                </a:lnTo>
                                <a:lnTo>
                                  <a:pt x="199" y="10"/>
                                </a:lnTo>
                                <a:lnTo>
                                  <a:pt x="169" y="5"/>
                                </a:lnTo>
                                <a:lnTo>
                                  <a:pt x="139" y="10"/>
                                </a:lnTo>
                                <a:lnTo>
                                  <a:pt x="114" y="15"/>
                                </a:lnTo>
                                <a:lnTo>
                                  <a:pt x="94" y="25"/>
                                </a:lnTo>
                                <a:lnTo>
                                  <a:pt x="64" y="45"/>
                                </a:lnTo>
                                <a:lnTo>
                                  <a:pt x="59" y="50"/>
                                </a:lnTo>
                                <a:lnTo>
                                  <a:pt x="54" y="45"/>
                                </a:lnTo>
                                <a:lnTo>
                                  <a:pt x="34" y="30"/>
                                </a:lnTo>
                                <a:lnTo>
                                  <a:pt x="14" y="0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" name="Freeform 262"/>
                        <wps:cNvSpPr>
                          <a:spLocks/>
                        </wps:cNvSpPr>
                        <wps:spPr bwMode="auto">
                          <a:xfrm>
                            <a:off x="420" y="1405"/>
                            <a:ext cx="244" cy="435"/>
                          </a:xfrm>
                          <a:custGeom>
                            <a:avLst/>
                            <a:gdLst>
                              <a:gd name="T0" fmla="*/ 244 w 244"/>
                              <a:gd name="T1" fmla="*/ 220 h 435"/>
                              <a:gd name="T2" fmla="*/ 244 w 244"/>
                              <a:gd name="T3" fmla="*/ 220 h 435"/>
                              <a:gd name="T4" fmla="*/ 239 w 244"/>
                              <a:gd name="T5" fmla="*/ 135 h 435"/>
                              <a:gd name="T6" fmla="*/ 234 w 244"/>
                              <a:gd name="T7" fmla="*/ 100 h 435"/>
                              <a:gd name="T8" fmla="*/ 229 w 244"/>
                              <a:gd name="T9" fmla="*/ 65 h 435"/>
                              <a:gd name="T10" fmla="*/ 214 w 244"/>
                              <a:gd name="T11" fmla="*/ 40 h 435"/>
                              <a:gd name="T12" fmla="*/ 199 w 244"/>
                              <a:gd name="T13" fmla="*/ 20 h 435"/>
                              <a:gd name="T14" fmla="*/ 179 w 244"/>
                              <a:gd name="T15" fmla="*/ 5 h 435"/>
                              <a:gd name="T16" fmla="*/ 149 w 244"/>
                              <a:gd name="T17" fmla="*/ 0 h 435"/>
                              <a:gd name="T18" fmla="*/ 149 w 244"/>
                              <a:gd name="T19" fmla="*/ 0 h 435"/>
                              <a:gd name="T20" fmla="*/ 119 w 244"/>
                              <a:gd name="T21" fmla="*/ 5 h 435"/>
                              <a:gd name="T22" fmla="*/ 94 w 244"/>
                              <a:gd name="T23" fmla="*/ 15 h 435"/>
                              <a:gd name="T24" fmla="*/ 69 w 244"/>
                              <a:gd name="T25" fmla="*/ 35 h 435"/>
                              <a:gd name="T26" fmla="*/ 44 w 244"/>
                              <a:gd name="T27" fmla="*/ 65 h 435"/>
                              <a:gd name="T28" fmla="*/ 24 w 244"/>
                              <a:gd name="T29" fmla="*/ 95 h 435"/>
                              <a:gd name="T30" fmla="*/ 14 w 244"/>
                              <a:gd name="T31" fmla="*/ 135 h 435"/>
                              <a:gd name="T32" fmla="*/ 4 w 244"/>
                              <a:gd name="T33" fmla="*/ 175 h 435"/>
                              <a:gd name="T34" fmla="*/ 0 w 244"/>
                              <a:gd name="T35" fmla="*/ 220 h 435"/>
                              <a:gd name="T36" fmla="*/ 0 w 244"/>
                              <a:gd name="T37" fmla="*/ 220 h 435"/>
                              <a:gd name="T38" fmla="*/ 4 w 244"/>
                              <a:gd name="T39" fmla="*/ 265 h 435"/>
                              <a:gd name="T40" fmla="*/ 14 w 244"/>
                              <a:gd name="T41" fmla="*/ 305 h 435"/>
                              <a:gd name="T42" fmla="*/ 24 w 244"/>
                              <a:gd name="T43" fmla="*/ 340 h 435"/>
                              <a:gd name="T44" fmla="*/ 44 w 244"/>
                              <a:gd name="T45" fmla="*/ 370 h 435"/>
                              <a:gd name="T46" fmla="*/ 69 w 244"/>
                              <a:gd name="T47" fmla="*/ 400 h 435"/>
                              <a:gd name="T48" fmla="*/ 94 w 244"/>
                              <a:gd name="T49" fmla="*/ 420 h 435"/>
                              <a:gd name="T50" fmla="*/ 119 w 244"/>
                              <a:gd name="T51" fmla="*/ 430 h 435"/>
                              <a:gd name="T52" fmla="*/ 149 w 244"/>
                              <a:gd name="T53" fmla="*/ 435 h 435"/>
                              <a:gd name="T54" fmla="*/ 149 w 244"/>
                              <a:gd name="T55" fmla="*/ 435 h 435"/>
                              <a:gd name="T56" fmla="*/ 179 w 244"/>
                              <a:gd name="T57" fmla="*/ 435 h 435"/>
                              <a:gd name="T58" fmla="*/ 199 w 244"/>
                              <a:gd name="T59" fmla="*/ 420 h 435"/>
                              <a:gd name="T60" fmla="*/ 214 w 244"/>
                              <a:gd name="T61" fmla="*/ 400 h 435"/>
                              <a:gd name="T62" fmla="*/ 229 w 244"/>
                              <a:gd name="T63" fmla="*/ 375 h 435"/>
                              <a:gd name="T64" fmla="*/ 234 w 244"/>
                              <a:gd name="T65" fmla="*/ 340 h 435"/>
                              <a:gd name="T66" fmla="*/ 239 w 244"/>
                              <a:gd name="T67" fmla="*/ 305 h 435"/>
                              <a:gd name="T68" fmla="*/ 244 w 244"/>
                              <a:gd name="T69" fmla="*/ 220 h 435"/>
                              <a:gd name="T70" fmla="*/ 244 w 244"/>
                              <a:gd name="T71" fmla="*/ 220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244" y="220"/>
                                </a:moveTo>
                                <a:lnTo>
                                  <a:pt x="244" y="220"/>
                                </a:lnTo>
                                <a:lnTo>
                                  <a:pt x="239" y="135"/>
                                </a:lnTo>
                                <a:lnTo>
                                  <a:pt x="234" y="100"/>
                                </a:lnTo>
                                <a:lnTo>
                                  <a:pt x="229" y="65"/>
                                </a:lnTo>
                                <a:lnTo>
                                  <a:pt x="214" y="40"/>
                                </a:lnTo>
                                <a:lnTo>
                                  <a:pt x="199" y="20"/>
                                </a:lnTo>
                                <a:lnTo>
                                  <a:pt x="179" y="5"/>
                                </a:lnTo>
                                <a:lnTo>
                                  <a:pt x="149" y="0"/>
                                </a:lnTo>
                                <a:lnTo>
                                  <a:pt x="119" y="5"/>
                                </a:lnTo>
                                <a:lnTo>
                                  <a:pt x="94" y="15"/>
                                </a:lnTo>
                                <a:lnTo>
                                  <a:pt x="69" y="35"/>
                                </a:lnTo>
                                <a:lnTo>
                                  <a:pt x="44" y="65"/>
                                </a:lnTo>
                                <a:lnTo>
                                  <a:pt x="24" y="95"/>
                                </a:lnTo>
                                <a:lnTo>
                                  <a:pt x="14" y="135"/>
                                </a:lnTo>
                                <a:lnTo>
                                  <a:pt x="4" y="175"/>
                                </a:lnTo>
                                <a:lnTo>
                                  <a:pt x="0" y="220"/>
                                </a:lnTo>
                                <a:lnTo>
                                  <a:pt x="4" y="265"/>
                                </a:lnTo>
                                <a:lnTo>
                                  <a:pt x="14" y="305"/>
                                </a:lnTo>
                                <a:lnTo>
                                  <a:pt x="24" y="340"/>
                                </a:lnTo>
                                <a:lnTo>
                                  <a:pt x="44" y="370"/>
                                </a:lnTo>
                                <a:lnTo>
                                  <a:pt x="69" y="400"/>
                                </a:lnTo>
                                <a:lnTo>
                                  <a:pt x="94" y="420"/>
                                </a:lnTo>
                                <a:lnTo>
                                  <a:pt x="119" y="430"/>
                                </a:lnTo>
                                <a:lnTo>
                                  <a:pt x="149" y="435"/>
                                </a:lnTo>
                                <a:lnTo>
                                  <a:pt x="179" y="435"/>
                                </a:lnTo>
                                <a:lnTo>
                                  <a:pt x="199" y="420"/>
                                </a:lnTo>
                                <a:lnTo>
                                  <a:pt x="214" y="400"/>
                                </a:lnTo>
                                <a:lnTo>
                                  <a:pt x="229" y="375"/>
                                </a:lnTo>
                                <a:lnTo>
                                  <a:pt x="234" y="340"/>
                                </a:lnTo>
                                <a:lnTo>
                                  <a:pt x="239" y="305"/>
                                </a:lnTo>
                                <a:lnTo>
                                  <a:pt x="244" y="2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" name="Freeform 263"/>
                        <wps:cNvSpPr>
                          <a:spLocks/>
                        </wps:cNvSpPr>
                        <wps:spPr bwMode="auto">
                          <a:xfrm>
                            <a:off x="469" y="1475"/>
                            <a:ext cx="195" cy="300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50 h 300"/>
                              <a:gd name="T2" fmla="*/ 195 w 195"/>
                              <a:gd name="T3" fmla="*/ 150 h 300"/>
                              <a:gd name="T4" fmla="*/ 195 w 195"/>
                              <a:gd name="T5" fmla="*/ 120 h 300"/>
                              <a:gd name="T6" fmla="*/ 190 w 195"/>
                              <a:gd name="T7" fmla="*/ 90 h 300"/>
                              <a:gd name="T8" fmla="*/ 180 w 195"/>
                              <a:gd name="T9" fmla="*/ 65 h 300"/>
                              <a:gd name="T10" fmla="*/ 170 w 195"/>
                              <a:gd name="T11" fmla="*/ 45 h 300"/>
                              <a:gd name="T12" fmla="*/ 155 w 195"/>
                              <a:gd name="T13" fmla="*/ 25 h 300"/>
                              <a:gd name="T14" fmla="*/ 140 w 195"/>
                              <a:gd name="T15" fmla="*/ 10 h 300"/>
                              <a:gd name="T16" fmla="*/ 120 w 195"/>
                              <a:gd name="T17" fmla="*/ 5 h 300"/>
                              <a:gd name="T18" fmla="*/ 100 w 195"/>
                              <a:gd name="T19" fmla="*/ 0 h 300"/>
                              <a:gd name="T20" fmla="*/ 100 w 195"/>
                              <a:gd name="T21" fmla="*/ 0 h 300"/>
                              <a:gd name="T22" fmla="*/ 80 w 195"/>
                              <a:gd name="T23" fmla="*/ 0 h 300"/>
                              <a:gd name="T24" fmla="*/ 60 w 195"/>
                              <a:gd name="T25" fmla="*/ 10 h 300"/>
                              <a:gd name="T26" fmla="*/ 45 w 195"/>
                              <a:gd name="T27" fmla="*/ 25 h 300"/>
                              <a:gd name="T28" fmla="*/ 30 w 195"/>
                              <a:gd name="T29" fmla="*/ 40 h 300"/>
                              <a:gd name="T30" fmla="*/ 15 w 195"/>
                              <a:gd name="T31" fmla="*/ 65 h 300"/>
                              <a:gd name="T32" fmla="*/ 5 w 195"/>
                              <a:gd name="T33" fmla="*/ 90 h 300"/>
                              <a:gd name="T34" fmla="*/ 0 w 195"/>
                              <a:gd name="T35" fmla="*/ 120 h 300"/>
                              <a:gd name="T36" fmla="*/ 0 w 195"/>
                              <a:gd name="T37" fmla="*/ 150 h 300"/>
                              <a:gd name="T38" fmla="*/ 0 w 195"/>
                              <a:gd name="T39" fmla="*/ 150 h 300"/>
                              <a:gd name="T40" fmla="*/ 0 w 195"/>
                              <a:gd name="T41" fmla="*/ 180 h 300"/>
                              <a:gd name="T42" fmla="*/ 5 w 195"/>
                              <a:gd name="T43" fmla="*/ 205 h 300"/>
                              <a:gd name="T44" fmla="*/ 15 w 195"/>
                              <a:gd name="T45" fmla="*/ 230 h 300"/>
                              <a:gd name="T46" fmla="*/ 30 w 195"/>
                              <a:gd name="T47" fmla="*/ 255 h 300"/>
                              <a:gd name="T48" fmla="*/ 45 w 195"/>
                              <a:gd name="T49" fmla="*/ 270 h 300"/>
                              <a:gd name="T50" fmla="*/ 60 w 195"/>
                              <a:gd name="T51" fmla="*/ 285 h 300"/>
                              <a:gd name="T52" fmla="*/ 80 w 195"/>
                              <a:gd name="T53" fmla="*/ 295 h 300"/>
                              <a:gd name="T54" fmla="*/ 100 w 195"/>
                              <a:gd name="T55" fmla="*/ 300 h 300"/>
                              <a:gd name="T56" fmla="*/ 100 w 195"/>
                              <a:gd name="T57" fmla="*/ 300 h 300"/>
                              <a:gd name="T58" fmla="*/ 120 w 195"/>
                              <a:gd name="T59" fmla="*/ 295 h 300"/>
                              <a:gd name="T60" fmla="*/ 140 w 195"/>
                              <a:gd name="T61" fmla="*/ 285 h 300"/>
                              <a:gd name="T62" fmla="*/ 155 w 195"/>
                              <a:gd name="T63" fmla="*/ 275 h 300"/>
                              <a:gd name="T64" fmla="*/ 170 w 195"/>
                              <a:gd name="T65" fmla="*/ 255 h 300"/>
                              <a:gd name="T66" fmla="*/ 180 w 195"/>
                              <a:gd name="T67" fmla="*/ 235 h 300"/>
                              <a:gd name="T68" fmla="*/ 190 w 195"/>
                              <a:gd name="T69" fmla="*/ 205 h 300"/>
                              <a:gd name="T70" fmla="*/ 195 w 195"/>
                              <a:gd name="T71" fmla="*/ 180 h 300"/>
                              <a:gd name="T72" fmla="*/ 195 w 195"/>
                              <a:gd name="T73" fmla="*/ 150 h 300"/>
                              <a:gd name="T74" fmla="*/ 195 w 195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5" h="300">
                                <a:moveTo>
                                  <a:pt x="195" y="150"/>
                                </a:moveTo>
                                <a:lnTo>
                                  <a:pt x="195" y="150"/>
                                </a:lnTo>
                                <a:lnTo>
                                  <a:pt x="195" y="120"/>
                                </a:lnTo>
                                <a:lnTo>
                                  <a:pt x="190" y="90"/>
                                </a:lnTo>
                                <a:lnTo>
                                  <a:pt x="180" y="65"/>
                                </a:lnTo>
                                <a:lnTo>
                                  <a:pt x="170" y="45"/>
                                </a:lnTo>
                                <a:lnTo>
                                  <a:pt x="155" y="25"/>
                                </a:lnTo>
                                <a:lnTo>
                                  <a:pt x="140" y="10"/>
                                </a:lnTo>
                                <a:lnTo>
                                  <a:pt x="120" y="5"/>
                                </a:lnTo>
                                <a:lnTo>
                                  <a:pt x="100" y="0"/>
                                </a:lnTo>
                                <a:lnTo>
                                  <a:pt x="80" y="0"/>
                                </a:lnTo>
                                <a:lnTo>
                                  <a:pt x="60" y="10"/>
                                </a:lnTo>
                                <a:lnTo>
                                  <a:pt x="45" y="25"/>
                                </a:lnTo>
                                <a:lnTo>
                                  <a:pt x="30" y="40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05"/>
                                </a:lnTo>
                                <a:lnTo>
                                  <a:pt x="15" y="230"/>
                                </a:lnTo>
                                <a:lnTo>
                                  <a:pt x="30" y="255"/>
                                </a:lnTo>
                                <a:lnTo>
                                  <a:pt x="45" y="270"/>
                                </a:lnTo>
                                <a:lnTo>
                                  <a:pt x="60" y="285"/>
                                </a:lnTo>
                                <a:lnTo>
                                  <a:pt x="80" y="295"/>
                                </a:lnTo>
                                <a:lnTo>
                                  <a:pt x="100" y="300"/>
                                </a:lnTo>
                                <a:lnTo>
                                  <a:pt x="120" y="295"/>
                                </a:lnTo>
                                <a:lnTo>
                                  <a:pt x="140" y="285"/>
                                </a:lnTo>
                                <a:lnTo>
                                  <a:pt x="155" y="275"/>
                                </a:lnTo>
                                <a:lnTo>
                                  <a:pt x="170" y="255"/>
                                </a:lnTo>
                                <a:lnTo>
                                  <a:pt x="180" y="235"/>
                                </a:lnTo>
                                <a:lnTo>
                                  <a:pt x="190" y="205"/>
                                </a:lnTo>
                                <a:lnTo>
                                  <a:pt x="195" y="180"/>
                                </a:lnTo>
                                <a:lnTo>
                                  <a:pt x="195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" name="Freeform 264"/>
                        <wps:cNvSpPr>
                          <a:spLocks/>
                        </wps:cNvSpPr>
                        <wps:spPr bwMode="auto">
                          <a:xfrm>
                            <a:off x="499" y="1520"/>
                            <a:ext cx="165" cy="210"/>
                          </a:xfrm>
                          <a:custGeom>
                            <a:avLst/>
                            <a:gdLst>
                              <a:gd name="T0" fmla="*/ 165 w 165"/>
                              <a:gd name="T1" fmla="*/ 105 h 210"/>
                              <a:gd name="T2" fmla="*/ 165 w 165"/>
                              <a:gd name="T3" fmla="*/ 105 h 210"/>
                              <a:gd name="T4" fmla="*/ 160 w 165"/>
                              <a:gd name="T5" fmla="*/ 85 h 210"/>
                              <a:gd name="T6" fmla="*/ 155 w 165"/>
                              <a:gd name="T7" fmla="*/ 65 h 210"/>
                              <a:gd name="T8" fmla="*/ 145 w 165"/>
                              <a:gd name="T9" fmla="*/ 45 h 210"/>
                              <a:gd name="T10" fmla="*/ 135 w 165"/>
                              <a:gd name="T11" fmla="*/ 30 h 210"/>
                              <a:gd name="T12" fmla="*/ 120 w 165"/>
                              <a:gd name="T13" fmla="*/ 20 h 210"/>
                              <a:gd name="T14" fmla="*/ 100 w 165"/>
                              <a:gd name="T15" fmla="*/ 10 h 210"/>
                              <a:gd name="T16" fmla="*/ 85 w 165"/>
                              <a:gd name="T17" fmla="*/ 0 h 210"/>
                              <a:gd name="T18" fmla="*/ 70 w 165"/>
                              <a:gd name="T19" fmla="*/ 0 h 210"/>
                              <a:gd name="T20" fmla="*/ 70 w 165"/>
                              <a:gd name="T21" fmla="*/ 0 h 210"/>
                              <a:gd name="T22" fmla="*/ 55 w 165"/>
                              <a:gd name="T23" fmla="*/ 0 h 210"/>
                              <a:gd name="T24" fmla="*/ 45 w 165"/>
                              <a:gd name="T25" fmla="*/ 5 h 210"/>
                              <a:gd name="T26" fmla="*/ 30 w 165"/>
                              <a:gd name="T27" fmla="*/ 15 h 210"/>
                              <a:gd name="T28" fmla="*/ 20 w 165"/>
                              <a:gd name="T29" fmla="*/ 30 h 210"/>
                              <a:gd name="T30" fmla="*/ 5 w 165"/>
                              <a:gd name="T31" fmla="*/ 60 h 210"/>
                              <a:gd name="T32" fmla="*/ 0 w 165"/>
                              <a:gd name="T33" fmla="*/ 105 h 210"/>
                              <a:gd name="T34" fmla="*/ 0 w 165"/>
                              <a:gd name="T35" fmla="*/ 105 h 210"/>
                              <a:gd name="T36" fmla="*/ 5 w 165"/>
                              <a:gd name="T37" fmla="*/ 145 h 210"/>
                              <a:gd name="T38" fmla="*/ 20 w 165"/>
                              <a:gd name="T39" fmla="*/ 175 h 210"/>
                              <a:gd name="T40" fmla="*/ 30 w 165"/>
                              <a:gd name="T41" fmla="*/ 190 h 210"/>
                              <a:gd name="T42" fmla="*/ 45 w 165"/>
                              <a:gd name="T43" fmla="*/ 200 h 210"/>
                              <a:gd name="T44" fmla="*/ 55 w 165"/>
                              <a:gd name="T45" fmla="*/ 205 h 210"/>
                              <a:gd name="T46" fmla="*/ 70 w 165"/>
                              <a:gd name="T47" fmla="*/ 210 h 210"/>
                              <a:gd name="T48" fmla="*/ 70 w 165"/>
                              <a:gd name="T49" fmla="*/ 210 h 210"/>
                              <a:gd name="T50" fmla="*/ 85 w 165"/>
                              <a:gd name="T51" fmla="*/ 205 h 210"/>
                              <a:gd name="T52" fmla="*/ 100 w 165"/>
                              <a:gd name="T53" fmla="*/ 200 h 210"/>
                              <a:gd name="T54" fmla="*/ 120 w 165"/>
                              <a:gd name="T55" fmla="*/ 190 h 210"/>
                              <a:gd name="T56" fmla="*/ 135 w 165"/>
                              <a:gd name="T57" fmla="*/ 180 h 210"/>
                              <a:gd name="T58" fmla="*/ 145 w 165"/>
                              <a:gd name="T59" fmla="*/ 160 h 210"/>
                              <a:gd name="T60" fmla="*/ 155 w 165"/>
                              <a:gd name="T61" fmla="*/ 145 h 210"/>
                              <a:gd name="T62" fmla="*/ 160 w 165"/>
                              <a:gd name="T63" fmla="*/ 125 h 210"/>
                              <a:gd name="T64" fmla="*/ 165 w 165"/>
                              <a:gd name="T65" fmla="*/ 105 h 210"/>
                              <a:gd name="T66" fmla="*/ 165 w 165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5" h="210">
                                <a:moveTo>
                                  <a:pt x="165" y="105"/>
                                </a:moveTo>
                                <a:lnTo>
                                  <a:pt x="165" y="105"/>
                                </a:lnTo>
                                <a:lnTo>
                                  <a:pt x="160" y="85"/>
                                </a:lnTo>
                                <a:lnTo>
                                  <a:pt x="155" y="65"/>
                                </a:lnTo>
                                <a:lnTo>
                                  <a:pt x="145" y="45"/>
                                </a:lnTo>
                                <a:lnTo>
                                  <a:pt x="135" y="30"/>
                                </a:lnTo>
                                <a:lnTo>
                                  <a:pt x="120" y="20"/>
                                </a:lnTo>
                                <a:lnTo>
                                  <a:pt x="100" y="10"/>
                                </a:lnTo>
                                <a:lnTo>
                                  <a:pt x="85" y="0"/>
                                </a:lnTo>
                                <a:lnTo>
                                  <a:pt x="70" y="0"/>
                                </a:lnTo>
                                <a:lnTo>
                                  <a:pt x="55" y="0"/>
                                </a:lnTo>
                                <a:lnTo>
                                  <a:pt x="45" y="5"/>
                                </a:lnTo>
                                <a:lnTo>
                                  <a:pt x="30" y="15"/>
                                </a:lnTo>
                                <a:lnTo>
                                  <a:pt x="20" y="30"/>
                                </a:lnTo>
                                <a:lnTo>
                                  <a:pt x="5" y="60"/>
                                </a:lnTo>
                                <a:lnTo>
                                  <a:pt x="0" y="105"/>
                                </a:lnTo>
                                <a:lnTo>
                                  <a:pt x="5" y="145"/>
                                </a:lnTo>
                                <a:lnTo>
                                  <a:pt x="20" y="175"/>
                                </a:lnTo>
                                <a:lnTo>
                                  <a:pt x="30" y="190"/>
                                </a:lnTo>
                                <a:lnTo>
                                  <a:pt x="45" y="200"/>
                                </a:lnTo>
                                <a:lnTo>
                                  <a:pt x="55" y="205"/>
                                </a:lnTo>
                                <a:lnTo>
                                  <a:pt x="70" y="210"/>
                                </a:lnTo>
                                <a:lnTo>
                                  <a:pt x="85" y="205"/>
                                </a:lnTo>
                                <a:lnTo>
                                  <a:pt x="100" y="200"/>
                                </a:lnTo>
                                <a:lnTo>
                                  <a:pt x="120" y="190"/>
                                </a:lnTo>
                                <a:lnTo>
                                  <a:pt x="135" y="180"/>
                                </a:lnTo>
                                <a:lnTo>
                                  <a:pt x="145" y="160"/>
                                </a:lnTo>
                                <a:lnTo>
                                  <a:pt x="155" y="145"/>
                                </a:lnTo>
                                <a:lnTo>
                                  <a:pt x="160" y="125"/>
                                </a:lnTo>
                                <a:lnTo>
                                  <a:pt x="165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" name="Freeform 265"/>
                        <wps:cNvSpPr>
                          <a:spLocks/>
                        </wps:cNvSpPr>
                        <wps:spPr bwMode="auto">
                          <a:xfrm>
                            <a:off x="519" y="1550"/>
                            <a:ext cx="145" cy="145"/>
                          </a:xfrm>
                          <a:custGeom>
                            <a:avLst/>
                            <a:gdLst>
                              <a:gd name="T0" fmla="*/ 145 w 145"/>
                              <a:gd name="T1" fmla="*/ 75 h 145"/>
                              <a:gd name="T2" fmla="*/ 145 w 145"/>
                              <a:gd name="T3" fmla="*/ 75 h 145"/>
                              <a:gd name="T4" fmla="*/ 140 w 145"/>
                              <a:gd name="T5" fmla="*/ 60 h 145"/>
                              <a:gd name="T6" fmla="*/ 135 w 145"/>
                              <a:gd name="T7" fmla="*/ 45 h 145"/>
                              <a:gd name="T8" fmla="*/ 120 w 145"/>
                              <a:gd name="T9" fmla="*/ 35 h 145"/>
                              <a:gd name="T10" fmla="*/ 110 w 145"/>
                              <a:gd name="T11" fmla="*/ 20 h 145"/>
                              <a:gd name="T12" fmla="*/ 75 w 145"/>
                              <a:gd name="T13" fmla="*/ 5 h 145"/>
                              <a:gd name="T14" fmla="*/ 50 w 145"/>
                              <a:gd name="T15" fmla="*/ 0 h 145"/>
                              <a:gd name="T16" fmla="*/ 50 w 145"/>
                              <a:gd name="T17" fmla="*/ 0 h 145"/>
                              <a:gd name="T18" fmla="*/ 40 w 145"/>
                              <a:gd name="T19" fmla="*/ 0 h 145"/>
                              <a:gd name="T20" fmla="*/ 30 w 145"/>
                              <a:gd name="T21" fmla="*/ 5 h 145"/>
                              <a:gd name="T22" fmla="*/ 15 w 145"/>
                              <a:gd name="T23" fmla="*/ 20 h 145"/>
                              <a:gd name="T24" fmla="*/ 5 w 145"/>
                              <a:gd name="T25" fmla="*/ 45 h 145"/>
                              <a:gd name="T26" fmla="*/ 0 w 145"/>
                              <a:gd name="T27" fmla="*/ 75 h 145"/>
                              <a:gd name="T28" fmla="*/ 0 w 145"/>
                              <a:gd name="T29" fmla="*/ 75 h 145"/>
                              <a:gd name="T30" fmla="*/ 5 w 145"/>
                              <a:gd name="T31" fmla="*/ 100 h 145"/>
                              <a:gd name="T32" fmla="*/ 15 w 145"/>
                              <a:gd name="T33" fmla="*/ 125 h 145"/>
                              <a:gd name="T34" fmla="*/ 30 w 145"/>
                              <a:gd name="T35" fmla="*/ 140 h 145"/>
                              <a:gd name="T36" fmla="*/ 50 w 145"/>
                              <a:gd name="T37" fmla="*/ 145 h 145"/>
                              <a:gd name="T38" fmla="*/ 50 w 145"/>
                              <a:gd name="T39" fmla="*/ 145 h 145"/>
                              <a:gd name="T40" fmla="*/ 75 w 145"/>
                              <a:gd name="T41" fmla="*/ 140 h 145"/>
                              <a:gd name="T42" fmla="*/ 105 w 145"/>
                              <a:gd name="T43" fmla="*/ 130 h 145"/>
                              <a:gd name="T44" fmla="*/ 120 w 145"/>
                              <a:gd name="T45" fmla="*/ 115 h 145"/>
                              <a:gd name="T46" fmla="*/ 135 w 145"/>
                              <a:gd name="T47" fmla="*/ 105 h 145"/>
                              <a:gd name="T48" fmla="*/ 140 w 145"/>
                              <a:gd name="T49" fmla="*/ 90 h 145"/>
                              <a:gd name="T50" fmla="*/ 145 w 145"/>
                              <a:gd name="T51" fmla="*/ 75 h 145"/>
                              <a:gd name="T52" fmla="*/ 145 w 145"/>
                              <a:gd name="T53" fmla="*/ 7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145" y="75"/>
                                </a:moveTo>
                                <a:lnTo>
                                  <a:pt x="145" y="75"/>
                                </a:lnTo>
                                <a:lnTo>
                                  <a:pt x="140" y="60"/>
                                </a:lnTo>
                                <a:lnTo>
                                  <a:pt x="135" y="45"/>
                                </a:lnTo>
                                <a:lnTo>
                                  <a:pt x="120" y="35"/>
                                </a:lnTo>
                                <a:lnTo>
                                  <a:pt x="110" y="20"/>
                                </a:lnTo>
                                <a:lnTo>
                                  <a:pt x="75" y="5"/>
                                </a:lnTo>
                                <a:lnTo>
                                  <a:pt x="50" y="0"/>
                                </a:lnTo>
                                <a:lnTo>
                                  <a:pt x="40" y="0"/>
                                </a:lnTo>
                                <a:lnTo>
                                  <a:pt x="30" y="5"/>
                                </a:lnTo>
                                <a:lnTo>
                                  <a:pt x="15" y="20"/>
                                </a:lnTo>
                                <a:lnTo>
                                  <a:pt x="5" y="45"/>
                                </a:lnTo>
                                <a:lnTo>
                                  <a:pt x="0" y="75"/>
                                </a:lnTo>
                                <a:lnTo>
                                  <a:pt x="5" y="100"/>
                                </a:lnTo>
                                <a:lnTo>
                                  <a:pt x="15" y="125"/>
                                </a:lnTo>
                                <a:lnTo>
                                  <a:pt x="30" y="140"/>
                                </a:lnTo>
                                <a:lnTo>
                                  <a:pt x="50" y="145"/>
                                </a:lnTo>
                                <a:lnTo>
                                  <a:pt x="75" y="140"/>
                                </a:lnTo>
                                <a:lnTo>
                                  <a:pt x="105" y="130"/>
                                </a:lnTo>
                                <a:lnTo>
                                  <a:pt x="120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40" y="90"/>
                                </a:lnTo>
                                <a:lnTo>
                                  <a:pt x="145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" name="Freeform 266"/>
                        <wps:cNvSpPr>
                          <a:spLocks/>
                        </wps:cNvSpPr>
                        <wps:spPr bwMode="auto">
                          <a:xfrm>
                            <a:off x="664" y="1370"/>
                            <a:ext cx="20" cy="510"/>
                          </a:xfrm>
                          <a:custGeom>
                            <a:avLst/>
                            <a:gdLst>
                              <a:gd name="T0" fmla="*/ 0 w 20"/>
                              <a:gd name="T1" fmla="*/ 510 h 510"/>
                              <a:gd name="T2" fmla="*/ 0 w 20"/>
                              <a:gd name="T3" fmla="*/ 510 h 510"/>
                              <a:gd name="T4" fmla="*/ 10 w 20"/>
                              <a:gd name="T5" fmla="*/ 490 h 510"/>
                              <a:gd name="T6" fmla="*/ 20 w 20"/>
                              <a:gd name="T7" fmla="*/ 440 h 510"/>
                              <a:gd name="T8" fmla="*/ 20 w 20"/>
                              <a:gd name="T9" fmla="*/ 410 h 510"/>
                              <a:gd name="T10" fmla="*/ 20 w 20"/>
                              <a:gd name="T11" fmla="*/ 365 h 510"/>
                              <a:gd name="T12" fmla="*/ 10 w 20"/>
                              <a:gd name="T13" fmla="*/ 315 h 510"/>
                              <a:gd name="T14" fmla="*/ 0 w 20"/>
                              <a:gd name="T15" fmla="*/ 255 h 510"/>
                              <a:gd name="T16" fmla="*/ 0 w 20"/>
                              <a:gd name="T17" fmla="*/ 255 h 510"/>
                              <a:gd name="T18" fmla="*/ 0 w 20"/>
                              <a:gd name="T19" fmla="*/ 255 h 510"/>
                              <a:gd name="T20" fmla="*/ 10 w 20"/>
                              <a:gd name="T21" fmla="*/ 195 h 510"/>
                              <a:gd name="T22" fmla="*/ 15 w 20"/>
                              <a:gd name="T23" fmla="*/ 145 h 510"/>
                              <a:gd name="T24" fmla="*/ 20 w 20"/>
                              <a:gd name="T25" fmla="*/ 100 h 510"/>
                              <a:gd name="T26" fmla="*/ 20 w 20"/>
                              <a:gd name="T27" fmla="*/ 70 h 510"/>
                              <a:gd name="T28" fmla="*/ 10 w 20"/>
                              <a:gd name="T29" fmla="*/ 25 h 510"/>
                              <a:gd name="T30" fmla="*/ 0 w 20"/>
                              <a:gd name="T3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0" y="490"/>
                                </a:lnTo>
                                <a:lnTo>
                                  <a:pt x="20" y="440"/>
                                </a:lnTo>
                                <a:lnTo>
                                  <a:pt x="20" y="410"/>
                                </a:lnTo>
                                <a:lnTo>
                                  <a:pt x="20" y="365"/>
                                </a:lnTo>
                                <a:lnTo>
                                  <a:pt x="10" y="315"/>
                                </a:lnTo>
                                <a:lnTo>
                                  <a:pt x="0" y="255"/>
                                </a:lnTo>
                                <a:lnTo>
                                  <a:pt x="10" y="195"/>
                                </a:lnTo>
                                <a:lnTo>
                                  <a:pt x="15" y="145"/>
                                </a:lnTo>
                                <a:lnTo>
                                  <a:pt x="20" y="100"/>
                                </a:lnTo>
                                <a:lnTo>
                                  <a:pt x="20" y="70"/>
                                </a:lnTo>
                                <a:lnTo>
                                  <a:pt x="10" y="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" name="Freeform 267"/>
                        <wps:cNvSpPr>
                          <a:spLocks/>
                        </wps:cNvSpPr>
                        <wps:spPr bwMode="auto">
                          <a:xfrm>
                            <a:off x="664" y="1370"/>
                            <a:ext cx="45" cy="510"/>
                          </a:xfrm>
                          <a:custGeom>
                            <a:avLst/>
                            <a:gdLst>
                              <a:gd name="T0" fmla="*/ 0 w 45"/>
                              <a:gd name="T1" fmla="*/ 510 h 510"/>
                              <a:gd name="T2" fmla="*/ 0 w 45"/>
                              <a:gd name="T3" fmla="*/ 510 h 510"/>
                              <a:gd name="T4" fmla="*/ 15 w 45"/>
                              <a:gd name="T5" fmla="*/ 470 h 510"/>
                              <a:gd name="T6" fmla="*/ 25 w 45"/>
                              <a:gd name="T7" fmla="*/ 420 h 510"/>
                              <a:gd name="T8" fmla="*/ 35 w 45"/>
                              <a:gd name="T9" fmla="*/ 360 h 510"/>
                              <a:gd name="T10" fmla="*/ 45 w 45"/>
                              <a:gd name="T11" fmla="*/ 280 h 510"/>
                              <a:gd name="T12" fmla="*/ 40 w 45"/>
                              <a:gd name="T13" fmla="*/ 195 h 510"/>
                              <a:gd name="T14" fmla="*/ 35 w 45"/>
                              <a:gd name="T15" fmla="*/ 150 h 510"/>
                              <a:gd name="T16" fmla="*/ 30 w 45"/>
                              <a:gd name="T17" fmla="*/ 100 h 510"/>
                              <a:gd name="T18" fmla="*/ 15 w 45"/>
                              <a:gd name="T19" fmla="*/ 50 h 510"/>
                              <a:gd name="T20" fmla="*/ 0 w 45"/>
                              <a:gd name="T2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5" y="470"/>
                                </a:lnTo>
                                <a:lnTo>
                                  <a:pt x="25" y="420"/>
                                </a:lnTo>
                                <a:lnTo>
                                  <a:pt x="35" y="360"/>
                                </a:lnTo>
                                <a:lnTo>
                                  <a:pt x="45" y="280"/>
                                </a:lnTo>
                                <a:lnTo>
                                  <a:pt x="40" y="195"/>
                                </a:lnTo>
                                <a:lnTo>
                                  <a:pt x="35" y="150"/>
                                </a:lnTo>
                                <a:lnTo>
                                  <a:pt x="30" y="100"/>
                                </a:lnTo>
                                <a:lnTo>
                                  <a:pt x="15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" name="Line 268"/>
                        <wps:cNvCnPr/>
                        <wps:spPr bwMode="auto">
                          <a:xfrm flipV="1">
                            <a:off x="759" y="1365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2" name="Line 269"/>
                        <wps:cNvCnPr/>
                        <wps:spPr bwMode="auto">
                          <a:xfrm flipV="1">
                            <a:off x="789" y="1365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3" name="Freeform 270"/>
                        <wps:cNvSpPr>
                          <a:spLocks/>
                        </wps:cNvSpPr>
                        <wps:spPr bwMode="auto">
                          <a:xfrm>
                            <a:off x="415" y="840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10 h 50"/>
                              <a:gd name="T2" fmla="*/ 249 w 249"/>
                              <a:gd name="T3" fmla="*/ 10 h 50"/>
                              <a:gd name="T4" fmla="*/ 239 w 249"/>
                              <a:gd name="T5" fmla="*/ 25 h 50"/>
                              <a:gd name="T6" fmla="*/ 224 w 249"/>
                              <a:gd name="T7" fmla="*/ 35 h 50"/>
                              <a:gd name="T8" fmla="*/ 199 w 249"/>
                              <a:gd name="T9" fmla="*/ 45 h 50"/>
                              <a:gd name="T10" fmla="*/ 169 w 249"/>
                              <a:gd name="T11" fmla="*/ 50 h 50"/>
                              <a:gd name="T12" fmla="*/ 139 w 249"/>
                              <a:gd name="T13" fmla="*/ 45 h 50"/>
                              <a:gd name="T14" fmla="*/ 114 w 249"/>
                              <a:gd name="T15" fmla="*/ 35 h 50"/>
                              <a:gd name="T16" fmla="*/ 94 w 249"/>
                              <a:gd name="T17" fmla="*/ 25 h 50"/>
                              <a:gd name="T18" fmla="*/ 64 w 249"/>
                              <a:gd name="T19" fmla="*/ 5 h 50"/>
                              <a:gd name="T20" fmla="*/ 64 w 249"/>
                              <a:gd name="T21" fmla="*/ 5 h 50"/>
                              <a:gd name="T22" fmla="*/ 59 w 249"/>
                              <a:gd name="T23" fmla="*/ 0 h 50"/>
                              <a:gd name="T24" fmla="*/ 49 w 249"/>
                              <a:gd name="T25" fmla="*/ 5 h 50"/>
                              <a:gd name="T26" fmla="*/ 34 w 249"/>
                              <a:gd name="T27" fmla="*/ 20 h 50"/>
                              <a:gd name="T28" fmla="*/ 14 w 249"/>
                              <a:gd name="T29" fmla="*/ 50 h 50"/>
                              <a:gd name="T30" fmla="*/ 0 w 249"/>
                              <a:gd name="T31" fmla="*/ 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10"/>
                                </a:moveTo>
                                <a:lnTo>
                                  <a:pt x="249" y="10"/>
                                </a:lnTo>
                                <a:lnTo>
                                  <a:pt x="239" y="25"/>
                                </a:lnTo>
                                <a:lnTo>
                                  <a:pt x="224" y="35"/>
                                </a:lnTo>
                                <a:lnTo>
                                  <a:pt x="199" y="45"/>
                                </a:lnTo>
                                <a:lnTo>
                                  <a:pt x="169" y="50"/>
                                </a:lnTo>
                                <a:lnTo>
                                  <a:pt x="139" y="45"/>
                                </a:lnTo>
                                <a:lnTo>
                                  <a:pt x="114" y="35"/>
                                </a:lnTo>
                                <a:lnTo>
                                  <a:pt x="94" y="25"/>
                                </a:lnTo>
                                <a:lnTo>
                                  <a:pt x="64" y="5"/>
                                </a:lnTo>
                                <a:lnTo>
                                  <a:pt x="59" y="0"/>
                                </a:lnTo>
                                <a:lnTo>
                                  <a:pt x="49" y="5"/>
                                </a:lnTo>
                                <a:lnTo>
                                  <a:pt x="34" y="20"/>
                                </a:lnTo>
                                <a:lnTo>
                                  <a:pt x="14" y="50"/>
                                </a:lnTo>
                                <a:lnTo>
                                  <a:pt x="0" y="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4" name="Freeform 271"/>
                        <wps:cNvSpPr>
                          <a:spLocks/>
                        </wps:cNvSpPr>
                        <wps:spPr bwMode="auto">
                          <a:xfrm>
                            <a:off x="415" y="1315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50 h 50"/>
                              <a:gd name="T2" fmla="*/ 249 w 249"/>
                              <a:gd name="T3" fmla="*/ 50 h 50"/>
                              <a:gd name="T4" fmla="*/ 224 w 249"/>
                              <a:gd name="T5" fmla="*/ 25 h 50"/>
                              <a:gd name="T6" fmla="*/ 199 w 249"/>
                              <a:gd name="T7" fmla="*/ 10 h 50"/>
                              <a:gd name="T8" fmla="*/ 169 w 249"/>
                              <a:gd name="T9" fmla="*/ 10 h 50"/>
                              <a:gd name="T10" fmla="*/ 139 w 249"/>
                              <a:gd name="T11" fmla="*/ 10 h 50"/>
                              <a:gd name="T12" fmla="*/ 114 w 249"/>
                              <a:gd name="T13" fmla="*/ 20 h 50"/>
                              <a:gd name="T14" fmla="*/ 94 w 249"/>
                              <a:gd name="T15" fmla="*/ 30 h 50"/>
                              <a:gd name="T16" fmla="*/ 64 w 249"/>
                              <a:gd name="T17" fmla="*/ 45 h 50"/>
                              <a:gd name="T18" fmla="*/ 64 w 249"/>
                              <a:gd name="T19" fmla="*/ 45 h 50"/>
                              <a:gd name="T20" fmla="*/ 59 w 249"/>
                              <a:gd name="T21" fmla="*/ 50 h 50"/>
                              <a:gd name="T22" fmla="*/ 54 w 249"/>
                              <a:gd name="T23" fmla="*/ 50 h 50"/>
                              <a:gd name="T24" fmla="*/ 34 w 249"/>
                              <a:gd name="T25" fmla="*/ 30 h 50"/>
                              <a:gd name="T26" fmla="*/ 14 w 249"/>
                              <a:gd name="T27" fmla="*/ 0 h 50"/>
                              <a:gd name="T28" fmla="*/ 0 w 249"/>
                              <a:gd name="T29" fmla="*/ 5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50"/>
                                </a:moveTo>
                                <a:lnTo>
                                  <a:pt x="249" y="50"/>
                                </a:lnTo>
                                <a:lnTo>
                                  <a:pt x="224" y="25"/>
                                </a:lnTo>
                                <a:lnTo>
                                  <a:pt x="199" y="10"/>
                                </a:lnTo>
                                <a:lnTo>
                                  <a:pt x="169" y="10"/>
                                </a:lnTo>
                                <a:lnTo>
                                  <a:pt x="139" y="10"/>
                                </a:lnTo>
                                <a:lnTo>
                                  <a:pt x="114" y="20"/>
                                </a:lnTo>
                                <a:lnTo>
                                  <a:pt x="94" y="30"/>
                                </a:lnTo>
                                <a:lnTo>
                                  <a:pt x="64" y="45"/>
                                </a:lnTo>
                                <a:lnTo>
                                  <a:pt x="59" y="50"/>
                                </a:lnTo>
                                <a:lnTo>
                                  <a:pt x="54" y="50"/>
                                </a:lnTo>
                                <a:lnTo>
                                  <a:pt x="34" y="30"/>
                                </a:lnTo>
                                <a:lnTo>
                                  <a:pt x="14" y="0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" name="Freeform 272"/>
                        <wps:cNvSpPr>
                          <a:spLocks/>
                        </wps:cNvSpPr>
                        <wps:spPr bwMode="auto">
                          <a:xfrm>
                            <a:off x="420" y="885"/>
                            <a:ext cx="244" cy="440"/>
                          </a:xfrm>
                          <a:custGeom>
                            <a:avLst/>
                            <a:gdLst>
                              <a:gd name="T0" fmla="*/ 244 w 244"/>
                              <a:gd name="T1" fmla="*/ 220 h 440"/>
                              <a:gd name="T2" fmla="*/ 244 w 244"/>
                              <a:gd name="T3" fmla="*/ 220 h 440"/>
                              <a:gd name="T4" fmla="*/ 239 w 244"/>
                              <a:gd name="T5" fmla="*/ 135 h 440"/>
                              <a:gd name="T6" fmla="*/ 234 w 244"/>
                              <a:gd name="T7" fmla="*/ 100 h 440"/>
                              <a:gd name="T8" fmla="*/ 229 w 244"/>
                              <a:gd name="T9" fmla="*/ 70 h 440"/>
                              <a:gd name="T10" fmla="*/ 214 w 244"/>
                              <a:gd name="T11" fmla="*/ 40 h 440"/>
                              <a:gd name="T12" fmla="*/ 199 w 244"/>
                              <a:gd name="T13" fmla="*/ 20 h 440"/>
                              <a:gd name="T14" fmla="*/ 179 w 244"/>
                              <a:gd name="T15" fmla="*/ 10 h 440"/>
                              <a:gd name="T16" fmla="*/ 149 w 244"/>
                              <a:gd name="T17" fmla="*/ 0 h 440"/>
                              <a:gd name="T18" fmla="*/ 149 w 244"/>
                              <a:gd name="T19" fmla="*/ 0 h 440"/>
                              <a:gd name="T20" fmla="*/ 119 w 244"/>
                              <a:gd name="T21" fmla="*/ 5 h 440"/>
                              <a:gd name="T22" fmla="*/ 94 w 244"/>
                              <a:gd name="T23" fmla="*/ 15 h 440"/>
                              <a:gd name="T24" fmla="*/ 69 w 244"/>
                              <a:gd name="T25" fmla="*/ 35 h 440"/>
                              <a:gd name="T26" fmla="*/ 44 w 244"/>
                              <a:gd name="T27" fmla="*/ 65 h 440"/>
                              <a:gd name="T28" fmla="*/ 24 w 244"/>
                              <a:gd name="T29" fmla="*/ 95 h 440"/>
                              <a:gd name="T30" fmla="*/ 14 w 244"/>
                              <a:gd name="T31" fmla="*/ 135 h 440"/>
                              <a:gd name="T32" fmla="*/ 4 w 244"/>
                              <a:gd name="T33" fmla="*/ 175 h 440"/>
                              <a:gd name="T34" fmla="*/ 0 w 244"/>
                              <a:gd name="T35" fmla="*/ 220 h 440"/>
                              <a:gd name="T36" fmla="*/ 0 w 244"/>
                              <a:gd name="T37" fmla="*/ 220 h 440"/>
                              <a:gd name="T38" fmla="*/ 4 w 244"/>
                              <a:gd name="T39" fmla="*/ 265 h 440"/>
                              <a:gd name="T40" fmla="*/ 14 w 244"/>
                              <a:gd name="T41" fmla="*/ 305 h 440"/>
                              <a:gd name="T42" fmla="*/ 24 w 244"/>
                              <a:gd name="T43" fmla="*/ 340 h 440"/>
                              <a:gd name="T44" fmla="*/ 44 w 244"/>
                              <a:gd name="T45" fmla="*/ 375 h 440"/>
                              <a:gd name="T46" fmla="*/ 69 w 244"/>
                              <a:gd name="T47" fmla="*/ 400 h 440"/>
                              <a:gd name="T48" fmla="*/ 94 w 244"/>
                              <a:gd name="T49" fmla="*/ 420 h 440"/>
                              <a:gd name="T50" fmla="*/ 119 w 244"/>
                              <a:gd name="T51" fmla="*/ 435 h 440"/>
                              <a:gd name="T52" fmla="*/ 149 w 244"/>
                              <a:gd name="T53" fmla="*/ 440 h 440"/>
                              <a:gd name="T54" fmla="*/ 149 w 244"/>
                              <a:gd name="T55" fmla="*/ 440 h 440"/>
                              <a:gd name="T56" fmla="*/ 179 w 244"/>
                              <a:gd name="T57" fmla="*/ 435 h 440"/>
                              <a:gd name="T58" fmla="*/ 199 w 244"/>
                              <a:gd name="T59" fmla="*/ 420 h 440"/>
                              <a:gd name="T60" fmla="*/ 214 w 244"/>
                              <a:gd name="T61" fmla="*/ 400 h 440"/>
                              <a:gd name="T62" fmla="*/ 229 w 244"/>
                              <a:gd name="T63" fmla="*/ 375 h 440"/>
                              <a:gd name="T64" fmla="*/ 234 w 244"/>
                              <a:gd name="T65" fmla="*/ 340 h 440"/>
                              <a:gd name="T66" fmla="*/ 239 w 244"/>
                              <a:gd name="T67" fmla="*/ 305 h 440"/>
                              <a:gd name="T68" fmla="*/ 244 w 244"/>
                              <a:gd name="T69" fmla="*/ 220 h 440"/>
                              <a:gd name="T70" fmla="*/ 244 w 244"/>
                              <a:gd name="T71" fmla="*/ 220 h 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40">
                                <a:moveTo>
                                  <a:pt x="244" y="220"/>
                                </a:moveTo>
                                <a:lnTo>
                                  <a:pt x="244" y="220"/>
                                </a:lnTo>
                                <a:lnTo>
                                  <a:pt x="239" y="135"/>
                                </a:lnTo>
                                <a:lnTo>
                                  <a:pt x="234" y="100"/>
                                </a:lnTo>
                                <a:lnTo>
                                  <a:pt x="229" y="70"/>
                                </a:lnTo>
                                <a:lnTo>
                                  <a:pt x="214" y="40"/>
                                </a:lnTo>
                                <a:lnTo>
                                  <a:pt x="199" y="20"/>
                                </a:lnTo>
                                <a:lnTo>
                                  <a:pt x="179" y="10"/>
                                </a:lnTo>
                                <a:lnTo>
                                  <a:pt x="149" y="0"/>
                                </a:lnTo>
                                <a:lnTo>
                                  <a:pt x="119" y="5"/>
                                </a:lnTo>
                                <a:lnTo>
                                  <a:pt x="94" y="15"/>
                                </a:lnTo>
                                <a:lnTo>
                                  <a:pt x="69" y="35"/>
                                </a:lnTo>
                                <a:lnTo>
                                  <a:pt x="44" y="65"/>
                                </a:lnTo>
                                <a:lnTo>
                                  <a:pt x="24" y="95"/>
                                </a:lnTo>
                                <a:lnTo>
                                  <a:pt x="14" y="135"/>
                                </a:lnTo>
                                <a:lnTo>
                                  <a:pt x="4" y="175"/>
                                </a:lnTo>
                                <a:lnTo>
                                  <a:pt x="0" y="220"/>
                                </a:lnTo>
                                <a:lnTo>
                                  <a:pt x="4" y="265"/>
                                </a:lnTo>
                                <a:lnTo>
                                  <a:pt x="14" y="305"/>
                                </a:lnTo>
                                <a:lnTo>
                                  <a:pt x="24" y="340"/>
                                </a:lnTo>
                                <a:lnTo>
                                  <a:pt x="44" y="375"/>
                                </a:lnTo>
                                <a:lnTo>
                                  <a:pt x="69" y="400"/>
                                </a:lnTo>
                                <a:lnTo>
                                  <a:pt x="94" y="420"/>
                                </a:lnTo>
                                <a:lnTo>
                                  <a:pt x="119" y="435"/>
                                </a:lnTo>
                                <a:lnTo>
                                  <a:pt x="149" y="440"/>
                                </a:lnTo>
                                <a:lnTo>
                                  <a:pt x="179" y="435"/>
                                </a:lnTo>
                                <a:lnTo>
                                  <a:pt x="199" y="420"/>
                                </a:lnTo>
                                <a:lnTo>
                                  <a:pt x="214" y="400"/>
                                </a:lnTo>
                                <a:lnTo>
                                  <a:pt x="229" y="375"/>
                                </a:lnTo>
                                <a:lnTo>
                                  <a:pt x="234" y="340"/>
                                </a:lnTo>
                                <a:lnTo>
                                  <a:pt x="239" y="305"/>
                                </a:lnTo>
                                <a:lnTo>
                                  <a:pt x="244" y="2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6" name="Freeform 273"/>
                        <wps:cNvSpPr>
                          <a:spLocks/>
                        </wps:cNvSpPr>
                        <wps:spPr bwMode="auto">
                          <a:xfrm>
                            <a:off x="469" y="955"/>
                            <a:ext cx="195" cy="300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50 h 300"/>
                              <a:gd name="T2" fmla="*/ 195 w 195"/>
                              <a:gd name="T3" fmla="*/ 150 h 300"/>
                              <a:gd name="T4" fmla="*/ 195 w 195"/>
                              <a:gd name="T5" fmla="*/ 120 h 300"/>
                              <a:gd name="T6" fmla="*/ 190 w 195"/>
                              <a:gd name="T7" fmla="*/ 90 h 300"/>
                              <a:gd name="T8" fmla="*/ 180 w 195"/>
                              <a:gd name="T9" fmla="*/ 65 h 300"/>
                              <a:gd name="T10" fmla="*/ 170 w 195"/>
                              <a:gd name="T11" fmla="*/ 45 h 300"/>
                              <a:gd name="T12" fmla="*/ 155 w 195"/>
                              <a:gd name="T13" fmla="*/ 25 h 300"/>
                              <a:gd name="T14" fmla="*/ 140 w 195"/>
                              <a:gd name="T15" fmla="*/ 15 h 300"/>
                              <a:gd name="T16" fmla="*/ 120 w 195"/>
                              <a:gd name="T17" fmla="*/ 5 h 300"/>
                              <a:gd name="T18" fmla="*/ 100 w 195"/>
                              <a:gd name="T19" fmla="*/ 0 h 300"/>
                              <a:gd name="T20" fmla="*/ 100 w 195"/>
                              <a:gd name="T21" fmla="*/ 0 h 300"/>
                              <a:gd name="T22" fmla="*/ 80 w 195"/>
                              <a:gd name="T23" fmla="*/ 5 h 300"/>
                              <a:gd name="T24" fmla="*/ 60 w 195"/>
                              <a:gd name="T25" fmla="*/ 10 h 300"/>
                              <a:gd name="T26" fmla="*/ 45 w 195"/>
                              <a:gd name="T27" fmla="*/ 25 h 300"/>
                              <a:gd name="T28" fmla="*/ 30 w 195"/>
                              <a:gd name="T29" fmla="*/ 45 h 300"/>
                              <a:gd name="T30" fmla="*/ 15 w 195"/>
                              <a:gd name="T31" fmla="*/ 65 h 300"/>
                              <a:gd name="T32" fmla="*/ 5 w 195"/>
                              <a:gd name="T33" fmla="*/ 90 h 300"/>
                              <a:gd name="T34" fmla="*/ 0 w 195"/>
                              <a:gd name="T35" fmla="*/ 120 h 300"/>
                              <a:gd name="T36" fmla="*/ 0 w 195"/>
                              <a:gd name="T37" fmla="*/ 150 h 300"/>
                              <a:gd name="T38" fmla="*/ 0 w 195"/>
                              <a:gd name="T39" fmla="*/ 150 h 300"/>
                              <a:gd name="T40" fmla="*/ 0 w 195"/>
                              <a:gd name="T41" fmla="*/ 180 h 300"/>
                              <a:gd name="T42" fmla="*/ 5 w 195"/>
                              <a:gd name="T43" fmla="*/ 210 h 300"/>
                              <a:gd name="T44" fmla="*/ 15 w 195"/>
                              <a:gd name="T45" fmla="*/ 235 h 300"/>
                              <a:gd name="T46" fmla="*/ 30 w 195"/>
                              <a:gd name="T47" fmla="*/ 255 h 300"/>
                              <a:gd name="T48" fmla="*/ 45 w 195"/>
                              <a:gd name="T49" fmla="*/ 275 h 300"/>
                              <a:gd name="T50" fmla="*/ 60 w 195"/>
                              <a:gd name="T51" fmla="*/ 285 h 300"/>
                              <a:gd name="T52" fmla="*/ 80 w 195"/>
                              <a:gd name="T53" fmla="*/ 295 h 300"/>
                              <a:gd name="T54" fmla="*/ 100 w 195"/>
                              <a:gd name="T55" fmla="*/ 300 h 300"/>
                              <a:gd name="T56" fmla="*/ 100 w 195"/>
                              <a:gd name="T57" fmla="*/ 300 h 300"/>
                              <a:gd name="T58" fmla="*/ 120 w 195"/>
                              <a:gd name="T59" fmla="*/ 295 h 300"/>
                              <a:gd name="T60" fmla="*/ 140 w 195"/>
                              <a:gd name="T61" fmla="*/ 290 h 300"/>
                              <a:gd name="T62" fmla="*/ 155 w 195"/>
                              <a:gd name="T63" fmla="*/ 275 h 300"/>
                              <a:gd name="T64" fmla="*/ 170 w 195"/>
                              <a:gd name="T65" fmla="*/ 255 h 300"/>
                              <a:gd name="T66" fmla="*/ 180 w 195"/>
                              <a:gd name="T67" fmla="*/ 235 h 300"/>
                              <a:gd name="T68" fmla="*/ 190 w 195"/>
                              <a:gd name="T69" fmla="*/ 210 h 300"/>
                              <a:gd name="T70" fmla="*/ 195 w 195"/>
                              <a:gd name="T71" fmla="*/ 180 h 300"/>
                              <a:gd name="T72" fmla="*/ 195 w 195"/>
                              <a:gd name="T73" fmla="*/ 150 h 300"/>
                              <a:gd name="T74" fmla="*/ 195 w 195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5" h="300">
                                <a:moveTo>
                                  <a:pt x="195" y="150"/>
                                </a:moveTo>
                                <a:lnTo>
                                  <a:pt x="195" y="150"/>
                                </a:lnTo>
                                <a:lnTo>
                                  <a:pt x="195" y="120"/>
                                </a:lnTo>
                                <a:lnTo>
                                  <a:pt x="190" y="90"/>
                                </a:lnTo>
                                <a:lnTo>
                                  <a:pt x="180" y="65"/>
                                </a:lnTo>
                                <a:lnTo>
                                  <a:pt x="170" y="45"/>
                                </a:lnTo>
                                <a:lnTo>
                                  <a:pt x="155" y="25"/>
                                </a:lnTo>
                                <a:lnTo>
                                  <a:pt x="140" y="15"/>
                                </a:lnTo>
                                <a:lnTo>
                                  <a:pt x="120" y="5"/>
                                </a:lnTo>
                                <a:lnTo>
                                  <a:pt x="100" y="0"/>
                                </a:lnTo>
                                <a:lnTo>
                                  <a:pt x="80" y="5"/>
                                </a:lnTo>
                                <a:lnTo>
                                  <a:pt x="60" y="10"/>
                                </a:lnTo>
                                <a:lnTo>
                                  <a:pt x="45" y="25"/>
                                </a:lnTo>
                                <a:lnTo>
                                  <a:pt x="30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10"/>
                                </a:lnTo>
                                <a:lnTo>
                                  <a:pt x="15" y="235"/>
                                </a:lnTo>
                                <a:lnTo>
                                  <a:pt x="30" y="255"/>
                                </a:lnTo>
                                <a:lnTo>
                                  <a:pt x="45" y="275"/>
                                </a:lnTo>
                                <a:lnTo>
                                  <a:pt x="60" y="285"/>
                                </a:lnTo>
                                <a:lnTo>
                                  <a:pt x="80" y="295"/>
                                </a:lnTo>
                                <a:lnTo>
                                  <a:pt x="100" y="300"/>
                                </a:lnTo>
                                <a:lnTo>
                                  <a:pt x="120" y="295"/>
                                </a:lnTo>
                                <a:lnTo>
                                  <a:pt x="140" y="290"/>
                                </a:lnTo>
                                <a:lnTo>
                                  <a:pt x="155" y="275"/>
                                </a:lnTo>
                                <a:lnTo>
                                  <a:pt x="170" y="255"/>
                                </a:lnTo>
                                <a:lnTo>
                                  <a:pt x="180" y="235"/>
                                </a:lnTo>
                                <a:lnTo>
                                  <a:pt x="190" y="210"/>
                                </a:lnTo>
                                <a:lnTo>
                                  <a:pt x="195" y="180"/>
                                </a:lnTo>
                                <a:lnTo>
                                  <a:pt x="195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" name="Freeform 274"/>
                        <wps:cNvSpPr>
                          <a:spLocks/>
                        </wps:cNvSpPr>
                        <wps:spPr bwMode="auto">
                          <a:xfrm>
                            <a:off x="499" y="1000"/>
                            <a:ext cx="165" cy="210"/>
                          </a:xfrm>
                          <a:custGeom>
                            <a:avLst/>
                            <a:gdLst>
                              <a:gd name="T0" fmla="*/ 165 w 165"/>
                              <a:gd name="T1" fmla="*/ 105 h 210"/>
                              <a:gd name="T2" fmla="*/ 165 w 165"/>
                              <a:gd name="T3" fmla="*/ 105 h 210"/>
                              <a:gd name="T4" fmla="*/ 160 w 165"/>
                              <a:gd name="T5" fmla="*/ 85 h 210"/>
                              <a:gd name="T6" fmla="*/ 155 w 165"/>
                              <a:gd name="T7" fmla="*/ 65 h 210"/>
                              <a:gd name="T8" fmla="*/ 145 w 165"/>
                              <a:gd name="T9" fmla="*/ 45 h 210"/>
                              <a:gd name="T10" fmla="*/ 135 w 165"/>
                              <a:gd name="T11" fmla="*/ 30 h 210"/>
                              <a:gd name="T12" fmla="*/ 120 w 165"/>
                              <a:gd name="T13" fmla="*/ 20 h 210"/>
                              <a:gd name="T14" fmla="*/ 100 w 165"/>
                              <a:gd name="T15" fmla="*/ 10 h 210"/>
                              <a:gd name="T16" fmla="*/ 85 w 165"/>
                              <a:gd name="T17" fmla="*/ 5 h 210"/>
                              <a:gd name="T18" fmla="*/ 70 w 165"/>
                              <a:gd name="T19" fmla="*/ 0 h 210"/>
                              <a:gd name="T20" fmla="*/ 70 w 165"/>
                              <a:gd name="T21" fmla="*/ 0 h 210"/>
                              <a:gd name="T22" fmla="*/ 55 w 165"/>
                              <a:gd name="T23" fmla="*/ 0 h 210"/>
                              <a:gd name="T24" fmla="*/ 45 w 165"/>
                              <a:gd name="T25" fmla="*/ 10 h 210"/>
                              <a:gd name="T26" fmla="*/ 30 w 165"/>
                              <a:gd name="T27" fmla="*/ 15 h 210"/>
                              <a:gd name="T28" fmla="*/ 20 w 165"/>
                              <a:gd name="T29" fmla="*/ 30 h 210"/>
                              <a:gd name="T30" fmla="*/ 5 w 165"/>
                              <a:gd name="T31" fmla="*/ 65 h 210"/>
                              <a:gd name="T32" fmla="*/ 0 w 165"/>
                              <a:gd name="T33" fmla="*/ 105 h 210"/>
                              <a:gd name="T34" fmla="*/ 0 w 165"/>
                              <a:gd name="T35" fmla="*/ 105 h 210"/>
                              <a:gd name="T36" fmla="*/ 5 w 165"/>
                              <a:gd name="T37" fmla="*/ 145 h 210"/>
                              <a:gd name="T38" fmla="*/ 20 w 165"/>
                              <a:gd name="T39" fmla="*/ 180 h 210"/>
                              <a:gd name="T40" fmla="*/ 30 w 165"/>
                              <a:gd name="T41" fmla="*/ 190 h 210"/>
                              <a:gd name="T42" fmla="*/ 45 w 165"/>
                              <a:gd name="T43" fmla="*/ 200 h 210"/>
                              <a:gd name="T44" fmla="*/ 55 w 165"/>
                              <a:gd name="T45" fmla="*/ 205 h 210"/>
                              <a:gd name="T46" fmla="*/ 70 w 165"/>
                              <a:gd name="T47" fmla="*/ 210 h 210"/>
                              <a:gd name="T48" fmla="*/ 70 w 165"/>
                              <a:gd name="T49" fmla="*/ 210 h 210"/>
                              <a:gd name="T50" fmla="*/ 85 w 165"/>
                              <a:gd name="T51" fmla="*/ 210 h 210"/>
                              <a:gd name="T52" fmla="*/ 100 w 165"/>
                              <a:gd name="T53" fmla="*/ 200 h 210"/>
                              <a:gd name="T54" fmla="*/ 120 w 165"/>
                              <a:gd name="T55" fmla="*/ 190 h 210"/>
                              <a:gd name="T56" fmla="*/ 135 w 165"/>
                              <a:gd name="T57" fmla="*/ 180 h 210"/>
                              <a:gd name="T58" fmla="*/ 145 w 165"/>
                              <a:gd name="T59" fmla="*/ 165 h 210"/>
                              <a:gd name="T60" fmla="*/ 155 w 165"/>
                              <a:gd name="T61" fmla="*/ 145 h 210"/>
                              <a:gd name="T62" fmla="*/ 160 w 165"/>
                              <a:gd name="T63" fmla="*/ 125 h 210"/>
                              <a:gd name="T64" fmla="*/ 165 w 165"/>
                              <a:gd name="T65" fmla="*/ 105 h 210"/>
                              <a:gd name="T66" fmla="*/ 165 w 165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5" h="210">
                                <a:moveTo>
                                  <a:pt x="165" y="105"/>
                                </a:moveTo>
                                <a:lnTo>
                                  <a:pt x="165" y="105"/>
                                </a:lnTo>
                                <a:lnTo>
                                  <a:pt x="160" y="85"/>
                                </a:lnTo>
                                <a:lnTo>
                                  <a:pt x="155" y="65"/>
                                </a:lnTo>
                                <a:lnTo>
                                  <a:pt x="145" y="45"/>
                                </a:lnTo>
                                <a:lnTo>
                                  <a:pt x="135" y="30"/>
                                </a:lnTo>
                                <a:lnTo>
                                  <a:pt x="120" y="20"/>
                                </a:lnTo>
                                <a:lnTo>
                                  <a:pt x="100" y="10"/>
                                </a:lnTo>
                                <a:lnTo>
                                  <a:pt x="85" y="5"/>
                                </a:lnTo>
                                <a:lnTo>
                                  <a:pt x="70" y="0"/>
                                </a:lnTo>
                                <a:lnTo>
                                  <a:pt x="55" y="0"/>
                                </a:lnTo>
                                <a:lnTo>
                                  <a:pt x="45" y="10"/>
                                </a:lnTo>
                                <a:lnTo>
                                  <a:pt x="30" y="15"/>
                                </a:lnTo>
                                <a:lnTo>
                                  <a:pt x="20" y="30"/>
                                </a:lnTo>
                                <a:lnTo>
                                  <a:pt x="5" y="65"/>
                                </a:lnTo>
                                <a:lnTo>
                                  <a:pt x="0" y="105"/>
                                </a:lnTo>
                                <a:lnTo>
                                  <a:pt x="5" y="145"/>
                                </a:lnTo>
                                <a:lnTo>
                                  <a:pt x="20" y="180"/>
                                </a:lnTo>
                                <a:lnTo>
                                  <a:pt x="30" y="190"/>
                                </a:lnTo>
                                <a:lnTo>
                                  <a:pt x="45" y="200"/>
                                </a:lnTo>
                                <a:lnTo>
                                  <a:pt x="55" y="205"/>
                                </a:lnTo>
                                <a:lnTo>
                                  <a:pt x="70" y="210"/>
                                </a:lnTo>
                                <a:lnTo>
                                  <a:pt x="85" y="210"/>
                                </a:lnTo>
                                <a:lnTo>
                                  <a:pt x="100" y="200"/>
                                </a:lnTo>
                                <a:lnTo>
                                  <a:pt x="120" y="190"/>
                                </a:lnTo>
                                <a:lnTo>
                                  <a:pt x="135" y="180"/>
                                </a:lnTo>
                                <a:lnTo>
                                  <a:pt x="145" y="165"/>
                                </a:lnTo>
                                <a:lnTo>
                                  <a:pt x="155" y="145"/>
                                </a:lnTo>
                                <a:lnTo>
                                  <a:pt x="160" y="125"/>
                                </a:lnTo>
                                <a:lnTo>
                                  <a:pt x="165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" name="Freeform 275"/>
                        <wps:cNvSpPr>
                          <a:spLocks/>
                        </wps:cNvSpPr>
                        <wps:spPr bwMode="auto">
                          <a:xfrm>
                            <a:off x="519" y="1030"/>
                            <a:ext cx="145" cy="150"/>
                          </a:xfrm>
                          <a:custGeom>
                            <a:avLst/>
                            <a:gdLst>
                              <a:gd name="T0" fmla="*/ 145 w 145"/>
                              <a:gd name="T1" fmla="*/ 75 h 150"/>
                              <a:gd name="T2" fmla="*/ 145 w 145"/>
                              <a:gd name="T3" fmla="*/ 75 h 150"/>
                              <a:gd name="T4" fmla="*/ 140 w 145"/>
                              <a:gd name="T5" fmla="*/ 60 h 150"/>
                              <a:gd name="T6" fmla="*/ 135 w 145"/>
                              <a:gd name="T7" fmla="*/ 45 h 150"/>
                              <a:gd name="T8" fmla="*/ 120 w 145"/>
                              <a:gd name="T9" fmla="*/ 35 h 150"/>
                              <a:gd name="T10" fmla="*/ 110 w 145"/>
                              <a:gd name="T11" fmla="*/ 25 h 150"/>
                              <a:gd name="T12" fmla="*/ 75 w 145"/>
                              <a:gd name="T13" fmla="*/ 10 h 150"/>
                              <a:gd name="T14" fmla="*/ 50 w 145"/>
                              <a:gd name="T15" fmla="*/ 0 h 150"/>
                              <a:gd name="T16" fmla="*/ 50 w 145"/>
                              <a:gd name="T17" fmla="*/ 0 h 150"/>
                              <a:gd name="T18" fmla="*/ 40 w 145"/>
                              <a:gd name="T19" fmla="*/ 5 h 150"/>
                              <a:gd name="T20" fmla="*/ 30 w 145"/>
                              <a:gd name="T21" fmla="*/ 5 h 150"/>
                              <a:gd name="T22" fmla="*/ 15 w 145"/>
                              <a:gd name="T23" fmla="*/ 25 h 150"/>
                              <a:gd name="T24" fmla="*/ 5 w 145"/>
                              <a:gd name="T25" fmla="*/ 45 h 150"/>
                              <a:gd name="T26" fmla="*/ 0 w 145"/>
                              <a:gd name="T27" fmla="*/ 75 h 150"/>
                              <a:gd name="T28" fmla="*/ 0 w 145"/>
                              <a:gd name="T29" fmla="*/ 75 h 150"/>
                              <a:gd name="T30" fmla="*/ 5 w 145"/>
                              <a:gd name="T31" fmla="*/ 105 h 150"/>
                              <a:gd name="T32" fmla="*/ 15 w 145"/>
                              <a:gd name="T33" fmla="*/ 125 h 150"/>
                              <a:gd name="T34" fmla="*/ 30 w 145"/>
                              <a:gd name="T35" fmla="*/ 140 h 150"/>
                              <a:gd name="T36" fmla="*/ 50 w 145"/>
                              <a:gd name="T37" fmla="*/ 150 h 150"/>
                              <a:gd name="T38" fmla="*/ 50 w 145"/>
                              <a:gd name="T39" fmla="*/ 150 h 150"/>
                              <a:gd name="T40" fmla="*/ 75 w 145"/>
                              <a:gd name="T41" fmla="*/ 145 h 150"/>
                              <a:gd name="T42" fmla="*/ 105 w 145"/>
                              <a:gd name="T43" fmla="*/ 130 h 150"/>
                              <a:gd name="T44" fmla="*/ 120 w 145"/>
                              <a:gd name="T45" fmla="*/ 120 h 150"/>
                              <a:gd name="T46" fmla="*/ 135 w 145"/>
                              <a:gd name="T47" fmla="*/ 105 h 150"/>
                              <a:gd name="T48" fmla="*/ 140 w 145"/>
                              <a:gd name="T49" fmla="*/ 90 h 150"/>
                              <a:gd name="T50" fmla="*/ 145 w 145"/>
                              <a:gd name="T51" fmla="*/ 75 h 150"/>
                              <a:gd name="T52" fmla="*/ 145 w 145"/>
                              <a:gd name="T53" fmla="*/ 75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50">
                                <a:moveTo>
                                  <a:pt x="145" y="75"/>
                                </a:moveTo>
                                <a:lnTo>
                                  <a:pt x="145" y="75"/>
                                </a:lnTo>
                                <a:lnTo>
                                  <a:pt x="140" y="60"/>
                                </a:lnTo>
                                <a:lnTo>
                                  <a:pt x="135" y="45"/>
                                </a:lnTo>
                                <a:lnTo>
                                  <a:pt x="120" y="35"/>
                                </a:lnTo>
                                <a:lnTo>
                                  <a:pt x="110" y="25"/>
                                </a:lnTo>
                                <a:lnTo>
                                  <a:pt x="75" y="10"/>
                                </a:lnTo>
                                <a:lnTo>
                                  <a:pt x="50" y="0"/>
                                </a:lnTo>
                                <a:lnTo>
                                  <a:pt x="40" y="5"/>
                                </a:lnTo>
                                <a:lnTo>
                                  <a:pt x="30" y="5"/>
                                </a:lnTo>
                                <a:lnTo>
                                  <a:pt x="15" y="25"/>
                                </a:lnTo>
                                <a:lnTo>
                                  <a:pt x="5" y="45"/>
                                </a:lnTo>
                                <a:lnTo>
                                  <a:pt x="0" y="75"/>
                                </a:lnTo>
                                <a:lnTo>
                                  <a:pt x="5" y="105"/>
                                </a:lnTo>
                                <a:lnTo>
                                  <a:pt x="15" y="125"/>
                                </a:lnTo>
                                <a:lnTo>
                                  <a:pt x="30" y="140"/>
                                </a:lnTo>
                                <a:lnTo>
                                  <a:pt x="50" y="150"/>
                                </a:lnTo>
                                <a:lnTo>
                                  <a:pt x="75" y="145"/>
                                </a:lnTo>
                                <a:lnTo>
                                  <a:pt x="105" y="130"/>
                                </a:lnTo>
                                <a:lnTo>
                                  <a:pt x="120" y="120"/>
                                </a:lnTo>
                                <a:lnTo>
                                  <a:pt x="135" y="105"/>
                                </a:lnTo>
                                <a:lnTo>
                                  <a:pt x="140" y="90"/>
                                </a:lnTo>
                                <a:lnTo>
                                  <a:pt x="145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9" name="Freeform 276"/>
                        <wps:cNvSpPr>
                          <a:spLocks/>
                        </wps:cNvSpPr>
                        <wps:spPr bwMode="auto">
                          <a:xfrm>
                            <a:off x="664" y="850"/>
                            <a:ext cx="20" cy="515"/>
                          </a:xfrm>
                          <a:custGeom>
                            <a:avLst/>
                            <a:gdLst>
                              <a:gd name="T0" fmla="*/ 0 w 20"/>
                              <a:gd name="T1" fmla="*/ 515 h 515"/>
                              <a:gd name="T2" fmla="*/ 0 w 20"/>
                              <a:gd name="T3" fmla="*/ 515 h 515"/>
                              <a:gd name="T4" fmla="*/ 10 w 20"/>
                              <a:gd name="T5" fmla="*/ 490 h 515"/>
                              <a:gd name="T6" fmla="*/ 20 w 20"/>
                              <a:gd name="T7" fmla="*/ 445 h 515"/>
                              <a:gd name="T8" fmla="*/ 20 w 20"/>
                              <a:gd name="T9" fmla="*/ 410 h 515"/>
                              <a:gd name="T10" fmla="*/ 20 w 20"/>
                              <a:gd name="T11" fmla="*/ 365 h 515"/>
                              <a:gd name="T12" fmla="*/ 10 w 20"/>
                              <a:gd name="T13" fmla="*/ 315 h 515"/>
                              <a:gd name="T14" fmla="*/ 0 w 20"/>
                              <a:gd name="T15" fmla="*/ 255 h 515"/>
                              <a:gd name="T16" fmla="*/ 0 w 20"/>
                              <a:gd name="T17" fmla="*/ 255 h 515"/>
                              <a:gd name="T18" fmla="*/ 0 w 20"/>
                              <a:gd name="T19" fmla="*/ 255 h 515"/>
                              <a:gd name="T20" fmla="*/ 10 w 20"/>
                              <a:gd name="T21" fmla="*/ 195 h 515"/>
                              <a:gd name="T22" fmla="*/ 15 w 20"/>
                              <a:gd name="T23" fmla="*/ 145 h 515"/>
                              <a:gd name="T24" fmla="*/ 20 w 20"/>
                              <a:gd name="T25" fmla="*/ 105 h 515"/>
                              <a:gd name="T26" fmla="*/ 20 w 20"/>
                              <a:gd name="T27" fmla="*/ 70 h 515"/>
                              <a:gd name="T28" fmla="*/ 10 w 20"/>
                              <a:gd name="T29" fmla="*/ 25 h 515"/>
                              <a:gd name="T30" fmla="*/ 0 w 20"/>
                              <a:gd name="T31" fmla="*/ 0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5">
                                <a:moveTo>
                                  <a:pt x="0" y="515"/>
                                </a:moveTo>
                                <a:lnTo>
                                  <a:pt x="0" y="515"/>
                                </a:lnTo>
                                <a:lnTo>
                                  <a:pt x="10" y="490"/>
                                </a:lnTo>
                                <a:lnTo>
                                  <a:pt x="20" y="445"/>
                                </a:lnTo>
                                <a:lnTo>
                                  <a:pt x="20" y="410"/>
                                </a:lnTo>
                                <a:lnTo>
                                  <a:pt x="20" y="365"/>
                                </a:lnTo>
                                <a:lnTo>
                                  <a:pt x="10" y="315"/>
                                </a:lnTo>
                                <a:lnTo>
                                  <a:pt x="0" y="255"/>
                                </a:lnTo>
                                <a:lnTo>
                                  <a:pt x="10" y="195"/>
                                </a:lnTo>
                                <a:lnTo>
                                  <a:pt x="15" y="145"/>
                                </a:lnTo>
                                <a:lnTo>
                                  <a:pt x="20" y="105"/>
                                </a:lnTo>
                                <a:lnTo>
                                  <a:pt x="20" y="70"/>
                                </a:lnTo>
                                <a:lnTo>
                                  <a:pt x="10" y="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0" name="Freeform 277"/>
                        <wps:cNvSpPr>
                          <a:spLocks/>
                        </wps:cNvSpPr>
                        <wps:spPr bwMode="auto">
                          <a:xfrm>
                            <a:off x="664" y="850"/>
                            <a:ext cx="45" cy="515"/>
                          </a:xfrm>
                          <a:custGeom>
                            <a:avLst/>
                            <a:gdLst>
                              <a:gd name="T0" fmla="*/ 0 w 45"/>
                              <a:gd name="T1" fmla="*/ 515 h 515"/>
                              <a:gd name="T2" fmla="*/ 0 w 45"/>
                              <a:gd name="T3" fmla="*/ 515 h 515"/>
                              <a:gd name="T4" fmla="*/ 15 w 45"/>
                              <a:gd name="T5" fmla="*/ 470 h 515"/>
                              <a:gd name="T6" fmla="*/ 25 w 45"/>
                              <a:gd name="T7" fmla="*/ 425 h 515"/>
                              <a:gd name="T8" fmla="*/ 35 w 45"/>
                              <a:gd name="T9" fmla="*/ 360 h 515"/>
                              <a:gd name="T10" fmla="*/ 45 w 45"/>
                              <a:gd name="T11" fmla="*/ 285 h 515"/>
                              <a:gd name="T12" fmla="*/ 40 w 45"/>
                              <a:gd name="T13" fmla="*/ 195 h 515"/>
                              <a:gd name="T14" fmla="*/ 35 w 45"/>
                              <a:gd name="T15" fmla="*/ 150 h 515"/>
                              <a:gd name="T16" fmla="*/ 30 w 45"/>
                              <a:gd name="T17" fmla="*/ 100 h 515"/>
                              <a:gd name="T18" fmla="*/ 15 w 45"/>
                              <a:gd name="T19" fmla="*/ 55 h 515"/>
                              <a:gd name="T20" fmla="*/ 0 w 45"/>
                              <a:gd name="T21" fmla="*/ 0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5">
                                <a:moveTo>
                                  <a:pt x="0" y="515"/>
                                </a:moveTo>
                                <a:lnTo>
                                  <a:pt x="0" y="515"/>
                                </a:lnTo>
                                <a:lnTo>
                                  <a:pt x="15" y="470"/>
                                </a:lnTo>
                                <a:lnTo>
                                  <a:pt x="25" y="425"/>
                                </a:lnTo>
                                <a:lnTo>
                                  <a:pt x="35" y="360"/>
                                </a:lnTo>
                                <a:lnTo>
                                  <a:pt x="45" y="285"/>
                                </a:lnTo>
                                <a:lnTo>
                                  <a:pt x="40" y="195"/>
                                </a:lnTo>
                                <a:lnTo>
                                  <a:pt x="35" y="150"/>
                                </a:lnTo>
                                <a:lnTo>
                                  <a:pt x="30" y="100"/>
                                </a:lnTo>
                                <a:lnTo>
                                  <a:pt x="15" y="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1" name="Line 278"/>
                        <wps:cNvCnPr/>
                        <wps:spPr bwMode="auto">
                          <a:xfrm flipV="1">
                            <a:off x="759" y="845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2" name="Line 279"/>
                        <wps:cNvCnPr/>
                        <wps:spPr bwMode="auto">
                          <a:xfrm flipV="1">
                            <a:off x="789" y="845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3" name="Freeform 280"/>
                        <wps:cNvSpPr>
                          <a:spLocks/>
                        </wps:cNvSpPr>
                        <wps:spPr bwMode="auto">
                          <a:xfrm>
                            <a:off x="634" y="315"/>
                            <a:ext cx="70" cy="250"/>
                          </a:xfrm>
                          <a:custGeom>
                            <a:avLst/>
                            <a:gdLst>
                              <a:gd name="T0" fmla="*/ 60 w 70"/>
                              <a:gd name="T1" fmla="*/ 250 h 250"/>
                              <a:gd name="T2" fmla="*/ 60 w 70"/>
                              <a:gd name="T3" fmla="*/ 250 h 250"/>
                              <a:gd name="T4" fmla="*/ 50 w 70"/>
                              <a:gd name="T5" fmla="*/ 225 h 250"/>
                              <a:gd name="T6" fmla="*/ 40 w 70"/>
                              <a:gd name="T7" fmla="*/ 200 h 250"/>
                              <a:gd name="T8" fmla="*/ 35 w 70"/>
                              <a:gd name="T9" fmla="*/ 170 h 250"/>
                              <a:gd name="T10" fmla="*/ 30 w 70"/>
                              <a:gd name="T11" fmla="*/ 145 h 250"/>
                              <a:gd name="T12" fmla="*/ 30 w 70"/>
                              <a:gd name="T13" fmla="*/ 145 h 250"/>
                              <a:gd name="T14" fmla="*/ 35 w 70"/>
                              <a:gd name="T15" fmla="*/ 115 h 250"/>
                              <a:gd name="T16" fmla="*/ 45 w 70"/>
                              <a:gd name="T17" fmla="*/ 95 h 250"/>
                              <a:gd name="T18" fmla="*/ 55 w 70"/>
                              <a:gd name="T19" fmla="*/ 75 h 250"/>
                              <a:gd name="T20" fmla="*/ 65 w 70"/>
                              <a:gd name="T21" fmla="*/ 65 h 250"/>
                              <a:gd name="T22" fmla="*/ 65 w 70"/>
                              <a:gd name="T23" fmla="*/ 65 h 250"/>
                              <a:gd name="T24" fmla="*/ 70 w 70"/>
                              <a:gd name="T25" fmla="*/ 60 h 250"/>
                              <a:gd name="T26" fmla="*/ 70 w 70"/>
                              <a:gd name="T27" fmla="*/ 50 h 250"/>
                              <a:gd name="T28" fmla="*/ 45 w 70"/>
                              <a:gd name="T29" fmla="*/ 35 h 250"/>
                              <a:gd name="T30" fmla="*/ 15 w 70"/>
                              <a:gd name="T31" fmla="*/ 25 h 250"/>
                              <a:gd name="T32" fmla="*/ 0 w 70"/>
                              <a:gd name="T33" fmla="*/ 20 h 250"/>
                              <a:gd name="T34" fmla="*/ 0 w 70"/>
                              <a:gd name="T35" fmla="*/ 20 h 250"/>
                              <a:gd name="T36" fmla="*/ 35 w 70"/>
                              <a:gd name="T37" fmla="*/ 10 h 250"/>
                              <a:gd name="T38" fmla="*/ 65 w 70"/>
                              <a:gd name="T39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70" h="250">
                                <a:moveTo>
                                  <a:pt x="60" y="250"/>
                                </a:moveTo>
                                <a:lnTo>
                                  <a:pt x="60" y="250"/>
                                </a:lnTo>
                                <a:lnTo>
                                  <a:pt x="50" y="225"/>
                                </a:lnTo>
                                <a:lnTo>
                                  <a:pt x="40" y="200"/>
                                </a:lnTo>
                                <a:lnTo>
                                  <a:pt x="35" y="170"/>
                                </a:lnTo>
                                <a:lnTo>
                                  <a:pt x="30" y="145"/>
                                </a:lnTo>
                                <a:lnTo>
                                  <a:pt x="35" y="115"/>
                                </a:lnTo>
                                <a:lnTo>
                                  <a:pt x="45" y="95"/>
                                </a:lnTo>
                                <a:lnTo>
                                  <a:pt x="55" y="75"/>
                                </a:lnTo>
                                <a:lnTo>
                                  <a:pt x="65" y="65"/>
                                </a:lnTo>
                                <a:lnTo>
                                  <a:pt x="70" y="60"/>
                                </a:lnTo>
                                <a:lnTo>
                                  <a:pt x="70" y="50"/>
                                </a:lnTo>
                                <a:lnTo>
                                  <a:pt x="45" y="35"/>
                                </a:lnTo>
                                <a:lnTo>
                                  <a:pt x="15" y="25"/>
                                </a:lnTo>
                                <a:lnTo>
                                  <a:pt x="0" y="20"/>
                                </a:lnTo>
                                <a:lnTo>
                                  <a:pt x="35" y="10"/>
                                </a:lnTo>
                                <a:lnTo>
                                  <a:pt x="65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4" name="Freeform 281"/>
                        <wps:cNvSpPr>
                          <a:spLocks/>
                        </wps:cNvSpPr>
                        <wps:spPr bwMode="auto">
                          <a:xfrm>
                            <a:off x="415" y="795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50 h 50"/>
                              <a:gd name="T2" fmla="*/ 249 w 249"/>
                              <a:gd name="T3" fmla="*/ 50 h 50"/>
                              <a:gd name="T4" fmla="*/ 224 w 249"/>
                              <a:gd name="T5" fmla="*/ 25 h 50"/>
                              <a:gd name="T6" fmla="*/ 199 w 249"/>
                              <a:gd name="T7" fmla="*/ 15 h 50"/>
                              <a:gd name="T8" fmla="*/ 169 w 249"/>
                              <a:gd name="T9" fmla="*/ 10 h 50"/>
                              <a:gd name="T10" fmla="*/ 139 w 249"/>
                              <a:gd name="T11" fmla="*/ 10 h 50"/>
                              <a:gd name="T12" fmla="*/ 114 w 249"/>
                              <a:gd name="T13" fmla="*/ 20 h 50"/>
                              <a:gd name="T14" fmla="*/ 94 w 249"/>
                              <a:gd name="T15" fmla="*/ 30 h 50"/>
                              <a:gd name="T16" fmla="*/ 64 w 249"/>
                              <a:gd name="T17" fmla="*/ 50 h 50"/>
                              <a:gd name="T18" fmla="*/ 64 w 249"/>
                              <a:gd name="T19" fmla="*/ 50 h 50"/>
                              <a:gd name="T20" fmla="*/ 59 w 249"/>
                              <a:gd name="T21" fmla="*/ 50 h 50"/>
                              <a:gd name="T22" fmla="*/ 54 w 249"/>
                              <a:gd name="T23" fmla="*/ 50 h 50"/>
                              <a:gd name="T24" fmla="*/ 34 w 249"/>
                              <a:gd name="T25" fmla="*/ 30 h 50"/>
                              <a:gd name="T26" fmla="*/ 14 w 249"/>
                              <a:gd name="T27" fmla="*/ 0 h 50"/>
                              <a:gd name="T28" fmla="*/ 0 w 249"/>
                              <a:gd name="T29" fmla="*/ 5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50"/>
                                </a:moveTo>
                                <a:lnTo>
                                  <a:pt x="249" y="50"/>
                                </a:lnTo>
                                <a:lnTo>
                                  <a:pt x="224" y="25"/>
                                </a:lnTo>
                                <a:lnTo>
                                  <a:pt x="199" y="15"/>
                                </a:lnTo>
                                <a:lnTo>
                                  <a:pt x="169" y="10"/>
                                </a:lnTo>
                                <a:lnTo>
                                  <a:pt x="139" y="10"/>
                                </a:lnTo>
                                <a:lnTo>
                                  <a:pt x="114" y="20"/>
                                </a:lnTo>
                                <a:lnTo>
                                  <a:pt x="94" y="30"/>
                                </a:lnTo>
                                <a:lnTo>
                                  <a:pt x="64" y="50"/>
                                </a:lnTo>
                                <a:lnTo>
                                  <a:pt x="59" y="50"/>
                                </a:lnTo>
                                <a:lnTo>
                                  <a:pt x="54" y="50"/>
                                </a:lnTo>
                                <a:lnTo>
                                  <a:pt x="34" y="30"/>
                                </a:lnTo>
                                <a:lnTo>
                                  <a:pt x="14" y="0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" name="Freeform 282"/>
                        <wps:cNvSpPr>
                          <a:spLocks/>
                        </wps:cNvSpPr>
                        <wps:spPr bwMode="auto">
                          <a:xfrm>
                            <a:off x="420" y="400"/>
                            <a:ext cx="244" cy="405"/>
                          </a:xfrm>
                          <a:custGeom>
                            <a:avLst/>
                            <a:gdLst>
                              <a:gd name="T0" fmla="*/ 244 w 244"/>
                              <a:gd name="T1" fmla="*/ 185 h 405"/>
                              <a:gd name="T2" fmla="*/ 244 w 244"/>
                              <a:gd name="T3" fmla="*/ 185 h 405"/>
                              <a:gd name="T4" fmla="*/ 244 w 244"/>
                              <a:gd name="T5" fmla="*/ 155 h 405"/>
                              <a:gd name="T6" fmla="*/ 244 w 244"/>
                              <a:gd name="T7" fmla="*/ 75 h 405"/>
                              <a:gd name="T8" fmla="*/ 244 w 244"/>
                              <a:gd name="T9" fmla="*/ 75 h 405"/>
                              <a:gd name="T10" fmla="*/ 239 w 244"/>
                              <a:gd name="T11" fmla="*/ 45 h 405"/>
                              <a:gd name="T12" fmla="*/ 229 w 244"/>
                              <a:gd name="T13" fmla="*/ 30 h 405"/>
                              <a:gd name="T14" fmla="*/ 219 w 244"/>
                              <a:gd name="T15" fmla="*/ 20 h 405"/>
                              <a:gd name="T16" fmla="*/ 204 w 244"/>
                              <a:gd name="T17" fmla="*/ 10 h 405"/>
                              <a:gd name="T18" fmla="*/ 189 w 244"/>
                              <a:gd name="T19" fmla="*/ 5 h 405"/>
                              <a:gd name="T20" fmla="*/ 169 w 244"/>
                              <a:gd name="T21" fmla="*/ 0 h 405"/>
                              <a:gd name="T22" fmla="*/ 149 w 244"/>
                              <a:gd name="T23" fmla="*/ 0 h 405"/>
                              <a:gd name="T24" fmla="*/ 149 w 244"/>
                              <a:gd name="T25" fmla="*/ 0 h 405"/>
                              <a:gd name="T26" fmla="*/ 124 w 244"/>
                              <a:gd name="T27" fmla="*/ 5 h 405"/>
                              <a:gd name="T28" fmla="*/ 99 w 244"/>
                              <a:gd name="T29" fmla="*/ 15 h 405"/>
                              <a:gd name="T30" fmla="*/ 74 w 244"/>
                              <a:gd name="T31" fmla="*/ 35 h 405"/>
                              <a:gd name="T32" fmla="*/ 49 w 244"/>
                              <a:gd name="T33" fmla="*/ 55 h 405"/>
                              <a:gd name="T34" fmla="*/ 29 w 244"/>
                              <a:gd name="T35" fmla="*/ 80 h 405"/>
                              <a:gd name="T36" fmla="*/ 14 w 244"/>
                              <a:gd name="T37" fmla="*/ 110 h 405"/>
                              <a:gd name="T38" fmla="*/ 4 w 244"/>
                              <a:gd name="T39" fmla="*/ 145 h 405"/>
                              <a:gd name="T40" fmla="*/ 0 w 244"/>
                              <a:gd name="T41" fmla="*/ 185 h 405"/>
                              <a:gd name="T42" fmla="*/ 0 w 244"/>
                              <a:gd name="T43" fmla="*/ 185 h 405"/>
                              <a:gd name="T44" fmla="*/ 4 w 244"/>
                              <a:gd name="T45" fmla="*/ 230 h 405"/>
                              <a:gd name="T46" fmla="*/ 14 w 244"/>
                              <a:gd name="T47" fmla="*/ 270 h 405"/>
                              <a:gd name="T48" fmla="*/ 24 w 244"/>
                              <a:gd name="T49" fmla="*/ 310 h 405"/>
                              <a:gd name="T50" fmla="*/ 44 w 244"/>
                              <a:gd name="T51" fmla="*/ 340 h 405"/>
                              <a:gd name="T52" fmla="*/ 69 w 244"/>
                              <a:gd name="T53" fmla="*/ 365 h 405"/>
                              <a:gd name="T54" fmla="*/ 94 w 244"/>
                              <a:gd name="T55" fmla="*/ 385 h 405"/>
                              <a:gd name="T56" fmla="*/ 119 w 244"/>
                              <a:gd name="T57" fmla="*/ 400 h 405"/>
                              <a:gd name="T58" fmla="*/ 149 w 244"/>
                              <a:gd name="T59" fmla="*/ 405 h 405"/>
                              <a:gd name="T60" fmla="*/ 149 w 244"/>
                              <a:gd name="T61" fmla="*/ 405 h 405"/>
                              <a:gd name="T62" fmla="*/ 179 w 244"/>
                              <a:gd name="T63" fmla="*/ 400 h 405"/>
                              <a:gd name="T64" fmla="*/ 199 w 244"/>
                              <a:gd name="T65" fmla="*/ 390 h 405"/>
                              <a:gd name="T66" fmla="*/ 214 w 244"/>
                              <a:gd name="T67" fmla="*/ 370 h 405"/>
                              <a:gd name="T68" fmla="*/ 229 w 244"/>
                              <a:gd name="T69" fmla="*/ 340 h 405"/>
                              <a:gd name="T70" fmla="*/ 234 w 244"/>
                              <a:gd name="T71" fmla="*/ 310 h 405"/>
                              <a:gd name="T72" fmla="*/ 239 w 244"/>
                              <a:gd name="T73" fmla="*/ 270 h 405"/>
                              <a:gd name="T74" fmla="*/ 244 w 244"/>
                              <a:gd name="T75" fmla="*/ 185 h 405"/>
                              <a:gd name="T76" fmla="*/ 244 w 244"/>
                              <a:gd name="T77" fmla="*/ 185 h 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244" h="405">
                                <a:moveTo>
                                  <a:pt x="244" y="185"/>
                                </a:moveTo>
                                <a:lnTo>
                                  <a:pt x="244" y="185"/>
                                </a:lnTo>
                                <a:lnTo>
                                  <a:pt x="244" y="155"/>
                                </a:lnTo>
                                <a:lnTo>
                                  <a:pt x="244" y="75"/>
                                </a:lnTo>
                                <a:lnTo>
                                  <a:pt x="239" y="45"/>
                                </a:lnTo>
                                <a:lnTo>
                                  <a:pt x="229" y="30"/>
                                </a:lnTo>
                                <a:lnTo>
                                  <a:pt x="219" y="20"/>
                                </a:lnTo>
                                <a:lnTo>
                                  <a:pt x="204" y="10"/>
                                </a:lnTo>
                                <a:lnTo>
                                  <a:pt x="189" y="5"/>
                                </a:lnTo>
                                <a:lnTo>
                                  <a:pt x="169" y="0"/>
                                </a:lnTo>
                                <a:lnTo>
                                  <a:pt x="149" y="0"/>
                                </a:lnTo>
                                <a:lnTo>
                                  <a:pt x="124" y="5"/>
                                </a:lnTo>
                                <a:lnTo>
                                  <a:pt x="99" y="15"/>
                                </a:lnTo>
                                <a:lnTo>
                                  <a:pt x="74" y="35"/>
                                </a:lnTo>
                                <a:lnTo>
                                  <a:pt x="49" y="55"/>
                                </a:lnTo>
                                <a:lnTo>
                                  <a:pt x="29" y="80"/>
                                </a:lnTo>
                                <a:lnTo>
                                  <a:pt x="14" y="110"/>
                                </a:lnTo>
                                <a:lnTo>
                                  <a:pt x="4" y="145"/>
                                </a:lnTo>
                                <a:lnTo>
                                  <a:pt x="0" y="185"/>
                                </a:lnTo>
                                <a:lnTo>
                                  <a:pt x="4" y="230"/>
                                </a:lnTo>
                                <a:lnTo>
                                  <a:pt x="14" y="270"/>
                                </a:lnTo>
                                <a:lnTo>
                                  <a:pt x="24" y="310"/>
                                </a:lnTo>
                                <a:lnTo>
                                  <a:pt x="44" y="340"/>
                                </a:lnTo>
                                <a:lnTo>
                                  <a:pt x="69" y="365"/>
                                </a:lnTo>
                                <a:lnTo>
                                  <a:pt x="94" y="385"/>
                                </a:lnTo>
                                <a:lnTo>
                                  <a:pt x="119" y="400"/>
                                </a:lnTo>
                                <a:lnTo>
                                  <a:pt x="149" y="405"/>
                                </a:lnTo>
                                <a:lnTo>
                                  <a:pt x="179" y="400"/>
                                </a:lnTo>
                                <a:lnTo>
                                  <a:pt x="199" y="390"/>
                                </a:lnTo>
                                <a:lnTo>
                                  <a:pt x="214" y="370"/>
                                </a:lnTo>
                                <a:lnTo>
                                  <a:pt x="229" y="340"/>
                                </a:lnTo>
                                <a:lnTo>
                                  <a:pt x="234" y="310"/>
                                </a:lnTo>
                                <a:lnTo>
                                  <a:pt x="239" y="270"/>
                                </a:lnTo>
                                <a:lnTo>
                                  <a:pt x="244" y="18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" name="Freeform 283"/>
                        <wps:cNvSpPr>
                          <a:spLocks/>
                        </wps:cNvSpPr>
                        <wps:spPr bwMode="auto">
                          <a:xfrm>
                            <a:off x="469" y="465"/>
                            <a:ext cx="195" cy="270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20 h 270"/>
                              <a:gd name="T2" fmla="*/ 195 w 195"/>
                              <a:gd name="T3" fmla="*/ 120 h 270"/>
                              <a:gd name="T4" fmla="*/ 150 w 195"/>
                              <a:gd name="T5" fmla="*/ 30 h 270"/>
                              <a:gd name="T6" fmla="*/ 150 w 195"/>
                              <a:gd name="T7" fmla="*/ 30 h 270"/>
                              <a:gd name="T8" fmla="*/ 140 w 195"/>
                              <a:gd name="T9" fmla="*/ 10 h 270"/>
                              <a:gd name="T10" fmla="*/ 120 w 195"/>
                              <a:gd name="T11" fmla="*/ 0 h 270"/>
                              <a:gd name="T12" fmla="*/ 95 w 195"/>
                              <a:gd name="T13" fmla="*/ 0 h 270"/>
                              <a:gd name="T14" fmla="*/ 70 w 195"/>
                              <a:gd name="T15" fmla="*/ 5 h 270"/>
                              <a:gd name="T16" fmla="*/ 45 w 195"/>
                              <a:gd name="T17" fmla="*/ 20 h 270"/>
                              <a:gd name="T18" fmla="*/ 25 w 195"/>
                              <a:gd name="T19" fmla="*/ 45 h 270"/>
                              <a:gd name="T20" fmla="*/ 5 w 195"/>
                              <a:gd name="T21" fmla="*/ 75 h 270"/>
                              <a:gd name="T22" fmla="*/ 0 w 195"/>
                              <a:gd name="T23" fmla="*/ 95 h 270"/>
                              <a:gd name="T24" fmla="*/ 0 w 195"/>
                              <a:gd name="T25" fmla="*/ 120 h 270"/>
                              <a:gd name="T26" fmla="*/ 0 w 195"/>
                              <a:gd name="T27" fmla="*/ 120 h 270"/>
                              <a:gd name="T28" fmla="*/ 0 w 195"/>
                              <a:gd name="T29" fmla="*/ 150 h 270"/>
                              <a:gd name="T30" fmla="*/ 5 w 195"/>
                              <a:gd name="T31" fmla="*/ 180 h 270"/>
                              <a:gd name="T32" fmla="*/ 15 w 195"/>
                              <a:gd name="T33" fmla="*/ 205 h 270"/>
                              <a:gd name="T34" fmla="*/ 30 w 195"/>
                              <a:gd name="T35" fmla="*/ 225 h 270"/>
                              <a:gd name="T36" fmla="*/ 45 w 195"/>
                              <a:gd name="T37" fmla="*/ 245 h 270"/>
                              <a:gd name="T38" fmla="*/ 60 w 195"/>
                              <a:gd name="T39" fmla="*/ 260 h 270"/>
                              <a:gd name="T40" fmla="*/ 80 w 195"/>
                              <a:gd name="T41" fmla="*/ 265 h 270"/>
                              <a:gd name="T42" fmla="*/ 100 w 195"/>
                              <a:gd name="T43" fmla="*/ 270 h 270"/>
                              <a:gd name="T44" fmla="*/ 100 w 195"/>
                              <a:gd name="T45" fmla="*/ 270 h 270"/>
                              <a:gd name="T46" fmla="*/ 120 w 195"/>
                              <a:gd name="T47" fmla="*/ 270 h 270"/>
                              <a:gd name="T48" fmla="*/ 140 w 195"/>
                              <a:gd name="T49" fmla="*/ 260 h 270"/>
                              <a:gd name="T50" fmla="*/ 155 w 195"/>
                              <a:gd name="T51" fmla="*/ 245 h 270"/>
                              <a:gd name="T52" fmla="*/ 170 w 195"/>
                              <a:gd name="T53" fmla="*/ 230 h 270"/>
                              <a:gd name="T54" fmla="*/ 180 w 195"/>
                              <a:gd name="T55" fmla="*/ 205 h 270"/>
                              <a:gd name="T56" fmla="*/ 190 w 195"/>
                              <a:gd name="T57" fmla="*/ 180 h 270"/>
                              <a:gd name="T58" fmla="*/ 195 w 195"/>
                              <a:gd name="T59" fmla="*/ 150 h 270"/>
                              <a:gd name="T60" fmla="*/ 195 w 195"/>
                              <a:gd name="T61" fmla="*/ 120 h 270"/>
                              <a:gd name="T62" fmla="*/ 195 w 195"/>
                              <a:gd name="T63" fmla="*/ 120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95" h="270">
                                <a:moveTo>
                                  <a:pt x="195" y="120"/>
                                </a:moveTo>
                                <a:lnTo>
                                  <a:pt x="195" y="120"/>
                                </a:lnTo>
                                <a:lnTo>
                                  <a:pt x="150" y="30"/>
                                </a:lnTo>
                                <a:lnTo>
                                  <a:pt x="140" y="10"/>
                                </a:lnTo>
                                <a:lnTo>
                                  <a:pt x="120" y="0"/>
                                </a:lnTo>
                                <a:lnTo>
                                  <a:pt x="95" y="0"/>
                                </a:lnTo>
                                <a:lnTo>
                                  <a:pt x="70" y="5"/>
                                </a:lnTo>
                                <a:lnTo>
                                  <a:pt x="45" y="20"/>
                                </a:lnTo>
                                <a:lnTo>
                                  <a:pt x="25" y="45"/>
                                </a:lnTo>
                                <a:lnTo>
                                  <a:pt x="5" y="75"/>
                                </a:lnTo>
                                <a:lnTo>
                                  <a:pt x="0" y="95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lnTo>
                                  <a:pt x="5" y="180"/>
                                </a:lnTo>
                                <a:lnTo>
                                  <a:pt x="15" y="205"/>
                                </a:lnTo>
                                <a:lnTo>
                                  <a:pt x="30" y="225"/>
                                </a:lnTo>
                                <a:lnTo>
                                  <a:pt x="45" y="245"/>
                                </a:lnTo>
                                <a:lnTo>
                                  <a:pt x="60" y="260"/>
                                </a:lnTo>
                                <a:lnTo>
                                  <a:pt x="80" y="265"/>
                                </a:lnTo>
                                <a:lnTo>
                                  <a:pt x="100" y="270"/>
                                </a:lnTo>
                                <a:lnTo>
                                  <a:pt x="120" y="270"/>
                                </a:lnTo>
                                <a:lnTo>
                                  <a:pt x="140" y="260"/>
                                </a:lnTo>
                                <a:lnTo>
                                  <a:pt x="155" y="245"/>
                                </a:lnTo>
                                <a:lnTo>
                                  <a:pt x="170" y="230"/>
                                </a:lnTo>
                                <a:lnTo>
                                  <a:pt x="180" y="205"/>
                                </a:lnTo>
                                <a:lnTo>
                                  <a:pt x="190" y="180"/>
                                </a:lnTo>
                                <a:lnTo>
                                  <a:pt x="195" y="150"/>
                                </a:lnTo>
                                <a:lnTo>
                                  <a:pt x="195" y="1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" name="Freeform 284"/>
                        <wps:cNvSpPr>
                          <a:spLocks/>
                        </wps:cNvSpPr>
                        <wps:spPr bwMode="auto">
                          <a:xfrm>
                            <a:off x="499" y="505"/>
                            <a:ext cx="165" cy="185"/>
                          </a:xfrm>
                          <a:custGeom>
                            <a:avLst/>
                            <a:gdLst>
                              <a:gd name="T0" fmla="*/ 165 w 165"/>
                              <a:gd name="T1" fmla="*/ 80 h 185"/>
                              <a:gd name="T2" fmla="*/ 165 w 165"/>
                              <a:gd name="T3" fmla="*/ 80 h 185"/>
                              <a:gd name="T4" fmla="*/ 140 w 165"/>
                              <a:gd name="T5" fmla="*/ 55 h 185"/>
                              <a:gd name="T6" fmla="*/ 95 w 165"/>
                              <a:gd name="T7" fmla="*/ 10 h 185"/>
                              <a:gd name="T8" fmla="*/ 95 w 165"/>
                              <a:gd name="T9" fmla="*/ 10 h 185"/>
                              <a:gd name="T10" fmla="*/ 85 w 165"/>
                              <a:gd name="T11" fmla="*/ 0 h 185"/>
                              <a:gd name="T12" fmla="*/ 70 w 165"/>
                              <a:gd name="T13" fmla="*/ 0 h 185"/>
                              <a:gd name="T14" fmla="*/ 55 w 165"/>
                              <a:gd name="T15" fmla="*/ 0 h 185"/>
                              <a:gd name="T16" fmla="*/ 40 w 165"/>
                              <a:gd name="T17" fmla="*/ 5 h 185"/>
                              <a:gd name="T18" fmla="*/ 25 w 165"/>
                              <a:gd name="T19" fmla="*/ 15 h 185"/>
                              <a:gd name="T20" fmla="*/ 10 w 165"/>
                              <a:gd name="T21" fmla="*/ 35 h 185"/>
                              <a:gd name="T22" fmla="*/ 5 w 165"/>
                              <a:gd name="T23" fmla="*/ 55 h 185"/>
                              <a:gd name="T24" fmla="*/ 0 w 165"/>
                              <a:gd name="T25" fmla="*/ 80 h 185"/>
                              <a:gd name="T26" fmla="*/ 0 w 165"/>
                              <a:gd name="T27" fmla="*/ 80 h 185"/>
                              <a:gd name="T28" fmla="*/ 0 w 165"/>
                              <a:gd name="T29" fmla="*/ 100 h 185"/>
                              <a:gd name="T30" fmla="*/ 5 w 165"/>
                              <a:gd name="T31" fmla="*/ 120 h 185"/>
                              <a:gd name="T32" fmla="*/ 20 w 165"/>
                              <a:gd name="T33" fmla="*/ 155 h 185"/>
                              <a:gd name="T34" fmla="*/ 30 w 165"/>
                              <a:gd name="T35" fmla="*/ 170 h 185"/>
                              <a:gd name="T36" fmla="*/ 45 w 165"/>
                              <a:gd name="T37" fmla="*/ 175 h 185"/>
                              <a:gd name="T38" fmla="*/ 55 w 165"/>
                              <a:gd name="T39" fmla="*/ 185 h 185"/>
                              <a:gd name="T40" fmla="*/ 70 w 165"/>
                              <a:gd name="T41" fmla="*/ 185 h 185"/>
                              <a:gd name="T42" fmla="*/ 70 w 165"/>
                              <a:gd name="T43" fmla="*/ 185 h 185"/>
                              <a:gd name="T44" fmla="*/ 85 w 165"/>
                              <a:gd name="T45" fmla="*/ 185 h 185"/>
                              <a:gd name="T46" fmla="*/ 100 w 165"/>
                              <a:gd name="T47" fmla="*/ 180 h 185"/>
                              <a:gd name="T48" fmla="*/ 120 w 165"/>
                              <a:gd name="T49" fmla="*/ 170 h 185"/>
                              <a:gd name="T50" fmla="*/ 135 w 165"/>
                              <a:gd name="T51" fmla="*/ 155 h 185"/>
                              <a:gd name="T52" fmla="*/ 145 w 165"/>
                              <a:gd name="T53" fmla="*/ 140 h 185"/>
                              <a:gd name="T54" fmla="*/ 155 w 165"/>
                              <a:gd name="T55" fmla="*/ 120 h 185"/>
                              <a:gd name="T56" fmla="*/ 160 w 165"/>
                              <a:gd name="T57" fmla="*/ 105 h 185"/>
                              <a:gd name="T58" fmla="*/ 165 w 165"/>
                              <a:gd name="T59" fmla="*/ 80 h 185"/>
                              <a:gd name="T60" fmla="*/ 165 w 165"/>
                              <a:gd name="T61" fmla="*/ 80 h 1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65" h="185">
                                <a:moveTo>
                                  <a:pt x="165" y="80"/>
                                </a:moveTo>
                                <a:lnTo>
                                  <a:pt x="165" y="80"/>
                                </a:lnTo>
                                <a:lnTo>
                                  <a:pt x="140" y="55"/>
                                </a:lnTo>
                                <a:lnTo>
                                  <a:pt x="95" y="10"/>
                                </a:lnTo>
                                <a:lnTo>
                                  <a:pt x="85" y="0"/>
                                </a:lnTo>
                                <a:lnTo>
                                  <a:pt x="70" y="0"/>
                                </a:lnTo>
                                <a:lnTo>
                                  <a:pt x="55" y="0"/>
                                </a:lnTo>
                                <a:lnTo>
                                  <a:pt x="40" y="5"/>
                                </a:lnTo>
                                <a:lnTo>
                                  <a:pt x="25" y="15"/>
                                </a:lnTo>
                                <a:lnTo>
                                  <a:pt x="10" y="35"/>
                                </a:lnTo>
                                <a:lnTo>
                                  <a:pt x="5" y="55"/>
                                </a:lnTo>
                                <a:lnTo>
                                  <a:pt x="0" y="80"/>
                                </a:lnTo>
                                <a:lnTo>
                                  <a:pt x="0" y="100"/>
                                </a:lnTo>
                                <a:lnTo>
                                  <a:pt x="5" y="120"/>
                                </a:lnTo>
                                <a:lnTo>
                                  <a:pt x="20" y="155"/>
                                </a:lnTo>
                                <a:lnTo>
                                  <a:pt x="30" y="170"/>
                                </a:lnTo>
                                <a:lnTo>
                                  <a:pt x="45" y="175"/>
                                </a:lnTo>
                                <a:lnTo>
                                  <a:pt x="55" y="185"/>
                                </a:lnTo>
                                <a:lnTo>
                                  <a:pt x="70" y="185"/>
                                </a:lnTo>
                                <a:lnTo>
                                  <a:pt x="85" y="185"/>
                                </a:lnTo>
                                <a:lnTo>
                                  <a:pt x="100" y="180"/>
                                </a:lnTo>
                                <a:lnTo>
                                  <a:pt x="120" y="170"/>
                                </a:lnTo>
                                <a:lnTo>
                                  <a:pt x="135" y="155"/>
                                </a:lnTo>
                                <a:lnTo>
                                  <a:pt x="145" y="140"/>
                                </a:lnTo>
                                <a:lnTo>
                                  <a:pt x="155" y="120"/>
                                </a:lnTo>
                                <a:lnTo>
                                  <a:pt x="160" y="105"/>
                                </a:lnTo>
                                <a:lnTo>
                                  <a:pt x="165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" name="Freeform 285"/>
                        <wps:cNvSpPr>
                          <a:spLocks/>
                        </wps:cNvSpPr>
                        <wps:spPr bwMode="auto">
                          <a:xfrm>
                            <a:off x="519" y="530"/>
                            <a:ext cx="145" cy="130"/>
                          </a:xfrm>
                          <a:custGeom>
                            <a:avLst/>
                            <a:gdLst>
                              <a:gd name="T0" fmla="*/ 145 w 145"/>
                              <a:gd name="T1" fmla="*/ 55 h 130"/>
                              <a:gd name="T2" fmla="*/ 145 w 145"/>
                              <a:gd name="T3" fmla="*/ 55 h 130"/>
                              <a:gd name="T4" fmla="*/ 110 w 145"/>
                              <a:gd name="T5" fmla="*/ 40 h 130"/>
                              <a:gd name="T6" fmla="*/ 65 w 145"/>
                              <a:gd name="T7" fmla="*/ 5 h 130"/>
                              <a:gd name="T8" fmla="*/ 65 w 145"/>
                              <a:gd name="T9" fmla="*/ 5 h 130"/>
                              <a:gd name="T10" fmla="*/ 55 w 145"/>
                              <a:gd name="T11" fmla="*/ 0 h 130"/>
                              <a:gd name="T12" fmla="*/ 45 w 145"/>
                              <a:gd name="T13" fmla="*/ 0 h 130"/>
                              <a:gd name="T14" fmla="*/ 35 w 145"/>
                              <a:gd name="T15" fmla="*/ 0 h 130"/>
                              <a:gd name="T16" fmla="*/ 25 w 145"/>
                              <a:gd name="T17" fmla="*/ 5 h 130"/>
                              <a:gd name="T18" fmla="*/ 15 w 145"/>
                              <a:gd name="T19" fmla="*/ 15 h 130"/>
                              <a:gd name="T20" fmla="*/ 10 w 145"/>
                              <a:gd name="T21" fmla="*/ 25 h 130"/>
                              <a:gd name="T22" fmla="*/ 5 w 145"/>
                              <a:gd name="T23" fmla="*/ 40 h 130"/>
                              <a:gd name="T24" fmla="*/ 0 w 145"/>
                              <a:gd name="T25" fmla="*/ 55 h 130"/>
                              <a:gd name="T26" fmla="*/ 0 w 145"/>
                              <a:gd name="T27" fmla="*/ 55 h 130"/>
                              <a:gd name="T28" fmla="*/ 5 w 145"/>
                              <a:gd name="T29" fmla="*/ 85 h 130"/>
                              <a:gd name="T30" fmla="*/ 15 w 145"/>
                              <a:gd name="T31" fmla="*/ 110 h 130"/>
                              <a:gd name="T32" fmla="*/ 30 w 145"/>
                              <a:gd name="T33" fmla="*/ 125 h 130"/>
                              <a:gd name="T34" fmla="*/ 50 w 145"/>
                              <a:gd name="T35" fmla="*/ 130 h 130"/>
                              <a:gd name="T36" fmla="*/ 50 w 145"/>
                              <a:gd name="T37" fmla="*/ 130 h 130"/>
                              <a:gd name="T38" fmla="*/ 75 w 145"/>
                              <a:gd name="T39" fmla="*/ 125 h 130"/>
                              <a:gd name="T40" fmla="*/ 105 w 145"/>
                              <a:gd name="T41" fmla="*/ 110 h 130"/>
                              <a:gd name="T42" fmla="*/ 120 w 145"/>
                              <a:gd name="T43" fmla="*/ 100 h 130"/>
                              <a:gd name="T44" fmla="*/ 135 w 145"/>
                              <a:gd name="T45" fmla="*/ 85 h 130"/>
                              <a:gd name="T46" fmla="*/ 140 w 145"/>
                              <a:gd name="T47" fmla="*/ 75 h 130"/>
                              <a:gd name="T48" fmla="*/ 145 w 145"/>
                              <a:gd name="T49" fmla="*/ 55 h 130"/>
                              <a:gd name="T50" fmla="*/ 145 w 145"/>
                              <a:gd name="T51" fmla="*/ 55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5" h="130">
                                <a:moveTo>
                                  <a:pt x="145" y="55"/>
                                </a:moveTo>
                                <a:lnTo>
                                  <a:pt x="145" y="55"/>
                                </a:lnTo>
                                <a:lnTo>
                                  <a:pt x="110" y="40"/>
                                </a:lnTo>
                                <a:lnTo>
                                  <a:pt x="65" y="5"/>
                                </a:lnTo>
                                <a:lnTo>
                                  <a:pt x="55" y="0"/>
                                </a:lnTo>
                                <a:lnTo>
                                  <a:pt x="45" y="0"/>
                                </a:lnTo>
                                <a:lnTo>
                                  <a:pt x="35" y="0"/>
                                </a:lnTo>
                                <a:lnTo>
                                  <a:pt x="25" y="5"/>
                                </a:lnTo>
                                <a:lnTo>
                                  <a:pt x="15" y="15"/>
                                </a:lnTo>
                                <a:lnTo>
                                  <a:pt x="10" y="25"/>
                                </a:lnTo>
                                <a:lnTo>
                                  <a:pt x="5" y="40"/>
                                </a:lnTo>
                                <a:lnTo>
                                  <a:pt x="0" y="55"/>
                                </a:lnTo>
                                <a:lnTo>
                                  <a:pt x="5" y="85"/>
                                </a:lnTo>
                                <a:lnTo>
                                  <a:pt x="15" y="110"/>
                                </a:lnTo>
                                <a:lnTo>
                                  <a:pt x="30" y="125"/>
                                </a:lnTo>
                                <a:lnTo>
                                  <a:pt x="50" y="130"/>
                                </a:lnTo>
                                <a:lnTo>
                                  <a:pt x="75" y="125"/>
                                </a:lnTo>
                                <a:lnTo>
                                  <a:pt x="105" y="110"/>
                                </a:lnTo>
                                <a:lnTo>
                                  <a:pt x="120" y="100"/>
                                </a:lnTo>
                                <a:lnTo>
                                  <a:pt x="135" y="85"/>
                                </a:lnTo>
                                <a:lnTo>
                                  <a:pt x="140" y="75"/>
                                </a:lnTo>
                                <a:lnTo>
                                  <a:pt x="145" y="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" name="Freeform 286"/>
                        <wps:cNvSpPr>
                          <a:spLocks/>
                        </wps:cNvSpPr>
                        <wps:spPr bwMode="auto">
                          <a:xfrm>
                            <a:off x="664" y="565"/>
                            <a:ext cx="30" cy="280"/>
                          </a:xfrm>
                          <a:custGeom>
                            <a:avLst/>
                            <a:gdLst>
                              <a:gd name="T0" fmla="*/ 0 w 30"/>
                              <a:gd name="T1" fmla="*/ 280 h 280"/>
                              <a:gd name="T2" fmla="*/ 0 w 30"/>
                              <a:gd name="T3" fmla="*/ 280 h 280"/>
                              <a:gd name="T4" fmla="*/ 10 w 30"/>
                              <a:gd name="T5" fmla="*/ 255 h 280"/>
                              <a:gd name="T6" fmla="*/ 20 w 30"/>
                              <a:gd name="T7" fmla="*/ 210 h 280"/>
                              <a:gd name="T8" fmla="*/ 20 w 30"/>
                              <a:gd name="T9" fmla="*/ 175 h 280"/>
                              <a:gd name="T10" fmla="*/ 20 w 30"/>
                              <a:gd name="T11" fmla="*/ 135 h 280"/>
                              <a:gd name="T12" fmla="*/ 10 w 30"/>
                              <a:gd name="T13" fmla="*/ 85 h 280"/>
                              <a:gd name="T14" fmla="*/ 0 w 30"/>
                              <a:gd name="T15" fmla="*/ 20 h 280"/>
                              <a:gd name="T16" fmla="*/ 0 w 30"/>
                              <a:gd name="T17" fmla="*/ 20 h 280"/>
                              <a:gd name="T18" fmla="*/ 0 w 30"/>
                              <a:gd name="T19" fmla="*/ 20 h 280"/>
                              <a:gd name="T20" fmla="*/ 20 w 30"/>
                              <a:gd name="T21" fmla="*/ 20 h 280"/>
                              <a:gd name="T22" fmla="*/ 20 w 30"/>
                              <a:gd name="T23" fmla="*/ 20 h 280"/>
                              <a:gd name="T24" fmla="*/ 20 w 30"/>
                              <a:gd name="T25" fmla="*/ 15 h 280"/>
                              <a:gd name="T26" fmla="*/ 30 w 30"/>
                              <a:gd name="T27" fmla="*/ 0 h 2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" h="280">
                                <a:moveTo>
                                  <a:pt x="0" y="280"/>
                                </a:moveTo>
                                <a:lnTo>
                                  <a:pt x="0" y="280"/>
                                </a:lnTo>
                                <a:lnTo>
                                  <a:pt x="10" y="255"/>
                                </a:lnTo>
                                <a:lnTo>
                                  <a:pt x="20" y="210"/>
                                </a:lnTo>
                                <a:lnTo>
                                  <a:pt x="20" y="175"/>
                                </a:lnTo>
                                <a:lnTo>
                                  <a:pt x="20" y="135"/>
                                </a:lnTo>
                                <a:lnTo>
                                  <a:pt x="10" y="85"/>
                                </a:lnTo>
                                <a:lnTo>
                                  <a:pt x="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5"/>
                                </a:lnTo>
                                <a:lnTo>
                                  <a:pt x="3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" name="Freeform 287"/>
                        <wps:cNvSpPr>
                          <a:spLocks/>
                        </wps:cNvSpPr>
                        <wps:spPr bwMode="auto">
                          <a:xfrm>
                            <a:off x="664" y="565"/>
                            <a:ext cx="45" cy="280"/>
                          </a:xfrm>
                          <a:custGeom>
                            <a:avLst/>
                            <a:gdLst>
                              <a:gd name="T0" fmla="*/ 0 w 45"/>
                              <a:gd name="T1" fmla="*/ 280 h 280"/>
                              <a:gd name="T2" fmla="*/ 0 w 45"/>
                              <a:gd name="T3" fmla="*/ 280 h 280"/>
                              <a:gd name="T4" fmla="*/ 15 w 45"/>
                              <a:gd name="T5" fmla="*/ 240 h 280"/>
                              <a:gd name="T6" fmla="*/ 25 w 45"/>
                              <a:gd name="T7" fmla="*/ 190 h 280"/>
                              <a:gd name="T8" fmla="*/ 35 w 45"/>
                              <a:gd name="T9" fmla="*/ 125 h 280"/>
                              <a:gd name="T10" fmla="*/ 35 w 45"/>
                              <a:gd name="T11" fmla="*/ 125 h 280"/>
                              <a:gd name="T12" fmla="*/ 45 w 45"/>
                              <a:gd name="T13" fmla="*/ 50 h 280"/>
                              <a:gd name="T14" fmla="*/ 45 w 45"/>
                              <a:gd name="T15" fmla="*/ 25 h 280"/>
                              <a:gd name="T16" fmla="*/ 45 w 45"/>
                              <a:gd name="T17" fmla="*/ 20 h 280"/>
                              <a:gd name="T18" fmla="*/ 40 w 45"/>
                              <a:gd name="T19" fmla="*/ 30 h 280"/>
                              <a:gd name="T20" fmla="*/ 40 w 45"/>
                              <a:gd name="T21" fmla="*/ 30 h 280"/>
                              <a:gd name="T22" fmla="*/ 35 w 45"/>
                              <a:gd name="T23" fmla="*/ 30 h 280"/>
                              <a:gd name="T24" fmla="*/ 25 w 45"/>
                              <a:gd name="T25" fmla="*/ 30 h 280"/>
                              <a:gd name="T26" fmla="*/ 20 w 45"/>
                              <a:gd name="T27" fmla="*/ 20 h 280"/>
                              <a:gd name="T28" fmla="*/ 25 w 45"/>
                              <a:gd name="T29" fmla="*/ 10 h 280"/>
                              <a:gd name="T30" fmla="*/ 30 w 45"/>
                              <a:gd name="T31" fmla="*/ 0 h 2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5" h="280">
                                <a:moveTo>
                                  <a:pt x="0" y="280"/>
                                </a:moveTo>
                                <a:lnTo>
                                  <a:pt x="0" y="280"/>
                                </a:lnTo>
                                <a:lnTo>
                                  <a:pt x="15" y="240"/>
                                </a:lnTo>
                                <a:lnTo>
                                  <a:pt x="25" y="190"/>
                                </a:lnTo>
                                <a:lnTo>
                                  <a:pt x="35" y="125"/>
                                </a:lnTo>
                                <a:lnTo>
                                  <a:pt x="45" y="50"/>
                                </a:lnTo>
                                <a:lnTo>
                                  <a:pt x="45" y="25"/>
                                </a:lnTo>
                                <a:lnTo>
                                  <a:pt x="45" y="20"/>
                                </a:lnTo>
                                <a:lnTo>
                                  <a:pt x="40" y="30"/>
                                </a:lnTo>
                                <a:lnTo>
                                  <a:pt x="35" y="30"/>
                                </a:lnTo>
                                <a:lnTo>
                                  <a:pt x="25" y="30"/>
                                </a:lnTo>
                                <a:lnTo>
                                  <a:pt x="20" y="20"/>
                                </a:lnTo>
                                <a:lnTo>
                                  <a:pt x="25" y="10"/>
                                </a:lnTo>
                                <a:lnTo>
                                  <a:pt x="3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" name="Freeform 288"/>
                        <wps:cNvSpPr>
                          <a:spLocks/>
                        </wps:cNvSpPr>
                        <wps:spPr bwMode="auto">
                          <a:xfrm>
                            <a:off x="699" y="585"/>
                            <a:ext cx="60" cy="260"/>
                          </a:xfrm>
                          <a:custGeom>
                            <a:avLst/>
                            <a:gdLst>
                              <a:gd name="T0" fmla="*/ 60 w 60"/>
                              <a:gd name="T1" fmla="*/ 260 h 260"/>
                              <a:gd name="T2" fmla="*/ 60 w 60"/>
                              <a:gd name="T3" fmla="*/ 260 h 260"/>
                              <a:gd name="T4" fmla="*/ 60 w 60"/>
                              <a:gd name="T5" fmla="*/ 0 h 260"/>
                              <a:gd name="T6" fmla="*/ 60 w 60"/>
                              <a:gd name="T7" fmla="*/ 0 h 260"/>
                              <a:gd name="T8" fmla="*/ 60 w 60"/>
                              <a:gd name="T9" fmla="*/ 15 h 260"/>
                              <a:gd name="T10" fmla="*/ 55 w 60"/>
                              <a:gd name="T11" fmla="*/ 30 h 260"/>
                              <a:gd name="T12" fmla="*/ 45 w 60"/>
                              <a:gd name="T13" fmla="*/ 45 h 260"/>
                              <a:gd name="T14" fmla="*/ 35 w 60"/>
                              <a:gd name="T15" fmla="*/ 55 h 260"/>
                              <a:gd name="T16" fmla="*/ 10 w 60"/>
                              <a:gd name="T17" fmla="*/ 70 h 260"/>
                              <a:gd name="T18" fmla="*/ 0 w 60"/>
                              <a:gd name="T19" fmla="*/ 75 h 2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60" h="260">
                                <a:moveTo>
                                  <a:pt x="60" y="260"/>
                                </a:moveTo>
                                <a:lnTo>
                                  <a:pt x="60" y="260"/>
                                </a:lnTo>
                                <a:lnTo>
                                  <a:pt x="60" y="0"/>
                                </a:lnTo>
                                <a:lnTo>
                                  <a:pt x="60" y="15"/>
                                </a:lnTo>
                                <a:lnTo>
                                  <a:pt x="55" y="30"/>
                                </a:lnTo>
                                <a:lnTo>
                                  <a:pt x="45" y="45"/>
                                </a:lnTo>
                                <a:lnTo>
                                  <a:pt x="35" y="55"/>
                                </a:lnTo>
                                <a:lnTo>
                                  <a:pt x="10" y="70"/>
                                </a:lnTo>
                                <a:lnTo>
                                  <a:pt x="0" y="7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" name="Freeform 289"/>
                        <wps:cNvSpPr>
                          <a:spLocks/>
                        </wps:cNvSpPr>
                        <wps:spPr bwMode="auto">
                          <a:xfrm>
                            <a:off x="699" y="585"/>
                            <a:ext cx="90" cy="260"/>
                          </a:xfrm>
                          <a:custGeom>
                            <a:avLst/>
                            <a:gdLst>
                              <a:gd name="T0" fmla="*/ 90 w 90"/>
                              <a:gd name="T1" fmla="*/ 260 h 260"/>
                              <a:gd name="T2" fmla="*/ 90 w 90"/>
                              <a:gd name="T3" fmla="*/ 260 h 260"/>
                              <a:gd name="T4" fmla="*/ 90 w 90"/>
                              <a:gd name="T5" fmla="*/ 0 h 260"/>
                              <a:gd name="T6" fmla="*/ 90 w 90"/>
                              <a:gd name="T7" fmla="*/ 0 h 260"/>
                              <a:gd name="T8" fmla="*/ 90 w 90"/>
                              <a:gd name="T9" fmla="*/ 25 h 260"/>
                              <a:gd name="T10" fmla="*/ 80 w 90"/>
                              <a:gd name="T11" fmla="*/ 45 h 260"/>
                              <a:gd name="T12" fmla="*/ 70 w 90"/>
                              <a:gd name="T13" fmla="*/ 60 h 260"/>
                              <a:gd name="T14" fmla="*/ 55 w 90"/>
                              <a:gd name="T15" fmla="*/ 75 h 260"/>
                              <a:gd name="T16" fmla="*/ 20 w 90"/>
                              <a:gd name="T17" fmla="*/ 100 h 260"/>
                              <a:gd name="T18" fmla="*/ 10 w 90"/>
                              <a:gd name="T19" fmla="*/ 105 h 260"/>
                              <a:gd name="T20" fmla="*/ 0 w 90"/>
                              <a:gd name="T21" fmla="*/ 105 h 2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90" h="260">
                                <a:moveTo>
                                  <a:pt x="90" y="260"/>
                                </a:moveTo>
                                <a:lnTo>
                                  <a:pt x="90" y="260"/>
                                </a:lnTo>
                                <a:lnTo>
                                  <a:pt x="90" y="0"/>
                                </a:lnTo>
                                <a:lnTo>
                                  <a:pt x="90" y="25"/>
                                </a:lnTo>
                                <a:lnTo>
                                  <a:pt x="80" y="45"/>
                                </a:lnTo>
                                <a:lnTo>
                                  <a:pt x="70" y="60"/>
                                </a:lnTo>
                                <a:lnTo>
                                  <a:pt x="55" y="75"/>
                                </a:lnTo>
                                <a:lnTo>
                                  <a:pt x="20" y="100"/>
                                </a:lnTo>
                                <a:lnTo>
                                  <a:pt x="10" y="105"/>
                                </a:lnTo>
                                <a:lnTo>
                                  <a:pt x="0" y="105"/>
                                </a:lnTo>
                              </a:path>
                            </a:pathLst>
                          </a:cu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3" name="Freeform 290"/>
                        <wps:cNvSpPr>
                          <a:spLocks/>
                        </wps:cNvSpPr>
                        <wps:spPr bwMode="auto">
                          <a:xfrm>
                            <a:off x="1174" y="315"/>
                            <a:ext cx="50" cy="250"/>
                          </a:xfrm>
                          <a:custGeom>
                            <a:avLst/>
                            <a:gdLst>
                              <a:gd name="T0" fmla="*/ 40 w 50"/>
                              <a:gd name="T1" fmla="*/ 250 h 250"/>
                              <a:gd name="T2" fmla="*/ 40 w 50"/>
                              <a:gd name="T3" fmla="*/ 250 h 250"/>
                              <a:gd name="T4" fmla="*/ 25 w 50"/>
                              <a:gd name="T5" fmla="*/ 240 h 250"/>
                              <a:gd name="T6" fmla="*/ 15 w 50"/>
                              <a:gd name="T7" fmla="*/ 225 h 250"/>
                              <a:gd name="T8" fmla="*/ 5 w 50"/>
                              <a:gd name="T9" fmla="*/ 200 h 250"/>
                              <a:gd name="T10" fmla="*/ 0 w 50"/>
                              <a:gd name="T11" fmla="*/ 170 h 250"/>
                              <a:gd name="T12" fmla="*/ 5 w 50"/>
                              <a:gd name="T13" fmla="*/ 140 h 250"/>
                              <a:gd name="T14" fmla="*/ 15 w 50"/>
                              <a:gd name="T15" fmla="*/ 115 h 250"/>
                              <a:gd name="T16" fmla="*/ 25 w 50"/>
                              <a:gd name="T17" fmla="*/ 95 h 250"/>
                              <a:gd name="T18" fmla="*/ 45 w 50"/>
                              <a:gd name="T19" fmla="*/ 65 h 250"/>
                              <a:gd name="T20" fmla="*/ 45 w 50"/>
                              <a:gd name="T21" fmla="*/ 65 h 250"/>
                              <a:gd name="T22" fmla="*/ 50 w 50"/>
                              <a:gd name="T23" fmla="*/ 60 h 250"/>
                              <a:gd name="T24" fmla="*/ 45 w 50"/>
                              <a:gd name="T25" fmla="*/ 50 h 250"/>
                              <a:gd name="T26" fmla="*/ 30 w 50"/>
                              <a:gd name="T27" fmla="*/ 35 h 250"/>
                              <a:gd name="T28" fmla="*/ 0 w 50"/>
                              <a:gd name="T29" fmla="*/ 15 h 250"/>
                              <a:gd name="T30" fmla="*/ 45 w 50"/>
                              <a:gd name="T31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40" y="250"/>
                                </a:moveTo>
                                <a:lnTo>
                                  <a:pt x="40" y="250"/>
                                </a:lnTo>
                                <a:lnTo>
                                  <a:pt x="25" y="240"/>
                                </a:lnTo>
                                <a:lnTo>
                                  <a:pt x="15" y="225"/>
                                </a:lnTo>
                                <a:lnTo>
                                  <a:pt x="5" y="200"/>
                                </a:lnTo>
                                <a:lnTo>
                                  <a:pt x="0" y="170"/>
                                </a:lnTo>
                                <a:lnTo>
                                  <a:pt x="5" y="140"/>
                                </a:lnTo>
                                <a:lnTo>
                                  <a:pt x="15" y="115"/>
                                </a:lnTo>
                                <a:lnTo>
                                  <a:pt x="25" y="95"/>
                                </a:lnTo>
                                <a:lnTo>
                                  <a:pt x="45" y="65"/>
                                </a:lnTo>
                                <a:lnTo>
                                  <a:pt x="50" y="60"/>
                                </a:lnTo>
                                <a:lnTo>
                                  <a:pt x="45" y="50"/>
                                </a:lnTo>
                                <a:lnTo>
                                  <a:pt x="30" y="35"/>
                                </a:lnTo>
                                <a:lnTo>
                                  <a:pt x="0" y="15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" name="Freeform 291"/>
                        <wps:cNvSpPr>
                          <a:spLocks/>
                        </wps:cNvSpPr>
                        <wps:spPr bwMode="auto">
                          <a:xfrm>
                            <a:off x="699" y="315"/>
                            <a:ext cx="50" cy="250"/>
                          </a:xfrm>
                          <a:custGeom>
                            <a:avLst/>
                            <a:gdLst>
                              <a:gd name="T0" fmla="*/ 0 w 50"/>
                              <a:gd name="T1" fmla="*/ 250 h 250"/>
                              <a:gd name="T2" fmla="*/ 0 w 50"/>
                              <a:gd name="T3" fmla="*/ 250 h 250"/>
                              <a:gd name="T4" fmla="*/ 25 w 50"/>
                              <a:gd name="T5" fmla="*/ 225 h 250"/>
                              <a:gd name="T6" fmla="*/ 40 w 50"/>
                              <a:gd name="T7" fmla="*/ 200 h 250"/>
                              <a:gd name="T8" fmla="*/ 40 w 50"/>
                              <a:gd name="T9" fmla="*/ 170 h 250"/>
                              <a:gd name="T10" fmla="*/ 40 w 50"/>
                              <a:gd name="T11" fmla="*/ 140 h 250"/>
                              <a:gd name="T12" fmla="*/ 30 w 50"/>
                              <a:gd name="T13" fmla="*/ 115 h 250"/>
                              <a:gd name="T14" fmla="*/ 20 w 50"/>
                              <a:gd name="T15" fmla="*/ 95 h 250"/>
                              <a:gd name="T16" fmla="*/ 5 w 50"/>
                              <a:gd name="T17" fmla="*/ 65 h 250"/>
                              <a:gd name="T18" fmla="*/ 5 w 50"/>
                              <a:gd name="T19" fmla="*/ 65 h 250"/>
                              <a:gd name="T20" fmla="*/ 0 w 50"/>
                              <a:gd name="T21" fmla="*/ 60 h 250"/>
                              <a:gd name="T22" fmla="*/ 0 w 50"/>
                              <a:gd name="T23" fmla="*/ 55 h 250"/>
                              <a:gd name="T24" fmla="*/ 20 w 50"/>
                              <a:gd name="T25" fmla="*/ 35 h 250"/>
                              <a:gd name="T26" fmla="*/ 50 w 50"/>
                              <a:gd name="T27" fmla="*/ 15 h 250"/>
                              <a:gd name="T28" fmla="*/ 0 w 50"/>
                              <a:gd name="T29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0" y="250"/>
                                </a:moveTo>
                                <a:lnTo>
                                  <a:pt x="0" y="250"/>
                                </a:lnTo>
                                <a:lnTo>
                                  <a:pt x="25" y="225"/>
                                </a:lnTo>
                                <a:lnTo>
                                  <a:pt x="40" y="200"/>
                                </a:lnTo>
                                <a:lnTo>
                                  <a:pt x="40" y="170"/>
                                </a:lnTo>
                                <a:lnTo>
                                  <a:pt x="40" y="140"/>
                                </a:lnTo>
                                <a:lnTo>
                                  <a:pt x="30" y="115"/>
                                </a:lnTo>
                                <a:lnTo>
                                  <a:pt x="20" y="95"/>
                                </a:lnTo>
                                <a:lnTo>
                                  <a:pt x="5" y="65"/>
                                </a:lnTo>
                                <a:lnTo>
                                  <a:pt x="0" y="60"/>
                                </a:lnTo>
                                <a:lnTo>
                                  <a:pt x="0" y="55"/>
                                </a:lnTo>
                                <a:lnTo>
                                  <a:pt x="20" y="35"/>
                                </a:lnTo>
                                <a:lnTo>
                                  <a:pt x="50" y="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5" name="Freeform 292"/>
                        <wps:cNvSpPr>
                          <a:spLocks/>
                        </wps:cNvSpPr>
                        <wps:spPr bwMode="auto">
                          <a:xfrm>
                            <a:off x="739" y="320"/>
                            <a:ext cx="440" cy="245"/>
                          </a:xfrm>
                          <a:custGeom>
                            <a:avLst/>
                            <a:gdLst>
                              <a:gd name="T0" fmla="*/ 220 w 440"/>
                              <a:gd name="T1" fmla="*/ 245 h 245"/>
                              <a:gd name="T2" fmla="*/ 220 w 440"/>
                              <a:gd name="T3" fmla="*/ 245 h 245"/>
                              <a:gd name="T4" fmla="*/ 305 w 440"/>
                              <a:gd name="T5" fmla="*/ 240 h 245"/>
                              <a:gd name="T6" fmla="*/ 340 w 440"/>
                              <a:gd name="T7" fmla="*/ 235 h 245"/>
                              <a:gd name="T8" fmla="*/ 375 w 440"/>
                              <a:gd name="T9" fmla="*/ 230 h 245"/>
                              <a:gd name="T10" fmla="*/ 400 w 440"/>
                              <a:gd name="T11" fmla="*/ 215 h 245"/>
                              <a:gd name="T12" fmla="*/ 420 w 440"/>
                              <a:gd name="T13" fmla="*/ 200 h 245"/>
                              <a:gd name="T14" fmla="*/ 435 w 440"/>
                              <a:gd name="T15" fmla="*/ 180 h 245"/>
                              <a:gd name="T16" fmla="*/ 440 w 440"/>
                              <a:gd name="T17" fmla="*/ 150 h 245"/>
                              <a:gd name="T18" fmla="*/ 440 w 440"/>
                              <a:gd name="T19" fmla="*/ 150 h 245"/>
                              <a:gd name="T20" fmla="*/ 435 w 440"/>
                              <a:gd name="T21" fmla="*/ 120 h 245"/>
                              <a:gd name="T22" fmla="*/ 425 w 440"/>
                              <a:gd name="T23" fmla="*/ 95 h 245"/>
                              <a:gd name="T24" fmla="*/ 405 w 440"/>
                              <a:gd name="T25" fmla="*/ 70 h 245"/>
                              <a:gd name="T26" fmla="*/ 375 w 440"/>
                              <a:gd name="T27" fmla="*/ 45 h 245"/>
                              <a:gd name="T28" fmla="*/ 345 w 440"/>
                              <a:gd name="T29" fmla="*/ 25 h 245"/>
                              <a:gd name="T30" fmla="*/ 305 w 440"/>
                              <a:gd name="T31" fmla="*/ 15 h 245"/>
                              <a:gd name="T32" fmla="*/ 265 w 440"/>
                              <a:gd name="T33" fmla="*/ 5 h 245"/>
                              <a:gd name="T34" fmla="*/ 220 w 440"/>
                              <a:gd name="T35" fmla="*/ 0 h 245"/>
                              <a:gd name="T36" fmla="*/ 220 w 440"/>
                              <a:gd name="T37" fmla="*/ 0 h 245"/>
                              <a:gd name="T38" fmla="*/ 175 w 440"/>
                              <a:gd name="T39" fmla="*/ 5 h 245"/>
                              <a:gd name="T40" fmla="*/ 135 w 440"/>
                              <a:gd name="T41" fmla="*/ 15 h 245"/>
                              <a:gd name="T42" fmla="*/ 100 w 440"/>
                              <a:gd name="T43" fmla="*/ 25 h 245"/>
                              <a:gd name="T44" fmla="*/ 65 w 440"/>
                              <a:gd name="T45" fmla="*/ 45 h 245"/>
                              <a:gd name="T46" fmla="*/ 40 w 440"/>
                              <a:gd name="T47" fmla="*/ 70 h 245"/>
                              <a:gd name="T48" fmla="*/ 20 w 440"/>
                              <a:gd name="T49" fmla="*/ 95 h 245"/>
                              <a:gd name="T50" fmla="*/ 5 w 440"/>
                              <a:gd name="T51" fmla="*/ 120 h 245"/>
                              <a:gd name="T52" fmla="*/ 0 w 440"/>
                              <a:gd name="T53" fmla="*/ 150 h 245"/>
                              <a:gd name="T54" fmla="*/ 0 w 440"/>
                              <a:gd name="T55" fmla="*/ 150 h 245"/>
                              <a:gd name="T56" fmla="*/ 5 w 440"/>
                              <a:gd name="T57" fmla="*/ 180 h 245"/>
                              <a:gd name="T58" fmla="*/ 20 w 440"/>
                              <a:gd name="T59" fmla="*/ 200 h 245"/>
                              <a:gd name="T60" fmla="*/ 40 w 440"/>
                              <a:gd name="T61" fmla="*/ 215 h 245"/>
                              <a:gd name="T62" fmla="*/ 65 w 440"/>
                              <a:gd name="T63" fmla="*/ 230 h 245"/>
                              <a:gd name="T64" fmla="*/ 100 w 440"/>
                              <a:gd name="T65" fmla="*/ 235 h 245"/>
                              <a:gd name="T66" fmla="*/ 135 w 440"/>
                              <a:gd name="T67" fmla="*/ 240 h 245"/>
                              <a:gd name="T68" fmla="*/ 220 w 440"/>
                              <a:gd name="T69" fmla="*/ 245 h 245"/>
                              <a:gd name="T70" fmla="*/ 220 w 440"/>
                              <a:gd name="T71" fmla="*/ 245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40" h="245">
                                <a:moveTo>
                                  <a:pt x="220" y="245"/>
                                </a:moveTo>
                                <a:lnTo>
                                  <a:pt x="220" y="245"/>
                                </a:lnTo>
                                <a:lnTo>
                                  <a:pt x="305" y="240"/>
                                </a:lnTo>
                                <a:lnTo>
                                  <a:pt x="340" y="235"/>
                                </a:lnTo>
                                <a:lnTo>
                                  <a:pt x="375" y="230"/>
                                </a:lnTo>
                                <a:lnTo>
                                  <a:pt x="400" y="215"/>
                                </a:lnTo>
                                <a:lnTo>
                                  <a:pt x="420" y="200"/>
                                </a:lnTo>
                                <a:lnTo>
                                  <a:pt x="435" y="180"/>
                                </a:lnTo>
                                <a:lnTo>
                                  <a:pt x="440" y="150"/>
                                </a:lnTo>
                                <a:lnTo>
                                  <a:pt x="435" y="120"/>
                                </a:lnTo>
                                <a:lnTo>
                                  <a:pt x="425" y="95"/>
                                </a:lnTo>
                                <a:lnTo>
                                  <a:pt x="405" y="70"/>
                                </a:lnTo>
                                <a:lnTo>
                                  <a:pt x="375" y="45"/>
                                </a:lnTo>
                                <a:lnTo>
                                  <a:pt x="345" y="25"/>
                                </a:lnTo>
                                <a:lnTo>
                                  <a:pt x="305" y="15"/>
                                </a:lnTo>
                                <a:lnTo>
                                  <a:pt x="265" y="5"/>
                                </a:lnTo>
                                <a:lnTo>
                                  <a:pt x="220" y="0"/>
                                </a:lnTo>
                                <a:lnTo>
                                  <a:pt x="175" y="5"/>
                                </a:lnTo>
                                <a:lnTo>
                                  <a:pt x="135" y="15"/>
                                </a:lnTo>
                                <a:lnTo>
                                  <a:pt x="100" y="25"/>
                                </a:lnTo>
                                <a:lnTo>
                                  <a:pt x="65" y="45"/>
                                </a:lnTo>
                                <a:lnTo>
                                  <a:pt x="40" y="70"/>
                                </a:lnTo>
                                <a:lnTo>
                                  <a:pt x="20" y="95"/>
                                </a:lnTo>
                                <a:lnTo>
                                  <a:pt x="5" y="120"/>
                                </a:lnTo>
                                <a:lnTo>
                                  <a:pt x="0" y="150"/>
                                </a:lnTo>
                                <a:lnTo>
                                  <a:pt x="5" y="180"/>
                                </a:lnTo>
                                <a:lnTo>
                                  <a:pt x="20" y="200"/>
                                </a:lnTo>
                                <a:lnTo>
                                  <a:pt x="40" y="215"/>
                                </a:lnTo>
                                <a:lnTo>
                                  <a:pt x="65" y="230"/>
                                </a:lnTo>
                                <a:lnTo>
                                  <a:pt x="100" y="235"/>
                                </a:lnTo>
                                <a:lnTo>
                                  <a:pt x="135" y="240"/>
                                </a:lnTo>
                                <a:lnTo>
                                  <a:pt x="22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6" name="Freeform 293"/>
                        <wps:cNvSpPr>
                          <a:spLocks/>
                        </wps:cNvSpPr>
                        <wps:spPr bwMode="auto">
                          <a:xfrm>
                            <a:off x="809" y="370"/>
                            <a:ext cx="300" cy="195"/>
                          </a:xfrm>
                          <a:custGeom>
                            <a:avLst/>
                            <a:gdLst>
                              <a:gd name="T0" fmla="*/ 150 w 300"/>
                              <a:gd name="T1" fmla="*/ 195 h 195"/>
                              <a:gd name="T2" fmla="*/ 150 w 300"/>
                              <a:gd name="T3" fmla="*/ 195 h 195"/>
                              <a:gd name="T4" fmla="*/ 180 w 300"/>
                              <a:gd name="T5" fmla="*/ 195 h 195"/>
                              <a:gd name="T6" fmla="*/ 210 w 300"/>
                              <a:gd name="T7" fmla="*/ 190 h 195"/>
                              <a:gd name="T8" fmla="*/ 235 w 300"/>
                              <a:gd name="T9" fmla="*/ 180 h 195"/>
                              <a:gd name="T10" fmla="*/ 255 w 300"/>
                              <a:gd name="T11" fmla="*/ 170 h 195"/>
                              <a:gd name="T12" fmla="*/ 275 w 300"/>
                              <a:gd name="T13" fmla="*/ 155 h 195"/>
                              <a:gd name="T14" fmla="*/ 285 w 300"/>
                              <a:gd name="T15" fmla="*/ 140 h 195"/>
                              <a:gd name="T16" fmla="*/ 295 w 300"/>
                              <a:gd name="T17" fmla="*/ 120 h 195"/>
                              <a:gd name="T18" fmla="*/ 300 w 300"/>
                              <a:gd name="T19" fmla="*/ 100 h 195"/>
                              <a:gd name="T20" fmla="*/ 300 w 300"/>
                              <a:gd name="T21" fmla="*/ 100 h 195"/>
                              <a:gd name="T22" fmla="*/ 300 w 300"/>
                              <a:gd name="T23" fmla="*/ 80 h 195"/>
                              <a:gd name="T24" fmla="*/ 290 w 300"/>
                              <a:gd name="T25" fmla="*/ 60 h 195"/>
                              <a:gd name="T26" fmla="*/ 275 w 300"/>
                              <a:gd name="T27" fmla="*/ 45 h 195"/>
                              <a:gd name="T28" fmla="*/ 255 w 300"/>
                              <a:gd name="T29" fmla="*/ 30 h 195"/>
                              <a:gd name="T30" fmla="*/ 235 w 300"/>
                              <a:gd name="T31" fmla="*/ 15 h 195"/>
                              <a:gd name="T32" fmla="*/ 210 w 300"/>
                              <a:gd name="T33" fmla="*/ 5 h 195"/>
                              <a:gd name="T34" fmla="*/ 180 w 300"/>
                              <a:gd name="T35" fmla="*/ 0 h 195"/>
                              <a:gd name="T36" fmla="*/ 150 w 300"/>
                              <a:gd name="T37" fmla="*/ 0 h 195"/>
                              <a:gd name="T38" fmla="*/ 150 w 300"/>
                              <a:gd name="T39" fmla="*/ 0 h 195"/>
                              <a:gd name="T40" fmla="*/ 120 w 300"/>
                              <a:gd name="T41" fmla="*/ 0 h 195"/>
                              <a:gd name="T42" fmla="*/ 90 w 300"/>
                              <a:gd name="T43" fmla="*/ 5 h 195"/>
                              <a:gd name="T44" fmla="*/ 65 w 300"/>
                              <a:gd name="T45" fmla="*/ 15 h 195"/>
                              <a:gd name="T46" fmla="*/ 45 w 300"/>
                              <a:gd name="T47" fmla="*/ 30 h 195"/>
                              <a:gd name="T48" fmla="*/ 25 w 300"/>
                              <a:gd name="T49" fmla="*/ 45 h 195"/>
                              <a:gd name="T50" fmla="*/ 15 w 300"/>
                              <a:gd name="T51" fmla="*/ 60 h 195"/>
                              <a:gd name="T52" fmla="*/ 5 w 300"/>
                              <a:gd name="T53" fmla="*/ 80 h 195"/>
                              <a:gd name="T54" fmla="*/ 0 w 300"/>
                              <a:gd name="T55" fmla="*/ 100 h 195"/>
                              <a:gd name="T56" fmla="*/ 0 w 300"/>
                              <a:gd name="T57" fmla="*/ 100 h 195"/>
                              <a:gd name="T58" fmla="*/ 5 w 300"/>
                              <a:gd name="T59" fmla="*/ 120 h 195"/>
                              <a:gd name="T60" fmla="*/ 10 w 300"/>
                              <a:gd name="T61" fmla="*/ 140 h 195"/>
                              <a:gd name="T62" fmla="*/ 25 w 300"/>
                              <a:gd name="T63" fmla="*/ 155 h 195"/>
                              <a:gd name="T64" fmla="*/ 45 w 300"/>
                              <a:gd name="T65" fmla="*/ 170 h 195"/>
                              <a:gd name="T66" fmla="*/ 65 w 300"/>
                              <a:gd name="T67" fmla="*/ 180 h 195"/>
                              <a:gd name="T68" fmla="*/ 90 w 300"/>
                              <a:gd name="T69" fmla="*/ 190 h 195"/>
                              <a:gd name="T70" fmla="*/ 120 w 300"/>
                              <a:gd name="T71" fmla="*/ 195 h 195"/>
                              <a:gd name="T72" fmla="*/ 150 w 300"/>
                              <a:gd name="T73" fmla="*/ 195 h 195"/>
                              <a:gd name="T74" fmla="*/ 150 w 300"/>
                              <a:gd name="T75" fmla="*/ 195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300" h="195">
                                <a:moveTo>
                                  <a:pt x="150" y="195"/>
                                </a:moveTo>
                                <a:lnTo>
                                  <a:pt x="150" y="195"/>
                                </a:lnTo>
                                <a:lnTo>
                                  <a:pt x="180" y="195"/>
                                </a:lnTo>
                                <a:lnTo>
                                  <a:pt x="210" y="190"/>
                                </a:lnTo>
                                <a:lnTo>
                                  <a:pt x="235" y="180"/>
                                </a:lnTo>
                                <a:lnTo>
                                  <a:pt x="255" y="170"/>
                                </a:lnTo>
                                <a:lnTo>
                                  <a:pt x="275" y="155"/>
                                </a:lnTo>
                                <a:lnTo>
                                  <a:pt x="285" y="140"/>
                                </a:lnTo>
                                <a:lnTo>
                                  <a:pt x="295" y="120"/>
                                </a:lnTo>
                                <a:lnTo>
                                  <a:pt x="300" y="100"/>
                                </a:lnTo>
                                <a:lnTo>
                                  <a:pt x="300" y="80"/>
                                </a:lnTo>
                                <a:lnTo>
                                  <a:pt x="290" y="60"/>
                                </a:lnTo>
                                <a:lnTo>
                                  <a:pt x="275" y="45"/>
                                </a:lnTo>
                                <a:lnTo>
                                  <a:pt x="255" y="30"/>
                                </a:lnTo>
                                <a:lnTo>
                                  <a:pt x="235" y="15"/>
                                </a:lnTo>
                                <a:lnTo>
                                  <a:pt x="210" y="5"/>
                                </a:lnTo>
                                <a:lnTo>
                                  <a:pt x="180" y="0"/>
                                </a:lnTo>
                                <a:lnTo>
                                  <a:pt x="150" y="0"/>
                                </a:lnTo>
                                <a:lnTo>
                                  <a:pt x="120" y="0"/>
                                </a:lnTo>
                                <a:lnTo>
                                  <a:pt x="90" y="5"/>
                                </a:lnTo>
                                <a:lnTo>
                                  <a:pt x="65" y="15"/>
                                </a:lnTo>
                                <a:lnTo>
                                  <a:pt x="45" y="30"/>
                                </a:lnTo>
                                <a:lnTo>
                                  <a:pt x="25" y="45"/>
                                </a:lnTo>
                                <a:lnTo>
                                  <a:pt x="15" y="60"/>
                                </a:lnTo>
                                <a:lnTo>
                                  <a:pt x="5" y="80"/>
                                </a:lnTo>
                                <a:lnTo>
                                  <a:pt x="0" y="100"/>
                                </a:lnTo>
                                <a:lnTo>
                                  <a:pt x="5" y="120"/>
                                </a:lnTo>
                                <a:lnTo>
                                  <a:pt x="10" y="140"/>
                                </a:lnTo>
                                <a:lnTo>
                                  <a:pt x="25" y="155"/>
                                </a:lnTo>
                                <a:lnTo>
                                  <a:pt x="45" y="170"/>
                                </a:lnTo>
                                <a:lnTo>
                                  <a:pt x="65" y="180"/>
                                </a:lnTo>
                                <a:lnTo>
                                  <a:pt x="90" y="190"/>
                                </a:lnTo>
                                <a:lnTo>
                                  <a:pt x="120" y="195"/>
                                </a:lnTo>
                                <a:lnTo>
                                  <a:pt x="150" y="1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" name="Freeform 294"/>
                        <wps:cNvSpPr>
                          <a:spLocks/>
                        </wps:cNvSpPr>
                        <wps:spPr bwMode="auto">
                          <a:xfrm>
                            <a:off x="854" y="400"/>
                            <a:ext cx="210" cy="165"/>
                          </a:xfrm>
                          <a:custGeom>
                            <a:avLst/>
                            <a:gdLst>
                              <a:gd name="T0" fmla="*/ 105 w 210"/>
                              <a:gd name="T1" fmla="*/ 165 h 165"/>
                              <a:gd name="T2" fmla="*/ 105 w 210"/>
                              <a:gd name="T3" fmla="*/ 165 h 165"/>
                              <a:gd name="T4" fmla="*/ 125 w 210"/>
                              <a:gd name="T5" fmla="*/ 160 h 165"/>
                              <a:gd name="T6" fmla="*/ 145 w 210"/>
                              <a:gd name="T7" fmla="*/ 155 h 165"/>
                              <a:gd name="T8" fmla="*/ 165 w 210"/>
                              <a:gd name="T9" fmla="*/ 145 h 165"/>
                              <a:gd name="T10" fmla="*/ 180 w 210"/>
                              <a:gd name="T11" fmla="*/ 135 h 165"/>
                              <a:gd name="T12" fmla="*/ 190 w 210"/>
                              <a:gd name="T13" fmla="*/ 120 h 165"/>
                              <a:gd name="T14" fmla="*/ 200 w 210"/>
                              <a:gd name="T15" fmla="*/ 100 h 165"/>
                              <a:gd name="T16" fmla="*/ 205 w 210"/>
                              <a:gd name="T17" fmla="*/ 85 h 165"/>
                              <a:gd name="T18" fmla="*/ 210 w 210"/>
                              <a:gd name="T19" fmla="*/ 70 h 165"/>
                              <a:gd name="T20" fmla="*/ 210 w 210"/>
                              <a:gd name="T21" fmla="*/ 70 h 165"/>
                              <a:gd name="T22" fmla="*/ 210 w 210"/>
                              <a:gd name="T23" fmla="*/ 55 h 165"/>
                              <a:gd name="T24" fmla="*/ 205 w 210"/>
                              <a:gd name="T25" fmla="*/ 45 h 165"/>
                              <a:gd name="T26" fmla="*/ 195 w 210"/>
                              <a:gd name="T27" fmla="*/ 30 h 165"/>
                              <a:gd name="T28" fmla="*/ 180 w 210"/>
                              <a:gd name="T29" fmla="*/ 20 h 165"/>
                              <a:gd name="T30" fmla="*/ 145 w 210"/>
                              <a:gd name="T31" fmla="*/ 5 h 165"/>
                              <a:gd name="T32" fmla="*/ 105 w 210"/>
                              <a:gd name="T33" fmla="*/ 0 h 165"/>
                              <a:gd name="T34" fmla="*/ 105 w 210"/>
                              <a:gd name="T35" fmla="*/ 0 h 165"/>
                              <a:gd name="T36" fmla="*/ 65 w 210"/>
                              <a:gd name="T37" fmla="*/ 5 h 165"/>
                              <a:gd name="T38" fmla="*/ 30 w 210"/>
                              <a:gd name="T39" fmla="*/ 20 h 165"/>
                              <a:gd name="T40" fmla="*/ 20 w 210"/>
                              <a:gd name="T41" fmla="*/ 30 h 165"/>
                              <a:gd name="T42" fmla="*/ 10 w 210"/>
                              <a:gd name="T43" fmla="*/ 45 h 165"/>
                              <a:gd name="T44" fmla="*/ 5 w 210"/>
                              <a:gd name="T45" fmla="*/ 55 h 165"/>
                              <a:gd name="T46" fmla="*/ 0 w 210"/>
                              <a:gd name="T47" fmla="*/ 70 h 165"/>
                              <a:gd name="T48" fmla="*/ 0 w 210"/>
                              <a:gd name="T49" fmla="*/ 70 h 165"/>
                              <a:gd name="T50" fmla="*/ 0 w 210"/>
                              <a:gd name="T51" fmla="*/ 85 h 165"/>
                              <a:gd name="T52" fmla="*/ 10 w 210"/>
                              <a:gd name="T53" fmla="*/ 100 h 165"/>
                              <a:gd name="T54" fmla="*/ 20 w 210"/>
                              <a:gd name="T55" fmla="*/ 120 h 165"/>
                              <a:gd name="T56" fmla="*/ 30 w 210"/>
                              <a:gd name="T57" fmla="*/ 135 h 165"/>
                              <a:gd name="T58" fmla="*/ 45 w 210"/>
                              <a:gd name="T59" fmla="*/ 145 h 165"/>
                              <a:gd name="T60" fmla="*/ 65 w 210"/>
                              <a:gd name="T61" fmla="*/ 155 h 165"/>
                              <a:gd name="T62" fmla="*/ 85 w 210"/>
                              <a:gd name="T63" fmla="*/ 160 h 165"/>
                              <a:gd name="T64" fmla="*/ 105 w 210"/>
                              <a:gd name="T65" fmla="*/ 165 h 165"/>
                              <a:gd name="T66" fmla="*/ 105 w 210"/>
                              <a:gd name="T67" fmla="*/ 165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10" h="165">
                                <a:moveTo>
                                  <a:pt x="105" y="165"/>
                                </a:moveTo>
                                <a:lnTo>
                                  <a:pt x="105" y="165"/>
                                </a:lnTo>
                                <a:lnTo>
                                  <a:pt x="125" y="160"/>
                                </a:lnTo>
                                <a:lnTo>
                                  <a:pt x="145" y="155"/>
                                </a:lnTo>
                                <a:lnTo>
                                  <a:pt x="165" y="145"/>
                                </a:lnTo>
                                <a:lnTo>
                                  <a:pt x="180" y="135"/>
                                </a:lnTo>
                                <a:lnTo>
                                  <a:pt x="190" y="120"/>
                                </a:lnTo>
                                <a:lnTo>
                                  <a:pt x="200" y="100"/>
                                </a:lnTo>
                                <a:lnTo>
                                  <a:pt x="205" y="85"/>
                                </a:lnTo>
                                <a:lnTo>
                                  <a:pt x="210" y="70"/>
                                </a:lnTo>
                                <a:lnTo>
                                  <a:pt x="210" y="55"/>
                                </a:lnTo>
                                <a:lnTo>
                                  <a:pt x="205" y="45"/>
                                </a:lnTo>
                                <a:lnTo>
                                  <a:pt x="195" y="30"/>
                                </a:lnTo>
                                <a:lnTo>
                                  <a:pt x="180" y="20"/>
                                </a:lnTo>
                                <a:lnTo>
                                  <a:pt x="145" y="5"/>
                                </a:lnTo>
                                <a:lnTo>
                                  <a:pt x="105" y="0"/>
                                </a:lnTo>
                                <a:lnTo>
                                  <a:pt x="65" y="5"/>
                                </a:lnTo>
                                <a:lnTo>
                                  <a:pt x="30" y="20"/>
                                </a:lnTo>
                                <a:lnTo>
                                  <a:pt x="20" y="30"/>
                                </a:lnTo>
                                <a:lnTo>
                                  <a:pt x="10" y="45"/>
                                </a:lnTo>
                                <a:lnTo>
                                  <a:pt x="5" y="55"/>
                                </a:lnTo>
                                <a:lnTo>
                                  <a:pt x="0" y="70"/>
                                </a:lnTo>
                                <a:lnTo>
                                  <a:pt x="0" y="85"/>
                                </a:lnTo>
                                <a:lnTo>
                                  <a:pt x="10" y="100"/>
                                </a:lnTo>
                                <a:lnTo>
                                  <a:pt x="20" y="120"/>
                                </a:lnTo>
                                <a:lnTo>
                                  <a:pt x="30" y="135"/>
                                </a:lnTo>
                                <a:lnTo>
                                  <a:pt x="45" y="145"/>
                                </a:lnTo>
                                <a:lnTo>
                                  <a:pt x="65" y="155"/>
                                </a:lnTo>
                                <a:lnTo>
                                  <a:pt x="85" y="160"/>
                                </a:lnTo>
                                <a:lnTo>
                                  <a:pt x="105" y="1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" name="Freeform 295"/>
                        <wps:cNvSpPr>
                          <a:spLocks/>
                        </wps:cNvSpPr>
                        <wps:spPr bwMode="auto">
                          <a:xfrm>
                            <a:off x="884" y="420"/>
                            <a:ext cx="150" cy="145"/>
                          </a:xfrm>
                          <a:custGeom>
                            <a:avLst/>
                            <a:gdLst>
                              <a:gd name="T0" fmla="*/ 75 w 150"/>
                              <a:gd name="T1" fmla="*/ 145 h 145"/>
                              <a:gd name="T2" fmla="*/ 75 w 150"/>
                              <a:gd name="T3" fmla="*/ 145 h 145"/>
                              <a:gd name="T4" fmla="*/ 90 w 150"/>
                              <a:gd name="T5" fmla="*/ 140 h 145"/>
                              <a:gd name="T6" fmla="*/ 105 w 150"/>
                              <a:gd name="T7" fmla="*/ 135 h 145"/>
                              <a:gd name="T8" fmla="*/ 115 w 150"/>
                              <a:gd name="T9" fmla="*/ 120 h 145"/>
                              <a:gd name="T10" fmla="*/ 125 w 150"/>
                              <a:gd name="T11" fmla="*/ 110 h 145"/>
                              <a:gd name="T12" fmla="*/ 140 w 150"/>
                              <a:gd name="T13" fmla="*/ 75 h 145"/>
                              <a:gd name="T14" fmla="*/ 150 w 150"/>
                              <a:gd name="T15" fmla="*/ 50 h 145"/>
                              <a:gd name="T16" fmla="*/ 150 w 150"/>
                              <a:gd name="T17" fmla="*/ 50 h 145"/>
                              <a:gd name="T18" fmla="*/ 145 w 150"/>
                              <a:gd name="T19" fmla="*/ 40 h 145"/>
                              <a:gd name="T20" fmla="*/ 145 w 150"/>
                              <a:gd name="T21" fmla="*/ 30 h 145"/>
                              <a:gd name="T22" fmla="*/ 130 w 150"/>
                              <a:gd name="T23" fmla="*/ 15 h 145"/>
                              <a:gd name="T24" fmla="*/ 105 w 150"/>
                              <a:gd name="T25" fmla="*/ 5 h 145"/>
                              <a:gd name="T26" fmla="*/ 75 w 150"/>
                              <a:gd name="T27" fmla="*/ 0 h 145"/>
                              <a:gd name="T28" fmla="*/ 75 w 150"/>
                              <a:gd name="T29" fmla="*/ 0 h 145"/>
                              <a:gd name="T30" fmla="*/ 45 w 150"/>
                              <a:gd name="T31" fmla="*/ 5 h 145"/>
                              <a:gd name="T32" fmla="*/ 25 w 150"/>
                              <a:gd name="T33" fmla="*/ 15 h 145"/>
                              <a:gd name="T34" fmla="*/ 10 w 150"/>
                              <a:gd name="T35" fmla="*/ 30 h 145"/>
                              <a:gd name="T36" fmla="*/ 0 w 150"/>
                              <a:gd name="T37" fmla="*/ 50 h 145"/>
                              <a:gd name="T38" fmla="*/ 0 w 150"/>
                              <a:gd name="T39" fmla="*/ 50 h 145"/>
                              <a:gd name="T40" fmla="*/ 5 w 150"/>
                              <a:gd name="T41" fmla="*/ 75 h 145"/>
                              <a:gd name="T42" fmla="*/ 20 w 150"/>
                              <a:gd name="T43" fmla="*/ 105 h 145"/>
                              <a:gd name="T44" fmla="*/ 30 w 150"/>
                              <a:gd name="T45" fmla="*/ 120 h 145"/>
                              <a:gd name="T46" fmla="*/ 45 w 150"/>
                              <a:gd name="T47" fmla="*/ 135 h 145"/>
                              <a:gd name="T48" fmla="*/ 60 w 150"/>
                              <a:gd name="T49" fmla="*/ 140 h 145"/>
                              <a:gd name="T50" fmla="*/ 75 w 150"/>
                              <a:gd name="T51" fmla="*/ 145 h 145"/>
                              <a:gd name="T52" fmla="*/ 75 w 150"/>
                              <a:gd name="T53" fmla="*/ 14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0" h="145">
                                <a:moveTo>
                                  <a:pt x="75" y="145"/>
                                </a:moveTo>
                                <a:lnTo>
                                  <a:pt x="75" y="145"/>
                                </a:lnTo>
                                <a:lnTo>
                                  <a:pt x="90" y="140"/>
                                </a:lnTo>
                                <a:lnTo>
                                  <a:pt x="105" y="135"/>
                                </a:lnTo>
                                <a:lnTo>
                                  <a:pt x="115" y="120"/>
                                </a:lnTo>
                                <a:lnTo>
                                  <a:pt x="125" y="110"/>
                                </a:lnTo>
                                <a:lnTo>
                                  <a:pt x="140" y="75"/>
                                </a:lnTo>
                                <a:lnTo>
                                  <a:pt x="150" y="50"/>
                                </a:lnTo>
                                <a:lnTo>
                                  <a:pt x="145" y="40"/>
                                </a:lnTo>
                                <a:lnTo>
                                  <a:pt x="145" y="30"/>
                                </a:lnTo>
                                <a:lnTo>
                                  <a:pt x="130" y="15"/>
                                </a:lnTo>
                                <a:lnTo>
                                  <a:pt x="105" y="5"/>
                                </a:lnTo>
                                <a:lnTo>
                                  <a:pt x="75" y="0"/>
                                </a:lnTo>
                                <a:lnTo>
                                  <a:pt x="45" y="5"/>
                                </a:lnTo>
                                <a:lnTo>
                                  <a:pt x="25" y="15"/>
                                </a:lnTo>
                                <a:lnTo>
                                  <a:pt x="10" y="30"/>
                                </a:lnTo>
                                <a:lnTo>
                                  <a:pt x="0" y="50"/>
                                </a:lnTo>
                                <a:lnTo>
                                  <a:pt x="5" y="75"/>
                                </a:lnTo>
                                <a:lnTo>
                                  <a:pt x="20" y="105"/>
                                </a:lnTo>
                                <a:lnTo>
                                  <a:pt x="30" y="120"/>
                                </a:lnTo>
                                <a:lnTo>
                                  <a:pt x="45" y="135"/>
                                </a:lnTo>
                                <a:lnTo>
                                  <a:pt x="60" y="140"/>
                                </a:lnTo>
                                <a:lnTo>
                                  <a:pt x="75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" name="Freeform 296"/>
                        <wps:cNvSpPr>
                          <a:spLocks/>
                        </wps:cNvSpPr>
                        <wps:spPr bwMode="auto">
                          <a:xfrm>
                            <a:off x="699" y="565"/>
                            <a:ext cx="515" cy="20"/>
                          </a:xfrm>
                          <a:custGeom>
                            <a:avLst/>
                            <a:gdLst>
                              <a:gd name="T0" fmla="*/ 0 w 515"/>
                              <a:gd name="T1" fmla="*/ 0 h 20"/>
                              <a:gd name="T2" fmla="*/ 0 w 515"/>
                              <a:gd name="T3" fmla="*/ 0 h 20"/>
                              <a:gd name="T4" fmla="*/ 25 w 515"/>
                              <a:gd name="T5" fmla="*/ 10 h 20"/>
                              <a:gd name="T6" fmla="*/ 70 w 515"/>
                              <a:gd name="T7" fmla="*/ 20 h 20"/>
                              <a:gd name="T8" fmla="*/ 105 w 515"/>
                              <a:gd name="T9" fmla="*/ 20 h 20"/>
                              <a:gd name="T10" fmla="*/ 150 w 515"/>
                              <a:gd name="T11" fmla="*/ 20 h 20"/>
                              <a:gd name="T12" fmla="*/ 200 w 515"/>
                              <a:gd name="T13" fmla="*/ 10 h 20"/>
                              <a:gd name="T14" fmla="*/ 260 w 515"/>
                              <a:gd name="T15" fmla="*/ 0 h 20"/>
                              <a:gd name="T16" fmla="*/ 260 w 515"/>
                              <a:gd name="T17" fmla="*/ 0 h 20"/>
                              <a:gd name="T18" fmla="*/ 260 w 515"/>
                              <a:gd name="T19" fmla="*/ 0 h 20"/>
                              <a:gd name="T20" fmla="*/ 320 w 515"/>
                              <a:gd name="T21" fmla="*/ 10 h 20"/>
                              <a:gd name="T22" fmla="*/ 370 w 515"/>
                              <a:gd name="T23" fmla="*/ 15 h 20"/>
                              <a:gd name="T24" fmla="*/ 410 w 515"/>
                              <a:gd name="T25" fmla="*/ 20 h 20"/>
                              <a:gd name="T26" fmla="*/ 445 w 515"/>
                              <a:gd name="T27" fmla="*/ 20 h 20"/>
                              <a:gd name="T28" fmla="*/ 490 w 515"/>
                              <a:gd name="T29" fmla="*/ 10 h 20"/>
                              <a:gd name="T30" fmla="*/ 515 w 515"/>
                              <a:gd name="T31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15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10"/>
                                </a:lnTo>
                                <a:lnTo>
                                  <a:pt x="70" y="20"/>
                                </a:lnTo>
                                <a:lnTo>
                                  <a:pt x="105" y="20"/>
                                </a:lnTo>
                                <a:lnTo>
                                  <a:pt x="150" y="20"/>
                                </a:lnTo>
                                <a:lnTo>
                                  <a:pt x="200" y="10"/>
                                </a:lnTo>
                                <a:lnTo>
                                  <a:pt x="260" y="0"/>
                                </a:lnTo>
                                <a:lnTo>
                                  <a:pt x="320" y="10"/>
                                </a:lnTo>
                                <a:lnTo>
                                  <a:pt x="370" y="15"/>
                                </a:lnTo>
                                <a:lnTo>
                                  <a:pt x="410" y="20"/>
                                </a:lnTo>
                                <a:lnTo>
                                  <a:pt x="445" y="20"/>
                                </a:lnTo>
                                <a:lnTo>
                                  <a:pt x="490" y="10"/>
                                </a:lnTo>
                                <a:lnTo>
                                  <a:pt x="515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" name="Freeform 297"/>
                        <wps:cNvSpPr>
                          <a:spLocks/>
                        </wps:cNvSpPr>
                        <wps:spPr bwMode="auto">
                          <a:xfrm>
                            <a:off x="699" y="565"/>
                            <a:ext cx="515" cy="45"/>
                          </a:xfrm>
                          <a:custGeom>
                            <a:avLst/>
                            <a:gdLst>
                              <a:gd name="T0" fmla="*/ 0 w 515"/>
                              <a:gd name="T1" fmla="*/ 0 h 45"/>
                              <a:gd name="T2" fmla="*/ 0 w 515"/>
                              <a:gd name="T3" fmla="*/ 0 h 45"/>
                              <a:gd name="T4" fmla="*/ 45 w 515"/>
                              <a:gd name="T5" fmla="*/ 15 h 45"/>
                              <a:gd name="T6" fmla="*/ 90 w 515"/>
                              <a:gd name="T7" fmla="*/ 25 h 45"/>
                              <a:gd name="T8" fmla="*/ 155 w 515"/>
                              <a:gd name="T9" fmla="*/ 35 h 45"/>
                              <a:gd name="T10" fmla="*/ 230 w 515"/>
                              <a:gd name="T11" fmla="*/ 45 h 45"/>
                              <a:gd name="T12" fmla="*/ 320 w 515"/>
                              <a:gd name="T13" fmla="*/ 40 h 45"/>
                              <a:gd name="T14" fmla="*/ 365 w 515"/>
                              <a:gd name="T15" fmla="*/ 35 h 45"/>
                              <a:gd name="T16" fmla="*/ 415 w 515"/>
                              <a:gd name="T17" fmla="*/ 30 h 45"/>
                              <a:gd name="T18" fmla="*/ 465 w 515"/>
                              <a:gd name="T19" fmla="*/ 15 h 45"/>
                              <a:gd name="T20" fmla="*/ 515 w 515"/>
                              <a:gd name="T21" fmla="*/ 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15" h="4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5" y="15"/>
                                </a:lnTo>
                                <a:lnTo>
                                  <a:pt x="90" y="25"/>
                                </a:lnTo>
                                <a:lnTo>
                                  <a:pt x="155" y="35"/>
                                </a:lnTo>
                                <a:lnTo>
                                  <a:pt x="230" y="45"/>
                                </a:lnTo>
                                <a:lnTo>
                                  <a:pt x="320" y="40"/>
                                </a:lnTo>
                                <a:lnTo>
                                  <a:pt x="365" y="35"/>
                                </a:lnTo>
                                <a:lnTo>
                                  <a:pt x="415" y="30"/>
                                </a:lnTo>
                                <a:lnTo>
                                  <a:pt x="465" y="15"/>
                                </a:lnTo>
                                <a:lnTo>
                                  <a:pt x="515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" name="Line 298"/>
                        <wps:cNvCnPr/>
                        <wps:spPr bwMode="auto">
                          <a:xfrm>
                            <a:off x="699" y="660"/>
                            <a:ext cx="520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2" name="Line 299"/>
                        <wps:cNvCnPr/>
                        <wps:spPr bwMode="auto">
                          <a:xfrm>
                            <a:off x="699" y="690"/>
                            <a:ext cx="520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3" name="Freeform 300"/>
                        <wps:cNvSpPr>
                          <a:spLocks/>
                        </wps:cNvSpPr>
                        <wps:spPr bwMode="auto">
                          <a:xfrm>
                            <a:off x="1688" y="315"/>
                            <a:ext cx="50" cy="250"/>
                          </a:xfrm>
                          <a:custGeom>
                            <a:avLst/>
                            <a:gdLst>
                              <a:gd name="T0" fmla="*/ 40 w 50"/>
                              <a:gd name="T1" fmla="*/ 250 h 250"/>
                              <a:gd name="T2" fmla="*/ 40 w 50"/>
                              <a:gd name="T3" fmla="*/ 250 h 250"/>
                              <a:gd name="T4" fmla="*/ 30 w 50"/>
                              <a:gd name="T5" fmla="*/ 240 h 250"/>
                              <a:gd name="T6" fmla="*/ 20 w 50"/>
                              <a:gd name="T7" fmla="*/ 225 h 250"/>
                              <a:gd name="T8" fmla="*/ 5 w 50"/>
                              <a:gd name="T9" fmla="*/ 200 h 250"/>
                              <a:gd name="T10" fmla="*/ 5 w 50"/>
                              <a:gd name="T11" fmla="*/ 170 h 250"/>
                              <a:gd name="T12" fmla="*/ 10 w 50"/>
                              <a:gd name="T13" fmla="*/ 140 h 250"/>
                              <a:gd name="T14" fmla="*/ 15 w 50"/>
                              <a:gd name="T15" fmla="*/ 115 h 250"/>
                              <a:gd name="T16" fmla="*/ 30 w 50"/>
                              <a:gd name="T17" fmla="*/ 95 h 250"/>
                              <a:gd name="T18" fmla="*/ 50 w 50"/>
                              <a:gd name="T19" fmla="*/ 65 h 250"/>
                              <a:gd name="T20" fmla="*/ 50 w 50"/>
                              <a:gd name="T21" fmla="*/ 65 h 250"/>
                              <a:gd name="T22" fmla="*/ 50 w 50"/>
                              <a:gd name="T23" fmla="*/ 60 h 250"/>
                              <a:gd name="T24" fmla="*/ 50 w 50"/>
                              <a:gd name="T25" fmla="*/ 50 h 250"/>
                              <a:gd name="T26" fmla="*/ 30 w 50"/>
                              <a:gd name="T27" fmla="*/ 35 h 250"/>
                              <a:gd name="T28" fmla="*/ 0 w 50"/>
                              <a:gd name="T29" fmla="*/ 15 h 250"/>
                              <a:gd name="T30" fmla="*/ 50 w 50"/>
                              <a:gd name="T31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40" y="250"/>
                                </a:moveTo>
                                <a:lnTo>
                                  <a:pt x="40" y="250"/>
                                </a:lnTo>
                                <a:lnTo>
                                  <a:pt x="30" y="240"/>
                                </a:lnTo>
                                <a:lnTo>
                                  <a:pt x="20" y="225"/>
                                </a:lnTo>
                                <a:lnTo>
                                  <a:pt x="5" y="200"/>
                                </a:lnTo>
                                <a:lnTo>
                                  <a:pt x="5" y="170"/>
                                </a:lnTo>
                                <a:lnTo>
                                  <a:pt x="10" y="140"/>
                                </a:lnTo>
                                <a:lnTo>
                                  <a:pt x="15" y="115"/>
                                </a:lnTo>
                                <a:lnTo>
                                  <a:pt x="30" y="95"/>
                                </a:lnTo>
                                <a:lnTo>
                                  <a:pt x="50" y="65"/>
                                </a:lnTo>
                                <a:lnTo>
                                  <a:pt x="50" y="60"/>
                                </a:lnTo>
                                <a:lnTo>
                                  <a:pt x="50" y="50"/>
                                </a:lnTo>
                                <a:lnTo>
                                  <a:pt x="30" y="35"/>
                                </a:lnTo>
                                <a:lnTo>
                                  <a:pt x="0" y="15"/>
                                </a:lnTo>
                                <a:lnTo>
                                  <a:pt x="5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" name="Freeform 301"/>
                        <wps:cNvSpPr>
                          <a:spLocks/>
                        </wps:cNvSpPr>
                        <wps:spPr bwMode="auto">
                          <a:xfrm>
                            <a:off x="1219" y="315"/>
                            <a:ext cx="49" cy="250"/>
                          </a:xfrm>
                          <a:custGeom>
                            <a:avLst/>
                            <a:gdLst>
                              <a:gd name="T0" fmla="*/ 0 w 49"/>
                              <a:gd name="T1" fmla="*/ 250 h 250"/>
                              <a:gd name="T2" fmla="*/ 0 w 49"/>
                              <a:gd name="T3" fmla="*/ 250 h 250"/>
                              <a:gd name="T4" fmla="*/ 25 w 49"/>
                              <a:gd name="T5" fmla="*/ 225 h 250"/>
                              <a:gd name="T6" fmla="*/ 35 w 49"/>
                              <a:gd name="T7" fmla="*/ 200 h 250"/>
                              <a:gd name="T8" fmla="*/ 40 w 49"/>
                              <a:gd name="T9" fmla="*/ 170 h 250"/>
                              <a:gd name="T10" fmla="*/ 40 w 49"/>
                              <a:gd name="T11" fmla="*/ 140 h 250"/>
                              <a:gd name="T12" fmla="*/ 30 w 49"/>
                              <a:gd name="T13" fmla="*/ 115 h 250"/>
                              <a:gd name="T14" fmla="*/ 20 w 49"/>
                              <a:gd name="T15" fmla="*/ 95 h 250"/>
                              <a:gd name="T16" fmla="*/ 0 w 49"/>
                              <a:gd name="T17" fmla="*/ 65 h 250"/>
                              <a:gd name="T18" fmla="*/ 0 w 49"/>
                              <a:gd name="T19" fmla="*/ 65 h 250"/>
                              <a:gd name="T20" fmla="*/ 0 w 49"/>
                              <a:gd name="T21" fmla="*/ 60 h 250"/>
                              <a:gd name="T22" fmla="*/ 0 w 49"/>
                              <a:gd name="T23" fmla="*/ 55 h 250"/>
                              <a:gd name="T24" fmla="*/ 20 w 49"/>
                              <a:gd name="T25" fmla="*/ 35 h 250"/>
                              <a:gd name="T26" fmla="*/ 49 w 49"/>
                              <a:gd name="T27" fmla="*/ 15 h 250"/>
                              <a:gd name="T28" fmla="*/ 0 w 49"/>
                              <a:gd name="T29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49" h="250">
                                <a:moveTo>
                                  <a:pt x="0" y="250"/>
                                </a:moveTo>
                                <a:lnTo>
                                  <a:pt x="0" y="250"/>
                                </a:lnTo>
                                <a:lnTo>
                                  <a:pt x="25" y="225"/>
                                </a:lnTo>
                                <a:lnTo>
                                  <a:pt x="35" y="200"/>
                                </a:lnTo>
                                <a:lnTo>
                                  <a:pt x="40" y="170"/>
                                </a:lnTo>
                                <a:lnTo>
                                  <a:pt x="40" y="140"/>
                                </a:lnTo>
                                <a:lnTo>
                                  <a:pt x="30" y="115"/>
                                </a:lnTo>
                                <a:lnTo>
                                  <a:pt x="20" y="95"/>
                                </a:lnTo>
                                <a:lnTo>
                                  <a:pt x="0" y="65"/>
                                </a:lnTo>
                                <a:lnTo>
                                  <a:pt x="0" y="60"/>
                                </a:lnTo>
                                <a:lnTo>
                                  <a:pt x="0" y="55"/>
                                </a:lnTo>
                                <a:lnTo>
                                  <a:pt x="20" y="35"/>
                                </a:lnTo>
                                <a:lnTo>
                                  <a:pt x="49" y="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" name="Freeform 302"/>
                        <wps:cNvSpPr>
                          <a:spLocks/>
                        </wps:cNvSpPr>
                        <wps:spPr bwMode="auto">
                          <a:xfrm>
                            <a:off x="1259" y="320"/>
                            <a:ext cx="434" cy="245"/>
                          </a:xfrm>
                          <a:custGeom>
                            <a:avLst/>
                            <a:gdLst>
                              <a:gd name="T0" fmla="*/ 219 w 434"/>
                              <a:gd name="T1" fmla="*/ 245 h 245"/>
                              <a:gd name="T2" fmla="*/ 219 w 434"/>
                              <a:gd name="T3" fmla="*/ 245 h 245"/>
                              <a:gd name="T4" fmla="*/ 304 w 434"/>
                              <a:gd name="T5" fmla="*/ 240 h 245"/>
                              <a:gd name="T6" fmla="*/ 339 w 434"/>
                              <a:gd name="T7" fmla="*/ 235 h 245"/>
                              <a:gd name="T8" fmla="*/ 369 w 434"/>
                              <a:gd name="T9" fmla="*/ 230 h 245"/>
                              <a:gd name="T10" fmla="*/ 399 w 434"/>
                              <a:gd name="T11" fmla="*/ 215 h 245"/>
                              <a:gd name="T12" fmla="*/ 419 w 434"/>
                              <a:gd name="T13" fmla="*/ 200 h 245"/>
                              <a:gd name="T14" fmla="*/ 429 w 434"/>
                              <a:gd name="T15" fmla="*/ 180 h 245"/>
                              <a:gd name="T16" fmla="*/ 434 w 434"/>
                              <a:gd name="T17" fmla="*/ 150 h 245"/>
                              <a:gd name="T18" fmla="*/ 434 w 434"/>
                              <a:gd name="T19" fmla="*/ 150 h 245"/>
                              <a:gd name="T20" fmla="*/ 434 w 434"/>
                              <a:gd name="T21" fmla="*/ 120 h 245"/>
                              <a:gd name="T22" fmla="*/ 419 w 434"/>
                              <a:gd name="T23" fmla="*/ 95 h 245"/>
                              <a:gd name="T24" fmla="*/ 399 w 434"/>
                              <a:gd name="T25" fmla="*/ 70 h 245"/>
                              <a:gd name="T26" fmla="*/ 374 w 434"/>
                              <a:gd name="T27" fmla="*/ 45 h 245"/>
                              <a:gd name="T28" fmla="*/ 339 w 434"/>
                              <a:gd name="T29" fmla="*/ 25 h 245"/>
                              <a:gd name="T30" fmla="*/ 304 w 434"/>
                              <a:gd name="T31" fmla="*/ 15 h 245"/>
                              <a:gd name="T32" fmla="*/ 264 w 434"/>
                              <a:gd name="T33" fmla="*/ 5 h 245"/>
                              <a:gd name="T34" fmla="*/ 219 w 434"/>
                              <a:gd name="T35" fmla="*/ 0 h 245"/>
                              <a:gd name="T36" fmla="*/ 219 w 434"/>
                              <a:gd name="T37" fmla="*/ 0 h 245"/>
                              <a:gd name="T38" fmla="*/ 174 w 434"/>
                              <a:gd name="T39" fmla="*/ 5 h 245"/>
                              <a:gd name="T40" fmla="*/ 134 w 434"/>
                              <a:gd name="T41" fmla="*/ 15 h 245"/>
                              <a:gd name="T42" fmla="*/ 99 w 434"/>
                              <a:gd name="T43" fmla="*/ 25 h 245"/>
                              <a:gd name="T44" fmla="*/ 64 w 434"/>
                              <a:gd name="T45" fmla="*/ 45 h 245"/>
                              <a:gd name="T46" fmla="*/ 39 w 434"/>
                              <a:gd name="T47" fmla="*/ 70 h 245"/>
                              <a:gd name="T48" fmla="*/ 19 w 434"/>
                              <a:gd name="T49" fmla="*/ 95 h 245"/>
                              <a:gd name="T50" fmla="*/ 4 w 434"/>
                              <a:gd name="T51" fmla="*/ 120 h 245"/>
                              <a:gd name="T52" fmla="*/ 0 w 434"/>
                              <a:gd name="T53" fmla="*/ 150 h 245"/>
                              <a:gd name="T54" fmla="*/ 0 w 434"/>
                              <a:gd name="T55" fmla="*/ 150 h 245"/>
                              <a:gd name="T56" fmla="*/ 4 w 434"/>
                              <a:gd name="T57" fmla="*/ 180 h 245"/>
                              <a:gd name="T58" fmla="*/ 14 w 434"/>
                              <a:gd name="T59" fmla="*/ 200 h 245"/>
                              <a:gd name="T60" fmla="*/ 34 w 434"/>
                              <a:gd name="T61" fmla="*/ 215 h 245"/>
                              <a:gd name="T62" fmla="*/ 64 w 434"/>
                              <a:gd name="T63" fmla="*/ 230 h 245"/>
                              <a:gd name="T64" fmla="*/ 94 w 434"/>
                              <a:gd name="T65" fmla="*/ 235 h 245"/>
                              <a:gd name="T66" fmla="*/ 134 w 434"/>
                              <a:gd name="T67" fmla="*/ 240 h 245"/>
                              <a:gd name="T68" fmla="*/ 219 w 434"/>
                              <a:gd name="T69" fmla="*/ 245 h 245"/>
                              <a:gd name="T70" fmla="*/ 219 w 434"/>
                              <a:gd name="T71" fmla="*/ 245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4" h="245">
                                <a:moveTo>
                                  <a:pt x="219" y="245"/>
                                </a:moveTo>
                                <a:lnTo>
                                  <a:pt x="219" y="245"/>
                                </a:lnTo>
                                <a:lnTo>
                                  <a:pt x="304" y="240"/>
                                </a:lnTo>
                                <a:lnTo>
                                  <a:pt x="339" y="235"/>
                                </a:lnTo>
                                <a:lnTo>
                                  <a:pt x="369" y="230"/>
                                </a:lnTo>
                                <a:lnTo>
                                  <a:pt x="399" y="215"/>
                                </a:lnTo>
                                <a:lnTo>
                                  <a:pt x="419" y="200"/>
                                </a:lnTo>
                                <a:lnTo>
                                  <a:pt x="429" y="180"/>
                                </a:lnTo>
                                <a:lnTo>
                                  <a:pt x="434" y="150"/>
                                </a:lnTo>
                                <a:lnTo>
                                  <a:pt x="434" y="120"/>
                                </a:lnTo>
                                <a:lnTo>
                                  <a:pt x="419" y="95"/>
                                </a:lnTo>
                                <a:lnTo>
                                  <a:pt x="399" y="70"/>
                                </a:lnTo>
                                <a:lnTo>
                                  <a:pt x="374" y="45"/>
                                </a:lnTo>
                                <a:lnTo>
                                  <a:pt x="339" y="25"/>
                                </a:lnTo>
                                <a:lnTo>
                                  <a:pt x="304" y="15"/>
                                </a:lnTo>
                                <a:lnTo>
                                  <a:pt x="264" y="5"/>
                                </a:lnTo>
                                <a:lnTo>
                                  <a:pt x="219" y="0"/>
                                </a:lnTo>
                                <a:lnTo>
                                  <a:pt x="174" y="5"/>
                                </a:lnTo>
                                <a:lnTo>
                                  <a:pt x="134" y="15"/>
                                </a:lnTo>
                                <a:lnTo>
                                  <a:pt x="99" y="25"/>
                                </a:lnTo>
                                <a:lnTo>
                                  <a:pt x="64" y="45"/>
                                </a:lnTo>
                                <a:lnTo>
                                  <a:pt x="39" y="70"/>
                                </a:lnTo>
                                <a:lnTo>
                                  <a:pt x="19" y="95"/>
                                </a:lnTo>
                                <a:lnTo>
                                  <a:pt x="4" y="120"/>
                                </a:lnTo>
                                <a:lnTo>
                                  <a:pt x="0" y="150"/>
                                </a:lnTo>
                                <a:lnTo>
                                  <a:pt x="4" y="180"/>
                                </a:lnTo>
                                <a:lnTo>
                                  <a:pt x="14" y="200"/>
                                </a:lnTo>
                                <a:lnTo>
                                  <a:pt x="34" y="215"/>
                                </a:lnTo>
                                <a:lnTo>
                                  <a:pt x="64" y="230"/>
                                </a:lnTo>
                                <a:lnTo>
                                  <a:pt x="94" y="235"/>
                                </a:lnTo>
                                <a:lnTo>
                                  <a:pt x="134" y="240"/>
                                </a:lnTo>
                                <a:lnTo>
                                  <a:pt x="219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" name="Freeform 303"/>
                        <wps:cNvSpPr>
                          <a:spLocks/>
                        </wps:cNvSpPr>
                        <wps:spPr bwMode="auto">
                          <a:xfrm>
                            <a:off x="1328" y="370"/>
                            <a:ext cx="300" cy="195"/>
                          </a:xfrm>
                          <a:custGeom>
                            <a:avLst/>
                            <a:gdLst>
                              <a:gd name="T0" fmla="*/ 150 w 300"/>
                              <a:gd name="T1" fmla="*/ 195 h 195"/>
                              <a:gd name="T2" fmla="*/ 150 w 300"/>
                              <a:gd name="T3" fmla="*/ 195 h 195"/>
                              <a:gd name="T4" fmla="*/ 180 w 300"/>
                              <a:gd name="T5" fmla="*/ 195 h 195"/>
                              <a:gd name="T6" fmla="*/ 205 w 300"/>
                              <a:gd name="T7" fmla="*/ 190 h 195"/>
                              <a:gd name="T8" fmla="*/ 230 w 300"/>
                              <a:gd name="T9" fmla="*/ 180 h 195"/>
                              <a:gd name="T10" fmla="*/ 255 w 300"/>
                              <a:gd name="T11" fmla="*/ 170 h 195"/>
                              <a:gd name="T12" fmla="*/ 270 w 300"/>
                              <a:gd name="T13" fmla="*/ 155 h 195"/>
                              <a:gd name="T14" fmla="*/ 285 w 300"/>
                              <a:gd name="T15" fmla="*/ 140 h 195"/>
                              <a:gd name="T16" fmla="*/ 295 w 300"/>
                              <a:gd name="T17" fmla="*/ 120 h 195"/>
                              <a:gd name="T18" fmla="*/ 300 w 300"/>
                              <a:gd name="T19" fmla="*/ 100 h 195"/>
                              <a:gd name="T20" fmla="*/ 300 w 300"/>
                              <a:gd name="T21" fmla="*/ 100 h 195"/>
                              <a:gd name="T22" fmla="*/ 295 w 300"/>
                              <a:gd name="T23" fmla="*/ 80 h 195"/>
                              <a:gd name="T24" fmla="*/ 290 w 300"/>
                              <a:gd name="T25" fmla="*/ 60 h 195"/>
                              <a:gd name="T26" fmla="*/ 275 w 300"/>
                              <a:gd name="T27" fmla="*/ 45 h 195"/>
                              <a:gd name="T28" fmla="*/ 255 w 300"/>
                              <a:gd name="T29" fmla="*/ 30 h 195"/>
                              <a:gd name="T30" fmla="*/ 235 w 300"/>
                              <a:gd name="T31" fmla="*/ 15 h 195"/>
                              <a:gd name="T32" fmla="*/ 210 w 300"/>
                              <a:gd name="T33" fmla="*/ 5 h 195"/>
                              <a:gd name="T34" fmla="*/ 180 w 300"/>
                              <a:gd name="T35" fmla="*/ 0 h 195"/>
                              <a:gd name="T36" fmla="*/ 150 w 300"/>
                              <a:gd name="T37" fmla="*/ 0 h 195"/>
                              <a:gd name="T38" fmla="*/ 150 w 300"/>
                              <a:gd name="T39" fmla="*/ 0 h 195"/>
                              <a:gd name="T40" fmla="*/ 120 w 300"/>
                              <a:gd name="T41" fmla="*/ 0 h 195"/>
                              <a:gd name="T42" fmla="*/ 90 w 300"/>
                              <a:gd name="T43" fmla="*/ 5 h 195"/>
                              <a:gd name="T44" fmla="*/ 65 w 300"/>
                              <a:gd name="T45" fmla="*/ 15 h 195"/>
                              <a:gd name="T46" fmla="*/ 45 w 300"/>
                              <a:gd name="T47" fmla="*/ 30 h 195"/>
                              <a:gd name="T48" fmla="*/ 25 w 300"/>
                              <a:gd name="T49" fmla="*/ 45 h 195"/>
                              <a:gd name="T50" fmla="*/ 10 w 300"/>
                              <a:gd name="T51" fmla="*/ 60 h 195"/>
                              <a:gd name="T52" fmla="*/ 5 w 300"/>
                              <a:gd name="T53" fmla="*/ 80 h 195"/>
                              <a:gd name="T54" fmla="*/ 0 w 300"/>
                              <a:gd name="T55" fmla="*/ 100 h 195"/>
                              <a:gd name="T56" fmla="*/ 0 w 300"/>
                              <a:gd name="T57" fmla="*/ 100 h 195"/>
                              <a:gd name="T58" fmla="*/ 0 w 300"/>
                              <a:gd name="T59" fmla="*/ 120 h 195"/>
                              <a:gd name="T60" fmla="*/ 10 w 300"/>
                              <a:gd name="T61" fmla="*/ 140 h 195"/>
                              <a:gd name="T62" fmla="*/ 25 w 300"/>
                              <a:gd name="T63" fmla="*/ 155 h 195"/>
                              <a:gd name="T64" fmla="*/ 45 w 300"/>
                              <a:gd name="T65" fmla="*/ 170 h 195"/>
                              <a:gd name="T66" fmla="*/ 65 w 300"/>
                              <a:gd name="T67" fmla="*/ 180 h 195"/>
                              <a:gd name="T68" fmla="*/ 90 w 300"/>
                              <a:gd name="T69" fmla="*/ 190 h 195"/>
                              <a:gd name="T70" fmla="*/ 120 w 300"/>
                              <a:gd name="T71" fmla="*/ 195 h 195"/>
                              <a:gd name="T72" fmla="*/ 150 w 300"/>
                              <a:gd name="T73" fmla="*/ 195 h 195"/>
                              <a:gd name="T74" fmla="*/ 150 w 300"/>
                              <a:gd name="T75" fmla="*/ 195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300" h="195">
                                <a:moveTo>
                                  <a:pt x="150" y="195"/>
                                </a:moveTo>
                                <a:lnTo>
                                  <a:pt x="150" y="195"/>
                                </a:lnTo>
                                <a:lnTo>
                                  <a:pt x="180" y="195"/>
                                </a:lnTo>
                                <a:lnTo>
                                  <a:pt x="205" y="190"/>
                                </a:lnTo>
                                <a:lnTo>
                                  <a:pt x="230" y="180"/>
                                </a:lnTo>
                                <a:lnTo>
                                  <a:pt x="255" y="170"/>
                                </a:lnTo>
                                <a:lnTo>
                                  <a:pt x="270" y="155"/>
                                </a:lnTo>
                                <a:lnTo>
                                  <a:pt x="285" y="140"/>
                                </a:lnTo>
                                <a:lnTo>
                                  <a:pt x="295" y="120"/>
                                </a:lnTo>
                                <a:lnTo>
                                  <a:pt x="300" y="100"/>
                                </a:lnTo>
                                <a:lnTo>
                                  <a:pt x="295" y="80"/>
                                </a:lnTo>
                                <a:lnTo>
                                  <a:pt x="290" y="60"/>
                                </a:lnTo>
                                <a:lnTo>
                                  <a:pt x="275" y="45"/>
                                </a:lnTo>
                                <a:lnTo>
                                  <a:pt x="255" y="30"/>
                                </a:lnTo>
                                <a:lnTo>
                                  <a:pt x="235" y="15"/>
                                </a:lnTo>
                                <a:lnTo>
                                  <a:pt x="210" y="5"/>
                                </a:lnTo>
                                <a:lnTo>
                                  <a:pt x="180" y="0"/>
                                </a:lnTo>
                                <a:lnTo>
                                  <a:pt x="150" y="0"/>
                                </a:lnTo>
                                <a:lnTo>
                                  <a:pt x="120" y="0"/>
                                </a:lnTo>
                                <a:lnTo>
                                  <a:pt x="90" y="5"/>
                                </a:lnTo>
                                <a:lnTo>
                                  <a:pt x="65" y="15"/>
                                </a:lnTo>
                                <a:lnTo>
                                  <a:pt x="45" y="30"/>
                                </a:lnTo>
                                <a:lnTo>
                                  <a:pt x="25" y="45"/>
                                </a:lnTo>
                                <a:lnTo>
                                  <a:pt x="10" y="60"/>
                                </a:lnTo>
                                <a:lnTo>
                                  <a:pt x="5" y="80"/>
                                </a:lnTo>
                                <a:lnTo>
                                  <a:pt x="0" y="100"/>
                                </a:lnTo>
                                <a:lnTo>
                                  <a:pt x="0" y="120"/>
                                </a:lnTo>
                                <a:lnTo>
                                  <a:pt x="10" y="140"/>
                                </a:lnTo>
                                <a:lnTo>
                                  <a:pt x="25" y="155"/>
                                </a:lnTo>
                                <a:lnTo>
                                  <a:pt x="45" y="170"/>
                                </a:lnTo>
                                <a:lnTo>
                                  <a:pt x="65" y="180"/>
                                </a:lnTo>
                                <a:lnTo>
                                  <a:pt x="90" y="190"/>
                                </a:lnTo>
                                <a:lnTo>
                                  <a:pt x="120" y="195"/>
                                </a:lnTo>
                                <a:lnTo>
                                  <a:pt x="150" y="1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7" name="Freeform 304"/>
                        <wps:cNvSpPr>
                          <a:spLocks/>
                        </wps:cNvSpPr>
                        <wps:spPr bwMode="auto">
                          <a:xfrm>
                            <a:off x="1373" y="400"/>
                            <a:ext cx="210" cy="165"/>
                          </a:xfrm>
                          <a:custGeom>
                            <a:avLst/>
                            <a:gdLst>
                              <a:gd name="T0" fmla="*/ 105 w 210"/>
                              <a:gd name="T1" fmla="*/ 165 h 165"/>
                              <a:gd name="T2" fmla="*/ 105 w 210"/>
                              <a:gd name="T3" fmla="*/ 165 h 165"/>
                              <a:gd name="T4" fmla="*/ 125 w 210"/>
                              <a:gd name="T5" fmla="*/ 160 h 165"/>
                              <a:gd name="T6" fmla="*/ 145 w 210"/>
                              <a:gd name="T7" fmla="*/ 155 h 165"/>
                              <a:gd name="T8" fmla="*/ 160 w 210"/>
                              <a:gd name="T9" fmla="*/ 145 h 165"/>
                              <a:gd name="T10" fmla="*/ 175 w 210"/>
                              <a:gd name="T11" fmla="*/ 135 h 165"/>
                              <a:gd name="T12" fmla="*/ 190 w 210"/>
                              <a:gd name="T13" fmla="*/ 120 h 165"/>
                              <a:gd name="T14" fmla="*/ 200 w 210"/>
                              <a:gd name="T15" fmla="*/ 100 h 165"/>
                              <a:gd name="T16" fmla="*/ 205 w 210"/>
                              <a:gd name="T17" fmla="*/ 85 h 165"/>
                              <a:gd name="T18" fmla="*/ 210 w 210"/>
                              <a:gd name="T19" fmla="*/ 70 h 165"/>
                              <a:gd name="T20" fmla="*/ 210 w 210"/>
                              <a:gd name="T21" fmla="*/ 70 h 165"/>
                              <a:gd name="T22" fmla="*/ 205 w 210"/>
                              <a:gd name="T23" fmla="*/ 55 h 165"/>
                              <a:gd name="T24" fmla="*/ 200 w 210"/>
                              <a:gd name="T25" fmla="*/ 45 h 165"/>
                              <a:gd name="T26" fmla="*/ 190 w 210"/>
                              <a:gd name="T27" fmla="*/ 30 h 165"/>
                              <a:gd name="T28" fmla="*/ 180 w 210"/>
                              <a:gd name="T29" fmla="*/ 20 h 165"/>
                              <a:gd name="T30" fmla="*/ 145 w 210"/>
                              <a:gd name="T31" fmla="*/ 5 h 165"/>
                              <a:gd name="T32" fmla="*/ 105 w 210"/>
                              <a:gd name="T33" fmla="*/ 0 h 165"/>
                              <a:gd name="T34" fmla="*/ 105 w 210"/>
                              <a:gd name="T35" fmla="*/ 0 h 165"/>
                              <a:gd name="T36" fmla="*/ 65 w 210"/>
                              <a:gd name="T37" fmla="*/ 5 h 165"/>
                              <a:gd name="T38" fmla="*/ 30 w 210"/>
                              <a:gd name="T39" fmla="*/ 20 h 165"/>
                              <a:gd name="T40" fmla="*/ 20 w 210"/>
                              <a:gd name="T41" fmla="*/ 30 h 165"/>
                              <a:gd name="T42" fmla="*/ 10 w 210"/>
                              <a:gd name="T43" fmla="*/ 45 h 165"/>
                              <a:gd name="T44" fmla="*/ 0 w 210"/>
                              <a:gd name="T45" fmla="*/ 55 h 165"/>
                              <a:gd name="T46" fmla="*/ 0 w 210"/>
                              <a:gd name="T47" fmla="*/ 70 h 165"/>
                              <a:gd name="T48" fmla="*/ 0 w 210"/>
                              <a:gd name="T49" fmla="*/ 70 h 165"/>
                              <a:gd name="T50" fmla="*/ 0 w 210"/>
                              <a:gd name="T51" fmla="*/ 85 h 165"/>
                              <a:gd name="T52" fmla="*/ 5 w 210"/>
                              <a:gd name="T53" fmla="*/ 100 h 165"/>
                              <a:gd name="T54" fmla="*/ 15 w 210"/>
                              <a:gd name="T55" fmla="*/ 120 h 165"/>
                              <a:gd name="T56" fmla="*/ 30 w 210"/>
                              <a:gd name="T57" fmla="*/ 135 h 165"/>
                              <a:gd name="T58" fmla="*/ 45 w 210"/>
                              <a:gd name="T59" fmla="*/ 145 h 165"/>
                              <a:gd name="T60" fmla="*/ 65 w 210"/>
                              <a:gd name="T61" fmla="*/ 155 h 165"/>
                              <a:gd name="T62" fmla="*/ 85 w 210"/>
                              <a:gd name="T63" fmla="*/ 160 h 165"/>
                              <a:gd name="T64" fmla="*/ 105 w 210"/>
                              <a:gd name="T65" fmla="*/ 165 h 165"/>
                              <a:gd name="T66" fmla="*/ 105 w 210"/>
                              <a:gd name="T67" fmla="*/ 165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10" h="165">
                                <a:moveTo>
                                  <a:pt x="105" y="165"/>
                                </a:moveTo>
                                <a:lnTo>
                                  <a:pt x="105" y="165"/>
                                </a:lnTo>
                                <a:lnTo>
                                  <a:pt x="125" y="160"/>
                                </a:lnTo>
                                <a:lnTo>
                                  <a:pt x="145" y="155"/>
                                </a:lnTo>
                                <a:lnTo>
                                  <a:pt x="160" y="145"/>
                                </a:lnTo>
                                <a:lnTo>
                                  <a:pt x="175" y="135"/>
                                </a:lnTo>
                                <a:lnTo>
                                  <a:pt x="190" y="120"/>
                                </a:lnTo>
                                <a:lnTo>
                                  <a:pt x="200" y="100"/>
                                </a:lnTo>
                                <a:lnTo>
                                  <a:pt x="205" y="85"/>
                                </a:lnTo>
                                <a:lnTo>
                                  <a:pt x="210" y="70"/>
                                </a:lnTo>
                                <a:lnTo>
                                  <a:pt x="205" y="55"/>
                                </a:lnTo>
                                <a:lnTo>
                                  <a:pt x="200" y="45"/>
                                </a:lnTo>
                                <a:lnTo>
                                  <a:pt x="190" y="30"/>
                                </a:lnTo>
                                <a:lnTo>
                                  <a:pt x="180" y="20"/>
                                </a:lnTo>
                                <a:lnTo>
                                  <a:pt x="145" y="5"/>
                                </a:lnTo>
                                <a:lnTo>
                                  <a:pt x="105" y="0"/>
                                </a:lnTo>
                                <a:lnTo>
                                  <a:pt x="65" y="5"/>
                                </a:lnTo>
                                <a:lnTo>
                                  <a:pt x="30" y="20"/>
                                </a:lnTo>
                                <a:lnTo>
                                  <a:pt x="20" y="30"/>
                                </a:lnTo>
                                <a:lnTo>
                                  <a:pt x="10" y="45"/>
                                </a:lnTo>
                                <a:lnTo>
                                  <a:pt x="0" y="55"/>
                                </a:lnTo>
                                <a:lnTo>
                                  <a:pt x="0" y="70"/>
                                </a:lnTo>
                                <a:lnTo>
                                  <a:pt x="0" y="85"/>
                                </a:lnTo>
                                <a:lnTo>
                                  <a:pt x="5" y="100"/>
                                </a:lnTo>
                                <a:lnTo>
                                  <a:pt x="15" y="120"/>
                                </a:lnTo>
                                <a:lnTo>
                                  <a:pt x="30" y="135"/>
                                </a:lnTo>
                                <a:lnTo>
                                  <a:pt x="45" y="145"/>
                                </a:lnTo>
                                <a:lnTo>
                                  <a:pt x="65" y="155"/>
                                </a:lnTo>
                                <a:lnTo>
                                  <a:pt x="85" y="160"/>
                                </a:lnTo>
                                <a:lnTo>
                                  <a:pt x="105" y="1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" name="Freeform 305"/>
                        <wps:cNvSpPr>
                          <a:spLocks/>
                        </wps:cNvSpPr>
                        <wps:spPr bwMode="auto">
                          <a:xfrm>
                            <a:off x="1403" y="420"/>
                            <a:ext cx="145" cy="145"/>
                          </a:xfrm>
                          <a:custGeom>
                            <a:avLst/>
                            <a:gdLst>
                              <a:gd name="T0" fmla="*/ 75 w 145"/>
                              <a:gd name="T1" fmla="*/ 145 h 145"/>
                              <a:gd name="T2" fmla="*/ 75 w 145"/>
                              <a:gd name="T3" fmla="*/ 145 h 145"/>
                              <a:gd name="T4" fmla="*/ 90 w 145"/>
                              <a:gd name="T5" fmla="*/ 140 h 145"/>
                              <a:gd name="T6" fmla="*/ 100 w 145"/>
                              <a:gd name="T7" fmla="*/ 135 h 145"/>
                              <a:gd name="T8" fmla="*/ 115 w 145"/>
                              <a:gd name="T9" fmla="*/ 120 h 145"/>
                              <a:gd name="T10" fmla="*/ 125 w 145"/>
                              <a:gd name="T11" fmla="*/ 110 h 145"/>
                              <a:gd name="T12" fmla="*/ 140 w 145"/>
                              <a:gd name="T13" fmla="*/ 75 h 145"/>
                              <a:gd name="T14" fmla="*/ 145 w 145"/>
                              <a:gd name="T15" fmla="*/ 50 h 145"/>
                              <a:gd name="T16" fmla="*/ 145 w 145"/>
                              <a:gd name="T17" fmla="*/ 50 h 145"/>
                              <a:gd name="T18" fmla="*/ 145 w 145"/>
                              <a:gd name="T19" fmla="*/ 40 h 145"/>
                              <a:gd name="T20" fmla="*/ 140 w 145"/>
                              <a:gd name="T21" fmla="*/ 30 h 145"/>
                              <a:gd name="T22" fmla="*/ 125 w 145"/>
                              <a:gd name="T23" fmla="*/ 15 h 145"/>
                              <a:gd name="T24" fmla="*/ 105 w 145"/>
                              <a:gd name="T25" fmla="*/ 5 h 145"/>
                              <a:gd name="T26" fmla="*/ 75 w 145"/>
                              <a:gd name="T27" fmla="*/ 0 h 145"/>
                              <a:gd name="T28" fmla="*/ 75 w 145"/>
                              <a:gd name="T29" fmla="*/ 0 h 145"/>
                              <a:gd name="T30" fmla="*/ 45 w 145"/>
                              <a:gd name="T31" fmla="*/ 5 h 145"/>
                              <a:gd name="T32" fmla="*/ 25 w 145"/>
                              <a:gd name="T33" fmla="*/ 15 h 145"/>
                              <a:gd name="T34" fmla="*/ 5 w 145"/>
                              <a:gd name="T35" fmla="*/ 30 h 145"/>
                              <a:gd name="T36" fmla="*/ 0 w 145"/>
                              <a:gd name="T37" fmla="*/ 50 h 145"/>
                              <a:gd name="T38" fmla="*/ 0 w 145"/>
                              <a:gd name="T39" fmla="*/ 50 h 145"/>
                              <a:gd name="T40" fmla="*/ 5 w 145"/>
                              <a:gd name="T41" fmla="*/ 75 h 145"/>
                              <a:gd name="T42" fmla="*/ 20 w 145"/>
                              <a:gd name="T43" fmla="*/ 105 h 145"/>
                              <a:gd name="T44" fmla="*/ 30 w 145"/>
                              <a:gd name="T45" fmla="*/ 120 h 145"/>
                              <a:gd name="T46" fmla="*/ 45 w 145"/>
                              <a:gd name="T47" fmla="*/ 135 h 145"/>
                              <a:gd name="T48" fmla="*/ 60 w 145"/>
                              <a:gd name="T49" fmla="*/ 140 h 145"/>
                              <a:gd name="T50" fmla="*/ 75 w 145"/>
                              <a:gd name="T51" fmla="*/ 145 h 145"/>
                              <a:gd name="T52" fmla="*/ 75 w 145"/>
                              <a:gd name="T53" fmla="*/ 14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75" y="145"/>
                                </a:moveTo>
                                <a:lnTo>
                                  <a:pt x="75" y="145"/>
                                </a:lnTo>
                                <a:lnTo>
                                  <a:pt x="90" y="140"/>
                                </a:lnTo>
                                <a:lnTo>
                                  <a:pt x="100" y="135"/>
                                </a:lnTo>
                                <a:lnTo>
                                  <a:pt x="115" y="120"/>
                                </a:lnTo>
                                <a:lnTo>
                                  <a:pt x="125" y="110"/>
                                </a:lnTo>
                                <a:lnTo>
                                  <a:pt x="140" y="75"/>
                                </a:lnTo>
                                <a:lnTo>
                                  <a:pt x="145" y="50"/>
                                </a:lnTo>
                                <a:lnTo>
                                  <a:pt x="145" y="40"/>
                                </a:lnTo>
                                <a:lnTo>
                                  <a:pt x="140" y="30"/>
                                </a:lnTo>
                                <a:lnTo>
                                  <a:pt x="125" y="15"/>
                                </a:lnTo>
                                <a:lnTo>
                                  <a:pt x="105" y="5"/>
                                </a:lnTo>
                                <a:lnTo>
                                  <a:pt x="75" y="0"/>
                                </a:lnTo>
                                <a:lnTo>
                                  <a:pt x="45" y="5"/>
                                </a:lnTo>
                                <a:lnTo>
                                  <a:pt x="25" y="15"/>
                                </a:lnTo>
                                <a:lnTo>
                                  <a:pt x="5" y="30"/>
                                </a:lnTo>
                                <a:lnTo>
                                  <a:pt x="0" y="50"/>
                                </a:lnTo>
                                <a:lnTo>
                                  <a:pt x="5" y="75"/>
                                </a:lnTo>
                                <a:lnTo>
                                  <a:pt x="20" y="105"/>
                                </a:lnTo>
                                <a:lnTo>
                                  <a:pt x="30" y="120"/>
                                </a:lnTo>
                                <a:lnTo>
                                  <a:pt x="45" y="135"/>
                                </a:lnTo>
                                <a:lnTo>
                                  <a:pt x="60" y="140"/>
                                </a:lnTo>
                                <a:lnTo>
                                  <a:pt x="75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" name="Freeform 306"/>
                        <wps:cNvSpPr>
                          <a:spLocks/>
                        </wps:cNvSpPr>
                        <wps:spPr bwMode="auto">
                          <a:xfrm>
                            <a:off x="1219" y="565"/>
                            <a:ext cx="509" cy="20"/>
                          </a:xfrm>
                          <a:custGeom>
                            <a:avLst/>
                            <a:gdLst>
                              <a:gd name="T0" fmla="*/ 0 w 509"/>
                              <a:gd name="T1" fmla="*/ 0 h 20"/>
                              <a:gd name="T2" fmla="*/ 0 w 509"/>
                              <a:gd name="T3" fmla="*/ 0 h 20"/>
                              <a:gd name="T4" fmla="*/ 25 w 509"/>
                              <a:gd name="T5" fmla="*/ 10 h 20"/>
                              <a:gd name="T6" fmla="*/ 69 w 509"/>
                              <a:gd name="T7" fmla="*/ 20 h 20"/>
                              <a:gd name="T8" fmla="*/ 104 w 509"/>
                              <a:gd name="T9" fmla="*/ 20 h 20"/>
                              <a:gd name="T10" fmla="*/ 144 w 509"/>
                              <a:gd name="T11" fmla="*/ 20 h 20"/>
                              <a:gd name="T12" fmla="*/ 199 w 509"/>
                              <a:gd name="T13" fmla="*/ 10 h 20"/>
                              <a:gd name="T14" fmla="*/ 259 w 509"/>
                              <a:gd name="T15" fmla="*/ 0 h 20"/>
                              <a:gd name="T16" fmla="*/ 259 w 509"/>
                              <a:gd name="T17" fmla="*/ 0 h 20"/>
                              <a:gd name="T18" fmla="*/ 259 w 509"/>
                              <a:gd name="T19" fmla="*/ 0 h 20"/>
                              <a:gd name="T20" fmla="*/ 319 w 509"/>
                              <a:gd name="T21" fmla="*/ 10 h 20"/>
                              <a:gd name="T22" fmla="*/ 369 w 509"/>
                              <a:gd name="T23" fmla="*/ 15 h 20"/>
                              <a:gd name="T24" fmla="*/ 409 w 509"/>
                              <a:gd name="T25" fmla="*/ 20 h 20"/>
                              <a:gd name="T26" fmla="*/ 444 w 509"/>
                              <a:gd name="T27" fmla="*/ 20 h 20"/>
                              <a:gd name="T28" fmla="*/ 489 w 509"/>
                              <a:gd name="T29" fmla="*/ 10 h 20"/>
                              <a:gd name="T30" fmla="*/ 509 w 509"/>
                              <a:gd name="T31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9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10"/>
                                </a:lnTo>
                                <a:lnTo>
                                  <a:pt x="69" y="20"/>
                                </a:lnTo>
                                <a:lnTo>
                                  <a:pt x="104" y="20"/>
                                </a:lnTo>
                                <a:lnTo>
                                  <a:pt x="144" y="20"/>
                                </a:lnTo>
                                <a:lnTo>
                                  <a:pt x="199" y="10"/>
                                </a:lnTo>
                                <a:lnTo>
                                  <a:pt x="259" y="0"/>
                                </a:lnTo>
                                <a:lnTo>
                                  <a:pt x="319" y="10"/>
                                </a:lnTo>
                                <a:lnTo>
                                  <a:pt x="369" y="15"/>
                                </a:lnTo>
                                <a:lnTo>
                                  <a:pt x="409" y="20"/>
                                </a:lnTo>
                                <a:lnTo>
                                  <a:pt x="444" y="20"/>
                                </a:lnTo>
                                <a:lnTo>
                                  <a:pt x="489" y="10"/>
                                </a:lnTo>
                                <a:lnTo>
                                  <a:pt x="50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0" name="Freeform 307"/>
                        <wps:cNvSpPr>
                          <a:spLocks/>
                        </wps:cNvSpPr>
                        <wps:spPr bwMode="auto">
                          <a:xfrm>
                            <a:off x="1219" y="565"/>
                            <a:ext cx="509" cy="45"/>
                          </a:xfrm>
                          <a:custGeom>
                            <a:avLst/>
                            <a:gdLst>
                              <a:gd name="T0" fmla="*/ 0 w 509"/>
                              <a:gd name="T1" fmla="*/ 0 h 45"/>
                              <a:gd name="T2" fmla="*/ 0 w 509"/>
                              <a:gd name="T3" fmla="*/ 0 h 45"/>
                              <a:gd name="T4" fmla="*/ 40 w 509"/>
                              <a:gd name="T5" fmla="*/ 15 h 45"/>
                              <a:gd name="T6" fmla="*/ 89 w 509"/>
                              <a:gd name="T7" fmla="*/ 25 h 45"/>
                              <a:gd name="T8" fmla="*/ 154 w 509"/>
                              <a:gd name="T9" fmla="*/ 35 h 45"/>
                              <a:gd name="T10" fmla="*/ 229 w 509"/>
                              <a:gd name="T11" fmla="*/ 45 h 45"/>
                              <a:gd name="T12" fmla="*/ 319 w 509"/>
                              <a:gd name="T13" fmla="*/ 40 h 45"/>
                              <a:gd name="T14" fmla="*/ 364 w 509"/>
                              <a:gd name="T15" fmla="*/ 35 h 45"/>
                              <a:gd name="T16" fmla="*/ 409 w 509"/>
                              <a:gd name="T17" fmla="*/ 30 h 45"/>
                              <a:gd name="T18" fmla="*/ 459 w 509"/>
                              <a:gd name="T19" fmla="*/ 15 h 45"/>
                              <a:gd name="T20" fmla="*/ 509 w 509"/>
                              <a:gd name="T21" fmla="*/ 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09" h="4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15"/>
                                </a:lnTo>
                                <a:lnTo>
                                  <a:pt x="89" y="25"/>
                                </a:lnTo>
                                <a:lnTo>
                                  <a:pt x="154" y="35"/>
                                </a:lnTo>
                                <a:lnTo>
                                  <a:pt x="229" y="45"/>
                                </a:lnTo>
                                <a:lnTo>
                                  <a:pt x="319" y="40"/>
                                </a:lnTo>
                                <a:lnTo>
                                  <a:pt x="364" y="35"/>
                                </a:lnTo>
                                <a:lnTo>
                                  <a:pt x="409" y="30"/>
                                </a:lnTo>
                                <a:lnTo>
                                  <a:pt x="459" y="15"/>
                                </a:lnTo>
                                <a:lnTo>
                                  <a:pt x="50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1" name="Line 308"/>
                        <wps:cNvCnPr/>
                        <wps:spPr bwMode="auto">
                          <a:xfrm>
                            <a:off x="1219" y="660"/>
                            <a:ext cx="519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2" name="Line 309"/>
                        <wps:cNvCnPr/>
                        <wps:spPr bwMode="auto">
                          <a:xfrm>
                            <a:off x="1219" y="690"/>
                            <a:ext cx="519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3" name="Freeform 310"/>
                        <wps:cNvSpPr>
                          <a:spLocks/>
                        </wps:cNvSpPr>
                        <wps:spPr bwMode="auto">
                          <a:xfrm>
                            <a:off x="2207" y="315"/>
                            <a:ext cx="50" cy="250"/>
                          </a:xfrm>
                          <a:custGeom>
                            <a:avLst/>
                            <a:gdLst>
                              <a:gd name="T0" fmla="*/ 40 w 50"/>
                              <a:gd name="T1" fmla="*/ 250 h 250"/>
                              <a:gd name="T2" fmla="*/ 40 w 50"/>
                              <a:gd name="T3" fmla="*/ 250 h 250"/>
                              <a:gd name="T4" fmla="*/ 25 w 50"/>
                              <a:gd name="T5" fmla="*/ 240 h 250"/>
                              <a:gd name="T6" fmla="*/ 15 w 50"/>
                              <a:gd name="T7" fmla="*/ 225 h 250"/>
                              <a:gd name="T8" fmla="*/ 5 w 50"/>
                              <a:gd name="T9" fmla="*/ 200 h 250"/>
                              <a:gd name="T10" fmla="*/ 5 w 50"/>
                              <a:gd name="T11" fmla="*/ 170 h 250"/>
                              <a:gd name="T12" fmla="*/ 5 w 50"/>
                              <a:gd name="T13" fmla="*/ 140 h 250"/>
                              <a:gd name="T14" fmla="*/ 15 w 50"/>
                              <a:gd name="T15" fmla="*/ 115 h 250"/>
                              <a:gd name="T16" fmla="*/ 25 w 50"/>
                              <a:gd name="T17" fmla="*/ 95 h 250"/>
                              <a:gd name="T18" fmla="*/ 45 w 50"/>
                              <a:gd name="T19" fmla="*/ 65 h 250"/>
                              <a:gd name="T20" fmla="*/ 45 w 50"/>
                              <a:gd name="T21" fmla="*/ 65 h 250"/>
                              <a:gd name="T22" fmla="*/ 50 w 50"/>
                              <a:gd name="T23" fmla="*/ 60 h 250"/>
                              <a:gd name="T24" fmla="*/ 50 w 50"/>
                              <a:gd name="T25" fmla="*/ 50 h 250"/>
                              <a:gd name="T26" fmla="*/ 30 w 50"/>
                              <a:gd name="T27" fmla="*/ 35 h 250"/>
                              <a:gd name="T28" fmla="*/ 0 w 50"/>
                              <a:gd name="T29" fmla="*/ 15 h 250"/>
                              <a:gd name="T30" fmla="*/ 45 w 50"/>
                              <a:gd name="T31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40" y="250"/>
                                </a:moveTo>
                                <a:lnTo>
                                  <a:pt x="40" y="250"/>
                                </a:lnTo>
                                <a:lnTo>
                                  <a:pt x="25" y="240"/>
                                </a:lnTo>
                                <a:lnTo>
                                  <a:pt x="15" y="225"/>
                                </a:lnTo>
                                <a:lnTo>
                                  <a:pt x="5" y="200"/>
                                </a:lnTo>
                                <a:lnTo>
                                  <a:pt x="5" y="170"/>
                                </a:lnTo>
                                <a:lnTo>
                                  <a:pt x="5" y="140"/>
                                </a:lnTo>
                                <a:lnTo>
                                  <a:pt x="15" y="115"/>
                                </a:lnTo>
                                <a:lnTo>
                                  <a:pt x="25" y="95"/>
                                </a:lnTo>
                                <a:lnTo>
                                  <a:pt x="45" y="65"/>
                                </a:lnTo>
                                <a:lnTo>
                                  <a:pt x="50" y="60"/>
                                </a:lnTo>
                                <a:lnTo>
                                  <a:pt x="50" y="50"/>
                                </a:lnTo>
                                <a:lnTo>
                                  <a:pt x="30" y="35"/>
                                </a:lnTo>
                                <a:lnTo>
                                  <a:pt x="0" y="15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" name="Freeform 311"/>
                        <wps:cNvSpPr>
                          <a:spLocks/>
                        </wps:cNvSpPr>
                        <wps:spPr bwMode="auto">
                          <a:xfrm>
                            <a:off x="1733" y="315"/>
                            <a:ext cx="50" cy="250"/>
                          </a:xfrm>
                          <a:custGeom>
                            <a:avLst/>
                            <a:gdLst>
                              <a:gd name="T0" fmla="*/ 5 w 50"/>
                              <a:gd name="T1" fmla="*/ 250 h 250"/>
                              <a:gd name="T2" fmla="*/ 5 w 50"/>
                              <a:gd name="T3" fmla="*/ 250 h 250"/>
                              <a:gd name="T4" fmla="*/ 30 w 50"/>
                              <a:gd name="T5" fmla="*/ 225 h 250"/>
                              <a:gd name="T6" fmla="*/ 40 w 50"/>
                              <a:gd name="T7" fmla="*/ 200 h 250"/>
                              <a:gd name="T8" fmla="*/ 45 w 50"/>
                              <a:gd name="T9" fmla="*/ 170 h 250"/>
                              <a:gd name="T10" fmla="*/ 40 w 50"/>
                              <a:gd name="T11" fmla="*/ 140 h 250"/>
                              <a:gd name="T12" fmla="*/ 35 w 50"/>
                              <a:gd name="T13" fmla="*/ 115 h 250"/>
                              <a:gd name="T14" fmla="*/ 25 w 50"/>
                              <a:gd name="T15" fmla="*/ 95 h 250"/>
                              <a:gd name="T16" fmla="*/ 5 w 50"/>
                              <a:gd name="T17" fmla="*/ 65 h 250"/>
                              <a:gd name="T18" fmla="*/ 5 w 50"/>
                              <a:gd name="T19" fmla="*/ 65 h 250"/>
                              <a:gd name="T20" fmla="*/ 0 w 50"/>
                              <a:gd name="T21" fmla="*/ 60 h 250"/>
                              <a:gd name="T22" fmla="*/ 5 w 50"/>
                              <a:gd name="T23" fmla="*/ 55 h 250"/>
                              <a:gd name="T24" fmla="*/ 20 w 50"/>
                              <a:gd name="T25" fmla="*/ 35 h 250"/>
                              <a:gd name="T26" fmla="*/ 50 w 50"/>
                              <a:gd name="T27" fmla="*/ 15 h 250"/>
                              <a:gd name="T28" fmla="*/ 5 w 50"/>
                              <a:gd name="T29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5" y="250"/>
                                </a:moveTo>
                                <a:lnTo>
                                  <a:pt x="5" y="250"/>
                                </a:lnTo>
                                <a:lnTo>
                                  <a:pt x="30" y="225"/>
                                </a:lnTo>
                                <a:lnTo>
                                  <a:pt x="40" y="200"/>
                                </a:lnTo>
                                <a:lnTo>
                                  <a:pt x="45" y="170"/>
                                </a:lnTo>
                                <a:lnTo>
                                  <a:pt x="40" y="140"/>
                                </a:lnTo>
                                <a:lnTo>
                                  <a:pt x="35" y="115"/>
                                </a:lnTo>
                                <a:lnTo>
                                  <a:pt x="25" y="95"/>
                                </a:lnTo>
                                <a:lnTo>
                                  <a:pt x="5" y="65"/>
                                </a:lnTo>
                                <a:lnTo>
                                  <a:pt x="0" y="60"/>
                                </a:lnTo>
                                <a:lnTo>
                                  <a:pt x="5" y="55"/>
                                </a:lnTo>
                                <a:lnTo>
                                  <a:pt x="20" y="35"/>
                                </a:lnTo>
                                <a:lnTo>
                                  <a:pt x="50" y="15"/>
                                </a:lnTo>
                                <a:lnTo>
                                  <a:pt x="5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" name="Freeform 312"/>
                        <wps:cNvSpPr>
                          <a:spLocks/>
                        </wps:cNvSpPr>
                        <wps:spPr bwMode="auto">
                          <a:xfrm>
                            <a:off x="1778" y="320"/>
                            <a:ext cx="434" cy="245"/>
                          </a:xfrm>
                          <a:custGeom>
                            <a:avLst/>
                            <a:gdLst>
                              <a:gd name="T0" fmla="*/ 220 w 434"/>
                              <a:gd name="T1" fmla="*/ 245 h 245"/>
                              <a:gd name="T2" fmla="*/ 220 w 434"/>
                              <a:gd name="T3" fmla="*/ 245 h 245"/>
                              <a:gd name="T4" fmla="*/ 300 w 434"/>
                              <a:gd name="T5" fmla="*/ 240 h 245"/>
                              <a:gd name="T6" fmla="*/ 339 w 434"/>
                              <a:gd name="T7" fmla="*/ 235 h 245"/>
                              <a:gd name="T8" fmla="*/ 369 w 434"/>
                              <a:gd name="T9" fmla="*/ 230 h 245"/>
                              <a:gd name="T10" fmla="*/ 394 w 434"/>
                              <a:gd name="T11" fmla="*/ 215 h 245"/>
                              <a:gd name="T12" fmla="*/ 414 w 434"/>
                              <a:gd name="T13" fmla="*/ 200 h 245"/>
                              <a:gd name="T14" fmla="*/ 429 w 434"/>
                              <a:gd name="T15" fmla="*/ 180 h 245"/>
                              <a:gd name="T16" fmla="*/ 434 w 434"/>
                              <a:gd name="T17" fmla="*/ 150 h 245"/>
                              <a:gd name="T18" fmla="*/ 434 w 434"/>
                              <a:gd name="T19" fmla="*/ 150 h 245"/>
                              <a:gd name="T20" fmla="*/ 429 w 434"/>
                              <a:gd name="T21" fmla="*/ 120 h 245"/>
                              <a:gd name="T22" fmla="*/ 419 w 434"/>
                              <a:gd name="T23" fmla="*/ 95 h 245"/>
                              <a:gd name="T24" fmla="*/ 399 w 434"/>
                              <a:gd name="T25" fmla="*/ 70 h 245"/>
                              <a:gd name="T26" fmla="*/ 374 w 434"/>
                              <a:gd name="T27" fmla="*/ 45 h 245"/>
                              <a:gd name="T28" fmla="*/ 339 w 434"/>
                              <a:gd name="T29" fmla="*/ 25 h 245"/>
                              <a:gd name="T30" fmla="*/ 305 w 434"/>
                              <a:gd name="T31" fmla="*/ 15 h 245"/>
                              <a:gd name="T32" fmla="*/ 260 w 434"/>
                              <a:gd name="T33" fmla="*/ 5 h 245"/>
                              <a:gd name="T34" fmla="*/ 220 w 434"/>
                              <a:gd name="T35" fmla="*/ 0 h 245"/>
                              <a:gd name="T36" fmla="*/ 220 w 434"/>
                              <a:gd name="T37" fmla="*/ 0 h 245"/>
                              <a:gd name="T38" fmla="*/ 175 w 434"/>
                              <a:gd name="T39" fmla="*/ 5 h 245"/>
                              <a:gd name="T40" fmla="*/ 135 w 434"/>
                              <a:gd name="T41" fmla="*/ 15 h 245"/>
                              <a:gd name="T42" fmla="*/ 95 w 434"/>
                              <a:gd name="T43" fmla="*/ 25 h 245"/>
                              <a:gd name="T44" fmla="*/ 65 w 434"/>
                              <a:gd name="T45" fmla="*/ 45 h 245"/>
                              <a:gd name="T46" fmla="*/ 40 w 434"/>
                              <a:gd name="T47" fmla="*/ 70 h 245"/>
                              <a:gd name="T48" fmla="*/ 20 w 434"/>
                              <a:gd name="T49" fmla="*/ 95 h 245"/>
                              <a:gd name="T50" fmla="*/ 5 w 434"/>
                              <a:gd name="T51" fmla="*/ 120 h 245"/>
                              <a:gd name="T52" fmla="*/ 0 w 434"/>
                              <a:gd name="T53" fmla="*/ 150 h 245"/>
                              <a:gd name="T54" fmla="*/ 0 w 434"/>
                              <a:gd name="T55" fmla="*/ 150 h 245"/>
                              <a:gd name="T56" fmla="*/ 5 w 434"/>
                              <a:gd name="T57" fmla="*/ 180 h 245"/>
                              <a:gd name="T58" fmla="*/ 15 w 434"/>
                              <a:gd name="T59" fmla="*/ 200 h 245"/>
                              <a:gd name="T60" fmla="*/ 35 w 434"/>
                              <a:gd name="T61" fmla="*/ 215 h 245"/>
                              <a:gd name="T62" fmla="*/ 65 w 434"/>
                              <a:gd name="T63" fmla="*/ 230 h 245"/>
                              <a:gd name="T64" fmla="*/ 95 w 434"/>
                              <a:gd name="T65" fmla="*/ 235 h 245"/>
                              <a:gd name="T66" fmla="*/ 135 w 434"/>
                              <a:gd name="T67" fmla="*/ 240 h 245"/>
                              <a:gd name="T68" fmla="*/ 220 w 434"/>
                              <a:gd name="T69" fmla="*/ 245 h 245"/>
                              <a:gd name="T70" fmla="*/ 220 w 434"/>
                              <a:gd name="T71" fmla="*/ 245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4" h="245">
                                <a:moveTo>
                                  <a:pt x="220" y="245"/>
                                </a:moveTo>
                                <a:lnTo>
                                  <a:pt x="220" y="245"/>
                                </a:lnTo>
                                <a:lnTo>
                                  <a:pt x="300" y="240"/>
                                </a:lnTo>
                                <a:lnTo>
                                  <a:pt x="339" y="235"/>
                                </a:lnTo>
                                <a:lnTo>
                                  <a:pt x="369" y="230"/>
                                </a:lnTo>
                                <a:lnTo>
                                  <a:pt x="394" y="215"/>
                                </a:lnTo>
                                <a:lnTo>
                                  <a:pt x="414" y="200"/>
                                </a:lnTo>
                                <a:lnTo>
                                  <a:pt x="429" y="180"/>
                                </a:lnTo>
                                <a:lnTo>
                                  <a:pt x="434" y="150"/>
                                </a:lnTo>
                                <a:lnTo>
                                  <a:pt x="429" y="120"/>
                                </a:lnTo>
                                <a:lnTo>
                                  <a:pt x="419" y="95"/>
                                </a:lnTo>
                                <a:lnTo>
                                  <a:pt x="399" y="70"/>
                                </a:lnTo>
                                <a:lnTo>
                                  <a:pt x="374" y="45"/>
                                </a:lnTo>
                                <a:lnTo>
                                  <a:pt x="339" y="25"/>
                                </a:lnTo>
                                <a:lnTo>
                                  <a:pt x="305" y="15"/>
                                </a:lnTo>
                                <a:lnTo>
                                  <a:pt x="260" y="5"/>
                                </a:lnTo>
                                <a:lnTo>
                                  <a:pt x="220" y="0"/>
                                </a:lnTo>
                                <a:lnTo>
                                  <a:pt x="175" y="5"/>
                                </a:lnTo>
                                <a:lnTo>
                                  <a:pt x="135" y="15"/>
                                </a:lnTo>
                                <a:lnTo>
                                  <a:pt x="95" y="25"/>
                                </a:lnTo>
                                <a:lnTo>
                                  <a:pt x="65" y="45"/>
                                </a:lnTo>
                                <a:lnTo>
                                  <a:pt x="40" y="70"/>
                                </a:lnTo>
                                <a:lnTo>
                                  <a:pt x="20" y="95"/>
                                </a:lnTo>
                                <a:lnTo>
                                  <a:pt x="5" y="120"/>
                                </a:lnTo>
                                <a:lnTo>
                                  <a:pt x="0" y="150"/>
                                </a:lnTo>
                                <a:lnTo>
                                  <a:pt x="5" y="180"/>
                                </a:lnTo>
                                <a:lnTo>
                                  <a:pt x="15" y="200"/>
                                </a:lnTo>
                                <a:lnTo>
                                  <a:pt x="35" y="215"/>
                                </a:lnTo>
                                <a:lnTo>
                                  <a:pt x="65" y="230"/>
                                </a:lnTo>
                                <a:lnTo>
                                  <a:pt x="95" y="235"/>
                                </a:lnTo>
                                <a:lnTo>
                                  <a:pt x="135" y="240"/>
                                </a:lnTo>
                                <a:lnTo>
                                  <a:pt x="22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6" name="Freeform 313"/>
                        <wps:cNvSpPr>
                          <a:spLocks/>
                        </wps:cNvSpPr>
                        <wps:spPr bwMode="auto">
                          <a:xfrm>
                            <a:off x="1848" y="370"/>
                            <a:ext cx="294" cy="195"/>
                          </a:xfrm>
                          <a:custGeom>
                            <a:avLst/>
                            <a:gdLst>
                              <a:gd name="T0" fmla="*/ 150 w 294"/>
                              <a:gd name="T1" fmla="*/ 195 h 195"/>
                              <a:gd name="T2" fmla="*/ 150 w 294"/>
                              <a:gd name="T3" fmla="*/ 195 h 195"/>
                              <a:gd name="T4" fmla="*/ 180 w 294"/>
                              <a:gd name="T5" fmla="*/ 195 h 195"/>
                              <a:gd name="T6" fmla="*/ 205 w 294"/>
                              <a:gd name="T7" fmla="*/ 190 h 195"/>
                              <a:gd name="T8" fmla="*/ 230 w 294"/>
                              <a:gd name="T9" fmla="*/ 180 h 195"/>
                              <a:gd name="T10" fmla="*/ 250 w 294"/>
                              <a:gd name="T11" fmla="*/ 170 h 195"/>
                              <a:gd name="T12" fmla="*/ 269 w 294"/>
                              <a:gd name="T13" fmla="*/ 155 h 195"/>
                              <a:gd name="T14" fmla="*/ 284 w 294"/>
                              <a:gd name="T15" fmla="*/ 140 h 195"/>
                              <a:gd name="T16" fmla="*/ 294 w 294"/>
                              <a:gd name="T17" fmla="*/ 120 h 195"/>
                              <a:gd name="T18" fmla="*/ 294 w 294"/>
                              <a:gd name="T19" fmla="*/ 100 h 195"/>
                              <a:gd name="T20" fmla="*/ 294 w 294"/>
                              <a:gd name="T21" fmla="*/ 100 h 195"/>
                              <a:gd name="T22" fmla="*/ 294 w 294"/>
                              <a:gd name="T23" fmla="*/ 80 h 195"/>
                              <a:gd name="T24" fmla="*/ 284 w 294"/>
                              <a:gd name="T25" fmla="*/ 60 h 195"/>
                              <a:gd name="T26" fmla="*/ 274 w 294"/>
                              <a:gd name="T27" fmla="*/ 45 h 195"/>
                              <a:gd name="T28" fmla="*/ 255 w 294"/>
                              <a:gd name="T29" fmla="*/ 30 h 195"/>
                              <a:gd name="T30" fmla="*/ 230 w 294"/>
                              <a:gd name="T31" fmla="*/ 15 h 195"/>
                              <a:gd name="T32" fmla="*/ 205 w 294"/>
                              <a:gd name="T33" fmla="*/ 5 h 195"/>
                              <a:gd name="T34" fmla="*/ 180 w 294"/>
                              <a:gd name="T35" fmla="*/ 0 h 195"/>
                              <a:gd name="T36" fmla="*/ 150 w 294"/>
                              <a:gd name="T37" fmla="*/ 0 h 195"/>
                              <a:gd name="T38" fmla="*/ 150 w 294"/>
                              <a:gd name="T39" fmla="*/ 0 h 195"/>
                              <a:gd name="T40" fmla="*/ 120 w 294"/>
                              <a:gd name="T41" fmla="*/ 0 h 195"/>
                              <a:gd name="T42" fmla="*/ 90 w 294"/>
                              <a:gd name="T43" fmla="*/ 5 h 195"/>
                              <a:gd name="T44" fmla="*/ 65 w 294"/>
                              <a:gd name="T45" fmla="*/ 15 h 195"/>
                              <a:gd name="T46" fmla="*/ 45 w 294"/>
                              <a:gd name="T47" fmla="*/ 30 h 195"/>
                              <a:gd name="T48" fmla="*/ 25 w 294"/>
                              <a:gd name="T49" fmla="*/ 45 h 195"/>
                              <a:gd name="T50" fmla="*/ 10 w 294"/>
                              <a:gd name="T51" fmla="*/ 60 h 195"/>
                              <a:gd name="T52" fmla="*/ 0 w 294"/>
                              <a:gd name="T53" fmla="*/ 80 h 195"/>
                              <a:gd name="T54" fmla="*/ 0 w 294"/>
                              <a:gd name="T55" fmla="*/ 100 h 195"/>
                              <a:gd name="T56" fmla="*/ 0 w 294"/>
                              <a:gd name="T57" fmla="*/ 100 h 195"/>
                              <a:gd name="T58" fmla="*/ 0 w 294"/>
                              <a:gd name="T59" fmla="*/ 120 h 195"/>
                              <a:gd name="T60" fmla="*/ 10 w 294"/>
                              <a:gd name="T61" fmla="*/ 140 h 195"/>
                              <a:gd name="T62" fmla="*/ 25 w 294"/>
                              <a:gd name="T63" fmla="*/ 155 h 195"/>
                              <a:gd name="T64" fmla="*/ 40 w 294"/>
                              <a:gd name="T65" fmla="*/ 170 h 195"/>
                              <a:gd name="T66" fmla="*/ 65 w 294"/>
                              <a:gd name="T67" fmla="*/ 180 h 195"/>
                              <a:gd name="T68" fmla="*/ 90 w 294"/>
                              <a:gd name="T69" fmla="*/ 190 h 195"/>
                              <a:gd name="T70" fmla="*/ 120 w 294"/>
                              <a:gd name="T71" fmla="*/ 195 h 195"/>
                              <a:gd name="T72" fmla="*/ 150 w 294"/>
                              <a:gd name="T73" fmla="*/ 195 h 195"/>
                              <a:gd name="T74" fmla="*/ 150 w 294"/>
                              <a:gd name="T75" fmla="*/ 195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294" h="195">
                                <a:moveTo>
                                  <a:pt x="150" y="195"/>
                                </a:moveTo>
                                <a:lnTo>
                                  <a:pt x="150" y="195"/>
                                </a:lnTo>
                                <a:lnTo>
                                  <a:pt x="180" y="195"/>
                                </a:lnTo>
                                <a:lnTo>
                                  <a:pt x="205" y="190"/>
                                </a:lnTo>
                                <a:lnTo>
                                  <a:pt x="230" y="180"/>
                                </a:lnTo>
                                <a:lnTo>
                                  <a:pt x="250" y="170"/>
                                </a:lnTo>
                                <a:lnTo>
                                  <a:pt x="269" y="155"/>
                                </a:lnTo>
                                <a:lnTo>
                                  <a:pt x="284" y="140"/>
                                </a:lnTo>
                                <a:lnTo>
                                  <a:pt x="294" y="120"/>
                                </a:lnTo>
                                <a:lnTo>
                                  <a:pt x="294" y="100"/>
                                </a:lnTo>
                                <a:lnTo>
                                  <a:pt x="294" y="80"/>
                                </a:lnTo>
                                <a:lnTo>
                                  <a:pt x="284" y="60"/>
                                </a:lnTo>
                                <a:lnTo>
                                  <a:pt x="274" y="45"/>
                                </a:lnTo>
                                <a:lnTo>
                                  <a:pt x="255" y="30"/>
                                </a:lnTo>
                                <a:lnTo>
                                  <a:pt x="230" y="15"/>
                                </a:lnTo>
                                <a:lnTo>
                                  <a:pt x="205" y="5"/>
                                </a:lnTo>
                                <a:lnTo>
                                  <a:pt x="180" y="0"/>
                                </a:lnTo>
                                <a:lnTo>
                                  <a:pt x="150" y="0"/>
                                </a:lnTo>
                                <a:lnTo>
                                  <a:pt x="120" y="0"/>
                                </a:lnTo>
                                <a:lnTo>
                                  <a:pt x="90" y="5"/>
                                </a:lnTo>
                                <a:lnTo>
                                  <a:pt x="65" y="15"/>
                                </a:lnTo>
                                <a:lnTo>
                                  <a:pt x="45" y="30"/>
                                </a:lnTo>
                                <a:lnTo>
                                  <a:pt x="25" y="45"/>
                                </a:lnTo>
                                <a:lnTo>
                                  <a:pt x="10" y="60"/>
                                </a:lnTo>
                                <a:lnTo>
                                  <a:pt x="0" y="80"/>
                                </a:lnTo>
                                <a:lnTo>
                                  <a:pt x="0" y="100"/>
                                </a:lnTo>
                                <a:lnTo>
                                  <a:pt x="0" y="120"/>
                                </a:lnTo>
                                <a:lnTo>
                                  <a:pt x="10" y="140"/>
                                </a:lnTo>
                                <a:lnTo>
                                  <a:pt x="25" y="155"/>
                                </a:lnTo>
                                <a:lnTo>
                                  <a:pt x="40" y="170"/>
                                </a:lnTo>
                                <a:lnTo>
                                  <a:pt x="65" y="180"/>
                                </a:lnTo>
                                <a:lnTo>
                                  <a:pt x="90" y="190"/>
                                </a:lnTo>
                                <a:lnTo>
                                  <a:pt x="120" y="195"/>
                                </a:lnTo>
                                <a:lnTo>
                                  <a:pt x="150" y="1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7" name="Freeform 314"/>
                        <wps:cNvSpPr>
                          <a:spLocks/>
                        </wps:cNvSpPr>
                        <wps:spPr bwMode="auto">
                          <a:xfrm>
                            <a:off x="1893" y="400"/>
                            <a:ext cx="205" cy="165"/>
                          </a:xfrm>
                          <a:custGeom>
                            <a:avLst/>
                            <a:gdLst>
                              <a:gd name="T0" fmla="*/ 105 w 205"/>
                              <a:gd name="T1" fmla="*/ 165 h 165"/>
                              <a:gd name="T2" fmla="*/ 105 w 205"/>
                              <a:gd name="T3" fmla="*/ 165 h 165"/>
                              <a:gd name="T4" fmla="*/ 125 w 205"/>
                              <a:gd name="T5" fmla="*/ 160 h 165"/>
                              <a:gd name="T6" fmla="*/ 145 w 205"/>
                              <a:gd name="T7" fmla="*/ 155 h 165"/>
                              <a:gd name="T8" fmla="*/ 160 w 205"/>
                              <a:gd name="T9" fmla="*/ 145 h 165"/>
                              <a:gd name="T10" fmla="*/ 175 w 205"/>
                              <a:gd name="T11" fmla="*/ 135 h 165"/>
                              <a:gd name="T12" fmla="*/ 190 w 205"/>
                              <a:gd name="T13" fmla="*/ 120 h 165"/>
                              <a:gd name="T14" fmla="*/ 200 w 205"/>
                              <a:gd name="T15" fmla="*/ 100 h 165"/>
                              <a:gd name="T16" fmla="*/ 205 w 205"/>
                              <a:gd name="T17" fmla="*/ 85 h 165"/>
                              <a:gd name="T18" fmla="*/ 205 w 205"/>
                              <a:gd name="T19" fmla="*/ 70 h 165"/>
                              <a:gd name="T20" fmla="*/ 205 w 205"/>
                              <a:gd name="T21" fmla="*/ 70 h 165"/>
                              <a:gd name="T22" fmla="*/ 205 w 205"/>
                              <a:gd name="T23" fmla="*/ 55 h 165"/>
                              <a:gd name="T24" fmla="*/ 200 w 205"/>
                              <a:gd name="T25" fmla="*/ 45 h 165"/>
                              <a:gd name="T26" fmla="*/ 190 w 205"/>
                              <a:gd name="T27" fmla="*/ 30 h 165"/>
                              <a:gd name="T28" fmla="*/ 180 w 205"/>
                              <a:gd name="T29" fmla="*/ 20 h 165"/>
                              <a:gd name="T30" fmla="*/ 145 w 205"/>
                              <a:gd name="T31" fmla="*/ 5 h 165"/>
                              <a:gd name="T32" fmla="*/ 105 w 205"/>
                              <a:gd name="T33" fmla="*/ 0 h 165"/>
                              <a:gd name="T34" fmla="*/ 105 w 205"/>
                              <a:gd name="T35" fmla="*/ 0 h 165"/>
                              <a:gd name="T36" fmla="*/ 60 w 205"/>
                              <a:gd name="T37" fmla="*/ 5 h 165"/>
                              <a:gd name="T38" fmla="*/ 30 w 205"/>
                              <a:gd name="T39" fmla="*/ 20 h 165"/>
                              <a:gd name="T40" fmla="*/ 15 w 205"/>
                              <a:gd name="T41" fmla="*/ 30 h 165"/>
                              <a:gd name="T42" fmla="*/ 5 w 205"/>
                              <a:gd name="T43" fmla="*/ 45 h 165"/>
                              <a:gd name="T44" fmla="*/ 0 w 205"/>
                              <a:gd name="T45" fmla="*/ 55 h 165"/>
                              <a:gd name="T46" fmla="*/ 0 w 205"/>
                              <a:gd name="T47" fmla="*/ 70 h 165"/>
                              <a:gd name="T48" fmla="*/ 0 w 205"/>
                              <a:gd name="T49" fmla="*/ 70 h 165"/>
                              <a:gd name="T50" fmla="*/ 0 w 205"/>
                              <a:gd name="T51" fmla="*/ 85 h 165"/>
                              <a:gd name="T52" fmla="*/ 5 w 205"/>
                              <a:gd name="T53" fmla="*/ 100 h 165"/>
                              <a:gd name="T54" fmla="*/ 15 w 205"/>
                              <a:gd name="T55" fmla="*/ 120 h 165"/>
                              <a:gd name="T56" fmla="*/ 30 w 205"/>
                              <a:gd name="T57" fmla="*/ 135 h 165"/>
                              <a:gd name="T58" fmla="*/ 45 w 205"/>
                              <a:gd name="T59" fmla="*/ 145 h 165"/>
                              <a:gd name="T60" fmla="*/ 60 w 205"/>
                              <a:gd name="T61" fmla="*/ 155 h 165"/>
                              <a:gd name="T62" fmla="*/ 80 w 205"/>
                              <a:gd name="T63" fmla="*/ 160 h 165"/>
                              <a:gd name="T64" fmla="*/ 105 w 205"/>
                              <a:gd name="T65" fmla="*/ 165 h 165"/>
                              <a:gd name="T66" fmla="*/ 105 w 205"/>
                              <a:gd name="T67" fmla="*/ 165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05" h="165">
                                <a:moveTo>
                                  <a:pt x="105" y="165"/>
                                </a:moveTo>
                                <a:lnTo>
                                  <a:pt x="105" y="165"/>
                                </a:lnTo>
                                <a:lnTo>
                                  <a:pt x="125" y="160"/>
                                </a:lnTo>
                                <a:lnTo>
                                  <a:pt x="145" y="155"/>
                                </a:lnTo>
                                <a:lnTo>
                                  <a:pt x="160" y="145"/>
                                </a:lnTo>
                                <a:lnTo>
                                  <a:pt x="175" y="135"/>
                                </a:lnTo>
                                <a:lnTo>
                                  <a:pt x="190" y="120"/>
                                </a:lnTo>
                                <a:lnTo>
                                  <a:pt x="200" y="100"/>
                                </a:lnTo>
                                <a:lnTo>
                                  <a:pt x="205" y="85"/>
                                </a:lnTo>
                                <a:lnTo>
                                  <a:pt x="205" y="70"/>
                                </a:lnTo>
                                <a:lnTo>
                                  <a:pt x="205" y="55"/>
                                </a:lnTo>
                                <a:lnTo>
                                  <a:pt x="200" y="45"/>
                                </a:lnTo>
                                <a:lnTo>
                                  <a:pt x="190" y="30"/>
                                </a:lnTo>
                                <a:lnTo>
                                  <a:pt x="180" y="20"/>
                                </a:lnTo>
                                <a:lnTo>
                                  <a:pt x="145" y="5"/>
                                </a:lnTo>
                                <a:lnTo>
                                  <a:pt x="105" y="0"/>
                                </a:lnTo>
                                <a:lnTo>
                                  <a:pt x="60" y="5"/>
                                </a:lnTo>
                                <a:lnTo>
                                  <a:pt x="30" y="20"/>
                                </a:lnTo>
                                <a:lnTo>
                                  <a:pt x="15" y="30"/>
                                </a:lnTo>
                                <a:lnTo>
                                  <a:pt x="5" y="45"/>
                                </a:lnTo>
                                <a:lnTo>
                                  <a:pt x="0" y="55"/>
                                </a:lnTo>
                                <a:lnTo>
                                  <a:pt x="0" y="70"/>
                                </a:lnTo>
                                <a:lnTo>
                                  <a:pt x="0" y="85"/>
                                </a:lnTo>
                                <a:lnTo>
                                  <a:pt x="5" y="100"/>
                                </a:lnTo>
                                <a:lnTo>
                                  <a:pt x="15" y="120"/>
                                </a:lnTo>
                                <a:lnTo>
                                  <a:pt x="30" y="135"/>
                                </a:lnTo>
                                <a:lnTo>
                                  <a:pt x="45" y="145"/>
                                </a:lnTo>
                                <a:lnTo>
                                  <a:pt x="60" y="155"/>
                                </a:lnTo>
                                <a:lnTo>
                                  <a:pt x="80" y="160"/>
                                </a:lnTo>
                                <a:lnTo>
                                  <a:pt x="105" y="1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8" name="Freeform 315"/>
                        <wps:cNvSpPr>
                          <a:spLocks/>
                        </wps:cNvSpPr>
                        <wps:spPr bwMode="auto">
                          <a:xfrm>
                            <a:off x="1923" y="420"/>
                            <a:ext cx="145" cy="145"/>
                          </a:xfrm>
                          <a:custGeom>
                            <a:avLst/>
                            <a:gdLst>
                              <a:gd name="T0" fmla="*/ 75 w 145"/>
                              <a:gd name="T1" fmla="*/ 145 h 145"/>
                              <a:gd name="T2" fmla="*/ 75 w 145"/>
                              <a:gd name="T3" fmla="*/ 145 h 145"/>
                              <a:gd name="T4" fmla="*/ 85 w 145"/>
                              <a:gd name="T5" fmla="*/ 140 h 145"/>
                              <a:gd name="T6" fmla="*/ 100 w 145"/>
                              <a:gd name="T7" fmla="*/ 135 h 145"/>
                              <a:gd name="T8" fmla="*/ 115 w 145"/>
                              <a:gd name="T9" fmla="*/ 120 h 145"/>
                              <a:gd name="T10" fmla="*/ 125 w 145"/>
                              <a:gd name="T11" fmla="*/ 110 h 145"/>
                              <a:gd name="T12" fmla="*/ 140 w 145"/>
                              <a:gd name="T13" fmla="*/ 75 h 145"/>
                              <a:gd name="T14" fmla="*/ 145 w 145"/>
                              <a:gd name="T15" fmla="*/ 50 h 145"/>
                              <a:gd name="T16" fmla="*/ 145 w 145"/>
                              <a:gd name="T17" fmla="*/ 50 h 145"/>
                              <a:gd name="T18" fmla="*/ 145 w 145"/>
                              <a:gd name="T19" fmla="*/ 40 h 145"/>
                              <a:gd name="T20" fmla="*/ 140 w 145"/>
                              <a:gd name="T21" fmla="*/ 30 h 145"/>
                              <a:gd name="T22" fmla="*/ 125 w 145"/>
                              <a:gd name="T23" fmla="*/ 15 h 145"/>
                              <a:gd name="T24" fmla="*/ 100 w 145"/>
                              <a:gd name="T25" fmla="*/ 5 h 145"/>
                              <a:gd name="T26" fmla="*/ 75 w 145"/>
                              <a:gd name="T27" fmla="*/ 0 h 145"/>
                              <a:gd name="T28" fmla="*/ 75 w 145"/>
                              <a:gd name="T29" fmla="*/ 0 h 145"/>
                              <a:gd name="T30" fmla="*/ 45 w 145"/>
                              <a:gd name="T31" fmla="*/ 5 h 145"/>
                              <a:gd name="T32" fmla="*/ 20 w 145"/>
                              <a:gd name="T33" fmla="*/ 15 h 145"/>
                              <a:gd name="T34" fmla="*/ 5 w 145"/>
                              <a:gd name="T35" fmla="*/ 30 h 145"/>
                              <a:gd name="T36" fmla="*/ 0 w 145"/>
                              <a:gd name="T37" fmla="*/ 50 h 145"/>
                              <a:gd name="T38" fmla="*/ 0 w 145"/>
                              <a:gd name="T39" fmla="*/ 50 h 145"/>
                              <a:gd name="T40" fmla="*/ 5 w 145"/>
                              <a:gd name="T41" fmla="*/ 75 h 145"/>
                              <a:gd name="T42" fmla="*/ 20 w 145"/>
                              <a:gd name="T43" fmla="*/ 105 h 145"/>
                              <a:gd name="T44" fmla="*/ 30 w 145"/>
                              <a:gd name="T45" fmla="*/ 120 h 145"/>
                              <a:gd name="T46" fmla="*/ 40 w 145"/>
                              <a:gd name="T47" fmla="*/ 135 h 145"/>
                              <a:gd name="T48" fmla="*/ 55 w 145"/>
                              <a:gd name="T49" fmla="*/ 140 h 145"/>
                              <a:gd name="T50" fmla="*/ 75 w 145"/>
                              <a:gd name="T51" fmla="*/ 145 h 145"/>
                              <a:gd name="T52" fmla="*/ 75 w 145"/>
                              <a:gd name="T53" fmla="*/ 14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75" y="145"/>
                                </a:moveTo>
                                <a:lnTo>
                                  <a:pt x="75" y="145"/>
                                </a:lnTo>
                                <a:lnTo>
                                  <a:pt x="85" y="140"/>
                                </a:lnTo>
                                <a:lnTo>
                                  <a:pt x="100" y="135"/>
                                </a:lnTo>
                                <a:lnTo>
                                  <a:pt x="115" y="120"/>
                                </a:lnTo>
                                <a:lnTo>
                                  <a:pt x="125" y="110"/>
                                </a:lnTo>
                                <a:lnTo>
                                  <a:pt x="140" y="75"/>
                                </a:lnTo>
                                <a:lnTo>
                                  <a:pt x="145" y="50"/>
                                </a:lnTo>
                                <a:lnTo>
                                  <a:pt x="145" y="40"/>
                                </a:lnTo>
                                <a:lnTo>
                                  <a:pt x="140" y="30"/>
                                </a:lnTo>
                                <a:lnTo>
                                  <a:pt x="125" y="15"/>
                                </a:lnTo>
                                <a:lnTo>
                                  <a:pt x="100" y="5"/>
                                </a:lnTo>
                                <a:lnTo>
                                  <a:pt x="75" y="0"/>
                                </a:lnTo>
                                <a:lnTo>
                                  <a:pt x="45" y="5"/>
                                </a:lnTo>
                                <a:lnTo>
                                  <a:pt x="20" y="15"/>
                                </a:lnTo>
                                <a:lnTo>
                                  <a:pt x="5" y="30"/>
                                </a:lnTo>
                                <a:lnTo>
                                  <a:pt x="0" y="50"/>
                                </a:lnTo>
                                <a:lnTo>
                                  <a:pt x="5" y="75"/>
                                </a:lnTo>
                                <a:lnTo>
                                  <a:pt x="20" y="105"/>
                                </a:lnTo>
                                <a:lnTo>
                                  <a:pt x="30" y="120"/>
                                </a:lnTo>
                                <a:lnTo>
                                  <a:pt x="40" y="135"/>
                                </a:lnTo>
                                <a:lnTo>
                                  <a:pt x="55" y="140"/>
                                </a:lnTo>
                                <a:lnTo>
                                  <a:pt x="75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9" name="Freeform 316"/>
                        <wps:cNvSpPr>
                          <a:spLocks/>
                        </wps:cNvSpPr>
                        <wps:spPr bwMode="auto">
                          <a:xfrm>
                            <a:off x="1738" y="565"/>
                            <a:ext cx="509" cy="20"/>
                          </a:xfrm>
                          <a:custGeom>
                            <a:avLst/>
                            <a:gdLst>
                              <a:gd name="T0" fmla="*/ 0 w 509"/>
                              <a:gd name="T1" fmla="*/ 0 h 20"/>
                              <a:gd name="T2" fmla="*/ 0 w 509"/>
                              <a:gd name="T3" fmla="*/ 0 h 20"/>
                              <a:gd name="T4" fmla="*/ 25 w 509"/>
                              <a:gd name="T5" fmla="*/ 10 h 20"/>
                              <a:gd name="T6" fmla="*/ 70 w 509"/>
                              <a:gd name="T7" fmla="*/ 20 h 20"/>
                              <a:gd name="T8" fmla="*/ 105 w 509"/>
                              <a:gd name="T9" fmla="*/ 20 h 20"/>
                              <a:gd name="T10" fmla="*/ 145 w 509"/>
                              <a:gd name="T11" fmla="*/ 20 h 20"/>
                              <a:gd name="T12" fmla="*/ 195 w 509"/>
                              <a:gd name="T13" fmla="*/ 10 h 20"/>
                              <a:gd name="T14" fmla="*/ 255 w 509"/>
                              <a:gd name="T15" fmla="*/ 0 h 20"/>
                              <a:gd name="T16" fmla="*/ 255 w 509"/>
                              <a:gd name="T17" fmla="*/ 0 h 20"/>
                              <a:gd name="T18" fmla="*/ 255 w 509"/>
                              <a:gd name="T19" fmla="*/ 0 h 20"/>
                              <a:gd name="T20" fmla="*/ 320 w 509"/>
                              <a:gd name="T21" fmla="*/ 10 h 20"/>
                              <a:gd name="T22" fmla="*/ 369 w 509"/>
                              <a:gd name="T23" fmla="*/ 15 h 20"/>
                              <a:gd name="T24" fmla="*/ 409 w 509"/>
                              <a:gd name="T25" fmla="*/ 20 h 20"/>
                              <a:gd name="T26" fmla="*/ 444 w 509"/>
                              <a:gd name="T27" fmla="*/ 20 h 20"/>
                              <a:gd name="T28" fmla="*/ 489 w 509"/>
                              <a:gd name="T29" fmla="*/ 10 h 20"/>
                              <a:gd name="T30" fmla="*/ 509 w 509"/>
                              <a:gd name="T31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9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10"/>
                                </a:lnTo>
                                <a:lnTo>
                                  <a:pt x="70" y="20"/>
                                </a:lnTo>
                                <a:lnTo>
                                  <a:pt x="105" y="20"/>
                                </a:lnTo>
                                <a:lnTo>
                                  <a:pt x="145" y="20"/>
                                </a:lnTo>
                                <a:lnTo>
                                  <a:pt x="195" y="10"/>
                                </a:lnTo>
                                <a:lnTo>
                                  <a:pt x="255" y="0"/>
                                </a:lnTo>
                                <a:lnTo>
                                  <a:pt x="320" y="10"/>
                                </a:lnTo>
                                <a:lnTo>
                                  <a:pt x="369" y="15"/>
                                </a:lnTo>
                                <a:lnTo>
                                  <a:pt x="409" y="20"/>
                                </a:lnTo>
                                <a:lnTo>
                                  <a:pt x="444" y="20"/>
                                </a:lnTo>
                                <a:lnTo>
                                  <a:pt x="489" y="10"/>
                                </a:lnTo>
                                <a:lnTo>
                                  <a:pt x="50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0" name="Freeform 317"/>
                        <wps:cNvSpPr>
                          <a:spLocks/>
                        </wps:cNvSpPr>
                        <wps:spPr bwMode="auto">
                          <a:xfrm>
                            <a:off x="1738" y="565"/>
                            <a:ext cx="509" cy="45"/>
                          </a:xfrm>
                          <a:custGeom>
                            <a:avLst/>
                            <a:gdLst>
                              <a:gd name="T0" fmla="*/ 0 w 509"/>
                              <a:gd name="T1" fmla="*/ 0 h 45"/>
                              <a:gd name="T2" fmla="*/ 0 w 509"/>
                              <a:gd name="T3" fmla="*/ 0 h 45"/>
                              <a:gd name="T4" fmla="*/ 40 w 509"/>
                              <a:gd name="T5" fmla="*/ 15 h 45"/>
                              <a:gd name="T6" fmla="*/ 90 w 509"/>
                              <a:gd name="T7" fmla="*/ 25 h 45"/>
                              <a:gd name="T8" fmla="*/ 155 w 509"/>
                              <a:gd name="T9" fmla="*/ 35 h 45"/>
                              <a:gd name="T10" fmla="*/ 230 w 509"/>
                              <a:gd name="T11" fmla="*/ 45 h 45"/>
                              <a:gd name="T12" fmla="*/ 315 w 509"/>
                              <a:gd name="T13" fmla="*/ 40 h 45"/>
                              <a:gd name="T14" fmla="*/ 365 w 509"/>
                              <a:gd name="T15" fmla="*/ 35 h 45"/>
                              <a:gd name="T16" fmla="*/ 409 w 509"/>
                              <a:gd name="T17" fmla="*/ 30 h 45"/>
                              <a:gd name="T18" fmla="*/ 459 w 509"/>
                              <a:gd name="T19" fmla="*/ 15 h 45"/>
                              <a:gd name="T20" fmla="*/ 509 w 509"/>
                              <a:gd name="T21" fmla="*/ 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09" h="4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15"/>
                                </a:lnTo>
                                <a:lnTo>
                                  <a:pt x="90" y="25"/>
                                </a:lnTo>
                                <a:lnTo>
                                  <a:pt x="155" y="35"/>
                                </a:lnTo>
                                <a:lnTo>
                                  <a:pt x="230" y="45"/>
                                </a:lnTo>
                                <a:lnTo>
                                  <a:pt x="315" y="40"/>
                                </a:lnTo>
                                <a:lnTo>
                                  <a:pt x="365" y="35"/>
                                </a:lnTo>
                                <a:lnTo>
                                  <a:pt x="409" y="30"/>
                                </a:lnTo>
                                <a:lnTo>
                                  <a:pt x="459" y="15"/>
                                </a:lnTo>
                                <a:lnTo>
                                  <a:pt x="50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" name="Line 318"/>
                        <wps:cNvCnPr/>
                        <wps:spPr bwMode="auto">
                          <a:xfrm>
                            <a:off x="1738" y="660"/>
                            <a:ext cx="514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2" name="Line 319"/>
                        <wps:cNvCnPr/>
                        <wps:spPr bwMode="auto">
                          <a:xfrm>
                            <a:off x="1738" y="690"/>
                            <a:ext cx="514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3" name="Freeform 320"/>
                        <wps:cNvSpPr>
                          <a:spLocks/>
                        </wps:cNvSpPr>
                        <wps:spPr bwMode="auto">
                          <a:xfrm>
                            <a:off x="2727" y="315"/>
                            <a:ext cx="50" cy="250"/>
                          </a:xfrm>
                          <a:custGeom>
                            <a:avLst/>
                            <a:gdLst>
                              <a:gd name="T0" fmla="*/ 40 w 50"/>
                              <a:gd name="T1" fmla="*/ 250 h 250"/>
                              <a:gd name="T2" fmla="*/ 40 w 50"/>
                              <a:gd name="T3" fmla="*/ 250 h 250"/>
                              <a:gd name="T4" fmla="*/ 25 w 50"/>
                              <a:gd name="T5" fmla="*/ 240 h 250"/>
                              <a:gd name="T6" fmla="*/ 15 w 50"/>
                              <a:gd name="T7" fmla="*/ 225 h 250"/>
                              <a:gd name="T8" fmla="*/ 5 w 50"/>
                              <a:gd name="T9" fmla="*/ 200 h 250"/>
                              <a:gd name="T10" fmla="*/ 0 w 50"/>
                              <a:gd name="T11" fmla="*/ 170 h 250"/>
                              <a:gd name="T12" fmla="*/ 5 w 50"/>
                              <a:gd name="T13" fmla="*/ 140 h 250"/>
                              <a:gd name="T14" fmla="*/ 15 w 50"/>
                              <a:gd name="T15" fmla="*/ 115 h 250"/>
                              <a:gd name="T16" fmla="*/ 25 w 50"/>
                              <a:gd name="T17" fmla="*/ 95 h 250"/>
                              <a:gd name="T18" fmla="*/ 45 w 50"/>
                              <a:gd name="T19" fmla="*/ 65 h 250"/>
                              <a:gd name="T20" fmla="*/ 45 w 50"/>
                              <a:gd name="T21" fmla="*/ 65 h 250"/>
                              <a:gd name="T22" fmla="*/ 50 w 50"/>
                              <a:gd name="T23" fmla="*/ 60 h 250"/>
                              <a:gd name="T24" fmla="*/ 45 w 50"/>
                              <a:gd name="T25" fmla="*/ 50 h 250"/>
                              <a:gd name="T26" fmla="*/ 30 w 50"/>
                              <a:gd name="T27" fmla="*/ 35 h 250"/>
                              <a:gd name="T28" fmla="*/ 0 w 50"/>
                              <a:gd name="T29" fmla="*/ 15 h 250"/>
                              <a:gd name="T30" fmla="*/ 45 w 50"/>
                              <a:gd name="T31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40" y="250"/>
                                </a:moveTo>
                                <a:lnTo>
                                  <a:pt x="40" y="250"/>
                                </a:lnTo>
                                <a:lnTo>
                                  <a:pt x="25" y="240"/>
                                </a:lnTo>
                                <a:lnTo>
                                  <a:pt x="15" y="225"/>
                                </a:lnTo>
                                <a:lnTo>
                                  <a:pt x="5" y="200"/>
                                </a:lnTo>
                                <a:lnTo>
                                  <a:pt x="0" y="170"/>
                                </a:lnTo>
                                <a:lnTo>
                                  <a:pt x="5" y="140"/>
                                </a:lnTo>
                                <a:lnTo>
                                  <a:pt x="15" y="115"/>
                                </a:lnTo>
                                <a:lnTo>
                                  <a:pt x="25" y="95"/>
                                </a:lnTo>
                                <a:lnTo>
                                  <a:pt x="45" y="65"/>
                                </a:lnTo>
                                <a:lnTo>
                                  <a:pt x="50" y="60"/>
                                </a:lnTo>
                                <a:lnTo>
                                  <a:pt x="45" y="50"/>
                                </a:lnTo>
                                <a:lnTo>
                                  <a:pt x="30" y="35"/>
                                </a:lnTo>
                                <a:lnTo>
                                  <a:pt x="0" y="15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4" name="Freeform 321"/>
                        <wps:cNvSpPr>
                          <a:spLocks/>
                        </wps:cNvSpPr>
                        <wps:spPr bwMode="auto">
                          <a:xfrm>
                            <a:off x="2252" y="315"/>
                            <a:ext cx="50" cy="250"/>
                          </a:xfrm>
                          <a:custGeom>
                            <a:avLst/>
                            <a:gdLst>
                              <a:gd name="T0" fmla="*/ 5 w 50"/>
                              <a:gd name="T1" fmla="*/ 250 h 250"/>
                              <a:gd name="T2" fmla="*/ 5 w 50"/>
                              <a:gd name="T3" fmla="*/ 250 h 250"/>
                              <a:gd name="T4" fmla="*/ 25 w 50"/>
                              <a:gd name="T5" fmla="*/ 225 h 250"/>
                              <a:gd name="T6" fmla="*/ 40 w 50"/>
                              <a:gd name="T7" fmla="*/ 200 h 250"/>
                              <a:gd name="T8" fmla="*/ 45 w 50"/>
                              <a:gd name="T9" fmla="*/ 170 h 250"/>
                              <a:gd name="T10" fmla="*/ 40 w 50"/>
                              <a:gd name="T11" fmla="*/ 140 h 250"/>
                              <a:gd name="T12" fmla="*/ 35 w 50"/>
                              <a:gd name="T13" fmla="*/ 115 h 250"/>
                              <a:gd name="T14" fmla="*/ 25 w 50"/>
                              <a:gd name="T15" fmla="*/ 95 h 250"/>
                              <a:gd name="T16" fmla="*/ 5 w 50"/>
                              <a:gd name="T17" fmla="*/ 65 h 250"/>
                              <a:gd name="T18" fmla="*/ 5 w 50"/>
                              <a:gd name="T19" fmla="*/ 65 h 250"/>
                              <a:gd name="T20" fmla="*/ 0 w 50"/>
                              <a:gd name="T21" fmla="*/ 60 h 250"/>
                              <a:gd name="T22" fmla="*/ 5 w 50"/>
                              <a:gd name="T23" fmla="*/ 55 h 250"/>
                              <a:gd name="T24" fmla="*/ 20 w 50"/>
                              <a:gd name="T25" fmla="*/ 35 h 250"/>
                              <a:gd name="T26" fmla="*/ 50 w 50"/>
                              <a:gd name="T27" fmla="*/ 15 h 250"/>
                              <a:gd name="T28" fmla="*/ 0 w 50"/>
                              <a:gd name="T29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5" y="250"/>
                                </a:moveTo>
                                <a:lnTo>
                                  <a:pt x="5" y="250"/>
                                </a:lnTo>
                                <a:lnTo>
                                  <a:pt x="25" y="225"/>
                                </a:lnTo>
                                <a:lnTo>
                                  <a:pt x="40" y="200"/>
                                </a:lnTo>
                                <a:lnTo>
                                  <a:pt x="45" y="170"/>
                                </a:lnTo>
                                <a:lnTo>
                                  <a:pt x="40" y="140"/>
                                </a:lnTo>
                                <a:lnTo>
                                  <a:pt x="35" y="115"/>
                                </a:lnTo>
                                <a:lnTo>
                                  <a:pt x="25" y="95"/>
                                </a:lnTo>
                                <a:lnTo>
                                  <a:pt x="5" y="65"/>
                                </a:lnTo>
                                <a:lnTo>
                                  <a:pt x="0" y="60"/>
                                </a:lnTo>
                                <a:lnTo>
                                  <a:pt x="5" y="55"/>
                                </a:lnTo>
                                <a:lnTo>
                                  <a:pt x="20" y="35"/>
                                </a:lnTo>
                                <a:lnTo>
                                  <a:pt x="50" y="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5" name="Freeform 322"/>
                        <wps:cNvSpPr>
                          <a:spLocks/>
                        </wps:cNvSpPr>
                        <wps:spPr bwMode="auto">
                          <a:xfrm>
                            <a:off x="2297" y="320"/>
                            <a:ext cx="435" cy="245"/>
                          </a:xfrm>
                          <a:custGeom>
                            <a:avLst/>
                            <a:gdLst>
                              <a:gd name="T0" fmla="*/ 215 w 435"/>
                              <a:gd name="T1" fmla="*/ 245 h 245"/>
                              <a:gd name="T2" fmla="*/ 215 w 435"/>
                              <a:gd name="T3" fmla="*/ 245 h 245"/>
                              <a:gd name="T4" fmla="*/ 300 w 435"/>
                              <a:gd name="T5" fmla="*/ 240 h 245"/>
                              <a:gd name="T6" fmla="*/ 335 w 435"/>
                              <a:gd name="T7" fmla="*/ 235 h 245"/>
                              <a:gd name="T8" fmla="*/ 370 w 435"/>
                              <a:gd name="T9" fmla="*/ 230 h 245"/>
                              <a:gd name="T10" fmla="*/ 395 w 435"/>
                              <a:gd name="T11" fmla="*/ 215 h 245"/>
                              <a:gd name="T12" fmla="*/ 415 w 435"/>
                              <a:gd name="T13" fmla="*/ 200 h 245"/>
                              <a:gd name="T14" fmla="*/ 430 w 435"/>
                              <a:gd name="T15" fmla="*/ 180 h 245"/>
                              <a:gd name="T16" fmla="*/ 435 w 435"/>
                              <a:gd name="T17" fmla="*/ 150 h 245"/>
                              <a:gd name="T18" fmla="*/ 435 w 435"/>
                              <a:gd name="T19" fmla="*/ 150 h 245"/>
                              <a:gd name="T20" fmla="*/ 430 w 435"/>
                              <a:gd name="T21" fmla="*/ 120 h 245"/>
                              <a:gd name="T22" fmla="*/ 420 w 435"/>
                              <a:gd name="T23" fmla="*/ 95 h 245"/>
                              <a:gd name="T24" fmla="*/ 400 w 435"/>
                              <a:gd name="T25" fmla="*/ 70 h 245"/>
                              <a:gd name="T26" fmla="*/ 370 w 435"/>
                              <a:gd name="T27" fmla="*/ 45 h 245"/>
                              <a:gd name="T28" fmla="*/ 340 w 435"/>
                              <a:gd name="T29" fmla="*/ 25 h 245"/>
                              <a:gd name="T30" fmla="*/ 300 w 435"/>
                              <a:gd name="T31" fmla="*/ 15 h 245"/>
                              <a:gd name="T32" fmla="*/ 260 w 435"/>
                              <a:gd name="T33" fmla="*/ 5 h 245"/>
                              <a:gd name="T34" fmla="*/ 215 w 435"/>
                              <a:gd name="T35" fmla="*/ 0 h 245"/>
                              <a:gd name="T36" fmla="*/ 215 w 435"/>
                              <a:gd name="T37" fmla="*/ 0 h 245"/>
                              <a:gd name="T38" fmla="*/ 175 w 435"/>
                              <a:gd name="T39" fmla="*/ 5 h 245"/>
                              <a:gd name="T40" fmla="*/ 130 w 435"/>
                              <a:gd name="T41" fmla="*/ 15 h 245"/>
                              <a:gd name="T42" fmla="*/ 95 w 435"/>
                              <a:gd name="T43" fmla="*/ 25 h 245"/>
                              <a:gd name="T44" fmla="*/ 65 w 435"/>
                              <a:gd name="T45" fmla="*/ 45 h 245"/>
                              <a:gd name="T46" fmla="*/ 35 w 435"/>
                              <a:gd name="T47" fmla="*/ 70 h 245"/>
                              <a:gd name="T48" fmla="*/ 15 w 435"/>
                              <a:gd name="T49" fmla="*/ 95 h 245"/>
                              <a:gd name="T50" fmla="*/ 5 w 435"/>
                              <a:gd name="T51" fmla="*/ 120 h 245"/>
                              <a:gd name="T52" fmla="*/ 0 w 435"/>
                              <a:gd name="T53" fmla="*/ 150 h 245"/>
                              <a:gd name="T54" fmla="*/ 0 w 435"/>
                              <a:gd name="T55" fmla="*/ 150 h 245"/>
                              <a:gd name="T56" fmla="*/ 0 w 435"/>
                              <a:gd name="T57" fmla="*/ 180 h 245"/>
                              <a:gd name="T58" fmla="*/ 15 w 435"/>
                              <a:gd name="T59" fmla="*/ 200 h 245"/>
                              <a:gd name="T60" fmla="*/ 35 w 435"/>
                              <a:gd name="T61" fmla="*/ 215 h 245"/>
                              <a:gd name="T62" fmla="*/ 60 w 435"/>
                              <a:gd name="T63" fmla="*/ 230 h 245"/>
                              <a:gd name="T64" fmla="*/ 95 w 435"/>
                              <a:gd name="T65" fmla="*/ 235 h 245"/>
                              <a:gd name="T66" fmla="*/ 130 w 435"/>
                              <a:gd name="T67" fmla="*/ 240 h 245"/>
                              <a:gd name="T68" fmla="*/ 215 w 435"/>
                              <a:gd name="T69" fmla="*/ 245 h 245"/>
                              <a:gd name="T70" fmla="*/ 215 w 435"/>
                              <a:gd name="T71" fmla="*/ 245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5" h="245">
                                <a:moveTo>
                                  <a:pt x="215" y="245"/>
                                </a:moveTo>
                                <a:lnTo>
                                  <a:pt x="215" y="245"/>
                                </a:lnTo>
                                <a:lnTo>
                                  <a:pt x="300" y="240"/>
                                </a:lnTo>
                                <a:lnTo>
                                  <a:pt x="335" y="235"/>
                                </a:lnTo>
                                <a:lnTo>
                                  <a:pt x="370" y="230"/>
                                </a:lnTo>
                                <a:lnTo>
                                  <a:pt x="395" y="215"/>
                                </a:lnTo>
                                <a:lnTo>
                                  <a:pt x="415" y="200"/>
                                </a:lnTo>
                                <a:lnTo>
                                  <a:pt x="430" y="180"/>
                                </a:lnTo>
                                <a:lnTo>
                                  <a:pt x="435" y="150"/>
                                </a:lnTo>
                                <a:lnTo>
                                  <a:pt x="430" y="120"/>
                                </a:lnTo>
                                <a:lnTo>
                                  <a:pt x="420" y="95"/>
                                </a:lnTo>
                                <a:lnTo>
                                  <a:pt x="400" y="70"/>
                                </a:lnTo>
                                <a:lnTo>
                                  <a:pt x="370" y="45"/>
                                </a:lnTo>
                                <a:lnTo>
                                  <a:pt x="340" y="25"/>
                                </a:lnTo>
                                <a:lnTo>
                                  <a:pt x="300" y="15"/>
                                </a:lnTo>
                                <a:lnTo>
                                  <a:pt x="260" y="5"/>
                                </a:lnTo>
                                <a:lnTo>
                                  <a:pt x="215" y="0"/>
                                </a:lnTo>
                                <a:lnTo>
                                  <a:pt x="175" y="5"/>
                                </a:lnTo>
                                <a:lnTo>
                                  <a:pt x="130" y="15"/>
                                </a:lnTo>
                                <a:lnTo>
                                  <a:pt x="95" y="25"/>
                                </a:lnTo>
                                <a:lnTo>
                                  <a:pt x="65" y="45"/>
                                </a:lnTo>
                                <a:lnTo>
                                  <a:pt x="35" y="70"/>
                                </a:lnTo>
                                <a:lnTo>
                                  <a:pt x="15" y="95"/>
                                </a:lnTo>
                                <a:lnTo>
                                  <a:pt x="5" y="120"/>
                                </a:ln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15" y="200"/>
                                </a:lnTo>
                                <a:lnTo>
                                  <a:pt x="35" y="215"/>
                                </a:lnTo>
                                <a:lnTo>
                                  <a:pt x="60" y="230"/>
                                </a:lnTo>
                                <a:lnTo>
                                  <a:pt x="95" y="235"/>
                                </a:lnTo>
                                <a:lnTo>
                                  <a:pt x="130" y="240"/>
                                </a:lnTo>
                                <a:lnTo>
                                  <a:pt x="215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" name="Freeform 323"/>
                        <wps:cNvSpPr>
                          <a:spLocks/>
                        </wps:cNvSpPr>
                        <wps:spPr bwMode="auto">
                          <a:xfrm>
                            <a:off x="2362" y="370"/>
                            <a:ext cx="300" cy="195"/>
                          </a:xfrm>
                          <a:custGeom>
                            <a:avLst/>
                            <a:gdLst>
                              <a:gd name="T0" fmla="*/ 150 w 300"/>
                              <a:gd name="T1" fmla="*/ 195 h 195"/>
                              <a:gd name="T2" fmla="*/ 150 w 300"/>
                              <a:gd name="T3" fmla="*/ 195 h 195"/>
                              <a:gd name="T4" fmla="*/ 180 w 300"/>
                              <a:gd name="T5" fmla="*/ 195 h 195"/>
                              <a:gd name="T6" fmla="*/ 210 w 300"/>
                              <a:gd name="T7" fmla="*/ 190 h 195"/>
                              <a:gd name="T8" fmla="*/ 235 w 300"/>
                              <a:gd name="T9" fmla="*/ 180 h 195"/>
                              <a:gd name="T10" fmla="*/ 255 w 300"/>
                              <a:gd name="T11" fmla="*/ 170 h 195"/>
                              <a:gd name="T12" fmla="*/ 275 w 300"/>
                              <a:gd name="T13" fmla="*/ 155 h 195"/>
                              <a:gd name="T14" fmla="*/ 290 w 300"/>
                              <a:gd name="T15" fmla="*/ 140 h 195"/>
                              <a:gd name="T16" fmla="*/ 295 w 300"/>
                              <a:gd name="T17" fmla="*/ 120 h 195"/>
                              <a:gd name="T18" fmla="*/ 300 w 300"/>
                              <a:gd name="T19" fmla="*/ 100 h 195"/>
                              <a:gd name="T20" fmla="*/ 300 w 300"/>
                              <a:gd name="T21" fmla="*/ 100 h 195"/>
                              <a:gd name="T22" fmla="*/ 300 w 300"/>
                              <a:gd name="T23" fmla="*/ 80 h 195"/>
                              <a:gd name="T24" fmla="*/ 290 w 300"/>
                              <a:gd name="T25" fmla="*/ 60 h 195"/>
                              <a:gd name="T26" fmla="*/ 275 w 300"/>
                              <a:gd name="T27" fmla="*/ 45 h 195"/>
                              <a:gd name="T28" fmla="*/ 260 w 300"/>
                              <a:gd name="T29" fmla="*/ 30 h 195"/>
                              <a:gd name="T30" fmla="*/ 235 w 300"/>
                              <a:gd name="T31" fmla="*/ 15 h 195"/>
                              <a:gd name="T32" fmla="*/ 210 w 300"/>
                              <a:gd name="T33" fmla="*/ 5 h 195"/>
                              <a:gd name="T34" fmla="*/ 180 w 300"/>
                              <a:gd name="T35" fmla="*/ 0 h 195"/>
                              <a:gd name="T36" fmla="*/ 150 w 300"/>
                              <a:gd name="T37" fmla="*/ 0 h 195"/>
                              <a:gd name="T38" fmla="*/ 150 w 300"/>
                              <a:gd name="T39" fmla="*/ 0 h 195"/>
                              <a:gd name="T40" fmla="*/ 120 w 300"/>
                              <a:gd name="T41" fmla="*/ 0 h 195"/>
                              <a:gd name="T42" fmla="*/ 95 w 300"/>
                              <a:gd name="T43" fmla="*/ 5 h 195"/>
                              <a:gd name="T44" fmla="*/ 70 w 300"/>
                              <a:gd name="T45" fmla="*/ 15 h 195"/>
                              <a:gd name="T46" fmla="*/ 45 w 300"/>
                              <a:gd name="T47" fmla="*/ 30 h 195"/>
                              <a:gd name="T48" fmla="*/ 30 w 300"/>
                              <a:gd name="T49" fmla="*/ 45 h 195"/>
                              <a:gd name="T50" fmla="*/ 15 w 300"/>
                              <a:gd name="T51" fmla="*/ 60 h 195"/>
                              <a:gd name="T52" fmla="*/ 5 w 300"/>
                              <a:gd name="T53" fmla="*/ 80 h 195"/>
                              <a:gd name="T54" fmla="*/ 0 w 300"/>
                              <a:gd name="T55" fmla="*/ 100 h 195"/>
                              <a:gd name="T56" fmla="*/ 0 w 300"/>
                              <a:gd name="T57" fmla="*/ 100 h 195"/>
                              <a:gd name="T58" fmla="*/ 5 w 300"/>
                              <a:gd name="T59" fmla="*/ 120 h 195"/>
                              <a:gd name="T60" fmla="*/ 15 w 300"/>
                              <a:gd name="T61" fmla="*/ 140 h 195"/>
                              <a:gd name="T62" fmla="*/ 25 w 300"/>
                              <a:gd name="T63" fmla="*/ 155 h 195"/>
                              <a:gd name="T64" fmla="*/ 45 w 300"/>
                              <a:gd name="T65" fmla="*/ 170 h 195"/>
                              <a:gd name="T66" fmla="*/ 65 w 300"/>
                              <a:gd name="T67" fmla="*/ 180 h 195"/>
                              <a:gd name="T68" fmla="*/ 95 w 300"/>
                              <a:gd name="T69" fmla="*/ 190 h 195"/>
                              <a:gd name="T70" fmla="*/ 120 w 300"/>
                              <a:gd name="T71" fmla="*/ 195 h 195"/>
                              <a:gd name="T72" fmla="*/ 150 w 300"/>
                              <a:gd name="T73" fmla="*/ 195 h 195"/>
                              <a:gd name="T74" fmla="*/ 150 w 300"/>
                              <a:gd name="T75" fmla="*/ 195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300" h="195">
                                <a:moveTo>
                                  <a:pt x="150" y="195"/>
                                </a:moveTo>
                                <a:lnTo>
                                  <a:pt x="150" y="195"/>
                                </a:lnTo>
                                <a:lnTo>
                                  <a:pt x="180" y="195"/>
                                </a:lnTo>
                                <a:lnTo>
                                  <a:pt x="210" y="190"/>
                                </a:lnTo>
                                <a:lnTo>
                                  <a:pt x="235" y="180"/>
                                </a:lnTo>
                                <a:lnTo>
                                  <a:pt x="255" y="170"/>
                                </a:lnTo>
                                <a:lnTo>
                                  <a:pt x="275" y="155"/>
                                </a:lnTo>
                                <a:lnTo>
                                  <a:pt x="290" y="140"/>
                                </a:lnTo>
                                <a:lnTo>
                                  <a:pt x="295" y="120"/>
                                </a:lnTo>
                                <a:lnTo>
                                  <a:pt x="300" y="100"/>
                                </a:lnTo>
                                <a:lnTo>
                                  <a:pt x="300" y="80"/>
                                </a:lnTo>
                                <a:lnTo>
                                  <a:pt x="290" y="60"/>
                                </a:lnTo>
                                <a:lnTo>
                                  <a:pt x="275" y="45"/>
                                </a:lnTo>
                                <a:lnTo>
                                  <a:pt x="260" y="30"/>
                                </a:lnTo>
                                <a:lnTo>
                                  <a:pt x="235" y="15"/>
                                </a:lnTo>
                                <a:lnTo>
                                  <a:pt x="210" y="5"/>
                                </a:lnTo>
                                <a:lnTo>
                                  <a:pt x="180" y="0"/>
                                </a:lnTo>
                                <a:lnTo>
                                  <a:pt x="150" y="0"/>
                                </a:lnTo>
                                <a:lnTo>
                                  <a:pt x="120" y="0"/>
                                </a:lnTo>
                                <a:lnTo>
                                  <a:pt x="95" y="5"/>
                                </a:lnTo>
                                <a:lnTo>
                                  <a:pt x="70" y="15"/>
                                </a:lnTo>
                                <a:lnTo>
                                  <a:pt x="45" y="30"/>
                                </a:lnTo>
                                <a:lnTo>
                                  <a:pt x="30" y="45"/>
                                </a:lnTo>
                                <a:lnTo>
                                  <a:pt x="15" y="60"/>
                                </a:lnTo>
                                <a:lnTo>
                                  <a:pt x="5" y="80"/>
                                </a:lnTo>
                                <a:lnTo>
                                  <a:pt x="0" y="100"/>
                                </a:lnTo>
                                <a:lnTo>
                                  <a:pt x="5" y="120"/>
                                </a:lnTo>
                                <a:lnTo>
                                  <a:pt x="15" y="140"/>
                                </a:lnTo>
                                <a:lnTo>
                                  <a:pt x="25" y="155"/>
                                </a:lnTo>
                                <a:lnTo>
                                  <a:pt x="45" y="170"/>
                                </a:lnTo>
                                <a:lnTo>
                                  <a:pt x="65" y="180"/>
                                </a:lnTo>
                                <a:lnTo>
                                  <a:pt x="95" y="190"/>
                                </a:lnTo>
                                <a:lnTo>
                                  <a:pt x="120" y="195"/>
                                </a:lnTo>
                                <a:lnTo>
                                  <a:pt x="150" y="1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7" name="Freeform 324"/>
                        <wps:cNvSpPr>
                          <a:spLocks/>
                        </wps:cNvSpPr>
                        <wps:spPr bwMode="auto">
                          <a:xfrm>
                            <a:off x="2407" y="400"/>
                            <a:ext cx="210" cy="165"/>
                          </a:xfrm>
                          <a:custGeom>
                            <a:avLst/>
                            <a:gdLst>
                              <a:gd name="T0" fmla="*/ 105 w 210"/>
                              <a:gd name="T1" fmla="*/ 165 h 165"/>
                              <a:gd name="T2" fmla="*/ 105 w 210"/>
                              <a:gd name="T3" fmla="*/ 165 h 165"/>
                              <a:gd name="T4" fmla="*/ 125 w 210"/>
                              <a:gd name="T5" fmla="*/ 160 h 165"/>
                              <a:gd name="T6" fmla="*/ 145 w 210"/>
                              <a:gd name="T7" fmla="*/ 155 h 165"/>
                              <a:gd name="T8" fmla="*/ 165 w 210"/>
                              <a:gd name="T9" fmla="*/ 145 h 165"/>
                              <a:gd name="T10" fmla="*/ 180 w 210"/>
                              <a:gd name="T11" fmla="*/ 135 h 165"/>
                              <a:gd name="T12" fmla="*/ 190 w 210"/>
                              <a:gd name="T13" fmla="*/ 120 h 165"/>
                              <a:gd name="T14" fmla="*/ 200 w 210"/>
                              <a:gd name="T15" fmla="*/ 100 h 165"/>
                              <a:gd name="T16" fmla="*/ 210 w 210"/>
                              <a:gd name="T17" fmla="*/ 85 h 165"/>
                              <a:gd name="T18" fmla="*/ 210 w 210"/>
                              <a:gd name="T19" fmla="*/ 70 h 165"/>
                              <a:gd name="T20" fmla="*/ 210 w 210"/>
                              <a:gd name="T21" fmla="*/ 70 h 165"/>
                              <a:gd name="T22" fmla="*/ 210 w 210"/>
                              <a:gd name="T23" fmla="*/ 55 h 165"/>
                              <a:gd name="T24" fmla="*/ 205 w 210"/>
                              <a:gd name="T25" fmla="*/ 45 h 165"/>
                              <a:gd name="T26" fmla="*/ 195 w 210"/>
                              <a:gd name="T27" fmla="*/ 30 h 165"/>
                              <a:gd name="T28" fmla="*/ 180 w 210"/>
                              <a:gd name="T29" fmla="*/ 20 h 165"/>
                              <a:gd name="T30" fmla="*/ 150 w 210"/>
                              <a:gd name="T31" fmla="*/ 5 h 165"/>
                              <a:gd name="T32" fmla="*/ 105 w 210"/>
                              <a:gd name="T33" fmla="*/ 0 h 165"/>
                              <a:gd name="T34" fmla="*/ 105 w 210"/>
                              <a:gd name="T35" fmla="*/ 0 h 165"/>
                              <a:gd name="T36" fmla="*/ 65 w 210"/>
                              <a:gd name="T37" fmla="*/ 5 h 165"/>
                              <a:gd name="T38" fmla="*/ 35 w 210"/>
                              <a:gd name="T39" fmla="*/ 20 h 165"/>
                              <a:gd name="T40" fmla="*/ 20 w 210"/>
                              <a:gd name="T41" fmla="*/ 30 h 165"/>
                              <a:gd name="T42" fmla="*/ 10 w 210"/>
                              <a:gd name="T43" fmla="*/ 45 h 165"/>
                              <a:gd name="T44" fmla="*/ 5 w 210"/>
                              <a:gd name="T45" fmla="*/ 55 h 165"/>
                              <a:gd name="T46" fmla="*/ 0 w 210"/>
                              <a:gd name="T47" fmla="*/ 70 h 165"/>
                              <a:gd name="T48" fmla="*/ 0 w 210"/>
                              <a:gd name="T49" fmla="*/ 70 h 165"/>
                              <a:gd name="T50" fmla="*/ 5 w 210"/>
                              <a:gd name="T51" fmla="*/ 85 h 165"/>
                              <a:gd name="T52" fmla="*/ 10 w 210"/>
                              <a:gd name="T53" fmla="*/ 100 h 165"/>
                              <a:gd name="T54" fmla="*/ 20 w 210"/>
                              <a:gd name="T55" fmla="*/ 120 h 165"/>
                              <a:gd name="T56" fmla="*/ 30 w 210"/>
                              <a:gd name="T57" fmla="*/ 135 h 165"/>
                              <a:gd name="T58" fmla="*/ 50 w 210"/>
                              <a:gd name="T59" fmla="*/ 145 h 165"/>
                              <a:gd name="T60" fmla="*/ 65 w 210"/>
                              <a:gd name="T61" fmla="*/ 155 h 165"/>
                              <a:gd name="T62" fmla="*/ 85 w 210"/>
                              <a:gd name="T63" fmla="*/ 160 h 165"/>
                              <a:gd name="T64" fmla="*/ 105 w 210"/>
                              <a:gd name="T65" fmla="*/ 165 h 165"/>
                              <a:gd name="T66" fmla="*/ 105 w 210"/>
                              <a:gd name="T67" fmla="*/ 165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10" h="165">
                                <a:moveTo>
                                  <a:pt x="105" y="165"/>
                                </a:moveTo>
                                <a:lnTo>
                                  <a:pt x="105" y="165"/>
                                </a:lnTo>
                                <a:lnTo>
                                  <a:pt x="125" y="160"/>
                                </a:lnTo>
                                <a:lnTo>
                                  <a:pt x="145" y="155"/>
                                </a:lnTo>
                                <a:lnTo>
                                  <a:pt x="165" y="145"/>
                                </a:lnTo>
                                <a:lnTo>
                                  <a:pt x="180" y="135"/>
                                </a:lnTo>
                                <a:lnTo>
                                  <a:pt x="190" y="120"/>
                                </a:lnTo>
                                <a:lnTo>
                                  <a:pt x="200" y="100"/>
                                </a:lnTo>
                                <a:lnTo>
                                  <a:pt x="210" y="85"/>
                                </a:lnTo>
                                <a:lnTo>
                                  <a:pt x="210" y="70"/>
                                </a:lnTo>
                                <a:lnTo>
                                  <a:pt x="210" y="55"/>
                                </a:lnTo>
                                <a:lnTo>
                                  <a:pt x="205" y="45"/>
                                </a:lnTo>
                                <a:lnTo>
                                  <a:pt x="195" y="30"/>
                                </a:lnTo>
                                <a:lnTo>
                                  <a:pt x="180" y="20"/>
                                </a:lnTo>
                                <a:lnTo>
                                  <a:pt x="150" y="5"/>
                                </a:lnTo>
                                <a:lnTo>
                                  <a:pt x="105" y="0"/>
                                </a:lnTo>
                                <a:lnTo>
                                  <a:pt x="65" y="5"/>
                                </a:lnTo>
                                <a:lnTo>
                                  <a:pt x="35" y="20"/>
                                </a:lnTo>
                                <a:lnTo>
                                  <a:pt x="20" y="30"/>
                                </a:lnTo>
                                <a:lnTo>
                                  <a:pt x="10" y="45"/>
                                </a:lnTo>
                                <a:lnTo>
                                  <a:pt x="5" y="55"/>
                                </a:lnTo>
                                <a:lnTo>
                                  <a:pt x="0" y="70"/>
                                </a:lnTo>
                                <a:lnTo>
                                  <a:pt x="5" y="85"/>
                                </a:lnTo>
                                <a:lnTo>
                                  <a:pt x="10" y="100"/>
                                </a:lnTo>
                                <a:lnTo>
                                  <a:pt x="20" y="120"/>
                                </a:lnTo>
                                <a:lnTo>
                                  <a:pt x="30" y="135"/>
                                </a:lnTo>
                                <a:lnTo>
                                  <a:pt x="50" y="145"/>
                                </a:lnTo>
                                <a:lnTo>
                                  <a:pt x="65" y="155"/>
                                </a:lnTo>
                                <a:lnTo>
                                  <a:pt x="85" y="160"/>
                                </a:lnTo>
                                <a:lnTo>
                                  <a:pt x="105" y="1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8" name="Freeform 325"/>
                        <wps:cNvSpPr>
                          <a:spLocks/>
                        </wps:cNvSpPr>
                        <wps:spPr bwMode="auto">
                          <a:xfrm>
                            <a:off x="2442" y="420"/>
                            <a:ext cx="145" cy="145"/>
                          </a:xfrm>
                          <a:custGeom>
                            <a:avLst/>
                            <a:gdLst>
                              <a:gd name="T0" fmla="*/ 70 w 145"/>
                              <a:gd name="T1" fmla="*/ 145 h 145"/>
                              <a:gd name="T2" fmla="*/ 70 w 145"/>
                              <a:gd name="T3" fmla="*/ 145 h 145"/>
                              <a:gd name="T4" fmla="*/ 85 w 145"/>
                              <a:gd name="T5" fmla="*/ 140 h 145"/>
                              <a:gd name="T6" fmla="*/ 100 w 145"/>
                              <a:gd name="T7" fmla="*/ 135 h 145"/>
                              <a:gd name="T8" fmla="*/ 110 w 145"/>
                              <a:gd name="T9" fmla="*/ 120 h 145"/>
                              <a:gd name="T10" fmla="*/ 125 w 145"/>
                              <a:gd name="T11" fmla="*/ 110 h 145"/>
                              <a:gd name="T12" fmla="*/ 140 w 145"/>
                              <a:gd name="T13" fmla="*/ 75 h 145"/>
                              <a:gd name="T14" fmla="*/ 145 w 145"/>
                              <a:gd name="T15" fmla="*/ 50 h 145"/>
                              <a:gd name="T16" fmla="*/ 145 w 145"/>
                              <a:gd name="T17" fmla="*/ 50 h 145"/>
                              <a:gd name="T18" fmla="*/ 145 w 145"/>
                              <a:gd name="T19" fmla="*/ 40 h 145"/>
                              <a:gd name="T20" fmla="*/ 140 w 145"/>
                              <a:gd name="T21" fmla="*/ 30 h 145"/>
                              <a:gd name="T22" fmla="*/ 125 w 145"/>
                              <a:gd name="T23" fmla="*/ 15 h 145"/>
                              <a:gd name="T24" fmla="*/ 100 w 145"/>
                              <a:gd name="T25" fmla="*/ 5 h 145"/>
                              <a:gd name="T26" fmla="*/ 70 w 145"/>
                              <a:gd name="T27" fmla="*/ 0 h 145"/>
                              <a:gd name="T28" fmla="*/ 70 w 145"/>
                              <a:gd name="T29" fmla="*/ 0 h 145"/>
                              <a:gd name="T30" fmla="*/ 45 w 145"/>
                              <a:gd name="T31" fmla="*/ 5 h 145"/>
                              <a:gd name="T32" fmla="*/ 20 w 145"/>
                              <a:gd name="T33" fmla="*/ 15 h 145"/>
                              <a:gd name="T34" fmla="*/ 5 w 145"/>
                              <a:gd name="T35" fmla="*/ 30 h 145"/>
                              <a:gd name="T36" fmla="*/ 0 w 145"/>
                              <a:gd name="T37" fmla="*/ 50 h 145"/>
                              <a:gd name="T38" fmla="*/ 0 w 145"/>
                              <a:gd name="T39" fmla="*/ 50 h 145"/>
                              <a:gd name="T40" fmla="*/ 5 w 145"/>
                              <a:gd name="T41" fmla="*/ 75 h 145"/>
                              <a:gd name="T42" fmla="*/ 15 w 145"/>
                              <a:gd name="T43" fmla="*/ 105 h 145"/>
                              <a:gd name="T44" fmla="*/ 30 w 145"/>
                              <a:gd name="T45" fmla="*/ 120 h 145"/>
                              <a:gd name="T46" fmla="*/ 40 w 145"/>
                              <a:gd name="T47" fmla="*/ 135 h 145"/>
                              <a:gd name="T48" fmla="*/ 55 w 145"/>
                              <a:gd name="T49" fmla="*/ 140 h 145"/>
                              <a:gd name="T50" fmla="*/ 70 w 145"/>
                              <a:gd name="T51" fmla="*/ 145 h 145"/>
                              <a:gd name="T52" fmla="*/ 70 w 145"/>
                              <a:gd name="T53" fmla="*/ 14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70" y="145"/>
                                </a:moveTo>
                                <a:lnTo>
                                  <a:pt x="70" y="145"/>
                                </a:lnTo>
                                <a:lnTo>
                                  <a:pt x="85" y="140"/>
                                </a:lnTo>
                                <a:lnTo>
                                  <a:pt x="100" y="135"/>
                                </a:lnTo>
                                <a:lnTo>
                                  <a:pt x="110" y="120"/>
                                </a:lnTo>
                                <a:lnTo>
                                  <a:pt x="125" y="110"/>
                                </a:lnTo>
                                <a:lnTo>
                                  <a:pt x="140" y="75"/>
                                </a:lnTo>
                                <a:lnTo>
                                  <a:pt x="145" y="50"/>
                                </a:lnTo>
                                <a:lnTo>
                                  <a:pt x="145" y="40"/>
                                </a:lnTo>
                                <a:lnTo>
                                  <a:pt x="140" y="30"/>
                                </a:lnTo>
                                <a:lnTo>
                                  <a:pt x="125" y="15"/>
                                </a:lnTo>
                                <a:lnTo>
                                  <a:pt x="100" y="5"/>
                                </a:lnTo>
                                <a:lnTo>
                                  <a:pt x="70" y="0"/>
                                </a:lnTo>
                                <a:lnTo>
                                  <a:pt x="45" y="5"/>
                                </a:lnTo>
                                <a:lnTo>
                                  <a:pt x="20" y="15"/>
                                </a:lnTo>
                                <a:lnTo>
                                  <a:pt x="5" y="30"/>
                                </a:lnTo>
                                <a:lnTo>
                                  <a:pt x="0" y="50"/>
                                </a:lnTo>
                                <a:lnTo>
                                  <a:pt x="5" y="75"/>
                                </a:lnTo>
                                <a:lnTo>
                                  <a:pt x="15" y="105"/>
                                </a:lnTo>
                                <a:lnTo>
                                  <a:pt x="30" y="120"/>
                                </a:lnTo>
                                <a:lnTo>
                                  <a:pt x="40" y="135"/>
                                </a:lnTo>
                                <a:lnTo>
                                  <a:pt x="55" y="140"/>
                                </a:lnTo>
                                <a:lnTo>
                                  <a:pt x="70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9" name="Freeform 326"/>
                        <wps:cNvSpPr>
                          <a:spLocks/>
                        </wps:cNvSpPr>
                        <wps:spPr bwMode="auto">
                          <a:xfrm>
                            <a:off x="2257" y="565"/>
                            <a:ext cx="510" cy="20"/>
                          </a:xfrm>
                          <a:custGeom>
                            <a:avLst/>
                            <a:gdLst>
                              <a:gd name="T0" fmla="*/ 0 w 510"/>
                              <a:gd name="T1" fmla="*/ 0 h 20"/>
                              <a:gd name="T2" fmla="*/ 0 w 510"/>
                              <a:gd name="T3" fmla="*/ 0 h 20"/>
                              <a:gd name="T4" fmla="*/ 20 w 510"/>
                              <a:gd name="T5" fmla="*/ 10 h 20"/>
                              <a:gd name="T6" fmla="*/ 70 w 510"/>
                              <a:gd name="T7" fmla="*/ 20 h 20"/>
                              <a:gd name="T8" fmla="*/ 100 w 510"/>
                              <a:gd name="T9" fmla="*/ 20 h 20"/>
                              <a:gd name="T10" fmla="*/ 145 w 510"/>
                              <a:gd name="T11" fmla="*/ 20 h 20"/>
                              <a:gd name="T12" fmla="*/ 195 w 510"/>
                              <a:gd name="T13" fmla="*/ 10 h 20"/>
                              <a:gd name="T14" fmla="*/ 255 w 510"/>
                              <a:gd name="T15" fmla="*/ 0 h 20"/>
                              <a:gd name="T16" fmla="*/ 255 w 510"/>
                              <a:gd name="T17" fmla="*/ 0 h 20"/>
                              <a:gd name="T18" fmla="*/ 255 w 510"/>
                              <a:gd name="T19" fmla="*/ 0 h 20"/>
                              <a:gd name="T20" fmla="*/ 315 w 510"/>
                              <a:gd name="T21" fmla="*/ 10 h 20"/>
                              <a:gd name="T22" fmla="*/ 365 w 510"/>
                              <a:gd name="T23" fmla="*/ 15 h 20"/>
                              <a:gd name="T24" fmla="*/ 410 w 510"/>
                              <a:gd name="T25" fmla="*/ 20 h 20"/>
                              <a:gd name="T26" fmla="*/ 440 w 510"/>
                              <a:gd name="T27" fmla="*/ 20 h 20"/>
                              <a:gd name="T28" fmla="*/ 485 w 510"/>
                              <a:gd name="T29" fmla="*/ 10 h 20"/>
                              <a:gd name="T30" fmla="*/ 510 w 510"/>
                              <a:gd name="T31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1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0" y="10"/>
                                </a:lnTo>
                                <a:lnTo>
                                  <a:pt x="70" y="20"/>
                                </a:lnTo>
                                <a:lnTo>
                                  <a:pt x="100" y="20"/>
                                </a:lnTo>
                                <a:lnTo>
                                  <a:pt x="145" y="20"/>
                                </a:lnTo>
                                <a:lnTo>
                                  <a:pt x="195" y="10"/>
                                </a:lnTo>
                                <a:lnTo>
                                  <a:pt x="255" y="0"/>
                                </a:lnTo>
                                <a:lnTo>
                                  <a:pt x="315" y="10"/>
                                </a:lnTo>
                                <a:lnTo>
                                  <a:pt x="365" y="15"/>
                                </a:lnTo>
                                <a:lnTo>
                                  <a:pt x="410" y="20"/>
                                </a:lnTo>
                                <a:lnTo>
                                  <a:pt x="440" y="20"/>
                                </a:lnTo>
                                <a:lnTo>
                                  <a:pt x="485" y="10"/>
                                </a:lnTo>
                                <a:lnTo>
                                  <a:pt x="51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0" name="Freeform 327"/>
                        <wps:cNvSpPr>
                          <a:spLocks/>
                        </wps:cNvSpPr>
                        <wps:spPr bwMode="auto">
                          <a:xfrm>
                            <a:off x="2257" y="565"/>
                            <a:ext cx="510" cy="45"/>
                          </a:xfrm>
                          <a:custGeom>
                            <a:avLst/>
                            <a:gdLst>
                              <a:gd name="T0" fmla="*/ 0 w 510"/>
                              <a:gd name="T1" fmla="*/ 0 h 45"/>
                              <a:gd name="T2" fmla="*/ 0 w 510"/>
                              <a:gd name="T3" fmla="*/ 0 h 45"/>
                              <a:gd name="T4" fmla="*/ 40 w 510"/>
                              <a:gd name="T5" fmla="*/ 15 h 45"/>
                              <a:gd name="T6" fmla="*/ 90 w 510"/>
                              <a:gd name="T7" fmla="*/ 25 h 45"/>
                              <a:gd name="T8" fmla="*/ 150 w 510"/>
                              <a:gd name="T9" fmla="*/ 35 h 45"/>
                              <a:gd name="T10" fmla="*/ 230 w 510"/>
                              <a:gd name="T11" fmla="*/ 45 h 45"/>
                              <a:gd name="T12" fmla="*/ 315 w 510"/>
                              <a:gd name="T13" fmla="*/ 40 h 45"/>
                              <a:gd name="T14" fmla="*/ 360 w 510"/>
                              <a:gd name="T15" fmla="*/ 35 h 45"/>
                              <a:gd name="T16" fmla="*/ 410 w 510"/>
                              <a:gd name="T17" fmla="*/ 30 h 45"/>
                              <a:gd name="T18" fmla="*/ 460 w 510"/>
                              <a:gd name="T19" fmla="*/ 15 h 45"/>
                              <a:gd name="T20" fmla="*/ 510 w 510"/>
                              <a:gd name="T21" fmla="*/ 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10" h="4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15"/>
                                </a:lnTo>
                                <a:lnTo>
                                  <a:pt x="90" y="25"/>
                                </a:lnTo>
                                <a:lnTo>
                                  <a:pt x="150" y="35"/>
                                </a:lnTo>
                                <a:lnTo>
                                  <a:pt x="230" y="45"/>
                                </a:lnTo>
                                <a:lnTo>
                                  <a:pt x="315" y="40"/>
                                </a:lnTo>
                                <a:lnTo>
                                  <a:pt x="360" y="35"/>
                                </a:lnTo>
                                <a:lnTo>
                                  <a:pt x="410" y="30"/>
                                </a:lnTo>
                                <a:lnTo>
                                  <a:pt x="460" y="15"/>
                                </a:lnTo>
                                <a:lnTo>
                                  <a:pt x="51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" name="Line 328"/>
                        <wps:cNvCnPr/>
                        <wps:spPr bwMode="auto">
                          <a:xfrm>
                            <a:off x="2257" y="660"/>
                            <a:ext cx="515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2" name="Line 329"/>
                        <wps:cNvCnPr/>
                        <wps:spPr bwMode="auto">
                          <a:xfrm>
                            <a:off x="2257" y="690"/>
                            <a:ext cx="515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3" name="Freeform 330"/>
                        <wps:cNvSpPr>
                          <a:spLocks/>
                        </wps:cNvSpPr>
                        <wps:spPr bwMode="auto">
                          <a:xfrm>
                            <a:off x="3246" y="315"/>
                            <a:ext cx="50" cy="250"/>
                          </a:xfrm>
                          <a:custGeom>
                            <a:avLst/>
                            <a:gdLst>
                              <a:gd name="T0" fmla="*/ 40 w 50"/>
                              <a:gd name="T1" fmla="*/ 250 h 250"/>
                              <a:gd name="T2" fmla="*/ 40 w 50"/>
                              <a:gd name="T3" fmla="*/ 250 h 250"/>
                              <a:gd name="T4" fmla="*/ 25 w 50"/>
                              <a:gd name="T5" fmla="*/ 240 h 250"/>
                              <a:gd name="T6" fmla="*/ 15 w 50"/>
                              <a:gd name="T7" fmla="*/ 225 h 250"/>
                              <a:gd name="T8" fmla="*/ 5 w 50"/>
                              <a:gd name="T9" fmla="*/ 200 h 250"/>
                              <a:gd name="T10" fmla="*/ 0 w 50"/>
                              <a:gd name="T11" fmla="*/ 170 h 250"/>
                              <a:gd name="T12" fmla="*/ 5 w 50"/>
                              <a:gd name="T13" fmla="*/ 140 h 250"/>
                              <a:gd name="T14" fmla="*/ 15 w 50"/>
                              <a:gd name="T15" fmla="*/ 115 h 250"/>
                              <a:gd name="T16" fmla="*/ 25 w 50"/>
                              <a:gd name="T17" fmla="*/ 95 h 250"/>
                              <a:gd name="T18" fmla="*/ 45 w 50"/>
                              <a:gd name="T19" fmla="*/ 65 h 250"/>
                              <a:gd name="T20" fmla="*/ 45 w 50"/>
                              <a:gd name="T21" fmla="*/ 65 h 250"/>
                              <a:gd name="T22" fmla="*/ 50 w 50"/>
                              <a:gd name="T23" fmla="*/ 60 h 250"/>
                              <a:gd name="T24" fmla="*/ 45 w 50"/>
                              <a:gd name="T25" fmla="*/ 50 h 250"/>
                              <a:gd name="T26" fmla="*/ 30 w 50"/>
                              <a:gd name="T27" fmla="*/ 35 h 250"/>
                              <a:gd name="T28" fmla="*/ 0 w 50"/>
                              <a:gd name="T29" fmla="*/ 15 h 250"/>
                              <a:gd name="T30" fmla="*/ 45 w 50"/>
                              <a:gd name="T31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40" y="250"/>
                                </a:moveTo>
                                <a:lnTo>
                                  <a:pt x="40" y="250"/>
                                </a:lnTo>
                                <a:lnTo>
                                  <a:pt x="25" y="240"/>
                                </a:lnTo>
                                <a:lnTo>
                                  <a:pt x="15" y="225"/>
                                </a:lnTo>
                                <a:lnTo>
                                  <a:pt x="5" y="200"/>
                                </a:lnTo>
                                <a:lnTo>
                                  <a:pt x="0" y="170"/>
                                </a:lnTo>
                                <a:lnTo>
                                  <a:pt x="5" y="140"/>
                                </a:lnTo>
                                <a:lnTo>
                                  <a:pt x="15" y="115"/>
                                </a:lnTo>
                                <a:lnTo>
                                  <a:pt x="25" y="95"/>
                                </a:lnTo>
                                <a:lnTo>
                                  <a:pt x="45" y="65"/>
                                </a:lnTo>
                                <a:lnTo>
                                  <a:pt x="50" y="60"/>
                                </a:lnTo>
                                <a:lnTo>
                                  <a:pt x="45" y="50"/>
                                </a:lnTo>
                                <a:lnTo>
                                  <a:pt x="30" y="35"/>
                                </a:lnTo>
                                <a:lnTo>
                                  <a:pt x="0" y="15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4" name="Freeform 331"/>
                        <wps:cNvSpPr>
                          <a:spLocks/>
                        </wps:cNvSpPr>
                        <wps:spPr bwMode="auto">
                          <a:xfrm>
                            <a:off x="2772" y="315"/>
                            <a:ext cx="50" cy="250"/>
                          </a:xfrm>
                          <a:custGeom>
                            <a:avLst/>
                            <a:gdLst>
                              <a:gd name="T0" fmla="*/ 0 w 50"/>
                              <a:gd name="T1" fmla="*/ 250 h 250"/>
                              <a:gd name="T2" fmla="*/ 0 w 50"/>
                              <a:gd name="T3" fmla="*/ 250 h 250"/>
                              <a:gd name="T4" fmla="*/ 25 w 50"/>
                              <a:gd name="T5" fmla="*/ 225 h 250"/>
                              <a:gd name="T6" fmla="*/ 40 w 50"/>
                              <a:gd name="T7" fmla="*/ 200 h 250"/>
                              <a:gd name="T8" fmla="*/ 40 w 50"/>
                              <a:gd name="T9" fmla="*/ 170 h 250"/>
                              <a:gd name="T10" fmla="*/ 40 w 50"/>
                              <a:gd name="T11" fmla="*/ 140 h 250"/>
                              <a:gd name="T12" fmla="*/ 30 w 50"/>
                              <a:gd name="T13" fmla="*/ 115 h 250"/>
                              <a:gd name="T14" fmla="*/ 20 w 50"/>
                              <a:gd name="T15" fmla="*/ 95 h 250"/>
                              <a:gd name="T16" fmla="*/ 5 w 50"/>
                              <a:gd name="T17" fmla="*/ 65 h 250"/>
                              <a:gd name="T18" fmla="*/ 5 w 50"/>
                              <a:gd name="T19" fmla="*/ 65 h 250"/>
                              <a:gd name="T20" fmla="*/ 0 w 50"/>
                              <a:gd name="T21" fmla="*/ 60 h 250"/>
                              <a:gd name="T22" fmla="*/ 0 w 50"/>
                              <a:gd name="T23" fmla="*/ 55 h 250"/>
                              <a:gd name="T24" fmla="*/ 20 w 50"/>
                              <a:gd name="T25" fmla="*/ 35 h 250"/>
                              <a:gd name="T26" fmla="*/ 50 w 50"/>
                              <a:gd name="T27" fmla="*/ 15 h 250"/>
                              <a:gd name="T28" fmla="*/ 0 w 50"/>
                              <a:gd name="T29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0" y="250"/>
                                </a:moveTo>
                                <a:lnTo>
                                  <a:pt x="0" y="250"/>
                                </a:lnTo>
                                <a:lnTo>
                                  <a:pt x="25" y="225"/>
                                </a:lnTo>
                                <a:lnTo>
                                  <a:pt x="40" y="200"/>
                                </a:lnTo>
                                <a:lnTo>
                                  <a:pt x="40" y="170"/>
                                </a:lnTo>
                                <a:lnTo>
                                  <a:pt x="40" y="140"/>
                                </a:lnTo>
                                <a:lnTo>
                                  <a:pt x="30" y="115"/>
                                </a:lnTo>
                                <a:lnTo>
                                  <a:pt x="20" y="95"/>
                                </a:lnTo>
                                <a:lnTo>
                                  <a:pt x="5" y="65"/>
                                </a:lnTo>
                                <a:lnTo>
                                  <a:pt x="0" y="60"/>
                                </a:lnTo>
                                <a:lnTo>
                                  <a:pt x="0" y="55"/>
                                </a:lnTo>
                                <a:lnTo>
                                  <a:pt x="20" y="35"/>
                                </a:lnTo>
                                <a:lnTo>
                                  <a:pt x="50" y="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" name="Freeform 332"/>
                        <wps:cNvSpPr>
                          <a:spLocks/>
                        </wps:cNvSpPr>
                        <wps:spPr bwMode="auto">
                          <a:xfrm>
                            <a:off x="2812" y="320"/>
                            <a:ext cx="439" cy="245"/>
                          </a:xfrm>
                          <a:custGeom>
                            <a:avLst/>
                            <a:gdLst>
                              <a:gd name="T0" fmla="*/ 219 w 439"/>
                              <a:gd name="T1" fmla="*/ 245 h 245"/>
                              <a:gd name="T2" fmla="*/ 219 w 439"/>
                              <a:gd name="T3" fmla="*/ 245 h 245"/>
                              <a:gd name="T4" fmla="*/ 304 w 439"/>
                              <a:gd name="T5" fmla="*/ 240 h 245"/>
                              <a:gd name="T6" fmla="*/ 339 w 439"/>
                              <a:gd name="T7" fmla="*/ 235 h 245"/>
                              <a:gd name="T8" fmla="*/ 369 w 439"/>
                              <a:gd name="T9" fmla="*/ 230 h 245"/>
                              <a:gd name="T10" fmla="*/ 399 w 439"/>
                              <a:gd name="T11" fmla="*/ 215 h 245"/>
                              <a:gd name="T12" fmla="*/ 419 w 439"/>
                              <a:gd name="T13" fmla="*/ 200 h 245"/>
                              <a:gd name="T14" fmla="*/ 429 w 439"/>
                              <a:gd name="T15" fmla="*/ 180 h 245"/>
                              <a:gd name="T16" fmla="*/ 439 w 439"/>
                              <a:gd name="T17" fmla="*/ 150 h 245"/>
                              <a:gd name="T18" fmla="*/ 439 w 439"/>
                              <a:gd name="T19" fmla="*/ 150 h 245"/>
                              <a:gd name="T20" fmla="*/ 434 w 439"/>
                              <a:gd name="T21" fmla="*/ 120 h 245"/>
                              <a:gd name="T22" fmla="*/ 424 w 439"/>
                              <a:gd name="T23" fmla="*/ 95 h 245"/>
                              <a:gd name="T24" fmla="*/ 404 w 439"/>
                              <a:gd name="T25" fmla="*/ 70 h 245"/>
                              <a:gd name="T26" fmla="*/ 374 w 439"/>
                              <a:gd name="T27" fmla="*/ 45 h 245"/>
                              <a:gd name="T28" fmla="*/ 344 w 439"/>
                              <a:gd name="T29" fmla="*/ 25 h 245"/>
                              <a:gd name="T30" fmla="*/ 304 w 439"/>
                              <a:gd name="T31" fmla="*/ 15 h 245"/>
                              <a:gd name="T32" fmla="*/ 264 w 439"/>
                              <a:gd name="T33" fmla="*/ 5 h 245"/>
                              <a:gd name="T34" fmla="*/ 219 w 439"/>
                              <a:gd name="T35" fmla="*/ 0 h 245"/>
                              <a:gd name="T36" fmla="*/ 219 w 439"/>
                              <a:gd name="T37" fmla="*/ 0 h 245"/>
                              <a:gd name="T38" fmla="*/ 174 w 439"/>
                              <a:gd name="T39" fmla="*/ 5 h 245"/>
                              <a:gd name="T40" fmla="*/ 134 w 439"/>
                              <a:gd name="T41" fmla="*/ 15 h 245"/>
                              <a:gd name="T42" fmla="*/ 100 w 439"/>
                              <a:gd name="T43" fmla="*/ 25 h 245"/>
                              <a:gd name="T44" fmla="*/ 65 w 439"/>
                              <a:gd name="T45" fmla="*/ 45 h 245"/>
                              <a:gd name="T46" fmla="*/ 40 w 439"/>
                              <a:gd name="T47" fmla="*/ 70 h 245"/>
                              <a:gd name="T48" fmla="*/ 20 w 439"/>
                              <a:gd name="T49" fmla="*/ 95 h 245"/>
                              <a:gd name="T50" fmla="*/ 5 w 439"/>
                              <a:gd name="T51" fmla="*/ 120 h 245"/>
                              <a:gd name="T52" fmla="*/ 0 w 439"/>
                              <a:gd name="T53" fmla="*/ 150 h 245"/>
                              <a:gd name="T54" fmla="*/ 0 w 439"/>
                              <a:gd name="T55" fmla="*/ 150 h 245"/>
                              <a:gd name="T56" fmla="*/ 5 w 439"/>
                              <a:gd name="T57" fmla="*/ 180 h 245"/>
                              <a:gd name="T58" fmla="*/ 20 w 439"/>
                              <a:gd name="T59" fmla="*/ 200 h 245"/>
                              <a:gd name="T60" fmla="*/ 40 w 439"/>
                              <a:gd name="T61" fmla="*/ 215 h 245"/>
                              <a:gd name="T62" fmla="*/ 65 w 439"/>
                              <a:gd name="T63" fmla="*/ 230 h 245"/>
                              <a:gd name="T64" fmla="*/ 100 w 439"/>
                              <a:gd name="T65" fmla="*/ 235 h 245"/>
                              <a:gd name="T66" fmla="*/ 134 w 439"/>
                              <a:gd name="T67" fmla="*/ 240 h 245"/>
                              <a:gd name="T68" fmla="*/ 219 w 439"/>
                              <a:gd name="T69" fmla="*/ 245 h 245"/>
                              <a:gd name="T70" fmla="*/ 219 w 439"/>
                              <a:gd name="T71" fmla="*/ 245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9" h="245">
                                <a:moveTo>
                                  <a:pt x="219" y="245"/>
                                </a:moveTo>
                                <a:lnTo>
                                  <a:pt x="219" y="245"/>
                                </a:lnTo>
                                <a:lnTo>
                                  <a:pt x="304" y="240"/>
                                </a:lnTo>
                                <a:lnTo>
                                  <a:pt x="339" y="235"/>
                                </a:lnTo>
                                <a:lnTo>
                                  <a:pt x="369" y="230"/>
                                </a:lnTo>
                                <a:lnTo>
                                  <a:pt x="399" y="215"/>
                                </a:lnTo>
                                <a:lnTo>
                                  <a:pt x="419" y="200"/>
                                </a:lnTo>
                                <a:lnTo>
                                  <a:pt x="429" y="180"/>
                                </a:lnTo>
                                <a:lnTo>
                                  <a:pt x="439" y="150"/>
                                </a:lnTo>
                                <a:lnTo>
                                  <a:pt x="434" y="120"/>
                                </a:lnTo>
                                <a:lnTo>
                                  <a:pt x="424" y="95"/>
                                </a:lnTo>
                                <a:lnTo>
                                  <a:pt x="404" y="70"/>
                                </a:lnTo>
                                <a:lnTo>
                                  <a:pt x="374" y="45"/>
                                </a:lnTo>
                                <a:lnTo>
                                  <a:pt x="344" y="25"/>
                                </a:lnTo>
                                <a:lnTo>
                                  <a:pt x="304" y="15"/>
                                </a:lnTo>
                                <a:lnTo>
                                  <a:pt x="264" y="5"/>
                                </a:lnTo>
                                <a:lnTo>
                                  <a:pt x="219" y="0"/>
                                </a:lnTo>
                                <a:lnTo>
                                  <a:pt x="174" y="5"/>
                                </a:lnTo>
                                <a:lnTo>
                                  <a:pt x="134" y="15"/>
                                </a:lnTo>
                                <a:lnTo>
                                  <a:pt x="100" y="25"/>
                                </a:lnTo>
                                <a:lnTo>
                                  <a:pt x="65" y="45"/>
                                </a:lnTo>
                                <a:lnTo>
                                  <a:pt x="40" y="70"/>
                                </a:lnTo>
                                <a:lnTo>
                                  <a:pt x="20" y="95"/>
                                </a:lnTo>
                                <a:lnTo>
                                  <a:pt x="5" y="120"/>
                                </a:lnTo>
                                <a:lnTo>
                                  <a:pt x="0" y="150"/>
                                </a:lnTo>
                                <a:lnTo>
                                  <a:pt x="5" y="180"/>
                                </a:lnTo>
                                <a:lnTo>
                                  <a:pt x="20" y="200"/>
                                </a:lnTo>
                                <a:lnTo>
                                  <a:pt x="40" y="215"/>
                                </a:lnTo>
                                <a:lnTo>
                                  <a:pt x="65" y="230"/>
                                </a:lnTo>
                                <a:lnTo>
                                  <a:pt x="100" y="235"/>
                                </a:lnTo>
                                <a:lnTo>
                                  <a:pt x="134" y="240"/>
                                </a:lnTo>
                                <a:lnTo>
                                  <a:pt x="219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" name="Freeform 333"/>
                        <wps:cNvSpPr>
                          <a:spLocks/>
                        </wps:cNvSpPr>
                        <wps:spPr bwMode="auto">
                          <a:xfrm>
                            <a:off x="2882" y="370"/>
                            <a:ext cx="299" cy="195"/>
                          </a:xfrm>
                          <a:custGeom>
                            <a:avLst/>
                            <a:gdLst>
                              <a:gd name="T0" fmla="*/ 149 w 299"/>
                              <a:gd name="T1" fmla="*/ 195 h 195"/>
                              <a:gd name="T2" fmla="*/ 149 w 299"/>
                              <a:gd name="T3" fmla="*/ 195 h 195"/>
                              <a:gd name="T4" fmla="*/ 179 w 299"/>
                              <a:gd name="T5" fmla="*/ 195 h 195"/>
                              <a:gd name="T6" fmla="*/ 209 w 299"/>
                              <a:gd name="T7" fmla="*/ 190 h 195"/>
                              <a:gd name="T8" fmla="*/ 234 w 299"/>
                              <a:gd name="T9" fmla="*/ 180 h 195"/>
                              <a:gd name="T10" fmla="*/ 254 w 299"/>
                              <a:gd name="T11" fmla="*/ 170 h 195"/>
                              <a:gd name="T12" fmla="*/ 274 w 299"/>
                              <a:gd name="T13" fmla="*/ 155 h 195"/>
                              <a:gd name="T14" fmla="*/ 284 w 299"/>
                              <a:gd name="T15" fmla="*/ 140 h 195"/>
                              <a:gd name="T16" fmla="*/ 294 w 299"/>
                              <a:gd name="T17" fmla="*/ 120 h 195"/>
                              <a:gd name="T18" fmla="*/ 299 w 299"/>
                              <a:gd name="T19" fmla="*/ 100 h 195"/>
                              <a:gd name="T20" fmla="*/ 299 w 299"/>
                              <a:gd name="T21" fmla="*/ 100 h 195"/>
                              <a:gd name="T22" fmla="*/ 294 w 299"/>
                              <a:gd name="T23" fmla="*/ 80 h 195"/>
                              <a:gd name="T24" fmla="*/ 289 w 299"/>
                              <a:gd name="T25" fmla="*/ 60 h 195"/>
                              <a:gd name="T26" fmla="*/ 274 w 299"/>
                              <a:gd name="T27" fmla="*/ 45 h 195"/>
                              <a:gd name="T28" fmla="*/ 254 w 299"/>
                              <a:gd name="T29" fmla="*/ 30 h 195"/>
                              <a:gd name="T30" fmla="*/ 234 w 299"/>
                              <a:gd name="T31" fmla="*/ 15 h 195"/>
                              <a:gd name="T32" fmla="*/ 209 w 299"/>
                              <a:gd name="T33" fmla="*/ 5 h 195"/>
                              <a:gd name="T34" fmla="*/ 179 w 299"/>
                              <a:gd name="T35" fmla="*/ 0 h 195"/>
                              <a:gd name="T36" fmla="*/ 149 w 299"/>
                              <a:gd name="T37" fmla="*/ 0 h 195"/>
                              <a:gd name="T38" fmla="*/ 149 w 299"/>
                              <a:gd name="T39" fmla="*/ 0 h 195"/>
                              <a:gd name="T40" fmla="*/ 119 w 299"/>
                              <a:gd name="T41" fmla="*/ 0 h 195"/>
                              <a:gd name="T42" fmla="*/ 89 w 299"/>
                              <a:gd name="T43" fmla="*/ 5 h 195"/>
                              <a:gd name="T44" fmla="*/ 64 w 299"/>
                              <a:gd name="T45" fmla="*/ 15 h 195"/>
                              <a:gd name="T46" fmla="*/ 45 w 299"/>
                              <a:gd name="T47" fmla="*/ 30 h 195"/>
                              <a:gd name="T48" fmla="*/ 25 w 299"/>
                              <a:gd name="T49" fmla="*/ 45 h 195"/>
                              <a:gd name="T50" fmla="*/ 15 w 299"/>
                              <a:gd name="T51" fmla="*/ 60 h 195"/>
                              <a:gd name="T52" fmla="*/ 5 w 299"/>
                              <a:gd name="T53" fmla="*/ 80 h 195"/>
                              <a:gd name="T54" fmla="*/ 0 w 299"/>
                              <a:gd name="T55" fmla="*/ 100 h 195"/>
                              <a:gd name="T56" fmla="*/ 0 w 299"/>
                              <a:gd name="T57" fmla="*/ 100 h 195"/>
                              <a:gd name="T58" fmla="*/ 5 w 299"/>
                              <a:gd name="T59" fmla="*/ 120 h 195"/>
                              <a:gd name="T60" fmla="*/ 10 w 299"/>
                              <a:gd name="T61" fmla="*/ 140 h 195"/>
                              <a:gd name="T62" fmla="*/ 25 w 299"/>
                              <a:gd name="T63" fmla="*/ 155 h 195"/>
                              <a:gd name="T64" fmla="*/ 45 w 299"/>
                              <a:gd name="T65" fmla="*/ 170 h 195"/>
                              <a:gd name="T66" fmla="*/ 64 w 299"/>
                              <a:gd name="T67" fmla="*/ 180 h 195"/>
                              <a:gd name="T68" fmla="*/ 89 w 299"/>
                              <a:gd name="T69" fmla="*/ 190 h 195"/>
                              <a:gd name="T70" fmla="*/ 119 w 299"/>
                              <a:gd name="T71" fmla="*/ 195 h 195"/>
                              <a:gd name="T72" fmla="*/ 149 w 299"/>
                              <a:gd name="T73" fmla="*/ 195 h 195"/>
                              <a:gd name="T74" fmla="*/ 149 w 299"/>
                              <a:gd name="T75" fmla="*/ 195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299" h="195">
                                <a:moveTo>
                                  <a:pt x="149" y="195"/>
                                </a:moveTo>
                                <a:lnTo>
                                  <a:pt x="149" y="195"/>
                                </a:lnTo>
                                <a:lnTo>
                                  <a:pt x="179" y="195"/>
                                </a:lnTo>
                                <a:lnTo>
                                  <a:pt x="209" y="190"/>
                                </a:lnTo>
                                <a:lnTo>
                                  <a:pt x="234" y="180"/>
                                </a:lnTo>
                                <a:lnTo>
                                  <a:pt x="254" y="170"/>
                                </a:lnTo>
                                <a:lnTo>
                                  <a:pt x="274" y="155"/>
                                </a:lnTo>
                                <a:lnTo>
                                  <a:pt x="284" y="140"/>
                                </a:lnTo>
                                <a:lnTo>
                                  <a:pt x="294" y="120"/>
                                </a:lnTo>
                                <a:lnTo>
                                  <a:pt x="299" y="100"/>
                                </a:lnTo>
                                <a:lnTo>
                                  <a:pt x="294" y="80"/>
                                </a:lnTo>
                                <a:lnTo>
                                  <a:pt x="289" y="60"/>
                                </a:lnTo>
                                <a:lnTo>
                                  <a:pt x="274" y="45"/>
                                </a:lnTo>
                                <a:lnTo>
                                  <a:pt x="254" y="30"/>
                                </a:lnTo>
                                <a:lnTo>
                                  <a:pt x="234" y="15"/>
                                </a:lnTo>
                                <a:lnTo>
                                  <a:pt x="209" y="5"/>
                                </a:lnTo>
                                <a:lnTo>
                                  <a:pt x="179" y="0"/>
                                </a:lnTo>
                                <a:lnTo>
                                  <a:pt x="149" y="0"/>
                                </a:lnTo>
                                <a:lnTo>
                                  <a:pt x="119" y="0"/>
                                </a:lnTo>
                                <a:lnTo>
                                  <a:pt x="89" y="5"/>
                                </a:lnTo>
                                <a:lnTo>
                                  <a:pt x="64" y="15"/>
                                </a:lnTo>
                                <a:lnTo>
                                  <a:pt x="45" y="30"/>
                                </a:lnTo>
                                <a:lnTo>
                                  <a:pt x="25" y="45"/>
                                </a:lnTo>
                                <a:lnTo>
                                  <a:pt x="15" y="60"/>
                                </a:lnTo>
                                <a:lnTo>
                                  <a:pt x="5" y="80"/>
                                </a:lnTo>
                                <a:lnTo>
                                  <a:pt x="0" y="100"/>
                                </a:lnTo>
                                <a:lnTo>
                                  <a:pt x="5" y="120"/>
                                </a:lnTo>
                                <a:lnTo>
                                  <a:pt x="10" y="140"/>
                                </a:lnTo>
                                <a:lnTo>
                                  <a:pt x="25" y="155"/>
                                </a:lnTo>
                                <a:lnTo>
                                  <a:pt x="45" y="170"/>
                                </a:lnTo>
                                <a:lnTo>
                                  <a:pt x="64" y="180"/>
                                </a:lnTo>
                                <a:lnTo>
                                  <a:pt x="89" y="190"/>
                                </a:lnTo>
                                <a:lnTo>
                                  <a:pt x="119" y="195"/>
                                </a:lnTo>
                                <a:lnTo>
                                  <a:pt x="149" y="1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7" name="Freeform 334"/>
                        <wps:cNvSpPr>
                          <a:spLocks/>
                        </wps:cNvSpPr>
                        <wps:spPr bwMode="auto">
                          <a:xfrm>
                            <a:off x="2927" y="400"/>
                            <a:ext cx="209" cy="165"/>
                          </a:xfrm>
                          <a:custGeom>
                            <a:avLst/>
                            <a:gdLst>
                              <a:gd name="T0" fmla="*/ 104 w 209"/>
                              <a:gd name="T1" fmla="*/ 165 h 165"/>
                              <a:gd name="T2" fmla="*/ 104 w 209"/>
                              <a:gd name="T3" fmla="*/ 165 h 165"/>
                              <a:gd name="T4" fmla="*/ 124 w 209"/>
                              <a:gd name="T5" fmla="*/ 160 h 165"/>
                              <a:gd name="T6" fmla="*/ 144 w 209"/>
                              <a:gd name="T7" fmla="*/ 155 h 165"/>
                              <a:gd name="T8" fmla="*/ 164 w 209"/>
                              <a:gd name="T9" fmla="*/ 145 h 165"/>
                              <a:gd name="T10" fmla="*/ 179 w 209"/>
                              <a:gd name="T11" fmla="*/ 135 h 165"/>
                              <a:gd name="T12" fmla="*/ 189 w 209"/>
                              <a:gd name="T13" fmla="*/ 120 h 165"/>
                              <a:gd name="T14" fmla="*/ 199 w 209"/>
                              <a:gd name="T15" fmla="*/ 100 h 165"/>
                              <a:gd name="T16" fmla="*/ 204 w 209"/>
                              <a:gd name="T17" fmla="*/ 85 h 165"/>
                              <a:gd name="T18" fmla="*/ 209 w 209"/>
                              <a:gd name="T19" fmla="*/ 70 h 165"/>
                              <a:gd name="T20" fmla="*/ 209 w 209"/>
                              <a:gd name="T21" fmla="*/ 70 h 165"/>
                              <a:gd name="T22" fmla="*/ 209 w 209"/>
                              <a:gd name="T23" fmla="*/ 55 h 165"/>
                              <a:gd name="T24" fmla="*/ 199 w 209"/>
                              <a:gd name="T25" fmla="*/ 45 h 165"/>
                              <a:gd name="T26" fmla="*/ 194 w 209"/>
                              <a:gd name="T27" fmla="*/ 30 h 165"/>
                              <a:gd name="T28" fmla="*/ 179 w 209"/>
                              <a:gd name="T29" fmla="*/ 20 h 165"/>
                              <a:gd name="T30" fmla="*/ 144 w 209"/>
                              <a:gd name="T31" fmla="*/ 5 h 165"/>
                              <a:gd name="T32" fmla="*/ 104 w 209"/>
                              <a:gd name="T33" fmla="*/ 0 h 165"/>
                              <a:gd name="T34" fmla="*/ 104 w 209"/>
                              <a:gd name="T35" fmla="*/ 0 h 165"/>
                              <a:gd name="T36" fmla="*/ 64 w 209"/>
                              <a:gd name="T37" fmla="*/ 5 h 165"/>
                              <a:gd name="T38" fmla="*/ 29 w 209"/>
                              <a:gd name="T39" fmla="*/ 20 h 165"/>
                              <a:gd name="T40" fmla="*/ 19 w 209"/>
                              <a:gd name="T41" fmla="*/ 30 h 165"/>
                              <a:gd name="T42" fmla="*/ 10 w 209"/>
                              <a:gd name="T43" fmla="*/ 45 h 165"/>
                              <a:gd name="T44" fmla="*/ 5 w 209"/>
                              <a:gd name="T45" fmla="*/ 55 h 165"/>
                              <a:gd name="T46" fmla="*/ 0 w 209"/>
                              <a:gd name="T47" fmla="*/ 70 h 165"/>
                              <a:gd name="T48" fmla="*/ 0 w 209"/>
                              <a:gd name="T49" fmla="*/ 70 h 165"/>
                              <a:gd name="T50" fmla="*/ 0 w 209"/>
                              <a:gd name="T51" fmla="*/ 85 h 165"/>
                              <a:gd name="T52" fmla="*/ 10 w 209"/>
                              <a:gd name="T53" fmla="*/ 100 h 165"/>
                              <a:gd name="T54" fmla="*/ 19 w 209"/>
                              <a:gd name="T55" fmla="*/ 120 h 165"/>
                              <a:gd name="T56" fmla="*/ 29 w 209"/>
                              <a:gd name="T57" fmla="*/ 135 h 165"/>
                              <a:gd name="T58" fmla="*/ 44 w 209"/>
                              <a:gd name="T59" fmla="*/ 145 h 165"/>
                              <a:gd name="T60" fmla="*/ 64 w 209"/>
                              <a:gd name="T61" fmla="*/ 155 h 165"/>
                              <a:gd name="T62" fmla="*/ 84 w 209"/>
                              <a:gd name="T63" fmla="*/ 160 h 165"/>
                              <a:gd name="T64" fmla="*/ 104 w 209"/>
                              <a:gd name="T65" fmla="*/ 165 h 165"/>
                              <a:gd name="T66" fmla="*/ 104 w 209"/>
                              <a:gd name="T67" fmla="*/ 165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09" h="165">
                                <a:moveTo>
                                  <a:pt x="104" y="165"/>
                                </a:moveTo>
                                <a:lnTo>
                                  <a:pt x="104" y="165"/>
                                </a:lnTo>
                                <a:lnTo>
                                  <a:pt x="124" y="160"/>
                                </a:lnTo>
                                <a:lnTo>
                                  <a:pt x="144" y="155"/>
                                </a:lnTo>
                                <a:lnTo>
                                  <a:pt x="164" y="145"/>
                                </a:lnTo>
                                <a:lnTo>
                                  <a:pt x="179" y="135"/>
                                </a:lnTo>
                                <a:lnTo>
                                  <a:pt x="189" y="120"/>
                                </a:lnTo>
                                <a:lnTo>
                                  <a:pt x="199" y="100"/>
                                </a:lnTo>
                                <a:lnTo>
                                  <a:pt x="204" y="85"/>
                                </a:lnTo>
                                <a:lnTo>
                                  <a:pt x="209" y="70"/>
                                </a:lnTo>
                                <a:lnTo>
                                  <a:pt x="209" y="55"/>
                                </a:lnTo>
                                <a:lnTo>
                                  <a:pt x="199" y="45"/>
                                </a:lnTo>
                                <a:lnTo>
                                  <a:pt x="194" y="30"/>
                                </a:lnTo>
                                <a:lnTo>
                                  <a:pt x="179" y="20"/>
                                </a:lnTo>
                                <a:lnTo>
                                  <a:pt x="144" y="5"/>
                                </a:lnTo>
                                <a:lnTo>
                                  <a:pt x="104" y="0"/>
                                </a:lnTo>
                                <a:lnTo>
                                  <a:pt x="64" y="5"/>
                                </a:lnTo>
                                <a:lnTo>
                                  <a:pt x="29" y="20"/>
                                </a:lnTo>
                                <a:lnTo>
                                  <a:pt x="19" y="30"/>
                                </a:lnTo>
                                <a:lnTo>
                                  <a:pt x="10" y="45"/>
                                </a:lnTo>
                                <a:lnTo>
                                  <a:pt x="5" y="55"/>
                                </a:lnTo>
                                <a:lnTo>
                                  <a:pt x="0" y="70"/>
                                </a:lnTo>
                                <a:lnTo>
                                  <a:pt x="0" y="85"/>
                                </a:lnTo>
                                <a:lnTo>
                                  <a:pt x="10" y="100"/>
                                </a:lnTo>
                                <a:lnTo>
                                  <a:pt x="19" y="120"/>
                                </a:lnTo>
                                <a:lnTo>
                                  <a:pt x="29" y="135"/>
                                </a:lnTo>
                                <a:lnTo>
                                  <a:pt x="44" y="145"/>
                                </a:lnTo>
                                <a:lnTo>
                                  <a:pt x="64" y="155"/>
                                </a:lnTo>
                                <a:lnTo>
                                  <a:pt x="84" y="160"/>
                                </a:lnTo>
                                <a:lnTo>
                                  <a:pt x="104" y="1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8" name="Freeform 335"/>
                        <wps:cNvSpPr>
                          <a:spLocks/>
                        </wps:cNvSpPr>
                        <wps:spPr bwMode="auto">
                          <a:xfrm>
                            <a:off x="2956" y="420"/>
                            <a:ext cx="150" cy="145"/>
                          </a:xfrm>
                          <a:custGeom>
                            <a:avLst/>
                            <a:gdLst>
                              <a:gd name="T0" fmla="*/ 75 w 150"/>
                              <a:gd name="T1" fmla="*/ 145 h 145"/>
                              <a:gd name="T2" fmla="*/ 75 w 150"/>
                              <a:gd name="T3" fmla="*/ 145 h 145"/>
                              <a:gd name="T4" fmla="*/ 90 w 150"/>
                              <a:gd name="T5" fmla="*/ 140 h 145"/>
                              <a:gd name="T6" fmla="*/ 105 w 150"/>
                              <a:gd name="T7" fmla="*/ 135 h 145"/>
                              <a:gd name="T8" fmla="*/ 115 w 150"/>
                              <a:gd name="T9" fmla="*/ 120 h 145"/>
                              <a:gd name="T10" fmla="*/ 125 w 150"/>
                              <a:gd name="T11" fmla="*/ 110 h 145"/>
                              <a:gd name="T12" fmla="*/ 140 w 150"/>
                              <a:gd name="T13" fmla="*/ 75 h 145"/>
                              <a:gd name="T14" fmla="*/ 150 w 150"/>
                              <a:gd name="T15" fmla="*/ 50 h 145"/>
                              <a:gd name="T16" fmla="*/ 150 w 150"/>
                              <a:gd name="T17" fmla="*/ 50 h 145"/>
                              <a:gd name="T18" fmla="*/ 145 w 150"/>
                              <a:gd name="T19" fmla="*/ 40 h 145"/>
                              <a:gd name="T20" fmla="*/ 145 w 150"/>
                              <a:gd name="T21" fmla="*/ 30 h 145"/>
                              <a:gd name="T22" fmla="*/ 125 w 150"/>
                              <a:gd name="T23" fmla="*/ 15 h 145"/>
                              <a:gd name="T24" fmla="*/ 105 w 150"/>
                              <a:gd name="T25" fmla="*/ 5 h 145"/>
                              <a:gd name="T26" fmla="*/ 75 w 150"/>
                              <a:gd name="T27" fmla="*/ 0 h 145"/>
                              <a:gd name="T28" fmla="*/ 75 w 150"/>
                              <a:gd name="T29" fmla="*/ 0 h 145"/>
                              <a:gd name="T30" fmla="*/ 45 w 150"/>
                              <a:gd name="T31" fmla="*/ 5 h 145"/>
                              <a:gd name="T32" fmla="*/ 25 w 150"/>
                              <a:gd name="T33" fmla="*/ 15 h 145"/>
                              <a:gd name="T34" fmla="*/ 10 w 150"/>
                              <a:gd name="T35" fmla="*/ 30 h 145"/>
                              <a:gd name="T36" fmla="*/ 0 w 150"/>
                              <a:gd name="T37" fmla="*/ 50 h 145"/>
                              <a:gd name="T38" fmla="*/ 0 w 150"/>
                              <a:gd name="T39" fmla="*/ 50 h 145"/>
                              <a:gd name="T40" fmla="*/ 5 w 150"/>
                              <a:gd name="T41" fmla="*/ 75 h 145"/>
                              <a:gd name="T42" fmla="*/ 20 w 150"/>
                              <a:gd name="T43" fmla="*/ 105 h 145"/>
                              <a:gd name="T44" fmla="*/ 30 w 150"/>
                              <a:gd name="T45" fmla="*/ 120 h 145"/>
                              <a:gd name="T46" fmla="*/ 45 w 150"/>
                              <a:gd name="T47" fmla="*/ 135 h 145"/>
                              <a:gd name="T48" fmla="*/ 60 w 150"/>
                              <a:gd name="T49" fmla="*/ 140 h 145"/>
                              <a:gd name="T50" fmla="*/ 75 w 150"/>
                              <a:gd name="T51" fmla="*/ 145 h 145"/>
                              <a:gd name="T52" fmla="*/ 75 w 150"/>
                              <a:gd name="T53" fmla="*/ 14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0" h="145">
                                <a:moveTo>
                                  <a:pt x="75" y="145"/>
                                </a:moveTo>
                                <a:lnTo>
                                  <a:pt x="75" y="145"/>
                                </a:lnTo>
                                <a:lnTo>
                                  <a:pt x="90" y="140"/>
                                </a:lnTo>
                                <a:lnTo>
                                  <a:pt x="105" y="135"/>
                                </a:lnTo>
                                <a:lnTo>
                                  <a:pt x="115" y="120"/>
                                </a:lnTo>
                                <a:lnTo>
                                  <a:pt x="125" y="110"/>
                                </a:lnTo>
                                <a:lnTo>
                                  <a:pt x="140" y="75"/>
                                </a:lnTo>
                                <a:lnTo>
                                  <a:pt x="150" y="50"/>
                                </a:lnTo>
                                <a:lnTo>
                                  <a:pt x="145" y="40"/>
                                </a:lnTo>
                                <a:lnTo>
                                  <a:pt x="145" y="30"/>
                                </a:lnTo>
                                <a:lnTo>
                                  <a:pt x="125" y="15"/>
                                </a:lnTo>
                                <a:lnTo>
                                  <a:pt x="105" y="5"/>
                                </a:lnTo>
                                <a:lnTo>
                                  <a:pt x="75" y="0"/>
                                </a:lnTo>
                                <a:lnTo>
                                  <a:pt x="45" y="5"/>
                                </a:lnTo>
                                <a:lnTo>
                                  <a:pt x="25" y="15"/>
                                </a:lnTo>
                                <a:lnTo>
                                  <a:pt x="10" y="30"/>
                                </a:lnTo>
                                <a:lnTo>
                                  <a:pt x="0" y="50"/>
                                </a:lnTo>
                                <a:lnTo>
                                  <a:pt x="5" y="75"/>
                                </a:lnTo>
                                <a:lnTo>
                                  <a:pt x="20" y="105"/>
                                </a:lnTo>
                                <a:lnTo>
                                  <a:pt x="30" y="120"/>
                                </a:lnTo>
                                <a:lnTo>
                                  <a:pt x="45" y="135"/>
                                </a:lnTo>
                                <a:lnTo>
                                  <a:pt x="60" y="140"/>
                                </a:lnTo>
                                <a:lnTo>
                                  <a:pt x="75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9" name="Freeform 336"/>
                        <wps:cNvSpPr>
                          <a:spLocks/>
                        </wps:cNvSpPr>
                        <wps:spPr bwMode="auto">
                          <a:xfrm>
                            <a:off x="2772" y="565"/>
                            <a:ext cx="514" cy="20"/>
                          </a:xfrm>
                          <a:custGeom>
                            <a:avLst/>
                            <a:gdLst>
                              <a:gd name="T0" fmla="*/ 0 w 514"/>
                              <a:gd name="T1" fmla="*/ 0 h 20"/>
                              <a:gd name="T2" fmla="*/ 0 w 514"/>
                              <a:gd name="T3" fmla="*/ 0 h 20"/>
                              <a:gd name="T4" fmla="*/ 25 w 514"/>
                              <a:gd name="T5" fmla="*/ 10 h 20"/>
                              <a:gd name="T6" fmla="*/ 70 w 514"/>
                              <a:gd name="T7" fmla="*/ 20 h 20"/>
                              <a:gd name="T8" fmla="*/ 105 w 514"/>
                              <a:gd name="T9" fmla="*/ 20 h 20"/>
                              <a:gd name="T10" fmla="*/ 150 w 514"/>
                              <a:gd name="T11" fmla="*/ 20 h 20"/>
                              <a:gd name="T12" fmla="*/ 199 w 514"/>
                              <a:gd name="T13" fmla="*/ 10 h 20"/>
                              <a:gd name="T14" fmla="*/ 259 w 514"/>
                              <a:gd name="T15" fmla="*/ 0 h 20"/>
                              <a:gd name="T16" fmla="*/ 259 w 514"/>
                              <a:gd name="T17" fmla="*/ 0 h 20"/>
                              <a:gd name="T18" fmla="*/ 259 w 514"/>
                              <a:gd name="T19" fmla="*/ 0 h 20"/>
                              <a:gd name="T20" fmla="*/ 319 w 514"/>
                              <a:gd name="T21" fmla="*/ 10 h 20"/>
                              <a:gd name="T22" fmla="*/ 369 w 514"/>
                              <a:gd name="T23" fmla="*/ 15 h 20"/>
                              <a:gd name="T24" fmla="*/ 409 w 514"/>
                              <a:gd name="T25" fmla="*/ 20 h 20"/>
                              <a:gd name="T26" fmla="*/ 444 w 514"/>
                              <a:gd name="T27" fmla="*/ 20 h 20"/>
                              <a:gd name="T28" fmla="*/ 489 w 514"/>
                              <a:gd name="T29" fmla="*/ 10 h 20"/>
                              <a:gd name="T30" fmla="*/ 514 w 514"/>
                              <a:gd name="T31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14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10"/>
                                </a:lnTo>
                                <a:lnTo>
                                  <a:pt x="70" y="20"/>
                                </a:lnTo>
                                <a:lnTo>
                                  <a:pt x="105" y="20"/>
                                </a:lnTo>
                                <a:lnTo>
                                  <a:pt x="150" y="20"/>
                                </a:lnTo>
                                <a:lnTo>
                                  <a:pt x="199" y="10"/>
                                </a:lnTo>
                                <a:lnTo>
                                  <a:pt x="259" y="0"/>
                                </a:lnTo>
                                <a:lnTo>
                                  <a:pt x="319" y="10"/>
                                </a:lnTo>
                                <a:lnTo>
                                  <a:pt x="369" y="15"/>
                                </a:lnTo>
                                <a:lnTo>
                                  <a:pt x="409" y="20"/>
                                </a:lnTo>
                                <a:lnTo>
                                  <a:pt x="444" y="20"/>
                                </a:lnTo>
                                <a:lnTo>
                                  <a:pt x="489" y="10"/>
                                </a:lnTo>
                                <a:lnTo>
                                  <a:pt x="514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0" name="Freeform 337"/>
                        <wps:cNvSpPr>
                          <a:spLocks/>
                        </wps:cNvSpPr>
                        <wps:spPr bwMode="auto">
                          <a:xfrm>
                            <a:off x="2772" y="565"/>
                            <a:ext cx="514" cy="45"/>
                          </a:xfrm>
                          <a:custGeom>
                            <a:avLst/>
                            <a:gdLst>
                              <a:gd name="T0" fmla="*/ 0 w 514"/>
                              <a:gd name="T1" fmla="*/ 0 h 45"/>
                              <a:gd name="T2" fmla="*/ 0 w 514"/>
                              <a:gd name="T3" fmla="*/ 0 h 45"/>
                              <a:gd name="T4" fmla="*/ 45 w 514"/>
                              <a:gd name="T5" fmla="*/ 15 h 45"/>
                              <a:gd name="T6" fmla="*/ 90 w 514"/>
                              <a:gd name="T7" fmla="*/ 25 h 45"/>
                              <a:gd name="T8" fmla="*/ 155 w 514"/>
                              <a:gd name="T9" fmla="*/ 35 h 45"/>
                              <a:gd name="T10" fmla="*/ 229 w 514"/>
                              <a:gd name="T11" fmla="*/ 45 h 45"/>
                              <a:gd name="T12" fmla="*/ 319 w 514"/>
                              <a:gd name="T13" fmla="*/ 40 h 45"/>
                              <a:gd name="T14" fmla="*/ 364 w 514"/>
                              <a:gd name="T15" fmla="*/ 35 h 45"/>
                              <a:gd name="T16" fmla="*/ 414 w 514"/>
                              <a:gd name="T17" fmla="*/ 30 h 45"/>
                              <a:gd name="T18" fmla="*/ 464 w 514"/>
                              <a:gd name="T19" fmla="*/ 15 h 45"/>
                              <a:gd name="T20" fmla="*/ 514 w 514"/>
                              <a:gd name="T21" fmla="*/ 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14" h="4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5" y="15"/>
                                </a:lnTo>
                                <a:lnTo>
                                  <a:pt x="90" y="25"/>
                                </a:lnTo>
                                <a:lnTo>
                                  <a:pt x="155" y="35"/>
                                </a:lnTo>
                                <a:lnTo>
                                  <a:pt x="229" y="45"/>
                                </a:lnTo>
                                <a:lnTo>
                                  <a:pt x="319" y="40"/>
                                </a:lnTo>
                                <a:lnTo>
                                  <a:pt x="364" y="35"/>
                                </a:lnTo>
                                <a:lnTo>
                                  <a:pt x="414" y="30"/>
                                </a:lnTo>
                                <a:lnTo>
                                  <a:pt x="464" y="15"/>
                                </a:lnTo>
                                <a:lnTo>
                                  <a:pt x="514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1" name="Line 338"/>
                        <wps:cNvCnPr/>
                        <wps:spPr bwMode="auto">
                          <a:xfrm>
                            <a:off x="2772" y="660"/>
                            <a:ext cx="519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2" name="Line 339"/>
                        <wps:cNvCnPr/>
                        <wps:spPr bwMode="auto">
                          <a:xfrm>
                            <a:off x="2772" y="690"/>
                            <a:ext cx="519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3" name="Freeform 340"/>
                        <wps:cNvSpPr>
                          <a:spLocks/>
                        </wps:cNvSpPr>
                        <wps:spPr bwMode="auto">
                          <a:xfrm>
                            <a:off x="3761" y="315"/>
                            <a:ext cx="49" cy="250"/>
                          </a:xfrm>
                          <a:custGeom>
                            <a:avLst/>
                            <a:gdLst>
                              <a:gd name="T0" fmla="*/ 39 w 49"/>
                              <a:gd name="T1" fmla="*/ 250 h 250"/>
                              <a:gd name="T2" fmla="*/ 39 w 49"/>
                              <a:gd name="T3" fmla="*/ 250 h 250"/>
                              <a:gd name="T4" fmla="*/ 29 w 49"/>
                              <a:gd name="T5" fmla="*/ 240 h 250"/>
                              <a:gd name="T6" fmla="*/ 20 w 49"/>
                              <a:gd name="T7" fmla="*/ 225 h 250"/>
                              <a:gd name="T8" fmla="*/ 5 w 49"/>
                              <a:gd name="T9" fmla="*/ 200 h 250"/>
                              <a:gd name="T10" fmla="*/ 5 w 49"/>
                              <a:gd name="T11" fmla="*/ 170 h 250"/>
                              <a:gd name="T12" fmla="*/ 10 w 49"/>
                              <a:gd name="T13" fmla="*/ 140 h 250"/>
                              <a:gd name="T14" fmla="*/ 15 w 49"/>
                              <a:gd name="T15" fmla="*/ 115 h 250"/>
                              <a:gd name="T16" fmla="*/ 29 w 49"/>
                              <a:gd name="T17" fmla="*/ 95 h 250"/>
                              <a:gd name="T18" fmla="*/ 49 w 49"/>
                              <a:gd name="T19" fmla="*/ 65 h 250"/>
                              <a:gd name="T20" fmla="*/ 49 w 49"/>
                              <a:gd name="T21" fmla="*/ 65 h 250"/>
                              <a:gd name="T22" fmla="*/ 49 w 49"/>
                              <a:gd name="T23" fmla="*/ 60 h 250"/>
                              <a:gd name="T24" fmla="*/ 49 w 49"/>
                              <a:gd name="T25" fmla="*/ 50 h 250"/>
                              <a:gd name="T26" fmla="*/ 29 w 49"/>
                              <a:gd name="T27" fmla="*/ 35 h 250"/>
                              <a:gd name="T28" fmla="*/ 0 w 49"/>
                              <a:gd name="T29" fmla="*/ 15 h 250"/>
                              <a:gd name="T30" fmla="*/ 44 w 49"/>
                              <a:gd name="T31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9" h="250">
                                <a:moveTo>
                                  <a:pt x="39" y="250"/>
                                </a:moveTo>
                                <a:lnTo>
                                  <a:pt x="39" y="250"/>
                                </a:lnTo>
                                <a:lnTo>
                                  <a:pt x="29" y="240"/>
                                </a:lnTo>
                                <a:lnTo>
                                  <a:pt x="20" y="225"/>
                                </a:lnTo>
                                <a:lnTo>
                                  <a:pt x="5" y="200"/>
                                </a:lnTo>
                                <a:lnTo>
                                  <a:pt x="5" y="170"/>
                                </a:lnTo>
                                <a:lnTo>
                                  <a:pt x="10" y="140"/>
                                </a:lnTo>
                                <a:lnTo>
                                  <a:pt x="15" y="115"/>
                                </a:lnTo>
                                <a:lnTo>
                                  <a:pt x="29" y="95"/>
                                </a:lnTo>
                                <a:lnTo>
                                  <a:pt x="49" y="65"/>
                                </a:lnTo>
                                <a:lnTo>
                                  <a:pt x="49" y="60"/>
                                </a:lnTo>
                                <a:lnTo>
                                  <a:pt x="49" y="50"/>
                                </a:lnTo>
                                <a:lnTo>
                                  <a:pt x="29" y="35"/>
                                </a:lnTo>
                                <a:lnTo>
                                  <a:pt x="0" y="15"/>
                                </a:lnTo>
                                <a:lnTo>
                                  <a:pt x="44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4" name="Freeform 341"/>
                        <wps:cNvSpPr>
                          <a:spLocks/>
                        </wps:cNvSpPr>
                        <wps:spPr bwMode="auto">
                          <a:xfrm>
                            <a:off x="3291" y="315"/>
                            <a:ext cx="50" cy="250"/>
                          </a:xfrm>
                          <a:custGeom>
                            <a:avLst/>
                            <a:gdLst>
                              <a:gd name="T0" fmla="*/ 0 w 50"/>
                              <a:gd name="T1" fmla="*/ 250 h 250"/>
                              <a:gd name="T2" fmla="*/ 0 w 50"/>
                              <a:gd name="T3" fmla="*/ 250 h 250"/>
                              <a:gd name="T4" fmla="*/ 25 w 50"/>
                              <a:gd name="T5" fmla="*/ 225 h 250"/>
                              <a:gd name="T6" fmla="*/ 35 w 50"/>
                              <a:gd name="T7" fmla="*/ 200 h 250"/>
                              <a:gd name="T8" fmla="*/ 40 w 50"/>
                              <a:gd name="T9" fmla="*/ 170 h 250"/>
                              <a:gd name="T10" fmla="*/ 40 w 50"/>
                              <a:gd name="T11" fmla="*/ 140 h 250"/>
                              <a:gd name="T12" fmla="*/ 30 w 50"/>
                              <a:gd name="T13" fmla="*/ 115 h 250"/>
                              <a:gd name="T14" fmla="*/ 20 w 50"/>
                              <a:gd name="T15" fmla="*/ 95 h 250"/>
                              <a:gd name="T16" fmla="*/ 0 w 50"/>
                              <a:gd name="T17" fmla="*/ 65 h 250"/>
                              <a:gd name="T18" fmla="*/ 0 w 50"/>
                              <a:gd name="T19" fmla="*/ 65 h 250"/>
                              <a:gd name="T20" fmla="*/ 0 w 50"/>
                              <a:gd name="T21" fmla="*/ 60 h 250"/>
                              <a:gd name="T22" fmla="*/ 0 w 50"/>
                              <a:gd name="T23" fmla="*/ 55 h 250"/>
                              <a:gd name="T24" fmla="*/ 20 w 50"/>
                              <a:gd name="T25" fmla="*/ 35 h 250"/>
                              <a:gd name="T26" fmla="*/ 50 w 50"/>
                              <a:gd name="T27" fmla="*/ 15 h 250"/>
                              <a:gd name="T28" fmla="*/ 0 w 50"/>
                              <a:gd name="T29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0" y="250"/>
                                </a:moveTo>
                                <a:lnTo>
                                  <a:pt x="0" y="250"/>
                                </a:lnTo>
                                <a:lnTo>
                                  <a:pt x="25" y="225"/>
                                </a:lnTo>
                                <a:lnTo>
                                  <a:pt x="35" y="200"/>
                                </a:lnTo>
                                <a:lnTo>
                                  <a:pt x="40" y="170"/>
                                </a:lnTo>
                                <a:lnTo>
                                  <a:pt x="40" y="140"/>
                                </a:lnTo>
                                <a:lnTo>
                                  <a:pt x="30" y="115"/>
                                </a:lnTo>
                                <a:lnTo>
                                  <a:pt x="20" y="95"/>
                                </a:lnTo>
                                <a:lnTo>
                                  <a:pt x="0" y="65"/>
                                </a:lnTo>
                                <a:lnTo>
                                  <a:pt x="0" y="60"/>
                                </a:lnTo>
                                <a:lnTo>
                                  <a:pt x="0" y="55"/>
                                </a:lnTo>
                                <a:lnTo>
                                  <a:pt x="20" y="35"/>
                                </a:lnTo>
                                <a:lnTo>
                                  <a:pt x="50" y="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5" name="Freeform 342"/>
                        <wps:cNvSpPr>
                          <a:spLocks/>
                        </wps:cNvSpPr>
                        <wps:spPr bwMode="auto">
                          <a:xfrm>
                            <a:off x="3331" y="320"/>
                            <a:ext cx="435" cy="245"/>
                          </a:xfrm>
                          <a:custGeom>
                            <a:avLst/>
                            <a:gdLst>
                              <a:gd name="T0" fmla="*/ 220 w 435"/>
                              <a:gd name="T1" fmla="*/ 245 h 245"/>
                              <a:gd name="T2" fmla="*/ 220 w 435"/>
                              <a:gd name="T3" fmla="*/ 245 h 245"/>
                              <a:gd name="T4" fmla="*/ 305 w 435"/>
                              <a:gd name="T5" fmla="*/ 240 h 245"/>
                              <a:gd name="T6" fmla="*/ 340 w 435"/>
                              <a:gd name="T7" fmla="*/ 235 h 245"/>
                              <a:gd name="T8" fmla="*/ 370 w 435"/>
                              <a:gd name="T9" fmla="*/ 230 h 245"/>
                              <a:gd name="T10" fmla="*/ 395 w 435"/>
                              <a:gd name="T11" fmla="*/ 215 h 245"/>
                              <a:gd name="T12" fmla="*/ 420 w 435"/>
                              <a:gd name="T13" fmla="*/ 200 h 245"/>
                              <a:gd name="T14" fmla="*/ 430 w 435"/>
                              <a:gd name="T15" fmla="*/ 180 h 245"/>
                              <a:gd name="T16" fmla="*/ 435 w 435"/>
                              <a:gd name="T17" fmla="*/ 150 h 245"/>
                              <a:gd name="T18" fmla="*/ 435 w 435"/>
                              <a:gd name="T19" fmla="*/ 150 h 245"/>
                              <a:gd name="T20" fmla="*/ 435 w 435"/>
                              <a:gd name="T21" fmla="*/ 120 h 245"/>
                              <a:gd name="T22" fmla="*/ 420 w 435"/>
                              <a:gd name="T23" fmla="*/ 95 h 245"/>
                              <a:gd name="T24" fmla="*/ 400 w 435"/>
                              <a:gd name="T25" fmla="*/ 70 h 245"/>
                              <a:gd name="T26" fmla="*/ 375 w 435"/>
                              <a:gd name="T27" fmla="*/ 45 h 245"/>
                              <a:gd name="T28" fmla="*/ 340 w 435"/>
                              <a:gd name="T29" fmla="*/ 25 h 245"/>
                              <a:gd name="T30" fmla="*/ 305 w 435"/>
                              <a:gd name="T31" fmla="*/ 15 h 245"/>
                              <a:gd name="T32" fmla="*/ 265 w 435"/>
                              <a:gd name="T33" fmla="*/ 5 h 245"/>
                              <a:gd name="T34" fmla="*/ 220 w 435"/>
                              <a:gd name="T35" fmla="*/ 0 h 245"/>
                              <a:gd name="T36" fmla="*/ 220 w 435"/>
                              <a:gd name="T37" fmla="*/ 0 h 245"/>
                              <a:gd name="T38" fmla="*/ 175 w 435"/>
                              <a:gd name="T39" fmla="*/ 5 h 245"/>
                              <a:gd name="T40" fmla="*/ 135 w 435"/>
                              <a:gd name="T41" fmla="*/ 15 h 245"/>
                              <a:gd name="T42" fmla="*/ 95 w 435"/>
                              <a:gd name="T43" fmla="*/ 25 h 245"/>
                              <a:gd name="T44" fmla="*/ 65 w 435"/>
                              <a:gd name="T45" fmla="*/ 45 h 245"/>
                              <a:gd name="T46" fmla="*/ 40 w 435"/>
                              <a:gd name="T47" fmla="*/ 70 h 245"/>
                              <a:gd name="T48" fmla="*/ 20 w 435"/>
                              <a:gd name="T49" fmla="*/ 95 h 245"/>
                              <a:gd name="T50" fmla="*/ 5 w 435"/>
                              <a:gd name="T51" fmla="*/ 120 h 245"/>
                              <a:gd name="T52" fmla="*/ 0 w 435"/>
                              <a:gd name="T53" fmla="*/ 150 h 245"/>
                              <a:gd name="T54" fmla="*/ 0 w 435"/>
                              <a:gd name="T55" fmla="*/ 150 h 245"/>
                              <a:gd name="T56" fmla="*/ 5 w 435"/>
                              <a:gd name="T57" fmla="*/ 180 h 245"/>
                              <a:gd name="T58" fmla="*/ 15 w 435"/>
                              <a:gd name="T59" fmla="*/ 200 h 245"/>
                              <a:gd name="T60" fmla="*/ 35 w 435"/>
                              <a:gd name="T61" fmla="*/ 215 h 245"/>
                              <a:gd name="T62" fmla="*/ 65 w 435"/>
                              <a:gd name="T63" fmla="*/ 230 h 245"/>
                              <a:gd name="T64" fmla="*/ 95 w 435"/>
                              <a:gd name="T65" fmla="*/ 235 h 245"/>
                              <a:gd name="T66" fmla="*/ 135 w 435"/>
                              <a:gd name="T67" fmla="*/ 240 h 245"/>
                              <a:gd name="T68" fmla="*/ 220 w 435"/>
                              <a:gd name="T69" fmla="*/ 245 h 245"/>
                              <a:gd name="T70" fmla="*/ 220 w 435"/>
                              <a:gd name="T71" fmla="*/ 245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5" h="245">
                                <a:moveTo>
                                  <a:pt x="220" y="245"/>
                                </a:moveTo>
                                <a:lnTo>
                                  <a:pt x="220" y="245"/>
                                </a:lnTo>
                                <a:lnTo>
                                  <a:pt x="305" y="240"/>
                                </a:lnTo>
                                <a:lnTo>
                                  <a:pt x="340" y="235"/>
                                </a:lnTo>
                                <a:lnTo>
                                  <a:pt x="370" y="230"/>
                                </a:lnTo>
                                <a:lnTo>
                                  <a:pt x="395" y="215"/>
                                </a:lnTo>
                                <a:lnTo>
                                  <a:pt x="420" y="200"/>
                                </a:lnTo>
                                <a:lnTo>
                                  <a:pt x="430" y="180"/>
                                </a:lnTo>
                                <a:lnTo>
                                  <a:pt x="435" y="150"/>
                                </a:lnTo>
                                <a:lnTo>
                                  <a:pt x="435" y="120"/>
                                </a:lnTo>
                                <a:lnTo>
                                  <a:pt x="420" y="95"/>
                                </a:lnTo>
                                <a:lnTo>
                                  <a:pt x="400" y="70"/>
                                </a:lnTo>
                                <a:lnTo>
                                  <a:pt x="375" y="45"/>
                                </a:lnTo>
                                <a:lnTo>
                                  <a:pt x="340" y="25"/>
                                </a:lnTo>
                                <a:lnTo>
                                  <a:pt x="305" y="15"/>
                                </a:lnTo>
                                <a:lnTo>
                                  <a:pt x="265" y="5"/>
                                </a:lnTo>
                                <a:lnTo>
                                  <a:pt x="220" y="0"/>
                                </a:lnTo>
                                <a:lnTo>
                                  <a:pt x="175" y="5"/>
                                </a:lnTo>
                                <a:lnTo>
                                  <a:pt x="135" y="15"/>
                                </a:lnTo>
                                <a:lnTo>
                                  <a:pt x="95" y="25"/>
                                </a:lnTo>
                                <a:lnTo>
                                  <a:pt x="65" y="45"/>
                                </a:lnTo>
                                <a:lnTo>
                                  <a:pt x="40" y="70"/>
                                </a:lnTo>
                                <a:lnTo>
                                  <a:pt x="20" y="95"/>
                                </a:lnTo>
                                <a:lnTo>
                                  <a:pt x="5" y="120"/>
                                </a:lnTo>
                                <a:lnTo>
                                  <a:pt x="0" y="150"/>
                                </a:lnTo>
                                <a:lnTo>
                                  <a:pt x="5" y="180"/>
                                </a:lnTo>
                                <a:lnTo>
                                  <a:pt x="15" y="200"/>
                                </a:lnTo>
                                <a:lnTo>
                                  <a:pt x="35" y="215"/>
                                </a:lnTo>
                                <a:lnTo>
                                  <a:pt x="65" y="230"/>
                                </a:lnTo>
                                <a:lnTo>
                                  <a:pt x="95" y="235"/>
                                </a:lnTo>
                                <a:lnTo>
                                  <a:pt x="135" y="240"/>
                                </a:lnTo>
                                <a:lnTo>
                                  <a:pt x="22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" name="Freeform 343"/>
                        <wps:cNvSpPr>
                          <a:spLocks/>
                        </wps:cNvSpPr>
                        <wps:spPr bwMode="auto">
                          <a:xfrm>
                            <a:off x="3401" y="370"/>
                            <a:ext cx="300" cy="195"/>
                          </a:xfrm>
                          <a:custGeom>
                            <a:avLst/>
                            <a:gdLst>
                              <a:gd name="T0" fmla="*/ 150 w 300"/>
                              <a:gd name="T1" fmla="*/ 195 h 195"/>
                              <a:gd name="T2" fmla="*/ 150 w 300"/>
                              <a:gd name="T3" fmla="*/ 195 h 195"/>
                              <a:gd name="T4" fmla="*/ 180 w 300"/>
                              <a:gd name="T5" fmla="*/ 195 h 195"/>
                              <a:gd name="T6" fmla="*/ 205 w 300"/>
                              <a:gd name="T7" fmla="*/ 190 h 195"/>
                              <a:gd name="T8" fmla="*/ 230 w 300"/>
                              <a:gd name="T9" fmla="*/ 180 h 195"/>
                              <a:gd name="T10" fmla="*/ 255 w 300"/>
                              <a:gd name="T11" fmla="*/ 170 h 195"/>
                              <a:gd name="T12" fmla="*/ 270 w 300"/>
                              <a:gd name="T13" fmla="*/ 155 h 195"/>
                              <a:gd name="T14" fmla="*/ 285 w 300"/>
                              <a:gd name="T15" fmla="*/ 140 h 195"/>
                              <a:gd name="T16" fmla="*/ 295 w 300"/>
                              <a:gd name="T17" fmla="*/ 120 h 195"/>
                              <a:gd name="T18" fmla="*/ 300 w 300"/>
                              <a:gd name="T19" fmla="*/ 100 h 195"/>
                              <a:gd name="T20" fmla="*/ 300 w 300"/>
                              <a:gd name="T21" fmla="*/ 100 h 195"/>
                              <a:gd name="T22" fmla="*/ 295 w 300"/>
                              <a:gd name="T23" fmla="*/ 80 h 195"/>
                              <a:gd name="T24" fmla="*/ 290 w 300"/>
                              <a:gd name="T25" fmla="*/ 60 h 195"/>
                              <a:gd name="T26" fmla="*/ 275 w 300"/>
                              <a:gd name="T27" fmla="*/ 45 h 195"/>
                              <a:gd name="T28" fmla="*/ 255 w 300"/>
                              <a:gd name="T29" fmla="*/ 30 h 195"/>
                              <a:gd name="T30" fmla="*/ 235 w 300"/>
                              <a:gd name="T31" fmla="*/ 15 h 195"/>
                              <a:gd name="T32" fmla="*/ 210 w 300"/>
                              <a:gd name="T33" fmla="*/ 5 h 195"/>
                              <a:gd name="T34" fmla="*/ 180 w 300"/>
                              <a:gd name="T35" fmla="*/ 0 h 195"/>
                              <a:gd name="T36" fmla="*/ 150 w 300"/>
                              <a:gd name="T37" fmla="*/ 0 h 195"/>
                              <a:gd name="T38" fmla="*/ 150 w 300"/>
                              <a:gd name="T39" fmla="*/ 0 h 195"/>
                              <a:gd name="T40" fmla="*/ 120 w 300"/>
                              <a:gd name="T41" fmla="*/ 0 h 195"/>
                              <a:gd name="T42" fmla="*/ 90 w 300"/>
                              <a:gd name="T43" fmla="*/ 5 h 195"/>
                              <a:gd name="T44" fmla="*/ 65 w 300"/>
                              <a:gd name="T45" fmla="*/ 15 h 195"/>
                              <a:gd name="T46" fmla="*/ 45 w 300"/>
                              <a:gd name="T47" fmla="*/ 30 h 195"/>
                              <a:gd name="T48" fmla="*/ 25 w 300"/>
                              <a:gd name="T49" fmla="*/ 45 h 195"/>
                              <a:gd name="T50" fmla="*/ 10 w 300"/>
                              <a:gd name="T51" fmla="*/ 60 h 195"/>
                              <a:gd name="T52" fmla="*/ 5 w 300"/>
                              <a:gd name="T53" fmla="*/ 80 h 195"/>
                              <a:gd name="T54" fmla="*/ 0 w 300"/>
                              <a:gd name="T55" fmla="*/ 100 h 195"/>
                              <a:gd name="T56" fmla="*/ 0 w 300"/>
                              <a:gd name="T57" fmla="*/ 100 h 195"/>
                              <a:gd name="T58" fmla="*/ 0 w 300"/>
                              <a:gd name="T59" fmla="*/ 120 h 195"/>
                              <a:gd name="T60" fmla="*/ 10 w 300"/>
                              <a:gd name="T61" fmla="*/ 140 h 195"/>
                              <a:gd name="T62" fmla="*/ 25 w 300"/>
                              <a:gd name="T63" fmla="*/ 155 h 195"/>
                              <a:gd name="T64" fmla="*/ 40 w 300"/>
                              <a:gd name="T65" fmla="*/ 170 h 195"/>
                              <a:gd name="T66" fmla="*/ 65 w 300"/>
                              <a:gd name="T67" fmla="*/ 180 h 195"/>
                              <a:gd name="T68" fmla="*/ 90 w 300"/>
                              <a:gd name="T69" fmla="*/ 190 h 195"/>
                              <a:gd name="T70" fmla="*/ 120 w 300"/>
                              <a:gd name="T71" fmla="*/ 195 h 195"/>
                              <a:gd name="T72" fmla="*/ 150 w 300"/>
                              <a:gd name="T73" fmla="*/ 195 h 195"/>
                              <a:gd name="T74" fmla="*/ 150 w 300"/>
                              <a:gd name="T75" fmla="*/ 195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300" h="195">
                                <a:moveTo>
                                  <a:pt x="150" y="195"/>
                                </a:moveTo>
                                <a:lnTo>
                                  <a:pt x="150" y="195"/>
                                </a:lnTo>
                                <a:lnTo>
                                  <a:pt x="180" y="195"/>
                                </a:lnTo>
                                <a:lnTo>
                                  <a:pt x="205" y="190"/>
                                </a:lnTo>
                                <a:lnTo>
                                  <a:pt x="230" y="180"/>
                                </a:lnTo>
                                <a:lnTo>
                                  <a:pt x="255" y="170"/>
                                </a:lnTo>
                                <a:lnTo>
                                  <a:pt x="270" y="155"/>
                                </a:lnTo>
                                <a:lnTo>
                                  <a:pt x="285" y="140"/>
                                </a:lnTo>
                                <a:lnTo>
                                  <a:pt x="295" y="120"/>
                                </a:lnTo>
                                <a:lnTo>
                                  <a:pt x="300" y="100"/>
                                </a:lnTo>
                                <a:lnTo>
                                  <a:pt x="295" y="80"/>
                                </a:lnTo>
                                <a:lnTo>
                                  <a:pt x="290" y="60"/>
                                </a:lnTo>
                                <a:lnTo>
                                  <a:pt x="275" y="45"/>
                                </a:lnTo>
                                <a:lnTo>
                                  <a:pt x="255" y="30"/>
                                </a:lnTo>
                                <a:lnTo>
                                  <a:pt x="235" y="15"/>
                                </a:lnTo>
                                <a:lnTo>
                                  <a:pt x="210" y="5"/>
                                </a:lnTo>
                                <a:lnTo>
                                  <a:pt x="180" y="0"/>
                                </a:lnTo>
                                <a:lnTo>
                                  <a:pt x="150" y="0"/>
                                </a:lnTo>
                                <a:lnTo>
                                  <a:pt x="120" y="0"/>
                                </a:lnTo>
                                <a:lnTo>
                                  <a:pt x="90" y="5"/>
                                </a:lnTo>
                                <a:lnTo>
                                  <a:pt x="65" y="15"/>
                                </a:lnTo>
                                <a:lnTo>
                                  <a:pt x="45" y="30"/>
                                </a:lnTo>
                                <a:lnTo>
                                  <a:pt x="25" y="45"/>
                                </a:lnTo>
                                <a:lnTo>
                                  <a:pt x="10" y="60"/>
                                </a:lnTo>
                                <a:lnTo>
                                  <a:pt x="5" y="80"/>
                                </a:lnTo>
                                <a:lnTo>
                                  <a:pt x="0" y="100"/>
                                </a:lnTo>
                                <a:lnTo>
                                  <a:pt x="0" y="120"/>
                                </a:lnTo>
                                <a:lnTo>
                                  <a:pt x="10" y="140"/>
                                </a:lnTo>
                                <a:lnTo>
                                  <a:pt x="25" y="155"/>
                                </a:lnTo>
                                <a:lnTo>
                                  <a:pt x="40" y="170"/>
                                </a:lnTo>
                                <a:lnTo>
                                  <a:pt x="65" y="180"/>
                                </a:lnTo>
                                <a:lnTo>
                                  <a:pt x="90" y="190"/>
                                </a:lnTo>
                                <a:lnTo>
                                  <a:pt x="120" y="195"/>
                                </a:lnTo>
                                <a:lnTo>
                                  <a:pt x="150" y="1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" name="Freeform 344"/>
                        <wps:cNvSpPr>
                          <a:spLocks/>
                        </wps:cNvSpPr>
                        <wps:spPr bwMode="auto">
                          <a:xfrm>
                            <a:off x="3446" y="400"/>
                            <a:ext cx="210" cy="165"/>
                          </a:xfrm>
                          <a:custGeom>
                            <a:avLst/>
                            <a:gdLst>
                              <a:gd name="T0" fmla="*/ 105 w 210"/>
                              <a:gd name="T1" fmla="*/ 165 h 165"/>
                              <a:gd name="T2" fmla="*/ 105 w 210"/>
                              <a:gd name="T3" fmla="*/ 165 h 165"/>
                              <a:gd name="T4" fmla="*/ 125 w 210"/>
                              <a:gd name="T5" fmla="*/ 160 h 165"/>
                              <a:gd name="T6" fmla="*/ 145 w 210"/>
                              <a:gd name="T7" fmla="*/ 155 h 165"/>
                              <a:gd name="T8" fmla="*/ 160 w 210"/>
                              <a:gd name="T9" fmla="*/ 145 h 165"/>
                              <a:gd name="T10" fmla="*/ 175 w 210"/>
                              <a:gd name="T11" fmla="*/ 135 h 165"/>
                              <a:gd name="T12" fmla="*/ 190 w 210"/>
                              <a:gd name="T13" fmla="*/ 120 h 165"/>
                              <a:gd name="T14" fmla="*/ 200 w 210"/>
                              <a:gd name="T15" fmla="*/ 100 h 165"/>
                              <a:gd name="T16" fmla="*/ 205 w 210"/>
                              <a:gd name="T17" fmla="*/ 85 h 165"/>
                              <a:gd name="T18" fmla="*/ 210 w 210"/>
                              <a:gd name="T19" fmla="*/ 70 h 165"/>
                              <a:gd name="T20" fmla="*/ 210 w 210"/>
                              <a:gd name="T21" fmla="*/ 70 h 165"/>
                              <a:gd name="T22" fmla="*/ 205 w 210"/>
                              <a:gd name="T23" fmla="*/ 55 h 165"/>
                              <a:gd name="T24" fmla="*/ 200 w 210"/>
                              <a:gd name="T25" fmla="*/ 45 h 165"/>
                              <a:gd name="T26" fmla="*/ 190 w 210"/>
                              <a:gd name="T27" fmla="*/ 30 h 165"/>
                              <a:gd name="T28" fmla="*/ 180 w 210"/>
                              <a:gd name="T29" fmla="*/ 20 h 165"/>
                              <a:gd name="T30" fmla="*/ 145 w 210"/>
                              <a:gd name="T31" fmla="*/ 5 h 165"/>
                              <a:gd name="T32" fmla="*/ 105 w 210"/>
                              <a:gd name="T33" fmla="*/ 0 h 165"/>
                              <a:gd name="T34" fmla="*/ 105 w 210"/>
                              <a:gd name="T35" fmla="*/ 0 h 165"/>
                              <a:gd name="T36" fmla="*/ 65 w 210"/>
                              <a:gd name="T37" fmla="*/ 5 h 165"/>
                              <a:gd name="T38" fmla="*/ 30 w 210"/>
                              <a:gd name="T39" fmla="*/ 20 h 165"/>
                              <a:gd name="T40" fmla="*/ 20 w 210"/>
                              <a:gd name="T41" fmla="*/ 30 h 165"/>
                              <a:gd name="T42" fmla="*/ 10 w 210"/>
                              <a:gd name="T43" fmla="*/ 45 h 165"/>
                              <a:gd name="T44" fmla="*/ 0 w 210"/>
                              <a:gd name="T45" fmla="*/ 55 h 165"/>
                              <a:gd name="T46" fmla="*/ 0 w 210"/>
                              <a:gd name="T47" fmla="*/ 70 h 165"/>
                              <a:gd name="T48" fmla="*/ 0 w 210"/>
                              <a:gd name="T49" fmla="*/ 70 h 165"/>
                              <a:gd name="T50" fmla="*/ 0 w 210"/>
                              <a:gd name="T51" fmla="*/ 85 h 165"/>
                              <a:gd name="T52" fmla="*/ 5 w 210"/>
                              <a:gd name="T53" fmla="*/ 100 h 165"/>
                              <a:gd name="T54" fmla="*/ 15 w 210"/>
                              <a:gd name="T55" fmla="*/ 120 h 165"/>
                              <a:gd name="T56" fmla="*/ 30 w 210"/>
                              <a:gd name="T57" fmla="*/ 135 h 165"/>
                              <a:gd name="T58" fmla="*/ 45 w 210"/>
                              <a:gd name="T59" fmla="*/ 145 h 165"/>
                              <a:gd name="T60" fmla="*/ 65 w 210"/>
                              <a:gd name="T61" fmla="*/ 155 h 165"/>
                              <a:gd name="T62" fmla="*/ 85 w 210"/>
                              <a:gd name="T63" fmla="*/ 160 h 165"/>
                              <a:gd name="T64" fmla="*/ 105 w 210"/>
                              <a:gd name="T65" fmla="*/ 165 h 165"/>
                              <a:gd name="T66" fmla="*/ 105 w 210"/>
                              <a:gd name="T67" fmla="*/ 165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10" h="165">
                                <a:moveTo>
                                  <a:pt x="105" y="165"/>
                                </a:moveTo>
                                <a:lnTo>
                                  <a:pt x="105" y="165"/>
                                </a:lnTo>
                                <a:lnTo>
                                  <a:pt x="125" y="160"/>
                                </a:lnTo>
                                <a:lnTo>
                                  <a:pt x="145" y="155"/>
                                </a:lnTo>
                                <a:lnTo>
                                  <a:pt x="160" y="145"/>
                                </a:lnTo>
                                <a:lnTo>
                                  <a:pt x="175" y="135"/>
                                </a:lnTo>
                                <a:lnTo>
                                  <a:pt x="190" y="120"/>
                                </a:lnTo>
                                <a:lnTo>
                                  <a:pt x="200" y="100"/>
                                </a:lnTo>
                                <a:lnTo>
                                  <a:pt x="205" y="85"/>
                                </a:lnTo>
                                <a:lnTo>
                                  <a:pt x="210" y="70"/>
                                </a:lnTo>
                                <a:lnTo>
                                  <a:pt x="205" y="55"/>
                                </a:lnTo>
                                <a:lnTo>
                                  <a:pt x="200" y="45"/>
                                </a:lnTo>
                                <a:lnTo>
                                  <a:pt x="190" y="30"/>
                                </a:lnTo>
                                <a:lnTo>
                                  <a:pt x="180" y="20"/>
                                </a:lnTo>
                                <a:lnTo>
                                  <a:pt x="145" y="5"/>
                                </a:lnTo>
                                <a:lnTo>
                                  <a:pt x="105" y="0"/>
                                </a:lnTo>
                                <a:lnTo>
                                  <a:pt x="65" y="5"/>
                                </a:lnTo>
                                <a:lnTo>
                                  <a:pt x="30" y="20"/>
                                </a:lnTo>
                                <a:lnTo>
                                  <a:pt x="20" y="30"/>
                                </a:lnTo>
                                <a:lnTo>
                                  <a:pt x="10" y="45"/>
                                </a:lnTo>
                                <a:lnTo>
                                  <a:pt x="0" y="55"/>
                                </a:lnTo>
                                <a:lnTo>
                                  <a:pt x="0" y="70"/>
                                </a:lnTo>
                                <a:lnTo>
                                  <a:pt x="0" y="85"/>
                                </a:lnTo>
                                <a:lnTo>
                                  <a:pt x="5" y="100"/>
                                </a:lnTo>
                                <a:lnTo>
                                  <a:pt x="15" y="120"/>
                                </a:lnTo>
                                <a:lnTo>
                                  <a:pt x="30" y="135"/>
                                </a:lnTo>
                                <a:lnTo>
                                  <a:pt x="45" y="145"/>
                                </a:lnTo>
                                <a:lnTo>
                                  <a:pt x="65" y="155"/>
                                </a:lnTo>
                                <a:lnTo>
                                  <a:pt x="85" y="160"/>
                                </a:lnTo>
                                <a:lnTo>
                                  <a:pt x="105" y="1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Freeform 345"/>
                        <wps:cNvSpPr>
                          <a:spLocks/>
                        </wps:cNvSpPr>
                        <wps:spPr bwMode="auto">
                          <a:xfrm>
                            <a:off x="3476" y="420"/>
                            <a:ext cx="145" cy="145"/>
                          </a:xfrm>
                          <a:custGeom>
                            <a:avLst/>
                            <a:gdLst>
                              <a:gd name="T0" fmla="*/ 75 w 145"/>
                              <a:gd name="T1" fmla="*/ 145 h 145"/>
                              <a:gd name="T2" fmla="*/ 75 w 145"/>
                              <a:gd name="T3" fmla="*/ 145 h 145"/>
                              <a:gd name="T4" fmla="*/ 90 w 145"/>
                              <a:gd name="T5" fmla="*/ 140 h 145"/>
                              <a:gd name="T6" fmla="*/ 100 w 145"/>
                              <a:gd name="T7" fmla="*/ 135 h 145"/>
                              <a:gd name="T8" fmla="*/ 115 w 145"/>
                              <a:gd name="T9" fmla="*/ 120 h 145"/>
                              <a:gd name="T10" fmla="*/ 125 w 145"/>
                              <a:gd name="T11" fmla="*/ 110 h 145"/>
                              <a:gd name="T12" fmla="*/ 140 w 145"/>
                              <a:gd name="T13" fmla="*/ 75 h 145"/>
                              <a:gd name="T14" fmla="*/ 145 w 145"/>
                              <a:gd name="T15" fmla="*/ 50 h 145"/>
                              <a:gd name="T16" fmla="*/ 145 w 145"/>
                              <a:gd name="T17" fmla="*/ 50 h 145"/>
                              <a:gd name="T18" fmla="*/ 145 w 145"/>
                              <a:gd name="T19" fmla="*/ 40 h 145"/>
                              <a:gd name="T20" fmla="*/ 140 w 145"/>
                              <a:gd name="T21" fmla="*/ 30 h 145"/>
                              <a:gd name="T22" fmla="*/ 125 w 145"/>
                              <a:gd name="T23" fmla="*/ 15 h 145"/>
                              <a:gd name="T24" fmla="*/ 105 w 145"/>
                              <a:gd name="T25" fmla="*/ 5 h 145"/>
                              <a:gd name="T26" fmla="*/ 75 w 145"/>
                              <a:gd name="T27" fmla="*/ 0 h 145"/>
                              <a:gd name="T28" fmla="*/ 75 w 145"/>
                              <a:gd name="T29" fmla="*/ 0 h 145"/>
                              <a:gd name="T30" fmla="*/ 45 w 145"/>
                              <a:gd name="T31" fmla="*/ 5 h 145"/>
                              <a:gd name="T32" fmla="*/ 20 w 145"/>
                              <a:gd name="T33" fmla="*/ 15 h 145"/>
                              <a:gd name="T34" fmla="*/ 5 w 145"/>
                              <a:gd name="T35" fmla="*/ 30 h 145"/>
                              <a:gd name="T36" fmla="*/ 0 w 145"/>
                              <a:gd name="T37" fmla="*/ 50 h 145"/>
                              <a:gd name="T38" fmla="*/ 0 w 145"/>
                              <a:gd name="T39" fmla="*/ 50 h 145"/>
                              <a:gd name="T40" fmla="*/ 5 w 145"/>
                              <a:gd name="T41" fmla="*/ 75 h 145"/>
                              <a:gd name="T42" fmla="*/ 20 w 145"/>
                              <a:gd name="T43" fmla="*/ 105 h 145"/>
                              <a:gd name="T44" fmla="*/ 30 w 145"/>
                              <a:gd name="T45" fmla="*/ 120 h 145"/>
                              <a:gd name="T46" fmla="*/ 45 w 145"/>
                              <a:gd name="T47" fmla="*/ 135 h 145"/>
                              <a:gd name="T48" fmla="*/ 55 w 145"/>
                              <a:gd name="T49" fmla="*/ 140 h 145"/>
                              <a:gd name="T50" fmla="*/ 75 w 145"/>
                              <a:gd name="T51" fmla="*/ 145 h 145"/>
                              <a:gd name="T52" fmla="*/ 75 w 145"/>
                              <a:gd name="T53" fmla="*/ 14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75" y="145"/>
                                </a:moveTo>
                                <a:lnTo>
                                  <a:pt x="75" y="145"/>
                                </a:lnTo>
                                <a:lnTo>
                                  <a:pt x="90" y="140"/>
                                </a:lnTo>
                                <a:lnTo>
                                  <a:pt x="100" y="135"/>
                                </a:lnTo>
                                <a:lnTo>
                                  <a:pt x="115" y="120"/>
                                </a:lnTo>
                                <a:lnTo>
                                  <a:pt x="125" y="110"/>
                                </a:lnTo>
                                <a:lnTo>
                                  <a:pt x="140" y="75"/>
                                </a:lnTo>
                                <a:lnTo>
                                  <a:pt x="145" y="50"/>
                                </a:lnTo>
                                <a:lnTo>
                                  <a:pt x="145" y="40"/>
                                </a:lnTo>
                                <a:lnTo>
                                  <a:pt x="140" y="30"/>
                                </a:lnTo>
                                <a:lnTo>
                                  <a:pt x="125" y="15"/>
                                </a:lnTo>
                                <a:lnTo>
                                  <a:pt x="105" y="5"/>
                                </a:lnTo>
                                <a:lnTo>
                                  <a:pt x="75" y="0"/>
                                </a:lnTo>
                                <a:lnTo>
                                  <a:pt x="45" y="5"/>
                                </a:lnTo>
                                <a:lnTo>
                                  <a:pt x="20" y="15"/>
                                </a:lnTo>
                                <a:lnTo>
                                  <a:pt x="5" y="30"/>
                                </a:lnTo>
                                <a:lnTo>
                                  <a:pt x="0" y="50"/>
                                </a:lnTo>
                                <a:lnTo>
                                  <a:pt x="5" y="75"/>
                                </a:lnTo>
                                <a:lnTo>
                                  <a:pt x="20" y="105"/>
                                </a:lnTo>
                                <a:lnTo>
                                  <a:pt x="30" y="120"/>
                                </a:lnTo>
                                <a:lnTo>
                                  <a:pt x="45" y="135"/>
                                </a:lnTo>
                                <a:lnTo>
                                  <a:pt x="55" y="140"/>
                                </a:lnTo>
                                <a:lnTo>
                                  <a:pt x="75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9" name="Freeform 346"/>
                        <wps:cNvSpPr>
                          <a:spLocks/>
                        </wps:cNvSpPr>
                        <wps:spPr bwMode="auto">
                          <a:xfrm>
                            <a:off x="3291" y="565"/>
                            <a:ext cx="509" cy="20"/>
                          </a:xfrm>
                          <a:custGeom>
                            <a:avLst/>
                            <a:gdLst>
                              <a:gd name="T0" fmla="*/ 0 w 509"/>
                              <a:gd name="T1" fmla="*/ 0 h 20"/>
                              <a:gd name="T2" fmla="*/ 0 w 509"/>
                              <a:gd name="T3" fmla="*/ 0 h 20"/>
                              <a:gd name="T4" fmla="*/ 25 w 509"/>
                              <a:gd name="T5" fmla="*/ 10 h 20"/>
                              <a:gd name="T6" fmla="*/ 70 w 509"/>
                              <a:gd name="T7" fmla="*/ 20 h 20"/>
                              <a:gd name="T8" fmla="*/ 105 w 509"/>
                              <a:gd name="T9" fmla="*/ 20 h 20"/>
                              <a:gd name="T10" fmla="*/ 145 w 509"/>
                              <a:gd name="T11" fmla="*/ 20 h 20"/>
                              <a:gd name="T12" fmla="*/ 195 w 509"/>
                              <a:gd name="T13" fmla="*/ 10 h 20"/>
                              <a:gd name="T14" fmla="*/ 260 w 509"/>
                              <a:gd name="T15" fmla="*/ 0 h 20"/>
                              <a:gd name="T16" fmla="*/ 260 w 509"/>
                              <a:gd name="T17" fmla="*/ 0 h 20"/>
                              <a:gd name="T18" fmla="*/ 260 w 509"/>
                              <a:gd name="T19" fmla="*/ 0 h 20"/>
                              <a:gd name="T20" fmla="*/ 320 w 509"/>
                              <a:gd name="T21" fmla="*/ 10 h 20"/>
                              <a:gd name="T22" fmla="*/ 370 w 509"/>
                              <a:gd name="T23" fmla="*/ 15 h 20"/>
                              <a:gd name="T24" fmla="*/ 410 w 509"/>
                              <a:gd name="T25" fmla="*/ 20 h 20"/>
                              <a:gd name="T26" fmla="*/ 445 w 509"/>
                              <a:gd name="T27" fmla="*/ 20 h 20"/>
                              <a:gd name="T28" fmla="*/ 490 w 509"/>
                              <a:gd name="T29" fmla="*/ 10 h 20"/>
                              <a:gd name="T30" fmla="*/ 509 w 509"/>
                              <a:gd name="T31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9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10"/>
                                </a:lnTo>
                                <a:lnTo>
                                  <a:pt x="70" y="20"/>
                                </a:lnTo>
                                <a:lnTo>
                                  <a:pt x="105" y="20"/>
                                </a:lnTo>
                                <a:lnTo>
                                  <a:pt x="145" y="20"/>
                                </a:lnTo>
                                <a:lnTo>
                                  <a:pt x="195" y="10"/>
                                </a:lnTo>
                                <a:lnTo>
                                  <a:pt x="260" y="0"/>
                                </a:lnTo>
                                <a:lnTo>
                                  <a:pt x="320" y="10"/>
                                </a:lnTo>
                                <a:lnTo>
                                  <a:pt x="370" y="15"/>
                                </a:lnTo>
                                <a:lnTo>
                                  <a:pt x="410" y="20"/>
                                </a:lnTo>
                                <a:lnTo>
                                  <a:pt x="445" y="20"/>
                                </a:lnTo>
                                <a:lnTo>
                                  <a:pt x="490" y="10"/>
                                </a:lnTo>
                                <a:lnTo>
                                  <a:pt x="50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Freeform 347"/>
                        <wps:cNvSpPr>
                          <a:spLocks/>
                        </wps:cNvSpPr>
                        <wps:spPr bwMode="auto">
                          <a:xfrm>
                            <a:off x="3291" y="565"/>
                            <a:ext cx="509" cy="45"/>
                          </a:xfrm>
                          <a:custGeom>
                            <a:avLst/>
                            <a:gdLst>
                              <a:gd name="T0" fmla="*/ 0 w 509"/>
                              <a:gd name="T1" fmla="*/ 0 h 45"/>
                              <a:gd name="T2" fmla="*/ 0 w 509"/>
                              <a:gd name="T3" fmla="*/ 0 h 45"/>
                              <a:gd name="T4" fmla="*/ 40 w 509"/>
                              <a:gd name="T5" fmla="*/ 15 h 45"/>
                              <a:gd name="T6" fmla="*/ 90 w 509"/>
                              <a:gd name="T7" fmla="*/ 25 h 45"/>
                              <a:gd name="T8" fmla="*/ 155 w 509"/>
                              <a:gd name="T9" fmla="*/ 35 h 45"/>
                              <a:gd name="T10" fmla="*/ 230 w 509"/>
                              <a:gd name="T11" fmla="*/ 45 h 45"/>
                              <a:gd name="T12" fmla="*/ 315 w 509"/>
                              <a:gd name="T13" fmla="*/ 40 h 45"/>
                              <a:gd name="T14" fmla="*/ 365 w 509"/>
                              <a:gd name="T15" fmla="*/ 35 h 45"/>
                              <a:gd name="T16" fmla="*/ 410 w 509"/>
                              <a:gd name="T17" fmla="*/ 30 h 45"/>
                              <a:gd name="T18" fmla="*/ 460 w 509"/>
                              <a:gd name="T19" fmla="*/ 15 h 45"/>
                              <a:gd name="T20" fmla="*/ 509 w 509"/>
                              <a:gd name="T21" fmla="*/ 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09" h="4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15"/>
                                </a:lnTo>
                                <a:lnTo>
                                  <a:pt x="90" y="25"/>
                                </a:lnTo>
                                <a:lnTo>
                                  <a:pt x="155" y="35"/>
                                </a:lnTo>
                                <a:lnTo>
                                  <a:pt x="230" y="45"/>
                                </a:lnTo>
                                <a:lnTo>
                                  <a:pt x="315" y="40"/>
                                </a:lnTo>
                                <a:lnTo>
                                  <a:pt x="365" y="35"/>
                                </a:lnTo>
                                <a:lnTo>
                                  <a:pt x="410" y="30"/>
                                </a:lnTo>
                                <a:lnTo>
                                  <a:pt x="460" y="15"/>
                                </a:lnTo>
                                <a:lnTo>
                                  <a:pt x="50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1" name="Line 348"/>
                        <wps:cNvCnPr/>
                        <wps:spPr bwMode="auto">
                          <a:xfrm>
                            <a:off x="3291" y="660"/>
                            <a:ext cx="514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2" name="Line 349"/>
                        <wps:cNvCnPr/>
                        <wps:spPr bwMode="auto">
                          <a:xfrm>
                            <a:off x="3291" y="690"/>
                            <a:ext cx="514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3" name="Freeform 350"/>
                        <wps:cNvSpPr>
                          <a:spLocks/>
                        </wps:cNvSpPr>
                        <wps:spPr bwMode="auto">
                          <a:xfrm>
                            <a:off x="4280" y="315"/>
                            <a:ext cx="50" cy="250"/>
                          </a:xfrm>
                          <a:custGeom>
                            <a:avLst/>
                            <a:gdLst>
                              <a:gd name="T0" fmla="*/ 40 w 50"/>
                              <a:gd name="T1" fmla="*/ 250 h 250"/>
                              <a:gd name="T2" fmla="*/ 40 w 50"/>
                              <a:gd name="T3" fmla="*/ 250 h 250"/>
                              <a:gd name="T4" fmla="*/ 25 w 50"/>
                              <a:gd name="T5" fmla="*/ 240 h 250"/>
                              <a:gd name="T6" fmla="*/ 15 w 50"/>
                              <a:gd name="T7" fmla="*/ 225 h 250"/>
                              <a:gd name="T8" fmla="*/ 5 w 50"/>
                              <a:gd name="T9" fmla="*/ 200 h 250"/>
                              <a:gd name="T10" fmla="*/ 5 w 50"/>
                              <a:gd name="T11" fmla="*/ 170 h 250"/>
                              <a:gd name="T12" fmla="*/ 5 w 50"/>
                              <a:gd name="T13" fmla="*/ 140 h 250"/>
                              <a:gd name="T14" fmla="*/ 15 w 50"/>
                              <a:gd name="T15" fmla="*/ 115 h 250"/>
                              <a:gd name="T16" fmla="*/ 25 w 50"/>
                              <a:gd name="T17" fmla="*/ 95 h 250"/>
                              <a:gd name="T18" fmla="*/ 45 w 50"/>
                              <a:gd name="T19" fmla="*/ 65 h 250"/>
                              <a:gd name="T20" fmla="*/ 45 w 50"/>
                              <a:gd name="T21" fmla="*/ 65 h 250"/>
                              <a:gd name="T22" fmla="*/ 50 w 50"/>
                              <a:gd name="T23" fmla="*/ 60 h 250"/>
                              <a:gd name="T24" fmla="*/ 45 w 50"/>
                              <a:gd name="T25" fmla="*/ 50 h 250"/>
                              <a:gd name="T26" fmla="*/ 30 w 50"/>
                              <a:gd name="T27" fmla="*/ 35 h 250"/>
                              <a:gd name="T28" fmla="*/ 0 w 50"/>
                              <a:gd name="T29" fmla="*/ 15 h 250"/>
                              <a:gd name="T30" fmla="*/ 45 w 50"/>
                              <a:gd name="T31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40" y="250"/>
                                </a:moveTo>
                                <a:lnTo>
                                  <a:pt x="40" y="250"/>
                                </a:lnTo>
                                <a:lnTo>
                                  <a:pt x="25" y="240"/>
                                </a:lnTo>
                                <a:lnTo>
                                  <a:pt x="15" y="225"/>
                                </a:lnTo>
                                <a:lnTo>
                                  <a:pt x="5" y="200"/>
                                </a:lnTo>
                                <a:lnTo>
                                  <a:pt x="5" y="170"/>
                                </a:lnTo>
                                <a:lnTo>
                                  <a:pt x="5" y="140"/>
                                </a:lnTo>
                                <a:lnTo>
                                  <a:pt x="15" y="115"/>
                                </a:lnTo>
                                <a:lnTo>
                                  <a:pt x="25" y="95"/>
                                </a:lnTo>
                                <a:lnTo>
                                  <a:pt x="45" y="65"/>
                                </a:lnTo>
                                <a:lnTo>
                                  <a:pt x="50" y="60"/>
                                </a:lnTo>
                                <a:lnTo>
                                  <a:pt x="45" y="50"/>
                                </a:lnTo>
                                <a:lnTo>
                                  <a:pt x="30" y="35"/>
                                </a:lnTo>
                                <a:lnTo>
                                  <a:pt x="0" y="15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4" name="Freeform 351"/>
                        <wps:cNvSpPr>
                          <a:spLocks/>
                        </wps:cNvSpPr>
                        <wps:spPr bwMode="auto">
                          <a:xfrm>
                            <a:off x="3805" y="315"/>
                            <a:ext cx="50" cy="250"/>
                          </a:xfrm>
                          <a:custGeom>
                            <a:avLst/>
                            <a:gdLst>
                              <a:gd name="T0" fmla="*/ 5 w 50"/>
                              <a:gd name="T1" fmla="*/ 250 h 250"/>
                              <a:gd name="T2" fmla="*/ 5 w 50"/>
                              <a:gd name="T3" fmla="*/ 250 h 250"/>
                              <a:gd name="T4" fmla="*/ 30 w 50"/>
                              <a:gd name="T5" fmla="*/ 225 h 250"/>
                              <a:gd name="T6" fmla="*/ 40 w 50"/>
                              <a:gd name="T7" fmla="*/ 200 h 250"/>
                              <a:gd name="T8" fmla="*/ 45 w 50"/>
                              <a:gd name="T9" fmla="*/ 170 h 250"/>
                              <a:gd name="T10" fmla="*/ 40 w 50"/>
                              <a:gd name="T11" fmla="*/ 140 h 250"/>
                              <a:gd name="T12" fmla="*/ 35 w 50"/>
                              <a:gd name="T13" fmla="*/ 115 h 250"/>
                              <a:gd name="T14" fmla="*/ 25 w 50"/>
                              <a:gd name="T15" fmla="*/ 95 h 250"/>
                              <a:gd name="T16" fmla="*/ 5 w 50"/>
                              <a:gd name="T17" fmla="*/ 65 h 250"/>
                              <a:gd name="T18" fmla="*/ 5 w 50"/>
                              <a:gd name="T19" fmla="*/ 65 h 250"/>
                              <a:gd name="T20" fmla="*/ 0 w 50"/>
                              <a:gd name="T21" fmla="*/ 60 h 250"/>
                              <a:gd name="T22" fmla="*/ 5 w 50"/>
                              <a:gd name="T23" fmla="*/ 55 h 250"/>
                              <a:gd name="T24" fmla="*/ 20 w 50"/>
                              <a:gd name="T25" fmla="*/ 35 h 250"/>
                              <a:gd name="T26" fmla="*/ 50 w 50"/>
                              <a:gd name="T27" fmla="*/ 15 h 250"/>
                              <a:gd name="T28" fmla="*/ 0 w 50"/>
                              <a:gd name="T29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5" y="250"/>
                                </a:moveTo>
                                <a:lnTo>
                                  <a:pt x="5" y="250"/>
                                </a:lnTo>
                                <a:lnTo>
                                  <a:pt x="30" y="225"/>
                                </a:lnTo>
                                <a:lnTo>
                                  <a:pt x="40" y="200"/>
                                </a:lnTo>
                                <a:lnTo>
                                  <a:pt x="45" y="170"/>
                                </a:lnTo>
                                <a:lnTo>
                                  <a:pt x="40" y="140"/>
                                </a:lnTo>
                                <a:lnTo>
                                  <a:pt x="35" y="115"/>
                                </a:lnTo>
                                <a:lnTo>
                                  <a:pt x="25" y="95"/>
                                </a:lnTo>
                                <a:lnTo>
                                  <a:pt x="5" y="65"/>
                                </a:lnTo>
                                <a:lnTo>
                                  <a:pt x="0" y="60"/>
                                </a:lnTo>
                                <a:lnTo>
                                  <a:pt x="5" y="55"/>
                                </a:lnTo>
                                <a:lnTo>
                                  <a:pt x="20" y="35"/>
                                </a:lnTo>
                                <a:lnTo>
                                  <a:pt x="50" y="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5" name="Freeform 352"/>
                        <wps:cNvSpPr>
                          <a:spLocks/>
                        </wps:cNvSpPr>
                        <wps:spPr bwMode="auto">
                          <a:xfrm>
                            <a:off x="3850" y="320"/>
                            <a:ext cx="435" cy="245"/>
                          </a:xfrm>
                          <a:custGeom>
                            <a:avLst/>
                            <a:gdLst>
                              <a:gd name="T0" fmla="*/ 220 w 435"/>
                              <a:gd name="T1" fmla="*/ 245 h 245"/>
                              <a:gd name="T2" fmla="*/ 220 w 435"/>
                              <a:gd name="T3" fmla="*/ 245 h 245"/>
                              <a:gd name="T4" fmla="*/ 300 w 435"/>
                              <a:gd name="T5" fmla="*/ 240 h 245"/>
                              <a:gd name="T6" fmla="*/ 340 w 435"/>
                              <a:gd name="T7" fmla="*/ 235 h 245"/>
                              <a:gd name="T8" fmla="*/ 370 w 435"/>
                              <a:gd name="T9" fmla="*/ 230 h 245"/>
                              <a:gd name="T10" fmla="*/ 395 w 435"/>
                              <a:gd name="T11" fmla="*/ 215 h 245"/>
                              <a:gd name="T12" fmla="*/ 415 w 435"/>
                              <a:gd name="T13" fmla="*/ 200 h 245"/>
                              <a:gd name="T14" fmla="*/ 430 w 435"/>
                              <a:gd name="T15" fmla="*/ 180 h 245"/>
                              <a:gd name="T16" fmla="*/ 435 w 435"/>
                              <a:gd name="T17" fmla="*/ 150 h 245"/>
                              <a:gd name="T18" fmla="*/ 435 w 435"/>
                              <a:gd name="T19" fmla="*/ 150 h 245"/>
                              <a:gd name="T20" fmla="*/ 430 w 435"/>
                              <a:gd name="T21" fmla="*/ 120 h 245"/>
                              <a:gd name="T22" fmla="*/ 420 w 435"/>
                              <a:gd name="T23" fmla="*/ 95 h 245"/>
                              <a:gd name="T24" fmla="*/ 400 w 435"/>
                              <a:gd name="T25" fmla="*/ 70 h 245"/>
                              <a:gd name="T26" fmla="*/ 375 w 435"/>
                              <a:gd name="T27" fmla="*/ 45 h 245"/>
                              <a:gd name="T28" fmla="*/ 340 w 435"/>
                              <a:gd name="T29" fmla="*/ 25 h 245"/>
                              <a:gd name="T30" fmla="*/ 305 w 435"/>
                              <a:gd name="T31" fmla="*/ 15 h 245"/>
                              <a:gd name="T32" fmla="*/ 260 w 435"/>
                              <a:gd name="T33" fmla="*/ 5 h 245"/>
                              <a:gd name="T34" fmla="*/ 220 w 435"/>
                              <a:gd name="T35" fmla="*/ 0 h 245"/>
                              <a:gd name="T36" fmla="*/ 220 w 435"/>
                              <a:gd name="T37" fmla="*/ 0 h 245"/>
                              <a:gd name="T38" fmla="*/ 175 w 435"/>
                              <a:gd name="T39" fmla="*/ 5 h 245"/>
                              <a:gd name="T40" fmla="*/ 135 w 435"/>
                              <a:gd name="T41" fmla="*/ 15 h 245"/>
                              <a:gd name="T42" fmla="*/ 95 w 435"/>
                              <a:gd name="T43" fmla="*/ 25 h 245"/>
                              <a:gd name="T44" fmla="*/ 65 w 435"/>
                              <a:gd name="T45" fmla="*/ 45 h 245"/>
                              <a:gd name="T46" fmla="*/ 40 w 435"/>
                              <a:gd name="T47" fmla="*/ 70 h 245"/>
                              <a:gd name="T48" fmla="*/ 20 w 435"/>
                              <a:gd name="T49" fmla="*/ 95 h 245"/>
                              <a:gd name="T50" fmla="*/ 5 w 435"/>
                              <a:gd name="T51" fmla="*/ 120 h 245"/>
                              <a:gd name="T52" fmla="*/ 0 w 435"/>
                              <a:gd name="T53" fmla="*/ 150 h 245"/>
                              <a:gd name="T54" fmla="*/ 0 w 435"/>
                              <a:gd name="T55" fmla="*/ 150 h 245"/>
                              <a:gd name="T56" fmla="*/ 5 w 435"/>
                              <a:gd name="T57" fmla="*/ 180 h 245"/>
                              <a:gd name="T58" fmla="*/ 15 w 435"/>
                              <a:gd name="T59" fmla="*/ 200 h 245"/>
                              <a:gd name="T60" fmla="*/ 35 w 435"/>
                              <a:gd name="T61" fmla="*/ 215 h 245"/>
                              <a:gd name="T62" fmla="*/ 65 w 435"/>
                              <a:gd name="T63" fmla="*/ 230 h 245"/>
                              <a:gd name="T64" fmla="*/ 95 w 435"/>
                              <a:gd name="T65" fmla="*/ 235 h 245"/>
                              <a:gd name="T66" fmla="*/ 135 w 435"/>
                              <a:gd name="T67" fmla="*/ 240 h 245"/>
                              <a:gd name="T68" fmla="*/ 220 w 435"/>
                              <a:gd name="T69" fmla="*/ 245 h 245"/>
                              <a:gd name="T70" fmla="*/ 220 w 435"/>
                              <a:gd name="T71" fmla="*/ 245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5" h="245">
                                <a:moveTo>
                                  <a:pt x="220" y="245"/>
                                </a:moveTo>
                                <a:lnTo>
                                  <a:pt x="220" y="245"/>
                                </a:lnTo>
                                <a:lnTo>
                                  <a:pt x="300" y="240"/>
                                </a:lnTo>
                                <a:lnTo>
                                  <a:pt x="340" y="235"/>
                                </a:lnTo>
                                <a:lnTo>
                                  <a:pt x="370" y="230"/>
                                </a:lnTo>
                                <a:lnTo>
                                  <a:pt x="395" y="215"/>
                                </a:lnTo>
                                <a:lnTo>
                                  <a:pt x="415" y="200"/>
                                </a:lnTo>
                                <a:lnTo>
                                  <a:pt x="430" y="180"/>
                                </a:lnTo>
                                <a:lnTo>
                                  <a:pt x="435" y="150"/>
                                </a:lnTo>
                                <a:lnTo>
                                  <a:pt x="430" y="120"/>
                                </a:lnTo>
                                <a:lnTo>
                                  <a:pt x="420" y="95"/>
                                </a:lnTo>
                                <a:lnTo>
                                  <a:pt x="400" y="70"/>
                                </a:lnTo>
                                <a:lnTo>
                                  <a:pt x="375" y="45"/>
                                </a:lnTo>
                                <a:lnTo>
                                  <a:pt x="340" y="25"/>
                                </a:lnTo>
                                <a:lnTo>
                                  <a:pt x="305" y="15"/>
                                </a:lnTo>
                                <a:lnTo>
                                  <a:pt x="260" y="5"/>
                                </a:lnTo>
                                <a:lnTo>
                                  <a:pt x="220" y="0"/>
                                </a:lnTo>
                                <a:lnTo>
                                  <a:pt x="175" y="5"/>
                                </a:lnTo>
                                <a:lnTo>
                                  <a:pt x="135" y="15"/>
                                </a:lnTo>
                                <a:lnTo>
                                  <a:pt x="95" y="25"/>
                                </a:lnTo>
                                <a:lnTo>
                                  <a:pt x="65" y="45"/>
                                </a:lnTo>
                                <a:lnTo>
                                  <a:pt x="40" y="70"/>
                                </a:lnTo>
                                <a:lnTo>
                                  <a:pt x="20" y="95"/>
                                </a:lnTo>
                                <a:lnTo>
                                  <a:pt x="5" y="120"/>
                                </a:lnTo>
                                <a:lnTo>
                                  <a:pt x="0" y="150"/>
                                </a:lnTo>
                                <a:lnTo>
                                  <a:pt x="5" y="180"/>
                                </a:lnTo>
                                <a:lnTo>
                                  <a:pt x="15" y="200"/>
                                </a:lnTo>
                                <a:lnTo>
                                  <a:pt x="35" y="215"/>
                                </a:lnTo>
                                <a:lnTo>
                                  <a:pt x="65" y="230"/>
                                </a:lnTo>
                                <a:lnTo>
                                  <a:pt x="95" y="235"/>
                                </a:lnTo>
                                <a:lnTo>
                                  <a:pt x="135" y="240"/>
                                </a:lnTo>
                                <a:lnTo>
                                  <a:pt x="22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" name="Freeform 353"/>
                        <wps:cNvSpPr>
                          <a:spLocks/>
                        </wps:cNvSpPr>
                        <wps:spPr bwMode="auto">
                          <a:xfrm>
                            <a:off x="3920" y="370"/>
                            <a:ext cx="295" cy="195"/>
                          </a:xfrm>
                          <a:custGeom>
                            <a:avLst/>
                            <a:gdLst>
                              <a:gd name="T0" fmla="*/ 150 w 295"/>
                              <a:gd name="T1" fmla="*/ 195 h 195"/>
                              <a:gd name="T2" fmla="*/ 150 w 295"/>
                              <a:gd name="T3" fmla="*/ 195 h 195"/>
                              <a:gd name="T4" fmla="*/ 175 w 295"/>
                              <a:gd name="T5" fmla="*/ 195 h 195"/>
                              <a:gd name="T6" fmla="*/ 205 w 295"/>
                              <a:gd name="T7" fmla="*/ 190 h 195"/>
                              <a:gd name="T8" fmla="*/ 230 w 295"/>
                              <a:gd name="T9" fmla="*/ 180 h 195"/>
                              <a:gd name="T10" fmla="*/ 250 w 295"/>
                              <a:gd name="T11" fmla="*/ 170 h 195"/>
                              <a:gd name="T12" fmla="*/ 270 w 295"/>
                              <a:gd name="T13" fmla="*/ 155 h 195"/>
                              <a:gd name="T14" fmla="*/ 285 w 295"/>
                              <a:gd name="T15" fmla="*/ 140 h 195"/>
                              <a:gd name="T16" fmla="*/ 295 w 295"/>
                              <a:gd name="T17" fmla="*/ 120 h 195"/>
                              <a:gd name="T18" fmla="*/ 295 w 295"/>
                              <a:gd name="T19" fmla="*/ 100 h 195"/>
                              <a:gd name="T20" fmla="*/ 295 w 295"/>
                              <a:gd name="T21" fmla="*/ 100 h 195"/>
                              <a:gd name="T22" fmla="*/ 295 w 295"/>
                              <a:gd name="T23" fmla="*/ 80 h 195"/>
                              <a:gd name="T24" fmla="*/ 285 w 295"/>
                              <a:gd name="T25" fmla="*/ 60 h 195"/>
                              <a:gd name="T26" fmla="*/ 275 w 295"/>
                              <a:gd name="T27" fmla="*/ 45 h 195"/>
                              <a:gd name="T28" fmla="*/ 255 w 295"/>
                              <a:gd name="T29" fmla="*/ 30 h 195"/>
                              <a:gd name="T30" fmla="*/ 230 w 295"/>
                              <a:gd name="T31" fmla="*/ 15 h 195"/>
                              <a:gd name="T32" fmla="*/ 205 w 295"/>
                              <a:gd name="T33" fmla="*/ 5 h 195"/>
                              <a:gd name="T34" fmla="*/ 180 w 295"/>
                              <a:gd name="T35" fmla="*/ 0 h 195"/>
                              <a:gd name="T36" fmla="*/ 150 w 295"/>
                              <a:gd name="T37" fmla="*/ 0 h 195"/>
                              <a:gd name="T38" fmla="*/ 150 w 295"/>
                              <a:gd name="T39" fmla="*/ 0 h 195"/>
                              <a:gd name="T40" fmla="*/ 115 w 295"/>
                              <a:gd name="T41" fmla="*/ 0 h 195"/>
                              <a:gd name="T42" fmla="*/ 90 w 295"/>
                              <a:gd name="T43" fmla="*/ 5 h 195"/>
                              <a:gd name="T44" fmla="*/ 65 w 295"/>
                              <a:gd name="T45" fmla="*/ 15 h 195"/>
                              <a:gd name="T46" fmla="*/ 40 w 295"/>
                              <a:gd name="T47" fmla="*/ 30 h 195"/>
                              <a:gd name="T48" fmla="*/ 25 w 295"/>
                              <a:gd name="T49" fmla="*/ 45 h 195"/>
                              <a:gd name="T50" fmla="*/ 10 w 295"/>
                              <a:gd name="T51" fmla="*/ 60 h 195"/>
                              <a:gd name="T52" fmla="*/ 0 w 295"/>
                              <a:gd name="T53" fmla="*/ 80 h 195"/>
                              <a:gd name="T54" fmla="*/ 0 w 295"/>
                              <a:gd name="T55" fmla="*/ 100 h 195"/>
                              <a:gd name="T56" fmla="*/ 0 w 295"/>
                              <a:gd name="T57" fmla="*/ 100 h 195"/>
                              <a:gd name="T58" fmla="*/ 0 w 295"/>
                              <a:gd name="T59" fmla="*/ 120 h 195"/>
                              <a:gd name="T60" fmla="*/ 10 w 295"/>
                              <a:gd name="T61" fmla="*/ 140 h 195"/>
                              <a:gd name="T62" fmla="*/ 25 w 295"/>
                              <a:gd name="T63" fmla="*/ 155 h 195"/>
                              <a:gd name="T64" fmla="*/ 40 w 295"/>
                              <a:gd name="T65" fmla="*/ 170 h 195"/>
                              <a:gd name="T66" fmla="*/ 65 w 295"/>
                              <a:gd name="T67" fmla="*/ 180 h 195"/>
                              <a:gd name="T68" fmla="*/ 90 w 295"/>
                              <a:gd name="T69" fmla="*/ 190 h 195"/>
                              <a:gd name="T70" fmla="*/ 115 w 295"/>
                              <a:gd name="T71" fmla="*/ 195 h 195"/>
                              <a:gd name="T72" fmla="*/ 150 w 295"/>
                              <a:gd name="T73" fmla="*/ 195 h 195"/>
                              <a:gd name="T74" fmla="*/ 150 w 295"/>
                              <a:gd name="T75" fmla="*/ 195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295" h="195">
                                <a:moveTo>
                                  <a:pt x="150" y="195"/>
                                </a:moveTo>
                                <a:lnTo>
                                  <a:pt x="150" y="195"/>
                                </a:lnTo>
                                <a:lnTo>
                                  <a:pt x="175" y="195"/>
                                </a:lnTo>
                                <a:lnTo>
                                  <a:pt x="205" y="190"/>
                                </a:lnTo>
                                <a:lnTo>
                                  <a:pt x="230" y="180"/>
                                </a:lnTo>
                                <a:lnTo>
                                  <a:pt x="250" y="170"/>
                                </a:lnTo>
                                <a:lnTo>
                                  <a:pt x="270" y="155"/>
                                </a:lnTo>
                                <a:lnTo>
                                  <a:pt x="285" y="140"/>
                                </a:lnTo>
                                <a:lnTo>
                                  <a:pt x="295" y="120"/>
                                </a:lnTo>
                                <a:lnTo>
                                  <a:pt x="295" y="100"/>
                                </a:lnTo>
                                <a:lnTo>
                                  <a:pt x="295" y="80"/>
                                </a:lnTo>
                                <a:lnTo>
                                  <a:pt x="285" y="60"/>
                                </a:lnTo>
                                <a:lnTo>
                                  <a:pt x="275" y="45"/>
                                </a:lnTo>
                                <a:lnTo>
                                  <a:pt x="255" y="30"/>
                                </a:lnTo>
                                <a:lnTo>
                                  <a:pt x="230" y="15"/>
                                </a:lnTo>
                                <a:lnTo>
                                  <a:pt x="205" y="5"/>
                                </a:lnTo>
                                <a:lnTo>
                                  <a:pt x="180" y="0"/>
                                </a:lnTo>
                                <a:lnTo>
                                  <a:pt x="150" y="0"/>
                                </a:lnTo>
                                <a:lnTo>
                                  <a:pt x="115" y="0"/>
                                </a:lnTo>
                                <a:lnTo>
                                  <a:pt x="90" y="5"/>
                                </a:lnTo>
                                <a:lnTo>
                                  <a:pt x="65" y="15"/>
                                </a:lnTo>
                                <a:lnTo>
                                  <a:pt x="40" y="30"/>
                                </a:lnTo>
                                <a:lnTo>
                                  <a:pt x="25" y="45"/>
                                </a:lnTo>
                                <a:lnTo>
                                  <a:pt x="10" y="60"/>
                                </a:lnTo>
                                <a:lnTo>
                                  <a:pt x="0" y="80"/>
                                </a:lnTo>
                                <a:lnTo>
                                  <a:pt x="0" y="100"/>
                                </a:lnTo>
                                <a:lnTo>
                                  <a:pt x="0" y="120"/>
                                </a:lnTo>
                                <a:lnTo>
                                  <a:pt x="10" y="140"/>
                                </a:lnTo>
                                <a:lnTo>
                                  <a:pt x="25" y="155"/>
                                </a:lnTo>
                                <a:lnTo>
                                  <a:pt x="40" y="170"/>
                                </a:lnTo>
                                <a:lnTo>
                                  <a:pt x="65" y="180"/>
                                </a:lnTo>
                                <a:lnTo>
                                  <a:pt x="90" y="190"/>
                                </a:lnTo>
                                <a:lnTo>
                                  <a:pt x="115" y="195"/>
                                </a:lnTo>
                                <a:lnTo>
                                  <a:pt x="150" y="1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7" name="Freeform 354"/>
                        <wps:cNvSpPr>
                          <a:spLocks/>
                        </wps:cNvSpPr>
                        <wps:spPr bwMode="auto">
                          <a:xfrm>
                            <a:off x="3965" y="400"/>
                            <a:ext cx="205" cy="165"/>
                          </a:xfrm>
                          <a:custGeom>
                            <a:avLst/>
                            <a:gdLst>
                              <a:gd name="T0" fmla="*/ 105 w 205"/>
                              <a:gd name="T1" fmla="*/ 165 h 165"/>
                              <a:gd name="T2" fmla="*/ 105 w 205"/>
                              <a:gd name="T3" fmla="*/ 165 h 165"/>
                              <a:gd name="T4" fmla="*/ 125 w 205"/>
                              <a:gd name="T5" fmla="*/ 160 h 165"/>
                              <a:gd name="T6" fmla="*/ 145 w 205"/>
                              <a:gd name="T7" fmla="*/ 155 h 165"/>
                              <a:gd name="T8" fmla="*/ 160 w 205"/>
                              <a:gd name="T9" fmla="*/ 145 h 165"/>
                              <a:gd name="T10" fmla="*/ 175 w 205"/>
                              <a:gd name="T11" fmla="*/ 135 h 165"/>
                              <a:gd name="T12" fmla="*/ 190 w 205"/>
                              <a:gd name="T13" fmla="*/ 120 h 165"/>
                              <a:gd name="T14" fmla="*/ 200 w 205"/>
                              <a:gd name="T15" fmla="*/ 100 h 165"/>
                              <a:gd name="T16" fmla="*/ 205 w 205"/>
                              <a:gd name="T17" fmla="*/ 85 h 165"/>
                              <a:gd name="T18" fmla="*/ 205 w 205"/>
                              <a:gd name="T19" fmla="*/ 70 h 165"/>
                              <a:gd name="T20" fmla="*/ 205 w 205"/>
                              <a:gd name="T21" fmla="*/ 70 h 165"/>
                              <a:gd name="T22" fmla="*/ 205 w 205"/>
                              <a:gd name="T23" fmla="*/ 55 h 165"/>
                              <a:gd name="T24" fmla="*/ 200 w 205"/>
                              <a:gd name="T25" fmla="*/ 45 h 165"/>
                              <a:gd name="T26" fmla="*/ 190 w 205"/>
                              <a:gd name="T27" fmla="*/ 30 h 165"/>
                              <a:gd name="T28" fmla="*/ 175 w 205"/>
                              <a:gd name="T29" fmla="*/ 20 h 165"/>
                              <a:gd name="T30" fmla="*/ 145 w 205"/>
                              <a:gd name="T31" fmla="*/ 5 h 165"/>
                              <a:gd name="T32" fmla="*/ 105 w 205"/>
                              <a:gd name="T33" fmla="*/ 0 h 165"/>
                              <a:gd name="T34" fmla="*/ 105 w 205"/>
                              <a:gd name="T35" fmla="*/ 0 h 165"/>
                              <a:gd name="T36" fmla="*/ 60 w 205"/>
                              <a:gd name="T37" fmla="*/ 5 h 165"/>
                              <a:gd name="T38" fmla="*/ 30 w 205"/>
                              <a:gd name="T39" fmla="*/ 20 h 165"/>
                              <a:gd name="T40" fmla="*/ 15 w 205"/>
                              <a:gd name="T41" fmla="*/ 30 h 165"/>
                              <a:gd name="T42" fmla="*/ 5 w 205"/>
                              <a:gd name="T43" fmla="*/ 45 h 165"/>
                              <a:gd name="T44" fmla="*/ 0 w 205"/>
                              <a:gd name="T45" fmla="*/ 55 h 165"/>
                              <a:gd name="T46" fmla="*/ 0 w 205"/>
                              <a:gd name="T47" fmla="*/ 70 h 165"/>
                              <a:gd name="T48" fmla="*/ 0 w 205"/>
                              <a:gd name="T49" fmla="*/ 70 h 165"/>
                              <a:gd name="T50" fmla="*/ 0 w 205"/>
                              <a:gd name="T51" fmla="*/ 85 h 165"/>
                              <a:gd name="T52" fmla="*/ 5 w 205"/>
                              <a:gd name="T53" fmla="*/ 100 h 165"/>
                              <a:gd name="T54" fmla="*/ 15 w 205"/>
                              <a:gd name="T55" fmla="*/ 120 h 165"/>
                              <a:gd name="T56" fmla="*/ 30 w 205"/>
                              <a:gd name="T57" fmla="*/ 135 h 165"/>
                              <a:gd name="T58" fmla="*/ 45 w 205"/>
                              <a:gd name="T59" fmla="*/ 145 h 165"/>
                              <a:gd name="T60" fmla="*/ 60 w 205"/>
                              <a:gd name="T61" fmla="*/ 155 h 165"/>
                              <a:gd name="T62" fmla="*/ 80 w 205"/>
                              <a:gd name="T63" fmla="*/ 160 h 165"/>
                              <a:gd name="T64" fmla="*/ 105 w 205"/>
                              <a:gd name="T65" fmla="*/ 165 h 165"/>
                              <a:gd name="T66" fmla="*/ 105 w 205"/>
                              <a:gd name="T67" fmla="*/ 165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05" h="165">
                                <a:moveTo>
                                  <a:pt x="105" y="165"/>
                                </a:moveTo>
                                <a:lnTo>
                                  <a:pt x="105" y="165"/>
                                </a:lnTo>
                                <a:lnTo>
                                  <a:pt x="125" y="160"/>
                                </a:lnTo>
                                <a:lnTo>
                                  <a:pt x="145" y="155"/>
                                </a:lnTo>
                                <a:lnTo>
                                  <a:pt x="160" y="145"/>
                                </a:lnTo>
                                <a:lnTo>
                                  <a:pt x="175" y="135"/>
                                </a:lnTo>
                                <a:lnTo>
                                  <a:pt x="190" y="120"/>
                                </a:lnTo>
                                <a:lnTo>
                                  <a:pt x="200" y="100"/>
                                </a:lnTo>
                                <a:lnTo>
                                  <a:pt x="205" y="85"/>
                                </a:lnTo>
                                <a:lnTo>
                                  <a:pt x="205" y="70"/>
                                </a:lnTo>
                                <a:lnTo>
                                  <a:pt x="205" y="55"/>
                                </a:lnTo>
                                <a:lnTo>
                                  <a:pt x="200" y="45"/>
                                </a:lnTo>
                                <a:lnTo>
                                  <a:pt x="190" y="30"/>
                                </a:lnTo>
                                <a:lnTo>
                                  <a:pt x="175" y="20"/>
                                </a:lnTo>
                                <a:lnTo>
                                  <a:pt x="145" y="5"/>
                                </a:lnTo>
                                <a:lnTo>
                                  <a:pt x="105" y="0"/>
                                </a:lnTo>
                                <a:lnTo>
                                  <a:pt x="60" y="5"/>
                                </a:lnTo>
                                <a:lnTo>
                                  <a:pt x="30" y="20"/>
                                </a:lnTo>
                                <a:lnTo>
                                  <a:pt x="15" y="30"/>
                                </a:lnTo>
                                <a:lnTo>
                                  <a:pt x="5" y="45"/>
                                </a:lnTo>
                                <a:lnTo>
                                  <a:pt x="0" y="55"/>
                                </a:lnTo>
                                <a:lnTo>
                                  <a:pt x="0" y="70"/>
                                </a:lnTo>
                                <a:lnTo>
                                  <a:pt x="0" y="85"/>
                                </a:lnTo>
                                <a:lnTo>
                                  <a:pt x="5" y="100"/>
                                </a:lnTo>
                                <a:lnTo>
                                  <a:pt x="15" y="120"/>
                                </a:lnTo>
                                <a:lnTo>
                                  <a:pt x="30" y="135"/>
                                </a:lnTo>
                                <a:lnTo>
                                  <a:pt x="45" y="145"/>
                                </a:lnTo>
                                <a:lnTo>
                                  <a:pt x="60" y="155"/>
                                </a:lnTo>
                                <a:lnTo>
                                  <a:pt x="80" y="160"/>
                                </a:lnTo>
                                <a:lnTo>
                                  <a:pt x="105" y="1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8" name="Freeform 355"/>
                        <wps:cNvSpPr>
                          <a:spLocks/>
                        </wps:cNvSpPr>
                        <wps:spPr bwMode="auto">
                          <a:xfrm>
                            <a:off x="3995" y="420"/>
                            <a:ext cx="145" cy="145"/>
                          </a:xfrm>
                          <a:custGeom>
                            <a:avLst/>
                            <a:gdLst>
                              <a:gd name="T0" fmla="*/ 75 w 145"/>
                              <a:gd name="T1" fmla="*/ 145 h 145"/>
                              <a:gd name="T2" fmla="*/ 75 w 145"/>
                              <a:gd name="T3" fmla="*/ 145 h 145"/>
                              <a:gd name="T4" fmla="*/ 85 w 145"/>
                              <a:gd name="T5" fmla="*/ 140 h 145"/>
                              <a:gd name="T6" fmla="*/ 100 w 145"/>
                              <a:gd name="T7" fmla="*/ 135 h 145"/>
                              <a:gd name="T8" fmla="*/ 115 w 145"/>
                              <a:gd name="T9" fmla="*/ 120 h 145"/>
                              <a:gd name="T10" fmla="*/ 125 w 145"/>
                              <a:gd name="T11" fmla="*/ 110 h 145"/>
                              <a:gd name="T12" fmla="*/ 140 w 145"/>
                              <a:gd name="T13" fmla="*/ 75 h 145"/>
                              <a:gd name="T14" fmla="*/ 145 w 145"/>
                              <a:gd name="T15" fmla="*/ 50 h 145"/>
                              <a:gd name="T16" fmla="*/ 145 w 145"/>
                              <a:gd name="T17" fmla="*/ 50 h 145"/>
                              <a:gd name="T18" fmla="*/ 145 w 145"/>
                              <a:gd name="T19" fmla="*/ 40 h 145"/>
                              <a:gd name="T20" fmla="*/ 140 w 145"/>
                              <a:gd name="T21" fmla="*/ 30 h 145"/>
                              <a:gd name="T22" fmla="*/ 125 w 145"/>
                              <a:gd name="T23" fmla="*/ 15 h 145"/>
                              <a:gd name="T24" fmla="*/ 100 w 145"/>
                              <a:gd name="T25" fmla="*/ 5 h 145"/>
                              <a:gd name="T26" fmla="*/ 75 w 145"/>
                              <a:gd name="T27" fmla="*/ 0 h 145"/>
                              <a:gd name="T28" fmla="*/ 75 w 145"/>
                              <a:gd name="T29" fmla="*/ 0 h 145"/>
                              <a:gd name="T30" fmla="*/ 45 w 145"/>
                              <a:gd name="T31" fmla="*/ 5 h 145"/>
                              <a:gd name="T32" fmla="*/ 20 w 145"/>
                              <a:gd name="T33" fmla="*/ 15 h 145"/>
                              <a:gd name="T34" fmla="*/ 5 w 145"/>
                              <a:gd name="T35" fmla="*/ 30 h 145"/>
                              <a:gd name="T36" fmla="*/ 0 w 145"/>
                              <a:gd name="T37" fmla="*/ 50 h 145"/>
                              <a:gd name="T38" fmla="*/ 0 w 145"/>
                              <a:gd name="T39" fmla="*/ 50 h 145"/>
                              <a:gd name="T40" fmla="*/ 5 w 145"/>
                              <a:gd name="T41" fmla="*/ 75 h 145"/>
                              <a:gd name="T42" fmla="*/ 20 w 145"/>
                              <a:gd name="T43" fmla="*/ 105 h 145"/>
                              <a:gd name="T44" fmla="*/ 30 w 145"/>
                              <a:gd name="T45" fmla="*/ 120 h 145"/>
                              <a:gd name="T46" fmla="*/ 40 w 145"/>
                              <a:gd name="T47" fmla="*/ 135 h 145"/>
                              <a:gd name="T48" fmla="*/ 55 w 145"/>
                              <a:gd name="T49" fmla="*/ 140 h 145"/>
                              <a:gd name="T50" fmla="*/ 75 w 145"/>
                              <a:gd name="T51" fmla="*/ 145 h 145"/>
                              <a:gd name="T52" fmla="*/ 75 w 145"/>
                              <a:gd name="T53" fmla="*/ 14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75" y="145"/>
                                </a:moveTo>
                                <a:lnTo>
                                  <a:pt x="75" y="145"/>
                                </a:lnTo>
                                <a:lnTo>
                                  <a:pt x="85" y="140"/>
                                </a:lnTo>
                                <a:lnTo>
                                  <a:pt x="100" y="135"/>
                                </a:lnTo>
                                <a:lnTo>
                                  <a:pt x="115" y="120"/>
                                </a:lnTo>
                                <a:lnTo>
                                  <a:pt x="125" y="110"/>
                                </a:lnTo>
                                <a:lnTo>
                                  <a:pt x="140" y="75"/>
                                </a:lnTo>
                                <a:lnTo>
                                  <a:pt x="145" y="50"/>
                                </a:lnTo>
                                <a:lnTo>
                                  <a:pt x="145" y="40"/>
                                </a:lnTo>
                                <a:lnTo>
                                  <a:pt x="140" y="30"/>
                                </a:lnTo>
                                <a:lnTo>
                                  <a:pt x="125" y="15"/>
                                </a:lnTo>
                                <a:lnTo>
                                  <a:pt x="100" y="5"/>
                                </a:lnTo>
                                <a:lnTo>
                                  <a:pt x="75" y="0"/>
                                </a:lnTo>
                                <a:lnTo>
                                  <a:pt x="45" y="5"/>
                                </a:lnTo>
                                <a:lnTo>
                                  <a:pt x="20" y="15"/>
                                </a:lnTo>
                                <a:lnTo>
                                  <a:pt x="5" y="30"/>
                                </a:lnTo>
                                <a:lnTo>
                                  <a:pt x="0" y="50"/>
                                </a:lnTo>
                                <a:lnTo>
                                  <a:pt x="5" y="75"/>
                                </a:lnTo>
                                <a:lnTo>
                                  <a:pt x="20" y="105"/>
                                </a:lnTo>
                                <a:lnTo>
                                  <a:pt x="30" y="120"/>
                                </a:lnTo>
                                <a:lnTo>
                                  <a:pt x="40" y="135"/>
                                </a:lnTo>
                                <a:lnTo>
                                  <a:pt x="55" y="140"/>
                                </a:lnTo>
                                <a:lnTo>
                                  <a:pt x="75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9" name="Freeform 356"/>
                        <wps:cNvSpPr>
                          <a:spLocks/>
                        </wps:cNvSpPr>
                        <wps:spPr bwMode="auto">
                          <a:xfrm>
                            <a:off x="3810" y="565"/>
                            <a:ext cx="510" cy="20"/>
                          </a:xfrm>
                          <a:custGeom>
                            <a:avLst/>
                            <a:gdLst>
                              <a:gd name="T0" fmla="*/ 0 w 510"/>
                              <a:gd name="T1" fmla="*/ 0 h 20"/>
                              <a:gd name="T2" fmla="*/ 0 w 510"/>
                              <a:gd name="T3" fmla="*/ 0 h 20"/>
                              <a:gd name="T4" fmla="*/ 25 w 510"/>
                              <a:gd name="T5" fmla="*/ 10 h 20"/>
                              <a:gd name="T6" fmla="*/ 70 w 510"/>
                              <a:gd name="T7" fmla="*/ 20 h 20"/>
                              <a:gd name="T8" fmla="*/ 105 w 510"/>
                              <a:gd name="T9" fmla="*/ 20 h 20"/>
                              <a:gd name="T10" fmla="*/ 145 w 510"/>
                              <a:gd name="T11" fmla="*/ 20 h 20"/>
                              <a:gd name="T12" fmla="*/ 195 w 510"/>
                              <a:gd name="T13" fmla="*/ 10 h 20"/>
                              <a:gd name="T14" fmla="*/ 255 w 510"/>
                              <a:gd name="T15" fmla="*/ 0 h 20"/>
                              <a:gd name="T16" fmla="*/ 255 w 510"/>
                              <a:gd name="T17" fmla="*/ 0 h 20"/>
                              <a:gd name="T18" fmla="*/ 255 w 510"/>
                              <a:gd name="T19" fmla="*/ 0 h 20"/>
                              <a:gd name="T20" fmla="*/ 320 w 510"/>
                              <a:gd name="T21" fmla="*/ 10 h 20"/>
                              <a:gd name="T22" fmla="*/ 370 w 510"/>
                              <a:gd name="T23" fmla="*/ 15 h 20"/>
                              <a:gd name="T24" fmla="*/ 410 w 510"/>
                              <a:gd name="T25" fmla="*/ 20 h 20"/>
                              <a:gd name="T26" fmla="*/ 445 w 510"/>
                              <a:gd name="T27" fmla="*/ 20 h 20"/>
                              <a:gd name="T28" fmla="*/ 490 w 510"/>
                              <a:gd name="T29" fmla="*/ 10 h 20"/>
                              <a:gd name="T30" fmla="*/ 510 w 510"/>
                              <a:gd name="T31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1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10"/>
                                </a:lnTo>
                                <a:lnTo>
                                  <a:pt x="70" y="20"/>
                                </a:lnTo>
                                <a:lnTo>
                                  <a:pt x="105" y="20"/>
                                </a:lnTo>
                                <a:lnTo>
                                  <a:pt x="145" y="20"/>
                                </a:lnTo>
                                <a:lnTo>
                                  <a:pt x="195" y="10"/>
                                </a:lnTo>
                                <a:lnTo>
                                  <a:pt x="255" y="0"/>
                                </a:lnTo>
                                <a:lnTo>
                                  <a:pt x="320" y="10"/>
                                </a:lnTo>
                                <a:lnTo>
                                  <a:pt x="370" y="15"/>
                                </a:lnTo>
                                <a:lnTo>
                                  <a:pt x="410" y="20"/>
                                </a:lnTo>
                                <a:lnTo>
                                  <a:pt x="445" y="20"/>
                                </a:lnTo>
                                <a:lnTo>
                                  <a:pt x="490" y="10"/>
                                </a:lnTo>
                                <a:lnTo>
                                  <a:pt x="51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0" name="Freeform 357"/>
                        <wps:cNvSpPr>
                          <a:spLocks/>
                        </wps:cNvSpPr>
                        <wps:spPr bwMode="auto">
                          <a:xfrm>
                            <a:off x="3810" y="565"/>
                            <a:ext cx="510" cy="45"/>
                          </a:xfrm>
                          <a:custGeom>
                            <a:avLst/>
                            <a:gdLst>
                              <a:gd name="T0" fmla="*/ 0 w 510"/>
                              <a:gd name="T1" fmla="*/ 0 h 45"/>
                              <a:gd name="T2" fmla="*/ 0 w 510"/>
                              <a:gd name="T3" fmla="*/ 0 h 45"/>
                              <a:gd name="T4" fmla="*/ 40 w 510"/>
                              <a:gd name="T5" fmla="*/ 15 h 45"/>
                              <a:gd name="T6" fmla="*/ 90 w 510"/>
                              <a:gd name="T7" fmla="*/ 25 h 45"/>
                              <a:gd name="T8" fmla="*/ 155 w 510"/>
                              <a:gd name="T9" fmla="*/ 35 h 45"/>
                              <a:gd name="T10" fmla="*/ 230 w 510"/>
                              <a:gd name="T11" fmla="*/ 45 h 45"/>
                              <a:gd name="T12" fmla="*/ 315 w 510"/>
                              <a:gd name="T13" fmla="*/ 40 h 45"/>
                              <a:gd name="T14" fmla="*/ 360 w 510"/>
                              <a:gd name="T15" fmla="*/ 35 h 45"/>
                              <a:gd name="T16" fmla="*/ 410 w 510"/>
                              <a:gd name="T17" fmla="*/ 30 h 45"/>
                              <a:gd name="T18" fmla="*/ 460 w 510"/>
                              <a:gd name="T19" fmla="*/ 15 h 45"/>
                              <a:gd name="T20" fmla="*/ 510 w 510"/>
                              <a:gd name="T21" fmla="*/ 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10" h="4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15"/>
                                </a:lnTo>
                                <a:lnTo>
                                  <a:pt x="90" y="25"/>
                                </a:lnTo>
                                <a:lnTo>
                                  <a:pt x="155" y="35"/>
                                </a:lnTo>
                                <a:lnTo>
                                  <a:pt x="230" y="45"/>
                                </a:lnTo>
                                <a:lnTo>
                                  <a:pt x="315" y="40"/>
                                </a:lnTo>
                                <a:lnTo>
                                  <a:pt x="360" y="35"/>
                                </a:lnTo>
                                <a:lnTo>
                                  <a:pt x="410" y="30"/>
                                </a:lnTo>
                                <a:lnTo>
                                  <a:pt x="460" y="15"/>
                                </a:lnTo>
                                <a:lnTo>
                                  <a:pt x="51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" name="Line 358"/>
                        <wps:cNvCnPr/>
                        <wps:spPr bwMode="auto">
                          <a:xfrm>
                            <a:off x="3810" y="660"/>
                            <a:ext cx="515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2" name="Line 359"/>
                        <wps:cNvCnPr/>
                        <wps:spPr bwMode="auto">
                          <a:xfrm>
                            <a:off x="3810" y="690"/>
                            <a:ext cx="515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3" name="Freeform 360"/>
                        <wps:cNvSpPr>
                          <a:spLocks/>
                        </wps:cNvSpPr>
                        <wps:spPr bwMode="auto">
                          <a:xfrm>
                            <a:off x="4799" y="315"/>
                            <a:ext cx="50" cy="250"/>
                          </a:xfrm>
                          <a:custGeom>
                            <a:avLst/>
                            <a:gdLst>
                              <a:gd name="T0" fmla="*/ 40 w 50"/>
                              <a:gd name="T1" fmla="*/ 250 h 250"/>
                              <a:gd name="T2" fmla="*/ 40 w 50"/>
                              <a:gd name="T3" fmla="*/ 250 h 250"/>
                              <a:gd name="T4" fmla="*/ 25 w 50"/>
                              <a:gd name="T5" fmla="*/ 240 h 250"/>
                              <a:gd name="T6" fmla="*/ 15 w 50"/>
                              <a:gd name="T7" fmla="*/ 225 h 250"/>
                              <a:gd name="T8" fmla="*/ 5 w 50"/>
                              <a:gd name="T9" fmla="*/ 200 h 250"/>
                              <a:gd name="T10" fmla="*/ 0 w 50"/>
                              <a:gd name="T11" fmla="*/ 170 h 250"/>
                              <a:gd name="T12" fmla="*/ 5 w 50"/>
                              <a:gd name="T13" fmla="*/ 140 h 250"/>
                              <a:gd name="T14" fmla="*/ 15 w 50"/>
                              <a:gd name="T15" fmla="*/ 115 h 250"/>
                              <a:gd name="T16" fmla="*/ 25 w 50"/>
                              <a:gd name="T17" fmla="*/ 95 h 250"/>
                              <a:gd name="T18" fmla="*/ 45 w 50"/>
                              <a:gd name="T19" fmla="*/ 65 h 250"/>
                              <a:gd name="T20" fmla="*/ 45 w 50"/>
                              <a:gd name="T21" fmla="*/ 65 h 250"/>
                              <a:gd name="T22" fmla="*/ 50 w 50"/>
                              <a:gd name="T23" fmla="*/ 60 h 250"/>
                              <a:gd name="T24" fmla="*/ 45 w 50"/>
                              <a:gd name="T25" fmla="*/ 50 h 250"/>
                              <a:gd name="T26" fmla="*/ 30 w 50"/>
                              <a:gd name="T27" fmla="*/ 35 h 250"/>
                              <a:gd name="T28" fmla="*/ 0 w 50"/>
                              <a:gd name="T29" fmla="*/ 15 h 250"/>
                              <a:gd name="T30" fmla="*/ 45 w 50"/>
                              <a:gd name="T31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40" y="250"/>
                                </a:moveTo>
                                <a:lnTo>
                                  <a:pt x="40" y="250"/>
                                </a:lnTo>
                                <a:lnTo>
                                  <a:pt x="25" y="240"/>
                                </a:lnTo>
                                <a:lnTo>
                                  <a:pt x="15" y="225"/>
                                </a:lnTo>
                                <a:lnTo>
                                  <a:pt x="5" y="200"/>
                                </a:lnTo>
                                <a:lnTo>
                                  <a:pt x="0" y="170"/>
                                </a:lnTo>
                                <a:lnTo>
                                  <a:pt x="5" y="140"/>
                                </a:lnTo>
                                <a:lnTo>
                                  <a:pt x="15" y="115"/>
                                </a:lnTo>
                                <a:lnTo>
                                  <a:pt x="25" y="95"/>
                                </a:lnTo>
                                <a:lnTo>
                                  <a:pt x="45" y="65"/>
                                </a:lnTo>
                                <a:lnTo>
                                  <a:pt x="50" y="60"/>
                                </a:lnTo>
                                <a:lnTo>
                                  <a:pt x="45" y="50"/>
                                </a:lnTo>
                                <a:lnTo>
                                  <a:pt x="30" y="35"/>
                                </a:lnTo>
                                <a:lnTo>
                                  <a:pt x="0" y="15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4" name="Freeform 361"/>
                        <wps:cNvSpPr>
                          <a:spLocks/>
                        </wps:cNvSpPr>
                        <wps:spPr bwMode="auto">
                          <a:xfrm>
                            <a:off x="4325" y="315"/>
                            <a:ext cx="50" cy="250"/>
                          </a:xfrm>
                          <a:custGeom>
                            <a:avLst/>
                            <a:gdLst>
                              <a:gd name="T0" fmla="*/ 5 w 50"/>
                              <a:gd name="T1" fmla="*/ 250 h 250"/>
                              <a:gd name="T2" fmla="*/ 5 w 50"/>
                              <a:gd name="T3" fmla="*/ 250 h 250"/>
                              <a:gd name="T4" fmla="*/ 25 w 50"/>
                              <a:gd name="T5" fmla="*/ 225 h 250"/>
                              <a:gd name="T6" fmla="*/ 40 w 50"/>
                              <a:gd name="T7" fmla="*/ 200 h 250"/>
                              <a:gd name="T8" fmla="*/ 45 w 50"/>
                              <a:gd name="T9" fmla="*/ 170 h 250"/>
                              <a:gd name="T10" fmla="*/ 40 w 50"/>
                              <a:gd name="T11" fmla="*/ 140 h 250"/>
                              <a:gd name="T12" fmla="*/ 35 w 50"/>
                              <a:gd name="T13" fmla="*/ 115 h 250"/>
                              <a:gd name="T14" fmla="*/ 25 w 50"/>
                              <a:gd name="T15" fmla="*/ 95 h 250"/>
                              <a:gd name="T16" fmla="*/ 5 w 50"/>
                              <a:gd name="T17" fmla="*/ 65 h 250"/>
                              <a:gd name="T18" fmla="*/ 5 w 50"/>
                              <a:gd name="T19" fmla="*/ 65 h 250"/>
                              <a:gd name="T20" fmla="*/ 0 w 50"/>
                              <a:gd name="T21" fmla="*/ 60 h 250"/>
                              <a:gd name="T22" fmla="*/ 5 w 50"/>
                              <a:gd name="T23" fmla="*/ 55 h 250"/>
                              <a:gd name="T24" fmla="*/ 20 w 50"/>
                              <a:gd name="T25" fmla="*/ 35 h 250"/>
                              <a:gd name="T26" fmla="*/ 50 w 50"/>
                              <a:gd name="T27" fmla="*/ 15 h 250"/>
                              <a:gd name="T28" fmla="*/ 0 w 50"/>
                              <a:gd name="T29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5" y="250"/>
                                </a:moveTo>
                                <a:lnTo>
                                  <a:pt x="5" y="250"/>
                                </a:lnTo>
                                <a:lnTo>
                                  <a:pt x="25" y="225"/>
                                </a:lnTo>
                                <a:lnTo>
                                  <a:pt x="40" y="200"/>
                                </a:lnTo>
                                <a:lnTo>
                                  <a:pt x="45" y="170"/>
                                </a:lnTo>
                                <a:lnTo>
                                  <a:pt x="40" y="140"/>
                                </a:lnTo>
                                <a:lnTo>
                                  <a:pt x="35" y="115"/>
                                </a:lnTo>
                                <a:lnTo>
                                  <a:pt x="25" y="95"/>
                                </a:lnTo>
                                <a:lnTo>
                                  <a:pt x="5" y="65"/>
                                </a:lnTo>
                                <a:lnTo>
                                  <a:pt x="0" y="60"/>
                                </a:lnTo>
                                <a:lnTo>
                                  <a:pt x="5" y="55"/>
                                </a:lnTo>
                                <a:lnTo>
                                  <a:pt x="20" y="35"/>
                                </a:lnTo>
                                <a:lnTo>
                                  <a:pt x="50" y="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" name="Freeform 362"/>
                        <wps:cNvSpPr>
                          <a:spLocks/>
                        </wps:cNvSpPr>
                        <wps:spPr bwMode="auto">
                          <a:xfrm>
                            <a:off x="4370" y="320"/>
                            <a:ext cx="434" cy="245"/>
                          </a:xfrm>
                          <a:custGeom>
                            <a:avLst/>
                            <a:gdLst>
                              <a:gd name="T0" fmla="*/ 215 w 434"/>
                              <a:gd name="T1" fmla="*/ 245 h 245"/>
                              <a:gd name="T2" fmla="*/ 215 w 434"/>
                              <a:gd name="T3" fmla="*/ 245 h 245"/>
                              <a:gd name="T4" fmla="*/ 299 w 434"/>
                              <a:gd name="T5" fmla="*/ 240 h 245"/>
                              <a:gd name="T6" fmla="*/ 334 w 434"/>
                              <a:gd name="T7" fmla="*/ 235 h 245"/>
                              <a:gd name="T8" fmla="*/ 369 w 434"/>
                              <a:gd name="T9" fmla="*/ 230 h 245"/>
                              <a:gd name="T10" fmla="*/ 394 w 434"/>
                              <a:gd name="T11" fmla="*/ 215 h 245"/>
                              <a:gd name="T12" fmla="*/ 414 w 434"/>
                              <a:gd name="T13" fmla="*/ 200 h 245"/>
                              <a:gd name="T14" fmla="*/ 429 w 434"/>
                              <a:gd name="T15" fmla="*/ 180 h 245"/>
                              <a:gd name="T16" fmla="*/ 434 w 434"/>
                              <a:gd name="T17" fmla="*/ 150 h 245"/>
                              <a:gd name="T18" fmla="*/ 434 w 434"/>
                              <a:gd name="T19" fmla="*/ 150 h 245"/>
                              <a:gd name="T20" fmla="*/ 429 w 434"/>
                              <a:gd name="T21" fmla="*/ 120 h 245"/>
                              <a:gd name="T22" fmla="*/ 419 w 434"/>
                              <a:gd name="T23" fmla="*/ 95 h 245"/>
                              <a:gd name="T24" fmla="*/ 399 w 434"/>
                              <a:gd name="T25" fmla="*/ 70 h 245"/>
                              <a:gd name="T26" fmla="*/ 369 w 434"/>
                              <a:gd name="T27" fmla="*/ 45 h 245"/>
                              <a:gd name="T28" fmla="*/ 339 w 434"/>
                              <a:gd name="T29" fmla="*/ 25 h 245"/>
                              <a:gd name="T30" fmla="*/ 299 w 434"/>
                              <a:gd name="T31" fmla="*/ 15 h 245"/>
                              <a:gd name="T32" fmla="*/ 259 w 434"/>
                              <a:gd name="T33" fmla="*/ 5 h 245"/>
                              <a:gd name="T34" fmla="*/ 215 w 434"/>
                              <a:gd name="T35" fmla="*/ 0 h 245"/>
                              <a:gd name="T36" fmla="*/ 215 w 434"/>
                              <a:gd name="T37" fmla="*/ 0 h 245"/>
                              <a:gd name="T38" fmla="*/ 170 w 434"/>
                              <a:gd name="T39" fmla="*/ 5 h 245"/>
                              <a:gd name="T40" fmla="*/ 130 w 434"/>
                              <a:gd name="T41" fmla="*/ 15 h 245"/>
                              <a:gd name="T42" fmla="*/ 95 w 434"/>
                              <a:gd name="T43" fmla="*/ 25 h 245"/>
                              <a:gd name="T44" fmla="*/ 65 w 434"/>
                              <a:gd name="T45" fmla="*/ 45 h 245"/>
                              <a:gd name="T46" fmla="*/ 35 w 434"/>
                              <a:gd name="T47" fmla="*/ 70 h 245"/>
                              <a:gd name="T48" fmla="*/ 15 w 434"/>
                              <a:gd name="T49" fmla="*/ 95 h 245"/>
                              <a:gd name="T50" fmla="*/ 5 w 434"/>
                              <a:gd name="T51" fmla="*/ 120 h 245"/>
                              <a:gd name="T52" fmla="*/ 0 w 434"/>
                              <a:gd name="T53" fmla="*/ 150 h 245"/>
                              <a:gd name="T54" fmla="*/ 0 w 434"/>
                              <a:gd name="T55" fmla="*/ 150 h 245"/>
                              <a:gd name="T56" fmla="*/ 0 w 434"/>
                              <a:gd name="T57" fmla="*/ 180 h 245"/>
                              <a:gd name="T58" fmla="*/ 15 w 434"/>
                              <a:gd name="T59" fmla="*/ 200 h 245"/>
                              <a:gd name="T60" fmla="*/ 35 w 434"/>
                              <a:gd name="T61" fmla="*/ 215 h 245"/>
                              <a:gd name="T62" fmla="*/ 60 w 434"/>
                              <a:gd name="T63" fmla="*/ 230 h 245"/>
                              <a:gd name="T64" fmla="*/ 95 w 434"/>
                              <a:gd name="T65" fmla="*/ 235 h 245"/>
                              <a:gd name="T66" fmla="*/ 130 w 434"/>
                              <a:gd name="T67" fmla="*/ 240 h 245"/>
                              <a:gd name="T68" fmla="*/ 215 w 434"/>
                              <a:gd name="T69" fmla="*/ 245 h 245"/>
                              <a:gd name="T70" fmla="*/ 215 w 434"/>
                              <a:gd name="T71" fmla="*/ 245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4" h="245">
                                <a:moveTo>
                                  <a:pt x="215" y="245"/>
                                </a:moveTo>
                                <a:lnTo>
                                  <a:pt x="215" y="245"/>
                                </a:lnTo>
                                <a:lnTo>
                                  <a:pt x="299" y="240"/>
                                </a:lnTo>
                                <a:lnTo>
                                  <a:pt x="334" y="235"/>
                                </a:lnTo>
                                <a:lnTo>
                                  <a:pt x="369" y="230"/>
                                </a:lnTo>
                                <a:lnTo>
                                  <a:pt x="394" y="215"/>
                                </a:lnTo>
                                <a:lnTo>
                                  <a:pt x="414" y="200"/>
                                </a:lnTo>
                                <a:lnTo>
                                  <a:pt x="429" y="180"/>
                                </a:lnTo>
                                <a:lnTo>
                                  <a:pt x="434" y="150"/>
                                </a:lnTo>
                                <a:lnTo>
                                  <a:pt x="429" y="120"/>
                                </a:lnTo>
                                <a:lnTo>
                                  <a:pt x="419" y="95"/>
                                </a:lnTo>
                                <a:lnTo>
                                  <a:pt x="399" y="70"/>
                                </a:lnTo>
                                <a:lnTo>
                                  <a:pt x="369" y="45"/>
                                </a:lnTo>
                                <a:lnTo>
                                  <a:pt x="339" y="25"/>
                                </a:lnTo>
                                <a:lnTo>
                                  <a:pt x="299" y="15"/>
                                </a:lnTo>
                                <a:lnTo>
                                  <a:pt x="259" y="5"/>
                                </a:lnTo>
                                <a:lnTo>
                                  <a:pt x="215" y="0"/>
                                </a:lnTo>
                                <a:lnTo>
                                  <a:pt x="170" y="5"/>
                                </a:lnTo>
                                <a:lnTo>
                                  <a:pt x="130" y="15"/>
                                </a:lnTo>
                                <a:lnTo>
                                  <a:pt x="95" y="25"/>
                                </a:lnTo>
                                <a:lnTo>
                                  <a:pt x="65" y="45"/>
                                </a:lnTo>
                                <a:lnTo>
                                  <a:pt x="35" y="70"/>
                                </a:lnTo>
                                <a:lnTo>
                                  <a:pt x="15" y="95"/>
                                </a:lnTo>
                                <a:lnTo>
                                  <a:pt x="5" y="120"/>
                                </a:ln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15" y="200"/>
                                </a:lnTo>
                                <a:lnTo>
                                  <a:pt x="35" y="215"/>
                                </a:lnTo>
                                <a:lnTo>
                                  <a:pt x="60" y="230"/>
                                </a:lnTo>
                                <a:lnTo>
                                  <a:pt x="95" y="235"/>
                                </a:lnTo>
                                <a:lnTo>
                                  <a:pt x="130" y="240"/>
                                </a:lnTo>
                                <a:lnTo>
                                  <a:pt x="215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6" name="Freeform 363"/>
                        <wps:cNvSpPr>
                          <a:spLocks/>
                        </wps:cNvSpPr>
                        <wps:spPr bwMode="auto">
                          <a:xfrm>
                            <a:off x="4435" y="370"/>
                            <a:ext cx="299" cy="195"/>
                          </a:xfrm>
                          <a:custGeom>
                            <a:avLst/>
                            <a:gdLst>
                              <a:gd name="T0" fmla="*/ 150 w 299"/>
                              <a:gd name="T1" fmla="*/ 195 h 195"/>
                              <a:gd name="T2" fmla="*/ 150 w 299"/>
                              <a:gd name="T3" fmla="*/ 195 h 195"/>
                              <a:gd name="T4" fmla="*/ 180 w 299"/>
                              <a:gd name="T5" fmla="*/ 195 h 195"/>
                              <a:gd name="T6" fmla="*/ 209 w 299"/>
                              <a:gd name="T7" fmla="*/ 190 h 195"/>
                              <a:gd name="T8" fmla="*/ 234 w 299"/>
                              <a:gd name="T9" fmla="*/ 180 h 195"/>
                              <a:gd name="T10" fmla="*/ 254 w 299"/>
                              <a:gd name="T11" fmla="*/ 170 h 195"/>
                              <a:gd name="T12" fmla="*/ 274 w 299"/>
                              <a:gd name="T13" fmla="*/ 155 h 195"/>
                              <a:gd name="T14" fmla="*/ 289 w 299"/>
                              <a:gd name="T15" fmla="*/ 140 h 195"/>
                              <a:gd name="T16" fmla="*/ 294 w 299"/>
                              <a:gd name="T17" fmla="*/ 120 h 195"/>
                              <a:gd name="T18" fmla="*/ 299 w 299"/>
                              <a:gd name="T19" fmla="*/ 100 h 195"/>
                              <a:gd name="T20" fmla="*/ 299 w 299"/>
                              <a:gd name="T21" fmla="*/ 100 h 195"/>
                              <a:gd name="T22" fmla="*/ 299 w 299"/>
                              <a:gd name="T23" fmla="*/ 80 h 195"/>
                              <a:gd name="T24" fmla="*/ 289 w 299"/>
                              <a:gd name="T25" fmla="*/ 60 h 195"/>
                              <a:gd name="T26" fmla="*/ 274 w 299"/>
                              <a:gd name="T27" fmla="*/ 45 h 195"/>
                              <a:gd name="T28" fmla="*/ 259 w 299"/>
                              <a:gd name="T29" fmla="*/ 30 h 195"/>
                              <a:gd name="T30" fmla="*/ 234 w 299"/>
                              <a:gd name="T31" fmla="*/ 15 h 195"/>
                              <a:gd name="T32" fmla="*/ 209 w 299"/>
                              <a:gd name="T33" fmla="*/ 5 h 195"/>
                              <a:gd name="T34" fmla="*/ 180 w 299"/>
                              <a:gd name="T35" fmla="*/ 0 h 195"/>
                              <a:gd name="T36" fmla="*/ 150 w 299"/>
                              <a:gd name="T37" fmla="*/ 0 h 195"/>
                              <a:gd name="T38" fmla="*/ 150 w 299"/>
                              <a:gd name="T39" fmla="*/ 0 h 195"/>
                              <a:gd name="T40" fmla="*/ 120 w 299"/>
                              <a:gd name="T41" fmla="*/ 0 h 195"/>
                              <a:gd name="T42" fmla="*/ 95 w 299"/>
                              <a:gd name="T43" fmla="*/ 5 h 195"/>
                              <a:gd name="T44" fmla="*/ 70 w 299"/>
                              <a:gd name="T45" fmla="*/ 15 h 195"/>
                              <a:gd name="T46" fmla="*/ 45 w 299"/>
                              <a:gd name="T47" fmla="*/ 30 h 195"/>
                              <a:gd name="T48" fmla="*/ 30 w 299"/>
                              <a:gd name="T49" fmla="*/ 45 h 195"/>
                              <a:gd name="T50" fmla="*/ 15 w 299"/>
                              <a:gd name="T51" fmla="*/ 60 h 195"/>
                              <a:gd name="T52" fmla="*/ 5 w 299"/>
                              <a:gd name="T53" fmla="*/ 80 h 195"/>
                              <a:gd name="T54" fmla="*/ 0 w 299"/>
                              <a:gd name="T55" fmla="*/ 100 h 195"/>
                              <a:gd name="T56" fmla="*/ 0 w 299"/>
                              <a:gd name="T57" fmla="*/ 100 h 195"/>
                              <a:gd name="T58" fmla="*/ 5 w 299"/>
                              <a:gd name="T59" fmla="*/ 120 h 195"/>
                              <a:gd name="T60" fmla="*/ 15 w 299"/>
                              <a:gd name="T61" fmla="*/ 140 h 195"/>
                              <a:gd name="T62" fmla="*/ 25 w 299"/>
                              <a:gd name="T63" fmla="*/ 155 h 195"/>
                              <a:gd name="T64" fmla="*/ 45 w 299"/>
                              <a:gd name="T65" fmla="*/ 170 h 195"/>
                              <a:gd name="T66" fmla="*/ 65 w 299"/>
                              <a:gd name="T67" fmla="*/ 180 h 195"/>
                              <a:gd name="T68" fmla="*/ 95 w 299"/>
                              <a:gd name="T69" fmla="*/ 190 h 195"/>
                              <a:gd name="T70" fmla="*/ 120 w 299"/>
                              <a:gd name="T71" fmla="*/ 195 h 195"/>
                              <a:gd name="T72" fmla="*/ 150 w 299"/>
                              <a:gd name="T73" fmla="*/ 195 h 195"/>
                              <a:gd name="T74" fmla="*/ 150 w 299"/>
                              <a:gd name="T75" fmla="*/ 195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299" h="195">
                                <a:moveTo>
                                  <a:pt x="150" y="195"/>
                                </a:moveTo>
                                <a:lnTo>
                                  <a:pt x="150" y="195"/>
                                </a:lnTo>
                                <a:lnTo>
                                  <a:pt x="180" y="195"/>
                                </a:lnTo>
                                <a:lnTo>
                                  <a:pt x="209" y="190"/>
                                </a:lnTo>
                                <a:lnTo>
                                  <a:pt x="234" y="180"/>
                                </a:lnTo>
                                <a:lnTo>
                                  <a:pt x="254" y="170"/>
                                </a:lnTo>
                                <a:lnTo>
                                  <a:pt x="274" y="155"/>
                                </a:lnTo>
                                <a:lnTo>
                                  <a:pt x="289" y="140"/>
                                </a:lnTo>
                                <a:lnTo>
                                  <a:pt x="294" y="120"/>
                                </a:lnTo>
                                <a:lnTo>
                                  <a:pt x="299" y="100"/>
                                </a:lnTo>
                                <a:lnTo>
                                  <a:pt x="299" y="80"/>
                                </a:lnTo>
                                <a:lnTo>
                                  <a:pt x="289" y="60"/>
                                </a:lnTo>
                                <a:lnTo>
                                  <a:pt x="274" y="45"/>
                                </a:lnTo>
                                <a:lnTo>
                                  <a:pt x="259" y="30"/>
                                </a:lnTo>
                                <a:lnTo>
                                  <a:pt x="234" y="15"/>
                                </a:lnTo>
                                <a:lnTo>
                                  <a:pt x="209" y="5"/>
                                </a:lnTo>
                                <a:lnTo>
                                  <a:pt x="180" y="0"/>
                                </a:lnTo>
                                <a:lnTo>
                                  <a:pt x="150" y="0"/>
                                </a:lnTo>
                                <a:lnTo>
                                  <a:pt x="120" y="0"/>
                                </a:lnTo>
                                <a:lnTo>
                                  <a:pt x="95" y="5"/>
                                </a:lnTo>
                                <a:lnTo>
                                  <a:pt x="70" y="15"/>
                                </a:lnTo>
                                <a:lnTo>
                                  <a:pt x="45" y="30"/>
                                </a:lnTo>
                                <a:lnTo>
                                  <a:pt x="30" y="45"/>
                                </a:lnTo>
                                <a:lnTo>
                                  <a:pt x="15" y="60"/>
                                </a:lnTo>
                                <a:lnTo>
                                  <a:pt x="5" y="80"/>
                                </a:lnTo>
                                <a:lnTo>
                                  <a:pt x="0" y="100"/>
                                </a:lnTo>
                                <a:lnTo>
                                  <a:pt x="5" y="120"/>
                                </a:lnTo>
                                <a:lnTo>
                                  <a:pt x="15" y="140"/>
                                </a:lnTo>
                                <a:lnTo>
                                  <a:pt x="25" y="155"/>
                                </a:lnTo>
                                <a:lnTo>
                                  <a:pt x="45" y="170"/>
                                </a:lnTo>
                                <a:lnTo>
                                  <a:pt x="65" y="180"/>
                                </a:lnTo>
                                <a:lnTo>
                                  <a:pt x="95" y="190"/>
                                </a:lnTo>
                                <a:lnTo>
                                  <a:pt x="120" y="195"/>
                                </a:lnTo>
                                <a:lnTo>
                                  <a:pt x="150" y="1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7" name="Freeform 364"/>
                        <wps:cNvSpPr>
                          <a:spLocks/>
                        </wps:cNvSpPr>
                        <wps:spPr bwMode="auto">
                          <a:xfrm>
                            <a:off x="4480" y="400"/>
                            <a:ext cx="209" cy="165"/>
                          </a:xfrm>
                          <a:custGeom>
                            <a:avLst/>
                            <a:gdLst>
                              <a:gd name="T0" fmla="*/ 105 w 209"/>
                              <a:gd name="T1" fmla="*/ 165 h 165"/>
                              <a:gd name="T2" fmla="*/ 105 w 209"/>
                              <a:gd name="T3" fmla="*/ 165 h 165"/>
                              <a:gd name="T4" fmla="*/ 125 w 209"/>
                              <a:gd name="T5" fmla="*/ 160 h 165"/>
                              <a:gd name="T6" fmla="*/ 145 w 209"/>
                              <a:gd name="T7" fmla="*/ 155 h 165"/>
                              <a:gd name="T8" fmla="*/ 164 w 209"/>
                              <a:gd name="T9" fmla="*/ 145 h 165"/>
                              <a:gd name="T10" fmla="*/ 179 w 209"/>
                              <a:gd name="T11" fmla="*/ 135 h 165"/>
                              <a:gd name="T12" fmla="*/ 189 w 209"/>
                              <a:gd name="T13" fmla="*/ 120 h 165"/>
                              <a:gd name="T14" fmla="*/ 199 w 209"/>
                              <a:gd name="T15" fmla="*/ 100 h 165"/>
                              <a:gd name="T16" fmla="*/ 209 w 209"/>
                              <a:gd name="T17" fmla="*/ 85 h 165"/>
                              <a:gd name="T18" fmla="*/ 209 w 209"/>
                              <a:gd name="T19" fmla="*/ 70 h 165"/>
                              <a:gd name="T20" fmla="*/ 209 w 209"/>
                              <a:gd name="T21" fmla="*/ 70 h 165"/>
                              <a:gd name="T22" fmla="*/ 209 w 209"/>
                              <a:gd name="T23" fmla="*/ 55 h 165"/>
                              <a:gd name="T24" fmla="*/ 204 w 209"/>
                              <a:gd name="T25" fmla="*/ 45 h 165"/>
                              <a:gd name="T26" fmla="*/ 194 w 209"/>
                              <a:gd name="T27" fmla="*/ 30 h 165"/>
                              <a:gd name="T28" fmla="*/ 179 w 209"/>
                              <a:gd name="T29" fmla="*/ 20 h 165"/>
                              <a:gd name="T30" fmla="*/ 145 w 209"/>
                              <a:gd name="T31" fmla="*/ 5 h 165"/>
                              <a:gd name="T32" fmla="*/ 105 w 209"/>
                              <a:gd name="T33" fmla="*/ 0 h 165"/>
                              <a:gd name="T34" fmla="*/ 105 w 209"/>
                              <a:gd name="T35" fmla="*/ 0 h 165"/>
                              <a:gd name="T36" fmla="*/ 65 w 209"/>
                              <a:gd name="T37" fmla="*/ 5 h 165"/>
                              <a:gd name="T38" fmla="*/ 35 w 209"/>
                              <a:gd name="T39" fmla="*/ 20 h 165"/>
                              <a:gd name="T40" fmla="*/ 20 w 209"/>
                              <a:gd name="T41" fmla="*/ 30 h 165"/>
                              <a:gd name="T42" fmla="*/ 10 w 209"/>
                              <a:gd name="T43" fmla="*/ 45 h 165"/>
                              <a:gd name="T44" fmla="*/ 5 w 209"/>
                              <a:gd name="T45" fmla="*/ 55 h 165"/>
                              <a:gd name="T46" fmla="*/ 0 w 209"/>
                              <a:gd name="T47" fmla="*/ 70 h 165"/>
                              <a:gd name="T48" fmla="*/ 0 w 209"/>
                              <a:gd name="T49" fmla="*/ 70 h 165"/>
                              <a:gd name="T50" fmla="*/ 5 w 209"/>
                              <a:gd name="T51" fmla="*/ 85 h 165"/>
                              <a:gd name="T52" fmla="*/ 10 w 209"/>
                              <a:gd name="T53" fmla="*/ 100 h 165"/>
                              <a:gd name="T54" fmla="*/ 20 w 209"/>
                              <a:gd name="T55" fmla="*/ 120 h 165"/>
                              <a:gd name="T56" fmla="*/ 30 w 209"/>
                              <a:gd name="T57" fmla="*/ 135 h 165"/>
                              <a:gd name="T58" fmla="*/ 45 w 209"/>
                              <a:gd name="T59" fmla="*/ 145 h 165"/>
                              <a:gd name="T60" fmla="*/ 65 w 209"/>
                              <a:gd name="T61" fmla="*/ 155 h 165"/>
                              <a:gd name="T62" fmla="*/ 85 w 209"/>
                              <a:gd name="T63" fmla="*/ 160 h 165"/>
                              <a:gd name="T64" fmla="*/ 105 w 209"/>
                              <a:gd name="T65" fmla="*/ 165 h 165"/>
                              <a:gd name="T66" fmla="*/ 105 w 209"/>
                              <a:gd name="T67" fmla="*/ 165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09" h="165">
                                <a:moveTo>
                                  <a:pt x="105" y="165"/>
                                </a:moveTo>
                                <a:lnTo>
                                  <a:pt x="105" y="165"/>
                                </a:lnTo>
                                <a:lnTo>
                                  <a:pt x="125" y="160"/>
                                </a:lnTo>
                                <a:lnTo>
                                  <a:pt x="145" y="155"/>
                                </a:lnTo>
                                <a:lnTo>
                                  <a:pt x="164" y="145"/>
                                </a:lnTo>
                                <a:lnTo>
                                  <a:pt x="179" y="135"/>
                                </a:lnTo>
                                <a:lnTo>
                                  <a:pt x="189" y="120"/>
                                </a:lnTo>
                                <a:lnTo>
                                  <a:pt x="199" y="100"/>
                                </a:lnTo>
                                <a:lnTo>
                                  <a:pt x="209" y="85"/>
                                </a:lnTo>
                                <a:lnTo>
                                  <a:pt x="209" y="70"/>
                                </a:lnTo>
                                <a:lnTo>
                                  <a:pt x="209" y="55"/>
                                </a:lnTo>
                                <a:lnTo>
                                  <a:pt x="204" y="45"/>
                                </a:lnTo>
                                <a:lnTo>
                                  <a:pt x="194" y="30"/>
                                </a:lnTo>
                                <a:lnTo>
                                  <a:pt x="179" y="20"/>
                                </a:lnTo>
                                <a:lnTo>
                                  <a:pt x="145" y="5"/>
                                </a:lnTo>
                                <a:lnTo>
                                  <a:pt x="105" y="0"/>
                                </a:lnTo>
                                <a:lnTo>
                                  <a:pt x="65" y="5"/>
                                </a:lnTo>
                                <a:lnTo>
                                  <a:pt x="35" y="20"/>
                                </a:lnTo>
                                <a:lnTo>
                                  <a:pt x="20" y="30"/>
                                </a:lnTo>
                                <a:lnTo>
                                  <a:pt x="10" y="45"/>
                                </a:lnTo>
                                <a:lnTo>
                                  <a:pt x="5" y="55"/>
                                </a:lnTo>
                                <a:lnTo>
                                  <a:pt x="0" y="70"/>
                                </a:lnTo>
                                <a:lnTo>
                                  <a:pt x="5" y="85"/>
                                </a:lnTo>
                                <a:lnTo>
                                  <a:pt x="10" y="100"/>
                                </a:lnTo>
                                <a:lnTo>
                                  <a:pt x="20" y="120"/>
                                </a:lnTo>
                                <a:lnTo>
                                  <a:pt x="30" y="135"/>
                                </a:lnTo>
                                <a:lnTo>
                                  <a:pt x="45" y="145"/>
                                </a:lnTo>
                                <a:lnTo>
                                  <a:pt x="65" y="155"/>
                                </a:lnTo>
                                <a:lnTo>
                                  <a:pt x="85" y="160"/>
                                </a:lnTo>
                                <a:lnTo>
                                  <a:pt x="105" y="1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8" name="Freeform 365"/>
                        <wps:cNvSpPr>
                          <a:spLocks/>
                        </wps:cNvSpPr>
                        <wps:spPr bwMode="auto">
                          <a:xfrm>
                            <a:off x="4515" y="420"/>
                            <a:ext cx="144" cy="145"/>
                          </a:xfrm>
                          <a:custGeom>
                            <a:avLst/>
                            <a:gdLst>
                              <a:gd name="T0" fmla="*/ 70 w 144"/>
                              <a:gd name="T1" fmla="*/ 145 h 145"/>
                              <a:gd name="T2" fmla="*/ 70 w 144"/>
                              <a:gd name="T3" fmla="*/ 145 h 145"/>
                              <a:gd name="T4" fmla="*/ 85 w 144"/>
                              <a:gd name="T5" fmla="*/ 140 h 145"/>
                              <a:gd name="T6" fmla="*/ 100 w 144"/>
                              <a:gd name="T7" fmla="*/ 135 h 145"/>
                              <a:gd name="T8" fmla="*/ 110 w 144"/>
                              <a:gd name="T9" fmla="*/ 120 h 145"/>
                              <a:gd name="T10" fmla="*/ 119 w 144"/>
                              <a:gd name="T11" fmla="*/ 110 h 145"/>
                              <a:gd name="T12" fmla="*/ 139 w 144"/>
                              <a:gd name="T13" fmla="*/ 75 h 145"/>
                              <a:gd name="T14" fmla="*/ 144 w 144"/>
                              <a:gd name="T15" fmla="*/ 50 h 145"/>
                              <a:gd name="T16" fmla="*/ 144 w 144"/>
                              <a:gd name="T17" fmla="*/ 50 h 145"/>
                              <a:gd name="T18" fmla="*/ 144 w 144"/>
                              <a:gd name="T19" fmla="*/ 40 h 145"/>
                              <a:gd name="T20" fmla="*/ 139 w 144"/>
                              <a:gd name="T21" fmla="*/ 30 h 145"/>
                              <a:gd name="T22" fmla="*/ 124 w 144"/>
                              <a:gd name="T23" fmla="*/ 15 h 145"/>
                              <a:gd name="T24" fmla="*/ 100 w 144"/>
                              <a:gd name="T25" fmla="*/ 5 h 145"/>
                              <a:gd name="T26" fmla="*/ 70 w 144"/>
                              <a:gd name="T27" fmla="*/ 0 h 145"/>
                              <a:gd name="T28" fmla="*/ 70 w 144"/>
                              <a:gd name="T29" fmla="*/ 0 h 145"/>
                              <a:gd name="T30" fmla="*/ 45 w 144"/>
                              <a:gd name="T31" fmla="*/ 5 h 145"/>
                              <a:gd name="T32" fmla="*/ 20 w 144"/>
                              <a:gd name="T33" fmla="*/ 15 h 145"/>
                              <a:gd name="T34" fmla="*/ 5 w 144"/>
                              <a:gd name="T35" fmla="*/ 30 h 145"/>
                              <a:gd name="T36" fmla="*/ 0 w 144"/>
                              <a:gd name="T37" fmla="*/ 50 h 145"/>
                              <a:gd name="T38" fmla="*/ 0 w 144"/>
                              <a:gd name="T39" fmla="*/ 50 h 145"/>
                              <a:gd name="T40" fmla="*/ 0 w 144"/>
                              <a:gd name="T41" fmla="*/ 75 h 145"/>
                              <a:gd name="T42" fmla="*/ 15 w 144"/>
                              <a:gd name="T43" fmla="*/ 105 h 145"/>
                              <a:gd name="T44" fmla="*/ 25 w 144"/>
                              <a:gd name="T45" fmla="*/ 120 h 145"/>
                              <a:gd name="T46" fmla="*/ 40 w 144"/>
                              <a:gd name="T47" fmla="*/ 135 h 145"/>
                              <a:gd name="T48" fmla="*/ 55 w 144"/>
                              <a:gd name="T49" fmla="*/ 140 h 145"/>
                              <a:gd name="T50" fmla="*/ 70 w 144"/>
                              <a:gd name="T51" fmla="*/ 145 h 145"/>
                              <a:gd name="T52" fmla="*/ 70 w 144"/>
                              <a:gd name="T53" fmla="*/ 14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4" h="145">
                                <a:moveTo>
                                  <a:pt x="70" y="145"/>
                                </a:moveTo>
                                <a:lnTo>
                                  <a:pt x="70" y="145"/>
                                </a:lnTo>
                                <a:lnTo>
                                  <a:pt x="85" y="140"/>
                                </a:lnTo>
                                <a:lnTo>
                                  <a:pt x="100" y="135"/>
                                </a:lnTo>
                                <a:lnTo>
                                  <a:pt x="110" y="120"/>
                                </a:lnTo>
                                <a:lnTo>
                                  <a:pt x="119" y="110"/>
                                </a:lnTo>
                                <a:lnTo>
                                  <a:pt x="139" y="75"/>
                                </a:lnTo>
                                <a:lnTo>
                                  <a:pt x="144" y="50"/>
                                </a:lnTo>
                                <a:lnTo>
                                  <a:pt x="144" y="40"/>
                                </a:lnTo>
                                <a:lnTo>
                                  <a:pt x="139" y="30"/>
                                </a:lnTo>
                                <a:lnTo>
                                  <a:pt x="124" y="15"/>
                                </a:lnTo>
                                <a:lnTo>
                                  <a:pt x="100" y="5"/>
                                </a:lnTo>
                                <a:lnTo>
                                  <a:pt x="70" y="0"/>
                                </a:lnTo>
                                <a:lnTo>
                                  <a:pt x="45" y="5"/>
                                </a:lnTo>
                                <a:lnTo>
                                  <a:pt x="20" y="15"/>
                                </a:lnTo>
                                <a:lnTo>
                                  <a:pt x="5" y="30"/>
                                </a:lnTo>
                                <a:lnTo>
                                  <a:pt x="0" y="50"/>
                                </a:lnTo>
                                <a:lnTo>
                                  <a:pt x="0" y="75"/>
                                </a:lnTo>
                                <a:lnTo>
                                  <a:pt x="15" y="105"/>
                                </a:lnTo>
                                <a:lnTo>
                                  <a:pt x="25" y="120"/>
                                </a:lnTo>
                                <a:lnTo>
                                  <a:pt x="40" y="135"/>
                                </a:lnTo>
                                <a:lnTo>
                                  <a:pt x="55" y="140"/>
                                </a:lnTo>
                                <a:lnTo>
                                  <a:pt x="70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9" name="Freeform 366"/>
                        <wps:cNvSpPr>
                          <a:spLocks/>
                        </wps:cNvSpPr>
                        <wps:spPr bwMode="auto">
                          <a:xfrm>
                            <a:off x="4330" y="565"/>
                            <a:ext cx="509" cy="20"/>
                          </a:xfrm>
                          <a:custGeom>
                            <a:avLst/>
                            <a:gdLst>
                              <a:gd name="T0" fmla="*/ 0 w 509"/>
                              <a:gd name="T1" fmla="*/ 0 h 20"/>
                              <a:gd name="T2" fmla="*/ 0 w 509"/>
                              <a:gd name="T3" fmla="*/ 0 h 20"/>
                              <a:gd name="T4" fmla="*/ 20 w 509"/>
                              <a:gd name="T5" fmla="*/ 10 h 20"/>
                              <a:gd name="T6" fmla="*/ 70 w 509"/>
                              <a:gd name="T7" fmla="*/ 20 h 20"/>
                              <a:gd name="T8" fmla="*/ 100 w 509"/>
                              <a:gd name="T9" fmla="*/ 20 h 20"/>
                              <a:gd name="T10" fmla="*/ 145 w 509"/>
                              <a:gd name="T11" fmla="*/ 20 h 20"/>
                              <a:gd name="T12" fmla="*/ 195 w 509"/>
                              <a:gd name="T13" fmla="*/ 10 h 20"/>
                              <a:gd name="T14" fmla="*/ 255 w 509"/>
                              <a:gd name="T15" fmla="*/ 0 h 20"/>
                              <a:gd name="T16" fmla="*/ 255 w 509"/>
                              <a:gd name="T17" fmla="*/ 0 h 20"/>
                              <a:gd name="T18" fmla="*/ 255 w 509"/>
                              <a:gd name="T19" fmla="*/ 0 h 20"/>
                              <a:gd name="T20" fmla="*/ 314 w 509"/>
                              <a:gd name="T21" fmla="*/ 10 h 20"/>
                              <a:gd name="T22" fmla="*/ 364 w 509"/>
                              <a:gd name="T23" fmla="*/ 15 h 20"/>
                              <a:gd name="T24" fmla="*/ 409 w 509"/>
                              <a:gd name="T25" fmla="*/ 20 h 20"/>
                              <a:gd name="T26" fmla="*/ 439 w 509"/>
                              <a:gd name="T27" fmla="*/ 20 h 20"/>
                              <a:gd name="T28" fmla="*/ 484 w 509"/>
                              <a:gd name="T29" fmla="*/ 10 h 20"/>
                              <a:gd name="T30" fmla="*/ 509 w 509"/>
                              <a:gd name="T31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9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0" y="10"/>
                                </a:lnTo>
                                <a:lnTo>
                                  <a:pt x="70" y="20"/>
                                </a:lnTo>
                                <a:lnTo>
                                  <a:pt x="100" y="20"/>
                                </a:lnTo>
                                <a:lnTo>
                                  <a:pt x="145" y="20"/>
                                </a:lnTo>
                                <a:lnTo>
                                  <a:pt x="195" y="10"/>
                                </a:lnTo>
                                <a:lnTo>
                                  <a:pt x="255" y="0"/>
                                </a:lnTo>
                                <a:lnTo>
                                  <a:pt x="314" y="10"/>
                                </a:lnTo>
                                <a:lnTo>
                                  <a:pt x="364" y="15"/>
                                </a:lnTo>
                                <a:lnTo>
                                  <a:pt x="409" y="20"/>
                                </a:lnTo>
                                <a:lnTo>
                                  <a:pt x="439" y="20"/>
                                </a:lnTo>
                                <a:lnTo>
                                  <a:pt x="484" y="10"/>
                                </a:lnTo>
                                <a:lnTo>
                                  <a:pt x="50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" name="Freeform 367"/>
                        <wps:cNvSpPr>
                          <a:spLocks/>
                        </wps:cNvSpPr>
                        <wps:spPr bwMode="auto">
                          <a:xfrm>
                            <a:off x="4330" y="565"/>
                            <a:ext cx="509" cy="45"/>
                          </a:xfrm>
                          <a:custGeom>
                            <a:avLst/>
                            <a:gdLst>
                              <a:gd name="T0" fmla="*/ 0 w 509"/>
                              <a:gd name="T1" fmla="*/ 0 h 45"/>
                              <a:gd name="T2" fmla="*/ 0 w 509"/>
                              <a:gd name="T3" fmla="*/ 0 h 45"/>
                              <a:gd name="T4" fmla="*/ 40 w 509"/>
                              <a:gd name="T5" fmla="*/ 15 h 45"/>
                              <a:gd name="T6" fmla="*/ 90 w 509"/>
                              <a:gd name="T7" fmla="*/ 25 h 45"/>
                              <a:gd name="T8" fmla="*/ 150 w 509"/>
                              <a:gd name="T9" fmla="*/ 35 h 45"/>
                              <a:gd name="T10" fmla="*/ 230 w 509"/>
                              <a:gd name="T11" fmla="*/ 45 h 45"/>
                              <a:gd name="T12" fmla="*/ 314 w 509"/>
                              <a:gd name="T13" fmla="*/ 40 h 45"/>
                              <a:gd name="T14" fmla="*/ 359 w 509"/>
                              <a:gd name="T15" fmla="*/ 35 h 45"/>
                              <a:gd name="T16" fmla="*/ 409 w 509"/>
                              <a:gd name="T17" fmla="*/ 30 h 45"/>
                              <a:gd name="T18" fmla="*/ 459 w 509"/>
                              <a:gd name="T19" fmla="*/ 15 h 45"/>
                              <a:gd name="T20" fmla="*/ 509 w 509"/>
                              <a:gd name="T21" fmla="*/ 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09" h="4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15"/>
                                </a:lnTo>
                                <a:lnTo>
                                  <a:pt x="90" y="25"/>
                                </a:lnTo>
                                <a:lnTo>
                                  <a:pt x="150" y="35"/>
                                </a:lnTo>
                                <a:lnTo>
                                  <a:pt x="230" y="45"/>
                                </a:lnTo>
                                <a:lnTo>
                                  <a:pt x="314" y="40"/>
                                </a:lnTo>
                                <a:lnTo>
                                  <a:pt x="359" y="35"/>
                                </a:lnTo>
                                <a:lnTo>
                                  <a:pt x="409" y="30"/>
                                </a:lnTo>
                                <a:lnTo>
                                  <a:pt x="459" y="15"/>
                                </a:lnTo>
                                <a:lnTo>
                                  <a:pt x="50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1" name="Line 368"/>
                        <wps:cNvCnPr/>
                        <wps:spPr bwMode="auto">
                          <a:xfrm>
                            <a:off x="4325" y="660"/>
                            <a:ext cx="519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2" name="Line 369"/>
                        <wps:cNvCnPr/>
                        <wps:spPr bwMode="auto">
                          <a:xfrm>
                            <a:off x="4325" y="690"/>
                            <a:ext cx="519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3" name="Freeform 370"/>
                        <wps:cNvSpPr>
                          <a:spLocks/>
                        </wps:cNvSpPr>
                        <wps:spPr bwMode="auto">
                          <a:xfrm>
                            <a:off x="5314" y="315"/>
                            <a:ext cx="55" cy="250"/>
                          </a:xfrm>
                          <a:custGeom>
                            <a:avLst/>
                            <a:gdLst>
                              <a:gd name="T0" fmla="*/ 45 w 55"/>
                              <a:gd name="T1" fmla="*/ 250 h 250"/>
                              <a:gd name="T2" fmla="*/ 45 w 55"/>
                              <a:gd name="T3" fmla="*/ 250 h 250"/>
                              <a:gd name="T4" fmla="*/ 30 w 55"/>
                              <a:gd name="T5" fmla="*/ 240 h 250"/>
                              <a:gd name="T6" fmla="*/ 20 w 55"/>
                              <a:gd name="T7" fmla="*/ 225 h 250"/>
                              <a:gd name="T8" fmla="*/ 10 w 55"/>
                              <a:gd name="T9" fmla="*/ 200 h 250"/>
                              <a:gd name="T10" fmla="*/ 5 w 55"/>
                              <a:gd name="T11" fmla="*/ 170 h 250"/>
                              <a:gd name="T12" fmla="*/ 10 w 55"/>
                              <a:gd name="T13" fmla="*/ 140 h 250"/>
                              <a:gd name="T14" fmla="*/ 20 w 55"/>
                              <a:gd name="T15" fmla="*/ 115 h 250"/>
                              <a:gd name="T16" fmla="*/ 30 w 55"/>
                              <a:gd name="T17" fmla="*/ 95 h 250"/>
                              <a:gd name="T18" fmla="*/ 50 w 55"/>
                              <a:gd name="T19" fmla="*/ 65 h 250"/>
                              <a:gd name="T20" fmla="*/ 50 w 55"/>
                              <a:gd name="T21" fmla="*/ 65 h 250"/>
                              <a:gd name="T22" fmla="*/ 55 w 55"/>
                              <a:gd name="T23" fmla="*/ 60 h 250"/>
                              <a:gd name="T24" fmla="*/ 50 w 55"/>
                              <a:gd name="T25" fmla="*/ 50 h 250"/>
                              <a:gd name="T26" fmla="*/ 35 w 55"/>
                              <a:gd name="T27" fmla="*/ 35 h 250"/>
                              <a:gd name="T28" fmla="*/ 0 w 55"/>
                              <a:gd name="T29" fmla="*/ 15 h 250"/>
                              <a:gd name="T30" fmla="*/ 50 w 55"/>
                              <a:gd name="T31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5" h="250">
                                <a:moveTo>
                                  <a:pt x="45" y="250"/>
                                </a:moveTo>
                                <a:lnTo>
                                  <a:pt x="45" y="250"/>
                                </a:lnTo>
                                <a:lnTo>
                                  <a:pt x="30" y="240"/>
                                </a:lnTo>
                                <a:lnTo>
                                  <a:pt x="20" y="225"/>
                                </a:lnTo>
                                <a:lnTo>
                                  <a:pt x="10" y="200"/>
                                </a:lnTo>
                                <a:lnTo>
                                  <a:pt x="5" y="170"/>
                                </a:lnTo>
                                <a:lnTo>
                                  <a:pt x="10" y="140"/>
                                </a:lnTo>
                                <a:lnTo>
                                  <a:pt x="20" y="115"/>
                                </a:lnTo>
                                <a:lnTo>
                                  <a:pt x="30" y="95"/>
                                </a:lnTo>
                                <a:lnTo>
                                  <a:pt x="50" y="65"/>
                                </a:lnTo>
                                <a:lnTo>
                                  <a:pt x="55" y="60"/>
                                </a:lnTo>
                                <a:lnTo>
                                  <a:pt x="50" y="50"/>
                                </a:lnTo>
                                <a:lnTo>
                                  <a:pt x="35" y="35"/>
                                </a:lnTo>
                                <a:lnTo>
                                  <a:pt x="0" y="15"/>
                                </a:lnTo>
                                <a:lnTo>
                                  <a:pt x="5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4" name="Freeform 371"/>
                        <wps:cNvSpPr>
                          <a:spLocks/>
                        </wps:cNvSpPr>
                        <wps:spPr bwMode="auto">
                          <a:xfrm>
                            <a:off x="4844" y="315"/>
                            <a:ext cx="50" cy="250"/>
                          </a:xfrm>
                          <a:custGeom>
                            <a:avLst/>
                            <a:gdLst>
                              <a:gd name="T0" fmla="*/ 0 w 50"/>
                              <a:gd name="T1" fmla="*/ 250 h 250"/>
                              <a:gd name="T2" fmla="*/ 0 w 50"/>
                              <a:gd name="T3" fmla="*/ 250 h 250"/>
                              <a:gd name="T4" fmla="*/ 25 w 50"/>
                              <a:gd name="T5" fmla="*/ 225 h 250"/>
                              <a:gd name="T6" fmla="*/ 40 w 50"/>
                              <a:gd name="T7" fmla="*/ 200 h 250"/>
                              <a:gd name="T8" fmla="*/ 40 w 50"/>
                              <a:gd name="T9" fmla="*/ 170 h 250"/>
                              <a:gd name="T10" fmla="*/ 40 w 50"/>
                              <a:gd name="T11" fmla="*/ 140 h 250"/>
                              <a:gd name="T12" fmla="*/ 30 w 50"/>
                              <a:gd name="T13" fmla="*/ 115 h 250"/>
                              <a:gd name="T14" fmla="*/ 20 w 50"/>
                              <a:gd name="T15" fmla="*/ 95 h 250"/>
                              <a:gd name="T16" fmla="*/ 5 w 50"/>
                              <a:gd name="T17" fmla="*/ 65 h 250"/>
                              <a:gd name="T18" fmla="*/ 5 w 50"/>
                              <a:gd name="T19" fmla="*/ 65 h 250"/>
                              <a:gd name="T20" fmla="*/ 0 w 50"/>
                              <a:gd name="T21" fmla="*/ 60 h 250"/>
                              <a:gd name="T22" fmla="*/ 0 w 50"/>
                              <a:gd name="T23" fmla="*/ 55 h 250"/>
                              <a:gd name="T24" fmla="*/ 20 w 50"/>
                              <a:gd name="T25" fmla="*/ 35 h 250"/>
                              <a:gd name="T26" fmla="*/ 50 w 50"/>
                              <a:gd name="T27" fmla="*/ 15 h 250"/>
                              <a:gd name="T28" fmla="*/ 0 w 50"/>
                              <a:gd name="T29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0" y="250"/>
                                </a:moveTo>
                                <a:lnTo>
                                  <a:pt x="0" y="250"/>
                                </a:lnTo>
                                <a:lnTo>
                                  <a:pt x="25" y="225"/>
                                </a:lnTo>
                                <a:lnTo>
                                  <a:pt x="40" y="200"/>
                                </a:lnTo>
                                <a:lnTo>
                                  <a:pt x="40" y="170"/>
                                </a:lnTo>
                                <a:lnTo>
                                  <a:pt x="40" y="140"/>
                                </a:lnTo>
                                <a:lnTo>
                                  <a:pt x="30" y="115"/>
                                </a:lnTo>
                                <a:lnTo>
                                  <a:pt x="20" y="95"/>
                                </a:lnTo>
                                <a:lnTo>
                                  <a:pt x="5" y="65"/>
                                </a:lnTo>
                                <a:lnTo>
                                  <a:pt x="0" y="60"/>
                                </a:lnTo>
                                <a:lnTo>
                                  <a:pt x="0" y="55"/>
                                </a:lnTo>
                                <a:lnTo>
                                  <a:pt x="20" y="35"/>
                                </a:lnTo>
                                <a:lnTo>
                                  <a:pt x="50" y="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5" name="Freeform 372"/>
                        <wps:cNvSpPr>
                          <a:spLocks/>
                        </wps:cNvSpPr>
                        <wps:spPr bwMode="auto">
                          <a:xfrm>
                            <a:off x="4884" y="320"/>
                            <a:ext cx="440" cy="245"/>
                          </a:xfrm>
                          <a:custGeom>
                            <a:avLst/>
                            <a:gdLst>
                              <a:gd name="T0" fmla="*/ 220 w 440"/>
                              <a:gd name="T1" fmla="*/ 245 h 245"/>
                              <a:gd name="T2" fmla="*/ 220 w 440"/>
                              <a:gd name="T3" fmla="*/ 245 h 245"/>
                              <a:gd name="T4" fmla="*/ 305 w 440"/>
                              <a:gd name="T5" fmla="*/ 240 h 245"/>
                              <a:gd name="T6" fmla="*/ 340 w 440"/>
                              <a:gd name="T7" fmla="*/ 235 h 245"/>
                              <a:gd name="T8" fmla="*/ 370 w 440"/>
                              <a:gd name="T9" fmla="*/ 230 h 245"/>
                              <a:gd name="T10" fmla="*/ 400 w 440"/>
                              <a:gd name="T11" fmla="*/ 215 h 245"/>
                              <a:gd name="T12" fmla="*/ 420 w 440"/>
                              <a:gd name="T13" fmla="*/ 200 h 245"/>
                              <a:gd name="T14" fmla="*/ 430 w 440"/>
                              <a:gd name="T15" fmla="*/ 180 h 245"/>
                              <a:gd name="T16" fmla="*/ 440 w 440"/>
                              <a:gd name="T17" fmla="*/ 150 h 245"/>
                              <a:gd name="T18" fmla="*/ 440 w 440"/>
                              <a:gd name="T19" fmla="*/ 150 h 245"/>
                              <a:gd name="T20" fmla="*/ 435 w 440"/>
                              <a:gd name="T21" fmla="*/ 120 h 245"/>
                              <a:gd name="T22" fmla="*/ 425 w 440"/>
                              <a:gd name="T23" fmla="*/ 95 h 245"/>
                              <a:gd name="T24" fmla="*/ 405 w 440"/>
                              <a:gd name="T25" fmla="*/ 70 h 245"/>
                              <a:gd name="T26" fmla="*/ 375 w 440"/>
                              <a:gd name="T27" fmla="*/ 45 h 245"/>
                              <a:gd name="T28" fmla="*/ 345 w 440"/>
                              <a:gd name="T29" fmla="*/ 25 h 245"/>
                              <a:gd name="T30" fmla="*/ 305 w 440"/>
                              <a:gd name="T31" fmla="*/ 15 h 245"/>
                              <a:gd name="T32" fmla="*/ 265 w 440"/>
                              <a:gd name="T33" fmla="*/ 5 h 245"/>
                              <a:gd name="T34" fmla="*/ 220 w 440"/>
                              <a:gd name="T35" fmla="*/ 0 h 245"/>
                              <a:gd name="T36" fmla="*/ 220 w 440"/>
                              <a:gd name="T37" fmla="*/ 0 h 245"/>
                              <a:gd name="T38" fmla="*/ 175 w 440"/>
                              <a:gd name="T39" fmla="*/ 5 h 245"/>
                              <a:gd name="T40" fmla="*/ 135 w 440"/>
                              <a:gd name="T41" fmla="*/ 15 h 245"/>
                              <a:gd name="T42" fmla="*/ 100 w 440"/>
                              <a:gd name="T43" fmla="*/ 25 h 245"/>
                              <a:gd name="T44" fmla="*/ 65 w 440"/>
                              <a:gd name="T45" fmla="*/ 45 h 245"/>
                              <a:gd name="T46" fmla="*/ 40 w 440"/>
                              <a:gd name="T47" fmla="*/ 70 h 245"/>
                              <a:gd name="T48" fmla="*/ 20 w 440"/>
                              <a:gd name="T49" fmla="*/ 95 h 245"/>
                              <a:gd name="T50" fmla="*/ 5 w 440"/>
                              <a:gd name="T51" fmla="*/ 120 h 245"/>
                              <a:gd name="T52" fmla="*/ 0 w 440"/>
                              <a:gd name="T53" fmla="*/ 150 h 245"/>
                              <a:gd name="T54" fmla="*/ 0 w 440"/>
                              <a:gd name="T55" fmla="*/ 150 h 245"/>
                              <a:gd name="T56" fmla="*/ 5 w 440"/>
                              <a:gd name="T57" fmla="*/ 180 h 245"/>
                              <a:gd name="T58" fmla="*/ 20 w 440"/>
                              <a:gd name="T59" fmla="*/ 200 h 245"/>
                              <a:gd name="T60" fmla="*/ 40 w 440"/>
                              <a:gd name="T61" fmla="*/ 215 h 245"/>
                              <a:gd name="T62" fmla="*/ 65 w 440"/>
                              <a:gd name="T63" fmla="*/ 230 h 245"/>
                              <a:gd name="T64" fmla="*/ 100 w 440"/>
                              <a:gd name="T65" fmla="*/ 235 h 245"/>
                              <a:gd name="T66" fmla="*/ 135 w 440"/>
                              <a:gd name="T67" fmla="*/ 240 h 245"/>
                              <a:gd name="T68" fmla="*/ 220 w 440"/>
                              <a:gd name="T69" fmla="*/ 245 h 245"/>
                              <a:gd name="T70" fmla="*/ 220 w 440"/>
                              <a:gd name="T71" fmla="*/ 245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40" h="245">
                                <a:moveTo>
                                  <a:pt x="220" y="245"/>
                                </a:moveTo>
                                <a:lnTo>
                                  <a:pt x="220" y="245"/>
                                </a:lnTo>
                                <a:lnTo>
                                  <a:pt x="305" y="240"/>
                                </a:lnTo>
                                <a:lnTo>
                                  <a:pt x="340" y="235"/>
                                </a:lnTo>
                                <a:lnTo>
                                  <a:pt x="370" y="230"/>
                                </a:lnTo>
                                <a:lnTo>
                                  <a:pt x="400" y="215"/>
                                </a:lnTo>
                                <a:lnTo>
                                  <a:pt x="420" y="200"/>
                                </a:lnTo>
                                <a:lnTo>
                                  <a:pt x="430" y="180"/>
                                </a:lnTo>
                                <a:lnTo>
                                  <a:pt x="440" y="150"/>
                                </a:lnTo>
                                <a:lnTo>
                                  <a:pt x="435" y="120"/>
                                </a:lnTo>
                                <a:lnTo>
                                  <a:pt x="425" y="95"/>
                                </a:lnTo>
                                <a:lnTo>
                                  <a:pt x="405" y="70"/>
                                </a:lnTo>
                                <a:lnTo>
                                  <a:pt x="375" y="45"/>
                                </a:lnTo>
                                <a:lnTo>
                                  <a:pt x="345" y="25"/>
                                </a:lnTo>
                                <a:lnTo>
                                  <a:pt x="305" y="15"/>
                                </a:lnTo>
                                <a:lnTo>
                                  <a:pt x="265" y="5"/>
                                </a:lnTo>
                                <a:lnTo>
                                  <a:pt x="220" y="0"/>
                                </a:lnTo>
                                <a:lnTo>
                                  <a:pt x="175" y="5"/>
                                </a:lnTo>
                                <a:lnTo>
                                  <a:pt x="135" y="15"/>
                                </a:lnTo>
                                <a:lnTo>
                                  <a:pt x="100" y="25"/>
                                </a:lnTo>
                                <a:lnTo>
                                  <a:pt x="65" y="45"/>
                                </a:lnTo>
                                <a:lnTo>
                                  <a:pt x="40" y="70"/>
                                </a:lnTo>
                                <a:lnTo>
                                  <a:pt x="20" y="95"/>
                                </a:lnTo>
                                <a:lnTo>
                                  <a:pt x="5" y="120"/>
                                </a:lnTo>
                                <a:lnTo>
                                  <a:pt x="0" y="150"/>
                                </a:lnTo>
                                <a:lnTo>
                                  <a:pt x="5" y="180"/>
                                </a:lnTo>
                                <a:lnTo>
                                  <a:pt x="20" y="200"/>
                                </a:lnTo>
                                <a:lnTo>
                                  <a:pt x="40" y="215"/>
                                </a:lnTo>
                                <a:lnTo>
                                  <a:pt x="65" y="230"/>
                                </a:lnTo>
                                <a:lnTo>
                                  <a:pt x="100" y="235"/>
                                </a:lnTo>
                                <a:lnTo>
                                  <a:pt x="135" y="240"/>
                                </a:lnTo>
                                <a:lnTo>
                                  <a:pt x="22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6" name="Freeform 373"/>
                        <wps:cNvSpPr>
                          <a:spLocks/>
                        </wps:cNvSpPr>
                        <wps:spPr bwMode="auto">
                          <a:xfrm>
                            <a:off x="4954" y="370"/>
                            <a:ext cx="300" cy="195"/>
                          </a:xfrm>
                          <a:custGeom>
                            <a:avLst/>
                            <a:gdLst>
                              <a:gd name="T0" fmla="*/ 150 w 300"/>
                              <a:gd name="T1" fmla="*/ 195 h 195"/>
                              <a:gd name="T2" fmla="*/ 150 w 300"/>
                              <a:gd name="T3" fmla="*/ 195 h 195"/>
                              <a:gd name="T4" fmla="*/ 180 w 300"/>
                              <a:gd name="T5" fmla="*/ 195 h 195"/>
                              <a:gd name="T6" fmla="*/ 210 w 300"/>
                              <a:gd name="T7" fmla="*/ 190 h 195"/>
                              <a:gd name="T8" fmla="*/ 235 w 300"/>
                              <a:gd name="T9" fmla="*/ 180 h 195"/>
                              <a:gd name="T10" fmla="*/ 255 w 300"/>
                              <a:gd name="T11" fmla="*/ 170 h 195"/>
                              <a:gd name="T12" fmla="*/ 275 w 300"/>
                              <a:gd name="T13" fmla="*/ 155 h 195"/>
                              <a:gd name="T14" fmla="*/ 285 w 300"/>
                              <a:gd name="T15" fmla="*/ 140 h 195"/>
                              <a:gd name="T16" fmla="*/ 295 w 300"/>
                              <a:gd name="T17" fmla="*/ 120 h 195"/>
                              <a:gd name="T18" fmla="*/ 300 w 300"/>
                              <a:gd name="T19" fmla="*/ 100 h 195"/>
                              <a:gd name="T20" fmla="*/ 300 w 300"/>
                              <a:gd name="T21" fmla="*/ 100 h 195"/>
                              <a:gd name="T22" fmla="*/ 295 w 300"/>
                              <a:gd name="T23" fmla="*/ 80 h 195"/>
                              <a:gd name="T24" fmla="*/ 290 w 300"/>
                              <a:gd name="T25" fmla="*/ 60 h 195"/>
                              <a:gd name="T26" fmla="*/ 275 w 300"/>
                              <a:gd name="T27" fmla="*/ 45 h 195"/>
                              <a:gd name="T28" fmla="*/ 255 w 300"/>
                              <a:gd name="T29" fmla="*/ 30 h 195"/>
                              <a:gd name="T30" fmla="*/ 235 w 300"/>
                              <a:gd name="T31" fmla="*/ 15 h 195"/>
                              <a:gd name="T32" fmla="*/ 210 w 300"/>
                              <a:gd name="T33" fmla="*/ 5 h 195"/>
                              <a:gd name="T34" fmla="*/ 180 w 300"/>
                              <a:gd name="T35" fmla="*/ 0 h 195"/>
                              <a:gd name="T36" fmla="*/ 150 w 300"/>
                              <a:gd name="T37" fmla="*/ 0 h 195"/>
                              <a:gd name="T38" fmla="*/ 150 w 300"/>
                              <a:gd name="T39" fmla="*/ 0 h 195"/>
                              <a:gd name="T40" fmla="*/ 120 w 300"/>
                              <a:gd name="T41" fmla="*/ 0 h 195"/>
                              <a:gd name="T42" fmla="*/ 90 w 300"/>
                              <a:gd name="T43" fmla="*/ 5 h 195"/>
                              <a:gd name="T44" fmla="*/ 65 w 300"/>
                              <a:gd name="T45" fmla="*/ 15 h 195"/>
                              <a:gd name="T46" fmla="*/ 45 w 300"/>
                              <a:gd name="T47" fmla="*/ 30 h 195"/>
                              <a:gd name="T48" fmla="*/ 25 w 300"/>
                              <a:gd name="T49" fmla="*/ 45 h 195"/>
                              <a:gd name="T50" fmla="*/ 15 w 300"/>
                              <a:gd name="T51" fmla="*/ 60 h 195"/>
                              <a:gd name="T52" fmla="*/ 5 w 300"/>
                              <a:gd name="T53" fmla="*/ 80 h 195"/>
                              <a:gd name="T54" fmla="*/ 0 w 300"/>
                              <a:gd name="T55" fmla="*/ 100 h 195"/>
                              <a:gd name="T56" fmla="*/ 0 w 300"/>
                              <a:gd name="T57" fmla="*/ 100 h 195"/>
                              <a:gd name="T58" fmla="*/ 5 w 300"/>
                              <a:gd name="T59" fmla="*/ 120 h 195"/>
                              <a:gd name="T60" fmla="*/ 10 w 300"/>
                              <a:gd name="T61" fmla="*/ 140 h 195"/>
                              <a:gd name="T62" fmla="*/ 25 w 300"/>
                              <a:gd name="T63" fmla="*/ 155 h 195"/>
                              <a:gd name="T64" fmla="*/ 45 w 300"/>
                              <a:gd name="T65" fmla="*/ 170 h 195"/>
                              <a:gd name="T66" fmla="*/ 65 w 300"/>
                              <a:gd name="T67" fmla="*/ 180 h 195"/>
                              <a:gd name="T68" fmla="*/ 90 w 300"/>
                              <a:gd name="T69" fmla="*/ 190 h 195"/>
                              <a:gd name="T70" fmla="*/ 120 w 300"/>
                              <a:gd name="T71" fmla="*/ 195 h 195"/>
                              <a:gd name="T72" fmla="*/ 150 w 300"/>
                              <a:gd name="T73" fmla="*/ 195 h 195"/>
                              <a:gd name="T74" fmla="*/ 150 w 300"/>
                              <a:gd name="T75" fmla="*/ 195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300" h="195">
                                <a:moveTo>
                                  <a:pt x="150" y="195"/>
                                </a:moveTo>
                                <a:lnTo>
                                  <a:pt x="150" y="195"/>
                                </a:lnTo>
                                <a:lnTo>
                                  <a:pt x="180" y="195"/>
                                </a:lnTo>
                                <a:lnTo>
                                  <a:pt x="210" y="190"/>
                                </a:lnTo>
                                <a:lnTo>
                                  <a:pt x="235" y="180"/>
                                </a:lnTo>
                                <a:lnTo>
                                  <a:pt x="255" y="170"/>
                                </a:lnTo>
                                <a:lnTo>
                                  <a:pt x="275" y="155"/>
                                </a:lnTo>
                                <a:lnTo>
                                  <a:pt x="285" y="140"/>
                                </a:lnTo>
                                <a:lnTo>
                                  <a:pt x="295" y="120"/>
                                </a:lnTo>
                                <a:lnTo>
                                  <a:pt x="300" y="100"/>
                                </a:lnTo>
                                <a:lnTo>
                                  <a:pt x="295" y="80"/>
                                </a:lnTo>
                                <a:lnTo>
                                  <a:pt x="290" y="60"/>
                                </a:lnTo>
                                <a:lnTo>
                                  <a:pt x="275" y="45"/>
                                </a:lnTo>
                                <a:lnTo>
                                  <a:pt x="255" y="30"/>
                                </a:lnTo>
                                <a:lnTo>
                                  <a:pt x="235" y="15"/>
                                </a:lnTo>
                                <a:lnTo>
                                  <a:pt x="210" y="5"/>
                                </a:lnTo>
                                <a:lnTo>
                                  <a:pt x="180" y="0"/>
                                </a:lnTo>
                                <a:lnTo>
                                  <a:pt x="150" y="0"/>
                                </a:lnTo>
                                <a:lnTo>
                                  <a:pt x="120" y="0"/>
                                </a:lnTo>
                                <a:lnTo>
                                  <a:pt x="90" y="5"/>
                                </a:lnTo>
                                <a:lnTo>
                                  <a:pt x="65" y="15"/>
                                </a:lnTo>
                                <a:lnTo>
                                  <a:pt x="45" y="30"/>
                                </a:lnTo>
                                <a:lnTo>
                                  <a:pt x="25" y="45"/>
                                </a:lnTo>
                                <a:lnTo>
                                  <a:pt x="15" y="60"/>
                                </a:lnTo>
                                <a:lnTo>
                                  <a:pt x="5" y="80"/>
                                </a:lnTo>
                                <a:lnTo>
                                  <a:pt x="0" y="100"/>
                                </a:lnTo>
                                <a:lnTo>
                                  <a:pt x="5" y="120"/>
                                </a:lnTo>
                                <a:lnTo>
                                  <a:pt x="10" y="140"/>
                                </a:lnTo>
                                <a:lnTo>
                                  <a:pt x="25" y="155"/>
                                </a:lnTo>
                                <a:lnTo>
                                  <a:pt x="45" y="170"/>
                                </a:lnTo>
                                <a:lnTo>
                                  <a:pt x="65" y="180"/>
                                </a:lnTo>
                                <a:lnTo>
                                  <a:pt x="90" y="190"/>
                                </a:lnTo>
                                <a:lnTo>
                                  <a:pt x="120" y="195"/>
                                </a:lnTo>
                                <a:lnTo>
                                  <a:pt x="150" y="1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Freeform 374"/>
                        <wps:cNvSpPr>
                          <a:spLocks/>
                        </wps:cNvSpPr>
                        <wps:spPr bwMode="auto">
                          <a:xfrm>
                            <a:off x="4999" y="400"/>
                            <a:ext cx="210" cy="165"/>
                          </a:xfrm>
                          <a:custGeom>
                            <a:avLst/>
                            <a:gdLst>
                              <a:gd name="T0" fmla="*/ 105 w 210"/>
                              <a:gd name="T1" fmla="*/ 165 h 165"/>
                              <a:gd name="T2" fmla="*/ 105 w 210"/>
                              <a:gd name="T3" fmla="*/ 165 h 165"/>
                              <a:gd name="T4" fmla="*/ 125 w 210"/>
                              <a:gd name="T5" fmla="*/ 160 h 165"/>
                              <a:gd name="T6" fmla="*/ 145 w 210"/>
                              <a:gd name="T7" fmla="*/ 155 h 165"/>
                              <a:gd name="T8" fmla="*/ 165 w 210"/>
                              <a:gd name="T9" fmla="*/ 145 h 165"/>
                              <a:gd name="T10" fmla="*/ 180 w 210"/>
                              <a:gd name="T11" fmla="*/ 135 h 165"/>
                              <a:gd name="T12" fmla="*/ 190 w 210"/>
                              <a:gd name="T13" fmla="*/ 120 h 165"/>
                              <a:gd name="T14" fmla="*/ 200 w 210"/>
                              <a:gd name="T15" fmla="*/ 100 h 165"/>
                              <a:gd name="T16" fmla="*/ 205 w 210"/>
                              <a:gd name="T17" fmla="*/ 85 h 165"/>
                              <a:gd name="T18" fmla="*/ 210 w 210"/>
                              <a:gd name="T19" fmla="*/ 70 h 165"/>
                              <a:gd name="T20" fmla="*/ 210 w 210"/>
                              <a:gd name="T21" fmla="*/ 70 h 165"/>
                              <a:gd name="T22" fmla="*/ 210 w 210"/>
                              <a:gd name="T23" fmla="*/ 55 h 165"/>
                              <a:gd name="T24" fmla="*/ 200 w 210"/>
                              <a:gd name="T25" fmla="*/ 45 h 165"/>
                              <a:gd name="T26" fmla="*/ 195 w 210"/>
                              <a:gd name="T27" fmla="*/ 30 h 165"/>
                              <a:gd name="T28" fmla="*/ 180 w 210"/>
                              <a:gd name="T29" fmla="*/ 20 h 165"/>
                              <a:gd name="T30" fmla="*/ 145 w 210"/>
                              <a:gd name="T31" fmla="*/ 5 h 165"/>
                              <a:gd name="T32" fmla="*/ 105 w 210"/>
                              <a:gd name="T33" fmla="*/ 0 h 165"/>
                              <a:gd name="T34" fmla="*/ 105 w 210"/>
                              <a:gd name="T35" fmla="*/ 0 h 165"/>
                              <a:gd name="T36" fmla="*/ 65 w 210"/>
                              <a:gd name="T37" fmla="*/ 5 h 165"/>
                              <a:gd name="T38" fmla="*/ 30 w 210"/>
                              <a:gd name="T39" fmla="*/ 20 h 165"/>
                              <a:gd name="T40" fmla="*/ 20 w 210"/>
                              <a:gd name="T41" fmla="*/ 30 h 165"/>
                              <a:gd name="T42" fmla="*/ 10 w 210"/>
                              <a:gd name="T43" fmla="*/ 45 h 165"/>
                              <a:gd name="T44" fmla="*/ 5 w 210"/>
                              <a:gd name="T45" fmla="*/ 55 h 165"/>
                              <a:gd name="T46" fmla="*/ 0 w 210"/>
                              <a:gd name="T47" fmla="*/ 70 h 165"/>
                              <a:gd name="T48" fmla="*/ 0 w 210"/>
                              <a:gd name="T49" fmla="*/ 70 h 165"/>
                              <a:gd name="T50" fmla="*/ 0 w 210"/>
                              <a:gd name="T51" fmla="*/ 85 h 165"/>
                              <a:gd name="T52" fmla="*/ 10 w 210"/>
                              <a:gd name="T53" fmla="*/ 100 h 165"/>
                              <a:gd name="T54" fmla="*/ 15 w 210"/>
                              <a:gd name="T55" fmla="*/ 120 h 165"/>
                              <a:gd name="T56" fmla="*/ 30 w 210"/>
                              <a:gd name="T57" fmla="*/ 135 h 165"/>
                              <a:gd name="T58" fmla="*/ 45 w 210"/>
                              <a:gd name="T59" fmla="*/ 145 h 165"/>
                              <a:gd name="T60" fmla="*/ 65 w 210"/>
                              <a:gd name="T61" fmla="*/ 155 h 165"/>
                              <a:gd name="T62" fmla="*/ 85 w 210"/>
                              <a:gd name="T63" fmla="*/ 160 h 165"/>
                              <a:gd name="T64" fmla="*/ 105 w 210"/>
                              <a:gd name="T65" fmla="*/ 165 h 165"/>
                              <a:gd name="T66" fmla="*/ 105 w 210"/>
                              <a:gd name="T67" fmla="*/ 165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10" h="165">
                                <a:moveTo>
                                  <a:pt x="105" y="165"/>
                                </a:moveTo>
                                <a:lnTo>
                                  <a:pt x="105" y="165"/>
                                </a:lnTo>
                                <a:lnTo>
                                  <a:pt x="125" y="160"/>
                                </a:lnTo>
                                <a:lnTo>
                                  <a:pt x="145" y="155"/>
                                </a:lnTo>
                                <a:lnTo>
                                  <a:pt x="165" y="145"/>
                                </a:lnTo>
                                <a:lnTo>
                                  <a:pt x="180" y="135"/>
                                </a:lnTo>
                                <a:lnTo>
                                  <a:pt x="190" y="120"/>
                                </a:lnTo>
                                <a:lnTo>
                                  <a:pt x="200" y="100"/>
                                </a:lnTo>
                                <a:lnTo>
                                  <a:pt x="205" y="85"/>
                                </a:lnTo>
                                <a:lnTo>
                                  <a:pt x="210" y="70"/>
                                </a:lnTo>
                                <a:lnTo>
                                  <a:pt x="210" y="55"/>
                                </a:lnTo>
                                <a:lnTo>
                                  <a:pt x="200" y="45"/>
                                </a:lnTo>
                                <a:lnTo>
                                  <a:pt x="195" y="30"/>
                                </a:lnTo>
                                <a:lnTo>
                                  <a:pt x="180" y="20"/>
                                </a:lnTo>
                                <a:lnTo>
                                  <a:pt x="145" y="5"/>
                                </a:lnTo>
                                <a:lnTo>
                                  <a:pt x="105" y="0"/>
                                </a:lnTo>
                                <a:lnTo>
                                  <a:pt x="65" y="5"/>
                                </a:lnTo>
                                <a:lnTo>
                                  <a:pt x="30" y="20"/>
                                </a:lnTo>
                                <a:lnTo>
                                  <a:pt x="20" y="30"/>
                                </a:lnTo>
                                <a:lnTo>
                                  <a:pt x="10" y="45"/>
                                </a:lnTo>
                                <a:lnTo>
                                  <a:pt x="5" y="55"/>
                                </a:lnTo>
                                <a:lnTo>
                                  <a:pt x="0" y="70"/>
                                </a:lnTo>
                                <a:lnTo>
                                  <a:pt x="0" y="85"/>
                                </a:lnTo>
                                <a:lnTo>
                                  <a:pt x="10" y="100"/>
                                </a:lnTo>
                                <a:lnTo>
                                  <a:pt x="15" y="120"/>
                                </a:lnTo>
                                <a:lnTo>
                                  <a:pt x="30" y="135"/>
                                </a:lnTo>
                                <a:lnTo>
                                  <a:pt x="45" y="145"/>
                                </a:lnTo>
                                <a:lnTo>
                                  <a:pt x="65" y="155"/>
                                </a:lnTo>
                                <a:lnTo>
                                  <a:pt x="85" y="160"/>
                                </a:lnTo>
                                <a:lnTo>
                                  <a:pt x="105" y="1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" name="Freeform 375"/>
                        <wps:cNvSpPr>
                          <a:spLocks/>
                        </wps:cNvSpPr>
                        <wps:spPr bwMode="auto">
                          <a:xfrm>
                            <a:off x="5029" y="420"/>
                            <a:ext cx="150" cy="145"/>
                          </a:xfrm>
                          <a:custGeom>
                            <a:avLst/>
                            <a:gdLst>
                              <a:gd name="T0" fmla="*/ 75 w 150"/>
                              <a:gd name="T1" fmla="*/ 145 h 145"/>
                              <a:gd name="T2" fmla="*/ 75 w 150"/>
                              <a:gd name="T3" fmla="*/ 145 h 145"/>
                              <a:gd name="T4" fmla="*/ 90 w 150"/>
                              <a:gd name="T5" fmla="*/ 140 h 145"/>
                              <a:gd name="T6" fmla="*/ 105 w 150"/>
                              <a:gd name="T7" fmla="*/ 135 h 145"/>
                              <a:gd name="T8" fmla="*/ 115 w 150"/>
                              <a:gd name="T9" fmla="*/ 120 h 145"/>
                              <a:gd name="T10" fmla="*/ 125 w 150"/>
                              <a:gd name="T11" fmla="*/ 110 h 145"/>
                              <a:gd name="T12" fmla="*/ 140 w 150"/>
                              <a:gd name="T13" fmla="*/ 75 h 145"/>
                              <a:gd name="T14" fmla="*/ 150 w 150"/>
                              <a:gd name="T15" fmla="*/ 50 h 145"/>
                              <a:gd name="T16" fmla="*/ 150 w 150"/>
                              <a:gd name="T17" fmla="*/ 50 h 145"/>
                              <a:gd name="T18" fmla="*/ 145 w 150"/>
                              <a:gd name="T19" fmla="*/ 40 h 145"/>
                              <a:gd name="T20" fmla="*/ 145 w 150"/>
                              <a:gd name="T21" fmla="*/ 30 h 145"/>
                              <a:gd name="T22" fmla="*/ 125 w 150"/>
                              <a:gd name="T23" fmla="*/ 15 h 145"/>
                              <a:gd name="T24" fmla="*/ 105 w 150"/>
                              <a:gd name="T25" fmla="*/ 5 h 145"/>
                              <a:gd name="T26" fmla="*/ 75 w 150"/>
                              <a:gd name="T27" fmla="*/ 0 h 145"/>
                              <a:gd name="T28" fmla="*/ 75 w 150"/>
                              <a:gd name="T29" fmla="*/ 0 h 145"/>
                              <a:gd name="T30" fmla="*/ 45 w 150"/>
                              <a:gd name="T31" fmla="*/ 5 h 145"/>
                              <a:gd name="T32" fmla="*/ 25 w 150"/>
                              <a:gd name="T33" fmla="*/ 15 h 145"/>
                              <a:gd name="T34" fmla="*/ 10 w 150"/>
                              <a:gd name="T35" fmla="*/ 30 h 145"/>
                              <a:gd name="T36" fmla="*/ 0 w 150"/>
                              <a:gd name="T37" fmla="*/ 50 h 145"/>
                              <a:gd name="T38" fmla="*/ 0 w 150"/>
                              <a:gd name="T39" fmla="*/ 50 h 145"/>
                              <a:gd name="T40" fmla="*/ 5 w 150"/>
                              <a:gd name="T41" fmla="*/ 75 h 145"/>
                              <a:gd name="T42" fmla="*/ 20 w 150"/>
                              <a:gd name="T43" fmla="*/ 105 h 145"/>
                              <a:gd name="T44" fmla="*/ 30 w 150"/>
                              <a:gd name="T45" fmla="*/ 120 h 145"/>
                              <a:gd name="T46" fmla="*/ 45 w 150"/>
                              <a:gd name="T47" fmla="*/ 135 h 145"/>
                              <a:gd name="T48" fmla="*/ 60 w 150"/>
                              <a:gd name="T49" fmla="*/ 140 h 145"/>
                              <a:gd name="T50" fmla="*/ 75 w 150"/>
                              <a:gd name="T51" fmla="*/ 145 h 145"/>
                              <a:gd name="T52" fmla="*/ 75 w 150"/>
                              <a:gd name="T53" fmla="*/ 14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0" h="145">
                                <a:moveTo>
                                  <a:pt x="75" y="145"/>
                                </a:moveTo>
                                <a:lnTo>
                                  <a:pt x="75" y="145"/>
                                </a:lnTo>
                                <a:lnTo>
                                  <a:pt x="90" y="140"/>
                                </a:lnTo>
                                <a:lnTo>
                                  <a:pt x="105" y="135"/>
                                </a:lnTo>
                                <a:lnTo>
                                  <a:pt x="115" y="120"/>
                                </a:lnTo>
                                <a:lnTo>
                                  <a:pt x="125" y="110"/>
                                </a:lnTo>
                                <a:lnTo>
                                  <a:pt x="140" y="75"/>
                                </a:lnTo>
                                <a:lnTo>
                                  <a:pt x="150" y="50"/>
                                </a:lnTo>
                                <a:lnTo>
                                  <a:pt x="145" y="40"/>
                                </a:lnTo>
                                <a:lnTo>
                                  <a:pt x="145" y="30"/>
                                </a:lnTo>
                                <a:lnTo>
                                  <a:pt x="125" y="15"/>
                                </a:lnTo>
                                <a:lnTo>
                                  <a:pt x="105" y="5"/>
                                </a:lnTo>
                                <a:lnTo>
                                  <a:pt x="75" y="0"/>
                                </a:lnTo>
                                <a:lnTo>
                                  <a:pt x="45" y="5"/>
                                </a:lnTo>
                                <a:lnTo>
                                  <a:pt x="25" y="15"/>
                                </a:lnTo>
                                <a:lnTo>
                                  <a:pt x="10" y="30"/>
                                </a:lnTo>
                                <a:lnTo>
                                  <a:pt x="0" y="50"/>
                                </a:lnTo>
                                <a:lnTo>
                                  <a:pt x="5" y="75"/>
                                </a:lnTo>
                                <a:lnTo>
                                  <a:pt x="20" y="105"/>
                                </a:lnTo>
                                <a:lnTo>
                                  <a:pt x="30" y="120"/>
                                </a:lnTo>
                                <a:lnTo>
                                  <a:pt x="45" y="135"/>
                                </a:lnTo>
                                <a:lnTo>
                                  <a:pt x="60" y="140"/>
                                </a:lnTo>
                                <a:lnTo>
                                  <a:pt x="75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Freeform 376"/>
                        <wps:cNvSpPr>
                          <a:spLocks/>
                        </wps:cNvSpPr>
                        <wps:spPr bwMode="auto">
                          <a:xfrm>
                            <a:off x="4844" y="565"/>
                            <a:ext cx="515" cy="20"/>
                          </a:xfrm>
                          <a:custGeom>
                            <a:avLst/>
                            <a:gdLst>
                              <a:gd name="T0" fmla="*/ 0 w 515"/>
                              <a:gd name="T1" fmla="*/ 0 h 20"/>
                              <a:gd name="T2" fmla="*/ 0 w 515"/>
                              <a:gd name="T3" fmla="*/ 0 h 20"/>
                              <a:gd name="T4" fmla="*/ 25 w 515"/>
                              <a:gd name="T5" fmla="*/ 10 h 20"/>
                              <a:gd name="T6" fmla="*/ 70 w 515"/>
                              <a:gd name="T7" fmla="*/ 20 h 20"/>
                              <a:gd name="T8" fmla="*/ 105 w 515"/>
                              <a:gd name="T9" fmla="*/ 20 h 20"/>
                              <a:gd name="T10" fmla="*/ 145 w 515"/>
                              <a:gd name="T11" fmla="*/ 20 h 20"/>
                              <a:gd name="T12" fmla="*/ 200 w 515"/>
                              <a:gd name="T13" fmla="*/ 10 h 20"/>
                              <a:gd name="T14" fmla="*/ 260 w 515"/>
                              <a:gd name="T15" fmla="*/ 0 h 20"/>
                              <a:gd name="T16" fmla="*/ 260 w 515"/>
                              <a:gd name="T17" fmla="*/ 0 h 20"/>
                              <a:gd name="T18" fmla="*/ 260 w 515"/>
                              <a:gd name="T19" fmla="*/ 0 h 20"/>
                              <a:gd name="T20" fmla="*/ 320 w 515"/>
                              <a:gd name="T21" fmla="*/ 10 h 20"/>
                              <a:gd name="T22" fmla="*/ 370 w 515"/>
                              <a:gd name="T23" fmla="*/ 15 h 20"/>
                              <a:gd name="T24" fmla="*/ 410 w 515"/>
                              <a:gd name="T25" fmla="*/ 20 h 20"/>
                              <a:gd name="T26" fmla="*/ 445 w 515"/>
                              <a:gd name="T27" fmla="*/ 20 h 20"/>
                              <a:gd name="T28" fmla="*/ 490 w 515"/>
                              <a:gd name="T29" fmla="*/ 10 h 20"/>
                              <a:gd name="T30" fmla="*/ 515 w 515"/>
                              <a:gd name="T31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15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10"/>
                                </a:lnTo>
                                <a:lnTo>
                                  <a:pt x="70" y="20"/>
                                </a:lnTo>
                                <a:lnTo>
                                  <a:pt x="105" y="20"/>
                                </a:lnTo>
                                <a:lnTo>
                                  <a:pt x="145" y="20"/>
                                </a:lnTo>
                                <a:lnTo>
                                  <a:pt x="200" y="10"/>
                                </a:lnTo>
                                <a:lnTo>
                                  <a:pt x="260" y="0"/>
                                </a:lnTo>
                                <a:lnTo>
                                  <a:pt x="320" y="10"/>
                                </a:lnTo>
                                <a:lnTo>
                                  <a:pt x="370" y="15"/>
                                </a:lnTo>
                                <a:lnTo>
                                  <a:pt x="410" y="20"/>
                                </a:lnTo>
                                <a:lnTo>
                                  <a:pt x="445" y="20"/>
                                </a:lnTo>
                                <a:lnTo>
                                  <a:pt x="490" y="10"/>
                                </a:lnTo>
                                <a:lnTo>
                                  <a:pt x="515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Freeform 377"/>
                        <wps:cNvSpPr>
                          <a:spLocks/>
                        </wps:cNvSpPr>
                        <wps:spPr bwMode="auto">
                          <a:xfrm>
                            <a:off x="4844" y="565"/>
                            <a:ext cx="515" cy="45"/>
                          </a:xfrm>
                          <a:custGeom>
                            <a:avLst/>
                            <a:gdLst>
                              <a:gd name="T0" fmla="*/ 0 w 515"/>
                              <a:gd name="T1" fmla="*/ 0 h 45"/>
                              <a:gd name="T2" fmla="*/ 0 w 515"/>
                              <a:gd name="T3" fmla="*/ 0 h 45"/>
                              <a:gd name="T4" fmla="*/ 45 w 515"/>
                              <a:gd name="T5" fmla="*/ 15 h 45"/>
                              <a:gd name="T6" fmla="*/ 90 w 515"/>
                              <a:gd name="T7" fmla="*/ 25 h 45"/>
                              <a:gd name="T8" fmla="*/ 155 w 515"/>
                              <a:gd name="T9" fmla="*/ 35 h 45"/>
                              <a:gd name="T10" fmla="*/ 230 w 515"/>
                              <a:gd name="T11" fmla="*/ 45 h 45"/>
                              <a:gd name="T12" fmla="*/ 320 w 515"/>
                              <a:gd name="T13" fmla="*/ 40 h 45"/>
                              <a:gd name="T14" fmla="*/ 365 w 515"/>
                              <a:gd name="T15" fmla="*/ 35 h 45"/>
                              <a:gd name="T16" fmla="*/ 415 w 515"/>
                              <a:gd name="T17" fmla="*/ 30 h 45"/>
                              <a:gd name="T18" fmla="*/ 460 w 515"/>
                              <a:gd name="T19" fmla="*/ 15 h 45"/>
                              <a:gd name="T20" fmla="*/ 515 w 515"/>
                              <a:gd name="T21" fmla="*/ 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15" h="4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5" y="15"/>
                                </a:lnTo>
                                <a:lnTo>
                                  <a:pt x="90" y="25"/>
                                </a:lnTo>
                                <a:lnTo>
                                  <a:pt x="155" y="35"/>
                                </a:lnTo>
                                <a:lnTo>
                                  <a:pt x="230" y="45"/>
                                </a:lnTo>
                                <a:lnTo>
                                  <a:pt x="320" y="40"/>
                                </a:lnTo>
                                <a:lnTo>
                                  <a:pt x="365" y="35"/>
                                </a:lnTo>
                                <a:lnTo>
                                  <a:pt x="415" y="30"/>
                                </a:lnTo>
                                <a:lnTo>
                                  <a:pt x="460" y="15"/>
                                </a:lnTo>
                                <a:lnTo>
                                  <a:pt x="515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Line 378"/>
                        <wps:cNvCnPr/>
                        <wps:spPr bwMode="auto">
                          <a:xfrm>
                            <a:off x="4844" y="660"/>
                            <a:ext cx="520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2" name="Line 379"/>
                        <wps:cNvCnPr/>
                        <wps:spPr bwMode="auto">
                          <a:xfrm>
                            <a:off x="4844" y="690"/>
                            <a:ext cx="520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3" name="Freeform 380"/>
                        <wps:cNvSpPr>
                          <a:spLocks/>
                        </wps:cNvSpPr>
                        <wps:spPr bwMode="auto">
                          <a:xfrm>
                            <a:off x="5833" y="315"/>
                            <a:ext cx="50" cy="250"/>
                          </a:xfrm>
                          <a:custGeom>
                            <a:avLst/>
                            <a:gdLst>
                              <a:gd name="T0" fmla="*/ 40 w 50"/>
                              <a:gd name="T1" fmla="*/ 250 h 250"/>
                              <a:gd name="T2" fmla="*/ 40 w 50"/>
                              <a:gd name="T3" fmla="*/ 250 h 250"/>
                              <a:gd name="T4" fmla="*/ 30 w 50"/>
                              <a:gd name="T5" fmla="*/ 240 h 250"/>
                              <a:gd name="T6" fmla="*/ 20 w 50"/>
                              <a:gd name="T7" fmla="*/ 225 h 250"/>
                              <a:gd name="T8" fmla="*/ 5 w 50"/>
                              <a:gd name="T9" fmla="*/ 200 h 250"/>
                              <a:gd name="T10" fmla="*/ 5 w 50"/>
                              <a:gd name="T11" fmla="*/ 170 h 250"/>
                              <a:gd name="T12" fmla="*/ 10 w 50"/>
                              <a:gd name="T13" fmla="*/ 140 h 250"/>
                              <a:gd name="T14" fmla="*/ 15 w 50"/>
                              <a:gd name="T15" fmla="*/ 115 h 250"/>
                              <a:gd name="T16" fmla="*/ 30 w 50"/>
                              <a:gd name="T17" fmla="*/ 95 h 250"/>
                              <a:gd name="T18" fmla="*/ 50 w 50"/>
                              <a:gd name="T19" fmla="*/ 65 h 250"/>
                              <a:gd name="T20" fmla="*/ 50 w 50"/>
                              <a:gd name="T21" fmla="*/ 65 h 250"/>
                              <a:gd name="T22" fmla="*/ 50 w 50"/>
                              <a:gd name="T23" fmla="*/ 60 h 250"/>
                              <a:gd name="T24" fmla="*/ 50 w 50"/>
                              <a:gd name="T25" fmla="*/ 50 h 250"/>
                              <a:gd name="T26" fmla="*/ 30 w 50"/>
                              <a:gd name="T27" fmla="*/ 35 h 250"/>
                              <a:gd name="T28" fmla="*/ 0 w 50"/>
                              <a:gd name="T29" fmla="*/ 15 h 250"/>
                              <a:gd name="T30" fmla="*/ 45 w 50"/>
                              <a:gd name="T31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40" y="250"/>
                                </a:moveTo>
                                <a:lnTo>
                                  <a:pt x="40" y="250"/>
                                </a:lnTo>
                                <a:lnTo>
                                  <a:pt x="30" y="240"/>
                                </a:lnTo>
                                <a:lnTo>
                                  <a:pt x="20" y="225"/>
                                </a:lnTo>
                                <a:lnTo>
                                  <a:pt x="5" y="200"/>
                                </a:lnTo>
                                <a:lnTo>
                                  <a:pt x="5" y="170"/>
                                </a:lnTo>
                                <a:lnTo>
                                  <a:pt x="10" y="140"/>
                                </a:lnTo>
                                <a:lnTo>
                                  <a:pt x="15" y="115"/>
                                </a:lnTo>
                                <a:lnTo>
                                  <a:pt x="30" y="95"/>
                                </a:lnTo>
                                <a:lnTo>
                                  <a:pt x="50" y="65"/>
                                </a:lnTo>
                                <a:lnTo>
                                  <a:pt x="50" y="60"/>
                                </a:lnTo>
                                <a:lnTo>
                                  <a:pt x="50" y="50"/>
                                </a:lnTo>
                                <a:lnTo>
                                  <a:pt x="30" y="35"/>
                                </a:lnTo>
                                <a:lnTo>
                                  <a:pt x="0" y="15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" name="Freeform 381"/>
                        <wps:cNvSpPr>
                          <a:spLocks/>
                        </wps:cNvSpPr>
                        <wps:spPr bwMode="auto">
                          <a:xfrm>
                            <a:off x="5364" y="315"/>
                            <a:ext cx="50" cy="250"/>
                          </a:xfrm>
                          <a:custGeom>
                            <a:avLst/>
                            <a:gdLst>
                              <a:gd name="T0" fmla="*/ 0 w 50"/>
                              <a:gd name="T1" fmla="*/ 250 h 250"/>
                              <a:gd name="T2" fmla="*/ 0 w 50"/>
                              <a:gd name="T3" fmla="*/ 250 h 250"/>
                              <a:gd name="T4" fmla="*/ 25 w 50"/>
                              <a:gd name="T5" fmla="*/ 225 h 250"/>
                              <a:gd name="T6" fmla="*/ 35 w 50"/>
                              <a:gd name="T7" fmla="*/ 200 h 250"/>
                              <a:gd name="T8" fmla="*/ 40 w 50"/>
                              <a:gd name="T9" fmla="*/ 170 h 250"/>
                              <a:gd name="T10" fmla="*/ 40 w 50"/>
                              <a:gd name="T11" fmla="*/ 140 h 250"/>
                              <a:gd name="T12" fmla="*/ 30 w 50"/>
                              <a:gd name="T13" fmla="*/ 115 h 250"/>
                              <a:gd name="T14" fmla="*/ 20 w 50"/>
                              <a:gd name="T15" fmla="*/ 95 h 250"/>
                              <a:gd name="T16" fmla="*/ 0 w 50"/>
                              <a:gd name="T17" fmla="*/ 65 h 250"/>
                              <a:gd name="T18" fmla="*/ 0 w 50"/>
                              <a:gd name="T19" fmla="*/ 65 h 250"/>
                              <a:gd name="T20" fmla="*/ 0 w 50"/>
                              <a:gd name="T21" fmla="*/ 60 h 250"/>
                              <a:gd name="T22" fmla="*/ 0 w 50"/>
                              <a:gd name="T23" fmla="*/ 55 h 250"/>
                              <a:gd name="T24" fmla="*/ 20 w 50"/>
                              <a:gd name="T25" fmla="*/ 35 h 250"/>
                              <a:gd name="T26" fmla="*/ 50 w 50"/>
                              <a:gd name="T27" fmla="*/ 15 h 250"/>
                              <a:gd name="T28" fmla="*/ 0 w 50"/>
                              <a:gd name="T29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0" y="250"/>
                                </a:moveTo>
                                <a:lnTo>
                                  <a:pt x="0" y="250"/>
                                </a:lnTo>
                                <a:lnTo>
                                  <a:pt x="25" y="225"/>
                                </a:lnTo>
                                <a:lnTo>
                                  <a:pt x="35" y="200"/>
                                </a:lnTo>
                                <a:lnTo>
                                  <a:pt x="40" y="170"/>
                                </a:lnTo>
                                <a:lnTo>
                                  <a:pt x="40" y="140"/>
                                </a:lnTo>
                                <a:lnTo>
                                  <a:pt x="30" y="115"/>
                                </a:lnTo>
                                <a:lnTo>
                                  <a:pt x="20" y="95"/>
                                </a:lnTo>
                                <a:lnTo>
                                  <a:pt x="0" y="65"/>
                                </a:lnTo>
                                <a:lnTo>
                                  <a:pt x="0" y="60"/>
                                </a:lnTo>
                                <a:lnTo>
                                  <a:pt x="0" y="55"/>
                                </a:lnTo>
                                <a:lnTo>
                                  <a:pt x="20" y="35"/>
                                </a:lnTo>
                                <a:lnTo>
                                  <a:pt x="50" y="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" name="Freeform 382"/>
                        <wps:cNvSpPr>
                          <a:spLocks/>
                        </wps:cNvSpPr>
                        <wps:spPr bwMode="auto">
                          <a:xfrm>
                            <a:off x="5404" y="320"/>
                            <a:ext cx="434" cy="245"/>
                          </a:xfrm>
                          <a:custGeom>
                            <a:avLst/>
                            <a:gdLst>
                              <a:gd name="T0" fmla="*/ 219 w 434"/>
                              <a:gd name="T1" fmla="*/ 245 h 245"/>
                              <a:gd name="T2" fmla="*/ 219 w 434"/>
                              <a:gd name="T3" fmla="*/ 245 h 245"/>
                              <a:gd name="T4" fmla="*/ 304 w 434"/>
                              <a:gd name="T5" fmla="*/ 240 h 245"/>
                              <a:gd name="T6" fmla="*/ 339 w 434"/>
                              <a:gd name="T7" fmla="*/ 235 h 245"/>
                              <a:gd name="T8" fmla="*/ 369 w 434"/>
                              <a:gd name="T9" fmla="*/ 230 h 245"/>
                              <a:gd name="T10" fmla="*/ 394 w 434"/>
                              <a:gd name="T11" fmla="*/ 215 h 245"/>
                              <a:gd name="T12" fmla="*/ 414 w 434"/>
                              <a:gd name="T13" fmla="*/ 200 h 245"/>
                              <a:gd name="T14" fmla="*/ 429 w 434"/>
                              <a:gd name="T15" fmla="*/ 180 h 245"/>
                              <a:gd name="T16" fmla="*/ 434 w 434"/>
                              <a:gd name="T17" fmla="*/ 150 h 245"/>
                              <a:gd name="T18" fmla="*/ 434 w 434"/>
                              <a:gd name="T19" fmla="*/ 150 h 245"/>
                              <a:gd name="T20" fmla="*/ 434 w 434"/>
                              <a:gd name="T21" fmla="*/ 120 h 245"/>
                              <a:gd name="T22" fmla="*/ 419 w 434"/>
                              <a:gd name="T23" fmla="*/ 95 h 245"/>
                              <a:gd name="T24" fmla="*/ 399 w 434"/>
                              <a:gd name="T25" fmla="*/ 70 h 245"/>
                              <a:gd name="T26" fmla="*/ 374 w 434"/>
                              <a:gd name="T27" fmla="*/ 45 h 245"/>
                              <a:gd name="T28" fmla="*/ 339 w 434"/>
                              <a:gd name="T29" fmla="*/ 25 h 245"/>
                              <a:gd name="T30" fmla="*/ 304 w 434"/>
                              <a:gd name="T31" fmla="*/ 15 h 245"/>
                              <a:gd name="T32" fmla="*/ 264 w 434"/>
                              <a:gd name="T33" fmla="*/ 5 h 245"/>
                              <a:gd name="T34" fmla="*/ 219 w 434"/>
                              <a:gd name="T35" fmla="*/ 0 h 245"/>
                              <a:gd name="T36" fmla="*/ 219 w 434"/>
                              <a:gd name="T37" fmla="*/ 0 h 245"/>
                              <a:gd name="T38" fmla="*/ 174 w 434"/>
                              <a:gd name="T39" fmla="*/ 5 h 245"/>
                              <a:gd name="T40" fmla="*/ 134 w 434"/>
                              <a:gd name="T41" fmla="*/ 15 h 245"/>
                              <a:gd name="T42" fmla="*/ 94 w 434"/>
                              <a:gd name="T43" fmla="*/ 25 h 245"/>
                              <a:gd name="T44" fmla="*/ 65 w 434"/>
                              <a:gd name="T45" fmla="*/ 45 h 245"/>
                              <a:gd name="T46" fmla="*/ 40 w 434"/>
                              <a:gd name="T47" fmla="*/ 70 h 245"/>
                              <a:gd name="T48" fmla="*/ 20 w 434"/>
                              <a:gd name="T49" fmla="*/ 95 h 245"/>
                              <a:gd name="T50" fmla="*/ 5 w 434"/>
                              <a:gd name="T51" fmla="*/ 120 h 245"/>
                              <a:gd name="T52" fmla="*/ 0 w 434"/>
                              <a:gd name="T53" fmla="*/ 150 h 245"/>
                              <a:gd name="T54" fmla="*/ 0 w 434"/>
                              <a:gd name="T55" fmla="*/ 150 h 245"/>
                              <a:gd name="T56" fmla="*/ 5 w 434"/>
                              <a:gd name="T57" fmla="*/ 180 h 245"/>
                              <a:gd name="T58" fmla="*/ 15 w 434"/>
                              <a:gd name="T59" fmla="*/ 200 h 245"/>
                              <a:gd name="T60" fmla="*/ 35 w 434"/>
                              <a:gd name="T61" fmla="*/ 215 h 245"/>
                              <a:gd name="T62" fmla="*/ 65 w 434"/>
                              <a:gd name="T63" fmla="*/ 230 h 245"/>
                              <a:gd name="T64" fmla="*/ 94 w 434"/>
                              <a:gd name="T65" fmla="*/ 235 h 245"/>
                              <a:gd name="T66" fmla="*/ 134 w 434"/>
                              <a:gd name="T67" fmla="*/ 240 h 245"/>
                              <a:gd name="T68" fmla="*/ 219 w 434"/>
                              <a:gd name="T69" fmla="*/ 245 h 245"/>
                              <a:gd name="T70" fmla="*/ 219 w 434"/>
                              <a:gd name="T71" fmla="*/ 245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4" h="245">
                                <a:moveTo>
                                  <a:pt x="219" y="245"/>
                                </a:moveTo>
                                <a:lnTo>
                                  <a:pt x="219" y="245"/>
                                </a:lnTo>
                                <a:lnTo>
                                  <a:pt x="304" y="240"/>
                                </a:lnTo>
                                <a:lnTo>
                                  <a:pt x="339" y="235"/>
                                </a:lnTo>
                                <a:lnTo>
                                  <a:pt x="369" y="230"/>
                                </a:lnTo>
                                <a:lnTo>
                                  <a:pt x="394" y="215"/>
                                </a:lnTo>
                                <a:lnTo>
                                  <a:pt x="414" y="200"/>
                                </a:lnTo>
                                <a:lnTo>
                                  <a:pt x="429" y="180"/>
                                </a:lnTo>
                                <a:lnTo>
                                  <a:pt x="434" y="150"/>
                                </a:lnTo>
                                <a:lnTo>
                                  <a:pt x="434" y="120"/>
                                </a:lnTo>
                                <a:lnTo>
                                  <a:pt x="419" y="95"/>
                                </a:lnTo>
                                <a:lnTo>
                                  <a:pt x="399" y="70"/>
                                </a:lnTo>
                                <a:lnTo>
                                  <a:pt x="374" y="45"/>
                                </a:lnTo>
                                <a:lnTo>
                                  <a:pt x="339" y="25"/>
                                </a:lnTo>
                                <a:lnTo>
                                  <a:pt x="304" y="15"/>
                                </a:lnTo>
                                <a:lnTo>
                                  <a:pt x="264" y="5"/>
                                </a:lnTo>
                                <a:lnTo>
                                  <a:pt x="219" y="0"/>
                                </a:lnTo>
                                <a:lnTo>
                                  <a:pt x="174" y="5"/>
                                </a:lnTo>
                                <a:lnTo>
                                  <a:pt x="134" y="15"/>
                                </a:lnTo>
                                <a:lnTo>
                                  <a:pt x="94" y="25"/>
                                </a:lnTo>
                                <a:lnTo>
                                  <a:pt x="65" y="45"/>
                                </a:lnTo>
                                <a:lnTo>
                                  <a:pt x="40" y="70"/>
                                </a:lnTo>
                                <a:lnTo>
                                  <a:pt x="20" y="95"/>
                                </a:lnTo>
                                <a:lnTo>
                                  <a:pt x="5" y="120"/>
                                </a:lnTo>
                                <a:lnTo>
                                  <a:pt x="0" y="150"/>
                                </a:lnTo>
                                <a:lnTo>
                                  <a:pt x="5" y="180"/>
                                </a:lnTo>
                                <a:lnTo>
                                  <a:pt x="15" y="200"/>
                                </a:lnTo>
                                <a:lnTo>
                                  <a:pt x="35" y="215"/>
                                </a:lnTo>
                                <a:lnTo>
                                  <a:pt x="65" y="230"/>
                                </a:lnTo>
                                <a:lnTo>
                                  <a:pt x="94" y="235"/>
                                </a:lnTo>
                                <a:lnTo>
                                  <a:pt x="134" y="240"/>
                                </a:lnTo>
                                <a:lnTo>
                                  <a:pt x="219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6" name="Freeform 383"/>
                        <wps:cNvSpPr>
                          <a:spLocks/>
                        </wps:cNvSpPr>
                        <wps:spPr bwMode="auto">
                          <a:xfrm>
                            <a:off x="5473" y="370"/>
                            <a:ext cx="300" cy="195"/>
                          </a:xfrm>
                          <a:custGeom>
                            <a:avLst/>
                            <a:gdLst>
                              <a:gd name="T0" fmla="*/ 150 w 300"/>
                              <a:gd name="T1" fmla="*/ 195 h 195"/>
                              <a:gd name="T2" fmla="*/ 150 w 300"/>
                              <a:gd name="T3" fmla="*/ 195 h 195"/>
                              <a:gd name="T4" fmla="*/ 180 w 300"/>
                              <a:gd name="T5" fmla="*/ 195 h 195"/>
                              <a:gd name="T6" fmla="*/ 205 w 300"/>
                              <a:gd name="T7" fmla="*/ 190 h 195"/>
                              <a:gd name="T8" fmla="*/ 230 w 300"/>
                              <a:gd name="T9" fmla="*/ 180 h 195"/>
                              <a:gd name="T10" fmla="*/ 255 w 300"/>
                              <a:gd name="T11" fmla="*/ 170 h 195"/>
                              <a:gd name="T12" fmla="*/ 270 w 300"/>
                              <a:gd name="T13" fmla="*/ 155 h 195"/>
                              <a:gd name="T14" fmla="*/ 285 w 300"/>
                              <a:gd name="T15" fmla="*/ 140 h 195"/>
                              <a:gd name="T16" fmla="*/ 295 w 300"/>
                              <a:gd name="T17" fmla="*/ 120 h 195"/>
                              <a:gd name="T18" fmla="*/ 300 w 300"/>
                              <a:gd name="T19" fmla="*/ 100 h 195"/>
                              <a:gd name="T20" fmla="*/ 300 w 300"/>
                              <a:gd name="T21" fmla="*/ 100 h 195"/>
                              <a:gd name="T22" fmla="*/ 295 w 300"/>
                              <a:gd name="T23" fmla="*/ 80 h 195"/>
                              <a:gd name="T24" fmla="*/ 290 w 300"/>
                              <a:gd name="T25" fmla="*/ 60 h 195"/>
                              <a:gd name="T26" fmla="*/ 275 w 300"/>
                              <a:gd name="T27" fmla="*/ 45 h 195"/>
                              <a:gd name="T28" fmla="*/ 255 w 300"/>
                              <a:gd name="T29" fmla="*/ 30 h 195"/>
                              <a:gd name="T30" fmla="*/ 235 w 300"/>
                              <a:gd name="T31" fmla="*/ 15 h 195"/>
                              <a:gd name="T32" fmla="*/ 205 w 300"/>
                              <a:gd name="T33" fmla="*/ 5 h 195"/>
                              <a:gd name="T34" fmla="*/ 180 w 300"/>
                              <a:gd name="T35" fmla="*/ 0 h 195"/>
                              <a:gd name="T36" fmla="*/ 150 w 300"/>
                              <a:gd name="T37" fmla="*/ 0 h 195"/>
                              <a:gd name="T38" fmla="*/ 150 w 300"/>
                              <a:gd name="T39" fmla="*/ 0 h 195"/>
                              <a:gd name="T40" fmla="*/ 120 w 300"/>
                              <a:gd name="T41" fmla="*/ 0 h 195"/>
                              <a:gd name="T42" fmla="*/ 90 w 300"/>
                              <a:gd name="T43" fmla="*/ 5 h 195"/>
                              <a:gd name="T44" fmla="*/ 65 w 300"/>
                              <a:gd name="T45" fmla="*/ 15 h 195"/>
                              <a:gd name="T46" fmla="*/ 45 w 300"/>
                              <a:gd name="T47" fmla="*/ 30 h 195"/>
                              <a:gd name="T48" fmla="*/ 25 w 300"/>
                              <a:gd name="T49" fmla="*/ 45 h 195"/>
                              <a:gd name="T50" fmla="*/ 10 w 300"/>
                              <a:gd name="T51" fmla="*/ 60 h 195"/>
                              <a:gd name="T52" fmla="*/ 0 w 300"/>
                              <a:gd name="T53" fmla="*/ 80 h 195"/>
                              <a:gd name="T54" fmla="*/ 0 w 300"/>
                              <a:gd name="T55" fmla="*/ 100 h 195"/>
                              <a:gd name="T56" fmla="*/ 0 w 300"/>
                              <a:gd name="T57" fmla="*/ 100 h 195"/>
                              <a:gd name="T58" fmla="*/ 0 w 300"/>
                              <a:gd name="T59" fmla="*/ 120 h 195"/>
                              <a:gd name="T60" fmla="*/ 10 w 300"/>
                              <a:gd name="T61" fmla="*/ 140 h 195"/>
                              <a:gd name="T62" fmla="*/ 25 w 300"/>
                              <a:gd name="T63" fmla="*/ 155 h 195"/>
                              <a:gd name="T64" fmla="*/ 40 w 300"/>
                              <a:gd name="T65" fmla="*/ 170 h 195"/>
                              <a:gd name="T66" fmla="*/ 65 w 300"/>
                              <a:gd name="T67" fmla="*/ 180 h 195"/>
                              <a:gd name="T68" fmla="*/ 90 w 300"/>
                              <a:gd name="T69" fmla="*/ 190 h 195"/>
                              <a:gd name="T70" fmla="*/ 120 w 300"/>
                              <a:gd name="T71" fmla="*/ 195 h 195"/>
                              <a:gd name="T72" fmla="*/ 150 w 300"/>
                              <a:gd name="T73" fmla="*/ 195 h 195"/>
                              <a:gd name="T74" fmla="*/ 150 w 300"/>
                              <a:gd name="T75" fmla="*/ 195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300" h="195">
                                <a:moveTo>
                                  <a:pt x="150" y="195"/>
                                </a:moveTo>
                                <a:lnTo>
                                  <a:pt x="150" y="195"/>
                                </a:lnTo>
                                <a:lnTo>
                                  <a:pt x="180" y="195"/>
                                </a:lnTo>
                                <a:lnTo>
                                  <a:pt x="205" y="190"/>
                                </a:lnTo>
                                <a:lnTo>
                                  <a:pt x="230" y="180"/>
                                </a:lnTo>
                                <a:lnTo>
                                  <a:pt x="255" y="170"/>
                                </a:lnTo>
                                <a:lnTo>
                                  <a:pt x="270" y="155"/>
                                </a:lnTo>
                                <a:lnTo>
                                  <a:pt x="285" y="140"/>
                                </a:lnTo>
                                <a:lnTo>
                                  <a:pt x="295" y="120"/>
                                </a:lnTo>
                                <a:lnTo>
                                  <a:pt x="300" y="100"/>
                                </a:lnTo>
                                <a:lnTo>
                                  <a:pt x="295" y="80"/>
                                </a:lnTo>
                                <a:lnTo>
                                  <a:pt x="290" y="60"/>
                                </a:lnTo>
                                <a:lnTo>
                                  <a:pt x="275" y="45"/>
                                </a:lnTo>
                                <a:lnTo>
                                  <a:pt x="255" y="30"/>
                                </a:lnTo>
                                <a:lnTo>
                                  <a:pt x="235" y="15"/>
                                </a:lnTo>
                                <a:lnTo>
                                  <a:pt x="205" y="5"/>
                                </a:lnTo>
                                <a:lnTo>
                                  <a:pt x="180" y="0"/>
                                </a:lnTo>
                                <a:lnTo>
                                  <a:pt x="150" y="0"/>
                                </a:lnTo>
                                <a:lnTo>
                                  <a:pt x="120" y="0"/>
                                </a:lnTo>
                                <a:lnTo>
                                  <a:pt x="90" y="5"/>
                                </a:lnTo>
                                <a:lnTo>
                                  <a:pt x="65" y="15"/>
                                </a:lnTo>
                                <a:lnTo>
                                  <a:pt x="45" y="30"/>
                                </a:lnTo>
                                <a:lnTo>
                                  <a:pt x="25" y="45"/>
                                </a:lnTo>
                                <a:lnTo>
                                  <a:pt x="10" y="60"/>
                                </a:lnTo>
                                <a:lnTo>
                                  <a:pt x="0" y="80"/>
                                </a:lnTo>
                                <a:lnTo>
                                  <a:pt x="0" y="100"/>
                                </a:lnTo>
                                <a:lnTo>
                                  <a:pt x="0" y="120"/>
                                </a:lnTo>
                                <a:lnTo>
                                  <a:pt x="10" y="140"/>
                                </a:lnTo>
                                <a:lnTo>
                                  <a:pt x="25" y="155"/>
                                </a:lnTo>
                                <a:lnTo>
                                  <a:pt x="40" y="170"/>
                                </a:lnTo>
                                <a:lnTo>
                                  <a:pt x="65" y="180"/>
                                </a:lnTo>
                                <a:lnTo>
                                  <a:pt x="90" y="190"/>
                                </a:lnTo>
                                <a:lnTo>
                                  <a:pt x="120" y="195"/>
                                </a:lnTo>
                                <a:lnTo>
                                  <a:pt x="150" y="1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" name="Freeform 384"/>
                        <wps:cNvSpPr>
                          <a:spLocks/>
                        </wps:cNvSpPr>
                        <wps:spPr bwMode="auto">
                          <a:xfrm>
                            <a:off x="5518" y="400"/>
                            <a:ext cx="210" cy="165"/>
                          </a:xfrm>
                          <a:custGeom>
                            <a:avLst/>
                            <a:gdLst>
                              <a:gd name="T0" fmla="*/ 105 w 210"/>
                              <a:gd name="T1" fmla="*/ 165 h 165"/>
                              <a:gd name="T2" fmla="*/ 105 w 210"/>
                              <a:gd name="T3" fmla="*/ 165 h 165"/>
                              <a:gd name="T4" fmla="*/ 125 w 210"/>
                              <a:gd name="T5" fmla="*/ 160 h 165"/>
                              <a:gd name="T6" fmla="*/ 145 w 210"/>
                              <a:gd name="T7" fmla="*/ 155 h 165"/>
                              <a:gd name="T8" fmla="*/ 160 w 210"/>
                              <a:gd name="T9" fmla="*/ 145 h 165"/>
                              <a:gd name="T10" fmla="*/ 175 w 210"/>
                              <a:gd name="T11" fmla="*/ 135 h 165"/>
                              <a:gd name="T12" fmla="*/ 190 w 210"/>
                              <a:gd name="T13" fmla="*/ 120 h 165"/>
                              <a:gd name="T14" fmla="*/ 200 w 210"/>
                              <a:gd name="T15" fmla="*/ 100 h 165"/>
                              <a:gd name="T16" fmla="*/ 205 w 210"/>
                              <a:gd name="T17" fmla="*/ 85 h 165"/>
                              <a:gd name="T18" fmla="*/ 210 w 210"/>
                              <a:gd name="T19" fmla="*/ 70 h 165"/>
                              <a:gd name="T20" fmla="*/ 210 w 210"/>
                              <a:gd name="T21" fmla="*/ 70 h 165"/>
                              <a:gd name="T22" fmla="*/ 205 w 210"/>
                              <a:gd name="T23" fmla="*/ 55 h 165"/>
                              <a:gd name="T24" fmla="*/ 200 w 210"/>
                              <a:gd name="T25" fmla="*/ 45 h 165"/>
                              <a:gd name="T26" fmla="*/ 190 w 210"/>
                              <a:gd name="T27" fmla="*/ 30 h 165"/>
                              <a:gd name="T28" fmla="*/ 180 w 210"/>
                              <a:gd name="T29" fmla="*/ 20 h 165"/>
                              <a:gd name="T30" fmla="*/ 145 w 210"/>
                              <a:gd name="T31" fmla="*/ 5 h 165"/>
                              <a:gd name="T32" fmla="*/ 105 w 210"/>
                              <a:gd name="T33" fmla="*/ 0 h 165"/>
                              <a:gd name="T34" fmla="*/ 105 w 210"/>
                              <a:gd name="T35" fmla="*/ 0 h 165"/>
                              <a:gd name="T36" fmla="*/ 65 w 210"/>
                              <a:gd name="T37" fmla="*/ 5 h 165"/>
                              <a:gd name="T38" fmla="*/ 30 w 210"/>
                              <a:gd name="T39" fmla="*/ 20 h 165"/>
                              <a:gd name="T40" fmla="*/ 15 w 210"/>
                              <a:gd name="T41" fmla="*/ 30 h 165"/>
                              <a:gd name="T42" fmla="*/ 10 w 210"/>
                              <a:gd name="T43" fmla="*/ 45 h 165"/>
                              <a:gd name="T44" fmla="*/ 0 w 210"/>
                              <a:gd name="T45" fmla="*/ 55 h 165"/>
                              <a:gd name="T46" fmla="*/ 0 w 210"/>
                              <a:gd name="T47" fmla="*/ 70 h 165"/>
                              <a:gd name="T48" fmla="*/ 0 w 210"/>
                              <a:gd name="T49" fmla="*/ 70 h 165"/>
                              <a:gd name="T50" fmla="*/ 0 w 210"/>
                              <a:gd name="T51" fmla="*/ 85 h 165"/>
                              <a:gd name="T52" fmla="*/ 5 w 210"/>
                              <a:gd name="T53" fmla="*/ 100 h 165"/>
                              <a:gd name="T54" fmla="*/ 15 w 210"/>
                              <a:gd name="T55" fmla="*/ 120 h 165"/>
                              <a:gd name="T56" fmla="*/ 30 w 210"/>
                              <a:gd name="T57" fmla="*/ 135 h 165"/>
                              <a:gd name="T58" fmla="*/ 45 w 210"/>
                              <a:gd name="T59" fmla="*/ 145 h 165"/>
                              <a:gd name="T60" fmla="*/ 65 w 210"/>
                              <a:gd name="T61" fmla="*/ 155 h 165"/>
                              <a:gd name="T62" fmla="*/ 85 w 210"/>
                              <a:gd name="T63" fmla="*/ 160 h 165"/>
                              <a:gd name="T64" fmla="*/ 105 w 210"/>
                              <a:gd name="T65" fmla="*/ 165 h 165"/>
                              <a:gd name="T66" fmla="*/ 105 w 210"/>
                              <a:gd name="T67" fmla="*/ 165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10" h="165">
                                <a:moveTo>
                                  <a:pt x="105" y="165"/>
                                </a:moveTo>
                                <a:lnTo>
                                  <a:pt x="105" y="165"/>
                                </a:lnTo>
                                <a:lnTo>
                                  <a:pt x="125" y="160"/>
                                </a:lnTo>
                                <a:lnTo>
                                  <a:pt x="145" y="155"/>
                                </a:lnTo>
                                <a:lnTo>
                                  <a:pt x="160" y="145"/>
                                </a:lnTo>
                                <a:lnTo>
                                  <a:pt x="175" y="135"/>
                                </a:lnTo>
                                <a:lnTo>
                                  <a:pt x="190" y="120"/>
                                </a:lnTo>
                                <a:lnTo>
                                  <a:pt x="200" y="100"/>
                                </a:lnTo>
                                <a:lnTo>
                                  <a:pt x="205" y="85"/>
                                </a:lnTo>
                                <a:lnTo>
                                  <a:pt x="210" y="70"/>
                                </a:lnTo>
                                <a:lnTo>
                                  <a:pt x="205" y="55"/>
                                </a:lnTo>
                                <a:lnTo>
                                  <a:pt x="200" y="45"/>
                                </a:lnTo>
                                <a:lnTo>
                                  <a:pt x="190" y="30"/>
                                </a:lnTo>
                                <a:lnTo>
                                  <a:pt x="180" y="20"/>
                                </a:lnTo>
                                <a:lnTo>
                                  <a:pt x="145" y="5"/>
                                </a:lnTo>
                                <a:lnTo>
                                  <a:pt x="105" y="0"/>
                                </a:lnTo>
                                <a:lnTo>
                                  <a:pt x="65" y="5"/>
                                </a:lnTo>
                                <a:lnTo>
                                  <a:pt x="30" y="20"/>
                                </a:lnTo>
                                <a:lnTo>
                                  <a:pt x="15" y="30"/>
                                </a:lnTo>
                                <a:lnTo>
                                  <a:pt x="10" y="45"/>
                                </a:lnTo>
                                <a:lnTo>
                                  <a:pt x="0" y="55"/>
                                </a:lnTo>
                                <a:lnTo>
                                  <a:pt x="0" y="70"/>
                                </a:lnTo>
                                <a:lnTo>
                                  <a:pt x="0" y="85"/>
                                </a:lnTo>
                                <a:lnTo>
                                  <a:pt x="5" y="100"/>
                                </a:lnTo>
                                <a:lnTo>
                                  <a:pt x="15" y="120"/>
                                </a:lnTo>
                                <a:lnTo>
                                  <a:pt x="30" y="135"/>
                                </a:lnTo>
                                <a:lnTo>
                                  <a:pt x="45" y="145"/>
                                </a:lnTo>
                                <a:lnTo>
                                  <a:pt x="65" y="155"/>
                                </a:lnTo>
                                <a:lnTo>
                                  <a:pt x="85" y="160"/>
                                </a:lnTo>
                                <a:lnTo>
                                  <a:pt x="105" y="1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8" name="Freeform 385"/>
                        <wps:cNvSpPr>
                          <a:spLocks/>
                        </wps:cNvSpPr>
                        <wps:spPr bwMode="auto">
                          <a:xfrm>
                            <a:off x="5548" y="420"/>
                            <a:ext cx="145" cy="145"/>
                          </a:xfrm>
                          <a:custGeom>
                            <a:avLst/>
                            <a:gdLst>
                              <a:gd name="T0" fmla="*/ 75 w 145"/>
                              <a:gd name="T1" fmla="*/ 145 h 145"/>
                              <a:gd name="T2" fmla="*/ 75 w 145"/>
                              <a:gd name="T3" fmla="*/ 145 h 145"/>
                              <a:gd name="T4" fmla="*/ 90 w 145"/>
                              <a:gd name="T5" fmla="*/ 140 h 145"/>
                              <a:gd name="T6" fmla="*/ 100 w 145"/>
                              <a:gd name="T7" fmla="*/ 135 h 145"/>
                              <a:gd name="T8" fmla="*/ 115 w 145"/>
                              <a:gd name="T9" fmla="*/ 120 h 145"/>
                              <a:gd name="T10" fmla="*/ 125 w 145"/>
                              <a:gd name="T11" fmla="*/ 110 h 145"/>
                              <a:gd name="T12" fmla="*/ 140 w 145"/>
                              <a:gd name="T13" fmla="*/ 75 h 145"/>
                              <a:gd name="T14" fmla="*/ 145 w 145"/>
                              <a:gd name="T15" fmla="*/ 50 h 145"/>
                              <a:gd name="T16" fmla="*/ 145 w 145"/>
                              <a:gd name="T17" fmla="*/ 50 h 145"/>
                              <a:gd name="T18" fmla="*/ 145 w 145"/>
                              <a:gd name="T19" fmla="*/ 40 h 145"/>
                              <a:gd name="T20" fmla="*/ 140 w 145"/>
                              <a:gd name="T21" fmla="*/ 30 h 145"/>
                              <a:gd name="T22" fmla="*/ 125 w 145"/>
                              <a:gd name="T23" fmla="*/ 15 h 145"/>
                              <a:gd name="T24" fmla="*/ 100 w 145"/>
                              <a:gd name="T25" fmla="*/ 5 h 145"/>
                              <a:gd name="T26" fmla="*/ 75 w 145"/>
                              <a:gd name="T27" fmla="*/ 0 h 145"/>
                              <a:gd name="T28" fmla="*/ 75 w 145"/>
                              <a:gd name="T29" fmla="*/ 0 h 145"/>
                              <a:gd name="T30" fmla="*/ 45 w 145"/>
                              <a:gd name="T31" fmla="*/ 5 h 145"/>
                              <a:gd name="T32" fmla="*/ 20 w 145"/>
                              <a:gd name="T33" fmla="*/ 15 h 145"/>
                              <a:gd name="T34" fmla="*/ 5 w 145"/>
                              <a:gd name="T35" fmla="*/ 30 h 145"/>
                              <a:gd name="T36" fmla="*/ 0 w 145"/>
                              <a:gd name="T37" fmla="*/ 50 h 145"/>
                              <a:gd name="T38" fmla="*/ 0 w 145"/>
                              <a:gd name="T39" fmla="*/ 50 h 145"/>
                              <a:gd name="T40" fmla="*/ 5 w 145"/>
                              <a:gd name="T41" fmla="*/ 75 h 145"/>
                              <a:gd name="T42" fmla="*/ 20 w 145"/>
                              <a:gd name="T43" fmla="*/ 105 h 145"/>
                              <a:gd name="T44" fmla="*/ 30 w 145"/>
                              <a:gd name="T45" fmla="*/ 120 h 145"/>
                              <a:gd name="T46" fmla="*/ 45 w 145"/>
                              <a:gd name="T47" fmla="*/ 135 h 145"/>
                              <a:gd name="T48" fmla="*/ 55 w 145"/>
                              <a:gd name="T49" fmla="*/ 140 h 145"/>
                              <a:gd name="T50" fmla="*/ 75 w 145"/>
                              <a:gd name="T51" fmla="*/ 145 h 145"/>
                              <a:gd name="T52" fmla="*/ 75 w 145"/>
                              <a:gd name="T53" fmla="*/ 14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75" y="145"/>
                                </a:moveTo>
                                <a:lnTo>
                                  <a:pt x="75" y="145"/>
                                </a:lnTo>
                                <a:lnTo>
                                  <a:pt x="90" y="140"/>
                                </a:lnTo>
                                <a:lnTo>
                                  <a:pt x="100" y="135"/>
                                </a:lnTo>
                                <a:lnTo>
                                  <a:pt x="115" y="120"/>
                                </a:lnTo>
                                <a:lnTo>
                                  <a:pt x="125" y="110"/>
                                </a:lnTo>
                                <a:lnTo>
                                  <a:pt x="140" y="75"/>
                                </a:lnTo>
                                <a:lnTo>
                                  <a:pt x="145" y="50"/>
                                </a:lnTo>
                                <a:lnTo>
                                  <a:pt x="145" y="40"/>
                                </a:lnTo>
                                <a:lnTo>
                                  <a:pt x="140" y="30"/>
                                </a:lnTo>
                                <a:lnTo>
                                  <a:pt x="125" y="15"/>
                                </a:lnTo>
                                <a:lnTo>
                                  <a:pt x="100" y="5"/>
                                </a:lnTo>
                                <a:lnTo>
                                  <a:pt x="75" y="0"/>
                                </a:lnTo>
                                <a:lnTo>
                                  <a:pt x="45" y="5"/>
                                </a:lnTo>
                                <a:lnTo>
                                  <a:pt x="20" y="15"/>
                                </a:lnTo>
                                <a:lnTo>
                                  <a:pt x="5" y="30"/>
                                </a:lnTo>
                                <a:lnTo>
                                  <a:pt x="0" y="50"/>
                                </a:lnTo>
                                <a:lnTo>
                                  <a:pt x="5" y="75"/>
                                </a:lnTo>
                                <a:lnTo>
                                  <a:pt x="20" y="105"/>
                                </a:lnTo>
                                <a:lnTo>
                                  <a:pt x="30" y="120"/>
                                </a:lnTo>
                                <a:lnTo>
                                  <a:pt x="45" y="135"/>
                                </a:lnTo>
                                <a:lnTo>
                                  <a:pt x="55" y="140"/>
                                </a:lnTo>
                                <a:lnTo>
                                  <a:pt x="75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" name="Freeform 386"/>
                        <wps:cNvSpPr>
                          <a:spLocks/>
                        </wps:cNvSpPr>
                        <wps:spPr bwMode="auto">
                          <a:xfrm>
                            <a:off x="5364" y="565"/>
                            <a:ext cx="509" cy="20"/>
                          </a:xfrm>
                          <a:custGeom>
                            <a:avLst/>
                            <a:gdLst>
                              <a:gd name="T0" fmla="*/ 0 w 509"/>
                              <a:gd name="T1" fmla="*/ 0 h 20"/>
                              <a:gd name="T2" fmla="*/ 0 w 509"/>
                              <a:gd name="T3" fmla="*/ 0 h 20"/>
                              <a:gd name="T4" fmla="*/ 25 w 509"/>
                              <a:gd name="T5" fmla="*/ 10 h 20"/>
                              <a:gd name="T6" fmla="*/ 70 w 509"/>
                              <a:gd name="T7" fmla="*/ 20 h 20"/>
                              <a:gd name="T8" fmla="*/ 105 w 509"/>
                              <a:gd name="T9" fmla="*/ 20 h 20"/>
                              <a:gd name="T10" fmla="*/ 144 w 509"/>
                              <a:gd name="T11" fmla="*/ 20 h 20"/>
                              <a:gd name="T12" fmla="*/ 194 w 509"/>
                              <a:gd name="T13" fmla="*/ 10 h 20"/>
                              <a:gd name="T14" fmla="*/ 259 w 509"/>
                              <a:gd name="T15" fmla="*/ 0 h 20"/>
                              <a:gd name="T16" fmla="*/ 259 w 509"/>
                              <a:gd name="T17" fmla="*/ 0 h 20"/>
                              <a:gd name="T18" fmla="*/ 259 w 509"/>
                              <a:gd name="T19" fmla="*/ 0 h 20"/>
                              <a:gd name="T20" fmla="*/ 319 w 509"/>
                              <a:gd name="T21" fmla="*/ 10 h 20"/>
                              <a:gd name="T22" fmla="*/ 369 w 509"/>
                              <a:gd name="T23" fmla="*/ 15 h 20"/>
                              <a:gd name="T24" fmla="*/ 409 w 509"/>
                              <a:gd name="T25" fmla="*/ 20 h 20"/>
                              <a:gd name="T26" fmla="*/ 444 w 509"/>
                              <a:gd name="T27" fmla="*/ 20 h 20"/>
                              <a:gd name="T28" fmla="*/ 489 w 509"/>
                              <a:gd name="T29" fmla="*/ 10 h 20"/>
                              <a:gd name="T30" fmla="*/ 509 w 509"/>
                              <a:gd name="T31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9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10"/>
                                </a:lnTo>
                                <a:lnTo>
                                  <a:pt x="70" y="20"/>
                                </a:lnTo>
                                <a:lnTo>
                                  <a:pt x="105" y="20"/>
                                </a:lnTo>
                                <a:lnTo>
                                  <a:pt x="144" y="20"/>
                                </a:lnTo>
                                <a:lnTo>
                                  <a:pt x="194" y="10"/>
                                </a:lnTo>
                                <a:lnTo>
                                  <a:pt x="259" y="0"/>
                                </a:lnTo>
                                <a:lnTo>
                                  <a:pt x="319" y="10"/>
                                </a:lnTo>
                                <a:lnTo>
                                  <a:pt x="369" y="15"/>
                                </a:lnTo>
                                <a:lnTo>
                                  <a:pt x="409" y="20"/>
                                </a:lnTo>
                                <a:lnTo>
                                  <a:pt x="444" y="20"/>
                                </a:lnTo>
                                <a:lnTo>
                                  <a:pt x="489" y="10"/>
                                </a:lnTo>
                                <a:lnTo>
                                  <a:pt x="50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Freeform 387"/>
                        <wps:cNvSpPr>
                          <a:spLocks/>
                        </wps:cNvSpPr>
                        <wps:spPr bwMode="auto">
                          <a:xfrm>
                            <a:off x="5364" y="565"/>
                            <a:ext cx="509" cy="45"/>
                          </a:xfrm>
                          <a:custGeom>
                            <a:avLst/>
                            <a:gdLst>
                              <a:gd name="T0" fmla="*/ 0 w 509"/>
                              <a:gd name="T1" fmla="*/ 0 h 45"/>
                              <a:gd name="T2" fmla="*/ 0 w 509"/>
                              <a:gd name="T3" fmla="*/ 0 h 45"/>
                              <a:gd name="T4" fmla="*/ 40 w 509"/>
                              <a:gd name="T5" fmla="*/ 15 h 45"/>
                              <a:gd name="T6" fmla="*/ 90 w 509"/>
                              <a:gd name="T7" fmla="*/ 25 h 45"/>
                              <a:gd name="T8" fmla="*/ 154 w 509"/>
                              <a:gd name="T9" fmla="*/ 35 h 45"/>
                              <a:gd name="T10" fmla="*/ 229 w 509"/>
                              <a:gd name="T11" fmla="*/ 45 h 45"/>
                              <a:gd name="T12" fmla="*/ 314 w 509"/>
                              <a:gd name="T13" fmla="*/ 40 h 45"/>
                              <a:gd name="T14" fmla="*/ 364 w 509"/>
                              <a:gd name="T15" fmla="*/ 35 h 45"/>
                              <a:gd name="T16" fmla="*/ 409 w 509"/>
                              <a:gd name="T17" fmla="*/ 30 h 45"/>
                              <a:gd name="T18" fmla="*/ 459 w 509"/>
                              <a:gd name="T19" fmla="*/ 15 h 45"/>
                              <a:gd name="T20" fmla="*/ 509 w 509"/>
                              <a:gd name="T21" fmla="*/ 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09" h="4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15"/>
                                </a:lnTo>
                                <a:lnTo>
                                  <a:pt x="90" y="25"/>
                                </a:lnTo>
                                <a:lnTo>
                                  <a:pt x="154" y="35"/>
                                </a:lnTo>
                                <a:lnTo>
                                  <a:pt x="229" y="45"/>
                                </a:lnTo>
                                <a:lnTo>
                                  <a:pt x="314" y="40"/>
                                </a:lnTo>
                                <a:lnTo>
                                  <a:pt x="364" y="35"/>
                                </a:lnTo>
                                <a:lnTo>
                                  <a:pt x="409" y="30"/>
                                </a:lnTo>
                                <a:lnTo>
                                  <a:pt x="459" y="15"/>
                                </a:lnTo>
                                <a:lnTo>
                                  <a:pt x="50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" name="Line 388"/>
                        <wps:cNvCnPr/>
                        <wps:spPr bwMode="auto">
                          <a:xfrm>
                            <a:off x="5364" y="660"/>
                            <a:ext cx="514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2" name="Line 389"/>
                        <wps:cNvCnPr/>
                        <wps:spPr bwMode="auto">
                          <a:xfrm>
                            <a:off x="5364" y="690"/>
                            <a:ext cx="514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3" name="Freeform 390"/>
                        <wps:cNvSpPr>
                          <a:spLocks/>
                        </wps:cNvSpPr>
                        <wps:spPr bwMode="auto">
                          <a:xfrm>
                            <a:off x="6148" y="555"/>
                            <a:ext cx="249" cy="65"/>
                          </a:xfrm>
                          <a:custGeom>
                            <a:avLst/>
                            <a:gdLst>
                              <a:gd name="T0" fmla="*/ 0 w 249"/>
                              <a:gd name="T1" fmla="*/ 55 h 65"/>
                              <a:gd name="T2" fmla="*/ 0 w 249"/>
                              <a:gd name="T3" fmla="*/ 55 h 65"/>
                              <a:gd name="T4" fmla="*/ 25 w 249"/>
                              <a:gd name="T5" fmla="*/ 35 h 65"/>
                              <a:gd name="T6" fmla="*/ 50 w 249"/>
                              <a:gd name="T7" fmla="*/ 25 h 65"/>
                              <a:gd name="T8" fmla="*/ 80 w 249"/>
                              <a:gd name="T9" fmla="*/ 20 h 65"/>
                              <a:gd name="T10" fmla="*/ 110 w 249"/>
                              <a:gd name="T11" fmla="*/ 25 h 65"/>
                              <a:gd name="T12" fmla="*/ 135 w 249"/>
                              <a:gd name="T13" fmla="*/ 30 h 65"/>
                              <a:gd name="T14" fmla="*/ 155 w 249"/>
                              <a:gd name="T15" fmla="*/ 40 h 65"/>
                              <a:gd name="T16" fmla="*/ 174 w 249"/>
                              <a:gd name="T17" fmla="*/ 50 h 65"/>
                              <a:gd name="T18" fmla="*/ 184 w 249"/>
                              <a:gd name="T19" fmla="*/ 60 h 65"/>
                              <a:gd name="T20" fmla="*/ 184 w 249"/>
                              <a:gd name="T21" fmla="*/ 60 h 65"/>
                              <a:gd name="T22" fmla="*/ 189 w 249"/>
                              <a:gd name="T23" fmla="*/ 65 h 65"/>
                              <a:gd name="T24" fmla="*/ 199 w 249"/>
                              <a:gd name="T25" fmla="*/ 60 h 65"/>
                              <a:gd name="T26" fmla="*/ 214 w 249"/>
                              <a:gd name="T27" fmla="*/ 40 h 65"/>
                              <a:gd name="T28" fmla="*/ 229 w 249"/>
                              <a:gd name="T29" fmla="*/ 20 h 65"/>
                              <a:gd name="T30" fmla="*/ 234 w 249"/>
                              <a:gd name="T31" fmla="*/ 0 h 65"/>
                              <a:gd name="T32" fmla="*/ 234 w 249"/>
                              <a:gd name="T33" fmla="*/ 0 h 65"/>
                              <a:gd name="T34" fmla="*/ 249 w 249"/>
                              <a:gd name="T35" fmla="*/ 60 h 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49" h="65">
                                <a:moveTo>
                                  <a:pt x="0" y="55"/>
                                </a:moveTo>
                                <a:lnTo>
                                  <a:pt x="0" y="55"/>
                                </a:lnTo>
                                <a:lnTo>
                                  <a:pt x="25" y="35"/>
                                </a:lnTo>
                                <a:lnTo>
                                  <a:pt x="50" y="25"/>
                                </a:lnTo>
                                <a:lnTo>
                                  <a:pt x="80" y="20"/>
                                </a:lnTo>
                                <a:lnTo>
                                  <a:pt x="110" y="25"/>
                                </a:lnTo>
                                <a:lnTo>
                                  <a:pt x="135" y="30"/>
                                </a:lnTo>
                                <a:lnTo>
                                  <a:pt x="155" y="40"/>
                                </a:lnTo>
                                <a:lnTo>
                                  <a:pt x="174" y="50"/>
                                </a:lnTo>
                                <a:lnTo>
                                  <a:pt x="184" y="60"/>
                                </a:lnTo>
                                <a:lnTo>
                                  <a:pt x="189" y="65"/>
                                </a:lnTo>
                                <a:lnTo>
                                  <a:pt x="199" y="60"/>
                                </a:lnTo>
                                <a:lnTo>
                                  <a:pt x="214" y="40"/>
                                </a:lnTo>
                                <a:lnTo>
                                  <a:pt x="229" y="20"/>
                                </a:lnTo>
                                <a:lnTo>
                                  <a:pt x="234" y="0"/>
                                </a:lnTo>
                                <a:lnTo>
                                  <a:pt x="249" y="6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" name="Freeform 391"/>
                        <wps:cNvSpPr>
                          <a:spLocks/>
                        </wps:cNvSpPr>
                        <wps:spPr bwMode="auto">
                          <a:xfrm>
                            <a:off x="5878" y="315"/>
                            <a:ext cx="50" cy="250"/>
                          </a:xfrm>
                          <a:custGeom>
                            <a:avLst/>
                            <a:gdLst>
                              <a:gd name="T0" fmla="*/ 5 w 50"/>
                              <a:gd name="T1" fmla="*/ 250 h 250"/>
                              <a:gd name="T2" fmla="*/ 5 w 50"/>
                              <a:gd name="T3" fmla="*/ 250 h 250"/>
                              <a:gd name="T4" fmla="*/ 30 w 50"/>
                              <a:gd name="T5" fmla="*/ 225 h 250"/>
                              <a:gd name="T6" fmla="*/ 40 w 50"/>
                              <a:gd name="T7" fmla="*/ 200 h 250"/>
                              <a:gd name="T8" fmla="*/ 45 w 50"/>
                              <a:gd name="T9" fmla="*/ 170 h 250"/>
                              <a:gd name="T10" fmla="*/ 40 w 50"/>
                              <a:gd name="T11" fmla="*/ 140 h 250"/>
                              <a:gd name="T12" fmla="*/ 35 w 50"/>
                              <a:gd name="T13" fmla="*/ 115 h 250"/>
                              <a:gd name="T14" fmla="*/ 25 w 50"/>
                              <a:gd name="T15" fmla="*/ 95 h 250"/>
                              <a:gd name="T16" fmla="*/ 5 w 50"/>
                              <a:gd name="T17" fmla="*/ 65 h 250"/>
                              <a:gd name="T18" fmla="*/ 5 w 50"/>
                              <a:gd name="T19" fmla="*/ 65 h 250"/>
                              <a:gd name="T20" fmla="*/ 0 w 50"/>
                              <a:gd name="T21" fmla="*/ 60 h 250"/>
                              <a:gd name="T22" fmla="*/ 5 w 50"/>
                              <a:gd name="T23" fmla="*/ 55 h 250"/>
                              <a:gd name="T24" fmla="*/ 20 w 50"/>
                              <a:gd name="T25" fmla="*/ 35 h 250"/>
                              <a:gd name="T26" fmla="*/ 50 w 50"/>
                              <a:gd name="T27" fmla="*/ 15 h 250"/>
                              <a:gd name="T28" fmla="*/ 0 w 50"/>
                              <a:gd name="T29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5" y="250"/>
                                </a:moveTo>
                                <a:lnTo>
                                  <a:pt x="5" y="250"/>
                                </a:lnTo>
                                <a:lnTo>
                                  <a:pt x="30" y="225"/>
                                </a:lnTo>
                                <a:lnTo>
                                  <a:pt x="40" y="200"/>
                                </a:lnTo>
                                <a:lnTo>
                                  <a:pt x="45" y="170"/>
                                </a:lnTo>
                                <a:lnTo>
                                  <a:pt x="40" y="140"/>
                                </a:lnTo>
                                <a:lnTo>
                                  <a:pt x="35" y="115"/>
                                </a:lnTo>
                                <a:lnTo>
                                  <a:pt x="25" y="95"/>
                                </a:lnTo>
                                <a:lnTo>
                                  <a:pt x="5" y="65"/>
                                </a:lnTo>
                                <a:lnTo>
                                  <a:pt x="0" y="60"/>
                                </a:lnTo>
                                <a:lnTo>
                                  <a:pt x="5" y="55"/>
                                </a:lnTo>
                                <a:lnTo>
                                  <a:pt x="20" y="35"/>
                                </a:lnTo>
                                <a:lnTo>
                                  <a:pt x="50" y="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Freeform 392"/>
                        <wps:cNvSpPr>
                          <a:spLocks/>
                        </wps:cNvSpPr>
                        <wps:spPr bwMode="auto">
                          <a:xfrm>
                            <a:off x="5923" y="325"/>
                            <a:ext cx="399" cy="250"/>
                          </a:xfrm>
                          <a:custGeom>
                            <a:avLst/>
                            <a:gdLst>
                              <a:gd name="T0" fmla="*/ 205 w 399"/>
                              <a:gd name="T1" fmla="*/ 240 h 250"/>
                              <a:gd name="T2" fmla="*/ 205 w 399"/>
                              <a:gd name="T3" fmla="*/ 240 h 250"/>
                              <a:gd name="T4" fmla="*/ 235 w 399"/>
                              <a:gd name="T5" fmla="*/ 245 h 250"/>
                              <a:gd name="T6" fmla="*/ 315 w 399"/>
                              <a:gd name="T7" fmla="*/ 250 h 250"/>
                              <a:gd name="T8" fmla="*/ 315 w 399"/>
                              <a:gd name="T9" fmla="*/ 250 h 250"/>
                              <a:gd name="T10" fmla="*/ 345 w 399"/>
                              <a:gd name="T11" fmla="*/ 245 h 250"/>
                              <a:gd name="T12" fmla="*/ 360 w 399"/>
                              <a:gd name="T13" fmla="*/ 240 h 250"/>
                              <a:gd name="T14" fmla="*/ 375 w 399"/>
                              <a:gd name="T15" fmla="*/ 230 h 250"/>
                              <a:gd name="T16" fmla="*/ 385 w 399"/>
                              <a:gd name="T17" fmla="*/ 215 h 250"/>
                              <a:gd name="T18" fmla="*/ 389 w 399"/>
                              <a:gd name="T19" fmla="*/ 200 h 250"/>
                              <a:gd name="T20" fmla="*/ 394 w 399"/>
                              <a:gd name="T21" fmla="*/ 180 h 250"/>
                              <a:gd name="T22" fmla="*/ 399 w 399"/>
                              <a:gd name="T23" fmla="*/ 160 h 250"/>
                              <a:gd name="T24" fmla="*/ 399 w 399"/>
                              <a:gd name="T25" fmla="*/ 160 h 250"/>
                              <a:gd name="T26" fmla="*/ 394 w 399"/>
                              <a:gd name="T27" fmla="*/ 135 h 250"/>
                              <a:gd name="T28" fmla="*/ 385 w 399"/>
                              <a:gd name="T29" fmla="*/ 110 h 250"/>
                              <a:gd name="T30" fmla="*/ 375 w 399"/>
                              <a:gd name="T31" fmla="*/ 85 h 250"/>
                              <a:gd name="T32" fmla="*/ 355 w 399"/>
                              <a:gd name="T33" fmla="*/ 60 h 250"/>
                              <a:gd name="T34" fmla="*/ 330 w 399"/>
                              <a:gd name="T35" fmla="*/ 35 h 250"/>
                              <a:gd name="T36" fmla="*/ 300 w 399"/>
                              <a:gd name="T37" fmla="*/ 20 h 250"/>
                              <a:gd name="T38" fmla="*/ 265 w 399"/>
                              <a:gd name="T39" fmla="*/ 5 h 250"/>
                              <a:gd name="T40" fmla="*/ 230 w 399"/>
                              <a:gd name="T41" fmla="*/ 0 h 250"/>
                              <a:gd name="T42" fmla="*/ 230 w 399"/>
                              <a:gd name="T43" fmla="*/ 0 h 250"/>
                              <a:gd name="T44" fmla="*/ 180 w 399"/>
                              <a:gd name="T45" fmla="*/ 0 h 250"/>
                              <a:gd name="T46" fmla="*/ 135 w 399"/>
                              <a:gd name="T47" fmla="*/ 10 h 250"/>
                              <a:gd name="T48" fmla="*/ 95 w 399"/>
                              <a:gd name="T49" fmla="*/ 20 h 250"/>
                              <a:gd name="T50" fmla="*/ 65 w 399"/>
                              <a:gd name="T51" fmla="*/ 40 h 250"/>
                              <a:gd name="T52" fmla="*/ 35 w 399"/>
                              <a:gd name="T53" fmla="*/ 65 h 250"/>
                              <a:gd name="T54" fmla="*/ 20 w 399"/>
                              <a:gd name="T55" fmla="*/ 90 h 250"/>
                              <a:gd name="T56" fmla="*/ 5 w 399"/>
                              <a:gd name="T57" fmla="*/ 115 h 250"/>
                              <a:gd name="T58" fmla="*/ 0 w 399"/>
                              <a:gd name="T59" fmla="*/ 145 h 250"/>
                              <a:gd name="T60" fmla="*/ 0 w 399"/>
                              <a:gd name="T61" fmla="*/ 145 h 250"/>
                              <a:gd name="T62" fmla="*/ 0 w 399"/>
                              <a:gd name="T63" fmla="*/ 175 h 250"/>
                              <a:gd name="T64" fmla="*/ 15 w 399"/>
                              <a:gd name="T65" fmla="*/ 195 h 250"/>
                              <a:gd name="T66" fmla="*/ 35 w 399"/>
                              <a:gd name="T67" fmla="*/ 210 h 250"/>
                              <a:gd name="T68" fmla="*/ 65 w 399"/>
                              <a:gd name="T69" fmla="*/ 225 h 250"/>
                              <a:gd name="T70" fmla="*/ 95 w 399"/>
                              <a:gd name="T71" fmla="*/ 230 h 250"/>
                              <a:gd name="T72" fmla="*/ 130 w 399"/>
                              <a:gd name="T73" fmla="*/ 235 h 250"/>
                              <a:gd name="T74" fmla="*/ 205 w 399"/>
                              <a:gd name="T75" fmla="*/ 240 h 250"/>
                              <a:gd name="T76" fmla="*/ 205 w 399"/>
                              <a:gd name="T77" fmla="*/ 24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99" h="250">
                                <a:moveTo>
                                  <a:pt x="205" y="240"/>
                                </a:moveTo>
                                <a:lnTo>
                                  <a:pt x="205" y="240"/>
                                </a:lnTo>
                                <a:lnTo>
                                  <a:pt x="235" y="245"/>
                                </a:lnTo>
                                <a:lnTo>
                                  <a:pt x="315" y="250"/>
                                </a:lnTo>
                                <a:lnTo>
                                  <a:pt x="345" y="245"/>
                                </a:lnTo>
                                <a:lnTo>
                                  <a:pt x="360" y="240"/>
                                </a:lnTo>
                                <a:lnTo>
                                  <a:pt x="375" y="230"/>
                                </a:lnTo>
                                <a:lnTo>
                                  <a:pt x="385" y="215"/>
                                </a:lnTo>
                                <a:lnTo>
                                  <a:pt x="389" y="200"/>
                                </a:lnTo>
                                <a:lnTo>
                                  <a:pt x="394" y="180"/>
                                </a:lnTo>
                                <a:lnTo>
                                  <a:pt x="399" y="160"/>
                                </a:lnTo>
                                <a:lnTo>
                                  <a:pt x="394" y="135"/>
                                </a:lnTo>
                                <a:lnTo>
                                  <a:pt x="385" y="110"/>
                                </a:lnTo>
                                <a:lnTo>
                                  <a:pt x="375" y="85"/>
                                </a:lnTo>
                                <a:lnTo>
                                  <a:pt x="355" y="60"/>
                                </a:lnTo>
                                <a:lnTo>
                                  <a:pt x="330" y="35"/>
                                </a:lnTo>
                                <a:lnTo>
                                  <a:pt x="300" y="20"/>
                                </a:lnTo>
                                <a:lnTo>
                                  <a:pt x="265" y="5"/>
                                </a:lnTo>
                                <a:lnTo>
                                  <a:pt x="230" y="0"/>
                                </a:lnTo>
                                <a:lnTo>
                                  <a:pt x="180" y="0"/>
                                </a:lnTo>
                                <a:lnTo>
                                  <a:pt x="135" y="10"/>
                                </a:lnTo>
                                <a:lnTo>
                                  <a:pt x="95" y="20"/>
                                </a:lnTo>
                                <a:lnTo>
                                  <a:pt x="65" y="40"/>
                                </a:lnTo>
                                <a:lnTo>
                                  <a:pt x="35" y="65"/>
                                </a:lnTo>
                                <a:lnTo>
                                  <a:pt x="20" y="90"/>
                                </a:lnTo>
                                <a:lnTo>
                                  <a:pt x="5" y="115"/>
                                </a:lnTo>
                                <a:lnTo>
                                  <a:pt x="0" y="145"/>
                                </a:lnTo>
                                <a:lnTo>
                                  <a:pt x="0" y="175"/>
                                </a:lnTo>
                                <a:lnTo>
                                  <a:pt x="15" y="195"/>
                                </a:lnTo>
                                <a:lnTo>
                                  <a:pt x="35" y="210"/>
                                </a:lnTo>
                                <a:lnTo>
                                  <a:pt x="65" y="225"/>
                                </a:lnTo>
                                <a:lnTo>
                                  <a:pt x="95" y="230"/>
                                </a:lnTo>
                                <a:lnTo>
                                  <a:pt x="130" y="235"/>
                                </a:lnTo>
                                <a:lnTo>
                                  <a:pt x="205" y="2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6" name="Freeform 393"/>
                        <wps:cNvSpPr>
                          <a:spLocks/>
                        </wps:cNvSpPr>
                        <wps:spPr bwMode="auto">
                          <a:xfrm>
                            <a:off x="5993" y="370"/>
                            <a:ext cx="265" cy="195"/>
                          </a:xfrm>
                          <a:custGeom>
                            <a:avLst/>
                            <a:gdLst>
                              <a:gd name="T0" fmla="*/ 135 w 265"/>
                              <a:gd name="T1" fmla="*/ 195 h 195"/>
                              <a:gd name="T2" fmla="*/ 135 w 265"/>
                              <a:gd name="T3" fmla="*/ 195 h 195"/>
                              <a:gd name="T4" fmla="*/ 235 w 265"/>
                              <a:gd name="T5" fmla="*/ 160 h 195"/>
                              <a:gd name="T6" fmla="*/ 235 w 265"/>
                              <a:gd name="T7" fmla="*/ 160 h 195"/>
                              <a:gd name="T8" fmla="*/ 250 w 265"/>
                              <a:gd name="T9" fmla="*/ 150 h 195"/>
                              <a:gd name="T10" fmla="*/ 265 w 265"/>
                              <a:gd name="T11" fmla="*/ 130 h 195"/>
                              <a:gd name="T12" fmla="*/ 265 w 265"/>
                              <a:gd name="T13" fmla="*/ 105 h 195"/>
                              <a:gd name="T14" fmla="*/ 265 w 265"/>
                              <a:gd name="T15" fmla="*/ 80 h 195"/>
                              <a:gd name="T16" fmla="*/ 250 w 265"/>
                              <a:gd name="T17" fmla="*/ 55 h 195"/>
                              <a:gd name="T18" fmla="*/ 230 w 265"/>
                              <a:gd name="T19" fmla="*/ 30 h 195"/>
                              <a:gd name="T20" fmla="*/ 195 w 265"/>
                              <a:gd name="T21" fmla="*/ 10 h 195"/>
                              <a:gd name="T22" fmla="*/ 155 w 265"/>
                              <a:gd name="T23" fmla="*/ 0 h 195"/>
                              <a:gd name="T24" fmla="*/ 155 w 265"/>
                              <a:gd name="T25" fmla="*/ 0 h 195"/>
                              <a:gd name="T26" fmla="*/ 120 w 265"/>
                              <a:gd name="T27" fmla="*/ 0 h 195"/>
                              <a:gd name="T28" fmla="*/ 90 w 265"/>
                              <a:gd name="T29" fmla="*/ 5 h 195"/>
                              <a:gd name="T30" fmla="*/ 65 w 265"/>
                              <a:gd name="T31" fmla="*/ 15 h 195"/>
                              <a:gd name="T32" fmla="*/ 40 w 265"/>
                              <a:gd name="T33" fmla="*/ 30 h 195"/>
                              <a:gd name="T34" fmla="*/ 25 w 265"/>
                              <a:gd name="T35" fmla="*/ 45 h 195"/>
                              <a:gd name="T36" fmla="*/ 10 w 265"/>
                              <a:gd name="T37" fmla="*/ 60 h 195"/>
                              <a:gd name="T38" fmla="*/ 0 w 265"/>
                              <a:gd name="T39" fmla="*/ 80 h 195"/>
                              <a:gd name="T40" fmla="*/ 0 w 265"/>
                              <a:gd name="T41" fmla="*/ 100 h 195"/>
                              <a:gd name="T42" fmla="*/ 0 w 265"/>
                              <a:gd name="T43" fmla="*/ 100 h 195"/>
                              <a:gd name="T44" fmla="*/ 0 w 265"/>
                              <a:gd name="T45" fmla="*/ 120 h 195"/>
                              <a:gd name="T46" fmla="*/ 10 w 265"/>
                              <a:gd name="T47" fmla="*/ 140 h 195"/>
                              <a:gd name="T48" fmla="*/ 25 w 265"/>
                              <a:gd name="T49" fmla="*/ 155 h 195"/>
                              <a:gd name="T50" fmla="*/ 40 w 265"/>
                              <a:gd name="T51" fmla="*/ 170 h 195"/>
                              <a:gd name="T52" fmla="*/ 65 w 265"/>
                              <a:gd name="T53" fmla="*/ 180 h 195"/>
                              <a:gd name="T54" fmla="*/ 90 w 265"/>
                              <a:gd name="T55" fmla="*/ 190 h 195"/>
                              <a:gd name="T56" fmla="*/ 135 w 265"/>
                              <a:gd name="T57" fmla="*/ 195 h 195"/>
                              <a:gd name="T58" fmla="*/ 135 w 265"/>
                              <a:gd name="T59" fmla="*/ 195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65" h="195">
                                <a:moveTo>
                                  <a:pt x="135" y="195"/>
                                </a:moveTo>
                                <a:lnTo>
                                  <a:pt x="135" y="195"/>
                                </a:lnTo>
                                <a:lnTo>
                                  <a:pt x="235" y="160"/>
                                </a:lnTo>
                                <a:lnTo>
                                  <a:pt x="250" y="150"/>
                                </a:lnTo>
                                <a:lnTo>
                                  <a:pt x="265" y="130"/>
                                </a:lnTo>
                                <a:lnTo>
                                  <a:pt x="265" y="105"/>
                                </a:lnTo>
                                <a:lnTo>
                                  <a:pt x="265" y="80"/>
                                </a:lnTo>
                                <a:lnTo>
                                  <a:pt x="250" y="55"/>
                                </a:lnTo>
                                <a:lnTo>
                                  <a:pt x="230" y="30"/>
                                </a:lnTo>
                                <a:lnTo>
                                  <a:pt x="195" y="10"/>
                                </a:lnTo>
                                <a:lnTo>
                                  <a:pt x="155" y="0"/>
                                </a:lnTo>
                                <a:lnTo>
                                  <a:pt x="120" y="0"/>
                                </a:lnTo>
                                <a:lnTo>
                                  <a:pt x="90" y="5"/>
                                </a:lnTo>
                                <a:lnTo>
                                  <a:pt x="65" y="15"/>
                                </a:lnTo>
                                <a:lnTo>
                                  <a:pt x="40" y="30"/>
                                </a:lnTo>
                                <a:lnTo>
                                  <a:pt x="25" y="45"/>
                                </a:lnTo>
                                <a:lnTo>
                                  <a:pt x="10" y="60"/>
                                </a:lnTo>
                                <a:lnTo>
                                  <a:pt x="0" y="80"/>
                                </a:lnTo>
                                <a:lnTo>
                                  <a:pt x="0" y="100"/>
                                </a:lnTo>
                                <a:lnTo>
                                  <a:pt x="0" y="120"/>
                                </a:lnTo>
                                <a:lnTo>
                                  <a:pt x="10" y="140"/>
                                </a:lnTo>
                                <a:lnTo>
                                  <a:pt x="25" y="155"/>
                                </a:lnTo>
                                <a:lnTo>
                                  <a:pt x="40" y="170"/>
                                </a:lnTo>
                                <a:lnTo>
                                  <a:pt x="65" y="180"/>
                                </a:lnTo>
                                <a:lnTo>
                                  <a:pt x="90" y="190"/>
                                </a:lnTo>
                                <a:lnTo>
                                  <a:pt x="135" y="1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" name="Freeform 394"/>
                        <wps:cNvSpPr>
                          <a:spLocks/>
                        </wps:cNvSpPr>
                        <wps:spPr bwMode="auto">
                          <a:xfrm>
                            <a:off x="6033" y="400"/>
                            <a:ext cx="185" cy="165"/>
                          </a:xfrm>
                          <a:custGeom>
                            <a:avLst/>
                            <a:gdLst>
                              <a:gd name="T0" fmla="*/ 95 w 185"/>
                              <a:gd name="T1" fmla="*/ 165 h 165"/>
                              <a:gd name="T2" fmla="*/ 95 w 185"/>
                              <a:gd name="T3" fmla="*/ 165 h 165"/>
                              <a:gd name="T4" fmla="*/ 170 w 185"/>
                              <a:gd name="T5" fmla="*/ 105 h 165"/>
                              <a:gd name="T6" fmla="*/ 170 w 185"/>
                              <a:gd name="T7" fmla="*/ 105 h 165"/>
                              <a:gd name="T8" fmla="*/ 180 w 185"/>
                              <a:gd name="T9" fmla="*/ 95 h 165"/>
                              <a:gd name="T10" fmla="*/ 185 w 185"/>
                              <a:gd name="T11" fmla="*/ 80 h 165"/>
                              <a:gd name="T12" fmla="*/ 185 w 185"/>
                              <a:gd name="T13" fmla="*/ 65 h 165"/>
                              <a:gd name="T14" fmla="*/ 180 w 185"/>
                              <a:gd name="T15" fmla="*/ 45 h 165"/>
                              <a:gd name="T16" fmla="*/ 170 w 185"/>
                              <a:gd name="T17" fmla="*/ 30 h 165"/>
                              <a:gd name="T18" fmla="*/ 155 w 185"/>
                              <a:gd name="T19" fmla="*/ 15 h 165"/>
                              <a:gd name="T20" fmla="*/ 135 w 185"/>
                              <a:gd name="T21" fmla="*/ 5 h 165"/>
                              <a:gd name="T22" fmla="*/ 110 w 185"/>
                              <a:gd name="T23" fmla="*/ 0 h 165"/>
                              <a:gd name="T24" fmla="*/ 110 w 185"/>
                              <a:gd name="T25" fmla="*/ 0 h 165"/>
                              <a:gd name="T26" fmla="*/ 85 w 185"/>
                              <a:gd name="T27" fmla="*/ 0 h 165"/>
                              <a:gd name="T28" fmla="*/ 65 w 185"/>
                              <a:gd name="T29" fmla="*/ 5 h 165"/>
                              <a:gd name="T30" fmla="*/ 50 w 185"/>
                              <a:gd name="T31" fmla="*/ 10 h 165"/>
                              <a:gd name="T32" fmla="*/ 35 w 185"/>
                              <a:gd name="T33" fmla="*/ 20 h 165"/>
                              <a:gd name="T34" fmla="*/ 20 w 185"/>
                              <a:gd name="T35" fmla="*/ 30 h 165"/>
                              <a:gd name="T36" fmla="*/ 10 w 185"/>
                              <a:gd name="T37" fmla="*/ 45 h 165"/>
                              <a:gd name="T38" fmla="*/ 5 w 185"/>
                              <a:gd name="T39" fmla="*/ 55 h 165"/>
                              <a:gd name="T40" fmla="*/ 0 w 185"/>
                              <a:gd name="T41" fmla="*/ 70 h 165"/>
                              <a:gd name="T42" fmla="*/ 0 w 185"/>
                              <a:gd name="T43" fmla="*/ 70 h 165"/>
                              <a:gd name="T44" fmla="*/ 5 w 185"/>
                              <a:gd name="T45" fmla="*/ 85 h 165"/>
                              <a:gd name="T46" fmla="*/ 10 w 185"/>
                              <a:gd name="T47" fmla="*/ 105 h 165"/>
                              <a:gd name="T48" fmla="*/ 20 w 185"/>
                              <a:gd name="T49" fmla="*/ 120 h 165"/>
                              <a:gd name="T50" fmla="*/ 35 w 185"/>
                              <a:gd name="T51" fmla="*/ 135 h 165"/>
                              <a:gd name="T52" fmla="*/ 65 w 185"/>
                              <a:gd name="T53" fmla="*/ 155 h 165"/>
                              <a:gd name="T54" fmla="*/ 80 w 185"/>
                              <a:gd name="T55" fmla="*/ 165 h 165"/>
                              <a:gd name="T56" fmla="*/ 95 w 185"/>
                              <a:gd name="T57" fmla="*/ 165 h 165"/>
                              <a:gd name="T58" fmla="*/ 95 w 185"/>
                              <a:gd name="T59" fmla="*/ 165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185" h="165">
                                <a:moveTo>
                                  <a:pt x="95" y="165"/>
                                </a:moveTo>
                                <a:lnTo>
                                  <a:pt x="95" y="165"/>
                                </a:lnTo>
                                <a:lnTo>
                                  <a:pt x="170" y="105"/>
                                </a:lnTo>
                                <a:lnTo>
                                  <a:pt x="180" y="95"/>
                                </a:lnTo>
                                <a:lnTo>
                                  <a:pt x="185" y="80"/>
                                </a:lnTo>
                                <a:lnTo>
                                  <a:pt x="185" y="65"/>
                                </a:lnTo>
                                <a:lnTo>
                                  <a:pt x="180" y="45"/>
                                </a:lnTo>
                                <a:lnTo>
                                  <a:pt x="170" y="30"/>
                                </a:lnTo>
                                <a:lnTo>
                                  <a:pt x="155" y="15"/>
                                </a:lnTo>
                                <a:lnTo>
                                  <a:pt x="135" y="5"/>
                                </a:lnTo>
                                <a:lnTo>
                                  <a:pt x="110" y="0"/>
                                </a:lnTo>
                                <a:lnTo>
                                  <a:pt x="85" y="0"/>
                                </a:lnTo>
                                <a:lnTo>
                                  <a:pt x="65" y="5"/>
                                </a:lnTo>
                                <a:lnTo>
                                  <a:pt x="50" y="10"/>
                                </a:lnTo>
                                <a:lnTo>
                                  <a:pt x="35" y="20"/>
                                </a:lnTo>
                                <a:lnTo>
                                  <a:pt x="20" y="30"/>
                                </a:lnTo>
                                <a:lnTo>
                                  <a:pt x="10" y="45"/>
                                </a:lnTo>
                                <a:lnTo>
                                  <a:pt x="5" y="55"/>
                                </a:lnTo>
                                <a:lnTo>
                                  <a:pt x="0" y="70"/>
                                </a:lnTo>
                                <a:lnTo>
                                  <a:pt x="5" y="85"/>
                                </a:lnTo>
                                <a:lnTo>
                                  <a:pt x="10" y="105"/>
                                </a:lnTo>
                                <a:lnTo>
                                  <a:pt x="20" y="120"/>
                                </a:lnTo>
                                <a:lnTo>
                                  <a:pt x="35" y="135"/>
                                </a:lnTo>
                                <a:lnTo>
                                  <a:pt x="65" y="155"/>
                                </a:lnTo>
                                <a:lnTo>
                                  <a:pt x="80" y="165"/>
                                </a:lnTo>
                                <a:lnTo>
                                  <a:pt x="95" y="1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8" name="Freeform 395"/>
                        <wps:cNvSpPr>
                          <a:spLocks/>
                        </wps:cNvSpPr>
                        <wps:spPr bwMode="auto">
                          <a:xfrm>
                            <a:off x="6068" y="420"/>
                            <a:ext cx="125" cy="145"/>
                          </a:xfrm>
                          <a:custGeom>
                            <a:avLst/>
                            <a:gdLst>
                              <a:gd name="T0" fmla="*/ 60 w 125"/>
                              <a:gd name="T1" fmla="*/ 145 h 145"/>
                              <a:gd name="T2" fmla="*/ 60 w 125"/>
                              <a:gd name="T3" fmla="*/ 145 h 145"/>
                              <a:gd name="T4" fmla="*/ 80 w 125"/>
                              <a:gd name="T5" fmla="*/ 115 h 145"/>
                              <a:gd name="T6" fmla="*/ 120 w 125"/>
                              <a:gd name="T7" fmla="*/ 70 h 145"/>
                              <a:gd name="T8" fmla="*/ 120 w 125"/>
                              <a:gd name="T9" fmla="*/ 70 h 145"/>
                              <a:gd name="T10" fmla="*/ 125 w 125"/>
                              <a:gd name="T11" fmla="*/ 60 h 145"/>
                              <a:gd name="T12" fmla="*/ 125 w 125"/>
                              <a:gd name="T13" fmla="*/ 50 h 145"/>
                              <a:gd name="T14" fmla="*/ 125 w 125"/>
                              <a:gd name="T15" fmla="*/ 40 h 145"/>
                              <a:gd name="T16" fmla="*/ 120 w 125"/>
                              <a:gd name="T17" fmla="*/ 30 h 145"/>
                              <a:gd name="T18" fmla="*/ 110 w 125"/>
                              <a:gd name="T19" fmla="*/ 20 h 145"/>
                              <a:gd name="T20" fmla="*/ 100 w 125"/>
                              <a:gd name="T21" fmla="*/ 10 h 145"/>
                              <a:gd name="T22" fmla="*/ 90 w 125"/>
                              <a:gd name="T23" fmla="*/ 5 h 145"/>
                              <a:gd name="T24" fmla="*/ 75 w 125"/>
                              <a:gd name="T25" fmla="*/ 0 h 145"/>
                              <a:gd name="T26" fmla="*/ 75 w 125"/>
                              <a:gd name="T27" fmla="*/ 0 h 145"/>
                              <a:gd name="T28" fmla="*/ 45 w 125"/>
                              <a:gd name="T29" fmla="*/ 5 h 145"/>
                              <a:gd name="T30" fmla="*/ 20 w 125"/>
                              <a:gd name="T31" fmla="*/ 15 h 145"/>
                              <a:gd name="T32" fmla="*/ 5 w 125"/>
                              <a:gd name="T33" fmla="*/ 30 h 145"/>
                              <a:gd name="T34" fmla="*/ 0 w 125"/>
                              <a:gd name="T35" fmla="*/ 50 h 145"/>
                              <a:gd name="T36" fmla="*/ 0 w 125"/>
                              <a:gd name="T37" fmla="*/ 50 h 145"/>
                              <a:gd name="T38" fmla="*/ 0 w 125"/>
                              <a:gd name="T39" fmla="*/ 60 h 145"/>
                              <a:gd name="T40" fmla="*/ 5 w 125"/>
                              <a:gd name="T41" fmla="*/ 75 h 145"/>
                              <a:gd name="T42" fmla="*/ 20 w 125"/>
                              <a:gd name="T43" fmla="*/ 105 h 145"/>
                              <a:gd name="T44" fmla="*/ 40 w 125"/>
                              <a:gd name="T45" fmla="*/ 135 h 145"/>
                              <a:gd name="T46" fmla="*/ 50 w 125"/>
                              <a:gd name="T47" fmla="*/ 140 h 145"/>
                              <a:gd name="T48" fmla="*/ 60 w 125"/>
                              <a:gd name="T49" fmla="*/ 145 h 145"/>
                              <a:gd name="T50" fmla="*/ 60 w 125"/>
                              <a:gd name="T51" fmla="*/ 14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25" h="145">
                                <a:moveTo>
                                  <a:pt x="60" y="145"/>
                                </a:moveTo>
                                <a:lnTo>
                                  <a:pt x="60" y="145"/>
                                </a:lnTo>
                                <a:lnTo>
                                  <a:pt x="80" y="115"/>
                                </a:lnTo>
                                <a:lnTo>
                                  <a:pt x="120" y="70"/>
                                </a:lnTo>
                                <a:lnTo>
                                  <a:pt x="125" y="60"/>
                                </a:lnTo>
                                <a:lnTo>
                                  <a:pt x="125" y="50"/>
                                </a:lnTo>
                                <a:lnTo>
                                  <a:pt x="125" y="40"/>
                                </a:lnTo>
                                <a:lnTo>
                                  <a:pt x="120" y="30"/>
                                </a:lnTo>
                                <a:lnTo>
                                  <a:pt x="110" y="20"/>
                                </a:lnTo>
                                <a:lnTo>
                                  <a:pt x="100" y="10"/>
                                </a:lnTo>
                                <a:lnTo>
                                  <a:pt x="90" y="5"/>
                                </a:lnTo>
                                <a:lnTo>
                                  <a:pt x="75" y="0"/>
                                </a:lnTo>
                                <a:lnTo>
                                  <a:pt x="45" y="5"/>
                                </a:lnTo>
                                <a:lnTo>
                                  <a:pt x="20" y="15"/>
                                </a:lnTo>
                                <a:lnTo>
                                  <a:pt x="5" y="30"/>
                                </a:lnTo>
                                <a:lnTo>
                                  <a:pt x="0" y="50"/>
                                </a:lnTo>
                                <a:lnTo>
                                  <a:pt x="0" y="60"/>
                                </a:lnTo>
                                <a:lnTo>
                                  <a:pt x="5" y="75"/>
                                </a:lnTo>
                                <a:lnTo>
                                  <a:pt x="20" y="105"/>
                                </a:lnTo>
                                <a:lnTo>
                                  <a:pt x="40" y="135"/>
                                </a:lnTo>
                                <a:lnTo>
                                  <a:pt x="50" y="140"/>
                                </a:lnTo>
                                <a:lnTo>
                                  <a:pt x="60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9" name="Freeform 396"/>
                        <wps:cNvSpPr>
                          <a:spLocks/>
                        </wps:cNvSpPr>
                        <wps:spPr bwMode="auto">
                          <a:xfrm>
                            <a:off x="5883" y="565"/>
                            <a:ext cx="265" cy="45"/>
                          </a:xfrm>
                          <a:custGeom>
                            <a:avLst/>
                            <a:gdLst>
                              <a:gd name="T0" fmla="*/ 0 w 265"/>
                              <a:gd name="T1" fmla="*/ 0 h 45"/>
                              <a:gd name="T2" fmla="*/ 0 w 265"/>
                              <a:gd name="T3" fmla="*/ 0 h 45"/>
                              <a:gd name="T4" fmla="*/ 20 w 265"/>
                              <a:gd name="T5" fmla="*/ 10 h 45"/>
                              <a:gd name="T6" fmla="*/ 70 w 265"/>
                              <a:gd name="T7" fmla="*/ 20 h 45"/>
                              <a:gd name="T8" fmla="*/ 105 w 265"/>
                              <a:gd name="T9" fmla="*/ 20 h 45"/>
                              <a:gd name="T10" fmla="*/ 145 w 265"/>
                              <a:gd name="T11" fmla="*/ 20 h 45"/>
                              <a:gd name="T12" fmla="*/ 190 w 265"/>
                              <a:gd name="T13" fmla="*/ 10 h 45"/>
                              <a:gd name="T14" fmla="*/ 245 w 265"/>
                              <a:gd name="T15" fmla="*/ 0 h 45"/>
                              <a:gd name="T16" fmla="*/ 245 w 265"/>
                              <a:gd name="T17" fmla="*/ 0 h 45"/>
                              <a:gd name="T18" fmla="*/ 245 w 265"/>
                              <a:gd name="T19" fmla="*/ 0 h 45"/>
                              <a:gd name="T20" fmla="*/ 245 w 265"/>
                              <a:gd name="T21" fmla="*/ 20 h 45"/>
                              <a:gd name="T22" fmla="*/ 245 w 265"/>
                              <a:gd name="T23" fmla="*/ 20 h 45"/>
                              <a:gd name="T24" fmla="*/ 255 w 265"/>
                              <a:gd name="T25" fmla="*/ 20 h 45"/>
                              <a:gd name="T26" fmla="*/ 265 w 265"/>
                              <a:gd name="T27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65" h="4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0" y="10"/>
                                </a:lnTo>
                                <a:lnTo>
                                  <a:pt x="70" y="20"/>
                                </a:lnTo>
                                <a:lnTo>
                                  <a:pt x="105" y="20"/>
                                </a:lnTo>
                                <a:lnTo>
                                  <a:pt x="145" y="20"/>
                                </a:lnTo>
                                <a:lnTo>
                                  <a:pt x="190" y="10"/>
                                </a:lnTo>
                                <a:lnTo>
                                  <a:pt x="245" y="0"/>
                                </a:lnTo>
                                <a:lnTo>
                                  <a:pt x="245" y="20"/>
                                </a:lnTo>
                                <a:lnTo>
                                  <a:pt x="255" y="20"/>
                                </a:lnTo>
                                <a:lnTo>
                                  <a:pt x="265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" name="Freeform 397"/>
                        <wps:cNvSpPr>
                          <a:spLocks/>
                        </wps:cNvSpPr>
                        <wps:spPr bwMode="auto">
                          <a:xfrm>
                            <a:off x="5883" y="565"/>
                            <a:ext cx="265" cy="45"/>
                          </a:xfrm>
                          <a:custGeom>
                            <a:avLst/>
                            <a:gdLst>
                              <a:gd name="T0" fmla="*/ 0 w 265"/>
                              <a:gd name="T1" fmla="*/ 0 h 45"/>
                              <a:gd name="T2" fmla="*/ 0 w 265"/>
                              <a:gd name="T3" fmla="*/ 0 h 45"/>
                              <a:gd name="T4" fmla="*/ 40 w 265"/>
                              <a:gd name="T5" fmla="*/ 15 h 45"/>
                              <a:gd name="T6" fmla="*/ 90 w 265"/>
                              <a:gd name="T7" fmla="*/ 25 h 45"/>
                              <a:gd name="T8" fmla="*/ 155 w 265"/>
                              <a:gd name="T9" fmla="*/ 35 h 45"/>
                              <a:gd name="T10" fmla="*/ 155 w 265"/>
                              <a:gd name="T11" fmla="*/ 35 h 45"/>
                              <a:gd name="T12" fmla="*/ 230 w 265"/>
                              <a:gd name="T13" fmla="*/ 45 h 45"/>
                              <a:gd name="T14" fmla="*/ 230 w 265"/>
                              <a:gd name="T15" fmla="*/ 45 h 45"/>
                              <a:gd name="T16" fmla="*/ 240 w 265"/>
                              <a:gd name="T17" fmla="*/ 45 h 45"/>
                              <a:gd name="T18" fmla="*/ 235 w 265"/>
                              <a:gd name="T19" fmla="*/ 40 h 45"/>
                              <a:gd name="T20" fmla="*/ 235 w 265"/>
                              <a:gd name="T21" fmla="*/ 40 h 45"/>
                              <a:gd name="T22" fmla="*/ 235 w 265"/>
                              <a:gd name="T23" fmla="*/ 40 h 45"/>
                              <a:gd name="T24" fmla="*/ 230 w 265"/>
                              <a:gd name="T25" fmla="*/ 35 h 45"/>
                              <a:gd name="T26" fmla="*/ 235 w 265"/>
                              <a:gd name="T27" fmla="*/ 25 h 45"/>
                              <a:gd name="T28" fmla="*/ 240 w 265"/>
                              <a:gd name="T29" fmla="*/ 20 h 45"/>
                              <a:gd name="T30" fmla="*/ 250 w 265"/>
                              <a:gd name="T31" fmla="*/ 20 h 45"/>
                              <a:gd name="T32" fmla="*/ 255 w 265"/>
                              <a:gd name="T33" fmla="*/ 30 h 45"/>
                              <a:gd name="T34" fmla="*/ 265 w 265"/>
                              <a:gd name="T35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65" h="4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15"/>
                                </a:lnTo>
                                <a:lnTo>
                                  <a:pt x="90" y="25"/>
                                </a:lnTo>
                                <a:lnTo>
                                  <a:pt x="155" y="35"/>
                                </a:lnTo>
                                <a:lnTo>
                                  <a:pt x="230" y="45"/>
                                </a:lnTo>
                                <a:lnTo>
                                  <a:pt x="240" y="45"/>
                                </a:lnTo>
                                <a:lnTo>
                                  <a:pt x="235" y="40"/>
                                </a:lnTo>
                                <a:lnTo>
                                  <a:pt x="230" y="35"/>
                                </a:lnTo>
                                <a:lnTo>
                                  <a:pt x="235" y="25"/>
                                </a:lnTo>
                                <a:lnTo>
                                  <a:pt x="240" y="20"/>
                                </a:lnTo>
                                <a:lnTo>
                                  <a:pt x="250" y="20"/>
                                </a:lnTo>
                                <a:lnTo>
                                  <a:pt x="255" y="30"/>
                                </a:lnTo>
                                <a:lnTo>
                                  <a:pt x="265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" name="Freeform 398"/>
                        <wps:cNvSpPr>
                          <a:spLocks/>
                        </wps:cNvSpPr>
                        <wps:spPr bwMode="auto">
                          <a:xfrm>
                            <a:off x="5883" y="590"/>
                            <a:ext cx="235" cy="70"/>
                          </a:xfrm>
                          <a:custGeom>
                            <a:avLst/>
                            <a:gdLst>
                              <a:gd name="T0" fmla="*/ 0 w 235"/>
                              <a:gd name="T1" fmla="*/ 70 h 70"/>
                              <a:gd name="T2" fmla="*/ 0 w 235"/>
                              <a:gd name="T3" fmla="*/ 70 h 70"/>
                              <a:gd name="T4" fmla="*/ 235 w 235"/>
                              <a:gd name="T5" fmla="*/ 70 h 70"/>
                              <a:gd name="T6" fmla="*/ 235 w 235"/>
                              <a:gd name="T7" fmla="*/ 70 h 70"/>
                              <a:gd name="T8" fmla="*/ 220 w 235"/>
                              <a:gd name="T9" fmla="*/ 65 h 70"/>
                              <a:gd name="T10" fmla="*/ 210 w 235"/>
                              <a:gd name="T11" fmla="*/ 60 h 70"/>
                              <a:gd name="T12" fmla="*/ 195 w 235"/>
                              <a:gd name="T13" fmla="*/ 50 h 70"/>
                              <a:gd name="T14" fmla="*/ 185 w 235"/>
                              <a:gd name="T15" fmla="*/ 40 h 70"/>
                              <a:gd name="T16" fmla="*/ 185 w 235"/>
                              <a:gd name="T17" fmla="*/ 40 h 70"/>
                              <a:gd name="T18" fmla="*/ 180 w 235"/>
                              <a:gd name="T19" fmla="*/ 30 h 70"/>
                              <a:gd name="T20" fmla="*/ 175 w 235"/>
                              <a:gd name="T21" fmla="*/ 15 h 70"/>
                              <a:gd name="T22" fmla="*/ 175 w 235"/>
                              <a:gd name="T23" fmla="*/ 15 h 70"/>
                              <a:gd name="T24" fmla="*/ 170 w 235"/>
                              <a:gd name="T25" fmla="*/ 0 h 70"/>
                              <a:gd name="T26" fmla="*/ 170 w 235"/>
                              <a:gd name="T27" fmla="*/ 25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35" h="70">
                                <a:moveTo>
                                  <a:pt x="0" y="70"/>
                                </a:moveTo>
                                <a:lnTo>
                                  <a:pt x="0" y="70"/>
                                </a:lnTo>
                                <a:lnTo>
                                  <a:pt x="235" y="70"/>
                                </a:lnTo>
                                <a:lnTo>
                                  <a:pt x="220" y="65"/>
                                </a:lnTo>
                                <a:lnTo>
                                  <a:pt x="210" y="60"/>
                                </a:lnTo>
                                <a:lnTo>
                                  <a:pt x="195" y="50"/>
                                </a:lnTo>
                                <a:lnTo>
                                  <a:pt x="185" y="40"/>
                                </a:lnTo>
                                <a:lnTo>
                                  <a:pt x="180" y="30"/>
                                </a:lnTo>
                                <a:lnTo>
                                  <a:pt x="175" y="15"/>
                                </a:lnTo>
                                <a:lnTo>
                                  <a:pt x="170" y="0"/>
                                </a:lnTo>
                                <a:lnTo>
                                  <a:pt x="170" y="2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Freeform 399"/>
                        <wps:cNvSpPr>
                          <a:spLocks/>
                        </wps:cNvSpPr>
                        <wps:spPr bwMode="auto">
                          <a:xfrm>
                            <a:off x="5883" y="595"/>
                            <a:ext cx="235" cy="95"/>
                          </a:xfrm>
                          <a:custGeom>
                            <a:avLst/>
                            <a:gdLst>
                              <a:gd name="T0" fmla="*/ 0 w 235"/>
                              <a:gd name="T1" fmla="*/ 95 h 95"/>
                              <a:gd name="T2" fmla="*/ 0 w 235"/>
                              <a:gd name="T3" fmla="*/ 95 h 95"/>
                              <a:gd name="T4" fmla="*/ 235 w 235"/>
                              <a:gd name="T5" fmla="*/ 95 h 95"/>
                              <a:gd name="T6" fmla="*/ 235 w 235"/>
                              <a:gd name="T7" fmla="*/ 95 h 95"/>
                              <a:gd name="T8" fmla="*/ 215 w 235"/>
                              <a:gd name="T9" fmla="*/ 90 h 95"/>
                              <a:gd name="T10" fmla="*/ 195 w 235"/>
                              <a:gd name="T11" fmla="*/ 80 h 95"/>
                              <a:gd name="T12" fmla="*/ 175 w 235"/>
                              <a:gd name="T13" fmla="*/ 70 h 95"/>
                              <a:gd name="T14" fmla="*/ 165 w 235"/>
                              <a:gd name="T15" fmla="*/ 55 h 95"/>
                              <a:gd name="T16" fmla="*/ 165 w 235"/>
                              <a:gd name="T17" fmla="*/ 55 h 95"/>
                              <a:gd name="T18" fmla="*/ 150 w 235"/>
                              <a:gd name="T19" fmla="*/ 35 h 95"/>
                              <a:gd name="T20" fmla="*/ 145 w 235"/>
                              <a:gd name="T21" fmla="*/ 15 h 95"/>
                              <a:gd name="T22" fmla="*/ 145 w 235"/>
                              <a:gd name="T23" fmla="*/ 15 h 95"/>
                              <a:gd name="T24" fmla="*/ 140 w 235"/>
                              <a:gd name="T25" fmla="*/ 0 h 95"/>
                              <a:gd name="T26" fmla="*/ 140 w 235"/>
                              <a:gd name="T27" fmla="*/ 20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35" h="95">
                                <a:moveTo>
                                  <a:pt x="0" y="95"/>
                                </a:moveTo>
                                <a:lnTo>
                                  <a:pt x="0" y="95"/>
                                </a:lnTo>
                                <a:lnTo>
                                  <a:pt x="235" y="95"/>
                                </a:lnTo>
                                <a:lnTo>
                                  <a:pt x="215" y="90"/>
                                </a:lnTo>
                                <a:lnTo>
                                  <a:pt x="195" y="80"/>
                                </a:lnTo>
                                <a:lnTo>
                                  <a:pt x="175" y="70"/>
                                </a:lnTo>
                                <a:lnTo>
                                  <a:pt x="165" y="55"/>
                                </a:lnTo>
                                <a:lnTo>
                                  <a:pt x="150" y="35"/>
                                </a:lnTo>
                                <a:lnTo>
                                  <a:pt x="145" y="15"/>
                                </a:lnTo>
                                <a:lnTo>
                                  <a:pt x="140" y="0"/>
                                </a:lnTo>
                                <a:lnTo>
                                  <a:pt x="140" y="20"/>
                                </a:lnTo>
                              </a:path>
                            </a:pathLst>
                          </a:cu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" name="Freeform 400"/>
                        <wps:cNvSpPr>
                          <a:spLocks/>
                        </wps:cNvSpPr>
                        <wps:spPr bwMode="auto">
                          <a:xfrm>
                            <a:off x="6148" y="1085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40 h 50"/>
                              <a:gd name="T2" fmla="*/ 0 w 249"/>
                              <a:gd name="T3" fmla="*/ 40 h 50"/>
                              <a:gd name="T4" fmla="*/ 10 w 249"/>
                              <a:gd name="T5" fmla="*/ 30 h 50"/>
                              <a:gd name="T6" fmla="*/ 25 w 249"/>
                              <a:gd name="T7" fmla="*/ 20 h 50"/>
                              <a:gd name="T8" fmla="*/ 50 w 249"/>
                              <a:gd name="T9" fmla="*/ 5 h 50"/>
                              <a:gd name="T10" fmla="*/ 80 w 249"/>
                              <a:gd name="T11" fmla="*/ 5 h 50"/>
                              <a:gd name="T12" fmla="*/ 110 w 249"/>
                              <a:gd name="T13" fmla="*/ 10 h 50"/>
                              <a:gd name="T14" fmla="*/ 135 w 249"/>
                              <a:gd name="T15" fmla="*/ 15 h 50"/>
                              <a:gd name="T16" fmla="*/ 155 w 249"/>
                              <a:gd name="T17" fmla="*/ 30 h 50"/>
                              <a:gd name="T18" fmla="*/ 184 w 249"/>
                              <a:gd name="T19" fmla="*/ 50 h 50"/>
                              <a:gd name="T20" fmla="*/ 184 w 249"/>
                              <a:gd name="T21" fmla="*/ 50 h 50"/>
                              <a:gd name="T22" fmla="*/ 189 w 249"/>
                              <a:gd name="T23" fmla="*/ 50 h 50"/>
                              <a:gd name="T24" fmla="*/ 199 w 249"/>
                              <a:gd name="T25" fmla="*/ 50 h 50"/>
                              <a:gd name="T26" fmla="*/ 214 w 249"/>
                              <a:gd name="T27" fmla="*/ 30 h 50"/>
                              <a:gd name="T28" fmla="*/ 234 w 249"/>
                              <a:gd name="T29" fmla="*/ 0 h 50"/>
                              <a:gd name="T30" fmla="*/ 249 w 249"/>
                              <a:gd name="T31" fmla="*/ 4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40"/>
                                </a:moveTo>
                                <a:lnTo>
                                  <a:pt x="0" y="40"/>
                                </a:lnTo>
                                <a:lnTo>
                                  <a:pt x="10" y="30"/>
                                </a:lnTo>
                                <a:lnTo>
                                  <a:pt x="25" y="20"/>
                                </a:lnTo>
                                <a:lnTo>
                                  <a:pt x="50" y="5"/>
                                </a:lnTo>
                                <a:lnTo>
                                  <a:pt x="80" y="5"/>
                                </a:lnTo>
                                <a:lnTo>
                                  <a:pt x="110" y="10"/>
                                </a:lnTo>
                                <a:lnTo>
                                  <a:pt x="135" y="15"/>
                                </a:lnTo>
                                <a:lnTo>
                                  <a:pt x="155" y="30"/>
                                </a:lnTo>
                                <a:lnTo>
                                  <a:pt x="184" y="50"/>
                                </a:lnTo>
                                <a:lnTo>
                                  <a:pt x="189" y="50"/>
                                </a:lnTo>
                                <a:lnTo>
                                  <a:pt x="199" y="50"/>
                                </a:lnTo>
                                <a:lnTo>
                                  <a:pt x="214" y="30"/>
                                </a:lnTo>
                                <a:lnTo>
                                  <a:pt x="234" y="0"/>
                                </a:lnTo>
                                <a:lnTo>
                                  <a:pt x="249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4" name="Freeform 401"/>
                        <wps:cNvSpPr>
                          <a:spLocks/>
                        </wps:cNvSpPr>
                        <wps:spPr bwMode="auto">
                          <a:xfrm>
                            <a:off x="6148" y="615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0 h 50"/>
                              <a:gd name="T2" fmla="*/ 0 w 249"/>
                              <a:gd name="T3" fmla="*/ 0 h 50"/>
                              <a:gd name="T4" fmla="*/ 25 w 249"/>
                              <a:gd name="T5" fmla="*/ 25 h 50"/>
                              <a:gd name="T6" fmla="*/ 50 w 249"/>
                              <a:gd name="T7" fmla="*/ 35 h 50"/>
                              <a:gd name="T8" fmla="*/ 80 w 249"/>
                              <a:gd name="T9" fmla="*/ 40 h 50"/>
                              <a:gd name="T10" fmla="*/ 110 w 249"/>
                              <a:gd name="T11" fmla="*/ 40 h 50"/>
                              <a:gd name="T12" fmla="*/ 135 w 249"/>
                              <a:gd name="T13" fmla="*/ 30 h 50"/>
                              <a:gd name="T14" fmla="*/ 155 w 249"/>
                              <a:gd name="T15" fmla="*/ 20 h 50"/>
                              <a:gd name="T16" fmla="*/ 184 w 249"/>
                              <a:gd name="T17" fmla="*/ 0 h 50"/>
                              <a:gd name="T18" fmla="*/ 184 w 249"/>
                              <a:gd name="T19" fmla="*/ 0 h 50"/>
                              <a:gd name="T20" fmla="*/ 189 w 249"/>
                              <a:gd name="T21" fmla="*/ 0 h 50"/>
                              <a:gd name="T22" fmla="*/ 194 w 249"/>
                              <a:gd name="T23" fmla="*/ 0 h 50"/>
                              <a:gd name="T24" fmla="*/ 214 w 249"/>
                              <a:gd name="T25" fmla="*/ 20 h 50"/>
                              <a:gd name="T26" fmla="*/ 234 w 249"/>
                              <a:gd name="T27" fmla="*/ 50 h 50"/>
                              <a:gd name="T28" fmla="*/ 249 w 249"/>
                              <a:gd name="T2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25"/>
                                </a:lnTo>
                                <a:lnTo>
                                  <a:pt x="50" y="35"/>
                                </a:lnTo>
                                <a:lnTo>
                                  <a:pt x="80" y="40"/>
                                </a:lnTo>
                                <a:lnTo>
                                  <a:pt x="110" y="40"/>
                                </a:lnTo>
                                <a:lnTo>
                                  <a:pt x="135" y="30"/>
                                </a:lnTo>
                                <a:lnTo>
                                  <a:pt x="155" y="20"/>
                                </a:lnTo>
                                <a:lnTo>
                                  <a:pt x="184" y="0"/>
                                </a:lnTo>
                                <a:lnTo>
                                  <a:pt x="189" y="0"/>
                                </a:lnTo>
                                <a:lnTo>
                                  <a:pt x="194" y="0"/>
                                </a:lnTo>
                                <a:lnTo>
                                  <a:pt x="214" y="20"/>
                                </a:lnTo>
                                <a:lnTo>
                                  <a:pt x="234" y="50"/>
                                </a:ln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Freeform 402"/>
                        <wps:cNvSpPr>
                          <a:spLocks/>
                        </wps:cNvSpPr>
                        <wps:spPr bwMode="auto">
                          <a:xfrm>
                            <a:off x="6148" y="655"/>
                            <a:ext cx="244" cy="435"/>
                          </a:xfrm>
                          <a:custGeom>
                            <a:avLst/>
                            <a:gdLst>
                              <a:gd name="T0" fmla="*/ 0 w 244"/>
                              <a:gd name="T1" fmla="*/ 220 h 435"/>
                              <a:gd name="T2" fmla="*/ 0 w 244"/>
                              <a:gd name="T3" fmla="*/ 220 h 435"/>
                              <a:gd name="T4" fmla="*/ 5 w 244"/>
                              <a:gd name="T5" fmla="*/ 305 h 435"/>
                              <a:gd name="T6" fmla="*/ 10 w 244"/>
                              <a:gd name="T7" fmla="*/ 340 h 435"/>
                              <a:gd name="T8" fmla="*/ 15 w 244"/>
                              <a:gd name="T9" fmla="*/ 370 h 435"/>
                              <a:gd name="T10" fmla="*/ 30 w 244"/>
                              <a:gd name="T11" fmla="*/ 400 h 435"/>
                              <a:gd name="T12" fmla="*/ 45 w 244"/>
                              <a:gd name="T13" fmla="*/ 420 h 435"/>
                              <a:gd name="T14" fmla="*/ 65 w 244"/>
                              <a:gd name="T15" fmla="*/ 430 h 435"/>
                              <a:gd name="T16" fmla="*/ 95 w 244"/>
                              <a:gd name="T17" fmla="*/ 435 h 435"/>
                              <a:gd name="T18" fmla="*/ 95 w 244"/>
                              <a:gd name="T19" fmla="*/ 435 h 435"/>
                              <a:gd name="T20" fmla="*/ 125 w 244"/>
                              <a:gd name="T21" fmla="*/ 435 h 435"/>
                              <a:gd name="T22" fmla="*/ 150 w 244"/>
                              <a:gd name="T23" fmla="*/ 420 h 435"/>
                              <a:gd name="T24" fmla="*/ 174 w 244"/>
                              <a:gd name="T25" fmla="*/ 400 h 435"/>
                              <a:gd name="T26" fmla="*/ 199 w 244"/>
                              <a:gd name="T27" fmla="*/ 375 h 435"/>
                              <a:gd name="T28" fmla="*/ 219 w 244"/>
                              <a:gd name="T29" fmla="*/ 340 h 435"/>
                              <a:gd name="T30" fmla="*/ 229 w 244"/>
                              <a:gd name="T31" fmla="*/ 305 h 435"/>
                              <a:gd name="T32" fmla="*/ 239 w 244"/>
                              <a:gd name="T33" fmla="*/ 265 h 435"/>
                              <a:gd name="T34" fmla="*/ 244 w 244"/>
                              <a:gd name="T35" fmla="*/ 220 h 435"/>
                              <a:gd name="T36" fmla="*/ 244 w 244"/>
                              <a:gd name="T37" fmla="*/ 220 h 435"/>
                              <a:gd name="T38" fmla="*/ 239 w 244"/>
                              <a:gd name="T39" fmla="*/ 175 h 435"/>
                              <a:gd name="T40" fmla="*/ 229 w 244"/>
                              <a:gd name="T41" fmla="*/ 135 h 435"/>
                              <a:gd name="T42" fmla="*/ 219 w 244"/>
                              <a:gd name="T43" fmla="*/ 95 h 435"/>
                              <a:gd name="T44" fmla="*/ 199 w 244"/>
                              <a:gd name="T45" fmla="*/ 65 h 435"/>
                              <a:gd name="T46" fmla="*/ 174 w 244"/>
                              <a:gd name="T47" fmla="*/ 40 h 435"/>
                              <a:gd name="T48" fmla="*/ 150 w 244"/>
                              <a:gd name="T49" fmla="*/ 20 h 435"/>
                              <a:gd name="T50" fmla="*/ 125 w 244"/>
                              <a:gd name="T51" fmla="*/ 5 h 435"/>
                              <a:gd name="T52" fmla="*/ 95 w 244"/>
                              <a:gd name="T53" fmla="*/ 0 h 435"/>
                              <a:gd name="T54" fmla="*/ 95 w 244"/>
                              <a:gd name="T55" fmla="*/ 0 h 435"/>
                              <a:gd name="T56" fmla="*/ 65 w 244"/>
                              <a:gd name="T57" fmla="*/ 5 h 435"/>
                              <a:gd name="T58" fmla="*/ 45 w 244"/>
                              <a:gd name="T59" fmla="*/ 15 h 435"/>
                              <a:gd name="T60" fmla="*/ 30 w 244"/>
                              <a:gd name="T61" fmla="*/ 35 h 435"/>
                              <a:gd name="T62" fmla="*/ 15 w 244"/>
                              <a:gd name="T63" fmla="*/ 65 h 435"/>
                              <a:gd name="T64" fmla="*/ 10 w 244"/>
                              <a:gd name="T65" fmla="*/ 95 h 435"/>
                              <a:gd name="T66" fmla="*/ 5 w 244"/>
                              <a:gd name="T67" fmla="*/ 135 h 435"/>
                              <a:gd name="T68" fmla="*/ 0 w 244"/>
                              <a:gd name="T69" fmla="*/ 220 h 435"/>
                              <a:gd name="T70" fmla="*/ 0 w 244"/>
                              <a:gd name="T71" fmla="*/ 220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0" y="220"/>
                                </a:moveTo>
                                <a:lnTo>
                                  <a:pt x="0" y="220"/>
                                </a:lnTo>
                                <a:lnTo>
                                  <a:pt x="5" y="305"/>
                                </a:lnTo>
                                <a:lnTo>
                                  <a:pt x="10" y="340"/>
                                </a:lnTo>
                                <a:lnTo>
                                  <a:pt x="15" y="370"/>
                                </a:lnTo>
                                <a:lnTo>
                                  <a:pt x="30" y="400"/>
                                </a:lnTo>
                                <a:lnTo>
                                  <a:pt x="45" y="420"/>
                                </a:lnTo>
                                <a:lnTo>
                                  <a:pt x="65" y="430"/>
                                </a:lnTo>
                                <a:lnTo>
                                  <a:pt x="95" y="435"/>
                                </a:lnTo>
                                <a:lnTo>
                                  <a:pt x="125" y="435"/>
                                </a:lnTo>
                                <a:lnTo>
                                  <a:pt x="150" y="420"/>
                                </a:lnTo>
                                <a:lnTo>
                                  <a:pt x="174" y="400"/>
                                </a:lnTo>
                                <a:lnTo>
                                  <a:pt x="199" y="375"/>
                                </a:lnTo>
                                <a:lnTo>
                                  <a:pt x="219" y="340"/>
                                </a:lnTo>
                                <a:lnTo>
                                  <a:pt x="229" y="305"/>
                                </a:lnTo>
                                <a:lnTo>
                                  <a:pt x="239" y="265"/>
                                </a:lnTo>
                                <a:lnTo>
                                  <a:pt x="244" y="220"/>
                                </a:lnTo>
                                <a:lnTo>
                                  <a:pt x="239" y="175"/>
                                </a:lnTo>
                                <a:lnTo>
                                  <a:pt x="229" y="135"/>
                                </a:lnTo>
                                <a:lnTo>
                                  <a:pt x="219" y="95"/>
                                </a:lnTo>
                                <a:lnTo>
                                  <a:pt x="199" y="65"/>
                                </a:lnTo>
                                <a:lnTo>
                                  <a:pt x="174" y="40"/>
                                </a:lnTo>
                                <a:lnTo>
                                  <a:pt x="150" y="20"/>
                                </a:lnTo>
                                <a:lnTo>
                                  <a:pt x="125" y="5"/>
                                </a:lnTo>
                                <a:lnTo>
                                  <a:pt x="95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35"/>
                                </a:lnTo>
                                <a:lnTo>
                                  <a:pt x="15" y="65"/>
                                </a:lnTo>
                                <a:lnTo>
                                  <a:pt x="10" y="95"/>
                                </a:lnTo>
                                <a:lnTo>
                                  <a:pt x="5" y="135"/>
                                </a:lnTo>
                                <a:lnTo>
                                  <a:pt x="0" y="2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" name="Freeform 403"/>
                        <wps:cNvSpPr>
                          <a:spLocks/>
                        </wps:cNvSpPr>
                        <wps:spPr bwMode="auto">
                          <a:xfrm>
                            <a:off x="6148" y="725"/>
                            <a:ext cx="194" cy="300"/>
                          </a:xfrm>
                          <a:custGeom>
                            <a:avLst/>
                            <a:gdLst>
                              <a:gd name="T0" fmla="*/ 0 w 194"/>
                              <a:gd name="T1" fmla="*/ 150 h 300"/>
                              <a:gd name="T2" fmla="*/ 0 w 194"/>
                              <a:gd name="T3" fmla="*/ 150 h 300"/>
                              <a:gd name="T4" fmla="*/ 0 w 194"/>
                              <a:gd name="T5" fmla="*/ 180 h 300"/>
                              <a:gd name="T6" fmla="*/ 5 w 194"/>
                              <a:gd name="T7" fmla="*/ 205 h 300"/>
                              <a:gd name="T8" fmla="*/ 15 w 194"/>
                              <a:gd name="T9" fmla="*/ 230 h 300"/>
                              <a:gd name="T10" fmla="*/ 25 w 194"/>
                              <a:gd name="T11" fmla="*/ 255 h 300"/>
                              <a:gd name="T12" fmla="*/ 40 w 194"/>
                              <a:gd name="T13" fmla="*/ 270 h 300"/>
                              <a:gd name="T14" fmla="*/ 55 w 194"/>
                              <a:gd name="T15" fmla="*/ 285 h 300"/>
                              <a:gd name="T16" fmla="*/ 75 w 194"/>
                              <a:gd name="T17" fmla="*/ 295 h 300"/>
                              <a:gd name="T18" fmla="*/ 95 w 194"/>
                              <a:gd name="T19" fmla="*/ 300 h 300"/>
                              <a:gd name="T20" fmla="*/ 95 w 194"/>
                              <a:gd name="T21" fmla="*/ 300 h 300"/>
                              <a:gd name="T22" fmla="*/ 115 w 194"/>
                              <a:gd name="T23" fmla="*/ 295 h 300"/>
                              <a:gd name="T24" fmla="*/ 135 w 194"/>
                              <a:gd name="T25" fmla="*/ 290 h 300"/>
                              <a:gd name="T26" fmla="*/ 150 w 194"/>
                              <a:gd name="T27" fmla="*/ 275 h 300"/>
                              <a:gd name="T28" fmla="*/ 164 w 194"/>
                              <a:gd name="T29" fmla="*/ 255 h 300"/>
                              <a:gd name="T30" fmla="*/ 179 w 194"/>
                              <a:gd name="T31" fmla="*/ 235 h 300"/>
                              <a:gd name="T32" fmla="*/ 189 w 194"/>
                              <a:gd name="T33" fmla="*/ 210 h 300"/>
                              <a:gd name="T34" fmla="*/ 194 w 194"/>
                              <a:gd name="T35" fmla="*/ 180 h 300"/>
                              <a:gd name="T36" fmla="*/ 194 w 194"/>
                              <a:gd name="T37" fmla="*/ 150 h 300"/>
                              <a:gd name="T38" fmla="*/ 194 w 194"/>
                              <a:gd name="T39" fmla="*/ 150 h 300"/>
                              <a:gd name="T40" fmla="*/ 194 w 194"/>
                              <a:gd name="T41" fmla="*/ 120 h 300"/>
                              <a:gd name="T42" fmla="*/ 189 w 194"/>
                              <a:gd name="T43" fmla="*/ 90 h 300"/>
                              <a:gd name="T44" fmla="*/ 179 w 194"/>
                              <a:gd name="T45" fmla="*/ 65 h 300"/>
                              <a:gd name="T46" fmla="*/ 164 w 194"/>
                              <a:gd name="T47" fmla="*/ 45 h 300"/>
                              <a:gd name="T48" fmla="*/ 150 w 194"/>
                              <a:gd name="T49" fmla="*/ 25 h 300"/>
                              <a:gd name="T50" fmla="*/ 135 w 194"/>
                              <a:gd name="T51" fmla="*/ 10 h 300"/>
                              <a:gd name="T52" fmla="*/ 115 w 194"/>
                              <a:gd name="T53" fmla="*/ 5 h 300"/>
                              <a:gd name="T54" fmla="*/ 95 w 194"/>
                              <a:gd name="T55" fmla="*/ 0 h 300"/>
                              <a:gd name="T56" fmla="*/ 95 w 194"/>
                              <a:gd name="T57" fmla="*/ 0 h 300"/>
                              <a:gd name="T58" fmla="*/ 75 w 194"/>
                              <a:gd name="T59" fmla="*/ 0 h 300"/>
                              <a:gd name="T60" fmla="*/ 55 w 194"/>
                              <a:gd name="T61" fmla="*/ 10 h 300"/>
                              <a:gd name="T62" fmla="*/ 40 w 194"/>
                              <a:gd name="T63" fmla="*/ 25 h 300"/>
                              <a:gd name="T64" fmla="*/ 25 w 194"/>
                              <a:gd name="T65" fmla="*/ 45 h 300"/>
                              <a:gd name="T66" fmla="*/ 15 w 194"/>
                              <a:gd name="T67" fmla="*/ 65 h 300"/>
                              <a:gd name="T68" fmla="*/ 5 w 194"/>
                              <a:gd name="T69" fmla="*/ 90 h 300"/>
                              <a:gd name="T70" fmla="*/ 0 w 194"/>
                              <a:gd name="T71" fmla="*/ 120 h 300"/>
                              <a:gd name="T72" fmla="*/ 0 w 194"/>
                              <a:gd name="T73" fmla="*/ 150 h 300"/>
                              <a:gd name="T74" fmla="*/ 0 w 194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4" h="300">
                                <a:moveTo>
                                  <a:pt x="0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05"/>
                                </a:lnTo>
                                <a:lnTo>
                                  <a:pt x="15" y="230"/>
                                </a:lnTo>
                                <a:lnTo>
                                  <a:pt x="25" y="255"/>
                                </a:lnTo>
                                <a:lnTo>
                                  <a:pt x="40" y="270"/>
                                </a:lnTo>
                                <a:lnTo>
                                  <a:pt x="55" y="285"/>
                                </a:lnTo>
                                <a:lnTo>
                                  <a:pt x="75" y="295"/>
                                </a:lnTo>
                                <a:lnTo>
                                  <a:pt x="95" y="300"/>
                                </a:lnTo>
                                <a:lnTo>
                                  <a:pt x="115" y="295"/>
                                </a:lnTo>
                                <a:lnTo>
                                  <a:pt x="135" y="290"/>
                                </a:lnTo>
                                <a:lnTo>
                                  <a:pt x="150" y="275"/>
                                </a:lnTo>
                                <a:lnTo>
                                  <a:pt x="164" y="255"/>
                                </a:lnTo>
                                <a:lnTo>
                                  <a:pt x="179" y="235"/>
                                </a:lnTo>
                                <a:lnTo>
                                  <a:pt x="189" y="210"/>
                                </a:lnTo>
                                <a:lnTo>
                                  <a:pt x="194" y="180"/>
                                </a:lnTo>
                                <a:lnTo>
                                  <a:pt x="194" y="150"/>
                                </a:lnTo>
                                <a:lnTo>
                                  <a:pt x="194" y="120"/>
                                </a:lnTo>
                                <a:lnTo>
                                  <a:pt x="189" y="90"/>
                                </a:lnTo>
                                <a:lnTo>
                                  <a:pt x="179" y="65"/>
                                </a:lnTo>
                                <a:lnTo>
                                  <a:pt x="164" y="45"/>
                                </a:lnTo>
                                <a:lnTo>
                                  <a:pt x="150" y="25"/>
                                </a:lnTo>
                                <a:lnTo>
                                  <a:pt x="135" y="10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5" y="0"/>
                                </a:lnTo>
                                <a:lnTo>
                                  <a:pt x="55" y="10"/>
                                </a:lnTo>
                                <a:lnTo>
                                  <a:pt x="40" y="25"/>
                                </a:lnTo>
                                <a:lnTo>
                                  <a:pt x="25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Freeform 404"/>
                        <wps:cNvSpPr>
                          <a:spLocks/>
                        </wps:cNvSpPr>
                        <wps:spPr bwMode="auto">
                          <a:xfrm>
                            <a:off x="6148" y="770"/>
                            <a:ext cx="164" cy="210"/>
                          </a:xfrm>
                          <a:custGeom>
                            <a:avLst/>
                            <a:gdLst>
                              <a:gd name="T0" fmla="*/ 0 w 164"/>
                              <a:gd name="T1" fmla="*/ 105 h 210"/>
                              <a:gd name="T2" fmla="*/ 0 w 164"/>
                              <a:gd name="T3" fmla="*/ 105 h 210"/>
                              <a:gd name="T4" fmla="*/ 5 w 164"/>
                              <a:gd name="T5" fmla="*/ 125 h 210"/>
                              <a:gd name="T6" fmla="*/ 10 w 164"/>
                              <a:gd name="T7" fmla="*/ 145 h 210"/>
                              <a:gd name="T8" fmla="*/ 20 w 164"/>
                              <a:gd name="T9" fmla="*/ 160 h 210"/>
                              <a:gd name="T10" fmla="*/ 30 w 164"/>
                              <a:gd name="T11" fmla="*/ 175 h 210"/>
                              <a:gd name="T12" fmla="*/ 45 w 164"/>
                              <a:gd name="T13" fmla="*/ 190 h 210"/>
                              <a:gd name="T14" fmla="*/ 65 w 164"/>
                              <a:gd name="T15" fmla="*/ 200 h 210"/>
                              <a:gd name="T16" fmla="*/ 80 w 164"/>
                              <a:gd name="T17" fmla="*/ 205 h 210"/>
                              <a:gd name="T18" fmla="*/ 95 w 164"/>
                              <a:gd name="T19" fmla="*/ 210 h 210"/>
                              <a:gd name="T20" fmla="*/ 95 w 164"/>
                              <a:gd name="T21" fmla="*/ 210 h 210"/>
                              <a:gd name="T22" fmla="*/ 110 w 164"/>
                              <a:gd name="T23" fmla="*/ 205 h 210"/>
                              <a:gd name="T24" fmla="*/ 120 w 164"/>
                              <a:gd name="T25" fmla="*/ 200 h 210"/>
                              <a:gd name="T26" fmla="*/ 135 w 164"/>
                              <a:gd name="T27" fmla="*/ 190 h 210"/>
                              <a:gd name="T28" fmla="*/ 145 w 164"/>
                              <a:gd name="T29" fmla="*/ 180 h 210"/>
                              <a:gd name="T30" fmla="*/ 160 w 164"/>
                              <a:gd name="T31" fmla="*/ 145 h 210"/>
                              <a:gd name="T32" fmla="*/ 164 w 164"/>
                              <a:gd name="T33" fmla="*/ 105 h 210"/>
                              <a:gd name="T34" fmla="*/ 164 w 164"/>
                              <a:gd name="T35" fmla="*/ 105 h 210"/>
                              <a:gd name="T36" fmla="*/ 160 w 164"/>
                              <a:gd name="T37" fmla="*/ 65 h 210"/>
                              <a:gd name="T38" fmla="*/ 145 w 164"/>
                              <a:gd name="T39" fmla="*/ 30 h 210"/>
                              <a:gd name="T40" fmla="*/ 135 w 164"/>
                              <a:gd name="T41" fmla="*/ 20 h 210"/>
                              <a:gd name="T42" fmla="*/ 120 w 164"/>
                              <a:gd name="T43" fmla="*/ 10 h 210"/>
                              <a:gd name="T44" fmla="*/ 110 w 164"/>
                              <a:gd name="T45" fmla="*/ 0 h 210"/>
                              <a:gd name="T46" fmla="*/ 95 w 164"/>
                              <a:gd name="T47" fmla="*/ 0 h 210"/>
                              <a:gd name="T48" fmla="*/ 95 w 164"/>
                              <a:gd name="T49" fmla="*/ 0 h 210"/>
                              <a:gd name="T50" fmla="*/ 80 w 164"/>
                              <a:gd name="T51" fmla="*/ 0 h 210"/>
                              <a:gd name="T52" fmla="*/ 65 w 164"/>
                              <a:gd name="T53" fmla="*/ 5 h 210"/>
                              <a:gd name="T54" fmla="*/ 45 w 164"/>
                              <a:gd name="T55" fmla="*/ 15 h 210"/>
                              <a:gd name="T56" fmla="*/ 30 w 164"/>
                              <a:gd name="T57" fmla="*/ 30 h 210"/>
                              <a:gd name="T58" fmla="*/ 20 w 164"/>
                              <a:gd name="T59" fmla="*/ 45 h 210"/>
                              <a:gd name="T60" fmla="*/ 10 w 164"/>
                              <a:gd name="T61" fmla="*/ 65 h 210"/>
                              <a:gd name="T62" fmla="*/ 5 w 164"/>
                              <a:gd name="T63" fmla="*/ 85 h 210"/>
                              <a:gd name="T64" fmla="*/ 0 w 164"/>
                              <a:gd name="T65" fmla="*/ 105 h 210"/>
                              <a:gd name="T66" fmla="*/ 0 w 164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4" h="210">
                                <a:moveTo>
                                  <a:pt x="0" y="105"/>
                                </a:moveTo>
                                <a:lnTo>
                                  <a:pt x="0" y="105"/>
                                </a:lnTo>
                                <a:lnTo>
                                  <a:pt x="5" y="125"/>
                                </a:lnTo>
                                <a:lnTo>
                                  <a:pt x="10" y="145"/>
                                </a:lnTo>
                                <a:lnTo>
                                  <a:pt x="20" y="160"/>
                                </a:lnTo>
                                <a:lnTo>
                                  <a:pt x="30" y="175"/>
                                </a:lnTo>
                                <a:lnTo>
                                  <a:pt x="45" y="190"/>
                                </a:lnTo>
                                <a:lnTo>
                                  <a:pt x="65" y="200"/>
                                </a:lnTo>
                                <a:lnTo>
                                  <a:pt x="80" y="205"/>
                                </a:lnTo>
                                <a:lnTo>
                                  <a:pt x="95" y="210"/>
                                </a:lnTo>
                                <a:lnTo>
                                  <a:pt x="110" y="205"/>
                                </a:lnTo>
                                <a:lnTo>
                                  <a:pt x="120" y="200"/>
                                </a:lnTo>
                                <a:lnTo>
                                  <a:pt x="135" y="190"/>
                                </a:lnTo>
                                <a:lnTo>
                                  <a:pt x="145" y="180"/>
                                </a:lnTo>
                                <a:lnTo>
                                  <a:pt x="160" y="145"/>
                                </a:lnTo>
                                <a:lnTo>
                                  <a:pt x="164" y="105"/>
                                </a:lnTo>
                                <a:lnTo>
                                  <a:pt x="160" y="65"/>
                                </a:lnTo>
                                <a:lnTo>
                                  <a:pt x="145" y="30"/>
                                </a:lnTo>
                                <a:lnTo>
                                  <a:pt x="135" y="20"/>
                                </a:lnTo>
                                <a:lnTo>
                                  <a:pt x="120" y="10"/>
                                </a:lnTo>
                                <a:lnTo>
                                  <a:pt x="110" y="0"/>
                                </a:lnTo>
                                <a:lnTo>
                                  <a:pt x="95" y="0"/>
                                </a:lnTo>
                                <a:lnTo>
                                  <a:pt x="80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5" y="85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" name="Freeform 405"/>
                        <wps:cNvSpPr>
                          <a:spLocks/>
                        </wps:cNvSpPr>
                        <wps:spPr bwMode="auto">
                          <a:xfrm>
                            <a:off x="6148" y="800"/>
                            <a:ext cx="145" cy="145"/>
                          </a:xfrm>
                          <a:custGeom>
                            <a:avLst/>
                            <a:gdLst>
                              <a:gd name="T0" fmla="*/ 0 w 145"/>
                              <a:gd name="T1" fmla="*/ 75 h 145"/>
                              <a:gd name="T2" fmla="*/ 0 w 145"/>
                              <a:gd name="T3" fmla="*/ 75 h 145"/>
                              <a:gd name="T4" fmla="*/ 5 w 145"/>
                              <a:gd name="T5" fmla="*/ 90 h 145"/>
                              <a:gd name="T6" fmla="*/ 10 w 145"/>
                              <a:gd name="T7" fmla="*/ 100 h 145"/>
                              <a:gd name="T8" fmla="*/ 25 w 145"/>
                              <a:gd name="T9" fmla="*/ 115 h 145"/>
                              <a:gd name="T10" fmla="*/ 35 w 145"/>
                              <a:gd name="T11" fmla="*/ 125 h 145"/>
                              <a:gd name="T12" fmla="*/ 70 w 145"/>
                              <a:gd name="T13" fmla="*/ 140 h 145"/>
                              <a:gd name="T14" fmla="*/ 95 w 145"/>
                              <a:gd name="T15" fmla="*/ 145 h 145"/>
                              <a:gd name="T16" fmla="*/ 95 w 145"/>
                              <a:gd name="T17" fmla="*/ 145 h 145"/>
                              <a:gd name="T18" fmla="*/ 105 w 145"/>
                              <a:gd name="T19" fmla="*/ 145 h 145"/>
                              <a:gd name="T20" fmla="*/ 115 w 145"/>
                              <a:gd name="T21" fmla="*/ 140 h 145"/>
                              <a:gd name="T22" fmla="*/ 130 w 145"/>
                              <a:gd name="T23" fmla="*/ 125 h 145"/>
                              <a:gd name="T24" fmla="*/ 140 w 145"/>
                              <a:gd name="T25" fmla="*/ 105 h 145"/>
                              <a:gd name="T26" fmla="*/ 145 w 145"/>
                              <a:gd name="T27" fmla="*/ 75 h 145"/>
                              <a:gd name="T28" fmla="*/ 145 w 145"/>
                              <a:gd name="T29" fmla="*/ 75 h 145"/>
                              <a:gd name="T30" fmla="*/ 140 w 145"/>
                              <a:gd name="T31" fmla="*/ 45 h 145"/>
                              <a:gd name="T32" fmla="*/ 130 w 145"/>
                              <a:gd name="T33" fmla="*/ 20 h 145"/>
                              <a:gd name="T34" fmla="*/ 115 w 145"/>
                              <a:gd name="T35" fmla="*/ 5 h 145"/>
                              <a:gd name="T36" fmla="*/ 95 w 145"/>
                              <a:gd name="T37" fmla="*/ 0 h 145"/>
                              <a:gd name="T38" fmla="*/ 95 w 145"/>
                              <a:gd name="T39" fmla="*/ 0 h 145"/>
                              <a:gd name="T40" fmla="*/ 70 w 145"/>
                              <a:gd name="T41" fmla="*/ 5 h 145"/>
                              <a:gd name="T42" fmla="*/ 40 w 145"/>
                              <a:gd name="T43" fmla="*/ 20 h 145"/>
                              <a:gd name="T44" fmla="*/ 25 w 145"/>
                              <a:gd name="T45" fmla="*/ 30 h 145"/>
                              <a:gd name="T46" fmla="*/ 10 w 145"/>
                              <a:gd name="T47" fmla="*/ 45 h 145"/>
                              <a:gd name="T48" fmla="*/ 5 w 145"/>
                              <a:gd name="T49" fmla="*/ 55 h 145"/>
                              <a:gd name="T50" fmla="*/ 0 w 145"/>
                              <a:gd name="T51" fmla="*/ 75 h 145"/>
                              <a:gd name="T52" fmla="*/ 0 w 145"/>
                              <a:gd name="T53" fmla="*/ 7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0" y="75"/>
                                </a:moveTo>
                                <a:lnTo>
                                  <a:pt x="0" y="75"/>
                                </a:lnTo>
                                <a:lnTo>
                                  <a:pt x="5" y="90"/>
                                </a:lnTo>
                                <a:lnTo>
                                  <a:pt x="10" y="100"/>
                                </a:lnTo>
                                <a:lnTo>
                                  <a:pt x="25" y="115"/>
                                </a:lnTo>
                                <a:lnTo>
                                  <a:pt x="35" y="125"/>
                                </a:lnTo>
                                <a:lnTo>
                                  <a:pt x="70" y="140"/>
                                </a:lnTo>
                                <a:lnTo>
                                  <a:pt x="95" y="145"/>
                                </a:lnTo>
                                <a:lnTo>
                                  <a:pt x="105" y="145"/>
                                </a:lnTo>
                                <a:lnTo>
                                  <a:pt x="115" y="140"/>
                                </a:lnTo>
                                <a:lnTo>
                                  <a:pt x="130" y="125"/>
                                </a:lnTo>
                                <a:lnTo>
                                  <a:pt x="140" y="105"/>
                                </a:lnTo>
                                <a:lnTo>
                                  <a:pt x="145" y="75"/>
                                </a:lnTo>
                                <a:lnTo>
                                  <a:pt x="140" y="45"/>
                                </a:lnTo>
                                <a:lnTo>
                                  <a:pt x="130" y="20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0" y="5"/>
                                </a:lnTo>
                                <a:lnTo>
                                  <a:pt x="40" y="20"/>
                                </a:lnTo>
                                <a:lnTo>
                                  <a:pt x="25" y="30"/>
                                </a:lnTo>
                                <a:lnTo>
                                  <a:pt x="10" y="45"/>
                                </a:lnTo>
                                <a:lnTo>
                                  <a:pt x="5" y="55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9" name="Freeform 406"/>
                        <wps:cNvSpPr>
                          <a:spLocks/>
                        </wps:cNvSpPr>
                        <wps:spPr bwMode="auto">
                          <a:xfrm>
                            <a:off x="6128" y="615"/>
                            <a:ext cx="20" cy="510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510"/>
                              <a:gd name="T2" fmla="*/ 20 w 20"/>
                              <a:gd name="T3" fmla="*/ 0 h 510"/>
                              <a:gd name="T4" fmla="*/ 10 w 20"/>
                              <a:gd name="T5" fmla="*/ 25 h 510"/>
                              <a:gd name="T6" fmla="*/ 0 w 20"/>
                              <a:gd name="T7" fmla="*/ 70 h 510"/>
                              <a:gd name="T8" fmla="*/ 0 w 20"/>
                              <a:gd name="T9" fmla="*/ 105 h 510"/>
                              <a:gd name="T10" fmla="*/ 0 w 20"/>
                              <a:gd name="T11" fmla="*/ 145 h 510"/>
                              <a:gd name="T12" fmla="*/ 10 w 20"/>
                              <a:gd name="T13" fmla="*/ 195 h 510"/>
                              <a:gd name="T14" fmla="*/ 20 w 20"/>
                              <a:gd name="T15" fmla="*/ 260 h 510"/>
                              <a:gd name="T16" fmla="*/ 20 w 20"/>
                              <a:gd name="T17" fmla="*/ 260 h 510"/>
                              <a:gd name="T18" fmla="*/ 20 w 20"/>
                              <a:gd name="T19" fmla="*/ 260 h 510"/>
                              <a:gd name="T20" fmla="*/ 10 w 20"/>
                              <a:gd name="T21" fmla="*/ 320 h 510"/>
                              <a:gd name="T22" fmla="*/ 5 w 20"/>
                              <a:gd name="T23" fmla="*/ 370 h 510"/>
                              <a:gd name="T24" fmla="*/ 0 w 20"/>
                              <a:gd name="T25" fmla="*/ 410 h 510"/>
                              <a:gd name="T26" fmla="*/ 0 w 20"/>
                              <a:gd name="T27" fmla="*/ 445 h 510"/>
                              <a:gd name="T28" fmla="*/ 10 w 20"/>
                              <a:gd name="T29" fmla="*/ 490 h 510"/>
                              <a:gd name="T30" fmla="*/ 20 w 20"/>
                              <a:gd name="T3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25"/>
                                </a:lnTo>
                                <a:lnTo>
                                  <a:pt x="0" y="70"/>
                                </a:lnTo>
                                <a:lnTo>
                                  <a:pt x="0" y="105"/>
                                </a:lnTo>
                                <a:lnTo>
                                  <a:pt x="0" y="145"/>
                                </a:lnTo>
                                <a:lnTo>
                                  <a:pt x="10" y="195"/>
                                </a:lnTo>
                                <a:lnTo>
                                  <a:pt x="20" y="260"/>
                                </a:lnTo>
                                <a:lnTo>
                                  <a:pt x="10" y="320"/>
                                </a:lnTo>
                                <a:lnTo>
                                  <a:pt x="5" y="370"/>
                                </a:lnTo>
                                <a:lnTo>
                                  <a:pt x="0" y="410"/>
                                </a:lnTo>
                                <a:lnTo>
                                  <a:pt x="0" y="445"/>
                                </a:lnTo>
                                <a:lnTo>
                                  <a:pt x="10" y="490"/>
                                </a:lnTo>
                                <a:lnTo>
                                  <a:pt x="20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" name="Freeform 407"/>
                        <wps:cNvSpPr>
                          <a:spLocks/>
                        </wps:cNvSpPr>
                        <wps:spPr bwMode="auto">
                          <a:xfrm>
                            <a:off x="6103" y="615"/>
                            <a:ext cx="45" cy="510"/>
                          </a:xfrm>
                          <a:custGeom>
                            <a:avLst/>
                            <a:gdLst>
                              <a:gd name="T0" fmla="*/ 45 w 45"/>
                              <a:gd name="T1" fmla="*/ 0 h 510"/>
                              <a:gd name="T2" fmla="*/ 45 w 45"/>
                              <a:gd name="T3" fmla="*/ 0 h 510"/>
                              <a:gd name="T4" fmla="*/ 30 w 45"/>
                              <a:gd name="T5" fmla="*/ 40 h 510"/>
                              <a:gd name="T6" fmla="*/ 20 w 45"/>
                              <a:gd name="T7" fmla="*/ 90 h 510"/>
                              <a:gd name="T8" fmla="*/ 10 w 45"/>
                              <a:gd name="T9" fmla="*/ 155 h 510"/>
                              <a:gd name="T10" fmla="*/ 0 w 45"/>
                              <a:gd name="T11" fmla="*/ 230 h 510"/>
                              <a:gd name="T12" fmla="*/ 5 w 45"/>
                              <a:gd name="T13" fmla="*/ 315 h 510"/>
                              <a:gd name="T14" fmla="*/ 10 w 45"/>
                              <a:gd name="T15" fmla="*/ 365 h 510"/>
                              <a:gd name="T16" fmla="*/ 15 w 45"/>
                              <a:gd name="T17" fmla="*/ 410 h 510"/>
                              <a:gd name="T18" fmla="*/ 30 w 45"/>
                              <a:gd name="T19" fmla="*/ 460 h 510"/>
                              <a:gd name="T20" fmla="*/ 45 w 45"/>
                              <a:gd name="T2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30" y="40"/>
                                </a:lnTo>
                                <a:lnTo>
                                  <a:pt x="20" y="90"/>
                                </a:lnTo>
                                <a:lnTo>
                                  <a:pt x="10" y="155"/>
                                </a:lnTo>
                                <a:lnTo>
                                  <a:pt x="0" y="230"/>
                                </a:lnTo>
                                <a:lnTo>
                                  <a:pt x="5" y="315"/>
                                </a:lnTo>
                                <a:lnTo>
                                  <a:pt x="10" y="365"/>
                                </a:lnTo>
                                <a:lnTo>
                                  <a:pt x="15" y="410"/>
                                </a:lnTo>
                                <a:lnTo>
                                  <a:pt x="30" y="460"/>
                                </a:lnTo>
                                <a:lnTo>
                                  <a:pt x="45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" name="Line 408"/>
                        <wps:cNvCnPr/>
                        <wps:spPr bwMode="auto">
                          <a:xfrm>
                            <a:off x="6053" y="615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2" name="Line 409"/>
                        <wps:cNvCnPr/>
                        <wps:spPr bwMode="auto">
                          <a:xfrm>
                            <a:off x="6023" y="615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3" name="Freeform 410"/>
                        <wps:cNvSpPr>
                          <a:spLocks/>
                        </wps:cNvSpPr>
                        <wps:spPr bwMode="auto">
                          <a:xfrm>
                            <a:off x="6148" y="1605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40 h 50"/>
                              <a:gd name="T2" fmla="*/ 0 w 249"/>
                              <a:gd name="T3" fmla="*/ 40 h 50"/>
                              <a:gd name="T4" fmla="*/ 10 w 249"/>
                              <a:gd name="T5" fmla="*/ 25 h 50"/>
                              <a:gd name="T6" fmla="*/ 25 w 249"/>
                              <a:gd name="T7" fmla="*/ 15 h 50"/>
                              <a:gd name="T8" fmla="*/ 50 w 249"/>
                              <a:gd name="T9" fmla="*/ 5 h 50"/>
                              <a:gd name="T10" fmla="*/ 80 w 249"/>
                              <a:gd name="T11" fmla="*/ 5 h 50"/>
                              <a:gd name="T12" fmla="*/ 110 w 249"/>
                              <a:gd name="T13" fmla="*/ 5 h 50"/>
                              <a:gd name="T14" fmla="*/ 135 w 249"/>
                              <a:gd name="T15" fmla="*/ 15 h 50"/>
                              <a:gd name="T16" fmla="*/ 155 w 249"/>
                              <a:gd name="T17" fmla="*/ 25 h 50"/>
                              <a:gd name="T18" fmla="*/ 184 w 249"/>
                              <a:gd name="T19" fmla="*/ 45 h 50"/>
                              <a:gd name="T20" fmla="*/ 184 w 249"/>
                              <a:gd name="T21" fmla="*/ 45 h 50"/>
                              <a:gd name="T22" fmla="*/ 189 w 249"/>
                              <a:gd name="T23" fmla="*/ 50 h 50"/>
                              <a:gd name="T24" fmla="*/ 199 w 249"/>
                              <a:gd name="T25" fmla="*/ 50 h 50"/>
                              <a:gd name="T26" fmla="*/ 214 w 249"/>
                              <a:gd name="T27" fmla="*/ 30 h 50"/>
                              <a:gd name="T28" fmla="*/ 234 w 249"/>
                              <a:gd name="T29" fmla="*/ 0 h 50"/>
                              <a:gd name="T30" fmla="*/ 249 w 249"/>
                              <a:gd name="T31" fmla="*/ 4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40"/>
                                </a:moveTo>
                                <a:lnTo>
                                  <a:pt x="0" y="40"/>
                                </a:lnTo>
                                <a:lnTo>
                                  <a:pt x="10" y="25"/>
                                </a:lnTo>
                                <a:lnTo>
                                  <a:pt x="25" y="15"/>
                                </a:lnTo>
                                <a:lnTo>
                                  <a:pt x="50" y="5"/>
                                </a:lnTo>
                                <a:lnTo>
                                  <a:pt x="80" y="5"/>
                                </a:lnTo>
                                <a:lnTo>
                                  <a:pt x="110" y="5"/>
                                </a:lnTo>
                                <a:lnTo>
                                  <a:pt x="135" y="15"/>
                                </a:lnTo>
                                <a:lnTo>
                                  <a:pt x="155" y="25"/>
                                </a:lnTo>
                                <a:lnTo>
                                  <a:pt x="184" y="45"/>
                                </a:lnTo>
                                <a:lnTo>
                                  <a:pt x="189" y="50"/>
                                </a:lnTo>
                                <a:lnTo>
                                  <a:pt x="199" y="50"/>
                                </a:lnTo>
                                <a:lnTo>
                                  <a:pt x="214" y="30"/>
                                </a:lnTo>
                                <a:lnTo>
                                  <a:pt x="234" y="0"/>
                                </a:lnTo>
                                <a:lnTo>
                                  <a:pt x="249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4" name="Freeform 411"/>
                        <wps:cNvSpPr>
                          <a:spLocks/>
                        </wps:cNvSpPr>
                        <wps:spPr bwMode="auto">
                          <a:xfrm>
                            <a:off x="6148" y="1130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5 h 50"/>
                              <a:gd name="T2" fmla="*/ 0 w 249"/>
                              <a:gd name="T3" fmla="*/ 5 h 50"/>
                              <a:gd name="T4" fmla="*/ 25 w 249"/>
                              <a:gd name="T5" fmla="*/ 30 h 50"/>
                              <a:gd name="T6" fmla="*/ 50 w 249"/>
                              <a:gd name="T7" fmla="*/ 40 h 50"/>
                              <a:gd name="T8" fmla="*/ 80 w 249"/>
                              <a:gd name="T9" fmla="*/ 45 h 50"/>
                              <a:gd name="T10" fmla="*/ 110 w 249"/>
                              <a:gd name="T11" fmla="*/ 40 h 50"/>
                              <a:gd name="T12" fmla="*/ 135 w 249"/>
                              <a:gd name="T13" fmla="*/ 35 h 50"/>
                              <a:gd name="T14" fmla="*/ 155 w 249"/>
                              <a:gd name="T15" fmla="*/ 25 h 50"/>
                              <a:gd name="T16" fmla="*/ 184 w 249"/>
                              <a:gd name="T17" fmla="*/ 5 h 50"/>
                              <a:gd name="T18" fmla="*/ 184 w 249"/>
                              <a:gd name="T19" fmla="*/ 5 h 50"/>
                              <a:gd name="T20" fmla="*/ 189 w 249"/>
                              <a:gd name="T21" fmla="*/ 0 h 50"/>
                              <a:gd name="T22" fmla="*/ 194 w 249"/>
                              <a:gd name="T23" fmla="*/ 5 h 50"/>
                              <a:gd name="T24" fmla="*/ 214 w 249"/>
                              <a:gd name="T25" fmla="*/ 20 h 50"/>
                              <a:gd name="T26" fmla="*/ 234 w 249"/>
                              <a:gd name="T27" fmla="*/ 50 h 50"/>
                              <a:gd name="T28" fmla="*/ 249 w 249"/>
                              <a:gd name="T2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5"/>
                                </a:moveTo>
                                <a:lnTo>
                                  <a:pt x="0" y="5"/>
                                </a:lnTo>
                                <a:lnTo>
                                  <a:pt x="25" y="30"/>
                                </a:lnTo>
                                <a:lnTo>
                                  <a:pt x="50" y="40"/>
                                </a:lnTo>
                                <a:lnTo>
                                  <a:pt x="80" y="45"/>
                                </a:lnTo>
                                <a:lnTo>
                                  <a:pt x="110" y="40"/>
                                </a:lnTo>
                                <a:lnTo>
                                  <a:pt x="135" y="35"/>
                                </a:lnTo>
                                <a:lnTo>
                                  <a:pt x="155" y="25"/>
                                </a:lnTo>
                                <a:lnTo>
                                  <a:pt x="184" y="5"/>
                                </a:lnTo>
                                <a:lnTo>
                                  <a:pt x="189" y="0"/>
                                </a:lnTo>
                                <a:lnTo>
                                  <a:pt x="194" y="5"/>
                                </a:lnTo>
                                <a:lnTo>
                                  <a:pt x="214" y="20"/>
                                </a:lnTo>
                                <a:lnTo>
                                  <a:pt x="234" y="50"/>
                                </a:ln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5" name="Freeform 412"/>
                        <wps:cNvSpPr>
                          <a:spLocks/>
                        </wps:cNvSpPr>
                        <wps:spPr bwMode="auto">
                          <a:xfrm>
                            <a:off x="6148" y="1175"/>
                            <a:ext cx="244" cy="435"/>
                          </a:xfrm>
                          <a:custGeom>
                            <a:avLst/>
                            <a:gdLst>
                              <a:gd name="T0" fmla="*/ 0 w 244"/>
                              <a:gd name="T1" fmla="*/ 220 h 435"/>
                              <a:gd name="T2" fmla="*/ 0 w 244"/>
                              <a:gd name="T3" fmla="*/ 220 h 435"/>
                              <a:gd name="T4" fmla="*/ 5 w 244"/>
                              <a:gd name="T5" fmla="*/ 300 h 435"/>
                              <a:gd name="T6" fmla="*/ 10 w 244"/>
                              <a:gd name="T7" fmla="*/ 340 h 435"/>
                              <a:gd name="T8" fmla="*/ 15 w 244"/>
                              <a:gd name="T9" fmla="*/ 370 h 435"/>
                              <a:gd name="T10" fmla="*/ 30 w 244"/>
                              <a:gd name="T11" fmla="*/ 395 h 435"/>
                              <a:gd name="T12" fmla="*/ 45 w 244"/>
                              <a:gd name="T13" fmla="*/ 415 h 435"/>
                              <a:gd name="T14" fmla="*/ 65 w 244"/>
                              <a:gd name="T15" fmla="*/ 430 h 435"/>
                              <a:gd name="T16" fmla="*/ 95 w 244"/>
                              <a:gd name="T17" fmla="*/ 435 h 435"/>
                              <a:gd name="T18" fmla="*/ 95 w 244"/>
                              <a:gd name="T19" fmla="*/ 435 h 435"/>
                              <a:gd name="T20" fmla="*/ 125 w 244"/>
                              <a:gd name="T21" fmla="*/ 430 h 435"/>
                              <a:gd name="T22" fmla="*/ 150 w 244"/>
                              <a:gd name="T23" fmla="*/ 420 h 435"/>
                              <a:gd name="T24" fmla="*/ 174 w 244"/>
                              <a:gd name="T25" fmla="*/ 400 h 435"/>
                              <a:gd name="T26" fmla="*/ 199 w 244"/>
                              <a:gd name="T27" fmla="*/ 375 h 435"/>
                              <a:gd name="T28" fmla="*/ 219 w 244"/>
                              <a:gd name="T29" fmla="*/ 340 h 435"/>
                              <a:gd name="T30" fmla="*/ 229 w 244"/>
                              <a:gd name="T31" fmla="*/ 305 h 435"/>
                              <a:gd name="T32" fmla="*/ 239 w 244"/>
                              <a:gd name="T33" fmla="*/ 260 h 435"/>
                              <a:gd name="T34" fmla="*/ 244 w 244"/>
                              <a:gd name="T35" fmla="*/ 220 h 435"/>
                              <a:gd name="T36" fmla="*/ 244 w 244"/>
                              <a:gd name="T37" fmla="*/ 220 h 435"/>
                              <a:gd name="T38" fmla="*/ 239 w 244"/>
                              <a:gd name="T39" fmla="*/ 175 h 435"/>
                              <a:gd name="T40" fmla="*/ 229 w 244"/>
                              <a:gd name="T41" fmla="*/ 135 h 435"/>
                              <a:gd name="T42" fmla="*/ 219 w 244"/>
                              <a:gd name="T43" fmla="*/ 95 h 435"/>
                              <a:gd name="T44" fmla="*/ 199 w 244"/>
                              <a:gd name="T45" fmla="*/ 65 h 435"/>
                              <a:gd name="T46" fmla="*/ 174 w 244"/>
                              <a:gd name="T47" fmla="*/ 40 h 435"/>
                              <a:gd name="T48" fmla="*/ 150 w 244"/>
                              <a:gd name="T49" fmla="*/ 20 h 435"/>
                              <a:gd name="T50" fmla="*/ 125 w 244"/>
                              <a:gd name="T51" fmla="*/ 5 h 435"/>
                              <a:gd name="T52" fmla="*/ 95 w 244"/>
                              <a:gd name="T53" fmla="*/ 0 h 435"/>
                              <a:gd name="T54" fmla="*/ 95 w 244"/>
                              <a:gd name="T55" fmla="*/ 0 h 435"/>
                              <a:gd name="T56" fmla="*/ 65 w 244"/>
                              <a:gd name="T57" fmla="*/ 5 h 435"/>
                              <a:gd name="T58" fmla="*/ 45 w 244"/>
                              <a:gd name="T59" fmla="*/ 15 h 435"/>
                              <a:gd name="T60" fmla="*/ 30 w 244"/>
                              <a:gd name="T61" fmla="*/ 35 h 435"/>
                              <a:gd name="T62" fmla="*/ 15 w 244"/>
                              <a:gd name="T63" fmla="*/ 65 h 435"/>
                              <a:gd name="T64" fmla="*/ 10 w 244"/>
                              <a:gd name="T65" fmla="*/ 95 h 435"/>
                              <a:gd name="T66" fmla="*/ 5 w 244"/>
                              <a:gd name="T67" fmla="*/ 135 h 435"/>
                              <a:gd name="T68" fmla="*/ 0 w 244"/>
                              <a:gd name="T69" fmla="*/ 220 h 435"/>
                              <a:gd name="T70" fmla="*/ 0 w 244"/>
                              <a:gd name="T71" fmla="*/ 220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0" y="220"/>
                                </a:moveTo>
                                <a:lnTo>
                                  <a:pt x="0" y="220"/>
                                </a:lnTo>
                                <a:lnTo>
                                  <a:pt x="5" y="300"/>
                                </a:lnTo>
                                <a:lnTo>
                                  <a:pt x="10" y="340"/>
                                </a:lnTo>
                                <a:lnTo>
                                  <a:pt x="15" y="370"/>
                                </a:lnTo>
                                <a:lnTo>
                                  <a:pt x="30" y="395"/>
                                </a:lnTo>
                                <a:lnTo>
                                  <a:pt x="45" y="415"/>
                                </a:lnTo>
                                <a:lnTo>
                                  <a:pt x="65" y="430"/>
                                </a:lnTo>
                                <a:lnTo>
                                  <a:pt x="95" y="435"/>
                                </a:lnTo>
                                <a:lnTo>
                                  <a:pt x="125" y="430"/>
                                </a:lnTo>
                                <a:lnTo>
                                  <a:pt x="150" y="420"/>
                                </a:lnTo>
                                <a:lnTo>
                                  <a:pt x="174" y="400"/>
                                </a:lnTo>
                                <a:lnTo>
                                  <a:pt x="199" y="375"/>
                                </a:lnTo>
                                <a:lnTo>
                                  <a:pt x="219" y="340"/>
                                </a:lnTo>
                                <a:lnTo>
                                  <a:pt x="229" y="305"/>
                                </a:lnTo>
                                <a:lnTo>
                                  <a:pt x="239" y="260"/>
                                </a:lnTo>
                                <a:lnTo>
                                  <a:pt x="244" y="220"/>
                                </a:lnTo>
                                <a:lnTo>
                                  <a:pt x="239" y="175"/>
                                </a:lnTo>
                                <a:lnTo>
                                  <a:pt x="229" y="135"/>
                                </a:lnTo>
                                <a:lnTo>
                                  <a:pt x="219" y="95"/>
                                </a:lnTo>
                                <a:lnTo>
                                  <a:pt x="199" y="65"/>
                                </a:lnTo>
                                <a:lnTo>
                                  <a:pt x="174" y="40"/>
                                </a:lnTo>
                                <a:lnTo>
                                  <a:pt x="150" y="20"/>
                                </a:lnTo>
                                <a:lnTo>
                                  <a:pt x="125" y="5"/>
                                </a:lnTo>
                                <a:lnTo>
                                  <a:pt x="95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35"/>
                                </a:lnTo>
                                <a:lnTo>
                                  <a:pt x="15" y="65"/>
                                </a:lnTo>
                                <a:lnTo>
                                  <a:pt x="10" y="95"/>
                                </a:lnTo>
                                <a:lnTo>
                                  <a:pt x="5" y="135"/>
                                </a:lnTo>
                                <a:lnTo>
                                  <a:pt x="0" y="2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6" name="Freeform 413"/>
                        <wps:cNvSpPr>
                          <a:spLocks/>
                        </wps:cNvSpPr>
                        <wps:spPr bwMode="auto">
                          <a:xfrm>
                            <a:off x="6148" y="1245"/>
                            <a:ext cx="194" cy="295"/>
                          </a:xfrm>
                          <a:custGeom>
                            <a:avLst/>
                            <a:gdLst>
                              <a:gd name="T0" fmla="*/ 0 w 194"/>
                              <a:gd name="T1" fmla="*/ 150 h 295"/>
                              <a:gd name="T2" fmla="*/ 0 w 194"/>
                              <a:gd name="T3" fmla="*/ 150 h 295"/>
                              <a:gd name="T4" fmla="*/ 0 w 194"/>
                              <a:gd name="T5" fmla="*/ 180 h 295"/>
                              <a:gd name="T6" fmla="*/ 5 w 194"/>
                              <a:gd name="T7" fmla="*/ 205 h 295"/>
                              <a:gd name="T8" fmla="*/ 15 w 194"/>
                              <a:gd name="T9" fmla="*/ 230 h 295"/>
                              <a:gd name="T10" fmla="*/ 25 w 194"/>
                              <a:gd name="T11" fmla="*/ 250 h 295"/>
                              <a:gd name="T12" fmla="*/ 40 w 194"/>
                              <a:gd name="T13" fmla="*/ 270 h 295"/>
                              <a:gd name="T14" fmla="*/ 55 w 194"/>
                              <a:gd name="T15" fmla="*/ 285 h 295"/>
                              <a:gd name="T16" fmla="*/ 75 w 194"/>
                              <a:gd name="T17" fmla="*/ 295 h 295"/>
                              <a:gd name="T18" fmla="*/ 95 w 194"/>
                              <a:gd name="T19" fmla="*/ 295 h 295"/>
                              <a:gd name="T20" fmla="*/ 95 w 194"/>
                              <a:gd name="T21" fmla="*/ 295 h 295"/>
                              <a:gd name="T22" fmla="*/ 115 w 194"/>
                              <a:gd name="T23" fmla="*/ 295 h 295"/>
                              <a:gd name="T24" fmla="*/ 135 w 194"/>
                              <a:gd name="T25" fmla="*/ 285 h 295"/>
                              <a:gd name="T26" fmla="*/ 150 w 194"/>
                              <a:gd name="T27" fmla="*/ 275 h 295"/>
                              <a:gd name="T28" fmla="*/ 164 w 194"/>
                              <a:gd name="T29" fmla="*/ 255 h 295"/>
                              <a:gd name="T30" fmla="*/ 179 w 194"/>
                              <a:gd name="T31" fmla="*/ 230 h 295"/>
                              <a:gd name="T32" fmla="*/ 189 w 194"/>
                              <a:gd name="T33" fmla="*/ 205 h 295"/>
                              <a:gd name="T34" fmla="*/ 194 w 194"/>
                              <a:gd name="T35" fmla="*/ 180 h 295"/>
                              <a:gd name="T36" fmla="*/ 194 w 194"/>
                              <a:gd name="T37" fmla="*/ 150 h 295"/>
                              <a:gd name="T38" fmla="*/ 194 w 194"/>
                              <a:gd name="T39" fmla="*/ 150 h 295"/>
                              <a:gd name="T40" fmla="*/ 194 w 194"/>
                              <a:gd name="T41" fmla="*/ 120 h 295"/>
                              <a:gd name="T42" fmla="*/ 189 w 194"/>
                              <a:gd name="T43" fmla="*/ 90 h 295"/>
                              <a:gd name="T44" fmla="*/ 179 w 194"/>
                              <a:gd name="T45" fmla="*/ 65 h 295"/>
                              <a:gd name="T46" fmla="*/ 164 w 194"/>
                              <a:gd name="T47" fmla="*/ 40 h 295"/>
                              <a:gd name="T48" fmla="*/ 150 w 194"/>
                              <a:gd name="T49" fmla="*/ 25 h 295"/>
                              <a:gd name="T50" fmla="*/ 135 w 194"/>
                              <a:gd name="T51" fmla="*/ 10 h 295"/>
                              <a:gd name="T52" fmla="*/ 115 w 194"/>
                              <a:gd name="T53" fmla="*/ 0 h 295"/>
                              <a:gd name="T54" fmla="*/ 95 w 194"/>
                              <a:gd name="T55" fmla="*/ 0 h 295"/>
                              <a:gd name="T56" fmla="*/ 95 w 194"/>
                              <a:gd name="T57" fmla="*/ 0 h 295"/>
                              <a:gd name="T58" fmla="*/ 75 w 194"/>
                              <a:gd name="T59" fmla="*/ 0 h 295"/>
                              <a:gd name="T60" fmla="*/ 55 w 194"/>
                              <a:gd name="T61" fmla="*/ 10 h 295"/>
                              <a:gd name="T62" fmla="*/ 40 w 194"/>
                              <a:gd name="T63" fmla="*/ 25 h 295"/>
                              <a:gd name="T64" fmla="*/ 25 w 194"/>
                              <a:gd name="T65" fmla="*/ 40 h 295"/>
                              <a:gd name="T66" fmla="*/ 15 w 194"/>
                              <a:gd name="T67" fmla="*/ 65 h 295"/>
                              <a:gd name="T68" fmla="*/ 5 w 194"/>
                              <a:gd name="T69" fmla="*/ 90 h 295"/>
                              <a:gd name="T70" fmla="*/ 0 w 194"/>
                              <a:gd name="T71" fmla="*/ 120 h 295"/>
                              <a:gd name="T72" fmla="*/ 0 w 194"/>
                              <a:gd name="T73" fmla="*/ 150 h 295"/>
                              <a:gd name="T74" fmla="*/ 0 w 194"/>
                              <a:gd name="T75" fmla="*/ 150 h 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4" h="295">
                                <a:moveTo>
                                  <a:pt x="0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05"/>
                                </a:lnTo>
                                <a:lnTo>
                                  <a:pt x="15" y="230"/>
                                </a:lnTo>
                                <a:lnTo>
                                  <a:pt x="25" y="250"/>
                                </a:lnTo>
                                <a:lnTo>
                                  <a:pt x="40" y="270"/>
                                </a:lnTo>
                                <a:lnTo>
                                  <a:pt x="55" y="285"/>
                                </a:lnTo>
                                <a:lnTo>
                                  <a:pt x="75" y="295"/>
                                </a:lnTo>
                                <a:lnTo>
                                  <a:pt x="95" y="295"/>
                                </a:lnTo>
                                <a:lnTo>
                                  <a:pt x="115" y="295"/>
                                </a:lnTo>
                                <a:lnTo>
                                  <a:pt x="135" y="285"/>
                                </a:lnTo>
                                <a:lnTo>
                                  <a:pt x="150" y="275"/>
                                </a:lnTo>
                                <a:lnTo>
                                  <a:pt x="164" y="255"/>
                                </a:lnTo>
                                <a:lnTo>
                                  <a:pt x="179" y="230"/>
                                </a:lnTo>
                                <a:lnTo>
                                  <a:pt x="189" y="205"/>
                                </a:lnTo>
                                <a:lnTo>
                                  <a:pt x="194" y="180"/>
                                </a:lnTo>
                                <a:lnTo>
                                  <a:pt x="194" y="150"/>
                                </a:lnTo>
                                <a:lnTo>
                                  <a:pt x="194" y="120"/>
                                </a:lnTo>
                                <a:lnTo>
                                  <a:pt x="189" y="90"/>
                                </a:lnTo>
                                <a:lnTo>
                                  <a:pt x="179" y="65"/>
                                </a:lnTo>
                                <a:lnTo>
                                  <a:pt x="164" y="40"/>
                                </a:lnTo>
                                <a:lnTo>
                                  <a:pt x="150" y="25"/>
                                </a:lnTo>
                                <a:lnTo>
                                  <a:pt x="135" y="10"/>
                                </a:lnTo>
                                <a:lnTo>
                                  <a:pt x="115" y="0"/>
                                </a:lnTo>
                                <a:lnTo>
                                  <a:pt x="95" y="0"/>
                                </a:lnTo>
                                <a:lnTo>
                                  <a:pt x="75" y="0"/>
                                </a:lnTo>
                                <a:lnTo>
                                  <a:pt x="55" y="10"/>
                                </a:lnTo>
                                <a:lnTo>
                                  <a:pt x="40" y="25"/>
                                </a:lnTo>
                                <a:lnTo>
                                  <a:pt x="25" y="40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7" name="Freeform 414"/>
                        <wps:cNvSpPr>
                          <a:spLocks/>
                        </wps:cNvSpPr>
                        <wps:spPr bwMode="auto">
                          <a:xfrm>
                            <a:off x="6148" y="1290"/>
                            <a:ext cx="164" cy="205"/>
                          </a:xfrm>
                          <a:custGeom>
                            <a:avLst/>
                            <a:gdLst>
                              <a:gd name="T0" fmla="*/ 0 w 164"/>
                              <a:gd name="T1" fmla="*/ 105 h 205"/>
                              <a:gd name="T2" fmla="*/ 0 w 164"/>
                              <a:gd name="T3" fmla="*/ 105 h 205"/>
                              <a:gd name="T4" fmla="*/ 5 w 164"/>
                              <a:gd name="T5" fmla="*/ 125 h 205"/>
                              <a:gd name="T6" fmla="*/ 10 w 164"/>
                              <a:gd name="T7" fmla="*/ 145 h 205"/>
                              <a:gd name="T8" fmla="*/ 20 w 164"/>
                              <a:gd name="T9" fmla="*/ 160 h 205"/>
                              <a:gd name="T10" fmla="*/ 30 w 164"/>
                              <a:gd name="T11" fmla="*/ 175 h 205"/>
                              <a:gd name="T12" fmla="*/ 45 w 164"/>
                              <a:gd name="T13" fmla="*/ 190 h 205"/>
                              <a:gd name="T14" fmla="*/ 65 w 164"/>
                              <a:gd name="T15" fmla="*/ 200 h 205"/>
                              <a:gd name="T16" fmla="*/ 80 w 164"/>
                              <a:gd name="T17" fmla="*/ 205 h 205"/>
                              <a:gd name="T18" fmla="*/ 95 w 164"/>
                              <a:gd name="T19" fmla="*/ 205 h 205"/>
                              <a:gd name="T20" fmla="*/ 95 w 164"/>
                              <a:gd name="T21" fmla="*/ 205 h 205"/>
                              <a:gd name="T22" fmla="*/ 110 w 164"/>
                              <a:gd name="T23" fmla="*/ 205 h 205"/>
                              <a:gd name="T24" fmla="*/ 120 w 164"/>
                              <a:gd name="T25" fmla="*/ 200 h 205"/>
                              <a:gd name="T26" fmla="*/ 135 w 164"/>
                              <a:gd name="T27" fmla="*/ 190 h 205"/>
                              <a:gd name="T28" fmla="*/ 145 w 164"/>
                              <a:gd name="T29" fmla="*/ 175 h 205"/>
                              <a:gd name="T30" fmla="*/ 160 w 164"/>
                              <a:gd name="T31" fmla="*/ 145 h 205"/>
                              <a:gd name="T32" fmla="*/ 164 w 164"/>
                              <a:gd name="T33" fmla="*/ 105 h 205"/>
                              <a:gd name="T34" fmla="*/ 164 w 164"/>
                              <a:gd name="T35" fmla="*/ 105 h 205"/>
                              <a:gd name="T36" fmla="*/ 160 w 164"/>
                              <a:gd name="T37" fmla="*/ 60 h 205"/>
                              <a:gd name="T38" fmla="*/ 145 w 164"/>
                              <a:gd name="T39" fmla="*/ 30 h 205"/>
                              <a:gd name="T40" fmla="*/ 135 w 164"/>
                              <a:gd name="T41" fmla="*/ 15 h 205"/>
                              <a:gd name="T42" fmla="*/ 120 w 164"/>
                              <a:gd name="T43" fmla="*/ 5 h 205"/>
                              <a:gd name="T44" fmla="*/ 110 w 164"/>
                              <a:gd name="T45" fmla="*/ 0 h 205"/>
                              <a:gd name="T46" fmla="*/ 95 w 164"/>
                              <a:gd name="T47" fmla="*/ 0 h 205"/>
                              <a:gd name="T48" fmla="*/ 95 w 164"/>
                              <a:gd name="T49" fmla="*/ 0 h 205"/>
                              <a:gd name="T50" fmla="*/ 80 w 164"/>
                              <a:gd name="T51" fmla="*/ 0 h 205"/>
                              <a:gd name="T52" fmla="*/ 65 w 164"/>
                              <a:gd name="T53" fmla="*/ 5 h 205"/>
                              <a:gd name="T54" fmla="*/ 45 w 164"/>
                              <a:gd name="T55" fmla="*/ 15 h 205"/>
                              <a:gd name="T56" fmla="*/ 30 w 164"/>
                              <a:gd name="T57" fmla="*/ 30 h 205"/>
                              <a:gd name="T58" fmla="*/ 20 w 164"/>
                              <a:gd name="T59" fmla="*/ 45 h 205"/>
                              <a:gd name="T60" fmla="*/ 10 w 164"/>
                              <a:gd name="T61" fmla="*/ 60 h 205"/>
                              <a:gd name="T62" fmla="*/ 5 w 164"/>
                              <a:gd name="T63" fmla="*/ 80 h 205"/>
                              <a:gd name="T64" fmla="*/ 0 w 164"/>
                              <a:gd name="T65" fmla="*/ 105 h 205"/>
                              <a:gd name="T66" fmla="*/ 0 w 164"/>
                              <a:gd name="T67" fmla="*/ 105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4" h="205">
                                <a:moveTo>
                                  <a:pt x="0" y="105"/>
                                </a:moveTo>
                                <a:lnTo>
                                  <a:pt x="0" y="105"/>
                                </a:lnTo>
                                <a:lnTo>
                                  <a:pt x="5" y="125"/>
                                </a:lnTo>
                                <a:lnTo>
                                  <a:pt x="10" y="145"/>
                                </a:lnTo>
                                <a:lnTo>
                                  <a:pt x="20" y="160"/>
                                </a:lnTo>
                                <a:lnTo>
                                  <a:pt x="30" y="175"/>
                                </a:lnTo>
                                <a:lnTo>
                                  <a:pt x="45" y="190"/>
                                </a:lnTo>
                                <a:lnTo>
                                  <a:pt x="65" y="200"/>
                                </a:lnTo>
                                <a:lnTo>
                                  <a:pt x="80" y="205"/>
                                </a:lnTo>
                                <a:lnTo>
                                  <a:pt x="95" y="205"/>
                                </a:lnTo>
                                <a:lnTo>
                                  <a:pt x="110" y="205"/>
                                </a:lnTo>
                                <a:lnTo>
                                  <a:pt x="120" y="200"/>
                                </a:lnTo>
                                <a:lnTo>
                                  <a:pt x="135" y="190"/>
                                </a:lnTo>
                                <a:lnTo>
                                  <a:pt x="145" y="175"/>
                                </a:lnTo>
                                <a:lnTo>
                                  <a:pt x="160" y="145"/>
                                </a:lnTo>
                                <a:lnTo>
                                  <a:pt x="164" y="105"/>
                                </a:lnTo>
                                <a:lnTo>
                                  <a:pt x="160" y="60"/>
                                </a:lnTo>
                                <a:lnTo>
                                  <a:pt x="145" y="30"/>
                                </a:lnTo>
                                <a:lnTo>
                                  <a:pt x="135" y="15"/>
                                </a:lnTo>
                                <a:lnTo>
                                  <a:pt x="120" y="5"/>
                                </a:lnTo>
                                <a:lnTo>
                                  <a:pt x="110" y="0"/>
                                </a:lnTo>
                                <a:lnTo>
                                  <a:pt x="95" y="0"/>
                                </a:lnTo>
                                <a:lnTo>
                                  <a:pt x="80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0"/>
                                </a:lnTo>
                                <a:lnTo>
                                  <a:pt x="5" y="80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" name="Freeform 415"/>
                        <wps:cNvSpPr>
                          <a:spLocks/>
                        </wps:cNvSpPr>
                        <wps:spPr bwMode="auto">
                          <a:xfrm>
                            <a:off x="6148" y="1320"/>
                            <a:ext cx="145" cy="145"/>
                          </a:xfrm>
                          <a:custGeom>
                            <a:avLst/>
                            <a:gdLst>
                              <a:gd name="T0" fmla="*/ 0 w 145"/>
                              <a:gd name="T1" fmla="*/ 75 h 145"/>
                              <a:gd name="T2" fmla="*/ 0 w 145"/>
                              <a:gd name="T3" fmla="*/ 75 h 145"/>
                              <a:gd name="T4" fmla="*/ 5 w 145"/>
                              <a:gd name="T5" fmla="*/ 85 h 145"/>
                              <a:gd name="T6" fmla="*/ 10 w 145"/>
                              <a:gd name="T7" fmla="*/ 100 h 145"/>
                              <a:gd name="T8" fmla="*/ 25 w 145"/>
                              <a:gd name="T9" fmla="*/ 115 h 145"/>
                              <a:gd name="T10" fmla="*/ 35 w 145"/>
                              <a:gd name="T11" fmla="*/ 125 h 145"/>
                              <a:gd name="T12" fmla="*/ 70 w 145"/>
                              <a:gd name="T13" fmla="*/ 140 h 145"/>
                              <a:gd name="T14" fmla="*/ 95 w 145"/>
                              <a:gd name="T15" fmla="*/ 145 h 145"/>
                              <a:gd name="T16" fmla="*/ 95 w 145"/>
                              <a:gd name="T17" fmla="*/ 145 h 145"/>
                              <a:gd name="T18" fmla="*/ 105 w 145"/>
                              <a:gd name="T19" fmla="*/ 145 h 145"/>
                              <a:gd name="T20" fmla="*/ 115 w 145"/>
                              <a:gd name="T21" fmla="*/ 140 h 145"/>
                              <a:gd name="T22" fmla="*/ 130 w 145"/>
                              <a:gd name="T23" fmla="*/ 125 h 145"/>
                              <a:gd name="T24" fmla="*/ 140 w 145"/>
                              <a:gd name="T25" fmla="*/ 100 h 145"/>
                              <a:gd name="T26" fmla="*/ 145 w 145"/>
                              <a:gd name="T27" fmla="*/ 75 h 145"/>
                              <a:gd name="T28" fmla="*/ 145 w 145"/>
                              <a:gd name="T29" fmla="*/ 75 h 145"/>
                              <a:gd name="T30" fmla="*/ 140 w 145"/>
                              <a:gd name="T31" fmla="*/ 45 h 145"/>
                              <a:gd name="T32" fmla="*/ 130 w 145"/>
                              <a:gd name="T33" fmla="*/ 20 h 145"/>
                              <a:gd name="T34" fmla="*/ 115 w 145"/>
                              <a:gd name="T35" fmla="*/ 5 h 145"/>
                              <a:gd name="T36" fmla="*/ 95 w 145"/>
                              <a:gd name="T37" fmla="*/ 0 h 145"/>
                              <a:gd name="T38" fmla="*/ 95 w 145"/>
                              <a:gd name="T39" fmla="*/ 0 h 145"/>
                              <a:gd name="T40" fmla="*/ 70 w 145"/>
                              <a:gd name="T41" fmla="*/ 5 h 145"/>
                              <a:gd name="T42" fmla="*/ 40 w 145"/>
                              <a:gd name="T43" fmla="*/ 20 h 145"/>
                              <a:gd name="T44" fmla="*/ 25 w 145"/>
                              <a:gd name="T45" fmla="*/ 30 h 145"/>
                              <a:gd name="T46" fmla="*/ 10 w 145"/>
                              <a:gd name="T47" fmla="*/ 40 h 145"/>
                              <a:gd name="T48" fmla="*/ 5 w 145"/>
                              <a:gd name="T49" fmla="*/ 55 h 145"/>
                              <a:gd name="T50" fmla="*/ 0 w 145"/>
                              <a:gd name="T51" fmla="*/ 75 h 145"/>
                              <a:gd name="T52" fmla="*/ 0 w 145"/>
                              <a:gd name="T53" fmla="*/ 7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0" y="75"/>
                                </a:moveTo>
                                <a:lnTo>
                                  <a:pt x="0" y="75"/>
                                </a:lnTo>
                                <a:lnTo>
                                  <a:pt x="5" y="85"/>
                                </a:lnTo>
                                <a:lnTo>
                                  <a:pt x="10" y="100"/>
                                </a:lnTo>
                                <a:lnTo>
                                  <a:pt x="25" y="115"/>
                                </a:lnTo>
                                <a:lnTo>
                                  <a:pt x="35" y="125"/>
                                </a:lnTo>
                                <a:lnTo>
                                  <a:pt x="70" y="140"/>
                                </a:lnTo>
                                <a:lnTo>
                                  <a:pt x="95" y="145"/>
                                </a:lnTo>
                                <a:lnTo>
                                  <a:pt x="105" y="145"/>
                                </a:lnTo>
                                <a:lnTo>
                                  <a:pt x="115" y="140"/>
                                </a:lnTo>
                                <a:lnTo>
                                  <a:pt x="130" y="125"/>
                                </a:lnTo>
                                <a:lnTo>
                                  <a:pt x="140" y="100"/>
                                </a:lnTo>
                                <a:lnTo>
                                  <a:pt x="145" y="75"/>
                                </a:lnTo>
                                <a:lnTo>
                                  <a:pt x="140" y="45"/>
                                </a:lnTo>
                                <a:lnTo>
                                  <a:pt x="130" y="20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0" y="5"/>
                                </a:lnTo>
                                <a:lnTo>
                                  <a:pt x="40" y="20"/>
                                </a:lnTo>
                                <a:lnTo>
                                  <a:pt x="25" y="30"/>
                                </a:lnTo>
                                <a:lnTo>
                                  <a:pt x="10" y="40"/>
                                </a:lnTo>
                                <a:lnTo>
                                  <a:pt x="5" y="55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" name="Freeform 416"/>
                        <wps:cNvSpPr>
                          <a:spLocks/>
                        </wps:cNvSpPr>
                        <wps:spPr bwMode="auto">
                          <a:xfrm>
                            <a:off x="6128" y="1135"/>
                            <a:ext cx="20" cy="510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510"/>
                              <a:gd name="T2" fmla="*/ 20 w 20"/>
                              <a:gd name="T3" fmla="*/ 0 h 510"/>
                              <a:gd name="T4" fmla="*/ 10 w 20"/>
                              <a:gd name="T5" fmla="*/ 25 h 510"/>
                              <a:gd name="T6" fmla="*/ 0 w 20"/>
                              <a:gd name="T7" fmla="*/ 70 h 510"/>
                              <a:gd name="T8" fmla="*/ 0 w 20"/>
                              <a:gd name="T9" fmla="*/ 105 h 510"/>
                              <a:gd name="T10" fmla="*/ 0 w 20"/>
                              <a:gd name="T11" fmla="*/ 145 h 510"/>
                              <a:gd name="T12" fmla="*/ 10 w 20"/>
                              <a:gd name="T13" fmla="*/ 195 h 510"/>
                              <a:gd name="T14" fmla="*/ 20 w 20"/>
                              <a:gd name="T15" fmla="*/ 255 h 510"/>
                              <a:gd name="T16" fmla="*/ 20 w 20"/>
                              <a:gd name="T17" fmla="*/ 255 h 510"/>
                              <a:gd name="T18" fmla="*/ 20 w 20"/>
                              <a:gd name="T19" fmla="*/ 255 h 510"/>
                              <a:gd name="T20" fmla="*/ 10 w 20"/>
                              <a:gd name="T21" fmla="*/ 320 h 510"/>
                              <a:gd name="T22" fmla="*/ 5 w 20"/>
                              <a:gd name="T23" fmla="*/ 370 h 510"/>
                              <a:gd name="T24" fmla="*/ 0 w 20"/>
                              <a:gd name="T25" fmla="*/ 410 h 510"/>
                              <a:gd name="T26" fmla="*/ 0 w 20"/>
                              <a:gd name="T27" fmla="*/ 445 h 510"/>
                              <a:gd name="T28" fmla="*/ 10 w 20"/>
                              <a:gd name="T29" fmla="*/ 490 h 510"/>
                              <a:gd name="T30" fmla="*/ 20 w 20"/>
                              <a:gd name="T3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25"/>
                                </a:lnTo>
                                <a:lnTo>
                                  <a:pt x="0" y="70"/>
                                </a:lnTo>
                                <a:lnTo>
                                  <a:pt x="0" y="105"/>
                                </a:lnTo>
                                <a:lnTo>
                                  <a:pt x="0" y="145"/>
                                </a:lnTo>
                                <a:lnTo>
                                  <a:pt x="10" y="195"/>
                                </a:lnTo>
                                <a:lnTo>
                                  <a:pt x="20" y="255"/>
                                </a:lnTo>
                                <a:lnTo>
                                  <a:pt x="10" y="320"/>
                                </a:lnTo>
                                <a:lnTo>
                                  <a:pt x="5" y="370"/>
                                </a:lnTo>
                                <a:lnTo>
                                  <a:pt x="0" y="410"/>
                                </a:lnTo>
                                <a:lnTo>
                                  <a:pt x="0" y="445"/>
                                </a:lnTo>
                                <a:lnTo>
                                  <a:pt x="10" y="490"/>
                                </a:lnTo>
                                <a:lnTo>
                                  <a:pt x="20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" name="Freeform 417"/>
                        <wps:cNvSpPr>
                          <a:spLocks/>
                        </wps:cNvSpPr>
                        <wps:spPr bwMode="auto">
                          <a:xfrm>
                            <a:off x="6103" y="1135"/>
                            <a:ext cx="45" cy="510"/>
                          </a:xfrm>
                          <a:custGeom>
                            <a:avLst/>
                            <a:gdLst>
                              <a:gd name="T0" fmla="*/ 45 w 45"/>
                              <a:gd name="T1" fmla="*/ 0 h 510"/>
                              <a:gd name="T2" fmla="*/ 45 w 45"/>
                              <a:gd name="T3" fmla="*/ 0 h 510"/>
                              <a:gd name="T4" fmla="*/ 30 w 45"/>
                              <a:gd name="T5" fmla="*/ 40 h 510"/>
                              <a:gd name="T6" fmla="*/ 20 w 45"/>
                              <a:gd name="T7" fmla="*/ 90 h 510"/>
                              <a:gd name="T8" fmla="*/ 10 w 45"/>
                              <a:gd name="T9" fmla="*/ 155 h 510"/>
                              <a:gd name="T10" fmla="*/ 0 w 45"/>
                              <a:gd name="T11" fmla="*/ 230 h 510"/>
                              <a:gd name="T12" fmla="*/ 5 w 45"/>
                              <a:gd name="T13" fmla="*/ 315 h 510"/>
                              <a:gd name="T14" fmla="*/ 10 w 45"/>
                              <a:gd name="T15" fmla="*/ 365 h 510"/>
                              <a:gd name="T16" fmla="*/ 15 w 45"/>
                              <a:gd name="T17" fmla="*/ 410 h 510"/>
                              <a:gd name="T18" fmla="*/ 30 w 45"/>
                              <a:gd name="T19" fmla="*/ 460 h 510"/>
                              <a:gd name="T20" fmla="*/ 45 w 45"/>
                              <a:gd name="T2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30" y="40"/>
                                </a:lnTo>
                                <a:lnTo>
                                  <a:pt x="20" y="90"/>
                                </a:lnTo>
                                <a:lnTo>
                                  <a:pt x="10" y="155"/>
                                </a:lnTo>
                                <a:lnTo>
                                  <a:pt x="0" y="230"/>
                                </a:lnTo>
                                <a:lnTo>
                                  <a:pt x="5" y="315"/>
                                </a:lnTo>
                                <a:lnTo>
                                  <a:pt x="10" y="365"/>
                                </a:lnTo>
                                <a:lnTo>
                                  <a:pt x="15" y="410"/>
                                </a:lnTo>
                                <a:lnTo>
                                  <a:pt x="30" y="460"/>
                                </a:lnTo>
                                <a:lnTo>
                                  <a:pt x="45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" name="Line 418"/>
                        <wps:cNvCnPr/>
                        <wps:spPr bwMode="auto">
                          <a:xfrm>
                            <a:off x="6053" y="1135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2" name="Line 419"/>
                        <wps:cNvCnPr/>
                        <wps:spPr bwMode="auto">
                          <a:xfrm>
                            <a:off x="6023" y="1135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3" name="Freeform 420"/>
                        <wps:cNvSpPr>
                          <a:spLocks/>
                        </wps:cNvSpPr>
                        <wps:spPr bwMode="auto">
                          <a:xfrm>
                            <a:off x="6148" y="2125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40 h 50"/>
                              <a:gd name="T2" fmla="*/ 0 w 249"/>
                              <a:gd name="T3" fmla="*/ 40 h 50"/>
                              <a:gd name="T4" fmla="*/ 10 w 249"/>
                              <a:gd name="T5" fmla="*/ 25 h 50"/>
                              <a:gd name="T6" fmla="*/ 25 w 249"/>
                              <a:gd name="T7" fmla="*/ 15 h 50"/>
                              <a:gd name="T8" fmla="*/ 50 w 249"/>
                              <a:gd name="T9" fmla="*/ 5 h 50"/>
                              <a:gd name="T10" fmla="*/ 80 w 249"/>
                              <a:gd name="T11" fmla="*/ 0 h 50"/>
                              <a:gd name="T12" fmla="*/ 110 w 249"/>
                              <a:gd name="T13" fmla="*/ 5 h 50"/>
                              <a:gd name="T14" fmla="*/ 135 w 249"/>
                              <a:gd name="T15" fmla="*/ 15 h 50"/>
                              <a:gd name="T16" fmla="*/ 155 w 249"/>
                              <a:gd name="T17" fmla="*/ 25 h 50"/>
                              <a:gd name="T18" fmla="*/ 184 w 249"/>
                              <a:gd name="T19" fmla="*/ 45 h 50"/>
                              <a:gd name="T20" fmla="*/ 184 w 249"/>
                              <a:gd name="T21" fmla="*/ 45 h 50"/>
                              <a:gd name="T22" fmla="*/ 189 w 249"/>
                              <a:gd name="T23" fmla="*/ 50 h 50"/>
                              <a:gd name="T24" fmla="*/ 199 w 249"/>
                              <a:gd name="T25" fmla="*/ 45 h 50"/>
                              <a:gd name="T26" fmla="*/ 214 w 249"/>
                              <a:gd name="T27" fmla="*/ 30 h 50"/>
                              <a:gd name="T28" fmla="*/ 234 w 249"/>
                              <a:gd name="T29" fmla="*/ 0 h 50"/>
                              <a:gd name="T30" fmla="*/ 249 w 249"/>
                              <a:gd name="T31" fmla="*/ 4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40"/>
                                </a:moveTo>
                                <a:lnTo>
                                  <a:pt x="0" y="40"/>
                                </a:lnTo>
                                <a:lnTo>
                                  <a:pt x="10" y="25"/>
                                </a:lnTo>
                                <a:lnTo>
                                  <a:pt x="25" y="15"/>
                                </a:lnTo>
                                <a:lnTo>
                                  <a:pt x="50" y="5"/>
                                </a:lnTo>
                                <a:lnTo>
                                  <a:pt x="80" y="0"/>
                                </a:lnTo>
                                <a:lnTo>
                                  <a:pt x="110" y="5"/>
                                </a:lnTo>
                                <a:lnTo>
                                  <a:pt x="135" y="15"/>
                                </a:lnTo>
                                <a:lnTo>
                                  <a:pt x="155" y="25"/>
                                </a:lnTo>
                                <a:lnTo>
                                  <a:pt x="184" y="45"/>
                                </a:lnTo>
                                <a:lnTo>
                                  <a:pt x="189" y="50"/>
                                </a:lnTo>
                                <a:lnTo>
                                  <a:pt x="199" y="45"/>
                                </a:lnTo>
                                <a:lnTo>
                                  <a:pt x="214" y="30"/>
                                </a:lnTo>
                                <a:lnTo>
                                  <a:pt x="234" y="0"/>
                                </a:lnTo>
                                <a:lnTo>
                                  <a:pt x="249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4" name="Freeform 421"/>
                        <wps:cNvSpPr>
                          <a:spLocks/>
                        </wps:cNvSpPr>
                        <wps:spPr bwMode="auto">
                          <a:xfrm>
                            <a:off x="6148" y="1650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5 h 50"/>
                              <a:gd name="T2" fmla="*/ 0 w 249"/>
                              <a:gd name="T3" fmla="*/ 5 h 50"/>
                              <a:gd name="T4" fmla="*/ 25 w 249"/>
                              <a:gd name="T5" fmla="*/ 25 h 50"/>
                              <a:gd name="T6" fmla="*/ 50 w 249"/>
                              <a:gd name="T7" fmla="*/ 40 h 50"/>
                              <a:gd name="T8" fmla="*/ 80 w 249"/>
                              <a:gd name="T9" fmla="*/ 45 h 50"/>
                              <a:gd name="T10" fmla="*/ 110 w 249"/>
                              <a:gd name="T11" fmla="*/ 40 h 50"/>
                              <a:gd name="T12" fmla="*/ 135 w 249"/>
                              <a:gd name="T13" fmla="*/ 35 h 50"/>
                              <a:gd name="T14" fmla="*/ 155 w 249"/>
                              <a:gd name="T15" fmla="*/ 25 h 50"/>
                              <a:gd name="T16" fmla="*/ 184 w 249"/>
                              <a:gd name="T17" fmla="*/ 5 h 50"/>
                              <a:gd name="T18" fmla="*/ 184 w 249"/>
                              <a:gd name="T19" fmla="*/ 5 h 50"/>
                              <a:gd name="T20" fmla="*/ 189 w 249"/>
                              <a:gd name="T21" fmla="*/ 0 h 50"/>
                              <a:gd name="T22" fmla="*/ 194 w 249"/>
                              <a:gd name="T23" fmla="*/ 5 h 50"/>
                              <a:gd name="T24" fmla="*/ 214 w 249"/>
                              <a:gd name="T25" fmla="*/ 20 h 50"/>
                              <a:gd name="T26" fmla="*/ 234 w 249"/>
                              <a:gd name="T27" fmla="*/ 50 h 50"/>
                              <a:gd name="T28" fmla="*/ 249 w 249"/>
                              <a:gd name="T2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5"/>
                                </a:moveTo>
                                <a:lnTo>
                                  <a:pt x="0" y="5"/>
                                </a:lnTo>
                                <a:lnTo>
                                  <a:pt x="25" y="25"/>
                                </a:lnTo>
                                <a:lnTo>
                                  <a:pt x="50" y="40"/>
                                </a:lnTo>
                                <a:lnTo>
                                  <a:pt x="80" y="45"/>
                                </a:lnTo>
                                <a:lnTo>
                                  <a:pt x="110" y="40"/>
                                </a:lnTo>
                                <a:lnTo>
                                  <a:pt x="135" y="35"/>
                                </a:lnTo>
                                <a:lnTo>
                                  <a:pt x="155" y="25"/>
                                </a:lnTo>
                                <a:lnTo>
                                  <a:pt x="184" y="5"/>
                                </a:lnTo>
                                <a:lnTo>
                                  <a:pt x="189" y="0"/>
                                </a:lnTo>
                                <a:lnTo>
                                  <a:pt x="194" y="5"/>
                                </a:lnTo>
                                <a:lnTo>
                                  <a:pt x="214" y="20"/>
                                </a:lnTo>
                                <a:lnTo>
                                  <a:pt x="234" y="50"/>
                                </a:ln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" name="Freeform 422"/>
                        <wps:cNvSpPr>
                          <a:spLocks/>
                        </wps:cNvSpPr>
                        <wps:spPr bwMode="auto">
                          <a:xfrm>
                            <a:off x="6148" y="1695"/>
                            <a:ext cx="244" cy="435"/>
                          </a:xfrm>
                          <a:custGeom>
                            <a:avLst/>
                            <a:gdLst>
                              <a:gd name="T0" fmla="*/ 0 w 244"/>
                              <a:gd name="T1" fmla="*/ 215 h 435"/>
                              <a:gd name="T2" fmla="*/ 0 w 244"/>
                              <a:gd name="T3" fmla="*/ 215 h 435"/>
                              <a:gd name="T4" fmla="*/ 5 w 244"/>
                              <a:gd name="T5" fmla="*/ 300 h 435"/>
                              <a:gd name="T6" fmla="*/ 10 w 244"/>
                              <a:gd name="T7" fmla="*/ 335 h 435"/>
                              <a:gd name="T8" fmla="*/ 15 w 244"/>
                              <a:gd name="T9" fmla="*/ 370 h 435"/>
                              <a:gd name="T10" fmla="*/ 30 w 244"/>
                              <a:gd name="T11" fmla="*/ 395 h 435"/>
                              <a:gd name="T12" fmla="*/ 45 w 244"/>
                              <a:gd name="T13" fmla="*/ 415 h 435"/>
                              <a:gd name="T14" fmla="*/ 65 w 244"/>
                              <a:gd name="T15" fmla="*/ 430 h 435"/>
                              <a:gd name="T16" fmla="*/ 95 w 244"/>
                              <a:gd name="T17" fmla="*/ 435 h 435"/>
                              <a:gd name="T18" fmla="*/ 95 w 244"/>
                              <a:gd name="T19" fmla="*/ 435 h 435"/>
                              <a:gd name="T20" fmla="*/ 125 w 244"/>
                              <a:gd name="T21" fmla="*/ 430 h 435"/>
                              <a:gd name="T22" fmla="*/ 150 w 244"/>
                              <a:gd name="T23" fmla="*/ 420 h 435"/>
                              <a:gd name="T24" fmla="*/ 174 w 244"/>
                              <a:gd name="T25" fmla="*/ 400 h 435"/>
                              <a:gd name="T26" fmla="*/ 199 w 244"/>
                              <a:gd name="T27" fmla="*/ 370 h 435"/>
                              <a:gd name="T28" fmla="*/ 219 w 244"/>
                              <a:gd name="T29" fmla="*/ 340 h 435"/>
                              <a:gd name="T30" fmla="*/ 229 w 244"/>
                              <a:gd name="T31" fmla="*/ 300 h 435"/>
                              <a:gd name="T32" fmla="*/ 239 w 244"/>
                              <a:gd name="T33" fmla="*/ 260 h 435"/>
                              <a:gd name="T34" fmla="*/ 244 w 244"/>
                              <a:gd name="T35" fmla="*/ 215 h 435"/>
                              <a:gd name="T36" fmla="*/ 244 w 244"/>
                              <a:gd name="T37" fmla="*/ 215 h 435"/>
                              <a:gd name="T38" fmla="*/ 239 w 244"/>
                              <a:gd name="T39" fmla="*/ 170 h 435"/>
                              <a:gd name="T40" fmla="*/ 229 w 244"/>
                              <a:gd name="T41" fmla="*/ 130 h 435"/>
                              <a:gd name="T42" fmla="*/ 219 w 244"/>
                              <a:gd name="T43" fmla="*/ 95 h 435"/>
                              <a:gd name="T44" fmla="*/ 199 w 244"/>
                              <a:gd name="T45" fmla="*/ 65 h 435"/>
                              <a:gd name="T46" fmla="*/ 174 w 244"/>
                              <a:gd name="T47" fmla="*/ 35 h 435"/>
                              <a:gd name="T48" fmla="*/ 150 w 244"/>
                              <a:gd name="T49" fmla="*/ 15 h 435"/>
                              <a:gd name="T50" fmla="*/ 125 w 244"/>
                              <a:gd name="T51" fmla="*/ 5 h 435"/>
                              <a:gd name="T52" fmla="*/ 95 w 244"/>
                              <a:gd name="T53" fmla="*/ 0 h 435"/>
                              <a:gd name="T54" fmla="*/ 95 w 244"/>
                              <a:gd name="T55" fmla="*/ 0 h 435"/>
                              <a:gd name="T56" fmla="*/ 65 w 244"/>
                              <a:gd name="T57" fmla="*/ 0 h 435"/>
                              <a:gd name="T58" fmla="*/ 45 w 244"/>
                              <a:gd name="T59" fmla="*/ 15 h 435"/>
                              <a:gd name="T60" fmla="*/ 30 w 244"/>
                              <a:gd name="T61" fmla="*/ 35 h 435"/>
                              <a:gd name="T62" fmla="*/ 15 w 244"/>
                              <a:gd name="T63" fmla="*/ 60 h 435"/>
                              <a:gd name="T64" fmla="*/ 10 w 244"/>
                              <a:gd name="T65" fmla="*/ 95 h 435"/>
                              <a:gd name="T66" fmla="*/ 5 w 244"/>
                              <a:gd name="T67" fmla="*/ 130 h 435"/>
                              <a:gd name="T68" fmla="*/ 0 w 244"/>
                              <a:gd name="T69" fmla="*/ 215 h 435"/>
                              <a:gd name="T70" fmla="*/ 0 w 244"/>
                              <a:gd name="T71" fmla="*/ 215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0" y="215"/>
                                </a:moveTo>
                                <a:lnTo>
                                  <a:pt x="0" y="215"/>
                                </a:lnTo>
                                <a:lnTo>
                                  <a:pt x="5" y="300"/>
                                </a:lnTo>
                                <a:lnTo>
                                  <a:pt x="10" y="335"/>
                                </a:lnTo>
                                <a:lnTo>
                                  <a:pt x="15" y="370"/>
                                </a:lnTo>
                                <a:lnTo>
                                  <a:pt x="30" y="395"/>
                                </a:lnTo>
                                <a:lnTo>
                                  <a:pt x="45" y="415"/>
                                </a:lnTo>
                                <a:lnTo>
                                  <a:pt x="65" y="430"/>
                                </a:lnTo>
                                <a:lnTo>
                                  <a:pt x="95" y="435"/>
                                </a:lnTo>
                                <a:lnTo>
                                  <a:pt x="125" y="430"/>
                                </a:lnTo>
                                <a:lnTo>
                                  <a:pt x="150" y="420"/>
                                </a:lnTo>
                                <a:lnTo>
                                  <a:pt x="174" y="400"/>
                                </a:lnTo>
                                <a:lnTo>
                                  <a:pt x="199" y="370"/>
                                </a:lnTo>
                                <a:lnTo>
                                  <a:pt x="219" y="340"/>
                                </a:lnTo>
                                <a:lnTo>
                                  <a:pt x="229" y="300"/>
                                </a:lnTo>
                                <a:lnTo>
                                  <a:pt x="239" y="260"/>
                                </a:lnTo>
                                <a:lnTo>
                                  <a:pt x="244" y="215"/>
                                </a:lnTo>
                                <a:lnTo>
                                  <a:pt x="239" y="170"/>
                                </a:lnTo>
                                <a:lnTo>
                                  <a:pt x="229" y="130"/>
                                </a:lnTo>
                                <a:lnTo>
                                  <a:pt x="219" y="95"/>
                                </a:lnTo>
                                <a:lnTo>
                                  <a:pt x="199" y="65"/>
                                </a:lnTo>
                                <a:lnTo>
                                  <a:pt x="174" y="35"/>
                                </a:lnTo>
                                <a:lnTo>
                                  <a:pt x="150" y="15"/>
                                </a:lnTo>
                                <a:lnTo>
                                  <a:pt x="125" y="5"/>
                                </a:lnTo>
                                <a:lnTo>
                                  <a:pt x="95" y="0"/>
                                </a:lnTo>
                                <a:lnTo>
                                  <a:pt x="65" y="0"/>
                                </a:lnTo>
                                <a:lnTo>
                                  <a:pt x="45" y="15"/>
                                </a:lnTo>
                                <a:lnTo>
                                  <a:pt x="30" y="35"/>
                                </a:lnTo>
                                <a:lnTo>
                                  <a:pt x="15" y="60"/>
                                </a:lnTo>
                                <a:lnTo>
                                  <a:pt x="10" y="95"/>
                                </a:lnTo>
                                <a:lnTo>
                                  <a:pt x="5" y="130"/>
                                </a:lnTo>
                                <a:lnTo>
                                  <a:pt x="0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" name="Freeform 423"/>
                        <wps:cNvSpPr>
                          <a:spLocks/>
                        </wps:cNvSpPr>
                        <wps:spPr bwMode="auto">
                          <a:xfrm>
                            <a:off x="6148" y="1760"/>
                            <a:ext cx="194" cy="300"/>
                          </a:xfrm>
                          <a:custGeom>
                            <a:avLst/>
                            <a:gdLst>
                              <a:gd name="T0" fmla="*/ 0 w 194"/>
                              <a:gd name="T1" fmla="*/ 150 h 300"/>
                              <a:gd name="T2" fmla="*/ 0 w 194"/>
                              <a:gd name="T3" fmla="*/ 150 h 300"/>
                              <a:gd name="T4" fmla="*/ 0 w 194"/>
                              <a:gd name="T5" fmla="*/ 180 h 300"/>
                              <a:gd name="T6" fmla="*/ 5 w 194"/>
                              <a:gd name="T7" fmla="*/ 210 h 300"/>
                              <a:gd name="T8" fmla="*/ 15 w 194"/>
                              <a:gd name="T9" fmla="*/ 235 h 300"/>
                              <a:gd name="T10" fmla="*/ 25 w 194"/>
                              <a:gd name="T11" fmla="*/ 255 h 300"/>
                              <a:gd name="T12" fmla="*/ 40 w 194"/>
                              <a:gd name="T13" fmla="*/ 275 h 300"/>
                              <a:gd name="T14" fmla="*/ 55 w 194"/>
                              <a:gd name="T15" fmla="*/ 290 h 300"/>
                              <a:gd name="T16" fmla="*/ 75 w 194"/>
                              <a:gd name="T17" fmla="*/ 295 h 300"/>
                              <a:gd name="T18" fmla="*/ 95 w 194"/>
                              <a:gd name="T19" fmla="*/ 300 h 300"/>
                              <a:gd name="T20" fmla="*/ 95 w 194"/>
                              <a:gd name="T21" fmla="*/ 300 h 300"/>
                              <a:gd name="T22" fmla="*/ 115 w 194"/>
                              <a:gd name="T23" fmla="*/ 300 h 300"/>
                              <a:gd name="T24" fmla="*/ 135 w 194"/>
                              <a:gd name="T25" fmla="*/ 290 h 300"/>
                              <a:gd name="T26" fmla="*/ 150 w 194"/>
                              <a:gd name="T27" fmla="*/ 275 h 300"/>
                              <a:gd name="T28" fmla="*/ 164 w 194"/>
                              <a:gd name="T29" fmla="*/ 260 h 300"/>
                              <a:gd name="T30" fmla="*/ 179 w 194"/>
                              <a:gd name="T31" fmla="*/ 235 h 300"/>
                              <a:gd name="T32" fmla="*/ 189 w 194"/>
                              <a:gd name="T33" fmla="*/ 210 h 300"/>
                              <a:gd name="T34" fmla="*/ 194 w 194"/>
                              <a:gd name="T35" fmla="*/ 180 h 300"/>
                              <a:gd name="T36" fmla="*/ 194 w 194"/>
                              <a:gd name="T37" fmla="*/ 150 h 300"/>
                              <a:gd name="T38" fmla="*/ 194 w 194"/>
                              <a:gd name="T39" fmla="*/ 150 h 300"/>
                              <a:gd name="T40" fmla="*/ 194 w 194"/>
                              <a:gd name="T41" fmla="*/ 120 h 300"/>
                              <a:gd name="T42" fmla="*/ 189 w 194"/>
                              <a:gd name="T43" fmla="*/ 95 h 300"/>
                              <a:gd name="T44" fmla="*/ 179 w 194"/>
                              <a:gd name="T45" fmla="*/ 70 h 300"/>
                              <a:gd name="T46" fmla="*/ 164 w 194"/>
                              <a:gd name="T47" fmla="*/ 45 h 300"/>
                              <a:gd name="T48" fmla="*/ 150 w 194"/>
                              <a:gd name="T49" fmla="*/ 30 h 300"/>
                              <a:gd name="T50" fmla="*/ 135 w 194"/>
                              <a:gd name="T51" fmla="*/ 15 h 300"/>
                              <a:gd name="T52" fmla="*/ 115 w 194"/>
                              <a:gd name="T53" fmla="*/ 5 h 300"/>
                              <a:gd name="T54" fmla="*/ 95 w 194"/>
                              <a:gd name="T55" fmla="*/ 0 h 300"/>
                              <a:gd name="T56" fmla="*/ 95 w 194"/>
                              <a:gd name="T57" fmla="*/ 0 h 300"/>
                              <a:gd name="T58" fmla="*/ 75 w 194"/>
                              <a:gd name="T59" fmla="*/ 5 h 300"/>
                              <a:gd name="T60" fmla="*/ 55 w 194"/>
                              <a:gd name="T61" fmla="*/ 15 h 300"/>
                              <a:gd name="T62" fmla="*/ 40 w 194"/>
                              <a:gd name="T63" fmla="*/ 25 h 300"/>
                              <a:gd name="T64" fmla="*/ 25 w 194"/>
                              <a:gd name="T65" fmla="*/ 45 h 300"/>
                              <a:gd name="T66" fmla="*/ 15 w 194"/>
                              <a:gd name="T67" fmla="*/ 65 h 300"/>
                              <a:gd name="T68" fmla="*/ 5 w 194"/>
                              <a:gd name="T69" fmla="*/ 95 h 300"/>
                              <a:gd name="T70" fmla="*/ 0 w 194"/>
                              <a:gd name="T71" fmla="*/ 120 h 300"/>
                              <a:gd name="T72" fmla="*/ 0 w 194"/>
                              <a:gd name="T73" fmla="*/ 150 h 300"/>
                              <a:gd name="T74" fmla="*/ 0 w 194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4" h="300">
                                <a:moveTo>
                                  <a:pt x="0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10"/>
                                </a:lnTo>
                                <a:lnTo>
                                  <a:pt x="15" y="235"/>
                                </a:lnTo>
                                <a:lnTo>
                                  <a:pt x="25" y="255"/>
                                </a:lnTo>
                                <a:lnTo>
                                  <a:pt x="40" y="275"/>
                                </a:lnTo>
                                <a:lnTo>
                                  <a:pt x="55" y="290"/>
                                </a:lnTo>
                                <a:lnTo>
                                  <a:pt x="75" y="295"/>
                                </a:lnTo>
                                <a:lnTo>
                                  <a:pt x="95" y="300"/>
                                </a:lnTo>
                                <a:lnTo>
                                  <a:pt x="115" y="300"/>
                                </a:lnTo>
                                <a:lnTo>
                                  <a:pt x="135" y="290"/>
                                </a:lnTo>
                                <a:lnTo>
                                  <a:pt x="150" y="275"/>
                                </a:lnTo>
                                <a:lnTo>
                                  <a:pt x="164" y="260"/>
                                </a:lnTo>
                                <a:lnTo>
                                  <a:pt x="179" y="235"/>
                                </a:lnTo>
                                <a:lnTo>
                                  <a:pt x="189" y="210"/>
                                </a:lnTo>
                                <a:lnTo>
                                  <a:pt x="194" y="180"/>
                                </a:lnTo>
                                <a:lnTo>
                                  <a:pt x="194" y="150"/>
                                </a:lnTo>
                                <a:lnTo>
                                  <a:pt x="194" y="120"/>
                                </a:lnTo>
                                <a:lnTo>
                                  <a:pt x="189" y="95"/>
                                </a:lnTo>
                                <a:lnTo>
                                  <a:pt x="179" y="70"/>
                                </a:lnTo>
                                <a:lnTo>
                                  <a:pt x="164" y="45"/>
                                </a:lnTo>
                                <a:lnTo>
                                  <a:pt x="150" y="30"/>
                                </a:lnTo>
                                <a:lnTo>
                                  <a:pt x="135" y="15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5" y="5"/>
                                </a:lnTo>
                                <a:lnTo>
                                  <a:pt x="55" y="15"/>
                                </a:lnTo>
                                <a:lnTo>
                                  <a:pt x="40" y="25"/>
                                </a:lnTo>
                                <a:lnTo>
                                  <a:pt x="25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5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" name="Freeform 424"/>
                        <wps:cNvSpPr>
                          <a:spLocks/>
                        </wps:cNvSpPr>
                        <wps:spPr bwMode="auto">
                          <a:xfrm>
                            <a:off x="6148" y="1805"/>
                            <a:ext cx="164" cy="210"/>
                          </a:xfrm>
                          <a:custGeom>
                            <a:avLst/>
                            <a:gdLst>
                              <a:gd name="T0" fmla="*/ 0 w 164"/>
                              <a:gd name="T1" fmla="*/ 105 h 210"/>
                              <a:gd name="T2" fmla="*/ 0 w 164"/>
                              <a:gd name="T3" fmla="*/ 105 h 210"/>
                              <a:gd name="T4" fmla="*/ 5 w 164"/>
                              <a:gd name="T5" fmla="*/ 125 h 210"/>
                              <a:gd name="T6" fmla="*/ 10 w 164"/>
                              <a:gd name="T7" fmla="*/ 145 h 210"/>
                              <a:gd name="T8" fmla="*/ 20 w 164"/>
                              <a:gd name="T9" fmla="*/ 165 h 210"/>
                              <a:gd name="T10" fmla="*/ 30 w 164"/>
                              <a:gd name="T11" fmla="*/ 180 h 210"/>
                              <a:gd name="T12" fmla="*/ 45 w 164"/>
                              <a:gd name="T13" fmla="*/ 190 h 210"/>
                              <a:gd name="T14" fmla="*/ 65 w 164"/>
                              <a:gd name="T15" fmla="*/ 200 h 210"/>
                              <a:gd name="T16" fmla="*/ 80 w 164"/>
                              <a:gd name="T17" fmla="*/ 210 h 210"/>
                              <a:gd name="T18" fmla="*/ 95 w 164"/>
                              <a:gd name="T19" fmla="*/ 210 h 210"/>
                              <a:gd name="T20" fmla="*/ 95 w 164"/>
                              <a:gd name="T21" fmla="*/ 210 h 210"/>
                              <a:gd name="T22" fmla="*/ 110 w 164"/>
                              <a:gd name="T23" fmla="*/ 210 h 210"/>
                              <a:gd name="T24" fmla="*/ 120 w 164"/>
                              <a:gd name="T25" fmla="*/ 205 h 210"/>
                              <a:gd name="T26" fmla="*/ 135 w 164"/>
                              <a:gd name="T27" fmla="*/ 195 h 210"/>
                              <a:gd name="T28" fmla="*/ 145 w 164"/>
                              <a:gd name="T29" fmla="*/ 180 h 210"/>
                              <a:gd name="T30" fmla="*/ 160 w 164"/>
                              <a:gd name="T31" fmla="*/ 150 h 210"/>
                              <a:gd name="T32" fmla="*/ 164 w 164"/>
                              <a:gd name="T33" fmla="*/ 105 h 210"/>
                              <a:gd name="T34" fmla="*/ 164 w 164"/>
                              <a:gd name="T35" fmla="*/ 105 h 210"/>
                              <a:gd name="T36" fmla="*/ 160 w 164"/>
                              <a:gd name="T37" fmla="*/ 65 h 210"/>
                              <a:gd name="T38" fmla="*/ 145 w 164"/>
                              <a:gd name="T39" fmla="*/ 35 h 210"/>
                              <a:gd name="T40" fmla="*/ 135 w 164"/>
                              <a:gd name="T41" fmla="*/ 20 h 210"/>
                              <a:gd name="T42" fmla="*/ 120 w 164"/>
                              <a:gd name="T43" fmla="*/ 10 h 210"/>
                              <a:gd name="T44" fmla="*/ 110 w 164"/>
                              <a:gd name="T45" fmla="*/ 5 h 210"/>
                              <a:gd name="T46" fmla="*/ 95 w 164"/>
                              <a:gd name="T47" fmla="*/ 0 h 210"/>
                              <a:gd name="T48" fmla="*/ 95 w 164"/>
                              <a:gd name="T49" fmla="*/ 0 h 210"/>
                              <a:gd name="T50" fmla="*/ 80 w 164"/>
                              <a:gd name="T51" fmla="*/ 5 h 210"/>
                              <a:gd name="T52" fmla="*/ 65 w 164"/>
                              <a:gd name="T53" fmla="*/ 10 h 210"/>
                              <a:gd name="T54" fmla="*/ 45 w 164"/>
                              <a:gd name="T55" fmla="*/ 20 h 210"/>
                              <a:gd name="T56" fmla="*/ 30 w 164"/>
                              <a:gd name="T57" fmla="*/ 30 h 210"/>
                              <a:gd name="T58" fmla="*/ 20 w 164"/>
                              <a:gd name="T59" fmla="*/ 50 h 210"/>
                              <a:gd name="T60" fmla="*/ 10 w 164"/>
                              <a:gd name="T61" fmla="*/ 65 h 210"/>
                              <a:gd name="T62" fmla="*/ 5 w 164"/>
                              <a:gd name="T63" fmla="*/ 85 h 210"/>
                              <a:gd name="T64" fmla="*/ 0 w 164"/>
                              <a:gd name="T65" fmla="*/ 105 h 210"/>
                              <a:gd name="T66" fmla="*/ 0 w 164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4" h="210">
                                <a:moveTo>
                                  <a:pt x="0" y="105"/>
                                </a:moveTo>
                                <a:lnTo>
                                  <a:pt x="0" y="105"/>
                                </a:lnTo>
                                <a:lnTo>
                                  <a:pt x="5" y="125"/>
                                </a:lnTo>
                                <a:lnTo>
                                  <a:pt x="10" y="145"/>
                                </a:lnTo>
                                <a:lnTo>
                                  <a:pt x="20" y="165"/>
                                </a:lnTo>
                                <a:lnTo>
                                  <a:pt x="30" y="180"/>
                                </a:lnTo>
                                <a:lnTo>
                                  <a:pt x="45" y="190"/>
                                </a:lnTo>
                                <a:lnTo>
                                  <a:pt x="65" y="200"/>
                                </a:lnTo>
                                <a:lnTo>
                                  <a:pt x="80" y="210"/>
                                </a:lnTo>
                                <a:lnTo>
                                  <a:pt x="95" y="210"/>
                                </a:lnTo>
                                <a:lnTo>
                                  <a:pt x="110" y="210"/>
                                </a:lnTo>
                                <a:lnTo>
                                  <a:pt x="120" y="205"/>
                                </a:lnTo>
                                <a:lnTo>
                                  <a:pt x="135" y="195"/>
                                </a:lnTo>
                                <a:lnTo>
                                  <a:pt x="145" y="180"/>
                                </a:lnTo>
                                <a:lnTo>
                                  <a:pt x="160" y="150"/>
                                </a:lnTo>
                                <a:lnTo>
                                  <a:pt x="164" y="105"/>
                                </a:lnTo>
                                <a:lnTo>
                                  <a:pt x="160" y="65"/>
                                </a:lnTo>
                                <a:lnTo>
                                  <a:pt x="145" y="35"/>
                                </a:lnTo>
                                <a:lnTo>
                                  <a:pt x="135" y="20"/>
                                </a:lnTo>
                                <a:lnTo>
                                  <a:pt x="120" y="10"/>
                                </a:lnTo>
                                <a:lnTo>
                                  <a:pt x="110" y="5"/>
                                </a:lnTo>
                                <a:lnTo>
                                  <a:pt x="95" y="0"/>
                                </a:lnTo>
                                <a:lnTo>
                                  <a:pt x="80" y="5"/>
                                </a:lnTo>
                                <a:lnTo>
                                  <a:pt x="65" y="10"/>
                                </a:lnTo>
                                <a:lnTo>
                                  <a:pt x="45" y="20"/>
                                </a:lnTo>
                                <a:lnTo>
                                  <a:pt x="30" y="30"/>
                                </a:lnTo>
                                <a:lnTo>
                                  <a:pt x="20" y="50"/>
                                </a:lnTo>
                                <a:lnTo>
                                  <a:pt x="10" y="65"/>
                                </a:lnTo>
                                <a:lnTo>
                                  <a:pt x="5" y="85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8" name="Freeform 425"/>
                        <wps:cNvSpPr>
                          <a:spLocks/>
                        </wps:cNvSpPr>
                        <wps:spPr bwMode="auto">
                          <a:xfrm>
                            <a:off x="6148" y="1840"/>
                            <a:ext cx="145" cy="145"/>
                          </a:xfrm>
                          <a:custGeom>
                            <a:avLst/>
                            <a:gdLst>
                              <a:gd name="T0" fmla="*/ 0 w 145"/>
                              <a:gd name="T1" fmla="*/ 70 h 145"/>
                              <a:gd name="T2" fmla="*/ 0 w 145"/>
                              <a:gd name="T3" fmla="*/ 70 h 145"/>
                              <a:gd name="T4" fmla="*/ 5 w 145"/>
                              <a:gd name="T5" fmla="*/ 85 h 145"/>
                              <a:gd name="T6" fmla="*/ 10 w 145"/>
                              <a:gd name="T7" fmla="*/ 100 h 145"/>
                              <a:gd name="T8" fmla="*/ 25 w 145"/>
                              <a:gd name="T9" fmla="*/ 110 h 145"/>
                              <a:gd name="T10" fmla="*/ 35 w 145"/>
                              <a:gd name="T11" fmla="*/ 125 h 145"/>
                              <a:gd name="T12" fmla="*/ 70 w 145"/>
                              <a:gd name="T13" fmla="*/ 140 h 145"/>
                              <a:gd name="T14" fmla="*/ 95 w 145"/>
                              <a:gd name="T15" fmla="*/ 145 h 145"/>
                              <a:gd name="T16" fmla="*/ 95 w 145"/>
                              <a:gd name="T17" fmla="*/ 145 h 145"/>
                              <a:gd name="T18" fmla="*/ 105 w 145"/>
                              <a:gd name="T19" fmla="*/ 145 h 145"/>
                              <a:gd name="T20" fmla="*/ 115 w 145"/>
                              <a:gd name="T21" fmla="*/ 140 h 145"/>
                              <a:gd name="T22" fmla="*/ 130 w 145"/>
                              <a:gd name="T23" fmla="*/ 125 h 145"/>
                              <a:gd name="T24" fmla="*/ 140 w 145"/>
                              <a:gd name="T25" fmla="*/ 100 h 145"/>
                              <a:gd name="T26" fmla="*/ 145 w 145"/>
                              <a:gd name="T27" fmla="*/ 70 h 145"/>
                              <a:gd name="T28" fmla="*/ 145 w 145"/>
                              <a:gd name="T29" fmla="*/ 70 h 145"/>
                              <a:gd name="T30" fmla="*/ 140 w 145"/>
                              <a:gd name="T31" fmla="*/ 45 h 145"/>
                              <a:gd name="T32" fmla="*/ 130 w 145"/>
                              <a:gd name="T33" fmla="*/ 20 h 145"/>
                              <a:gd name="T34" fmla="*/ 115 w 145"/>
                              <a:gd name="T35" fmla="*/ 5 h 145"/>
                              <a:gd name="T36" fmla="*/ 95 w 145"/>
                              <a:gd name="T37" fmla="*/ 0 h 145"/>
                              <a:gd name="T38" fmla="*/ 95 w 145"/>
                              <a:gd name="T39" fmla="*/ 0 h 145"/>
                              <a:gd name="T40" fmla="*/ 70 w 145"/>
                              <a:gd name="T41" fmla="*/ 5 h 145"/>
                              <a:gd name="T42" fmla="*/ 40 w 145"/>
                              <a:gd name="T43" fmla="*/ 15 h 145"/>
                              <a:gd name="T44" fmla="*/ 25 w 145"/>
                              <a:gd name="T45" fmla="*/ 30 h 145"/>
                              <a:gd name="T46" fmla="*/ 10 w 145"/>
                              <a:gd name="T47" fmla="*/ 40 h 145"/>
                              <a:gd name="T48" fmla="*/ 5 w 145"/>
                              <a:gd name="T49" fmla="*/ 55 h 145"/>
                              <a:gd name="T50" fmla="*/ 0 w 145"/>
                              <a:gd name="T51" fmla="*/ 70 h 145"/>
                              <a:gd name="T52" fmla="*/ 0 w 145"/>
                              <a:gd name="T53" fmla="*/ 7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0" y="70"/>
                                </a:moveTo>
                                <a:lnTo>
                                  <a:pt x="0" y="70"/>
                                </a:lnTo>
                                <a:lnTo>
                                  <a:pt x="5" y="85"/>
                                </a:lnTo>
                                <a:lnTo>
                                  <a:pt x="10" y="100"/>
                                </a:lnTo>
                                <a:lnTo>
                                  <a:pt x="25" y="110"/>
                                </a:lnTo>
                                <a:lnTo>
                                  <a:pt x="35" y="125"/>
                                </a:lnTo>
                                <a:lnTo>
                                  <a:pt x="70" y="140"/>
                                </a:lnTo>
                                <a:lnTo>
                                  <a:pt x="95" y="145"/>
                                </a:lnTo>
                                <a:lnTo>
                                  <a:pt x="105" y="145"/>
                                </a:lnTo>
                                <a:lnTo>
                                  <a:pt x="115" y="140"/>
                                </a:lnTo>
                                <a:lnTo>
                                  <a:pt x="130" y="125"/>
                                </a:lnTo>
                                <a:lnTo>
                                  <a:pt x="140" y="100"/>
                                </a:lnTo>
                                <a:lnTo>
                                  <a:pt x="145" y="70"/>
                                </a:lnTo>
                                <a:lnTo>
                                  <a:pt x="140" y="45"/>
                                </a:lnTo>
                                <a:lnTo>
                                  <a:pt x="130" y="20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0" y="5"/>
                                </a:lnTo>
                                <a:lnTo>
                                  <a:pt x="40" y="15"/>
                                </a:lnTo>
                                <a:lnTo>
                                  <a:pt x="25" y="30"/>
                                </a:lnTo>
                                <a:lnTo>
                                  <a:pt x="10" y="40"/>
                                </a:lnTo>
                                <a:lnTo>
                                  <a:pt x="5" y="55"/>
                                </a:lnTo>
                                <a:lnTo>
                                  <a:pt x="0" y="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9" name="Freeform 426"/>
                        <wps:cNvSpPr>
                          <a:spLocks/>
                        </wps:cNvSpPr>
                        <wps:spPr bwMode="auto">
                          <a:xfrm>
                            <a:off x="6128" y="1655"/>
                            <a:ext cx="20" cy="510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510"/>
                              <a:gd name="T2" fmla="*/ 20 w 20"/>
                              <a:gd name="T3" fmla="*/ 0 h 510"/>
                              <a:gd name="T4" fmla="*/ 10 w 20"/>
                              <a:gd name="T5" fmla="*/ 20 h 510"/>
                              <a:gd name="T6" fmla="*/ 0 w 20"/>
                              <a:gd name="T7" fmla="*/ 70 h 510"/>
                              <a:gd name="T8" fmla="*/ 0 w 20"/>
                              <a:gd name="T9" fmla="*/ 100 h 510"/>
                              <a:gd name="T10" fmla="*/ 0 w 20"/>
                              <a:gd name="T11" fmla="*/ 145 h 510"/>
                              <a:gd name="T12" fmla="*/ 10 w 20"/>
                              <a:gd name="T13" fmla="*/ 195 h 510"/>
                              <a:gd name="T14" fmla="*/ 20 w 20"/>
                              <a:gd name="T15" fmla="*/ 255 h 510"/>
                              <a:gd name="T16" fmla="*/ 20 w 20"/>
                              <a:gd name="T17" fmla="*/ 255 h 510"/>
                              <a:gd name="T18" fmla="*/ 20 w 20"/>
                              <a:gd name="T19" fmla="*/ 255 h 510"/>
                              <a:gd name="T20" fmla="*/ 10 w 20"/>
                              <a:gd name="T21" fmla="*/ 315 h 510"/>
                              <a:gd name="T22" fmla="*/ 5 w 20"/>
                              <a:gd name="T23" fmla="*/ 365 h 510"/>
                              <a:gd name="T24" fmla="*/ 0 w 20"/>
                              <a:gd name="T25" fmla="*/ 410 h 510"/>
                              <a:gd name="T26" fmla="*/ 0 w 20"/>
                              <a:gd name="T27" fmla="*/ 440 h 510"/>
                              <a:gd name="T28" fmla="*/ 10 w 20"/>
                              <a:gd name="T29" fmla="*/ 485 h 510"/>
                              <a:gd name="T30" fmla="*/ 20 w 20"/>
                              <a:gd name="T3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20"/>
                                </a:lnTo>
                                <a:lnTo>
                                  <a:pt x="0" y="70"/>
                                </a:lnTo>
                                <a:lnTo>
                                  <a:pt x="0" y="100"/>
                                </a:lnTo>
                                <a:lnTo>
                                  <a:pt x="0" y="145"/>
                                </a:lnTo>
                                <a:lnTo>
                                  <a:pt x="10" y="195"/>
                                </a:lnTo>
                                <a:lnTo>
                                  <a:pt x="20" y="255"/>
                                </a:lnTo>
                                <a:lnTo>
                                  <a:pt x="10" y="315"/>
                                </a:lnTo>
                                <a:lnTo>
                                  <a:pt x="5" y="365"/>
                                </a:lnTo>
                                <a:lnTo>
                                  <a:pt x="0" y="410"/>
                                </a:lnTo>
                                <a:lnTo>
                                  <a:pt x="0" y="440"/>
                                </a:lnTo>
                                <a:lnTo>
                                  <a:pt x="10" y="485"/>
                                </a:lnTo>
                                <a:lnTo>
                                  <a:pt x="20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0" name="Freeform 427"/>
                        <wps:cNvSpPr>
                          <a:spLocks/>
                        </wps:cNvSpPr>
                        <wps:spPr bwMode="auto">
                          <a:xfrm>
                            <a:off x="6103" y="1655"/>
                            <a:ext cx="45" cy="510"/>
                          </a:xfrm>
                          <a:custGeom>
                            <a:avLst/>
                            <a:gdLst>
                              <a:gd name="T0" fmla="*/ 45 w 45"/>
                              <a:gd name="T1" fmla="*/ 0 h 510"/>
                              <a:gd name="T2" fmla="*/ 45 w 45"/>
                              <a:gd name="T3" fmla="*/ 0 h 510"/>
                              <a:gd name="T4" fmla="*/ 30 w 45"/>
                              <a:gd name="T5" fmla="*/ 40 h 510"/>
                              <a:gd name="T6" fmla="*/ 20 w 45"/>
                              <a:gd name="T7" fmla="*/ 90 h 510"/>
                              <a:gd name="T8" fmla="*/ 10 w 45"/>
                              <a:gd name="T9" fmla="*/ 150 h 510"/>
                              <a:gd name="T10" fmla="*/ 0 w 45"/>
                              <a:gd name="T11" fmla="*/ 230 h 510"/>
                              <a:gd name="T12" fmla="*/ 5 w 45"/>
                              <a:gd name="T13" fmla="*/ 315 h 510"/>
                              <a:gd name="T14" fmla="*/ 10 w 45"/>
                              <a:gd name="T15" fmla="*/ 360 h 510"/>
                              <a:gd name="T16" fmla="*/ 15 w 45"/>
                              <a:gd name="T17" fmla="*/ 410 h 510"/>
                              <a:gd name="T18" fmla="*/ 30 w 45"/>
                              <a:gd name="T19" fmla="*/ 460 h 510"/>
                              <a:gd name="T20" fmla="*/ 45 w 45"/>
                              <a:gd name="T2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30" y="40"/>
                                </a:lnTo>
                                <a:lnTo>
                                  <a:pt x="20" y="90"/>
                                </a:lnTo>
                                <a:lnTo>
                                  <a:pt x="10" y="150"/>
                                </a:lnTo>
                                <a:lnTo>
                                  <a:pt x="0" y="230"/>
                                </a:lnTo>
                                <a:lnTo>
                                  <a:pt x="5" y="315"/>
                                </a:lnTo>
                                <a:lnTo>
                                  <a:pt x="10" y="360"/>
                                </a:lnTo>
                                <a:lnTo>
                                  <a:pt x="15" y="410"/>
                                </a:lnTo>
                                <a:lnTo>
                                  <a:pt x="30" y="460"/>
                                </a:lnTo>
                                <a:lnTo>
                                  <a:pt x="45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1" name="Line 428"/>
                        <wps:cNvCnPr/>
                        <wps:spPr bwMode="auto">
                          <a:xfrm>
                            <a:off x="6053" y="1650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2" name="Line 429"/>
                        <wps:cNvCnPr/>
                        <wps:spPr bwMode="auto">
                          <a:xfrm>
                            <a:off x="6023" y="1650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3" name="Freeform 430"/>
                        <wps:cNvSpPr>
                          <a:spLocks/>
                        </wps:cNvSpPr>
                        <wps:spPr bwMode="auto">
                          <a:xfrm>
                            <a:off x="6148" y="2646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40 h 50"/>
                              <a:gd name="T2" fmla="*/ 0 w 249"/>
                              <a:gd name="T3" fmla="*/ 40 h 50"/>
                              <a:gd name="T4" fmla="*/ 10 w 249"/>
                              <a:gd name="T5" fmla="*/ 25 h 50"/>
                              <a:gd name="T6" fmla="*/ 25 w 249"/>
                              <a:gd name="T7" fmla="*/ 15 h 50"/>
                              <a:gd name="T8" fmla="*/ 50 w 249"/>
                              <a:gd name="T9" fmla="*/ 5 h 50"/>
                              <a:gd name="T10" fmla="*/ 80 w 249"/>
                              <a:gd name="T11" fmla="*/ 0 h 50"/>
                              <a:gd name="T12" fmla="*/ 110 w 249"/>
                              <a:gd name="T13" fmla="*/ 5 h 50"/>
                              <a:gd name="T14" fmla="*/ 135 w 249"/>
                              <a:gd name="T15" fmla="*/ 15 h 50"/>
                              <a:gd name="T16" fmla="*/ 155 w 249"/>
                              <a:gd name="T17" fmla="*/ 25 h 50"/>
                              <a:gd name="T18" fmla="*/ 184 w 249"/>
                              <a:gd name="T19" fmla="*/ 45 h 50"/>
                              <a:gd name="T20" fmla="*/ 184 w 249"/>
                              <a:gd name="T21" fmla="*/ 45 h 50"/>
                              <a:gd name="T22" fmla="*/ 189 w 249"/>
                              <a:gd name="T23" fmla="*/ 50 h 50"/>
                              <a:gd name="T24" fmla="*/ 199 w 249"/>
                              <a:gd name="T25" fmla="*/ 45 h 50"/>
                              <a:gd name="T26" fmla="*/ 214 w 249"/>
                              <a:gd name="T27" fmla="*/ 30 h 50"/>
                              <a:gd name="T28" fmla="*/ 234 w 249"/>
                              <a:gd name="T29" fmla="*/ 0 h 50"/>
                              <a:gd name="T30" fmla="*/ 249 w 249"/>
                              <a:gd name="T31" fmla="*/ 4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40"/>
                                </a:moveTo>
                                <a:lnTo>
                                  <a:pt x="0" y="40"/>
                                </a:lnTo>
                                <a:lnTo>
                                  <a:pt x="10" y="25"/>
                                </a:lnTo>
                                <a:lnTo>
                                  <a:pt x="25" y="15"/>
                                </a:lnTo>
                                <a:lnTo>
                                  <a:pt x="50" y="5"/>
                                </a:lnTo>
                                <a:lnTo>
                                  <a:pt x="80" y="0"/>
                                </a:lnTo>
                                <a:lnTo>
                                  <a:pt x="110" y="5"/>
                                </a:lnTo>
                                <a:lnTo>
                                  <a:pt x="135" y="15"/>
                                </a:lnTo>
                                <a:lnTo>
                                  <a:pt x="155" y="25"/>
                                </a:lnTo>
                                <a:lnTo>
                                  <a:pt x="184" y="45"/>
                                </a:lnTo>
                                <a:lnTo>
                                  <a:pt x="189" y="50"/>
                                </a:lnTo>
                                <a:lnTo>
                                  <a:pt x="199" y="45"/>
                                </a:lnTo>
                                <a:lnTo>
                                  <a:pt x="214" y="30"/>
                                </a:lnTo>
                                <a:lnTo>
                                  <a:pt x="234" y="0"/>
                                </a:lnTo>
                                <a:lnTo>
                                  <a:pt x="249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4" name="Freeform 431"/>
                        <wps:cNvSpPr>
                          <a:spLocks/>
                        </wps:cNvSpPr>
                        <wps:spPr bwMode="auto">
                          <a:xfrm>
                            <a:off x="6148" y="2170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0 h 50"/>
                              <a:gd name="T2" fmla="*/ 0 w 249"/>
                              <a:gd name="T3" fmla="*/ 0 h 50"/>
                              <a:gd name="T4" fmla="*/ 25 w 249"/>
                              <a:gd name="T5" fmla="*/ 25 h 50"/>
                              <a:gd name="T6" fmla="*/ 50 w 249"/>
                              <a:gd name="T7" fmla="*/ 40 h 50"/>
                              <a:gd name="T8" fmla="*/ 80 w 249"/>
                              <a:gd name="T9" fmla="*/ 40 h 50"/>
                              <a:gd name="T10" fmla="*/ 110 w 249"/>
                              <a:gd name="T11" fmla="*/ 40 h 50"/>
                              <a:gd name="T12" fmla="*/ 135 w 249"/>
                              <a:gd name="T13" fmla="*/ 30 h 50"/>
                              <a:gd name="T14" fmla="*/ 155 w 249"/>
                              <a:gd name="T15" fmla="*/ 20 h 50"/>
                              <a:gd name="T16" fmla="*/ 184 w 249"/>
                              <a:gd name="T17" fmla="*/ 5 h 50"/>
                              <a:gd name="T18" fmla="*/ 184 w 249"/>
                              <a:gd name="T19" fmla="*/ 5 h 50"/>
                              <a:gd name="T20" fmla="*/ 189 w 249"/>
                              <a:gd name="T21" fmla="*/ 0 h 50"/>
                              <a:gd name="T22" fmla="*/ 194 w 249"/>
                              <a:gd name="T23" fmla="*/ 0 h 50"/>
                              <a:gd name="T24" fmla="*/ 214 w 249"/>
                              <a:gd name="T25" fmla="*/ 20 h 50"/>
                              <a:gd name="T26" fmla="*/ 234 w 249"/>
                              <a:gd name="T27" fmla="*/ 50 h 50"/>
                              <a:gd name="T28" fmla="*/ 249 w 249"/>
                              <a:gd name="T2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25"/>
                                </a:lnTo>
                                <a:lnTo>
                                  <a:pt x="50" y="40"/>
                                </a:lnTo>
                                <a:lnTo>
                                  <a:pt x="80" y="40"/>
                                </a:lnTo>
                                <a:lnTo>
                                  <a:pt x="110" y="40"/>
                                </a:lnTo>
                                <a:lnTo>
                                  <a:pt x="135" y="30"/>
                                </a:lnTo>
                                <a:lnTo>
                                  <a:pt x="155" y="20"/>
                                </a:lnTo>
                                <a:lnTo>
                                  <a:pt x="184" y="5"/>
                                </a:lnTo>
                                <a:lnTo>
                                  <a:pt x="189" y="0"/>
                                </a:lnTo>
                                <a:lnTo>
                                  <a:pt x="194" y="0"/>
                                </a:lnTo>
                                <a:lnTo>
                                  <a:pt x="214" y="20"/>
                                </a:lnTo>
                                <a:lnTo>
                                  <a:pt x="234" y="50"/>
                                </a:ln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5" name="Freeform 432"/>
                        <wps:cNvSpPr>
                          <a:spLocks/>
                        </wps:cNvSpPr>
                        <wps:spPr bwMode="auto">
                          <a:xfrm>
                            <a:off x="6148" y="2210"/>
                            <a:ext cx="244" cy="441"/>
                          </a:xfrm>
                          <a:custGeom>
                            <a:avLst/>
                            <a:gdLst>
                              <a:gd name="T0" fmla="*/ 0 w 244"/>
                              <a:gd name="T1" fmla="*/ 221 h 441"/>
                              <a:gd name="T2" fmla="*/ 0 w 244"/>
                              <a:gd name="T3" fmla="*/ 221 h 441"/>
                              <a:gd name="T4" fmla="*/ 5 w 244"/>
                              <a:gd name="T5" fmla="*/ 306 h 441"/>
                              <a:gd name="T6" fmla="*/ 10 w 244"/>
                              <a:gd name="T7" fmla="*/ 341 h 441"/>
                              <a:gd name="T8" fmla="*/ 15 w 244"/>
                              <a:gd name="T9" fmla="*/ 371 h 441"/>
                              <a:gd name="T10" fmla="*/ 30 w 244"/>
                              <a:gd name="T11" fmla="*/ 401 h 441"/>
                              <a:gd name="T12" fmla="*/ 45 w 244"/>
                              <a:gd name="T13" fmla="*/ 421 h 441"/>
                              <a:gd name="T14" fmla="*/ 65 w 244"/>
                              <a:gd name="T15" fmla="*/ 431 h 441"/>
                              <a:gd name="T16" fmla="*/ 95 w 244"/>
                              <a:gd name="T17" fmla="*/ 441 h 441"/>
                              <a:gd name="T18" fmla="*/ 95 w 244"/>
                              <a:gd name="T19" fmla="*/ 441 h 441"/>
                              <a:gd name="T20" fmla="*/ 125 w 244"/>
                              <a:gd name="T21" fmla="*/ 436 h 441"/>
                              <a:gd name="T22" fmla="*/ 150 w 244"/>
                              <a:gd name="T23" fmla="*/ 426 h 441"/>
                              <a:gd name="T24" fmla="*/ 174 w 244"/>
                              <a:gd name="T25" fmla="*/ 406 h 441"/>
                              <a:gd name="T26" fmla="*/ 199 w 244"/>
                              <a:gd name="T27" fmla="*/ 376 h 441"/>
                              <a:gd name="T28" fmla="*/ 219 w 244"/>
                              <a:gd name="T29" fmla="*/ 346 h 441"/>
                              <a:gd name="T30" fmla="*/ 229 w 244"/>
                              <a:gd name="T31" fmla="*/ 306 h 441"/>
                              <a:gd name="T32" fmla="*/ 239 w 244"/>
                              <a:gd name="T33" fmla="*/ 266 h 441"/>
                              <a:gd name="T34" fmla="*/ 244 w 244"/>
                              <a:gd name="T35" fmla="*/ 221 h 441"/>
                              <a:gd name="T36" fmla="*/ 244 w 244"/>
                              <a:gd name="T37" fmla="*/ 221 h 441"/>
                              <a:gd name="T38" fmla="*/ 239 w 244"/>
                              <a:gd name="T39" fmla="*/ 176 h 441"/>
                              <a:gd name="T40" fmla="*/ 229 w 244"/>
                              <a:gd name="T41" fmla="*/ 135 h 441"/>
                              <a:gd name="T42" fmla="*/ 219 w 244"/>
                              <a:gd name="T43" fmla="*/ 100 h 441"/>
                              <a:gd name="T44" fmla="*/ 199 w 244"/>
                              <a:gd name="T45" fmla="*/ 65 h 441"/>
                              <a:gd name="T46" fmla="*/ 174 w 244"/>
                              <a:gd name="T47" fmla="*/ 40 h 441"/>
                              <a:gd name="T48" fmla="*/ 150 w 244"/>
                              <a:gd name="T49" fmla="*/ 20 h 441"/>
                              <a:gd name="T50" fmla="*/ 125 w 244"/>
                              <a:gd name="T51" fmla="*/ 5 h 441"/>
                              <a:gd name="T52" fmla="*/ 95 w 244"/>
                              <a:gd name="T53" fmla="*/ 0 h 441"/>
                              <a:gd name="T54" fmla="*/ 95 w 244"/>
                              <a:gd name="T55" fmla="*/ 0 h 441"/>
                              <a:gd name="T56" fmla="*/ 65 w 244"/>
                              <a:gd name="T57" fmla="*/ 5 h 441"/>
                              <a:gd name="T58" fmla="*/ 45 w 244"/>
                              <a:gd name="T59" fmla="*/ 20 h 441"/>
                              <a:gd name="T60" fmla="*/ 30 w 244"/>
                              <a:gd name="T61" fmla="*/ 40 h 441"/>
                              <a:gd name="T62" fmla="*/ 15 w 244"/>
                              <a:gd name="T63" fmla="*/ 65 h 441"/>
                              <a:gd name="T64" fmla="*/ 10 w 244"/>
                              <a:gd name="T65" fmla="*/ 100 h 441"/>
                              <a:gd name="T66" fmla="*/ 5 w 244"/>
                              <a:gd name="T67" fmla="*/ 135 h 441"/>
                              <a:gd name="T68" fmla="*/ 0 w 244"/>
                              <a:gd name="T69" fmla="*/ 221 h 441"/>
                              <a:gd name="T70" fmla="*/ 0 w 244"/>
                              <a:gd name="T71" fmla="*/ 221 h 4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41">
                                <a:moveTo>
                                  <a:pt x="0" y="221"/>
                                </a:moveTo>
                                <a:lnTo>
                                  <a:pt x="0" y="221"/>
                                </a:lnTo>
                                <a:lnTo>
                                  <a:pt x="5" y="306"/>
                                </a:lnTo>
                                <a:lnTo>
                                  <a:pt x="10" y="341"/>
                                </a:lnTo>
                                <a:lnTo>
                                  <a:pt x="15" y="371"/>
                                </a:lnTo>
                                <a:lnTo>
                                  <a:pt x="30" y="401"/>
                                </a:lnTo>
                                <a:lnTo>
                                  <a:pt x="45" y="421"/>
                                </a:lnTo>
                                <a:lnTo>
                                  <a:pt x="65" y="431"/>
                                </a:lnTo>
                                <a:lnTo>
                                  <a:pt x="95" y="441"/>
                                </a:lnTo>
                                <a:lnTo>
                                  <a:pt x="125" y="436"/>
                                </a:lnTo>
                                <a:lnTo>
                                  <a:pt x="150" y="426"/>
                                </a:lnTo>
                                <a:lnTo>
                                  <a:pt x="174" y="406"/>
                                </a:lnTo>
                                <a:lnTo>
                                  <a:pt x="199" y="376"/>
                                </a:lnTo>
                                <a:lnTo>
                                  <a:pt x="219" y="346"/>
                                </a:lnTo>
                                <a:lnTo>
                                  <a:pt x="229" y="306"/>
                                </a:lnTo>
                                <a:lnTo>
                                  <a:pt x="239" y="266"/>
                                </a:lnTo>
                                <a:lnTo>
                                  <a:pt x="244" y="221"/>
                                </a:lnTo>
                                <a:lnTo>
                                  <a:pt x="239" y="176"/>
                                </a:lnTo>
                                <a:lnTo>
                                  <a:pt x="229" y="135"/>
                                </a:lnTo>
                                <a:lnTo>
                                  <a:pt x="219" y="100"/>
                                </a:lnTo>
                                <a:lnTo>
                                  <a:pt x="199" y="65"/>
                                </a:lnTo>
                                <a:lnTo>
                                  <a:pt x="174" y="40"/>
                                </a:lnTo>
                                <a:lnTo>
                                  <a:pt x="150" y="20"/>
                                </a:lnTo>
                                <a:lnTo>
                                  <a:pt x="125" y="5"/>
                                </a:lnTo>
                                <a:lnTo>
                                  <a:pt x="95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20"/>
                                </a:lnTo>
                                <a:lnTo>
                                  <a:pt x="30" y="40"/>
                                </a:lnTo>
                                <a:lnTo>
                                  <a:pt x="15" y="65"/>
                                </a:lnTo>
                                <a:lnTo>
                                  <a:pt x="10" y="100"/>
                                </a:lnTo>
                                <a:lnTo>
                                  <a:pt x="5" y="135"/>
                                </a:lnTo>
                                <a:lnTo>
                                  <a:pt x="0" y="2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6" name="Freeform 433"/>
                        <wps:cNvSpPr>
                          <a:spLocks/>
                        </wps:cNvSpPr>
                        <wps:spPr bwMode="auto">
                          <a:xfrm>
                            <a:off x="6148" y="2280"/>
                            <a:ext cx="194" cy="301"/>
                          </a:xfrm>
                          <a:custGeom>
                            <a:avLst/>
                            <a:gdLst>
                              <a:gd name="T0" fmla="*/ 0 w 194"/>
                              <a:gd name="T1" fmla="*/ 151 h 301"/>
                              <a:gd name="T2" fmla="*/ 0 w 194"/>
                              <a:gd name="T3" fmla="*/ 151 h 301"/>
                              <a:gd name="T4" fmla="*/ 0 w 194"/>
                              <a:gd name="T5" fmla="*/ 181 h 301"/>
                              <a:gd name="T6" fmla="*/ 5 w 194"/>
                              <a:gd name="T7" fmla="*/ 211 h 301"/>
                              <a:gd name="T8" fmla="*/ 15 w 194"/>
                              <a:gd name="T9" fmla="*/ 236 h 301"/>
                              <a:gd name="T10" fmla="*/ 25 w 194"/>
                              <a:gd name="T11" fmla="*/ 256 h 301"/>
                              <a:gd name="T12" fmla="*/ 40 w 194"/>
                              <a:gd name="T13" fmla="*/ 276 h 301"/>
                              <a:gd name="T14" fmla="*/ 55 w 194"/>
                              <a:gd name="T15" fmla="*/ 286 h 301"/>
                              <a:gd name="T16" fmla="*/ 75 w 194"/>
                              <a:gd name="T17" fmla="*/ 296 h 301"/>
                              <a:gd name="T18" fmla="*/ 95 w 194"/>
                              <a:gd name="T19" fmla="*/ 301 h 301"/>
                              <a:gd name="T20" fmla="*/ 95 w 194"/>
                              <a:gd name="T21" fmla="*/ 301 h 301"/>
                              <a:gd name="T22" fmla="*/ 115 w 194"/>
                              <a:gd name="T23" fmla="*/ 296 h 301"/>
                              <a:gd name="T24" fmla="*/ 135 w 194"/>
                              <a:gd name="T25" fmla="*/ 291 h 301"/>
                              <a:gd name="T26" fmla="*/ 150 w 194"/>
                              <a:gd name="T27" fmla="*/ 276 h 301"/>
                              <a:gd name="T28" fmla="*/ 164 w 194"/>
                              <a:gd name="T29" fmla="*/ 256 h 301"/>
                              <a:gd name="T30" fmla="*/ 179 w 194"/>
                              <a:gd name="T31" fmla="*/ 236 h 301"/>
                              <a:gd name="T32" fmla="*/ 189 w 194"/>
                              <a:gd name="T33" fmla="*/ 211 h 301"/>
                              <a:gd name="T34" fmla="*/ 194 w 194"/>
                              <a:gd name="T35" fmla="*/ 181 h 301"/>
                              <a:gd name="T36" fmla="*/ 194 w 194"/>
                              <a:gd name="T37" fmla="*/ 151 h 301"/>
                              <a:gd name="T38" fmla="*/ 194 w 194"/>
                              <a:gd name="T39" fmla="*/ 151 h 301"/>
                              <a:gd name="T40" fmla="*/ 194 w 194"/>
                              <a:gd name="T41" fmla="*/ 121 h 301"/>
                              <a:gd name="T42" fmla="*/ 189 w 194"/>
                              <a:gd name="T43" fmla="*/ 91 h 301"/>
                              <a:gd name="T44" fmla="*/ 179 w 194"/>
                              <a:gd name="T45" fmla="*/ 65 h 301"/>
                              <a:gd name="T46" fmla="*/ 164 w 194"/>
                              <a:gd name="T47" fmla="*/ 45 h 301"/>
                              <a:gd name="T48" fmla="*/ 150 w 194"/>
                              <a:gd name="T49" fmla="*/ 25 h 301"/>
                              <a:gd name="T50" fmla="*/ 135 w 194"/>
                              <a:gd name="T51" fmla="*/ 15 h 301"/>
                              <a:gd name="T52" fmla="*/ 115 w 194"/>
                              <a:gd name="T53" fmla="*/ 5 h 301"/>
                              <a:gd name="T54" fmla="*/ 95 w 194"/>
                              <a:gd name="T55" fmla="*/ 0 h 301"/>
                              <a:gd name="T56" fmla="*/ 95 w 194"/>
                              <a:gd name="T57" fmla="*/ 0 h 301"/>
                              <a:gd name="T58" fmla="*/ 75 w 194"/>
                              <a:gd name="T59" fmla="*/ 5 h 301"/>
                              <a:gd name="T60" fmla="*/ 55 w 194"/>
                              <a:gd name="T61" fmla="*/ 10 h 301"/>
                              <a:gd name="T62" fmla="*/ 40 w 194"/>
                              <a:gd name="T63" fmla="*/ 25 h 301"/>
                              <a:gd name="T64" fmla="*/ 25 w 194"/>
                              <a:gd name="T65" fmla="*/ 45 h 301"/>
                              <a:gd name="T66" fmla="*/ 15 w 194"/>
                              <a:gd name="T67" fmla="*/ 65 h 301"/>
                              <a:gd name="T68" fmla="*/ 5 w 194"/>
                              <a:gd name="T69" fmla="*/ 91 h 301"/>
                              <a:gd name="T70" fmla="*/ 0 w 194"/>
                              <a:gd name="T71" fmla="*/ 121 h 301"/>
                              <a:gd name="T72" fmla="*/ 0 w 194"/>
                              <a:gd name="T73" fmla="*/ 151 h 301"/>
                              <a:gd name="T74" fmla="*/ 0 w 194"/>
                              <a:gd name="T75" fmla="*/ 151 h 3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4" h="301">
                                <a:moveTo>
                                  <a:pt x="0" y="151"/>
                                </a:moveTo>
                                <a:lnTo>
                                  <a:pt x="0" y="151"/>
                                </a:lnTo>
                                <a:lnTo>
                                  <a:pt x="0" y="181"/>
                                </a:lnTo>
                                <a:lnTo>
                                  <a:pt x="5" y="211"/>
                                </a:lnTo>
                                <a:lnTo>
                                  <a:pt x="15" y="236"/>
                                </a:lnTo>
                                <a:lnTo>
                                  <a:pt x="25" y="256"/>
                                </a:lnTo>
                                <a:lnTo>
                                  <a:pt x="40" y="276"/>
                                </a:lnTo>
                                <a:lnTo>
                                  <a:pt x="55" y="286"/>
                                </a:lnTo>
                                <a:lnTo>
                                  <a:pt x="75" y="296"/>
                                </a:lnTo>
                                <a:lnTo>
                                  <a:pt x="95" y="301"/>
                                </a:lnTo>
                                <a:lnTo>
                                  <a:pt x="115" y="296"/>
                                </a:lnTo>
                                <a:lnTo>
                                  <a:pt x="135" y="291"/>
                                </a:lnTo>
                                <a:lnTo>
                                  <a:pt x="150" y="276"/>
                                </a:lnTo>
                                <a:lnTo>
                                  <a:pt x="164" y="256"/>
                                </a:lnTo>
                                <a:lnTo>
                                  <a:pt x="179" y="236"/>
                                </a:lnTo>
                                <a:lnTo>
                                  <a:pt x="189" y="211"/>
                                </a:lnTo>
                                <a:lnTo>
                                  <a:pt x="194" y="181"/>
                                </a:lnTo>
                                <a:lnTo>
                                  <a:pt x="194" y="151"/>
                                </a:lnTo>
                                <a:lnTo>
                                  <a:pt x="194" y="121"/>
                                </a:lnTo>
                                <a:lnTo>
                                  <a:pt x="189" y="91"/>
                                </a:lnTo>
                                <a:lnTo>
                                  <a:pt x="179" y="65"/>
                                </a:lnTo>
                                <a:lnTo>
                                  <a:pt x="164" y="45"/>
                                </a:lnTo>
                                <a:lnTo>
                                  <a:pt x="150" y="25"/>
                                </a:lnTo>
                                <a:lnTo>
                                  <a:pt x="135" y="15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5" y="5"/>
                                </a:lnTo>
                                <a:lnTo>
                                  <a:pt x="55" y="10"/>
                                </a:lnTo>
                                <a:lnTo>
                                  <a:pt x="40" y="25"/>
                                </a:lnTo>
                                <a:lnTo>
                                  <a:pt x="25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1"/>
                                </a:lnTo>
                                <a:lnTo>
                                  <a:pt x="0" y="121"/>
                                </a:lnTo>
                                <a:lnTo>
                                  <a:pt x="0" y="15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" name="Freeform 434"/>
                        <wps:cNvSpPr>
                          <a:spLocks/>
                        </wps:cNvSpPr>
                        <wps:spPr bwMode="auto">
                          <a:xfrm>
                            <a:off x="6148" y="2325"/>
                            <a:ext cx="164" cy="211"/>
                          </a:xfrm>
                          <a:custGeom>
                            <a:avLst/>
                            <a:gdLst>
                              <a:gd name="T0" fmla="*/ 0 w 164"/>
                              <a:gd name="T1" fmla="*/ 106 h 211"/>
                              <a:gd name="T2" fmla="*/ 0 w 164"/>
                              <a:gd name="T3" fmla="*/ 106 h 211"/>
                              <a:gd name="T4" fmla="*/ 5 w 164"/>
                              <a:gd name="T5" fmla="*/ 126 h 211"/>
                              <a:gd name="T6" fmla="*/ 10 w 164"/>
                              <a:gd name="T7" fmla="*/ 146 h 211"/>
                              <a:gd name="T8" fmla="*/ 20 w 164"/>
                              <a:gd name="T9" fmla="*/ 166 h 211"/>
                              <a:gd name="T10" fmla="*/ 30 w 164"/>
                              <a:gd name="T11" fmla="*/ 181 h 211"/>
                              <a:gd name="T12" fmla="*/ 45 w 164"/>
                              <a:gd name="T13" fmla="*/ 191 h 211"/>
                              <a:gd name="T14" fmla="*/ 65 w 164"/>
                              <a:gd name="T15" fmla="*/ 201 h 211"/>
                              <a:gd name="T16" fmla="*/ 80 w 164"/>
                              <a:gd name="T17" fmla="*/ 206 h 211"/>
                              <a:gd name="T18" fmla="*/ 95 w 164"/>
                              <a:gd name="T19" fmla="*/ 211 h 211"/>
                              <a:gd name="T20" fmla="*/ 95 w 164"/>
                              <a:gd name="T21" fmla="*/ 211 h 211"/>
                              <a:gd name="T22" fmla="*/ 110 w 164"/>
                              <a:gd name="T23" fmla="*/ 211 h 211"/>
                              <a:gd name="T24" fmla="*/ 120 w 164"/>
                              <a:gd name="T25" fmla="*/ 201 h 211"/>
                              <a:gd name="T26" fmla="*/ 135 w 164"/>
                              <a:gd name="T27" fmla="*/ 196 h 211"/>
                              <a:gd name="T28" fmla="*/ 145 w 164"/>
                              <a:gd name="T29" fmla="*/ 181 h 211"/>
                              <a:gd name="T30" fmla="*/ 160 w 164"/>
                              <a:gd name="T31" fmla="*/ 146 h 211"/>
                              <a:gd name="T32" fmla="*/ 164 w 164"/>
                              <a:gd name="T33" fmla="*/ 106 h 211"/>
                              <a:gd name="T34" fmla="*/ 164 w 164"/>
                              <a:gd name="T35" fmla="*/ 106 h 211"/>
                              <a:gd name="T36" fmla="*/ 160 w 164"/>
                              <a:gd name="T37" fmla="*/ 66 h 211"/>
                              <a:gd name="T38" fmla="*/ 145 w 164"/>
                              <a:gd name="T39" fmla="*/ 30 h 211"/>
                              <a:gd name="T40" fmla="*/ 135 w 164"/>
                              <a:gd name="T41" fmla="*/ 20 h 211"/>
                              <a:gd name="T42" fmla="*/ 120 w 164"/>
                              <a:gd name="T43" fmla="*/ 10 h 211"/>
                              <a:gd name="T44" fmla="*/ 110 w 164"/>
                              <a:gd name="T45" fmla="*/ 5 h 211"/>
                              <a:gd name="T46" fmla="*/ 95 w 164"/>
                              <a:gd name="T47" fmla="*/ 0 h 211"/>
                              <a:gd name="T48" fmla="*/ 95 w 164"/>
                              <a:gd name="T49" fmla="*/ 0 h 211"/>
                              <a:gd name="T50" fmla="*/ 80 w 164"/>
                              <a:gd name="T51" fmla="*/ 0 h 211"/>
                              <a:gd name="T52" fmla="*/ 65 w 164"/>
                              <a:gd name="T53" fmla="*/ 10 h 211"/>
                              <a:gd name="T54" fmla="*/ 45 w 164"/>
                              <a:gd name="T55" fmla="*/ 20 h 211"/>
                              <a:gd name="T56" fmla="*/ 30 w 164"/>
                              <a:gd name="T57" fmla="*/ 30 h 211"/>
                              <a:gd name="T58" fmla="*/ 20 w 164"/>
                              <a:gd name="T59" fmla="*/ 46 h 211"/>
                              <a:gd name="T60" fmla="*/ 10 w 164"/>
                              <a:gd name="T61" fmla="*/ 66 h 211"/>
                              <a:gd name="T62" fmla="*/ 5 w 164"/>
                              <a:gd name="T63" fmla="*/ 86 h 211"/>
                              <a:gd name="T64" fmla="*/ 0 w 164"/>
                              <a:gd name="T65" fmla="*/ 106 h 211"/>
                              <a:gd name="T66" fmla="*/ 0 w 164"/>
                              <a:gd name="T67" fmla="*/ 106 h 2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4" h="211">
                                <a:moveTo>
                                  <a:pt x="0" y="106"/>
                                </a:moveTo>
                                <a:lnTo>
                                  <a:pt x="0" y="106"/>
                                </a:lnTo>
                                <a:lnTo>
                                  <a:pt x="5" y="126"/>
                                </a:lnTo>
                                <a:lnTo>
                                  <a:pt x="10" y="146"/>
                                </a:lnTo>
                                <a:lnTo>
                                  <a:pt x="20" y="166"/>
                                </a:lnTo>
                                <a:lnTo>
                                  <a:pt x="30" y="181"/>
                                </a:lnTo>
                                <a:lnTo>
                                  <a:pt x="45" y="191"/>
                                </a:lnTo>
                                <a:lnTo>
                                  <a:pt x="65" y="201"/>
                                </a:lnTo>
                                <a:lnTo>
                                  <a:pt x="80" y="206"/>
                                </a:lnTo>
                                <a:lnTo>
                                  <a:pt x="95" y="211"/>
                                </a:lnTo>
                                <a:lnTo>
                                  <a:pt x="110" y="211"/>
                                </a:lnTo>
                                <a:lnTo>
                                  <a:pt x="120" y="201"/>
                                </a:lnTo>
                                <a:lnTo>
                                  <a:pt x="135" y="196"/>
                                </a:lnTo>
                                <a:lnTo>
                                  <a:pt x="145" y="181"/>
                                </a:lnTo>
                                <a:lnTo>
                                  <a:pt x="160" y="146"/>
                                </a:lnTo>
                                <a:lnTo>
                                  <a:pt x="164" y="106"/>
                                </a:lnTo>
                                <a:lnTo>
                                  <a:pt x="160" y="66"/>
                                </a:lnTo>
                                <a:lnTo>
                                  <a:pt x="145" y="30"/>
                                </a:lnTo>
                                <a:lnTo>
                                  <a:pt x="135" y="20"/>
                                </a:lnTo>
                                <a:lnTo>
                                  <a:pt x="120" y="10"/>
                                </a:lnTo>
                                <a:lnTo>
                                  <a:pt x="110" y="5"/>
                                </a:lnTo>
                                <a:lnTo>
                                  <a:pt x="95" y="0"/>
                                </a:lnTo>
                                <a:lnTo>
                                  <a:pt x="80" y="0"/>
                                </a:lnTo>
                                <a:lnTo>
                                  <a:pt x="65" y="10"/>
                                </a:lnTo>
                                <a:lnTo>
                                  <a:pt x="45" y="20"/>
                                </a:lnTo>
                                <a:lnTo>
                                  <a:pt x="30" y="30"/>
                                </a:lnTo>
                                <a:lnTo>
                                  <a:pt x="20" y="46"/>
                                </a:lnTo>
                                <a:lnTo>
                                  <a:pt x="10" y="66"/>
                                </a:lnTo>
                                <a:lnTo>
                                  <a:pt x="5" y="86"/>
                                </a:lnTo>
                                <a:lnTo>
                                  <a:pt x="0" y="10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8" name="Freeform 435"/>
                        <wps:cNvSpPr>
                          <a:spLocks/>
                        </wps:cNvSpPr>
                        <wps:spPr bwMode="auto">
                          <a:xfrm>
                            <a:off x="6148" y="2355"/>
                            <a:ext cx="145" cy="151"/>
                          </a:xfrm>
                          <a:custGeom>
                            <a:avLst/>
                            <a:gdLst>
                              <a:gd name="T0" fmla="*/ 0 w 145"/>
                              <a:gd name="T1" fmla="*/ 76 h 151"/>
                              <a:gd name="T2" fmla="*/ 0 w 145"/>
                              <a:gd name="T3" fmla="*/ 76 h 151"/>
                              <a:gd name="T4" fmla="*/ 5 w 145"/>
                              <a:gd name="T5" fmla="*/ 91 h 151"/>
                              <a:gd name="T6" fmla="*/ 10 w 145"/>
                              <a:gd name="T7" fmla="*/ 106 h 151"/>
                              <a:gd name="T8" fmla="*/ 25 w 145"/>
                              <a:gd name="T9" fmla="*/ 116 h 151"/>
                              <a:gd name="T10" fmla="*/ 35 w 145"/>
                              <a:gd name="T11" fmla="*/ 126 h 151"/>
                              <a:gd name="T12" fmla="*/ 70 w 145"/>
                              <a:gd name="T13" fmla="*/ 141 h 151"/>
                              <a:gd name="T14" fmla="*/ 95 w 145"/>
                              <a:gd name="T15" fmla="*/ 151 h 151"/>
                              <a:gd name="T16" fmla="*/ 95 w 145"/>
                              <a:gd name="T17" fmla="*/ 151 h 151"/>
                              <a:gd name="T18" fmla="*/ 105 w 145"/>
                              <a:gd name="T19" fmla="*/ 146 h 151"/>
                              <a:gd name="T20" fmla="*/ 115 w 145"/>
                              <a:gd name="T21" fmla="*/ 146 h 151"/>
                              <a:gd name="T22" fmla="*/ 130 w 145"/>
                              <a:gd name="T23" fmla="*/ 126 h 151"/>
                              <a:gd name="T24" fmla="*/ 140 w 145"/>
                              <a:gd name="T25" fmla="*/ 106 h 151"/>
                              <a:gd name="T26" fmla="*/ 145 w 145"/>
                              <a:gd name="T27" fmla="*/ 76 h 151"/>
                              <a:gd name="T28" fmla="*/ 145 w 145"/>
                              <a:gd name="T29" fmla="*/ 76 h 151"/>
                              <a:gd name="T30" fmla="*/ 140 w 145"/>
                              <a:gd name="T31" fmla="*/ 46 h 151"/>
                              <a:gd name="T32" fmla="*/ 130 w 145"/>
                              <a:gd name="T33" fmla="*/ 26 h 151"/>
                              <a:gd name="T34" fmla="*/ 115 w 145"/>
                              <a:gd name="T35" fmla="*/ 10 h 151"/>
                              <a:gd name="T36" fmla="*/ 95 w 145"/>
                              <a:gd name="T37" fmla="*/ 0 h 151"/>
                              <a:gd name="T38" fmla="*/ 95 w 145"/>
                              <a:gd name="T39" fmla="*/ 0 h 151"/>
                              <a:gd name="T40" fmla="*/ 70 w 145"/>
                              <a:gd name="T41" fmla="*/ 5 h 151"/>
                              <a:gd name="T42" fmla="*/ 40 w 145"/>
                              <a:gd name="T43" fmla="*/ 21 h 151"/>
                              <a:gd name="T44" fmla="*/ 25 w 145"/>
                              <a:gd name="T45" fmla="*/ 31 h 151"/>
                              <a:gd name="T46" fmla="*/ 10 w 145"/>
                              <a:gd name="T47" fmla="*/ 46 h 151"/>
                              <a:gd name="T48" fmla="*/ 5 w 145"/>
                              <a:gd name="T49" fmla="*/ 61 h 151"/>
                              <a:gd name="T50" fmla="*/ 0 w 145"/>
                              <a:gd name="T51" fmla="*/ 76 h 151"/>
                              <a:gd name="T52" fmla="*/ 0 w 145"/>
                              <a:gd name="T53" fmla="*/ 76 h 1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51">
                                <a:moveTo>
                                  <a:pt x="0" y="76"/>
                                </a:moveTo>
                                <a:lnTo>
                                  <a:pt x="0" y="76"/>
                                </a:lnTo>
                                <a:lnTo>
                                  <a:pt x="5" y="91"/>
                                </a:lnTo>
                                <a:lnTo>
                                  <a:pt x="10" y="106"/>
                                </a:lnTo>
                                <a:lnTo>
                                  <a:pt x="25" y="116"/>
                                </a:lnTo>
                                <a:lnTo>
                                  <a:pt x="35" y="126"/>
                                </a:lnTo>
                                <a:lnTo>
                                  <a:pt x="70" y="141"/>
                                </a:lnTo>
                                <a:lnTo>
                                  <a:pt x="95" y="151"/>
                                </a:lnTo>
                                <a:lnTo>
                                  <a:pt x="105" y="146"/>
                                </a:lnTo>
                                <a:lnTo>
                                  <a:pt x="115" y="146"/>
                                </a:lnTo>
                                <a:lnTo>
                                  <a:pt x="130" y="126"/>
                                </a:lnTo>
                                <a:lnTo>
                                  <a:pt x="140" y="106"/>
                                </a:lnTo>
                                <a:lnTo>
                                  <a:pt x="145" y="76"/>
                                </a:lnTo>
                                <a:lnTo>
                                  <a:pt x="140" y="46"/>
                                </a:lnTo>
                                <a:lnTo>
                                  <a:pt x="130" y="26"/>
                                </a:lnTo>
                                <a:lnTo>
                                  <a:pt x="115" y="10"/>
                                </a:lnTo>
                                <a:lnTo>
                                  <a:pt x="95" y="0"/>
                                </a:lnTo>
                                <a:lnTo>
                                  <a:pt x="70" y="5"/>
                                </a:lnTo>
                                <a:lnTo>
                                  <a:pt x="40" y="21"/>
                                </a:lnTo>
                                <a:lnTo>
                                  <a:pt x="25" y="31"/>
                                </a:lnTo>
                                <a:lnTo>
                                  <a:pt x="10" y="46"/>
                                </a:lnTo>
                                <a:lnTo>
                                  <a:pt x="5" y="61"/>
                                </a:lnTo>
                                <a:lnTo>
                                  <a:pt x="0" y="7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" name="Freeform 436"/>
                        <wps:cNvSpPr>
                          <a:spLocks/>
                        </wps:cNvSpPr>
                        <wps:spPr bwMode="auto">
                          <a:xfrm>
                            <a:off x="6128" y="2170"/>
                            <a:ext cx="20" cy="516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516"/>
                              <a:gd name="T2" fmla="*/ 20 w 20"/>
                              <a:gd name="T3" fmla="*/ 0 h 516"/>
                              <a:gd name="T4" fmla="*/ 10 w 20"/>
                              <a:gd name="T5" fmla="*/ 25 h 516"/>
                              <a:gd name="T6" fmla="*/ 0 w 20"/>
                              <a:gd name="T7" fmla="*/ 70 h 516"/>
                              <a:gd name="T8" fmla="*/ 0 w 20"/>
                              <a:gd name="T9" fmla="*/ 105 h 516"/>
                              <a:gd name="T10" fmla="*/ 0 w 20"/>
                              <a:gd name="T11" fmla="*/ 145 h 516"/>
                              <a:gd name="T12" fmla="*/ 10 w 20"/>
                              <a:gd name="T13" fmla="*/ 201 h 516"/>
                              <a:gd name="T14" fmla="*/ 20 w 20"/>
                              <a:gd name="T15" fmla="*/ 261 h 516"/>
                              <a:gd name="T16" fmla="*/ 20 w 20"/>
                              <a:gd name="T17" fmla="*/ 261 h 516"/>
                              <a:gd name="T18" fmla="*/ 20 w 20"/>
                              <a:gd name="T19" fmla="*/ 261 h 516"/>
                              <a:gd name="T20" fmla="*/ 10 w 20"/>
                              <a:gd name="T21" fmla="*/ 321 h 516"/>
                              <a:gd name="T22" fmla="*/ 5 w 20"/>
                              <a:gd name="T23" fmla="*/ 371 h 516"/>
                              <a:gd name="T24" fmla="*/ 0 w 20"/>
                              <a:gd name="T25" fmla="*/ 411 h 516"/>
                              <a:gd name="T26" fmla="*/ 0 w 20"/>
                              <a:gd name="T27" fmla="*/ 446 h 516"/>
                              <a:gd name="T28" fmla="*/ 10 w 20"/>
                              <a:gd name="T29" fmla="*/ 491 h 516"/>
                              <a:gd name="T30" fmla="*/ 20 w 20"/>
                              <a:gd name="T31" fmla="*/ 516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6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25"/>
                                </a:lnTo>
                                <a:lnTo>
                                  <a:pt x="0" y="70"/>
                                </a:lnTo>
                                <a:lnTo>
                                  <a:pt x="0" y="105"/>
                                </a:lnTo>
                                <a:lnTo>
                                  <a:pt x="0" y="145"/>
                                </a:lnTo>
                                <a:lnTo>
                                  <a:pt x="10" y="201"/>
                                </a:lnTo>
                                <a:lnTo>
                                  <a:pt x="20" y="261"/>
                                </a:lnTo>
                                <a:lnTo>
                                  <a:pt x="10" y="321"/>
                                </a:lnTo>
                                <a:lnTo>
                                  <a:pt x="5" y="371"/>
                                </a:lnTo>
                                <a:lnTo>
                                  <a:pt x="0" y="411"/>
                                </a:lnTo>
                                <a:lnTo>
                                  <a:pt x="0" y="446"/>
                                </a:lnTo>
                                <a:lnTo>
                                  <a:pt x="10" y="491"/>
                                </a:lnTo>
                                <a:lnTo>
                                  <a:pt x="20" y="516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0" name="Freeform 437"/>
                        <wps:cNvSpPr>
                          <a:spLocks/>
                        </wps:cNvSpPr>
                        <wps:spPr bwMode="auto">
                          <a:xfrm>
                            <a:off x="6103" y="2170"/>
                            <a:ext cx="45" cy="516"/>
                          </a:xfrm>
                          <a:custGeom>
                            <a:avLst/>
                            <a:gdLst>
                              <a:gd name="T0" fmla="*/ 45 w 45"/>
                              <a:gd name="T1" fmla="*/ 0 h 516"/>
                              <a:gd name="T2" fmla="*/ 45 w 45"/>
                              <a:gd name="T3" fmla="*/ 0 h 516"/>
                              <a:gd name="T4" fmla="*/ 30 w 45"/>
                              <a:gd name="T5" fmla="*/ 45 h 516"/>
                              <a:gd name="T6" fmla="*/ 20 w 45"/>
                              <a:gd name="T7" fmla="*/ 90 h 516"/>
                              <a:gd name="T8" fmla="*/ 10 w 45"/>
                              <a:gd name="T9" fmla="*/ 155 h 516"/>
                              <a:gd name="T10" fmla="*/ 0 w 45"/>
                              <a:gd name="T11" fmla="*/ 231 h 516"/>
                              <a:gd name="T12" fmla="*/ 5 w 45"/>
                              <a:gd name="T13" fmla="*/ 321 h 516"/>
                              <a:gd name="T14" fmla="*/ 10 w 45"/>
                              <a:gd name="T15" fmla="*/ 366 h 516"/>
                              <a:gd name="T16" fmla="*/ 15 w 45"/>
                              <a:gd name="T17" fmla="*/ 416 h 516"/>
                              <a:gd name="T18" fmla="*/ 30 w 45"/>
                              <a:gd name="T19" fmla="*/ 461 h 516"/>
                              <a:gd name="T20" fmla="*/ 45 w 45"/>
                              <a:gd name="T21" fmla="*/ 516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6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30" y="45"/>
                                </a:lnTo>
                                <a:lnTo>
                                  <a:pt x="20" y="90"/>
                                </a:lnTo>
                                <a:lnTo>
                                  <a:pt x="10" y="155"/>
                                </a:lnTo>
                                <a:lnTo>
                                  <a:pt x="0" y="231"/>
                                </a:lnTo>
                                <a:lnTo>
                                  <a:pt x="5" y="321"/>
                                </a:lnTo>
                                <a:lnTo>
                                  <a:pt x="10" y="366"/>
                                </a:lnTo>
                                <a:lnTo>
                                  <a:pt x="15" y="416"/>
                                </a:lnTo>
                                <a:lnTo>
                                  <a:pt x="30" y="461"/>
                                </a:lnTo>
                                <a:lnTo>
                                  <a:pt x="45" y="516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" name="Line 438"/>
                        <wps:cNvCnPr/>
                        <wps:spPr bwMode="auto">
                          <a:xfrm>
                            <a:off x="6053" y="2170"/>
                            <a:ext cx="1" cy="52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2" name="Line 439"/>
                        <wps:cNvCnPr/>
                        <wps:spPr bwMode="auto">
                          <a:xfrm>
                            <a:off x="6023" y="2170"/>
                            <a:ext cx="1" cy="52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3" name="Freeform 440"/>
                        <wps:cNvSpPr>
                          <a:spLocks/>
                        </wps:cNvSpPr>
                        <wps:spPr bwMode="auto">
                          <a:xfrm>
                            <a:off x="6148" y="3161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40 h 50"/>
                              <a:gd name="T2" fmla="*/ 0 w 249"/>
                              <a:gd name="T3" fmla="*/ 40 h 50"/>
                              <a:gd name="T4" fmla="*/ 10 w 249"/>
                              <a:gd name="T5" fmla="*/ 30 h 50"/>
                              <a:gd name="T6" fmla="*/ 25 w 249"/>
                              <a:gd name="T7" fmla="*/ 20 h 50"/>
                              <a:gd name="T8" fmla="*/ 50 w 249"/>
                              <a:gd name="T9" fmla="*/ 5 h 50"/>
                              <a:gd name="T10" fmla="*/ 80 w 249"/>
                              <a:gd name="T11" fmla="*/ 5 h 50"/>
                              <a:gd name="T12" fmla="*/ 110 w 249"/>
                              <a:gd name="T13" fmla="*/ 10 h 50"/>
                              <a:gd name="T14" fmla="*/ 135 w 249"/>
                              <a:gd name="T15" fmla="*/ 15 h 50"/>
                              <a:gd name="T16" fmla="*/ 155 w 249"/>
                              <a:gd name="T17" fmla="*/ 30 h 50"/>
                              <a:gd name="T18" fmla="*/ 184 w 249"/>
                              <a:gd name="T19" fmla="*/ 50 h 50"/>
                              <a:gd name="T20" fmla="*/ 184 w 249"/>
                              <a:gd name="T21" fmla="*/ 50 h 50"/>
                              <a:gd name="T22" fmla="*/ 189 w 249"/>
                              <a:gd name="T23" fmla="*/ 50 h 50"/>
                              <a:gd name="T24" fmla="*/ 199 w 249"/>
                              <a:gd name="T25" fmla="*/ 50 h 50"/>
                              <a:gd name="T26" fmla="*/ 214 w 249"/>
                              <a:gd name="T27" fmla="*/ 30 h 50"/>
                              <a:gd name="T28" fmla="*/ 234 w 249"/>
                              <a:gd name="T29" fmla="*/ 0 h 50"/>
                              <a:gd name="T30" fmla="*/ 249 w 249"/>
                              <a:gd name="T31" fmla="*/ 4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40"/>
                                </a:moveTo>
                                <a:lnTo>
                                  <a:pt x="0" y="40"/>
                                </a:lnTo>
                                <a:lnTo>
                                  <a:pt x="10" y="30"/>
                                </a:lnTo>
                                <a:lnTo>
                                  <a:pt x="25" y="20"/>
                                </a:lnTo>
                                <a:lnTo>
                                  <a:pt x="50" y="5"/>
                                </a:lnTo>
                                <a:lnTo>
                                  <a:pt x="80" y="5"/>
                                </a:lnTo>
                                <a:lnTo>
                                  <a:pt x="110" y="10"/>
                                </a:lnTo>
                                <a:lnTo>
                                  <a:pt x="135" y="15"/>
                                </a:lnTo>
                                <a:lnTo>
                                  <a:pt x="155" y="30"/>
                                </a:lnTo>
                                <a:lnTo>
                                  <a:pt x="184" y="50"/>
                                </a:lnTo>
                                <a:lnTo>
                                  <a:pt x="189" y="50"/>
                                </a:lnTo>
                                <a:lnTo>
                                  <a:pt x="199" y="50"/>
                                </a:lnTo>
                                <a:lnTo>
                                  <a:pt x="214" y="30"/>
                                </a:lnTo>
                                <a:lnTo>
                                  <a:pt x="234" y="0"/>
                                </a:lnTo>
                                <a:lnTo>
                                  <a:pt x="249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4" name="Freeform 441"/>
                        <wps:cNvSpPr>
                          <a:spLocks/>
                        </wps:cNvSpPr>
                        <wps:spPr bwMode="auto">
                          <a:xfrm>
                            <a:off x="6148" y="2691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0 h 50"/>
                              <a:gd name="T2" fmla="*/ 0 w 249"/>
                              <a:gd name="T3" fmla="*/ 0 h 50"/>
                              <a:gd name="T4" fmla="*/ 25 w 249"/>
                              <a:gd name="T5" fmla="*/ 25 h 50"/>
                              <a:gd name="T6" fmla="*/ 50 w 249"/>
                              <a:gd name="T7" fmla="*/ 35 h 50"/>
                              <a:gd name="T8" fmla="*/ 80 w 249"/>
                              <a:gd name="T9" fmla="*/ 40 h 50"/>
                              <a:gd name="T10" fmla="*/ 110 w 249"/>
                              <a:gd name="T11" fmla="*/ 40 h 50"/>
                              <a:gd name="T12" fmla="*/ 135 w 249"/>
                              <a:gd name="T13" fmla="*/ 30 h 50"/>
                              <a:gd name="T14" fmla="*/ 155 w 249"/>
                              <a:gd name="T15" fmla="*/ 20 h 50"/>
                              <a:gd name="T16" fmla="*/ 184 w 249"/>
                              <a:gd name="T17" fmla="*/ 0 h 50"/>
                              <a:gd name="T18" fmla="*/ 184 w 249"/>
                              <a:gd name="T19" fmla="*/ 0 h 50"/>
                              <a:gd name="T20" fmla="*/ 189 w 249"/>
                              <a:gd name="T21" fmla="*/ 0 h 50"/>
                              <a:gd name="T22" fmla="*/ 194 w 249"/>
                              <a:gd name="T23" fmla="*/ 0 h 50"/>
                              <a:gd name="T24" fmla="*/ 214 w 249"/>
                              <a:gd name="T25" fmla="*/ 20 h 50"/>
                              <a:gd name="T26" fmla="*/ 234 w 249"/>
                              <a:gd name="T27" fmla="*/ 50 h 50"/>
                              <a:gd name="T28" fmla="*/ 249 w 249"/>
                              <a:gd name="T2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25"/>
                                </a:lnTo>
                                <a:lnTo>
                                  <a:pt x="50" y="35"/>
                                </a:lnTo>
                                <a:lnTo>
                                  <a:pt x="80" y="40"/>
                                </a:lnTo>
                                <a:lnTo>
                                  <a:pt x="110" y="40"/>
                                </a:lnTo>
                                <a:lnTo>
                                  <a:pt x="135" y="30"/>
                                </a:lnTo>
                                <a:lnTo>
                                  <a:pt x="155" y="20"/>
                                </a:lnTo>
                                <a:lnTo>
                                  <a:pt x="184" y="0"/>
                                </a:lnTo>
                                <a:lnTo>
                                  <a:pt x="189" y="0"/>
                                </a:lnTo>
                                <a:lnTo>
                                  <a:pt x="194" y="0"/>
                                </a:lnTo>
                                <a:lnTo>
                                  <a:pt x="214" y="20"/>
                                </a:lnTo>
                                <a:lnTo>
                                  <a:pt x="234" y="50"/>
                                </a:ln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5" name="Freeform 442"/>
                        <wps:cNvSpPr>
                          <a:spLocks/>
                        </wps:cNvSpPr>
                        <wps:spPr bwMode="auto">
                          <a:xfrm>
                            <a:off x="6148" y="2731"/>
                            <a:ext cx="244" cy="435"/>
                          </a:xfrm>
                          <a:custGeom>
                            <a:avLst/>
                            <a:gdLst>
                              <a:gd name="T0" fmla="*/ 0 w 244"/>
                              <a:gd name="T1" fmla="*/ 220 h 435"/>
                              <a:gd name="T2" fmla="*/ 0 w 244"/>
                              <a:gd name="T3" fmla="*/ 220 h 435"/>
                              <a:gd name="T4" fmla="*/ 5 w 244"/>
                              <a:gd name="T5" fmla="*/ 305 h 435"/>
                              <a:gd name="T6" fmla="*/ 10 w 244"/>
                              <a:gd name="T7" fmla="*/ 340 h 435"/>
                              <a:gd name="T8" fmla="*/ 15 w 244"/>
                              <a:gd name="T9" fmla="*/ 370 h 435"/>
                              <a:gd name="T10" fmla="*/ 30 w 244"/>
                              <a:gd name="T11" fmla="*/ 395 h 435"/>
                              <a:gd name="T12" fmla="*/ 45 w 244"/>
                              <a:gd name="T13" fmla="*/ 420 h 435"/>
                              <a:gd name="T14" fmla="*/ 65 w 244"/>
                              <a:gd name="T15" fmla="*/ 430 h 435"/>
                              <a:gd name="T16" fmla="*/ 95 w 244"/>
                              <a:gd name="T17" fmla="*/ 435 h 435"/>
                              <a:gd name="T18" fmla="*/ 95 w 244"/>
                              <a:gd name="T19" fmla="*/ 435 h 435"/>
                              <a:gd name="T20" fmla="*/ 125 w 244"/>
                              <a:gd name="T21" fmla="*/ 435 h 435"/>
                              <a:gd name="T22" fmla="*/ 150 w 244"/>
                              <a:gd name="T23" fmla="*/ 420 h 435"/>
                              <a:gd name="T24" fmla="*/ 174 w 244"/>
                              <a:gd name="T25" fmla="*/ 400 h 435"/>
                              <a:gd name="T26" fmla="*/ 199 w 244"/>
                              <a:gd name="T27" fmla="*/ 375 h 435"/>
                              <a:gd name="T28" fmla="*/ 219 w 244"/>
                              <a:gd name="T29" fmla="*/ 340 h 435"/>
                              <a:gd name="T30" fmla="*/ 229 w 244"/>
                              <a:gd name="T31" fmla="*/ 305 h 435"/>
                              <a:gd name="T32" fmla="*/ 239 w 244"/>
                              <a:gd name="T33" fmla="*/ 265 h 435"/>
                              <a:gd name="T34" fmla="*/ 244 w 244"/>
                              <a:gd name="T35" fmla="*/ 220 h 435"/>
                              <a:gd name="T36" fmla="*/ 244 w 244"/>
                              <a:gd name="T37" fmla="*/ 220 h 435"/>
                              <a:gd name="T38" fmla="*/ 239 w 244"/>
                              <a:gd name="T39" fmla="*/ 175 h 435"/>
                              <a:gd name="T40" fmla="*/ 229 w 244"/>
                              <a:gd name="T41" fmla="*/ 135 h 435"/>
                              <a:gd name="T42" fmla="*/ 219 w 244"/>
                              <a:gd name="T43" fmla="*/ 95 h 435"/>
                              <a:gd name="T44" fmla="*/ 199 w 244"/>
                              <a:gd name="T45" fmla="*/ 65 h 435"/>
                              <a:gd name="T46" fmla="*/ 174 w 244"/>
                              <a:gd name="T47" fmla="*/ 40 h 435"/>
                              <a:gd name="T48" fmla="*/ 150 w 244"/>
                              <a:gd name="T49" fmla="*/ 20 h 435"/>
                              <a:gd name="T50" fmla="*/ 125 w 244"/>
                              <a:gd name="T51" fmla="*/ 5 h 435"/>
                              <a:gd name="T52" fmla="*/ 95 w 244"/>
                              <a:gd name="T53" fmla="*/ 0 h 435"/>
                              <a:gd name="T54" fmla="*/ 95 w 244"/>
                              <a:gd name="T55" fmla="*/ 0 h 435"/>
                              <a:gd name="T56" fmla="*/ 65 w 244"/>
                              <a:gd name="T57" fmla="*/ 5 h 435"/>
                              <a:gd name="T58" fmla="*/ 45 w 244"/>
                              <a:gd name="T59" fmla="*/ 15 h 435"/>
                              <a:gd name="T60" fmla="*/ 30 w 244"/>
                              <a:gd name="T61" fmla="*/ 35 h 435"/>
                              <a:gd name="T62" fmla="*/ 15 w 244"/>
                              <a:gd name="T63" fmla="*/ 65 h 435"/>
                              <a:gd name="T64" fmla="*/ 10 w 244"/>
                              <a:gd name="T65" fmla="*/ 95 h 435"/>
                              <a:gd name="T66" fmla="*/ 5 w 244"/>
                              <a:gd name="T67" fmla="*/ 135 h 435"/>
                              <a:gd name="T68" fmla="*/ 0 w 244"/>
                              <a:gd name="T69" fmla="*/ 220 h 435"/>
                              <a:gd name="T70" fmla="*/ 0 w 244"/>
                              <a:gd name="T71" fmla="*/ 220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0" y="220"/>
                                </a:moveTo>
                                <a:lnTo>
                                  <a:pt x="0" y="220"/>
                                </a:lnTo>
                                <a:lnTo>
                                  <a:pt x="5" y="305"/>
                                </a:lnTo>
                                <a:lnTo>
                                  <a:pt x="10" y="340"/>
                                </a:lnTo>
                                <a:lnTo>
                                  <a:pt x="15" y="370"/>
                                </a:lnTo>
                                <a:lnTo>
                                  <a:pt x="30" y="395"/>
                                </a:lnTo>
                                <a:lnTo>
                                  <a:pt x="45" y="420"/>
                                </a:lnTo>
                                <a:lnTo>
                                  <a:pt x="65" y="430"/>
                                </a:lnTo>
                                <a:lnTo>
                                  <a:pt x="95" y="435"/>
                                </a:lnTo>
                                <a:lnTo>
                                  <a:pt x="125" y="435"/>
                                </a:lnTo>
                                <a:lnTo>
                                  <a:pt x="150" y="420"/>
                                </a:lnTo>
                                <a:lnTo>
                                  <a:pt x="174" y="400"/>
                                </a:lnTo>
                                <a:lnTo>
                                  <a:pt x="199" y="375"/>
                                </a:lnTo>
                                <a:lnTo>
                                  <a:pt x="219" y="340"/>
                                </a:lnTo>
                                <a:lnTo>
                                  <a:pt x="229" y="305"/>
                                </a:lnTo>
                                <a:lnTo>
                                  <a:pt x="239" y="265"/>
                                </a:lnTo>
                                <a:lnTo>
                                  <a:pt x="244" y="220"/>
                                </a:lnTo>
                                <a:lnTo>
                                  <a:pt x="239" y="175"/>
                                </a:lnTo>
                                <a:lnTo>
                                  <a:pt x="229" y="135"/>
                                </a:lnTo>
                                <a:lnTo>
                                  <a:pt x="219" y="95"/>
                                </a:lnTo>
                                <a:lnTo>
                                  <a:pt x="199" y="65"/>
                                </a:lnTo>
                                <a:lnTo>
                                  <a:pt x="174" y="40"/>
                                </a:lnTo>
                                <a:lnTo>
                                  <a:pt x="150" y="20"/>
                                </a:lnTo>
                                <a:lnTo>
                                  <a:pt x="125" y="5"/>
                                </a:lnTo>
                                <a:lnTo>
                                  <a:pt x="95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35"/>
                                </a:lnTo>
                                <a:lnTo>
                                  <a:pt x="15" y="65"/>
                                </a:lnTo>
                                <a:lnTo>
                                  <a:pt x="10" y="95"/>
                                </a:lnTo>
                                <a:lnTo>
                                  <a:pt x="5" y="135"/>
                                </a:lnTo>
                                <a:lnTo>
                                  <a:pt x="0" y="2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6" name="Freeform 443"/>
                        <wps:cNvSpPr>
                          <a:spLocks/>
                        </wps:cNvSpPr>
                        <wps:spPr bwMode="auto">
                          <a:xfrm>
                            <a:off x="6148" y="2801"/>
                            <a:ext cx="194" cy="300"/>
                          </a:xfrm>
                          <a:custGeom>
                            <a:avLst/>
                            <a:gdLst>
                              <a:gd name="T0" fmla="*/ 0 w 194"/>
                              <a:gd name="T1" fmla="*/ 150 h 300"/>
                              <a:gd name="T2" fmla="*/ 0 w 194"/>
                              <a:gd name="T3" fmla="*/ 150 h 300"/>
                              <a:gd name="T4" fmla="*/ 0 w 194"/>
                              <a:gd name="T5" fmla="*/ 180 h 300"/>
                              <a:gd name="T6" fmla="*/ 5 w 194"/>
                              <a:gd name="T7" fmla="*/ 205 h 300"/>
                              <a:gd name="T8" fmla="*/ 15 w 194"/>
                              <a:gd name="T9" fmla="*/ 230 h 300"/>
                              <a:gd name="T10" fmla="*/ 25 w 194"/>
                              <a:gd name="T11" fmla="*/ 255 h 300"/>
                              <a:gd name="T12" fmla="*/ 40 w 194"/>
                              <a:gd name="T13" fmla="*/ 270 h 300"/>
                              <a:gd name="T14" fmla="*/ 55 w 194"/>
                              <a:gd name="T15" fmla="*/ 285 h 300"/>
                              <a:gd name="T16" fmla="*/ 75 w 194"/>
                              <a:gd name="T17" fmla="*/ 295 h 300"/>
                              <a:gd name="T18" fmla="*/ 95 w 194"/>
                              <a:gd name="T19" fmla="*/ 300 h 300"/>
                              <a:gd name="T20" fmla="*/ 95 w 194"/>
                              <a:gd name="T21" fmla="*/ 300 h 300"/>
                              <a:gd name="T22" fmla="*/ 115 w 194"/>
                              <a:gd name="T23" fmla="*/ 295 h 300"/>
                              <a:gd name="T24" fmla="*/ 135 w 194"/>
                              <a:gd name="T25" fmla="*/ 290 h 300"/>
                              <a:gd name="T26" fmla="*/ 150 w 194"/>
                              <a:gd name="T27" fmla="*/ 275 h 300"/>
                              <a:gd name="T28" fmla="*/ 164 w 194"/>
                              <a:gd name="T29" fmla="*/ 255 h 300"/>
                              <a:gd name="T30" fmla="*/ 179 w 194"/>
                              <a:gd name="T31" fmla="*/ 235 h 300"/>
                              <a:gd name="T32" fmla="*/ 189 w 194"/>
                              <a:gd name="T33" fmla="*/ 210 h 300"/>
                              <a:gd name="T34" fmla="*/ 194 w 194"/>
                              <a:gd name="T35" fmla="*/ 180 h 300"/>
                              <a:gd name="T36" fmla="*/ 194 w 194"/>
                              <a:gd name="T37" fmla="*/ 150 h 300"/>
                              <a:gd name="T38" fmla="*/ 194 w 194"/>
                              <a:gd name="T39" fmla="*/ 150 h 300"/>
                              <a:gd name="T40" fmla="*/ 194 w 194"/>
                              <a:gd name="T41" fmla="*/ 120 h 300"/>
                              <a:gd name="T42" fmla="*/ 189 w 194"/>
                              <a:gd name="T43" fmla="*/ 90 h 300"/>
                              <a:gd name="T44" fmla="*/ 179 w 194"/>
                              <a:gd name="T45" fmla="*/ 65 h 300"/>
                              <a:gd name="T46" fmla="*/ 164 w 194"/>
                              <a:gd name="T47" fmla="*/ 45 h 300"/>
                              <a:gd name="T48" fmla="*/ 150 w 194"/>
                              <a:gd name="T49" fmla="*/ 25 h 300"/>
                              <a:gd name="T50" fmla="*/ 135 w 194"/>
                              <a:gd name="T51" fmla="*/ 10 h 300"/>
                              <a:gd name="T52" fmla="*/ 115 w 194"/>
                              <a:gd name="T53" fmla="*/ 5 h 300"/>
                              <a:gd name="T54" fmla="*/ 95 w 194"/>
                              <a:gd name="T55" fmla="*/ 0 h 300"/>
                              <a:gd name="T56" fmla="*/ 95 w 194"/>
                              <a:gd name="T57" fmla="*/ 0 h 300"/>
                              <a:gd name="T58" fmla="*/ 75 w 194"/>
                              <a:gd name="T59" fmla="*/ 0 h 300"/>
                              <a:gd name="T60" fmla="*/ 55 w 194"/>
                              <a:gd name="T61" fmla="*/ 10 h 300"/>
                              <a:gd name="T62" fmla="*/ 40 w 194"/>
                              <a:gd name="T63" fmla="*/ 25 h 300"/>
                              <a:gd name="T64" fmla="*/ 25 w 194"/>
                              <a:gd name="T65" fmla="*/ 40 h 300"/>
                              <a:gd name="T66" fmla="*/ 15 w 194"/>
                              <a:gd name="T67" fmla="*/ 65 h 300"/>
                              <a:gd name="T68" fmla="*/ 5 w 194"/>
                              <a:gd name="T69" fmla="*/ 90 h 300"/>
                              <a:gd name="T70" fmla="*/ 0 w 194"/>
                              <a:gd name="T71" fmla="*/ 120 h 300"/>
                              <a:gd name="T72" fmla="*/ 0 w 194"/>
                              <a:gd name="T73" fmla="*/ 150 h 300"/>
                              <a:gd name="T74" fmla="*/ 0 w 194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4" h="300">
                                <a:moveTo>
                                  <a:pt x="0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05"/>
                                </a:lnTo>
                                <a:lnTo>
                                  <a:pt x="15" y="230"/>
                                </a:lnTo>
                                <a:lnTo>
                                  <a:pt x="25" y="255"/>
                                </a:lnTo>
                                <a:lnTo>
                                  <a:pt x="40" y="270"/>
                                </a:lnTo>
                                <a:lnTo>
                                  <a:pt x="55" y="285"/>
                                </a:lnTo>
                                <a:lnTo>
                                  <a:pt x="75" y="295"/>
                                </a:lnTo>
                                <a:lnTo>
                                  <a:pt x="95" y="300"/>
                                </a:lnTo>
                                <a:lnTo>
                                  <a:pt x="115" y="295"/>
                                </a:lnTo>
                                <a:lnTo>
                                  <a:pt x="135" y="290"/>
                                </a:lnTo>
                                <a:lnTo>
                                  <a:pt x="150" y="275"/>
                                </a:lnTo>
                                <a:lnTo>
                                  <a:pt x="164" y="255"/>
                                </a:lnTo>
                                <a:lnTo>
                                  <a:pt x="179" y="235"/>
                                </a:lnTo>
                                <a:lnTo>
                                  <a:pt x="189" y="210"/>
                                </a:lnTo>
                                <a:lnTo>
                                  <a:pt x="194" y="180"/>
                                </a:lnTo>
                                <a:lnTo>
                                  <a:pt x="194" y="150"/>
                                </a:lnTo>
                                <a:lnTo>
                                  <a:pt x="194" y="120"/>
                                </a:lnTo>
                                <a:lnTo>
                                  <a:pt x="189" y="90"/>
                                </a:lnTo>
                                <a:lnTo>
                                  <a:pt x="179" y="65"/>
                                </a:lnTo>
                                <a:lnTo>
                                  <a:pt x="164" y="45"/>
                                </a:lnTo>
                                <a:lnTo>
                                  <a:pt x="150" y="25"/>
                                </a:lnTo>
                                <a:lnTo>
                                  <a:pt x="135" y="10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5" y="0"/>
                                </a:lnTo>
                                <a:lnTo>
                                  <a:pt x="55" y="10"/>
                                </a:lnTo>
                                <a:lnTo>
                                  <a:pt x="40" y="25"/>
                                </a:lnTo>
                                <a:lnTo>
                                  <a:pt x="25" y="40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7" name="Freeform 444"/>
                        <wps:cNvSpPr>
                          <a:spLocks/>
                        </wps:cNvSpPr>
                        <wps:spPr bwMode="auto">
                          <a:xfrm>
                            <a:off x="6148" y="2846"/>
                            <a:ext cx="164" cy="210"/>
                          </a:xfrm>
                          <a:custGeom>
                            <a:avLst/>
                            <a:gdLst>
                              <a:gd name="T0" fmla="*/ 0 w 164"/>
                              <a:gd name="T1" fmla="*/ 105 h 210"/>
                              <a:gd name="T2" fmla="*/ 0 w 164"/>
                              <a:gd name="T3" fmla="*/ 105 h 210"/>
                              <a:gd name="T4" fmla="*/ 5 w 164"/>
                              <a:gd name="T5" fmla="*/ 125 h 210"/>
                              <a:gd name="T6" fmla="*/ 10 w 164"/>
                              <a:gd name="T7" fmla="*/ 145 h 210"/>
                              <a:gd name="T8" fmla="*/ 20 w 164"/>
                              <a:gd name="T9" fmla="*/ 160 h 210"/>
                              <a:gd name="T10" fmla="*/ 30 w 164"/>
                              <a:gd name="T11" fmla="*/ 175 h 210"/>
                              <a:gd name="T12" fmla="*/ 45 w 164"/>
                              <a:gd name="T13" fmla="*/ 190 h 210"/>
                              <a:gd name="T14" fmla="*/ 65 w 164"/>
                              <a:gd name="T15" fmla="*/ 200 h 210"/>
                              <a:gd name="T16" fmla="*/ 80 w 164"/>
                              <a:gd name="T17" fmla="*/ 205 h 210"/>
                              <a:gd name="T18" fmla="*/ 95 w 164"/>
                              <a:gd name="T19" fmla="*/ 210 h 210"/>
                              <a:gd name="T20" fmla="*/ 95 w 164"/>
                              <a:gd name="T21" fmla="*/ 210 h 210"/>
                              <a:gd name="T22" fmla="*/ 110 w 164"/>
                              <a:gd name="T23" fmla="*/ 205 h 210"/>
                              <a:gd name="T24" fmla="*/ 120 w 164"/>
                              <a:gd name="T25" fmla="*/ 200 h 210"/>
                              <a:gd name="T26" fmla="*/ 135 w 164"/>
                              <a:gd name="T27" fmla="*/ 190 h 210"/>
                              <a:gd name="T28" fmla="*/ 145 w 164"/>
                              <a:gd name="T29" fmla="*/ 180 h 210"/>
                              <a:gd name="T30" fmla="*/ 160 w 164"/>
                              <a:gd name="T31" fmla="*/ 145 h 210"/>
                              <a:gd name="T32" fmla="*/ 164 w 164"/>
                              <a:gd name="T33" fmla="*/ 105 h 210"/>
                              <a:gd name="T34" fmla="*/ 164 w 164"/>
                              <a:gd name="T35" fmla="*/ 105 h 210"/>
                              <a:gd name="T36" fmla="*/ 160 w 164"/>
                              <a:gd name="T37" fmla="*/ 65 h 210"/>
                              <a:gd name="T38" fmla="*/ 145 w 164"/>
                              <a:gd name="T39" fmla="*/ 30 h 210"/>
                              <a:gd name="T40" fmla="*/ 135 w 164"/>
                              <a:gd name="T41" fmla="*/ 15 h 210"/>
                              <a:gd name="T42" fmla="*/ 120 w 164"/>
                              <a:gd name="T43" fmla="*/ 10 h 210"/>
                              <a:gd name="T44" fmla="*/ 110 w 164"/>
                              <a:gd name="T45" fmla="*/ 0 h 210"/>
                              <a:gd name="T46" fmla="*/ 95 w 164"/>
                              <a:gd name="T47" fmla="*/ 0 h 210"/>
                              <a:gd name="T48" fmla="*/ 95 w 164"/>
                              <a:gd name="T49" fmla="*/ 0 h 210"/>
                              <a:gd name="T50" fmla="*/ 80 w 164"/>
                              <a:gd name="T51" fmla="*/ 0 h 210"/>
                              <a:gd name="T52" fmla="*/ 65 w 164"/>
                              <a:gd name="T53" fmla="*/ 5 h 210"/>
                              <a:gd name="T54" fmla="*/ 45 w 164"/>
                              <a:gd name="T55" fmla="*/ 15 h 210"/>
                              <a:gd name="T56" fmla="*/ 30 w 164"/>
                              <a:gd name="T57" fmla="*/ 30 h 210"/>
                              <a:gd name="T58" fmla="*/ 20 w 164"/>
                              <a:gd name="T59" fmla="*/ 45 h 210"/>
                              <a:gd name="T60" fmla="*/ 10 w 164"/>
                              <a:gd name="T61" fmla="*/ 65 h 210"/>
                              <a:gd name="T62" fmla="*/ 5 w 164"/>
                              <a:gd name="T63" fmla="*/ 85 h 210"/>
                              <a:gd name="T64" fmla="*/ 0 w 164"/>
                              <a:gd name="T65" fmla="*/ 105 h 210"/>
                              <a:gd name="T66" fmla="*/ 0 w 164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4" h="210">
                                <a:moveTo>
                                  <a:pt x="0" y="105"/>
                                </a:moveTo>
                                <a:lnTo>
                                  <a:pt x="0" y="105"/>
                                </a:lnTo>
                                <a:lnTo>
                                  <a:pt x="5" y="125"/>
                                </a:lnTo>
                                <a:lnTo>
                                  <a:pt x="10" y="145"/>
                                </a:lnTo>
                                <a:lnTo>
                                  <a:pt x="20" y="160"/>
                                </a:lnTo>
                                <a:lnTo>
                                  <a:pt x="30" y="175"/>
                                </a:lnTo>
                                <a:lnTo>
                                  <a:pt x="45" y="190"/>
                                </a:lnTo>
                                <a:lnTo>
                                  <a:pt x="65" y="200"/>
                                </a:lnTo>
                                <a:lnTo>
                                  <a:pt x="80" y="205"/>
                                </a:lnTo>
                                <a:lnTo>
                                  <a:pt x="95" y="210"/>
                                </a:lnTo>
                                <a:lnTo>
                                  <a:pt x="110" y="205"/>
                                </a:lnTo>
                                <a:lnTo>
                                  <a:pt x="120" y="200"/>
                                </a:lnTo>
                                <a:lnTo>
                                  <a:pt x="135" y="190"/>
                                </a:lnTo>
                                <a:lnTo>
                                  <a:pt x="145" y="180"/>
                                </a:lnTo>
                                <a:lnTo>
                                  <a:pt x="160" y="145"/>
                                </a:lnTo>
                                <a:lnTo>
                                  <a:pt x="164" y="105"/>
                                </a:lnTo>
                                <a:lnTo>
                                  <a:pt x="160" y="65"/>
                                </a:lnTo>
                                <a:lnTo>
                                  <a:pt x="145" y="30"/>
                                </a:lnTo>
                                <a:lnTo>
                                  <a:pt x="135" y="15"/>
                                </a:lnTo>
                                <a:lnTo>
                                  <a:pt x="120" y="10"/>
                                </a:lnTo>
                                <a:lnTo>
                                  <a:pt x="110" y="0"/>
                                </a:lnTo>
                                <a:lnTo>
                                  <a:pt x="95" y="0"/>
                                </a:lnTo>
                                <a:lnTo>
                                  <a:pt x="80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5" y="85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8" name="Freeform 445"/>
                        <wps:cNvSpPr>
                          <a:spLocks/>
                        </wps:cNvSpPr>
                        <wps:spPr bwMode="auto">
                          <a:xfrm>
                            <a:off x="6148" y="2876"/>
                            <a:ext cx="145" cy="145"/>
                          </a:xfrm>
                          <a:custGeom>
                            <a:avLst/>
                            <a:gdLst>
                              <a:gd name="T0" fmla="*/ 0 w 145"/>
                              <a:gd name="T1" fmla="*/ 75 h 145"/>
                              <a:gd name="T2" fmla="*/ 0 w 145"/>
                              <a:gd name="T3" fmla="*/ 75 h 145"/>
                              <a:gd name="T4" fmla="*/ 5 w 145"/>
                              <a:gd name="T5" fmla="*/ 90 h 145"/>
                              <a:gd name="T6" fmla="*/ 10 w 145"/>
                              <a:gd name="T7" fmla="*/ 100 h 145"/>
                              <a:gd name="T8" fmla="*/ 25 w 145"/>
                              <a:gd name="T9" fmla="*/ 115 h 145"/>
                              <a:gd name="T10" fmla="*/ 35 w 145"/>
                              <a:gd name="T11" fmla="*/ 125 h 145"/>
                              <a:gd name="T12" fmla="*/ 70 w 145"/>
                              <a:gd name="T13" fmla="*/ 140 h 145"/>
                              <a:gd name="T14" fmla="*/ 95 w 145"/>
                              <a:gd name="T15" fmla="*/ 145 h 145"/>
                              <a:gd name="T16" fmla="*/ 95 w 145"/>
                              <a:gd name="T17" fmla="*/ 145 h 145"/>
                              <a:gd name="T18" fmla="*/ 105 w 145"/>
                              <a:gd name="T19" fmla="*/ 145 h 145"/>
                              <a:gd name="T20" fmla="*/ 115 w 145"/>
                              <a:gd name="T21" fmla="*/ 140 h 145"/>
                              <a:gd name="T22" fmla="*/ 130 w 145"/>
                              <a:gd name="T23" fmla="*/ 125 h 145"/>
                              <a:gd name="T24" fmla="*/ 140 w 145"/>
                              <a:gd name="T25" fmla="*/ 105 h 145"/>
                              <a:gd name="T26" fmla="*/ 145 w 145"/>
                              <a:gd name="T27" fmla="*/ 75 h 145"/>
                              <a:gd name="T28" fmla="*/ 145 w 145"/>
                              <a:gd name="T29" fmla="*/ 75 h 145"/>
                              <a:gd name="T30" fmla="*/ 140 w 145"/>
                              <a:gd name="T31" fmla="*/ 45 h 145"/>
                              <a:gd name="T32" fmla="*/ 130 w 145"/>
                              <a:gd name="T33" fmla="*/ 20 h 145"/>
                              <a:gd name="T34" fmla="*/ 115 w 145"/>
                              <a:gd name="T35" fmla="*/ 5 h 145"/>
                              <a:gd name="T36" fmla="*/ 95 w 145"/>
                              <a:gd name="T37" fmla="*/ 0 h 145"/>
                              <a:gd name="T38" fmla="*/ 95 w 145"/>
                              <a:gd name="T39" fmla="*/ 0 h 145"/>
                              <a:gd name="T40" fmla="*/ 70 w 145"/>
                              <a:gd name="T41" fmla="*/ 5 h 145"/>
                              <a:gd name="T42" fmla="*/ 40 w 145"/>
                              <a:gd name="T43" fmla="*/ 20 h 145"/>
                              <a:gd name="T44" fmla="*/ 25 w 145"/>
                              <a:gd name="T45" fmla="*/ 30 h 145"/>
                              <a:gd name="T46" fmla="*/ 10 w 145"/>
                              <a:gd name="T47" fmla="*/ 45 h 145"/>
                              <a:gd name="T48" fmla="*/ 5 w 145"/>
                              <a:gd name="T49" fmla="*/ 55 h 145"/>
                              <a:gd name="T50" fmla="*/ 0 w 145"/>
                              <a:gd name="T51" fmla="*/ 75 h 145"/>
                              <a:gd name="T52" fmla="*/ 0 w 145"/>
                              <a:gd name="T53" fmla="*/ 7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0" y="75"/>
                                </a:moveTo>
                                <a:lnTo>
                                  <a:pt x="0" y="75"/>
                                </a:lnTo>
                                <a:lnTo>
                                  <a:pt x="5" y="90"/>
                                </a:lnTo>
                                <a:lnTo>
                                  <a:pt x="10" y="100"/>
                                </a:lnTo>
                                <a:lnTo>
                                  <a:pt x="25" y="115"/>
                                </a:lnTo>
                                <a:lnTo>
                                  <a:pt x="35" y="125"/>
                                </a:lnTo>
                                <a:lnTo>
                                  <a:pt x="70" y="140"/>
                                </a:lnTo>
                                <a:lnTo>
                                  <a:pt x="95" y="145"/>
                                </a:lnTo>
                                <a:lnTo>
                                  <a:pt x="105" y="145"/>
                                </a:lnTo>
                                <a:lnTo>
                                  <a:pt x="115" y="140"/>
                                </a:lnTo>
                                <a:lnTo>
                                  <a:pt x="130" y="125"/>
                                </a:lnTo>
                                <a:lnTo>
                                  <a:pt x="140" y="105"/>
                                </a:lnTo>
                                <a:lnTo>
                                  <a:pt x="145" y="75"/>
                                </a:lnTo>
                                <a:lnTo>
                                  <a:pt x="140" y="45"/>
                                </a:lnTo>
                                <a:lnTo>
                                  <a:pt x="130" y="20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0" y="5"/>
                                </a:lnTo>
                                <a:lnTo>
                                  <a:pt x="40" y="20"/>
                                </a:lnTo>
                                <a:lnTo>
                                  <a:pt x="25" y="30"/>
                                </a:lnTo>
                                <a:lnTo>
                                  <a:pt x="10" y="45"/>
                                </a:lnTo>
                                <a:lnTo>
                                  <a:pt x="5" y="55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9" name="Freeform 446"/>
                        <wps:cNvSpPr>
                          <a:spLocks/>
                        </wps:cNvSpPr>
                        <wps:spPr bwMode="auto">
                          <a:xfrm>
                            <a:off x="6128" y="2691"/>
                            <a:ext cx="20" cy="510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510"/>
                              <a:gd name="T2" fmla="*/ 20 w 20"/>
                              <a:gd name="T3" fmla="*/ 0 h 510"/>
                              <a:gd name="T4" fmla="*/ 10 w 20"/>
                              <a:gd name="T5" fmla="*/ 25 h 510"/>
                              <a:gd name="T6" fmla="*/ 0 w 20"/>
                              <a:gd name="T7" fmla="*/ 70 h 510"/>
                              <a:gd name="T8" fmla="*/ 0 w 20"/>
                              <a:gd name="T9" fmla="*/ 105 h 510"/>
                              <a:gd name="T10" fmla="*/ 0 w 20"/>
                              <a:gd name="T11" fmla="*/ 145 h 510"/>
                              <a:gd name="T12" fmla="*/ 10 w 20"/>
                              <a:gd name="T13" fmla="*/ 195 h 510"/>
                              <a:gd name="T14" fmla="*/ 20 w 20"/>
                              <a:gd name="T15" fmla="*/ 260 h 510"/>
                              <a:gd name="T16" fmla="*/ 20 w 20"/>
                              <a:gd name="T17" fmla="*/ 260 h 510"/>
                              <a:gd name="T18" fmla="*/ 20 w 20"/>
                              <a:gd name="T19" fmla="*/ 260 h 510"/>
                              <a:gd name="T20" fmla="*/ 10 w 20"/>
                              <a:gd name="T21" fmla="*/ 320 h 510"/>
                              <a:gd name="T22" fmla="*/ 5 w 20"/>
                              <a:gd name="T23" fmla="*/ 370 h 510"/>
                              <a:gd name="T24" fmla="*/ 0 w 20"/>
                              <a:gd name="T25" fmla="*/ 410 h 510"/>
                              <a:gd name="T26" fmla="*/ 0 w 20"/>
                              <a:gd name="T27" fmla="*/ 445 h 510"/>
                              <a:gd name="T28" fmla="*/ 10 w 20"/>
                              <a:gd name="T29" fmla="*/ 490 h 510"/>
                              <a:gd name="T30" fmla="*/ 20 w 20"/>
                              <a:gd name="T3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25"/>
                                </a:lnTo>
                                <a:lnTo>
                                  <a:pt x="0" y="70"/>
                                </a:lnTo>
                                <a:lnTo>
                                  <a:pt x="0" y="105"/>
                                </a:lnTo>
                                <a:lnTo>
                                  <a:pt x="0" y="145"/>
                                </a:lnTo>
                                <a:lnTo>
                                  <a:pt x="10" y="195"/>
                                </a:lnTo>
                                <a:lnTo>
                                  <a:pt x="20" y="260"/>
                                </a:lnTo>
                                <a:lnTo>
                                  <a:pt x="10" y="320"/>
                                </a:lnTo>
                                <a:lnTo>
                                  <a:pt x="5" y="370"/>
                                </a:lnTo>
                                <a:lnTo>
                                  <a:pt x="0" y="410"/>
                                </a:lnTo>
                                <a:lnTo>
                                  <a:pt x="0" y="445"/>
                                </a:lnTo>
                                <a:lnTo>
                                  <a:pt x="10" y="490"/>
                                </a:lnTo>
                                <a:lnTo>
                                  <a:pt x="20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0" name="Freeform 447"/>
                        <wps:cNvSpPr>
                          <a:spLocks/>
                        </wps:cNvSpPr>
                        <wps:spPr bwMode="auto">
                          <a:xfrm>
                            <a:off x="6103" y="2691"/>
                            <a:ext cx="45" cy="510"/>
                          </a:xfrm>
                          <a:custGeom>
                            <a:avLst/>
                            <a:gdLst>
                              <a:gd name="T0" fmla="*/ 45 w 45"/>
                              <a:gd name="T1" fmla="*/ 0 h 510"/>
                              <a:gd name="T2" fmla="*/ 45 w 45"/>
                              <a:gd name="T3" fmla="*/ 0 h 510"/>
                              <a:gd name="T4" fmla="*/ 30 w 45"/>
                              <a:gd name="T5" fmla="*/ 40 h 510"/>
                              <a:gd name="T6" fmla="*/ 20 w 45"/>
                              <a:gd name="T7" fmla="*/ 90 h 510"/>
                              <a:gd name="T8" fmla="*/ 10 w 45"/>
                              <a:gd name="T9" fmla="*/ 155 h 510"/>
                              <a:gd name="T10" fmla="*/ 0 w 45"/>
                              <a:gd name="T11" fmla="*/ 230 h 510"/>
                              <a:gd name="T12" fmla="*/ 5 w 45"/>
                              <a:gd name="T13" fmla="*/ 315 h 510"/>
                              <a:gd name="T14" fmla="*/ 10 w 45"/>
                              <a:gd name="T15" fmla="*/ 365 h 510"/>
                              <a:gd name="T16" fmla="*/ 15 w 45"/>
                              <a:gd name="T17" fmla="*/ 410 h 510"/>
                              <a:gd name="T18" fmla="*/ 30 w 45"/>
                              <a:gd name="T19" fmla="*/ 460 h 510"/>
                              <a:gd name="T20" fmla="*/ 45 w 45"/>
                              <a:gd name="T2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30" y="40"/>
                                </a:lnTo>
                                <a:lnTo>
                                  <a:pt x="20" y="90"/>
                                </a:lnTo>
                                <a:lnTo>
                                  <a:pt x="10" y="155"/>
                                </a:lnTo>
                                <a:lnTo>
                                  <a:pt x="0" y="230"/>
                                </a:lnTo>
                                <a:lnTo>
                                  <a:pt x="5" y="315"/>
                                </a:lnTo>
                                <a:lnTo>
                                  <a:pt x="10" y="365"/>
                                </a:lnTo>
                                <a:lnTo>
                                  <a:pt x="15" y="410"/>
                                </a:lnTo>
                                <a:lnTo>
                                  <a:pt x="30" y="460"/>
                                </a:lnTo>
                                <a:lnTo>
                                  <a:pt x="45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1" name="Line 448"/>
                        <wps:cNvCnPr/>
                        <wps:spPr bwMode="auto">
                          <a:xfrm>
                            <a:off x="6053" y="2691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2" name="Line 449"/>
                        <wps:cNvCnPr/>
                        <wps:spPr bwMode="auto">
                          <a:xfrm>
                            <a:off x="6023" y="2691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3" name="Freeform 450"/>
                        <wps:cNvSpPr>
                          <a:spLocks/>
                        </wps:cNvSpPr>
                        <wps:spPr bwMode="auto">
                          <a:xfrm>
                            <a:off x="6148" y="3681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40 h 50"/>
                              <a:gd name="T2" fmla="*/ 0 w 249"/>
                              <a:gd name="T3" fmla="*/ 40 h 50"/>
                              <a:gd name="T4" fmla="*/ 10 w 249"/>
                              <a:gd name="T5" fmla="*/ 25 h 50"/>
                              <a:gd name="T6" fmla="*/ 25 w 249"/>
                              <a:gd name="T7" fmla="*/ 15 h 50"/>
                              <a:gd name="T8" fmla="*/ 50 w 249"/>
                              <a:gd name="T9" fmla="*/ 5 h 50"/>
                              <a:gd name="T10" fmla="*/ 80 w 249"/>
                              <a:gd name="T11" fmla="*/ 5 h 50"/>
                              <a:gd name="T12" fmla="*/ 110 w 249"/>
                              <a:gd name="T13" fmla="*/ 5 h 50"/>
                              <a:gd name="T14" fmla="*/ 135 w 249"/>
                              <a:gd name="T15" fmla="*/ 15 h 50"/>
                              <a:gd name="T16" fmla="*/ 155 w 249"/>
                              <a:gd name="T17" fmla="*/ 25 h 50"/>
                              <a:gd name="T18" fmla="*/ 184 w 249"/>
                              <a:gd name="T19" fmla="*/ 45 h 50"/>
                              <a:gd name="T20" fmla="*/ 184 w 249"/>
                              <a:gd name="T21" fmla="*/ 45 h 50"/>
                              <a:gd name="T22" fmla="*/ 189 w 249"/>
                              <a:gd name="T23" fmla="*/ 50 h 50"/>
                              <a:gd name="T24" fmla="*/ 199 w 249"/>
                              <a:gd name="T25" fmla="*/ 45 h 50"/>
                              <a:gd name="T26" fmla="*/ 214 w 249"/>
                              <a:gd name="T27" fmla="*/ 30 h 50"/>
                              <a:gd name="T28" fmla="*/ 234 w 249"/>
                              <a:gd name="T29" fmla="*/ 0 h 50"/>
                              <a:gd name="T30" fmla="*/ 249 w 249"/>
                              <a:gd name="T31" fmla="*/ 4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40"/>
                                </a:moveTo>
                                <a:lnTo>
                                  <a:pt x="0" y="40"/>
                                </a:lnTo>
                                <a:lnTo>
                                  <a:pt x="10" y="25"/>
                                </a:lnTo>
                                <a:lnTo>
                                  <a:pt x="25" y="15"/>
                                </a:lnTo>
                                <a:lnTo>
                                  <a:pt x="50" y="5"/>
                                </a:lnTo>
                                <a:lnTo>
                                  <a:pt x="80" y="5"/>
                                </a:lnTo>
                                <a:lnTo>
                                  <a:pt x="110" y="5"/>
                                </a:lnTo>
                                <a:lnTo>
                                  <a:pt x="135" y="15"/>
                                </a:lnTo>
                                <a:lnTo>
                                  <a:pt x="155" y="25"/>
                                </a:lnTo>
                                <a:lnTo>
                                  <a:pt x="184" y="45"/>
                                </a:lnTo>
                                <a:lnTo>
                                  <a:pt x="189" y="50"/>
                                </a:lnTo>
                                <a:lnTo>
                                  <a:pt x="199" y="45"/>
                                </a:lnTo>
                                <a:lnTo>
                                  <a:pt x="214" y="30"/>
                                </a:lnTo>
                                <a:lnTo>
                                  <a:pt x="234" y="0"/>
                                </a:lnTo>
                                <a:lnTo>
                                  <a:pt x="249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4" name="Freeform 451"/>
                        <wps:cNvSpPr>
                          <a:spLocks/>
                        </wps:cNvSpPr>
                        <wps:spPr bwMode="auto">
                          <a:xfrm>
                            <a:off x="6148" y="3206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5 h 50"/>
                              <a:gd name="T2" fmla="*/ 0 w 249"/>
                              <a:gd name="T3" fmla="*/ 5 h 50"/>
                              <a:gd name="T4" fmla="*/ 25 w 249"/>
                              <a:gd name="T5" fmla="*/ 30 h 50"/>
                              <a:gd name="T6" fmla="*/ 50 w 249"/>
                              <a:gd name="T7" fmla="*/ 40 h 50"/>
                              <a:gd name="T8" fmla="*/ 80 w 249"/>
                              <a:gd name="T9" fmla="*/ 45 h 50"/>
                              <a:gd name="T10" fmla="*/ 110 w 249"/>
                              <a:gd name="T11" fmla="*/ 40 h 50"/>
                              <a:gd name="T12" fmla="*/ 135 w 249"/>
                              <a:gd name="T13" fmla="*/ 35 h 50"/>
                              <a:gd name="T14" fmla="*/ 155 w 249"/>
                              <a:gd name="T15" fmla="*/ 25 h 50"/>
                              <a:gd name="T16" fmla="*/ 184 w 249"/>
                              <a:gd name="T17" fmla="*/ 5 h 50"/>
                              <a:gd name="T18" fmla="*/ 184 w 249"/>
                              <a:gd name="T19" fmla="*/ 5 h 50"/>
                              <a:gd name="T20" fmla="*/ 189 w 249"/>
                              <a:gd name="T21" fmla="*/ 0 h 50"/>
                              <a:gd name="T22" fmla="*/ 194 w 249"/>
                              <a:gd name="T23" fmla="*/ 5 h 50"/>
                              <a:gd name="T24" fmla="*/ 214 w 249"/>
                              <a:gd name="T25" fmla="*/ 20 h 50"/>
                              <a:gd name="T26" fmla="*/ 234 w 249"/>
                              <a:gd name="T27" fmla="*/ 50 h 50"/>
                              <a:gd name="T28" fmla="*/ 249 w 249"/>
                              <a:gd name="T2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5"/>
                                </a:moveTo>
                                <a:lnTo>
                                  <a:pt x="0" y="5"/>
                                </a:lnTo>
                                <a:lnTo>
                                  <a:pt x="25" y="30"/>
                                </a:lnTo>
                                <a:lnTo>
                                  <a:pt x="50" y="40"/>
                                </a:lnTo>
                                <a:lnTo>
                                  <a:pt x="80" y="45"/>
                                </a:lnTo>
                                <a:lnTo>
                                  <a:pt x="110" y="40"/>
                                </a:lnTo>
                                <a:lnTo>
                                  <a:pt x="135" y="35"/>
                                </a:lnTo>
                                <a:lnTo>
                                  <a:pt x="155" y="25"/>
                                </a:lnTo>
                                <a:lnTo>
                                  <a:pt x="184" y="5"/>
                                </a:lnTo>
                                <a:lnTo>
                                  <a:pt x="189" y="0"/>
                                </a:lnTo>
                                <a:lnTo>
                                  <a:pt x="194" y="5"/>
                                </a:lnTo>
                                <a:lnTo>
                                  <a:pt x="214" y="20"/>
                                </a:lnTo>
                                <a:lnTo>
                                  <a:pt x="234" y="50"/>
                                </a:ln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5" name="Freeform 452"/>
                        <wps:cNvSpPr>
                          <a:spLocks/>
                        </wps:cNvSpPr>
                        <wps:spPr bwMode="auto">
                          <a:xfrm>
                            <a:off x="6148" y="3251"/>
                            <a:ext cx="244" cy="435"/>
                          </a:xfrm>
                          <a:custGeom>
                            <a:avLst/>
                            <a:gdLst>
                              <a:gd name="T0" fmla="*/ 0 w 244"/>
                              <a:gd name="T1" fmla="*/ 215 h 435"/>
                              <a:gd name="T2" fmla="*/ 0 w 244"/>
                              <a:gd name="T3" fmla="*/ 215 h 435"/>
                              <a:gd name="T4" fmla="*/ 5 w 244"/>
                              <a:gd name="T5" fmla="*/ 300 h 435"/>
                              <a:gd name="T6" fmla="*/ 10 w 244"/>
                              <a:gd name="T7" fmla="*/ 340 h 435"/>
                              <a:gd name="T8" fmla="*/ 15 w 244"/>
                              <a:gd name="T9" fmla="*/ 370 h 435"/>
                              <a:gd name="T10" fmla="*/ 30 w 244"/>
                              <a:gd name="T11" fmla="*/ 395 h 435"/>
                              <a:gd name="T12" fmla="*/ 45 w 244"/>
                              <a:gd name="T13" fmla="*/ 415 h 435"/>
                              <a:gd name="T14" fmla="*/ 65 w 244"/>
                              <a:gd name="T15" fmla="*/ 430 h 435"/>
                              <a:gd name="T16" fmla="*/ 95 w 244"/>
                              <a:gd name="T17" fmla="*/ 435 h 435"/>
                              <a:gd name="T18" fmla="*/ 95 w 244"/>
                              <a:gd name="T19" fmla="*/ 435 h 435"/>
                              <a:gd name="T20" fmla="*/ 125 w 244"/>
                              <a:gd name="T21" fmla="*/ 430 h 435"/>
                              <a:gd name="T22" fmla="*/ 150 w 244"/>
                              <a:gd name="T23" fmla="*/ 420 h 435"/>
                              <a:gd name="T24" fmla="*/ 174 w 244"/>
                              <a:gd name="T25" fmla="*/ 400 h 435"/>
                              <a:gd name="T26" fmla="*/ 199 w 244"/>
                              <a:gd name="T27" fmla="*/ 375 h 435"/>
                              <a:gd name="T28" fmla="*/ 219 w 244"/>
                              <a:gd name="T29" fmla="*/ 340 h 435"/>
                              <a:gd name="T30" fmla="*/ 229 w 244"/>
                              <a:gd name="T31" fmla="*/ 305 h 435"/>
                              <a:gd name="T32" fmla="*/ 239 w 244"/>
                              <a:gd name="T33" fmla="*/ 260 h 435"/>
                              <a:gd name="T34" fmla="*/ 244 w 244"/>
                              <a:gd name="T35" fmla="*/ 220 h 435"/>
                              <a:gd name="T36" fmla="*/ 244 w 244"/>
                              <a:gd name="T37" fmla="*/ 220 h 435"/>
                              <a:gd name="T38" fmla="*/ 239 w 244"/>
                              <a:gd name="T39" fmla="*/ 175 h 435"/>
                              <a:gd name="T40" fmla="*/ 229 w 244"/>
                              <a:gd name="T41" fmla="*/ 135 h 435"/>
                              <a:gd name="T42" fmla="*/ 219 w 244"/>
                              <a:gd name="T43" fmla="*/ 95 h 435"/>
                              <a:gd name="T44" fmla="*/ 199 w 244"/>
                              <a:gd name="T45" fmla="*/ 65 h 435"/>
                              <a:gd name="T46" fmla="*/ 174 w 244"/>
                              <a:gd name="T47" fmla="*/ 40 h 435"/>
                              <a:gd name="T48" fmla="*/ 150 w 244"/>
                              <a:gd name="T49" fmla="*/ 15 h 435"/>
                              <a:gd name="T50" fmla="*/ 125 w 244"/>
                              <a:gd name="T51" fmla="*/ 5 h 435"/>
                              <a:gd name="T52" fmla="*/ 95 w 244"/>
                              <a:gd name="T53" fmla="*/ 0 h 435"/>
                              <a:gd name="T54" fmla="*/ 95 w 244"/>
                              <a:gd name="T55" fmla="*/ 0 h 435"/>
                              <a:gd name="T56" fmla="*/ 65 w 244"/>
                              <a:gd name="T57" fmla="*/ 5 h 435"/>
                              <a:gd name="T58" fmla="*/ 45 w 244"/>
                              <a:gd name="T59" fmla="*/ 15 h 435"/>
                              <a:gd name="T60" fmla="*/ 30 w 244"/>
                              <a:gd name="T61" fmla="*/ 35 h 435"/>
                              <a:gd name="T62" fmla="*/ 15 w 244"/>
                              <a:gd name="T63" fmla="*/ 65 h 435"/>
                              <a:gd name="T64" fmla="*/ 10 w 244"/>
                              <a:gd name="T65" fmla="*/ 95 h 435"/>
                              <a:gd name="T66" fmla="*/ 5 w 244"/>
                              <a:gd name="T67" fmla="*/ 130 h 435"/>
                              <a:gd name="T68" fmla="*/ 0 w 244"/>
                              <a:gd name="T69" fmla="*/ 215 h 435"/>
                              <a:gd name="T70" fmla="*/ 0 w 244"/>
                              <a:gd name="T71" fmla="*/ 215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0" y="215"/>
                                </a:moveTo>
                                <a:lnTo>
                                  <a:pt x="0" y="215"/>
                                </a:lnTo>
                                <a:lnTo>
                                  <a:pt x="5" y="300"/>
                                </a:lnTo>
                                <a:lnTo>
                                  <a:pt x="10" y="340"/>
                                </a:lnTo>
                                <a:lnTo>
                                  <a:pt x="15" y="370"/>
                                </a:lnTo>
                                <a:lnTo>
                                  <a:pt x="30" y="395"/>
                                </a:lnTo>
                                <a:lnTo>
                                  <a:pt x="45" y="415"/>
                                </a:lnTo>
                                <a:lnTo>
                                  <a:pt x="65" y="430"/>
                                </a:lnTo>
                                <a:lnTo>
                                  <a:pt x="95" y="435"/>
                                </a:lnTo>
                                <a:lnTo>
                                  <a:pt x="125" y="430"/>
                                </a:lnTo>
                                <a:lnTo>
                                  <a:pt x="150" y="420"/>
                                </a:lnTo>
                                <a:lnTo>
                                  <a:pt x="174" y="400"/>
                                </a:lnTo>
                                <a:lnTo>
                                  <a:pt x="199" y="375"/>
                                </a:lnTo>
                                <a:lnTo>
                                  <a:pt x="219" y="340"/>
                                </a:lnTo>
                                <a:lnTo>
                                  <a:pt x="229" y="305"/>
                                </a:lnTo>
                                <a:lnTo>
                                  <a:pt x="239" y="260"/>
                                </a:lnTo>
                                <a:lnTo>
                                  <a:pt x="244" y="220"/>
                                </a:lnTo>
                                <a:lnTo>
                                  <a:pt x="239" y="175"/>
                                </a:lnTo>
                                <a:lnTo>
                                  <a:pt x="229" y="135"/>
                                </a:lnTo>
                                <a:lnTo>
                                  <a:pt x="219" y="95"/>
                                </a:lnTo>
                                <a:lnTo>
                                  <a:pt x="199" y="65"/>
                                </a:lnTo>
                                <a:lnTo>
                                  <a:pt x="174" y="40"/>
                                </a:lnTo>
                                <a:lnTo>
                                  <a:pt x="150" y="15"/>
                                </a:lnTo>
                                <a:lnTo>
                                  <a:pt x="125" y="5"/>
                                </a:lnTo>
                                <a:lnTo>
                                  <a:pt x="95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35"/>
                                </a:lnTo>
                                <a:lnTo>
                                  <a:pt x="15" y="65"/>
                                </a:lnTo>
                                <a:lnTo>
                                  <a:pt x="10" y="95"/>
                                </a:lnTo>
                                <a:lnTo>
                                  <a:pt x="5" y="130"/>
                                </a:lnTo>
                                <a:lnTo>
                                  <a:pt x="0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6" name="Freeform 453"/>
                        <wps:cNvSpPr>
                          <a:spLocks/>
                        </wps:cNvSpPr>
                        <wps:spPr bwMode="auto">
                          <a:xfrm>
                            <a:off x="6148" y="3321"/>
                            <a:ext cx="194" cy="295"/>
                          </a:xfrm>
                          <a:custGeom>
                            <a:avLst/>
                            <a:gdLst>
                              <a:gd name="T0" fmla="*/ 0 w 194"/>
                              <a:gd name="T1" fmla="*/ 145 h 295"/>
                              <a:gd name="T2" fmla="*/ 0 w 194"/>
                              <a:gd name="T3" fmla="*/ 145 h 295"/>
                              <a:gd name="T4" fmla="*/ 0 w 194"/>
                              <a:gd name="T5" fmla="*/ 175 h 295"/>
                              <a:gd name="T6" fmla="*/ 5 w 194"/>
                              <a:gd name="T7" fmla="*/ 205 h 295"/>
                              <a:gd name="T8" fmla="*/ 15 w 194"/>
                              <a:gd name="T9" fmla="*/ 230 h 295"/>
                              <a:gd name="T10" fmla="*/ 25 w 194"/>
                              <a:gd name="T11" fmla="*/ 250 h 295"/>
                              <a:gd name="T12" fmla="*/ 40 w 194"/>
                              <a:gd name="T13" fmla="*/ 270 h 295"/>
                              <a:gd name="T14" fmla="*/ 55 w 194"/>
                              <a:gd name="T15" fmla="*/ 285 h 295"/>
                              <a:gd name="T16" fmla="*/ 75 w 194"/>
                              <a:gd name="T17" fmla="*/ 295 h 295"/>
                              <a:gd name="T18" fmla="*/ 95 w 194"/>
                              <a:gd name="T19" fmla="*/ 295 h 295"/>
                              <a:gd name="T20" fmla="*/ 95 w 194"/>
                              <a:gd name="T21" fmla="*/ 295 h 295"/>
                              <a:gd name="T22" fmla="*/ 115 w 194"/>
                              <a:gd name="T23" fmla="*/ 295 h 295"/>
                              <a:gd name="T24" fmla="*/ 135 w 194"/>
                              <a:gd name="T25" fmla="*/ 285 h 295"/>
                              <a:gd name="T26" fmla="*/ 150 w 194"/>
                              <a:gd name="T27" fmla="*/ 275 h 295"/>
                              <a:gd name="T28" fmla="*/ 164 w 194"/>
                              <a:gd name="T29" fmla="*/ 255 h 295"/>
                              <a:gd name="T30" fmla="*/ 179 w 194"/>
                              <a:gd name="T31" fmla="*/ 230 h 295"/>
                              <a:gd name="T32" fmla="*/ 189 w 194"/>
                              <a:gd name="T33" fmla="*/ 205 h 295"/>
                              <a:gd name="T34" fmla="*/ 194 w 194"/>
                              <a:gd name="T35" fmla="*/ 180 h 295"/>
                              <a:gd name="T36" fmla="*/ 194 w 194"/>
                              <a:gd name="T37" fmla="*/ 150 h 295"/>
                              <a:gd name="T38" fmla="*/ 194 w 194"/>
                              <a:gd name="T39" fmla="*/ 150 h 295"/>
                              <a:gd name="T40" fmla="*/ 194 w 194"/>
                              <a:gd name="T41" fmla="*/ 115 h 295"/>
                              <a:gd name="T42" fmla="*/ 189 w 194"/>
                              <a:gd name="T43" fmla="*/ 90 h 295"/>
                              <a:gd name="T44" fmla="*/ 179 w 194"/>
                              <a:gd name="T45" fmla="*/ 65 h 295"/>
                              <a:gd name="T46" fmla="*/ 164 w 194"/>
                              <a:gd name="T47" fmla="*/ 40 h 295"/>
                              <a:gd name="T48" fmla="*/ 150 w 194"/>
                              <a:gd name="T49" fmla="*/ 25 h 295"/>
                              <a:gd name="T50" fmla="*/ 135 w 194"/>
                              <a:gd name="T51" fmla="*/ 10 h 295"/>
                              <a:gd name="T52" fmla="*/ 115 w 194"/>
                              <a:gd name="T53" fmla="*/ 0 h 295"/>
                              <a:gd name="T54" fmla="*/ 95 w 194"/>
                              <a:gd name="T55" fmla="*/ 0 h 295"/>
                              <a:gd name="T56" fmla="*/ 95 w 194"/>
                              <a:gd name="T57" fmla="*/ 0 h 295"/>
                              <a:gd name="T58" fmla="*/ 75 w 194"/>
                              <a:gd name="T59" fmla="*/ 0 h 295"/>
                              <a:gd name="T60" fmla="*/ 55 w 194"/>
                              <a:gd name="T61" fmla="*/ 10 h 295"/>
                              <a:gd name="T62" fmla="*/ 40 w 194"/>
                              <a:gd name="T63" fmla="*/ 25 h 295"/>
                              <a:gd name="T64" fmla="*/ 25 w 194"/>
                              <a:gd name="T65" fmla="*/ 40 h 295"/>
                              <a:gd name="T66" fmla="*/ 15 w 194"/>
                              <a:gd name="T67" fmla="*/ 65 h 295"/>
                              <a:gd name="T68" fmla="*/ 5 w 194"/>
                              <a:gd name="T69" fmla="*/ 90 h 295"/>
                              <a:gd name="T70" fmla="*/ 0 w 194"/>
                              <a:gd name="T71" fmla="*/ 115 h 295"/>
                              <a:gd name="T72" fmla="*/ 0 w 194"/>
                              <a:gd name="T73" fmla="*/ 145 h 295"/>
                              <a:gd name="T74" fmla="*/ 0 w 194"/>
                              <a:gd name="T75" fmla="*/ 145 h 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4" h="295">
                                <a:moveTo>
                                  <a:pt x="0" y="145"/>
                                </a:moveTo>
                                <a:lnTo>
                                  <a:pt x="0" y="145"/>
                                </a:lnTo>
                                <a:lnTo>
                                  <a:pt x="0" y="175"/>
                                </a:lnTo>
                                <a:lnTo>
                                  <a:pt x="5" y="205"/>
                                </a:lnTo>
                                <a:lnTo>
                                  <a:pt x="15" y="230"/>
                                </a:lnTo>
                                <a:lnTo>
                                  <a:pt x="25" y="250"/>
                                </a:lnTo>
                                <a:lnTo>
                                  <a:pt x="40" y="270"/>
                                </a:lnTo>
                                <a:lnTo>
                                  <a:pt x="55" y="285"/>
                                </a:lnTo>
                                <a:lnTo>
                                  <a:pt x="75" y="295"/>
                                </a:lnTo>
                                <a:lnTo>
                                  <a:pt x="95" y="295"/>
                                </a:lnTo>
                                <a:lnTo>
                                  <a:pt x="115" y="295"/>
                                </a:lnTo>
                                <a:lnTo>
                                  <a:pt x="135" y="285"/>
                                </a:lnTo>
                                <a:lnTo>
                                  <a:pt x="150" y="275"/>
                                </a:lnTo>
                                <a:lnTo>
                                  <a:pt x="164" y="255"/>
                                </a:lnTo>
                                <a:lnTo>
                                  <a:pt x="179" y="230"/>
                                </a:lnTo>
                                <a:lnTo>
                                  <a:pt x="189" y="205"/>
                                </a:lnTo>
                                <a:lnTo>
                                  <a:pt x="194" y="180"/>
                                </a:lnTo>
                                <a:lnTo>
                                  <a:pt x="194" y="150"/>
                                </a:lnTo>
                                <a:lnTo>
                                  <a:pt x="194" y="115"/>
                                </a:lnTo>
                                <a:lnTo>
                                  <a:pt x="189" y="90"/>
                                </a:lnTo>
                                <a:lnTo>
                                  <a:pt x="179" y="65"/>
                                </a:lnTo>
                                <a:lnTo>
                                  <a:pt x="164" y="40"/>
                                </a:lnTo>
                                <a:lnTo>
                                  <a:pt x="150" y="25"/>
                                </a:lnTo>
                                <a:lnTo>
                                  <a:pt x="135" y="10"/>
                                </a:lnTo>
                                <a:lnTo>
                                  <a:pt x="115" y="0"/>
                                </a:lnTo>
                                <a:lnTo>
                                  <a:pt x="95" y="0"/>
                                </a:lnTo>
                                <a:lnTo>
                                  <a:pt x="75" y="0"/>
                                </a:lnTo>
                                <a:lnTo>
                                  <a:pt x="55" y="10"/>
                                </a:lnTo>
                                <a:lnTo>
                                  <a:pt x="40" y="25"/>
                                </a:lnTo>
                                <a:lnTo>
                                  <a:pt x="25" y="40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15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" name="Freeform 454"/>
                        <wps:cNvSpPr>
                          <a:spLocks/>
                        </wps:cNvSpPr>
                        <wps:spPr bwMode="auto">
                          <a:xfrm>
                            <a:off x="6148" y="3366"/>
                            <a:ext cx="164" cy="205"/>
                          </a:xfrm>
                          <a:custGeom>
                            <a:avLst/>
                            <a:gdLst>
                              <a:gd name="T0" fmla="*/ 0 w 164"/>
                              <a:gd name="T1" fmla="*/ 100 h 205"/>
                              <a:gd name="T2" fmla="*/ 0 w 164"/>
                              <a:gd name="T3" fmla="*/ 100 h 205"/>
                              <a:gd name="T4" fmla="*/ 5 w 164"/>
                              <a:gd name="T5" fmla="*/ 125 h 205"/>
                              <a:gd name="T6" fmla="*/ 10 w 164"/>
                              <a:gd name="T7" fmla="*/ 145 h 205"/>
                              <a:gd name="T8" fmla="*/ 20 w 164"/>
                              <a:gd name="T9" fmla="*/ 160 h 205"/>
                              <a:gd name="T10" fmla="*/ 30 w 164"/>
                              <a:gd name="T11" fmla="*/ 175 h 205"/>
                              <a:gd name="T12" fmla="*/ 45 w 164"/>
                              <a:gd name="T13" fmla="*/ 190 h 205"/>
                              <a:gd name="T14" fmla="*/ 65 w 164"/>
                              <a:gd name="T15" fmla="*/ 200 h 205"/>
                              <a:gd name="T16" fmla="*/ 80 w 164"/>
                              <a:gd name="T17" fmla="*/ 205 h 205"/>
                              <a:gd name="T18" fmla="*/ 95 w 164"/>
                              <a:gd name="T19" fmla="*/ 205 h 205"/>
                              <a:gd name="T20" fmla="*/ 95 w 164"/>
                              <a:gd name="T21" fmla="*/ 205 h 205"/>
                              <a:gd name="T22" fmla="*/ 110 w 164"/>
                              <a:gd name="T23" fmla="*/ 205 h 205"/>
                              <a:gd name="T24" fmla="*/ 120 w 164"/>
                              <a:gd name="T25" fmla="*/ 200 h 205"/>
                              <a:gd name="T26" fmla="*/ 135 w 164"/>
                              <a:gd name="T27" fmla="*/ 190 h 205"/>
                              <a:gd name="T28" fmla="*/ 145 w 164"/>
                              <a:gd name="T29" fmla="*/ 175 h 205"/>
                              <a:gd name="T30" fmla="*/ 160 w 164"/>
                              <a:gd name="T31" fmla="*/ 145 h 205"/>
                              <a:gd name="T32" fmla="*/ 164 w 164"/>
                              <a:gd name="T33" fmla="*/ 105 h 205"/>
                              <a:gd name="T34" fmla="*/ 164 w 164"/>
                              <a:gd name="T35" fmla="*/ 105 h 205"/>
                              <a:gd name="T36" fmla="*/ 160 w 164"/>
                              <a:gd name="T37" fmla="*/ 60 h 205"/>
                              <a:gd name="T38" fmla="*/ 145 w 164"/>
                              <a:gd name="T39" fmla="*/ 30 h 205"/>
                              <a:gd name="T40" fmla="*/ 135 w 164"/>
                              <a:gd name="T41" fmla="*/ 15 h 205"/>
                              <a:gd name="T42" fmla="*/ 120 w 164"/>
                              <a:gd name="T43" fmla="*/ 5 h 205"/>
                              <a:gd name="T44" fmla="*/ 110 w 164"/>
                              <a:gd name="T45" fmla="*/ 0 h 205"/>
                              <a:gd name="T46" fmla="*/ 95 w 164"/>
                              <a:gd name="T47" fmla="*/ 0 h 205"/>
                              <a:gd name="T48" fmla="*/ 95 w 164"/>
                              <a:gd name="T49" fmla="*/ 0 h 205"/>
                              <a:gd name="T50" fmla="*/ 80 w 164"/>
                              <a:gd name="T51" fmla="*/ 0 h 205"/>
                              <a:gd name="T52" fmla="*/ 65 w 164"/>
                              <a:gd name="T53" fmla="*/ 5 h 205"/>
                              <a:gd name="T54" fmla="*/ 45 w 164"/>
                              <a:gd name="T55" fmla="*/ 15 h 205"/>
                              <a:gd name="T56" fmla="*/ 30 w 164"/>
                              <a:gd name="T57" fmla="*/ 30 h 205"/>
                              <a:gd name="T58" fmla="*/ 20 w 164"/>
                              <a:gd name="T59" fmla="*/ 45 h 205"/>
                              <a:gd name="T60" fmla="*/ 10 w 164"/>
                              <a:gd name="T61" fmla="*/ 60 h 205"/>
                              <a:gd name="T62" fmla="*/ 5 w 164"/>
                              <a:gd name="T63" fmla="*/ 80 h 205"/>
                              <a:gd name="T64" fmla="*/ 0 w 164"/>
                              <a:gd name="T65" fmla="*/ 100 h 205"/>
                              <a:gd name="T66" fmla="*/ 0 w 164"/>
                              <a:gd name="T67" fmla="*/ 10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4" h="205">
                                <a:moveTo>
                                  <a:pt x="0" y="100"/>
                                </a:moveTo>
                                <a:lnTo>
                                  <a:pt x="0" y="100"/>
                                </a:lnTo>
                                <a:lnTo>
                                  <a:pt x="5" y="125"/>
                                </a:lnTo>
                                <a:lnTo>
                                  <a:pt x="10" y="145"/>
                                </a:lnTo>
                                <a:lnTo>
                                  <a:pt x="20" y="160"/>
                                </a:lnTo>
                                <a:lnTo>
                                  <a:pt x="30" y="175"/>
                                </a:lnTo>
                                <a:lnTo>
                                  <a:pt x="45" y="190"/>
                                </a:lnTo>
                                <a:lnTo>
                                  <a:pt x="65" y="200"/>
                                </a:lnTo>
                                <a:lnTo>
                                  <a:pt x="80" y="205"/>
                                </a:lnTo>
                                <a:lnTo>
                                  <a:pt x="95" y="205"/>
                                </a:lnTo>
                                <a:lnTo>
                                  <a:pt x="110" y="205"/>
                                </a:lnTo>
                                <a:lnTo>
                                  <a:pt x="120" y="200"/>
                                </a:lnTo>
                                <a:lnTo>
                                  <a:pt x="135" y="190"/>
                                </a:lnTo>
                                <a:lnTo>
                                  <a:pt x="145" y="175"/>
                                </a:lnTo>
                                <a:lnTo>
                                  <a:pt x="160" y="145"/>
                                </a:lnTo>
                                <a:lnTo>
                                  <a:pt x="164" y="105"/>
                                </a:lnTo>
                                <a:lnTo>
                                  <a:pt x="160" y="60"/>
                                </a:lnTo>
                                <a:lnTo>
                                  <a:pt x="145" y="30"/>
                                </a:lnTo>
                                <a:lnTo>
                                  <a:pt x="135" y="15"/>
                                </a:lnTo>
                                <a:lnTo>
                                  <a:pt x="120" y="5"/>
                                </a:lnTo>
                                <a:lnTo>
                                  <a:pt x="110" y="0"/>
                                </a:lnTo>
                                <a:lnTo>
                                  <a:pt x="95" y="0"/>
                                </a:lnTo>
                                <a:lnTo>
                                  <a:pt x="80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0"/>
                                </a:lnTo>
                                <a:lnTo>
                                  <a:pt x="5" y="80"/>
                                </a:lnTo>
                                <a:lnTo>
                                  <a:pt x="0" y="1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8" name="Freeform 455"/>
                        <wps:cNvSpPr>
                          <a:spLocks/>
                        </wps:cNvSpPr>
                        <wps:spPr bwMode="auto">
                          <a:xfrm>
                            <a:off x="6148" y="3396"/>
                            <a:ext cx="145" cy="145"/>
                          </a:xfrm>
                          <a:custGeom>
                            <a:avLst/>
                            <a:gdLst>
                              <a:gd name="T0" fmla="*/ 0 w 145"/>
                              <a:gd name="T1" fmla="*/ 70 h 145"/>
                              <a:gd name="T2" fmla="*/ 0 w 145"/>
                              <a:gd name="T3" fmla="*/ 70 h 145"/>
                              <a:gd name="T4" fmla="*/ 5 w 145"/>
                              <a:gd name="T5" fmla="*/ 85 h 145"/>
                              <a:gd name="T6" fmla="*/ 10 w 145"/>
                              <a:gd name="T7" fmla="*/ 100 h 145"/>
                              <a:gd name="T8" fmla="*/ 25 w 145"/>
                              <a:gd name="T9" fmla="*/ 115 h 145"/>
                              <a:gd name="T10" fmla="*/ 35 w 145"/>
                              <a:gd name="T11" fmla="*/ 125 h 145"/>
                              <a:gd name="T12" fmla="*/ 70 w 145"/>
                              <a:gd name="T13" fmla="*/ 140 h 145"/>
                              <a:gd name="T14" fmla="*/ 95 w 145"/>
                              <a:gd name="T15" fmla="*/ 145 h 145"/>
                              <a:gd name="T16" fmla="*/ 95 w 145"/>
                              <a:gd name="T17" fmla="*/ 145 h 145"/>
                              <a:gd name="T18" fmla="*/ 105 w 145"/>
                              <a:gd name="T19" fmla="*/ 145 h 145"/>
                              <a:gd name="T20" fmla="*/ 115 w 145"/>
                              <a:gd name="T21" fmla="*/ 140 h 145"/>
                              <a:gd name="T22" fmla="*/ 130 w 145"/>
                              <a:gd name="T23" fmla="*/ 125 h 145"/>
                              <a:gd name="T24" fmla="*/ 140 w 145"/>
                              <a:gd name="T25" fmla="*/ 100 h 145"/>
                              <a:gd name="T26" fmla="*/ 145 w 145"/>
                              <a:gd name="T27" fmla="*/ 75 h 145"/>
                              <a:gd name="T28" fmla="*/ 145 w 145"/>
                              <a:gd name="T29" fmla="*/ 75 h 145"/>
                              <a:gd name="T30" fmla="*/ 140 w 145"/>
                              <a:gd name="T31" fmla="*/ 45 h 145"/>
                              <a:gd name="T32" fmla="*/ 130 w 145"/>
                              <a:gd name="T33" fmla="*/ 20 h 145"/>
                              <a:gd name="T34" fmla="*/ 115 w 145"/>
                              <a:gd name="T35" fmla="*/ 5 h 145"/>
                              <a:gd name="T36" fmla="*/ 95 w 145"/>
                              <a:gd name="T37" fmla="*/ 0 h 145"/>
                              <a:gd name="T38" fmla="*/ 95 w 145"/>
                              <a:gd name="T39" fmla="*/ 0 h 145"/>
                              <a:gd name="T40" fmla="*/ 70 w 145"/>
                              <a:gd name="T41" fmla="*/ 5 h 145"/>
                              <a:gd name="T42" fmla="*/ 40 w 145"/>
                              <a:gd name="T43" fmla="*/ 20 h 145"/>
                              <a:gd name="T44" fmla="*/ 25 w 145"/>
                              <a:gd name="T45" fmla="*/ 30 h 145"/>
                              <a:gd name="T46" fmla="*/ 10 w 145"/>
                              <a:gd name="T47" fmla="*/ 40 h 145"/>
                              <a:gd name="T48" fmla="*/ 5 w 145"/>
                              <a:gd name="T49" fmla="*/ 55 h 145"/>
                              <a:gd name="T50" fmla="*/ 0 w 145"/>
                              <a:gd name="T51" fmla="*/ 70 h 145"/>
                              <a:gd name="T52" fmla="*/ 0 w 145"/>
                              <a:gd name="T53" fmla="*/ 7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0" y="70"/>
                                </a:moveTo>
                                <a:lnTo>
                                  <a:pt x="0" y="70"/>
                                </a:lnTo>
                                <a:lnTo>
                                  <a:pt x="5" y="85"/>
                                </a:lnTo>
                                <a:lnTo>
                                  <a:pt x="10" y="100"/>
                                </a:lnTo>
                                <a:lnTo>
                                  <a:pt x="25" y="115"/>
                                </a:lnTo>
                                <a:lnTo>
                                  <a:pt x="35" y="125"/>
                                </a:lnTo>
                                <a:lnTo>
                                  <a:pt x="70" y="140"/>
                                </a:lnTo>
                                <a:lnTo>
                                  <a:pt x="95" y="145"/>
                                </a:lnTo>
                                <a:lnTo>
                                  <a:pt x="105" y="145"/>
                                </a:lnTo>
                                <a:lnTo>
                                  <a:pt x="115" y="140"/>
                                </a:lnTo>
                                <a:lnTo>
                                  <a:pt x="130" y="125"/>
                                </a:lnTo>
                                <a:lnTo>
                                  <a:pt x="140" y="100"/>
                                </a:lnTo>
                                <a:lnTo>
                                  <a:pt x="145" y="75"/>
                                </a:lnTo>
                                <a:lnTo>
                                  <a:pt x="140" y="45"/>
                                </a:lnTo>
                                <a:lnTo>
                                  <a:pt x="130" y="20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0" y="5"/>
                                </a:lnTo>
                                <a:lnTo>
                                  <a:pt x="40" y="20"/>
                                </a:lnTo>
                                <a:lnTo>
                                  <a:pt x="25" y="30"/>
                                </a:lnTo>
                                <a:lnTo>
                                  <a:pt x="10" y="40"/>
                                </a:lnTo>
                                <a:lnTo>
                                  <a:pt x="5" y="55"/>
                                </a:lnTo>
                                <a:lnTo>
                                  <a:pt x="0" y="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9" name="Freeform 456"/>
                        <wps:cNvSpPr>
                          <a:spLocks/>
                        </wps:cNvSpPr>
                        <wps:spPr bwMode="auto">
                          <a:xfrm>
                            <a:off x="6128" y="3211"/>
                            <a:ext cx="20" cy="510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510"/>
                              <a:gd name="T2" fmla="*/ 20 w 20"/>
                              <a:gd name="T3" fmla="*/ 0 h 510"/>
                              <a:gd name="T4" fmla="*/ 10 w 20"/>
                              <a:gd name="T5" fmla="*/ 25 h 510"/>
                              <a:gd name="T6" fmla="*/ 0 w 20"/>
                              <a:gd name="T7" fmla="*/ 70 h 510"/>
                              <a:gd name="T8" fmla="*/ 0 w 20"/>
                              <a:gd name="T9" fmla="*/ 105 h 510"/>
                              <a:gd name="T10" fmla="*/ 0 w 20"/>
                              <a:gd name="T11" fmla="*/ 145 h 510"/>
                              <a:gd name="T12" fmla="*/ 10 w 20"/>
                              <a:gd name="T13" fmla="*/ 195 h 510"/>
                              <a:gd name="T14" fmla="*/ 20 w 20"/>
                              <a:gd name="T15" fmla="*/ 255 h 510"/>
                              <a:gd name="T16" fmla="*/ 20 w 20"/>
                              <a:gd name="T17" fmla="*/ 255 h 510"/>
                              <a:gd name="T18" fmla="*/ 20 w 20"/>
                              <a:gd name="T19" fmla="*/ 255 h 510"/>
                              <a:gd name="T20" fmla="*/ 10 w 20"/>
                              <a:gd name="T21" fmla="*/ 320 h 510"/>
                              <a:gd name="T22" fmla="*/ 5 w 20"/>
                              <a:gd name="T23" fmla="*/ 370 h 510"/>
                              <a:gd name="T24" fmla="*/ 0 w 20"/>
                              <a:gd name="T25" fmla="*/ 410 h 510"/>
                              <a:gd name="T26" fmla="*/ 0 w 20"/>
                              <a:gd name="T27" fmla="*/ 445 h 510"/>
                              <a:gd name="T28" fmla="*/ 10 w 20"/>
                              <a:gd name="T29" fmla="*/ 485 h 510"/>
                              <a:gd name="T30" fmla="*/ 20 w 20"/>
                              <a:gd name="T3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25"/>
                                </a:lnTo>
                                <a:lnTo>
                                  <a:pt x="0" y="70"/>
                                </a:lnTo>
                                <a:lnTo>
                                  <a:pt x="0" y="105"/>
                                </a:lnTo>
                                <a:lnTo>
                                  <a:pt x="0" y="145"/>
                                </a:lnTo>
                                <a:lnTo>
                                  <a:pt x="10" y="195"/>
                                </a:lnTo>
                                <a:lnTo>
                                  <a:pt x="20" y="255"/>
                                </a:lnTo>
                                <a:lnTo>
                                  <a:pt x="10" y="320"/>
                                </a:lnTo>
                                <a:lnTo>
                                  <a:pt x="5" y="370"/>
                                </a:lnTo>
                                <a:lnTo>
                                  <a:pt x="0" y="410"/>
                                </a:lnTo>
                                <a:lnTo>
                                  <a:pt x="0" y="445"/>
                                </a:lnTo>
                                <a:lnTo>
                                  <a:pt x="10" y="485"/>
                                </a:lnTo>
                                <a:lnTo>
                                  <a:pt x="20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0" name="Freeform 457"/>
                        <wps:cNvSpPr>
                          <a:spLocks/>
                        </wps:cNvSpPr>
                        <wps:spPr bwMode="auto">
                          <a:xfrm>
                            <a:off x="6103" y="3211"/>
                            <a:ext cx="45" cy="510"/>
                          </a:xfrm>
                          <a:custGeom>
                            <a:avLst/>
                            <a:gdLst>
                              <a:gd name="T0" fmla="*/ 45 w 45"/>
                              <a:gd name="T1" fmla="*/ 0 h 510"/>
                              <a:gd name="T2" fmla="*/ 45 w 45"/>
                              <a:gd name="T3" fmla="*/ 0 h 510"/>
                              <a:gd name="T4" fmla="*/ 30 w 45"/>
                              <a:gd name="T5" fmla="*/ 40 h 510"/>
                              <a:gd name="T6" fmla="*/ 20 w 45"/>
                              <a:gd name="T7" fmla="*/ 90 h 510"/>
                              <a:gd name="T8" fmla="*/ 10 w 45"/>
                              <a:gd name="T9" fmla="*/ 155 h 510"/>
                              <a:gd name="T10" fmla="*/ 0 w 45"/>
                              <a:gd name="T11" fmla="*/ 230 h 510"/>
                              <a:gd name="T12" fmla="*/ 5 w 45"/>
                              <a:gd name="T13" fmla="*/ 315 h 510"/>
                              <a:gd name="T14" fmla="*/ 10 w 45"/>
                              <a:gd name="T15" fmla="*/ 360 h 510"/>
                              <a:gd name="T16" fmla="*/ 15 w 45"/>
                              <a:gd name="T17" fmla="*/ 410 h 510"/>
                              <a:gd name="T18" fmla="*/ 30 w 45"/>
                              <a:gd name="T19" fmla="*/ 460 h 510"/>
                              <a:gd name="T20" fmla="*/ 45 w 45"/>
                              <a:gd name="T2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30" y="40"/>
                                </a:lnTo>
                                <a:lnTo>
                                  <a:pt x="20" y="90"/>
                                </a:lnTo>
                                <a:lnTo>
                                  <a:pt x="10" y="155"/>
                                </a:lnTo>
                                <a:lnTo>
                                  <a:pt x="0" y="230"/>
                                </a:lnTo>
                                <a:lnTo>
                                  <a:pt x="5" y="315"/>
                                </a:lnTo>
                                <a:lnTo>
                                  <a:pt x="10" y="360"/>
                                </a:lnTo>
                                <a:lnTo>
                                  <a:pt x="15" y="410"/>
                                </a:lnTo>
                                <a:lnTo>
                                  <a:pt x="30" y="460"/>
                                </a:lnTo>
                                <a:lnTo>
                                  <a:pt x="45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1" name="Line 458"/>
                        <wps:cNvCnPr/>
                        <wps:spPr bwMode="auto">
                          <a:xfrm>
                            <a:off x="6053" y="3211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2" name="Line 459"/>
                        <wps:cNvCnPr/>
                        <wps:spPr bwMode="auto">
                          <a:xfrm>
                            <a:off x="6023" y="3211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3" name="Freeform 460"/>
                        <wps:cNvSpPr>
                          <a:spLocks/>
                        </wps:cNvSpPr>
                        <wps:spPr bwMode="auto">
                          <a:xfrm>
                            <a:off x="6148" y="4201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40 h 50"/>
                              <a:gd name="T2" fmla="*/ 0 w 249"/>
                              <a:gd name="T3" fmla="*/ 40 h 50"/>
                              <a:gd name="T4" fmla="*/ 10 w 249"/>
                              <a:gd name="T5" fmla="*/ 25 h 50"/>
                              <a:gd name="T6" fmla="*/ 25 w 249"/>
                              <a:gd name="T7" fmla="*/ 15 h 50"/>
                              <a:gd name="T8" fmla="*/ 50 w 249"/>
                              <a:gd name="T9" fmla="*/ 5 h 50"/>
                              <a:gd name="T10" fmla="*/ 80 w 249"/>
                              <a:gd name="T11" fmla="*/ 0 h 50"/>
                              <a:gd name="T12" fmla="*/ 110 w 249"/>
                              <a:gd name="T13" fmla="*/ 5 h 50"/>
                              <a:gd name="T14" fmla="*/ 135 w 249"/>
                              <a:gd name="T15" fmla="*/ 15 h 50"/>
                              <a:gd name="T16" fmla="*/ 155 w 249"/>
                              <a:gd name="T17" fmla="*/ 25 h 50"/>
                              <a:gd name="T18" fmla="*/ 184 w 249"/>
                              <a:gd name="T19" fmla="*/ 45 h 50"/>
                              <a:gd name="T20" fmla="*/ 184 w 249"/>
                              <a:gd name="T21" fmla="*/ 45 h 50"/>
                              <a:gd name="T22" fmla="*/ 189 w 249"/>
                              <a:gd name="T23" fmla="*/ 50 h 50"/>
                              <a:gd name="T24" fmla="*/ 199 w 249"/>
                              <a:gd name="T25" fmla="*/ 45 h 50"/>
                              <a:gd name="T26" fmla="*/ 214 w 249"/>
                              <a:gd name="T27" fmla="*/ 30 h 50"/>
                              <a:gd name="T28" fmla="*/ 234 w 249"/>
                              <a:gd name="T29" fmla="*/ 0 h 50"/>
                              <a:gd name="T30" fmla="*/ 249 w 249"/>
                              <a:gd name="T31" fmla="*/ 4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40"/>
                                </a:moveTo>
                                <a:lnTo>
                                  <a:pt x="0" y="40"/>
                                </a:lnTo>
                                <a:lnTo>
                                  <a:pt x="10" y="25"/>
                                </a:lnTo>
                                <a:lnTo>
                                  <a:pt x="25" y="15"/>
                                </a:lnTo>
                                <a:lnTo>
                                  <a:pt x="50" y="5"/>
                                </a:lnTo>
                                <a:lnTo>
                                  <a:pt x="80" y="0"/>
                                </a:lnTo>
                                <a:lnTo>
                                  <a:pt x="110" y="5"/>
                                </a:lnTo>
                                <a:lnTo>
                                  <a:pt x="135" y="15"/>
                                </a:lnTo>
                                <a:lnTo>
                                  <a:pt x="155" y="25"/>
                                </a:lnTo>
                                <a:lnTo>
                                  <a:pt x="184" y="45"/>
                                </a:lnTo>
                                <a:lnTo>
                                  <a:pt x="189" y="50"/>
                                </a:lnTo>
                                <a:lnTo>
                                  <a:pt x="199" y="45"/>
                                </a:lnTo>
                                <a:lnTo>
                                  <a:pt x="214" y="30"/>
                                </a:lnTo>
                                <a:lnTo>
                                  <a:pt x="234" y="0"/>
                                </a:lnTo>
                                <a:lnTo>
                                  <a:pt x="249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4" name="Freeform 461"/>
                        <wps:cNvSpPr>
                          <a:spLocks/>
                        </wps:cNvSpPr>
                        <wps:spPr bwMode="auto">
                          <a:xfrm>
                            <a:off x="6148" y="3726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5 h 50"/>
                              <a:gd name="T2" fmla="*/ 0 w 249"/>
                              <a:gd name="T3" fmla="*/ 5 h 50"/>
                              <a:gd name="T4" fmla="*/ 25 w 249"/>
                              <a:gd name="T5" fmla="*/ 25 h 50"/>
                              <a:gd name="T6" fmla="*/ 50 w 249"/>
                              <a:gd name="T7" fmla="*/ 40 h 50"/>
                              <a:gd name="T8" fmla="*/ 80 w 249"/>
                              <a:gd name="T9" fmla="*/ 45 h 50"/>
                              <a:gd name="T10" fmla="*/ 110 w 249"/>
                              <a:gd name="T11" fmla="*/ 40 h 50"/>
                              <a:gd name="T12" fmla="*/ 135 w 249"/>
                              <a:gd name="T13" fmla="*/ 35 h 50"/>
                              <a:gd name="T14" fmla="*/ 155 w 249"/>
                              <a:gd name="T15" fmla="*/ 25 h 50"/>
                              <a:gd name="T16" fmla="*/ 184 w 249"/>
                              <a:gd name="T17" fmla="*/ 5 h 50"/>
                              <a:gd name="T18" fmla="*/ 184 w 249"/>
                              <a:gd name="T19" fmla="*/ 5 h 50"/>
                              <a:gd name="T20" fmla="*/ 189 w 249"/>
                              <a:gd name="T21" fmla="*/ 0 h 50"/>
                              <a:gd name="T22" fmla="*/ 194 w 249"/>
                              <a:gd name="T23" fmla="*/ 5 h 50"/>
                              <a:gd name="T24" fmla="*/ 214 w 249"/>
                              <a:gd name="T25" fmla="*/ 20 h 50"/>
                              <a:gd name="T26" fmla="*/ 234 w 249"/>
                              <a:gd name="T27" fmla="*/ 50 h 50"/>
                              <a:gd name="T28" fmla="*/ 249 w 249"/>
                              <a:gd name="T2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5"/>
                                </a:moveTo>
                                <a:lnTo>
                                  <a:pt x="0" y="5"/>
                                </a:lnTo>
                                <a:lnTo>
                                  <a:pt x="25" y="25"/>
                                </a:lnTo>
                                <a:lnTo>
                                  <a:pt x="50" y="40"/>
                                </a:lnTo>
                                <a:lnTo>
                                  <a:pt x="80" y="45"/>
                                </a:lnTo>
                                <a:lnTo>
                                  <a:pt x="110" y="40"/>
                                </a:lnTo>
                                <a:lnTo>
                                  <a:pt x="135" y="35"/>
                                </a:lnTo>
                                <a:lnTo>
                                  <a:pt x="155" y="25"/>
                                </a:lnTo>
                                <a:lnTo>
                                  <a:pt x="184" y="5"/>
                                </a:lnTo>
                                <a:lnTo>
                                  <a:pt x="189" y="0"/>
                                </a:lnTo>
                                <a:lnTo>
                                  <a:pt x="194" y="5"/>
                                </a:lnTo>
                                <a:lnTo>
                                  <a:pt x="214" y="20"/>
                                </a:lnTo>
                                <a:lnTo>
                                  <a:pt x="234" y="50"/>
                                </a:ln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5" name="Freeform 462"/>
                        <wps:cNvSpPr>
                          <a:spLocks/>
                        </wps:cNvSpPr>
                        <wps:spPr bwMode="auto">
                          <a:xfrm>
                            <a:off x="6148" y="3771"/>
                            <a:ext cx="244" cy="435"/>
                          </a:xfrm>
                          <a:custGeom>
                            <a:avLst/>
                            <a:gdLst>
                              <a:gd name="T0" fmla="*/ 0 w 244"/>
                              <a:gd name="T1" fmla="*/ 215 h 435"/>
                              <a:gd name="T2" fmla="*/ 0 w 244"/>
                              <a:gd name="T3" fmla="*/ 215 h 435"/>
                              <a:gd name="T4" fmla="*/ 5 w 244"/>
                              <a:gd name="T5" fmla="*/ 300 h 435"/>
                              <a:gd name="T6" fmla="*/ 10 w 244"/>
                              <a:gd name="T7" fmla="*/ 335 h 435"/>
                              <a:gd name="T8" fmla="*/ 15 w 244"/>
                              <a:gd name="T9" fmla="*/ 370 h 435"/>
                              <a:gd name="T10" fmla="*/ 30 w 244"/>
                              <a:gd name="T11" fmla="*/ 395 h 435"/>
                              <a:gd name="T12" fmla="*/ 45 w 244"/>
                              <a:gd name="T13" fmla="*/ 415 h 435"/>
                              <a:gd name="T14" fmla="*/ 65 w 244"/>
                              <a:gd name="T15" fmla="*/ 430 h 435"/>
                              <a:gd name="T16" fmla="*/ 95 w 244"/>
                              <a:gd name="T17" fmla="*/ 435 h 435"/>
                              <a:gd name="T18" fmla="*/ 95 w 244"/>
                              <a:gd name="T19" fmla="*/ 435 h 435"/>
                              <a:gd name="T20" fmla="*/ 125 w 244"/>
                              <a:gd name="T21" fmla="*/ 430 h 435"/>
                              <a:gd name="T22" fmla="*/ 150 w 244"/>
                              <a:gd name="T23" fmla="*/ 420 h 435"/>
                              <a:gd name="T24" fmla="*/ 174 w 244"/>
                              <a:gd name="T25" fmla="*/ 400 h 435"/>
                              <a:gd name="T26" fmla="*/ 199 w 244"/>
                              <a:gd name="T27" fmla="*/ 370 h 435"/>
                              <a:gd name="T28" fmla="*/ 219 w 244"/>
                              <a:gd name="T29" fmla="*/ 340 h 435"/>
                              <a:gd name="T30" fmla="*/ 229 w 244"/>
                              <a:gd name="T31" fmla="*/ 300 h 435"/>
                              <a:gd name="T32" fmla="*/ 239 w 244"/>
                              <a:gd name="T33" fmla="*/ 260 h 435"/>
                              <a:gd name="T34" fmla="*/ 244 w 244"/>
                              <a:gd name="T35" fmla="*/ 215 h 435"/>
                              <a:gd name="T36" fmla="*/ 244 w 244"/>
                              <a:gd name="T37" fmla="*/ 215 h 435"/>
                              <a:gd name="T38" fmla="*/ 239 w 244"/>
                              <a:gd name="T39" fmla="*/ 170 h 435"/>
                              <a:gd name="T40" fmla="*/ 229 w 244"/>
                              <a:gd name="T41" fmla="*/ 130 h 435"/>
                              <a:gd name="T42" fmla="*/ 219 w 244"/>
                              <a:gd name="T43" fmla="*/ 95 h 435"/>
                              <a:gd name="T44" fmla="*/ 199 w 244"/>
                              <a:gd name="T45" fmla="*/ 65 h 435"/>
                              <a:gd name="T46" fmla="*/ 174 w 244"/>
                              <a:gd name="T47" fmla="*/ 35 h 435"/>
                              <a:gd name="T48" fmla="*/ 150 w 244"/>
                              <a:gd name="T49" fmla="*/ 15 h 435"/>
                              <a:gd name="T50" fmla="*/ 125 w 244"/>
                              <a:gd name="T51" fmla="*/ 5 h 435"/>
                              <a:gd name="T52" fmla="*/ 95 w 244"/>
                              <a:gd name="T53" fmla="*/ 0 h 435"/>
                              <a:gd name="T54" fmla="*/ 95 w 244"/>
                              <a:gd name="T55" fmla="*/ 0 h 435"/>
                              <a:gd name="T56" fmla="*/ 65 w 244"/>
                              <a:gd name="T57" fmla="*/ 0 h 435"/>
                              <a:gd name="T58" fmla="*/ 45 w 244"/>
                              <a:gd name="T59" fmla="*/ 15 h 435"/>
                              <a:gd name="T60" fmla="*/ 30 w 244"/>
                              <a:gd name="T61" fmla="*/ 35 h 435"/>
                              <a:gd name="T62" fmla="*/ 15 w 244"/>
                              <a:gd name="T63" fmla="*/ 60 h 435"/>
                              <a:gd name="T64" fmla="*/ 10 w 244"/>
                              <a:gd name="T65" fmla="*/ 95 h 435"/>
                              <a:gd name="T66" fmla="*/ 5 w 244"/>
                              <a:gd name="T67" fmla="*/ 130 h 435"/>
                              <a:gd name="T68" fmla="*/ 0 w 244"/>
                              <a:gd name="T69" fmla="*/ 215 h 435"/>
                              <a:gd name="T70" fmla="*/ 0 w 244"/>
                              <a:gd name="T71" fmla="*/ 215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0" y="215"/>
                                </a:moveTo>
                                <a:lnTo>
                                  <a:pt x="0" y="215"/>
                                </a:lnTo>
                                <a:lnTo>
                                  <a:pt x="5" y="300"/>
                                </a:lnTo>
                                <a:lnTo>
                                  <a:pt x="10" y="335"/>
                                </a:lnTo>
                                <a:lnTo>
                                  <a:pt x="15" y="370"/>
                                </a:lnTo>
                                <a:lnTo>
                                  <a:pt x="30" y="395"/>
                                </a:lnTo>
                                <a:lnTo>
                                  <a:pt x="45" y="415"/>
                                </a:lnTo>
                                <a:lnTo>
                                  <a:pt x="65" y="430"/>
                                </a:lnTo>
                                <a:lnTo>
                                  <a:pt x="95" y="435"/>
                                </a:lnTo>
                                <a:lnTo>
                                  <a:pt x="125" y="430"/>
                                </a:lnTo>
                                <a:lnTo>
                                  <a:pt x="150" y="420"/>
                                </a:lnTo>
                                <a:lnTo>
                                  <a:pt x="174" y="400"/>
                                </a:lnTo>
                                <a:lnTo>
                                  <a:pt x="199" y="370"/>
                                </a:lnTo>
                                <a:lnTo>
                                  <a:pt x="219" y="340"/>
                                </a:lnTo>
                                <a:lnTo>
                                  <a:pt x="229" y="300"/>
                                </a:lnTo>
                                <a:lnTo>
                                  <a:pt x="239" y="260"/>
                                </a:lnTo>
                                <a:lnTo>
                                  <a:pt x="244" y="215"/>
                                </a:lnTo>
                                <a:lnTo>
                                  <a:pt x="239" y="170"/>
                                </a:lnTo>
                                <a:lnTo>
                                  <a:pt x="229" y="130"/>
                                </a:lnTo>
                                <a:lnTo>
                                  <a:pt x="219" y="95"/>
                                </a:lnTo>
                                <a:lnTo>
                                  <a:pt x="199" y="65"/>
                                </a:lnTo>
                                <a:lnTo>
                                  <a:pt x="174" y="35"/>
                                </a:lnTo>
                                <a:lnTo>
                                  <a:pt x="150" y="15"/>
                                </a:lnTo>
                                <a:lnTo>
                                  <a:pt x="125" y="5"/>
                                </a:lnTo>
                                <a:lnTo>
                                  <a:pt x="95" y="0"/>
                                </a:lnTo>
                                <a:lnTo>
                                  <a:pt x="65" y="0"/>
                                </a:lnTo>
                                <a:lnTo>
                                  <a:pt x="45" y="15"/>
                                </a:lnTo>
                                <a:lnTo>
                                  <a:pt x="30" y="35"/>
                                </a:lnTo>
                                <a:lnTo>
                                  <a:pt x="15" y="60"/>
                                </a:lnTo>
                                <a:lnTo>
                                  <a:pt x="10" y="95"/>
                                </a:lnTo>
                                <a:lnTo>
                                  <a:pt x="5" y="130"/>
                                </a:lnTo>
                                <a:lnTo>
                                  <a:pt x="0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6" name="Freeform 463"/>
                        <wps:cNvSpPr>
                          <a:spLocks/>
                        </wps:cNvSpPr>
                        <wps:spPr bwMode="auto">
                          <a:xfrm>
                            <a:off x="6148" y="3836"/>
                            <a:ext cx="194" cy="300"/>
                          </a:xfrm>
                          <a:custGeom>
                            <a:avLst/>
                            <a:gdLst>
                              <a:gd name="T0" fmla="*/ 0 w 194"/>
                              <a:gd name="T1" fmla="*/ 150 h 300"/>
                              <a:gd name="T2" fmla="*/ 0 w 194"/>
                              <a:gd name="T3" fmla="*/ 150 h 300"/>
                              <a:gd name="T4" fmla="*/ 0 w 194"/>
                              <a:gd name="T5" fmla="*/ 180 h 300"/>
                              <a:gd name="T6" fmla="*/ 5 w 194"/>
                              <a:gd name="T7" fmla="*/ 210 h 300"/>
                              <a:gd name="T8" fmla="*/ 15 w 194"/>
                              <a:gd name="T9" fmla="*/ 235 h 300"/>
                              <a:gd name="T10" fmla="*/ 25 w 194"/>
                              <a:gd name="T11" fmla="*/ 255 h 300"/>
                              <a:gd name="T12" fmla="*/ 40 w 194"/>
                              <a:gd name="T13" fmla="*/ 275 h 300"/>
                              <a:gd name="T14" fmla="*/ 55 w 194"/>
                              <a:gd name="T15" fmla="*/ 290 h 300"/>
                              <a:gd name="T16" fmla="*/ 75 w 194"/>
                              <a:gd name="T17" fmla="*/ 295 h 300"/>
                              <a:gd name="T18" fmla="*/ 95 w 194"/>
                              <a:gd name="T19" fmla="*/ 300 h 300"/>
                              <a:gd name="T20" fmla="*/ 95 w 194"/>
                              <a:gd name="T21" fmla="*/ 300 h 300"/>
                              <a:gd name="T22" fmla="*/ 115 w 194"/>
                              <a:gd name="T23" fmla="*/ 300 h 300"/>
                              <a:gd name="T24" fmla="*/ 135 w 194"/>
                              <a:gd name="T25" fmla="*/ 290 h 300"/>
                              <a:gd name="T26" fmla="*/ 150 w 194"/>
                              <a:gd name="T27" fmla="*/ 275 h 300"/>
                              <a:gd name="T28" fmla="*/ 164 w 194"/>
                              <a:gd name="T29" fmla="*/ 260 h 300"/>
                              <a:gd name="T30" fmla="*/ 179 w 194"/>
                              <a:gd name="T31" fmla="*/ 235 h 300"/>
                              <a:gd name="T32" fmla="*/ 189 w 194"/>
                              <a:gd name="T33" fmla="*/ 210 h 300"/>
                              <a:gd name="T34" fmla="*/ 194 w 194"/>
                              <a:gd name="T35" fmla="*/ 180 h 300"/>
                              <a:gd name="T36" fmla="*/ 194 w 194"/>
                              <a:gd name="T37" fmla="*/ 150 h 300"/>
                              <a:gd name="T38" fmla="*/ 194 w 194"/>
                              <a:gd name="T39" fmla="*/ 150 h 300"/>
                              <a:gd name="T40" fmla="*/ 194 w 194"/>
                              <a:gd name="T41" fmla="*/ 120 h 300"/>
                              <a:gd name="T42" fmla="*/ 189 w 194"/>
                              <a:gd name="T43" fmla="*/ 95 h 300"/>
                              <a:gd name="T44" fmla="*/ 179 w 194"/>
                              <a:gd name="T45" fmla="*/ 70 h 300"/>
                              <a:gd name="T46" fmla="*/ 164 w 194"/>
                              <a:gd name="T47" fmla="*/ 45 h 300"/>
                              <a:gd name="T48" fmla="*/ 150 w 194"/>
                              <a:gd name="T49" fmla="*/ 30 h 300"/>
                              <a:gd name="T50" fmla="*/ 135 w 194"/>
                              <a:gd name="T51" fmla="*/ 15 h 300"/>
                              <a:gd name="T52" fmla="*/ 115 w 194"/>
                              <a:gd name="T53" fmla="*/ 5 h 300"/>
                              <a:gd name="T54" fmla="*/ 95 w 194"/>
                              <a:gd name="T55" fmla="*/ 0 h 300"/>
                              <a:gd name="T56" fmla="*/ 95 w 194"/>
                              <a:gd name="T57" fmla="*/ 0 h 300"/>
                              <a:gd name="T58" fmla="*/ 75 w 194"/>
                              <a:gd name="T59" fmla="*/ 5 h 300"/>
                              <a:gd name="T60" fmla="*/ 55 w 194"/>
                              <a:gd name="T61" fmla="*/ 10 h 300"/>
                              <a:gd name="T62" fmla="*/ 40 w 194"/>
                              <a:gd name="T63" fmla="*/ 25 h 300"/>
                              <a:gd name="T64" fmla="*/ 25 w 194"/>
                              <a:gd name="T65" fmla="*/ 45 h 300"/>
                              <a:gd name="T66" fmla="*/ 15 w 194"/>
                              <a:gd name="T67" fmla="*/ 65 h 300"/>
                              <a:gd name="T68" fmla="*/ 5 w 194"/>
                              <a:gd name="T69" fmla="*/ 95 h 300"/>
                              <a:gd name="T70" fmla="*/ 0 w 194"/>
                              <a:gd name="T71" fmla="*/ 120 h 300"/>
                              <a:gd name="T72" fmla="*/ 0 w 194"/>
                              <a:gd name="T73" fmla="*/ 150 h 300"/>
                              <a:gd name="T74" fmla="*/ 0 w 194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4" h="300">
                                <a:moveTo>
                                  <a:pt x="0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10"/>
                                </a:lnTo>
                                <a:lnTo>
                                  <a:pt x="15" y="235"/>
                                </a:lnTo>
                                <a:lnTo>
                                  <a:pt x="25" y="255"/>
                                </a:lnTo>
                                <a:lnTo>
                                  <a:pt x="40" y="275"/>
                                </a:lnTo>
                                <a:lnTo>
                                  <a:pt x="55" y="290"/>
                                </a:lnTo>
                                <a:lnTo>
                                  <a:pt x="75" y="295"/>
                                </a:lnTo>
                                <a:lnTo>
                                  <a:pt x="95" y="300"/>
                                </a:lnTo>
                                <a:lnTo>
                                  <a:pt x="115" y="300"/>
                                </a:lnTo>
                                <a:lnTo>
                                  <a:pt x="135" y="290"/>
                                </a:lnTo>
                                <a:lnTo>
                                  <a:pt x="150" y="275"/>
                                </a:lnTo>
                                <a:lnTo>
                                  <a:pt x="164" y="260"/>
                                </a:lnTo>
                                <a:lnTo>
                                  <a:pt x="179" y="235"/>
                                </a:lnTo>
                                <a:lnTo>
                                  <a:pt x="189" y="210"/>
                                </a:lnTo>
                                <a:lnTo>
                                  <a:pt x="194" y="180"/>
                                </a:lnTo>
                                <a:lnTo>
                                  <a:pt x="194" y="150"/>
                                </a:lnTo>
                                <a:lnTo>
                                  <a:pt x="194" y="120"/>
                                </a:lnTo>
                                <a:lnTo>
                                  <a:pt x="189" y="95"/>
                                </a:lnTo>
                                <a:lnTo>
                                  <a:pt x="179" y="70"/>
                                </a:lnTo>
                                <a:lnTo>
                                  <a:pt x="164" y="45"/>
                                </a:lnTo>
                                <a:lnTo>
                                  <a:pt x="150" y="30"/>
                                </a:lnTo>
                                <a:lnTo>
                                  <a:pt x="135" y="15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5" y="5"/>
                                </a:lnTo>
                                <a:lnTo>
                                  <a:pt x="55" y="10"/>
                                </a:lnTo>
                                <a:lnTo>
                                  <a:pt x="40" y="25"/>
                                </a:lnTo>
                                <a:lnTo>
                                  <a:pt x="25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5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7" name="Freeform 464"/>
                        <wps:cNvSpPr>
                          <a:spLocks/>
                        </wps:cNvSpPr>
                        <wps:spPr bwMode="auto">
                          <a:xfrm>
                            <a:off x="6148" y="3881"/>
                            <a:ext cx="164" cy="210"/>
                          </a:xfrm>
                          <a:custGeom>
                            <a:avLst/>
                            <a:gdLst>
                              <a:gd name="T0" fmla="*/ 0 w 164"/>
                              <a:gd name="T1" fmla="*/ 105 h 210"/>
                              <a:gd name="T2" fmla="*/ 0 w 164"/>
                              <a:gd name="T3" fmla="*/ 105 h 210"/>
                              <a:gd name="T4" fmla="*/ 5 w 164"/>
                              <a:gd name="T5" fmla="*/ 125 h 210"/>
                              <a:gd name="T6" fmla="*/ 10 w 164"/>
                              <a:gd name="T7" fmla="*/ 145 h 210"/>
                              <a:gd name="T8" fmla="*/ 20 w 164"/>
                              <a:gd name="T9" fmla="*/ 165 h 210"/>
                              <a:gd name="T10" fmla="*/ 30 w 164"/>
                              <a:gd name="T11" fmla="*/ 180 h 210"/>
                              <a:gd name="T12" fmla="*/ 45 w 164"/>
                              <a:gd name="T13" fmla="*/ 190 h 210"/>
                              <a:gd name="T14" fmla="*/ 65 w 164"/>
                              <a:gd name="T15" fmla="*/ 200 h 210"/>
                              <a:gd name="T16" fmla="*/ 80 w 164"/>
                              <a:gd name="T17" fmla="*/ 210 h 210"/>
                              <a:gd name="T18" fmla="*/ 95 w 164"/>
                              <a:gd name="T19" fmla="*/ 210 h 210"/>
                              <a:gd name="T20" fmla="*/ 95 w 164"/>
                              <a:gd name="T21" fmla="*/ 210 h 210"/>
                              <a:gd name="T22" fmla="*/ 110 w 164"/>
                              <a:gd name="T23" fmla="*/ 210 h 210"/>
                              <a:gd name="T24" fmla="*/ 120 w 164"/>
                              <a:gd name="T25" fmla="*/ 205 h 210"/>
                              <a:gd name="T26" fmla="*/ 135 w 164"/>
                              <a:gd name="T27" fmla="*/ 195 h 210"/>
                              <a:gd name="T28" fmla="*/ 145 w 164"/>
                              <a:gd name="T29" fmla="*/ 180 h 210"/>
                              <a:gd name="T30" fmla="*/ 160 w 164"/>
                              <a:gd name="T31" fmla="*/ 145 h 210"/>
                              <a:gd name="T32" fmla="*/ 164 w 164"/>
                              <a:gd name="T33" fmla="*/ 105 h 210"/>
                              <a:gd name="T34" fmla="*/ 164 w 164"/>
                              <a:gd name="T35" fmla="*/ 105 h 210"/>
                              <a:gd name="T36" fmla="*/ 160 w 164"/>
                              <a:gd name="T37" fmla="*/ 65 h 210"/>
                              <a:gd name="T38" fmla="*/ 145 w 164"/>
                              <a:gd name="T39" fmla="*/ 35 h 210"/>
                              <a:gd name="T40" fmla="*/ 135 w 164"/>
                              <a:gd name="T41" fmla="*/ 20 h 210"/>
                              <a:gd name="T42" fmla="*/ 120 w 164"/>
                              <a:gd name="T43" fmla="*/ 10 h 210"/>
                              <a:gd name="T44" fmla="*/ 110 w 164"/>
                              <a:gd name="T45" fmla="*/ 5 h 210"/>
                              <a:gd name="T46" fmla="*/ 95 w 164"/>
                              <a:gd name="T47" fmla="*/ 0 h 210"/>
                              <a:gd name="T48" fmla="*/ 95 w 164"/>
                              <a:gd name="T49" fmla="*/ 0 h 210"/>
                              <a:gd name="T50" fmla="*/ 80 w 164"/>
                              <a:gd name="T51" fmla="*/ 5 h 210"/>
                              <a:gd name="T52" fmla="*/ 65 w 164"/>
                              <a:gd name="T53" fmla="*/ 10 h 210"/>
                              <a:gd name="T54" fmla="*/ 45 w 164"/>
                              <a:gd name="T55" fmla="*/ 20 h 210"/>
                              <a:gd name="T56" fmla="*/ 30 w 164"/>
                              <a:gd name="T57" fmla="*/ 30 h 210"/>
                              <a:gd name="T58" fmla="*/ 20 w 164"/>
                              <a:gd name="T59" fmla="*/ 45 h 210"/>
                              <a:gd name="T60" fmla="*/ 10 w 164"/>
                              <a:gd name="T61" fmla="*/ 65 h 210"/>
                              <a:gd name="T62" fmla="*/ 5 w 164"/>
                              <a:gd name="T63" fmla="*/ 85 h 210"/>
                              <a:gd name="T64" fmla="*/ 0 w 164"/>
                              <a:gd name="T65" fmla="*/ 105 h 210"/>
                              <a:gd name="T66" fmla="*/ 0 w 164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4" h="210">
                                <a:moveTo>
                                  <a:pt x="0" y="105"/>
                                </a:moveTo>
                                <a:lnTo>
                                  <a:pt x="0" y="105"/>
                                </a:lnTo>
                                <a:lnTo>
                                  <a:pt x="5" y="125"/>
                                </a:lnTo>
                                <a:lnTo>
                                  <a:pt x="10" y="145"/>
                                </a:lnTo>
                                <a:lnTo>
                                  <a:pt x="20" y="165"/>
                                </a:lnTo>
                                <a:lnTo>
                                  <a:pt x="30" y="180"/>
                                </a:lnTo>
                                <a:lnTo>
                                  <a:pt x="45" y="190"/>
                                </a:lnTo>
                                <a:lnTo>
                                  <a:pt x="65" y="200"/>
                                </a:lnTo>
                                <a:lnTo>
                                  <a:pt x="80" y="210"/>
                                </a:lnTo>
                                <a:lnTo>
                                  <a:pt x="95" y="210"/>
                                </a:lnTo>
                                <a:lnTo>
                                  <a:pt x="110" y="210"/>
                                </a:lnTo>
                                <a:lnTo>
                                  <a:pt x="120" y="205"/>
                                </a:lnTo>
                                <a:lnTo>
                                  <a:pt x="135" y="195"/>
                                </a:lnTo>
                                <a:lnTo>
                                  <a:pt x="145" y="180"/>
                                </a:lnTo>
                                <a:lnTo>
                                  <a:pt x="160" y="145"/>
                                </a:lnTo>
                                <a:lnTo>
                                  <a:pt x="164" y="105"/>
                                </a:lnTo>
                                <a:lnTo>
                                  <a:pt x="160" y="65"/>
                                </a:lnTo>
                                <a:lnTo>
                                  <a:pt x="145" y="35"/>
                                </a:lnTo>
                                <a:lnTo>
                                  <a:pt x="135" y="20"/>
                                </a:lnTo>
                                <a:lnTo>
                                  <a:pt x="120" y="10"/>
                                </a:lnTo>
                                <a:lnTo>
                                  <a:pt x="110" y="5"/>
                                </a:lnTo>
                                <a:lnTo>
                                  <a:pt x="95" y="0"/>
                                </a:lnTo>
                                <a:lnTo>
                                  <a:pt x="80" y="5"/>
                                </a:lnTo>
                                <a:lnTo>
                                  <a:pt x="65" y="10"/>
                                </a:lnTo>
                                <a:lnTo>
                                  <a:pt x="45" y="20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5" y="85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8" name="Freeform 465"/>
                        <wps:cNvSpPr>
                          <a:spLocks/>
                        </wps:cNvSpPr>
                        <wps:spPr bwMode="auto">
                          <a:xfrm>
                            <a:off x="6148" y="3916"/>
                            <a:ext cx="145" cy="145"/>
                          </a:xfrm>
                          <a:custGeom>
                            <a:avLst/>
                            <a:gdLst>
                              <a:gd name="T0" fmla="*/ 0 w 145"/>
                              <a:gd name="T1" fmla="*/ 70 h 145"/>
                              <a:gd name="T2" fmla="*/ 0 w 145"/>
                              <a:gd name="T3" fmla="*/ 70 h 145"/>
                              <a:gd name="T4" fmla="*/ 5 w 145"/>
                              <a:gd name="T5" fmla="*/ 85 h 145"/>
                              <a:gd name="T6" fmla="*/ 10 w 145"/>
                              <a:gd name="T7" fmla="*/ 100 h 145"/>
                              <a:gd name="T8" fmla="*/ 25 w 145"/>
                              <a:gd name="T9" fmla="*/ 110 h 145"/>
                              <a:gd name="T10" fmla="*/ 35 w 145"/>
                              <a:gd name="T11" fmla="*/ 120 h 145"/>
                              <a:gd name="T12" fmla="*/ 70 w 145"/>
                              <a:gd name="T13" fmla="*/ 140 h 145"/>
                              <a:gd name="T14" fmla="*/ 95 w 145"/>
                              <a:gd name="T15" fmla="*/ 145 h 145"/>
                              <a:gd name="T16" fmla="*/ 95 w 145"/>
                              <a:gd name="T17" fmla="*/ 145 h 145"/>
                              <a:gd name="T18" fmla="*/ 105 w 145"/>
                              <a:gd name="T19" fmla="*/ 145 h 145"/>
                              <a:gd name="T20" fmla="*/ 115 w 145"/>
                              <a:gd name="T21" fmla="*/ 140 h 145"/>
                              <a:gd name="T22" fmla="*/ 130 w 145"/>
                              <a:gd name="T23" fmla="*/ 125 h 145"/>
                              <a:gd name="T24" fmla="*/ 140 w 145"/>
                              <a:gd name="T25" fmla="*/ 100 h 145"/>
                              <a:gd name="T26" fmla="*/ 145 w 145"/>
                              <a:gd name="T27" fmla="*/ 70 h 145"/>
                              <a:gd name="T28" fmla="*/ 145 w 145"/>
                              <a:gd name="T29" fmla="*/ 70 h 145"/>
                              <a:gd name="T30" fmla="*/ 140 w 145"/>
                              <a:gd name="T31" fmla="*/ 45 h 145"/>
                              <a:gd name="T32" fmla="*/ 130 w 145"/>
                              <a:gd name="T33" fmla="*/ 20 h 145"/>
                              <a:gd name="T34" fmla="*/ 115 w 145"/>
                              <a:gd name="T35" fmla="*/ 5 h 145"/>
                              <a:gd name="T36" fmla="*/ 95 w 145"/>
                              <a:gd name="T37" fmla="*/ 0 h 145"/>
                              <a:gd name="T38" fmla="*/ 95 w 145"/>
                              <a:gd name="T39" fmla="*/ 0 h 145"/>
                              <a:gd name="T40" fmla="*/ 70 w 145"/>
                              <a:gd name="T41" fmla="*/ 0 h 145"/>
                              <a:gd name="T42" fmla="*/ 40 w 145"/>
                              <a:gd name="T43" fmla="*/ 15 h 145"/>
                              <a:gd name="T44" fmla="*/ 25 w 145"/>
                              <a:gd name="T45" fmla="*/ 25 h 145"/>
                              <a:gd name="T46" fmla="*/ 10 w 145"/>
                              <a:gd name="T47" fmla="*/ 40 h 145"/>
                              <a:gd name="T48" fmla="*/ 5 w 145"/>
                              <a:gd name="T49" fmla="*/ 55 h 145"/>
                              <a:gd name="T50" fmla="*/ 0 w 145"/>
                              <a:gd name="T51" fmla="*/ 70 h 145"/>
                              <a:gd name="T52" fmla="*/ 0 w 145"/>
                              <a:gd name="T53" fmla="*/ 7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0" y="70"/>
                                </a:moveTo>
                                <a:lnTo>
                                  <a:pt x="0" y="70"/>
                                </a:lnTo>
                                <a:lnTo>
                                  <a:pt x="5" y="85"/>
                                </a:lnTo>
                                <a:lnTo>
                                  <a:pt x="10" y="100"/>
                                </a:lnTo>
                                <a:lnTo>
                                  <a:pt x="25" y="110"/>
                                </a:lnTo>
                                <a:lnTo>
                                  <a:pt x="35" y="120"/>
                                </a:lnTo>
                                <a:lnTo>
                                  <a:pt x="70" y="140"/>
                                </a:lnTo>
                                <a:lnTo>
                                  <a:pt x="95" y="145"/>
                                </a:lnTo>
                                <a:lnTo>
                                  <a:pt x="105" y="145"/>
                                </a:lnTo>
                                <a:lnTo>
                                  <a:pt x="115" y="140"/>
                                </a:lnTo>
                                <a:lnTo>
                                  <a:pt x="130" y="125"/>
                                </a:lnTo>
                                <a:lnTo>
                                  <a:pt x="140" y="100"/>
                                </a:lnTo>
                                <a:lnTo>
                                  <a:pt x="145" y="70"/>
                                </a:lnTo>
                                <a:lnTo>
                                  <a:pt x="140" y="45"/>
                                </a:lnTo>
                                <a:lnTo>
                                  <a:pt x="130" y="20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0" y="0"/>
                                </a:lnTo>
                                <a:lnTo>
                                  <a:pt x="40" y="15"/>
                                </a:lnTo>
                                <a:lnTo>
                                  <a:pt x="25" y="25"/>
                                </a:lnTo>
                                <a:lnTo>
                                  <a:pt x="10" y="40"/>
                                </a:lnTo>
                                <a:lnTo>
                                  <a:pt x="5" y="55"/>
                                </a:lnTo>
                                <a:lnTo>
                                  <a:pt x="0" y="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9" name="Freeform 466"/>
                        <wps:cNvSpPr>
                          <a:spLocks/>
                        </wps:cNvSpPr>
                        <wps:spPr bwMode="auto">
                          <a:xfrm>
                            <a:off x="6128" y="3731"/>
                            <a:ext cx="20" cy="510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510"/>
                              <a:gd name="T2" fmla="*/ 20 w 20"/>
                              <a:gd name="T3" fmla="*/ 0 h 510"/>
                              <a:gd name="T4" fmla="*/ 10 w 20"/>
                              <a:gd name="T5" fmla="*/ 20 h 510"/>
                              <a:gd name="T6" fmla="*/ 0 w 20"/>
                              <a:gd name="T7" fmla="*/ 70 h 510"/>
                              <a:gd name="T8" fmla="*/ 0 w 20"/>
                              <a:gd name="T9" fmla="*/ 100 h 510"/>
                              <a:gd name="T10" fmla="*/ 0 w 20"/>
                              <a:gd name="T11" fmla="*/ 145 h 510"/>
                              <a:gd name="T12" fmla="*/ 10 w 20"/>
                              <a:gd name="T13" fmla="*/ 195 h 510"/>
                              <a:gd name="T14" fmla="*/ 20 w 20"/>
                              <a:gd name="T15" fmla="*/ 255 h 510"/>
                              <a:gd name="T16" fmla="*/ 20 w 20"/>
                              <a:gd name="T17" fmla="*/ 255 h 510"/>
                              <a:gd name="T18" fmla="*/ 20 w 20"/>
                              <a:gd name="T19" fmla="*/ 255 h 510"/>
                              <a:gd name="T20" fmla="*/ 10 w 20"/>
                              <a:gd name="T21" fmla="*/ 315 h 510"/>
                              <a:gd name="T22" fmla="*/ 5 w 20"/>
                              <a:gd name="T23" fmla="*/ 365 h 510"/>
                              <a:gd name="T24" fmla="*/ 0 w 20"/>
                              <a:gd name="T25" fmla="*/ 410 h 510"/>
                              <a:gd name="T26" fmla="*/ 0 w 20"/>
                              <a:gd name="T27" fmla="*/ 440 h 510"/>
                              <a:gd name="T28" fmla="*/ 10 w 20"/>
                              <a:gd name="T29" fmla="*/ 485 h 510"/>
                              <a:gd name="T30" fmla="*/ 20 w 20"/>
                              <a:gd name="T3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20"/>
                                </a:lnTo>
                                <a:lnTo>
                                  <a:pt x="0" y="70"/>
                                </a:lnTo>
                                <a:lnTo>
                                  <a:pt x="0" y="100"/>
                                </a:lnTo>
                                <a:lnTo>
                                  <a:pt x="0" y="145"/>
                                </a:lnTo>
                                <a:lnTo>
                                  <a:pt x="10" y="195"/>
                                </a:lnTo>
                                <a:lnTo>
                                  <a:pt x="20" y="255"/>
                                </a:lnTo>
                                <a:lnTo>
                                  <a:pt x="10" y="315"/>
                                </a:lnTo>
                                <a:lnTo>
                                  <a:pt x="5" y="365"/>
                                </a:lnTo>
                                <a:lnTo>
                                  <a:pt x="0" y="410"/>
                                </a:lnTo>
                                <a:lnTo>
                                  <a:pt x="0" y="440"/>
                                </a:lnTo>
                                <a:lnTo>
                                  <a:pt x="10" y="485"/>
                                </a:lnTo>
                                <a:lnTo>
                                  <a:pt x="20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0" name="Freeform 467"/>
                        <wps:cNvSpPr>
                          <a:spLocks/>
                        </wps:cNvSpPr>
                        <wps:spPr bwMode="auto">
                          <a:xfrm>
                            <a:off x="6103" y="3731"/>
                            <a:ext cx="45" cy="510"/>
                          </a:xfrm>
                          <a:custGeom>
                            <a:avLst/>
                            <a:gdLst>
                              <a:gd name="T0" fmla="*/ 45 w 45"/>
                              <a:gd name="T1" fmla="*/ 0 h 510"/>
                              <a:gd name="T2" fmla="*/ 45 w 45"/>
                              <a:gd name="T3" fmla="*/ 0 h 510"/>
                              <a:gd name="T4" fmla="*/ 30 w 45"/>
                              <a:gd name="T5" fmla="*/ 40 h 510"/>
                              <a:gd name="T6" fmla="*/ 20 w 45"/>
                              <a:gd name="T7" fmla="*/ 90 h 510"/>
                              <a:gd name="T8" fmla="*/ 10 w 45"/>
                              <a:gd name="T9" fmla="*/ 150 h 510"/>
                              <a:gd name="T10" fmla="*/ 0 w 45"/>
                              <a:gd name="T11" fmla="*/ 230 h 510"/>
                              <a:gd name="T12" fmla="*/ 5 w 45"/>
                              <a:gd name="T13" fmla="*/ 315 h 510"/>
                              <a:gd name="T14" fmla="*/ 10 w 45"/>
                              <a:gd name="T15" fmla="*/ 360 h 510"/>
                              <a:gd name="T16" fmla="*/ 15 w 45"/>
                              <a:gd name="T17" fmla="*/ 410 h 510"/>
                              <a:gd name="T18" fmla="*/ 30 w 45"/>
                              <a:gd name="T19" fmla="*/ 460 h 510"/>
                              <a:gd name="T20" fmla="*/ 45 w 45"/>
                              <a:gd name="T2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30" y="40"/>
                                </a:lnTo>
                                <a:lnTo>
                                  <a:pt x="20" y="90"/>
                                </a:lnTo>
                                <a:lnTo>
                                  <a:pt x="10" y="150"/>
                                </a:lnTo>
                                <a:lnTo>
                                  <a:pt x="0" y="230"/>
                                </a:lnTo>
                                <a:lnTo>
                                  <a:pt x="5" y="315"/>
                                </a:lnTo>
                                <a:lnTo>
                                  <a:pt x="10" y="360"/>
                                </a:lnTo>
                                <a:lnTo>
                                  <a:pt x="15" y="410"/>
                                </a:lnTo>
                                <a:lnTo>
                                  <a:pt x="30" y="460"/>
                                </a:lnTo>
                                <a:lnTo>
                                  <a:pt x="45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" name="Line 468"/>
                        <wps:cNvCnPr/>
                        <wps:spPr bwMode="auto">
                          <a:xfrm>
                            <a:off x="6053" y="3726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2" name="Line 469"/>
                        <wps:cNvCnPr/>
                        <wps:spPr bwMode="auto">
                          <a:xfrm>
                            <a:off x="6023" y="3726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3" name="Freeform 470"/>
                        <wps:cNvSpPr>
                          <a:spLocks/>
                        </wps:cNvSpPr>
                        <wps:spPr bwMode="auto">
                          <a:xfrm>
                            <a:off x="6148" y="4716"/>
                            <a:ext cx="249" cy="55"/>
                          </a:xfrm>
                          <a:custGeom>
                            <a:avLst/>
                            <a:gdLst>
                              <a:gd name="T0" fmla="*/ 0 w 249"/>
                              <a:gd name="T1" fmla="*/ 45 h 55"/>
                              <a:gd name="T2" fmla="*/ 0 w 249"/>
                              <a:gd name="T3" fmla="*/ 45 h 55"/>
                              <a:gd name="T4" fmla="*/ 10 w 249"/>
                              <a:gd name="T5" fmla="*/ 30 h 55"/>
                              <a:gd name="T6" fmla="*/ 25 w 249"/>
                              <a:gd name="T7" fmla="*/ 20 h 55"/>
                              <a:gd name="T8" fmla="*/ 50 w 249"/>
                              <a:gd name="T9" fmla="*/ 10 h 55"/>
                              <a:gd name="T10" fmla="*/ 80 w 249"/>
                              <a:gd name="T11" fmla="*/ 5 h 55"/>
                              <a:gd name="T12" fmla="*/ 110 w 249"/>
                              <a:gd name="T13" fmla="*/ 10 h 55"/>
                              <a:gd name="T14" fmla="*/ 135 w 249"/>
                              <a:gd name="T15" fmla="*/ 20 h 55"/>
                              <a:gd name="T16" fmla="*/ 155 w 249"/>
                              <a:gd name="T17" fmla="*/ 30 h 55"/>
                              <a:gd name="T18" fmla="*/ 184 w 249"/>
                              <a:gd name="T19" fmla="*/ 50 h 55"/>
                              <a:gd name="T20" fmla="*/ 184 w 249"/>
                              <a:gd name="T21" fmla="*/ 50 h 55"/>
                              <a:gd name="T22" fmla="*/ 189 w 249"/>
                              <a:gd name="T23" fmla="*/ 55 h 55"/>
                              <a:gd name="T24" fmla="*/ 199 w 249"/>
                              <a:gd name="T25" fmla="*/ 50 h 55"/>
                              <a:gd name="T26" fmla="*/ 214 w 249"/>
                              <a:gd name="T27" fmla="*/ 35 h 55"/>
                              <a:gd name="T28" fmla="*/ 234 w 249"/>
                              <a:gd name="T29" fmla="*/ 0 h 55"/>
                              <a:gd name="T30" fmla="*/ 249 w 249"/>
                              <a:gd name="T31" fmla="*/ 50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5">
                                <a:moveTo>
                                  <a:pt x="0" y="45"/>
                                </a:moveTo>
                                <a:lnTo>
                                  <a:pt x="0" y="45"/>
                                </a:lnTo>
                                <a:lnTo>
                                  <a:pt x="10" y="30"/>
                                </a:lnTo>
                                <a:lnTo>
                                  <a:pt x="25" y="20"/>
                                </a:lnTo>
                                <a:lnTo>
                                  <a:pt x="50" y="10"/>
                                </a:lnTo>
                                <a:lnTo>
                                  <a:pt x="80" y="5"/>
                                </a:lnTo>
                                <a:lnTo>
                                  <a:pt x="110" y="10"/>
                                </a:lnTo>
                                <a:lnTo>
                                  <a:pt x="135" y="20"/>
                                </a:lnTo>
                                <a:lnTo>
                                  <a:pt x="155" y="30"/>
                                </a:lnTo>
                                <a:lnTo>
                                  <a:pt x="184" y="50"/>
                                </a:lnTo>
                                <a:lnTo>
                                  <a:pt x="189" y="55"/>
                                </a:lnTo>
                                <a:lnTo>
                                  <a:pt x="199" y="50"/>
                                </a:lnTo>
                                <a:lnTo>
                                  <a:pt x="214" y="35"/>
                                </a:lnTo>
                                <a:lnTo>
                                  <a:pt x="234" y="0"/>
                                </a:lnTo>
                                <a:lnTo>
                                  <a:pt x="249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4" name="Freeform 471"/>
                        <wps:cNvSpPr>
                          <a:spLocks/>
                        </wps:cNvSpPr>
                        <wps:spPr bwMode="auto">
                          <a:xfrm>
                            <a:off x="6148" y="4246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0 h 50"/>
                              <a:gd name="T2" fmla="*/ 0 w 249"/>
                              <a:gd name="T3" fmla="*/ 0 h 50"/>
                              <a:gd name="T4" fmla="*/ 25 w 249"/>
                              <a:gd name="T5" fmla="*/ 25 h 50"/>
                              <a:gd name="T6" fmla="*/ 50 w 249"/>
                              <a:gd name="T7" fmla="*/ 40 h 50"/>
                              <a:gd name="T8" fmla="*/ 80 w 249"/>
                              <a:gd name="T9" fmla="*/ 40 h 50"/>
                              <a:gd name="T10" fmla="*/ 110 w 249"/>
                              <a:gd name="T11" fmla="*/ 40 h 50"/>
                              <a:gd name="T12" fmla="*/ 135 w 249"/>
                              <a:gd name="T13" fmla="*/ 30 h 50"/>
                              <a:gd name="T14" fmla="*/ 155 w 249"/>
                              <a:gd name="T15" fmla="*/ 20 h 50"/>
                              <a:gd name="T16" fmla="*/ 184 w 249"/>
                              <a:gd name="T17" fmla="*/ 5 h 50"/>
                              <a:gd name="T18" fmla="*/ 184 w 249"/>
                              <a:gd name="T19" fmla="*/ 5 h 50"/>
                              <a:gd name="T20" fmla="*/ 189 w 249"/>
                              <a:gd name="T21" fmla="*/ 0 h 50"/>
                              <a:gd name="T22" fmla="*/ 194 w 249"/>
                              <a:gd name="T23" fmla="*/ 0 h 50"/>
                              <a:gd name="T24" fmla="*/ 214 w 249"/>
                              <a:gd name="T25" fmla="*/ 20 h 50"/>
                              <a:gd name="T26" fmla="*/ 234 w 249"/>
                              <a:gd name="T27" fmla="*/ 50 h 50"/>
                              <a:gd name="T28" fmla="*/ 249 w 249"/>
                              <a:gd name="T2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25"/>
                                </a:lnTo>
                                <a:lnTo>
                                  <a:pt x="50" y="40"/>
                                </a:lnTo>
                                <a:lnTo>
                                  <a:pt x="80" y="40"/>
                                </a:lnTo>
                                <a:lnTo>
                                  <a:pt x="110" y="40"/>
                                </a:lnTo>
                                <a:lnTo>
                                  <a:pt x="135" y="30"/>
                                </a:lnTo>
                                <a:lnTo>
                                  <a:pt x="155" y="20"/>
                                </a:lnTo>
                                <a:lnTo>
                                  <a:pt x="184" y="5"/>
                                </a:lnTo>
                                <a:lnTo>
                                  <a:pt x="189" y="0"/>
                                </a:lnTo>
                                <a:lnTo>
                                  <a:pt x="194" y="0"/>
                                </a:lnTo>
                                <a:lnTo>
                                  <a:pt x="214" y="20"/>
                                </a:lnTo>
                                <a:lnTo>
                                  <a:pt x="234" y="50"/>
                                </a:ln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5" name="Freeform 472"/>
                        <wps:cNvSpPr>
                          <a:spLocks/>
                        </wps:cNvSpPr>
                        <wps:spPr bwMode="auto">
                          <a:xfrm>
                            <a:off x="6148" y="4286"/>
                            <a:ext cx="244" cy="440"/>
                          </a:xfrm>
                          <a:custGeom>
                            <a:avLst/>
                            <a:gdLst>
                              <a:gd name="T0" fmla="*/ 0 w 244"/>
                              <a:gd name="T1" fmla="*/ 220 h 440"/>
                              <a:gd name="T2" fmla="*/ 0 w 244"/>
                              <a:gd name="T3" fmla="*/ 220 h 440"/>
                              <a:gd name="T4" fmla="*/ 5 w 244"/>
                              <a:gd name="T5" fmla="*/ 305 h 440"/>
                              <a:gd name="T6" fmla="*/ 10 w 244"/>
                              <a:gd name="T7" fmla="*/ 340 h 440"/>
                              <a:gd name="T8" fmla="*/ 15 w 244"/>
                              <a:gd name="T9" fmla="*/ 370 h 440"/>
                              <a:gd name="T10" fmla="*/ 30 w 244"/>
                              <a:gd name="T11" fmla="*/ 400 h 440"/>
                              <a:gd name="T12" fmla="*/ 45 w 244"/>
                              <a:gd name="T13" fmla="*/ 420 h 440"/>
                              <a:gd name="T14" fmla="*/ 65 w 244"/>
                              <a:gd name="T15" fmla="*/ 430 h 440"/>
                              <a:gd name="T16" fmla="*/ 95 w 244"/>
                              <a:gd name="T17" fmla="*/ 440 h 440"/>
                              <a:gd name="T18" fmla="*/ 95 w 244"/>
                              <a:gd name="T19" fmla="*/ 440 h 440"/>
                              <a:gd name="T20" fmla="*/ 125 w 244"/>
                              <a:gd name="T21" fmla="*/ 435 h 440"/>
                              <a:gd name="T22" fmla="*/ 150 w 244"/>
                              <a:gd name="T23" fmla="*/ 420 h 440"/>
                              <a:gd name="T24" fmla="*/ 174 w 244"/>
                              <a:gd name="T25" fmla="*/ 405 h 440"/>
                              <a:gd name="T26" fmla="*/ 199 w 244"/>
                              <a:gd name="T27" fmla="*/ 375 h 440"/>
                              <a:gd name="T28" fmla="*/ 219 w 244"/>
                              <a:gd name="T29" fmla="*/ 345 h 440"/>
                              <a:gd name="T30" fmla="*/ 229 w 244"/>
                              <a:gd name="T31" fmla="*/ 305 h 440"/>
                              <a:gd name="T32" fmla="*/ 239 w 244"/>
                              <a:gd name="T33" fmla="*/ 265 h 440"/>
                              <a:gd name="T34" fmla="*/ 244 w 244"/>
                              <a:gd name="T35" fmla="*/ 220 h 440"/>
                              <a:gd name="T36" fmla="*/ 244 w 244"/>
                              <a:gd name="T37" fmla="*/ 220 h 440"/>
                              <a:gd name="T38" fmla="*/ 239 w 244"/>
                              <a:gd name="T39" fmla="*/ 175 h 440"/>
                              <a:gd name="T40" fmla="*/ 229 w 244"/>
                              <a:gd name="T41" fmla="*/ 135 h 440"/>
                              <a:gd name="T42" fmla="*/ 219 w 244"/>
                              <a:gd name="T43" fmla="*/ 100 h 440"/>
                              <a:gd name="T44" fmla="*/ 199 w 244"/>
                              <a:gd name="T45" fmla="*/ 65 h 440"/>
                              <a:gd name="T46" fmla="*/ 174 w 244"/>
                              <a:gd name="T47" fmla="*/ 40 h 440"/>
                              <a:gd name="T48" fmla="*/ 150 w 244"/>
                              <a:gd name="T49" fmla="*/ 20 h 440"/>
                              <a:gd name="T50" fmla="*/ 125 w 244"/>
                              <a:gd name="T51" fmla="*/ 5 h 440"/>
                              <a:gd name="T52" fmla="*/ 95 w 244"/>
                              <a:gd name="T53" fmla="*/ 0 h 440"/>
                              <a:gd name="T54" fmla="*/ 95 w 244"/>
                              <a:gd name="T55" fmla="*/ 0 h 440"/>
                              <a:gd name="T56" fmla="*/ 65 w 244"/>
                              <a:gd name="T57" fmla="*/ 5 h 440"/>
                              <a:gd name="T58" fmla="*/ 45 w 244"/>
                              <a:gd name="T59" fmla="*/ 20 h 440"/>
                              <a:gd name="T60" fmla="*/ 30 w 244"/>
                              <a:gd name="T61" fmla="*/ 40 h 440"/>
                              <a:gd name="T62" fmla="*/ 15 w 244"/>
                              <a:gd name="T63" fmla="*/ 65 h 440"/>
                              <a:gd name="T64" fmla="*/ 10 w 244"/>
                              <a:gd name="T65" fmla="*/ 100 h 440"/>
                              <a:gd name="T66" fmla="*/ 5 w 244"/>
                              <a:gd name="T67" fmla="*/ 135 h 440"/>
                              <a:gd name="T68" fmla="*/ 0 w 244"/>
                              <a:gd name="T69" fmla="*/ 220 h 440"/>
                              <a:gd name="T70" fmla="*/ 0 w 244"/>
                              <a:gd name="T71" fmla="*/ 220 h 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40">
                                <a:moveTo>
                                  <a:pt x="0" y="220"/>
                                </a:moveTo>
                                <a:lnTo>
                                  <a:pt x="0" y="220"/>
                                </a:lnTo>
                                <a:lnTo>
                                  <a:pt x="5" y="305"/>
                                </a:lnTo>
                                <a:lnTo>
                                  <a:pt x="10" y="340"/>
                                </a:lnTo>
                                <a:lnTo>
                                  <a:pt x="15" y="370"/>
                                </a:lnTo>
                                <a:lnTo>
                                  <a:pt x="30" y="400"/>
                                </a:lnTo>
                                <a:lnTo>
                                  <a:pt x="45" y="420"/>
                                </a:lnTo>
                                <a:lnTo>
                                  <a:pt x="65" y="430"/>
                                </a:lnTo>
                                <a:lnTo>
                                  <a:pt x="95" y="440"/>
                                </a:lnTo>
                                <a:lnTo>
                                  <a:pt x="125" y="435"/>
                                </a:lnTo>
                                <a:lnTo>
                                  <a:pt x="150" y="420"/>
                                </a:lnTo>
                                <a:lnTo>
                                  <a:pt x="174" y="405"/>
                                </a:lnTo>
                                <a:lnTo>
                                  <a:pt x="199" y="375"/>
                                </a:lnTo>
                                <a:lnTo>
                                  <a:pt x="219" y="345"/>
                                </a:lnTo>
                                <a:lnTo>
                                  <a:pt x="229" y="305"/>
                                </a:lnTo>
                                <a:lnTo>
                                  <a:pt x="239" y="265"/>
                                </a:lnTo>
                                <a:lnTo>
                                  <a:pt x="244" y="220"/>
                                </a:lnTo>
                                <a:lnTo>
                                  <a:pt x="239" y="175"/>
                                </a:lnTo>
                                <a:lnTo>
                                  <a:pt x="229" y="135"/>
                                </a:lnTo>
                                <a:lnTo>
                                  <a:pt x="219" y="100"/>
                                </a:lnTo>
                                <a:lnTo>
                                  <a:pt x="199" y="65"/>
                                </a:lnTo>
                                <a:lnTo>
                                  <a:pt x="174" y="40"/>
                                </a:lnTo>
                                <a:lnTo>
                                  <a:pt x="150" y="20"/>
                                </a:lnTo>
                                <a:lnTo>
                                  <a:pt x="125" y="5"/>
                                </a:lnTo>
                                <a:lnTo>
                                  <a:pt x="95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20"/>
                                </a:lnTo>
                                <a:lnTo>
                                  <a:pt x="30" y="40"/>
                                </a:lnTo>
                                <a:lnTo>
                                  <a:pt x="15" y="65"/>
                                </a:lnTo>
                                <a:lnTo>
                                  <a:pt x="10" y="100"/>
                                </a:lnTo>
                                <a:lnTo>
                                  <a:pt x="5" y="135"/>
                                </a:lnTo>
                                <a:lnTo>
                                  <a:pt x="0" y="2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" name="Freeform 473"/>
                        <wps:cNvSpPr>
                          <a:spLocks/>
                        </wps:cNvSpPr>
                        <wps:spPr bwMode="auto">
                          <a:xfrm>
                            <a:off x="6148" y="4356"/>
                            <a:ext cx="194" cy="300"/>
                          </a:xfrm>
                          <a:custGeom>
                            <a:avLst/>
                            <a:gdLst>
                              <a:gd name="T0" fmla="*/ 0 w 194"/>
                              <a:gd name="T1" fmla="*/ 150 h 300"/>
                              <a:gd name="T2" fmla="*/ 0 w 194"/>
                              <a:gd name="T3" fmla="*/ 150 h 300"/>
                              <a:gd name="T4" fmla="*/ 0 w 194"/>
                              <a:gd name="T5" fmla="*/ 180 h 300"/>
                              <a:gd name="T6" fmla="*/ 5 w 194"/>
                              <a:gd name="T7" fmla="*/ 210 h 300"/>
                              <a:gd name="T8" fmla="*/ 15 w 194"/>
                              <a:gd name="T9" fmla="*/ 235 h 300"/>
                              <a:gd name="T10" fmla="*/ 25 w 194"/>
                              <a:gd name="T11" fmla="*/ 255 h 300"/>
                              <a:gd name="T12" fmla="*/ 40 w 194"/>
                              <a:gd name="T13" fmla="*/ 270 h 300"/>
                              <a:gd name="T14" fmla="*/ 55 w 194"/>
                              <a:gd name="T15" fmla="*/ 285 h 300"/>
                              <a:gd name="T16" fmla="*/ 75 w 194"/>
                              <a:gd name="T17" fmla="*/ 295 h 300"/>
                              <a:gd name="T18" fmla="*/ 95 w 194"/>
                              <a:gd name="T19" fmla="*/ 300 h 300"/>
                              <a:gd name="T20" fmla="*/ 95 w 194"/>
                              <a:gd name="T21" fmla="*/ 300 h 300"/>
                              <a:gd name="T22" fmla="*/ 115 w 194"/>
                              <a:gd name="T23" fmla="*/ 295 h 300"/>
                              <a:gd name="T24" fmla="*/ 135 w 194"/>
                              <a:gd name="T25" fmla="*/ 290 h 300"/>
                              <a:gd name="T26" fmla="*/ 150 w 194"/>
                              <a:gd name="T27" fmla="*/ 275 h 300"/>
                              <a:gd name="T28" fmla="*/ 164 w 194"/>
                              <a:gd name="T29" fmla="*/ 255 h 300"/>
                              <a:gd name="T30" fmla="*/ 179 w 194"/>
                              <a:gd name="T31" fmla="*/ 235 h 300"/>
                              <a:gd name="T32" fmla="*/ 189 w 194"/>
                              <a:gd name="T33" fmla="*/ 210 h 300"/>
                              <a:gd name="T34" fmla="*/ 194 w 194"/>
                              <a:gd name="T35" fmla="*/ 180 h 300"/>
                              <a:gd name="T36" fmla="*/ 194 w 194"/>
                              <a:gd name="T37" fmla="*/ 150 h 300"/>
                              <a:gd name="T38" fmla="*/ 194 w 194"/>
                              <a:gd name="T39" fmla="*/ 150 h 300"/>
                              <a:gd name="T40" fmla="*/ 194 w 194"/>
                              <a:gd name="T41" fmla="*/ 120 h 300"/>
                              <a:gd name="T42" fmla="*/ 189 w 194"/>
                              <a:gd name="T43" fmla="*/ 90 h 300"/>
                              <a:gd name="T44" fmla="*/ 179 w 194"/>
                              <a:gd name="T45" fmla="*/ 65 h 300"/>
                              <a:gd name="T46" fmla="*/ 164 w 194"/>
                              <a:gd name="T47" fmla="*/ 45 h 300"/>
                              <a:gd name="T48" fmla="*/ 150 w 194"/>
                              <a:gd name="T49" fmla="*/ 25 h 300"/>
                              <a:gd name="T50" fmla="*/ 135 w 194"/>
                              <a:gd name="T51" fmla="*/ 15 h 300"/>
                              <a:gd name="T52" fmla="*/ 115 w 194"/>
                              <a:gd name="T53" fmla="*/ 5 h 300"/>
                              <a:gd name="T54" fmla="*/ 95 w 194"/>
                              <a:gd name="T55" fmla="*/ 0 h 300"/>
                              <a:gd name="T56" fmla="*/ 95 w 194"/>
                              <a:gd name="T57" fmla="*/ 0 h 300"/>
                              <a:gd name="T58" fmla="*/ 75 w 194"/>
                              <a:gd name="T59" fmla="*/ 5 h 300"/>
                              <a:gd name="T60" fmla="*/ 55 w 194"/>
                              <a:gd name="T61" fmla="*/ 10 h 300"/>
                              <a:gd name="T62" fmla="*/ 40 w 194"/>
                              <a:gd name="T63" fmla="*/ 25 h 300"/>
                              <a:gd name="T64" fmla="*/ 25 w 194"/>
                              <a:gd name="T65" fmla="*/ 45 h 300"/>
                              <a:gd name="T66" fmla="*/ 15 w 194"/>
                              <a:gd name="T67" fmla="*/ 65 h 300"/>
                              <a:gd name="T68" fmla="*/ 5 w 194"/>
                              <a:gd name="T69" fmla="*/ 90 h 300"/>
                              <a:gd name="T70" fmla="*/ 0 w 194"/>
                              <a:gd name="T71" fmla="*/ 120 h 300"/>
                              <a:gd name="T72" fmla="*/ 0 w 194"/>
                              <a:gd name="T73" fmla="*/ 150 h 300"/>
                              <a:gd name="T74" fmla="*/ 0 w 194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4" h="300">
                                <a:moveTo>
                                  <a:pt x="0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10"/>
                                </a:lnTo>
                                <a:lnTo>
                                  <a:pt x="15" y="235"/>
                                </a:lnTo>
                                <a:lnTo>
                                  <a:pt x="25" y="255"/>
                                </a:lnTo>
                                <a:lnTo>
                                  <a:pt x="40" y="270"/>
                                </a:lnTo>
                                <a:lnTo>
                                  <a:pt x="55" y="285"/>
                                </a:lnTo>
                                <a:lnTo>
                                  <a:pt x="75" y="295"/>
                                </a:lnTo>
                                <a:lnTo>
                                  <a:pt x="95" y="300"/>
                                </a:lnTo>
                                <a:lnTo>
                                  <a:pt x="115" y="295"/>
                                </a:lnTo>
                                <a:lnTo>
                                  <a:pt x="135" y="290"/>
                                </a:lnTo>
                                <a:lnTo>
                                  <a:pt x="150" y="275"/>
                                </a:lnTo>
                                <a:lnTo>
                                  <a:pt x="164" y="255"/>
                                </a:lnTo>
                                <a:lnTo>
                                  <a:pt x="179" y="235"/>
                                </a:lnTo>
                                <a:lnTo>
                                  <a:pt x="189" y="210"/>
                                </a:lnTo>
                                <a:lnTo>
                                  <a:pt x="194" y="180"/>
                                </a:lnTo>
                                <a:lnTo>
                                  <a:pt x="194" y="150"/>
                                </a:lnTo>
                                <a:lnTo>
                                  <a:pt x="194" y="120"/>
                                </a:lnTo>
                                <a:lnTo>
                                  <a:pt x="189" y="90"/>
                                </a:lnTo>
                                <a:lnTo>
                                  <a:pt x="179" y="65"/>
                                </a:lnTo>
                                <a:lnTo>
                                  <a:pt x="164" y="45"/>
                                </a:lnTo>
                                <a:lnTo>
                                  <a:pt x="150" y="25"/>
                                </a:lnTo>
                                <a:lnTo>
                                  <a:pt x="135" y="15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5" y="5"/>
                                </a:lnTo>
                                <a:lnTo>
                                  <a:pt x="55" y="10"/>
                                </a:lnTo>
                                <a:lnTo>
                                  <a:pt x="40" y="25"/>
                                </a:lnTo>
                                <a:lnTo>
                                  <a:pt x="25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" name="Freeform 474"/>
                        <wps:cNvSpPr>
                          <a:spLocks/>
                        </wps:cNvSpPr>
                        <wps:spPr bwMode="auto">
                          <a:xfrm>
                            <a:off x="6148" y="4401"/>
                            <a:ext cx="164" cy="210"/>
                          </a:xfrm>
                          <a:custGeom>
                            <a:avLst/>
                            <a:gdLst>
                              <a:gd name="T0" fmla="*/ 0 w 164"/>
                              <a:gd name="T1" fmla="*/ 105 h 210"/>
                              <a:gd name="T2" fmla="*/ 0 w 164"/>
                              <a:gd name="T3" fmla="*/ 105 h 210"/>
                              <a:gd name="T4" fmla="*/ 5 w 164"/>
                              <a:gd name="T5" fmla="*/ 125 h 210"/>
                              <a:gd name="T6" fmla="*/ 10 w 164"/>
                              <a:gd name="T7" fmla="*/ 145 h 210"/>
                              <a:gd name="T8" fmla="*/ 20 w 164"/>
                              <a:gd name="T9" fmla="*/ 165 h 210"/>
                              <a:gd name="T10" fmla="*/ 30 w 164"/>
                              <a:gd name="T11" fmla="*/ 180 h 210"/>
                              <a:gd name="T12" fmla="*/ 45 w 164"/>
                              <a:gd name="T13" fmla="*/ 190 h 210"/>
                              <a:gd name="T14" fmla="*/ 65 w 164"/>
                              <a:gd name="T15" fmla="*/ 200 h 210"/>
                              <a:gd name="T16" fmla="*/ 80 w 164"/>
                              <a:gd name="T17" fmla="*/ 205 h 210"/>
                              <a:gd name="T18" fmla="*/ 95 w 164"/>
                              <a:gd name="T19" fmla="*/ 210 h 210"/>
                              <a:gd name="T20" fmla="*/ 95 w 164"/>
                              <a:gd name="T21" fmla="*/ 210 h 210"/>
                              <a:gd name="T22" fmla="*/ 110 w 164"/>
                              <a:gd name="T23" fmla="*/ 210 h 210"/>
                              <a:gd name="T24" fmla="*/ 120 w 164"/>
                              <a:gd name="T25" fmla="*/ 200 h 210"/>
                              <a:gd name="T26" fmla="*/ 135 w 164"/>
                              <a:gd name="T27" fmla="*/ 190 h 210"/>
                              <a:gd name="T28" fmla="*/ 145 w 164"/>
                              <a:gd name="T29" fmla="*/ 180 h 210"/>
                              <a:gd name="T30" fmla="*/ 160 w 164"/>
                              <a:gd name="T31" fmla="*/ 145 h 210"/>
                              <a:gd name="T32" fmla="*/ 164 w 164"/>
                              <a:gd name="T33" fmla="*/ 105 h 210"/>
                              <a:gd name="T34" fmla="*/ 164 w 164"/>
                              <a:gd name="T35" fmla="*/ 105 h 210"/>
                              <a:gd name="T36" fmla="*/ 160 w 164"/>
                              <a:gd name="T37" fmla="*/ 65 h 210"/>
                              <a:gd name="T38" fmla="*/ 145 w 164"/>
                              <a:gd name="T39" fmla="*/ 30 h 210"/>
                              <a:gd name="T40" fmla="*/ 135 w 164"/>
                              <a:gd name="T41" fmla="*/ 20 h 210"/>
                              <a:gd name="T42" fmla="*/ 120 w 164"/>
                              <a:gd name="T43" fmla="*/ 10 h 210"/>
                              <a:gd name="T44" fmla="*/ 110 w 164"/>
                              <a:gd name="T45" fmla="*/ 5 h 210"/>
                              <a:gd name="T46" fmla="*/ 95 w 164"/>
                              <a:gd name="T47" fmla="*/ 0 h 210"/>
                              <a:gd name="T48" fmla="*/ 95 w 164"/>
                              <a:gd name="T49" fmla="*/ 0 h 210"/>
                              <a:gd name="T50" fmla="*/ 80 w 164"/>
                              <a:gd name="T51" fmla="*/ 0 h 210"/>
                              <a:gd name="T52" fmla="*/ 65 w 164"/>
                              <a:gd name="T53" fmla="*/ 10 h 210"/>
                              <a:gd name="T54" fmla="*/ 45 w 164"/>
                              <a:gd name="T55" fmla="*/ 15 h 210"/>
                              <a:gd name="T56" fmla="*/ 30 w 164"/>
                              <a:gd name="T57" fmla="*/ 30 h 210"/>
                              <a:gd name="T58" fmla="*/ 20 w 164"/>
                              <a:gd name="T59" fmla="*/ 45 h 210"/>
                              <a:gd name="T60" fmla="*/ 10 w 164"/>
                              <a:gd name="T61" fmla="*/ 65 h 210"/>
                              <a:gd name="T62" fmla="*/ 5 w 164"/>
                              <a:gd name="T63" fmla="*/ 85 h 210"/>
                              <a:gd name="T64" fmla="*/ 0 w 164"/>
                              <a:gd name="T65" fmla="*/ 105 h 210"/>
                              <a:gd name="T66" fmla="*/ 0 w 164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4" h="210">
                                <a:moveTo>
                                  <a:pt x="0" y="105"/>
                                </a:moveTo>
                                <a:lnTo>
                                  <a:pt x="0" y="105"/>
                                </a:lnTo>
                                <a:lnTo>
                                  <a:pt x="5" y="125"/>
                                </a:lnTo>
                                <a:lnTo>
                                  <a:pt x="10" y="145"/>
                                </a:lnTo>
                                <a:lnTo>
                                  <a:pt x="20" y="165"/>
                                </a:lnTo>
                                <a:lnTo>
                                  <a:pt x="30" y="180"/>
                                </a:lnTo>
                                <a:lnTo>
                                  <a:pt x="45" y="190"/>
                                </a:lnTo>
                                <a:lnTo>
                                  <a:pt x="65" y="200"/>
                                </a:lnTo>
                                <a:lnTo>
                                  <a:pt x="80" y="205"/>
                                </a:lnTo>
                                <a:lnTo>
                                  <a:pt x="95" y="210"/>
                                </a:lnTo>
                                <a:lnTo>
                                  <a:pt x="110" y="210"/>
                                </a:lnTo>
                                <a:lnTo>
                                  <a:pt x="120" y="200"/>
                                </a:lnTo>
                                <a:lnTo>
                                  <a:pt x="135" y="190"/>
                                </a:lnTo>
                                <a:lnTo>
                                  <a:pt x="145" y="180"/>
                                </a:lnTo>
                                <a:lnTo>
                                  <a:pt x="160" y="145"/>
                                </a:lnTo>
                                <a:lnTo>
                                  <a:pt x="164" y="105"/>
                                </a:lnTo>
                                <a:lnTo>
                                  <a:pt x="160" y="65"/>
                                </a:lnTo>
                                <a:lnTo>
                                  <a:pt x="145" y="30"/>
                                </a:lnTo>
                                <a:lnTo>
                                  <a:pt x="135" y="20"/>
                                </a:lnTo>
                                <a:lnTo>
                                  <a:pt x="120" y="10"/>
                                </a:lnTo>
                                <a:lnTo>
                                  <a:pt x="110" y="5"/>
                                </a:lnTo>
                                <a:lnTo>
                                  <a:pt x="95" y="0"/>
                                </a:lnTo>
                                <a:lnTo>
                                  <a:pt x="80" y="0"/>
                                </a:lnTo>
                                <a:lnTo>
                                  <a:pt x="65" y="10"/>
                                </a:lnTo>
                                <a:lnTo>
                                  <a:pt x="45" y="15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5" y="85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8" name="Freeform 475"/>
                        <wps:cNvSpPr>
                          <a:spLocks/>
                        </wps:cNvSpPr>
                        <wps:spPr bwMode="auto">
                          <a:xfrm>
                            <a:off x="6148" y="4431"/>
                            <a:ext cx="145" cy="150"/>
                          </a:xfrm>
                          <a:custGeom>
                            <a:avLst/>
                            <a:gdLst>
                              <a:gd name="T0" fmla="*/ 0 w 145"/>
                              <a:gd name="T1" fmla="*/ 75 h 150"/>
                              <a:gd name="T2" fmla="*/ 0 w 145"/>
                              <a:gd name="T3" fmla="*/ 75 h 150"/>
                              <a:gd name="T4" fmla="*/ 5 w 145"/>
                              <a:gd name="T5" fmla="*/ 90 h 150"/>
                              <a:gd name="T6" fmla="*/ 10 w 145"/>
                              <a:gd name="T7" fmla="*/ 105 h 150"/>
                              <a:gd name="T8" fmla="*/ 25 w 145"/>
                              <a:gd name="T9" fmla="*/ 115 h 150"/>
                              <a:gd name="T10" fmla="*/ 35 w 145"/>
                              <a:gd name="T11" fmla="*/ 125 h 150"/>
                              <a:gd name="T12" fmla="*/ 70 w 145"/>
                              <a:gd name="T13" fmla="*/ 140 h 150"/>
                              <a:gd name="T14" fmla="*/ 95 w 145"/>
                              <a:gd name="T15" fmla="*/ 150 h 150"/>
                              <a:gd name="T16" fmla="*/ 95 w 145"/>
                              <a:gd name="T17" fmla="*/ 150 h 150"/>
                              <a:gd name="T18" fmla="*/ 105 w 145"/>
                              <a:gd name="T19" fmla="*/ 145 h 150"/>
                              <a:gd name="T20" fmla="*/ 115 w 145"/>
                              <a:gd name="T21" fmla="*/ 145 h 150"/>
                              <a:gd name="T22" fmla="*/ 130 w 145"/>
                              <a:gd name="T23" fmla="*/ 125 h 150"/>
                              <a:gd name="T24" fmla="*/ 140 w 145"/>
                              <a:gd name="T25" fmla="*/ 105 h 150"/>
                              <a:gd name="T26" fmla="*/ 145 w 145"/>
                              <a:gd name="T27" fmla="*/ 75 h 150"/>
                              <a:gd name="T28" fmla="*/ 145 w 145"/>
                              <a:gd name="T29" fmla="*/ 75 h 150"/>
                              <a:gd name="T30" fmla="*/ 140 w 145"/>
                              <a:gd name="T31" fmla="*/ 45 h 150"/>
                              <a:gd name="T32" fmla="*/ 130 w 145"/>
                              <a:gd name="T33" fmla="*/ 25 h 150"/>
                              <a:gd name="T34" fmla="*/ 115 w 145"/>
                              <a:gd name="T35" fmla="*/ 10 h 150"/>
                              <a:gd name="T36" fmla="*/ 95 w 145"/>
                              <a:gd name="T37" fmla="*/ 0 h 150"/>
                              <a:gd name="T38" fmla="*/ 95 w 145"/>
                              <a:gd name="T39" fmla="*/ 0 h 150"/>
                              <a:gd name="T40" fmla="*/ 70 w 145"/>
                              <a:gd name="T41" fmla="*/ 5 h 150"/>
                              <a:gd name="T42" fmla="*/ 40 w 145"/>
                              <a:gd name="T43" fmla="*/ 20 h 150"/>
                              <a:gd name="T44" fmla="*/ 25 w 145"/>
                              <a:gd name="T45" fmla="*/ 30 h 150"/>
                              <a:gd name="T46" fmla="*/ 10 w 145"/>
                              <a:gd name="T47" fmla="*/ 45 h 150"/>
                              <a:gd name="T48" fmla="*/ 5 w 145"/>
                              <a:gd name="T49" fmla="*/ 60 h 150"/>
                              <a:gd name="T50" fmla="*/ 0 w 145"/>
                              <a:gd name="T51" fmla="*/ 75 h 150"/>
                              <a:gd name="T52" fmla="*/ 0 w 145"/>
                              <a:gd name="T53" fmla="*/ 75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50">
                                <a:moveTo>
                                  <a:pt x="0" y="75"/>
                                </a:moveTo>
                                <a:lnTo>
                                  <a:pt x="0" y="75"/>
                                </a:lnTo>
                                <a:lnTo>
                                  <a:pt x="5" y="90"/>
                                </a:lnTo>
                                <a:lnTo>
                                  <a:pt x="10" y="105"/>
                                </a:lnTo>
                                <a:lnTo>
                                  <a:pt x="25" y="115"/>
                                </a:lnTo>
                                <a:lnTo>
                                  <a:pt x="35" y="125"/>
                                </a:lnTo>
                                <a:lnTo>
                                  <a:pt x="70" y="140"/>
                                </a:lnTo>
                                <a:lnTo>
                                  <a:pt x="95" y="150"/>
                                </a:lnTo>
                                <a:lnTo>
                                  <a:pt x="105" y="145"/>
                                </a:lnTo>
                                <a:lnTo>
                                  <a:pt x="115" y="145"/>
                                </a:lnTo>
                                <a:lnTo>
                                  <a:pt x="130" y="125"/>
                                </a:lnTo>
                                <a:lnTo>
                                  <a:pt x="140" y="105"/>
                                </a:lnTo>
                                <a:lnTo>
                                  <a:pt x="145" y="75"/>
                                </a:lnTo>
                                <a:lnTo>
                                  <a:pt x="140" y="45"/>
                                </a:lnTo>
                                <a:lnTo>
                                  <a:pt x="130" y="25"/>
                                </a:lnTo>
                                <a:lnTo>
                                  <a:pt x="115" y="10"/>
                                </a:lnTo>
                                <a:lnTo>
                                  <a:pt x="95" y="0"/>
                                </a:lnTo>
                                <a:lnTo>
                                  <a:pt x="70" y="5"/>
                                </a:lnTo>
                                <a:lnTo>
                                  <a:pt x="40" y="20"/>
                                </a:lnTo>
                                <a:lnTo>
                                  <a:pt x="25" y="30"/>
                                </a:lnTo>
                                <a:lnTo>
                                  <a:pt x="10" y="45"/>
                                </a:lnTo>
                                <a:lnTo>
                                  <a:pt x="5" y="60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9" name="Freeform 476"/>
                        <wps:cNvSpPr>
                          <a:spLocks/>
                        </wps:cNvSpPr>
                        <wps:spPr bwMode="auto">
                          <a:xfrm>
                            <a:off x="6128" y="4246"/>
                            <a:ext cx="20" cy="515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515"/>
                              <a:gd name="T2" fmla="*/ 20 w 20"/>
                              <a:gd name="T3" fmla="*/ 0 h 515"/>
                              <a:gd name="T4" fmla="*/ 10 w 20"/>
                              <a:gd name="T5" fmla="*/ 25 h 515"/>
                              <a:gd name="T6" fmla="*/ 0 w 20"/>
                              <a:gd name="T7" fmla="*/ 70 h 515"/>
                              <a:gd name="T8" fmla="*/ 0 w 20"/>
                              <a:gd name="T9" fmla="*/ 105 h 515"/>
                              <a:gd name="T10" fmla="*/ 0 w 20"/>
                              <a:gd name="T11" fmla="*/ 145 h 515"/>
                              <a:gd name="T12" fmla="*/ 10 w 20"/>
                              <a:gd name="T13" fmla="*/ 200 h 515"/>
                              <a:gd name="T14" fmla="*/ 20 w 20"/>
                              <a:gd name="T15" fmla="*/ 260 h 515"/>
                              <a:gd name="T16" fmla="*/ 20 w 20"/>
                              <a:gd name="T17" fmla="*/ 260 h 515"/>
                              <a:gd name="T18" fmla="*/ 20 w 20"/>
                              <a:gd name="T19" fmla="*/ 260 h 515"/>
                              <a:gd name="T20" fmla="*/ 10 w 20"/>
                              <a:gd name="T21" fmla="*/ 320 h 515"/>
                              <a:gd name="T22" fmla="*/ 5 w 20"/>
                              <a:gd name="T23" fmla="*/ 370 h 515"/>
                              <a:gd name="T24" fmla="*/ 0 w 20"/>
                              <a:gd name="T25" fmla="*/ 410 h 515"/>
                              <a:gd name="T26" fmla="*/ 0 w 20"/>
                              <a:gd name="T27" fmla="*/ 445 h 515"/>
                              <a:gd name="T28" fmla="*/ 10 w 20"/>
                              <a:gd name="T29" fmla="*/ 490 h 515"/>
                              <a:gd name="T30" fmla="*/ 20 w 20"/>
                              <a:gd name="T31" fmla="*/ 515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5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25"/>
                                </a:lnTo>
                                <a:lnTo>
                                  <a:pt x="0" y="70"/>
                                </a:lnTo>
                                <a:lnTo>
                                  <a:pt x="0" y="105"/>
                                </a:lnTo>
                                <a:lnTo>
                                  <a:pt x="0" y="145"/>
                                </a:lnTo>
                                <a:lnTo>
                                  <a:pt x="10" y="200"/>
                                </a:lnTo>
                                <a:lnTo>
                                  <a:pt x="20" y="260"/>
                                </a:lnTo>
                                <a:lnTo>
                                  <a:pt x="10" y="320"/>
                                </a:lnTo>
                                <a:lnTo>
                                  <a:pt x="5" y="370"/>
                                </a:lnTo>
                                <a:lnTo>
                                  <a:pt x="0" y="410"/>
                                </a:lnTo>
                                <a:lnTo>
                                  <a:pt x="0" y="445"/>
                                </a:lnTo>
                                <a:lnTo>
                                  <a:pt x="10" y="490"/>
                                </a:lnTo>
                                <a:lnTo>
                                  <a:pt x="20" y="51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0" name="Freeform 477"/>
                        <wps:cNvSpPr>
                          <a:spLocks/>
                        </wps:cNvSpPr>
                        <wps:spPr bwMode="auto">
                          <a:xfrm>
                            <a:off x="6103" y="4246"/>
                            <a:ext cx="45" cy="515"/>
                          </a:xfrm>
                          <a:custGeom>
                            <a:avLst/>
                            <a:gdLst>
                              <a:gd name="T0" fmla="*/ 45 w 45"/>
                              <a:gd name="T1" fmla="*/ 0 h 515"/>
                              <a:gd name="T2" fmla="*/ 45 w 45"/>
                              <a:gd name="T3" fmla="*/ 0 h 515"/>
                              <a:gd name="T4" fmla="*/ 30 w 45"/>
                              <a:gd name="T5" fmla="*/ 45 h 515"/>
                              <a:gd name="T6" fmla="*/ 20 w 45"/>
                              <a:gd name="T7" fmla="*/ 90 h 515"/>
                              <a:gd name="T8" fmla="*/ 10 w 45"/>
                              <a:gd name="T9" fmla="*/ 155 h 515"/>
                              <a:gd name="T10" fmla="*/ 0 w 45"/>
                              <a:gd name="T11" fmla="*/ 230 h 515"/>
                              <a:gd name="T12" fmla="*/ 5 w 45"/>
                              <a:gd name="T13" fmla="*/ 320 h 515"/>
                              <a:gd name="T14" fmla="*/ 10 w 45"/>
                              <a:gd name="T15" fmla="*/ 365 h 515"/>
                              <a:gd name="T16" fmla="*/ 15 w 45"/>
                              <a:gd name="T17" fmla="*/ 415 h 515"/>
                              <a:gd name="T18" fmla="*/ 30 w 45"/>
                              <a:gd name="T19" fmla="*/ 460 h 515"/>
                              <a:gd name="T20" fmla="*/ 45 w 45"/>
                              <a:gd name="T21" fmla="*/ 515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5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30" y="45"/>
                                </a:lnTo>
                                <a:lnTo>
                                  <a:pt x="20" y="90"/>
                                </a:lnTo>
                                <a:lnTo>
                                  <a:pt x="10" y="155"/>
                                </a:lnTo>
                                <a:lnTo>
                                  <a:pt x="0" y="230"/>
                                </a:lnTo>
                                <a:lnTo>
                                  <a:pt x="5" y="320"/>
                                </a:lnTo>
                                <a:lnTo>
                                  <a:pt x="10" y="365"/>
                                </a:lnTo>
                                <a:lnTo>
                                  <a:pt x="15" y="415"/>
                                </a:lnTo>
                                <a:lnTo>
                                  <a:pt x="30" y="460"/>
                                </a:lnTo>
                                <a:lnTo>
                                  <a:pt x="45" y="51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1" name="Line 478"/>
                        <wps:cNvCnPr/>
                        <wps:spPr bwMode="auto">
                          <a:xfrm>
                            <a:off x="6053" y="4246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2" name="Line 479"/>
                        <wps:cNvCnPr/>
                        <wps:spPr bwMode="auto">
                          <a:xfrm>
                            <a:off x="6023" y="4246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3" name="Freeform 480"/>
                        <wps:cNvSpPr>
                          <a:spLocks/>
                        </wps:cNvSpPr>
                        <wps:spPr bwMode="auto">
                          <a:xfrm>
                            <a:off x="6148" y="5236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40 h 50"/>
                              <a:gd name="T2" fmla="*/ 0 w 249"/>
                              <a:gd name="T3" fmla="*/ 40 h 50"/>
                              <a:gd name="T4" fmla="*/ 10 w 249"/>
                              <a:gd name="T5" fmla="*/ 30 h 50"/>
                              <a:gd name="T6" fmla="*/ 25 w 249"/>
                              <a:gd name="T7" fmla="*/ 20 h 50"/>
                              <a:gd name="T8" fmla="*/ 50 w 249"/>
                              <a:gd name="T9" fmla="*/ 5 h 50"/>
                              <a:gd name="T10" fmla="*/ 80 w 249"/>
                              <a:gd name="T11" fmla="*/ 5 h 50"/>
                              <a:gd name="T12" fmla="*/ 110 w 249"/>
                              <a:gd name="T13" fmla="*/ 10 h 50"/>
                              <a:gd name="T14" fmla="*/ 135 w 249"/>
                              <a:gd name="T15" fmla="*/ 15 h 50"/>
                              <a:gd name="T16" fmla="*/ 155 w 249"/>
                              <a:gd name="T17" fmla="*/ 30 h 50"/>
                              <a:gd name="T18" fmla="*/ 184 w 249"/>
                              <a:gd name="T19" fmla="*/ 50 h 50"/>
                              <a:gd name="T20" fmla="*/ 184 w 249"/>
                              <a:gd name="T21" fmla="*/ 50 h 50"/>
                              <a:gd name="T22" fmla="*/ 189 w 249"/>
                              <a:gd name="T23" fmla="*/ 50 h 50"/>
                              <a:gd name="T24" fmla="*/ 199 w 249"/>
                              <a:gd name="T25" fmla="*/ 50 h 50"/>
                              <a:gd name="T26" fmla="*/ 214 w 249"/>
                              <a:gd name="T27" fmla="*/ 30 h 50"/>
                              <a:gd name="T28" fmla="*/ 234 w 249"/>
                              <a:gd name="T29" fmla="*/ 0 h 50"/>
                              <a:gd name="T30" fmla="*/ 249 w 249"/>
                              <a:gd name="T31" fmla="*/ 4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40"/>
                                </a:moveTo>
                                <a:lnTo>
                                  <a:pt x="0" y="40"/>
                                </a:lnTo>
                                <a:lnTo>
                                  <a:pt x="10" y="30"/>
                                </a:lnTo>
                                <a:lnTo>
                                  <a:pt x="25" y="20"/>
                                </a:lnTo>
                                <a:lnTo>
                                  <a:pt x="50" y="5"/>
                                </a:lnTo>
                                <a:lnTo>
                                  <a:pt x="80" y="5"/>
                                </a:lnTo>
                                <a:lnTo>
                                  <a:pt x="110" y="10"/>
                                </a:lnTo>
                                <a:lnTo>
                                  <a:pt x="135" y="15"/>
                                </a:lnTo>
                                <a:lnTo>
                                  <a:pt x="155" y="30"/>
                                </a:lnTo>
                                <a:lnTo>
                                  <a:pt x="184" y="50"/>
                                </a:lnTo>
                                <a:lnTo>
                                  <a:pt x="189" y="50"/>
                                </a:lnTo>
                                <a:lnTo>
                                  <a:pt x="199" y="50"/>
                                </a:lnTo>
                                <a:lnTo>
                                  <a:pt x="214" y="30"/>
                                </a:lnTo>
                                <a:lnTo>
                                  <a:pt x="234" y="0"/>
                                </a:lnTo>
                                <a:lnTo>
                                  <a:pt x="249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4" name="Freeform 481"/>
                        <wps:cNvSpPr>
                          <a:spLocks/>
                        </wps:cNvSpPr>
                        <wps:spPr bwMode="auto">
                          <a:xfrm>
                            <a:off x="6148" y="4766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0 h 50"/>
                              <a:gd name="T2" fmla="*/ 0 w 249"/>
                              <a:gd name="T3" fmla="*/ 0 h 50"/>
                              <a:gd name="T4" fmla="*/ 25 w 249"/>
                              <a:gd name="T5" fmla="*/ 25 h 50"/>
                              <a:gd name="T6" fmla="*/ 50 w 249"/>
                              <a:gd name="T7" fmla="*/ 35 h 50"/>
                              <a:gd name="T8" fmla="*/ 80 w 249"/>
                              <a:gd name="T9" fmla="*/ 40 h 50"/>
                              <a:gd name="T10" fmla="*/ 110 w 249"/>
                              <a:gd name="T11" fmla="*/ 40 h 50"/>
                              <a:gd name="T12" fmla="*/ 135 w 249"/>
                              <a:gd name="T13" fmla="*/ 30 h 50"/>
                              <a:gd name="T14" fmla="*/ 155 w 249"/>
                              <a:gd name="T15" fmla="*/ 20 h 50"/>
                              <a:gd name="T16" fmla="*/ 184 w 249"/>
                              <a:gd name="T17" fmla="*/ 0 h 50"/>
                              <a:gd name="T18" fmla="*/ 184 w 249"/>
                              <a:gd name="T19" fmla="*/ 0 h 50"/>
                              <a:gd name="T20" fmla="*/ 189 w 249"/>
                              <a:gd name="T21" fmla="*/ 0 h 50"/>
                              <a:gd name="T22" fmla="*/ 194 w 249"/>
                              <a:gd name="T23" fmla="*/ 0 h 50"/>
                              <a:gd name="T24" fmla="*/ 214 w 249"/>
                              <a:gd name="T25" fmla="*/ 20 h 50"/>
                              <a:gd name="T26" fmla="*/ 234 w 249"/>
                              <a:gd name="T27" fmla="*/ 50 h 50"/>
                              <a:gd name="T28" fmla="*/ 249 w 249"/>
                              <a:gd name="T2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25"/>
                                </a:lnTo>
                                <a:lnTo>
                                  <a:pt x="50" y="35"/>
                                </a:lnTo>
                                <a:lnTo>
                                  <a:pt x="80" y="40"/>
                                </a:lnTo>
                                <a:lnTo>
                                  <a:pt x="110" y="40"/>
                                </a:lnTo>
                                <a:lnTo>
                                  <a:pt x="135" y="30"/>
                                </a:lnTo>
                                <a:lnTo>
                                  <a:pt x="155" y="20"/>
                                </a:lnTo>
                                <a:lnTo>
                                  <a:pt x="184" y="0"/>
                                </a:lnTo>
                                <a:lnTo>
                                  <a:pt x="189" y="0"/>
                                </a:lnTo>
                                <a:lnTo>
                                  <a:pt x="194" y="0"/>
                                </a:lnTo>
                                <a:lnTo>
                                  <a:pt x="214" y="20"/>
                                </a:lnTo>
                                <a:lnTo>
                                  <a:pt x="234" y="50"/>
                                </a:ln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5" name="Freeform 482"/>
                        <wps:cNvSpPr>
                          <a:spLocks/>
                        </wps:cNvSpPr>
                        <wps:spPr bwMode="auto">
                          <a:xfrm>
                            <a:off x="6148" y="4806"/>
                            <a:ext cx="244" cy="435"/>
                          </a:xfrm>
                          <a:custGeom>
                            <a:avLst/>
                            <a:gdLst>
                              <a:gd name="T0" fmla="*/ 0 w 244"/>
                              <a:gd name="T1" fmla="*/ 220 h 435"/>
                              <a:gd name="T2" fmla="*/ 0 w 244"/>
                              <a:gd name="T3" fmla="*/ 220 h 435"/>
                              <a:gd name="T4" fmla="*/ 5 w 244"/>
                              <a:gd name="T5" fmla="*/ 305 h 435"/>
                              <a:gd name="T6" fmla="*/ 10 w 244"/>
                              <a:gd name="T7" fmla="*/ 340 h 435"/>
                              <a:gd name="T8" fmla="*/ 15 w 244"/>
                              <a:gd name="T9" fmla="*/ 370 h 435"/>
                              <a:gd name="T10" fmla="*/ 30 w 244"/>
                              <a:gd name="T11" fmla="*/ 395 h 435"/>
                              <a:gd name="T12" fmla="*/ 45 w 244"/>
                              <a:gd name="T13" fmla="*/ 415 h 435"/>
                              <a:gd name="T14" fmla="*/ 65 w 244"/>
                              <a:gd name="T15" fmla="*/ 430 h 435"/>
                              <a:gd name="T16" fmla="*/ 95 w 244"/>
                              <a:gd name="T17" fmla="*/ 435 h 435"/>
                              <a:gd name="T18" fmla="*/ 95 w 244"/>
                              <a:gd name="T19" fmla="*/ 435 h 435"/>
                              <a:gd name="T20" fmla="*/ 125 w 244"/>
                              <a:gd name="T21" fmla="*/ 435 h 435"/>
                              <a:gd name="T22" fmla="*/ 150 w 244"/>
                              <a:gd name="T23" fmla="*/ 420 h 435"/>
                              <a:gd name="T24" fmla="*/ 174 w 244"/>
                              <a:gd name="T25" fmla="*/ 400 h 435"/>
                              <a:gd name="T26" fmla="*/ 199 w 244"/>
                              <a:gd name="T27" fmla="*/ 375 h 435"/>
                              <a:gd name="T28" fmla="*/ 219 w 244"/>
                              <a:gd name="T29" fmla="*/ 340 h 435"/>
                              <a:gd name="T30" fmla="*/ 229 w 244"/>
                              <a:gd name="T31" fmla="*/ 305 h 435"/>
                              <a:gd name="T32" fmla="*/ 239 w 244"/>
                              <a:gd name="T33" fmla="*/ 265 h 435"/>
                              <a:gd name="T34" fmla="*/ 244 w 244"/>
                              <a:gd name="T35" fmla="*/ 220 h 435"/>
                              <a:gd name="T36" fmla="*/ 244 w 244"/>
                              <a:gd name="T37" fmla="*/ 220 h 435"/>
                              <a:gd name="T38" fmla="*/ 239 w 244"/>
                              <a:gd name="T39" fmla="*/ 175 h 435"/>
                              <a:gd name="T40" fmla="*/ 229 w 244"/>
                              <a:gd name="T41" fmla="*/ 135 h 435"/>
                              <a:gd name="T42" fmla="*/ 219 w 244"/>
                              <a:gd name="T43" fmla="*/ 95 h 435"/>
                              <a:gd name="T44" fmla="*/ 199 w 244"/>
                              <a:gd name="T45" fmla="*/ 65 h 435"/>
                              <a:gd name="T46" fmla="*/ 174 w 244"/>
                              <a:gd name="T47" fmla="*/ 40 h 435"/>
                              <a:gd name="T48" fmla="*/ 150 w 244"/>
                              <a:gd name="T49" fmla="*/ 20 h 435"/>
                              <a:gd name="T50" fmla="*/ 125 w 244"/>
                              <a:gd name="T51" fmla="*/ 5 h 435"/>
                              <a:gd name="T52" fmla="*/ 95 w 244"/>
                              <a:gd name="T53" fmla="*/ 0 h 435"/>
                              <a:gd name="T54" fmla="*/ 95 w 244"/>
                              <a:gd name="T55" fmla="*/ 0 h 435"/>
                              <a:gd name="T56" fmla="*/ 65 w 244"/>
                              <a:gd name="T57" fmla="*/ 5 h 435"/>
                              <a:gd name="T58" fmla="*/ 45 w 244"/>
                              <a:gd name="T59" fmla="*/ 15 h 435"/>
                              <a:gd name="T60" fmla="*/ 30 w 244"/>
                              <a:gd name="T61" fmla="*/ 35 h 435"/>
                              <a:gd name="T62" fmla="*/ 15 w 244"/>
                              <a:gd name="T63" fmla="*/ 65 h 435"/>
                              <a:gd name="T64" fmla="*/ 10 w 244"/>
                              <a:gd name="T65" fmla="*/ 95 h 435"/>
                              <a:gd name="T66" fmla="*/ 5 w 244"/>
                              <a:gd name="T67" fmla="*/ 135 h 435"/>
                              <a:gd name="T68" fmla="*/ 0 w 244"/>
                              <a:gd name="T69" fmla="*/ 220 h 435"/>
                              <a:gd name="T70" fmla="*/ 0 w 244"/>
                              <a:gd name="T71" fmla="*/ 220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0" y="220"/>
                                </a:moveTo>
                                <a:lnTo>
                                  <a:pt x="0" y="220"/>
                                </a:lnTo>
                                <a:lnTo>
                                  <a:pt x="5" y="305"/>
                                </a:lnTo>
                                <a:lnTo>
                                  <a:pt x="10" y="340"/>
                                </a:lnTo>
                                <a:lnTo>
                                  <a:pt x="15" y="370"/>
                                </a:lnTo>
                                <a:lnTo>
                                  <a:pt x="30" y="395"/>
                                </a:lnTo>
                                <a:lnTo>
                                  <a:pt x="45" y="415"/>
                                </a:lnTo>
                                <a:lnTo>
                                  <a:pt x="65" y="430"/>
                                </a:lnTo>
                                <a:lnTo>
                                  <a:pt x="95" y="435"/>
                                </a:lnTo>
                                <a:lnTo>
                                  <a:pt x="125" y="435"/>
                                </a:lnTo>
                                <a:lnTo>
                                  <a:pt x="150" y="420"/>
                                </a:lnTo>
                                <a:lnTo>
                                  <a:pt x="174" y="400"/>
                                </a:lnTo>
                                <a:lnTo>
                                  <a:pt x="199" y="375"/>
                                </a:lnTo>
                                <a:lnTo>
                                  <a:pt x="219" y="340"/>
                                </a:lnTo>
                                <a:lnTo>
                                  <a:pt x="229" y="305"/>
                                </a:lnTo>
                                <a:lnTo>
                                  <a:pt x="239" y="265"/>
                                </a:lnTo>
                                <a:lnTo>
                                  <a:pt x="244" y="220"/>
                                </a:lnTo>
                                <a:lnTo>
                                  <a:pt x="239" y="175"/>
                                </a:lnTo>
                                <a:lnTo>
                                  <a:pt x="229" y="135"/>
                                </a:lnTo>
                                <a:lnTo>
                                  <a:pt x="219" y="95"/>
                                </a:lnTo>
                                <a:lnTo>
                                  <a:pt x="199" y="65"/>
                                </a:lnTo>
                                <a:lnTo>
                                  <a:pt x="174" y="40"/>
                                </a:lnTo>
                                <a:lnTo>
                                  <a:pt x="150" y="20"/>
                                </a:lnTo>
                                <a:lnTo>
                                  <a:pt x="125" y="5"/>
                                </a:lnTo>
                                <a:lnTo>
                                  <a:pt x="95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35"/>
                                </a:lnTo>
                                <a:lnTo>
                                  <a:pt x="15" y="65"/>
                                </a:lnTo>
                                <a:lnTo>
                                  <a:pt x="10" y="95"/>
                                </a:lnTo>
                                <a:lnTo>
                                  <a:pt x="5" y="135"/>
                                </a:lnTo>
                                <a:lnTo>
                                  <a:pt x="0" y="2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6" name="Freeform 483"/>
                        <wps:cNvSpPr>
                          <a:spLocks/>
                        </wps:cNvSpPr>
                        <wps:spPr bwMode="auto">
                          <a:xfrm>
                            <a:off x="6148" y="4876"/>
                            <a:ext cx="194" cy="300"/>
                          </a:xfrm>
                          <a:custGeom>
                            <a:avLst/>
                            <a:gdLst>
                              <a:gd name="T0" fmla="*/ 0 w 194"/>
                              <a:gd name="T1" fmla="*/ 150 h 300"/>
                              <a:gd name="T2" fmla="*/ 0 w 194"/>
                              <a:gd name="T3" fmla="*/ 150 h 300"/>
                              <a:gd name="T4" fmla="*/ 0 w 194"/>
                              <a:gd name="T5" fmla="*/ 180 h 300"/>
                              <a:gd name="T6" fmla="*/ 5 w 194"/>
                              <a:gd name="T7" fmla="*/ 205 h 300"/>
                              <a:gd name="T8" fmla="*/ 15 w 194"/>
                              <a:gd name="T9" fmla="*/ 230 h 300"/>
                              <a:gd name="T10" fmla="*/ 25 w 194"/>
                              <a:gd name="T11" fmla="*/ 255 h 300"/>
                              <a:gd name="T12" fmla="*/ 40 w 194"/>
                              <a:gd name="T13" fmla="*/ 270 h 300"/>
                              <a:gd name="T14" fmla="*/ 55 w 194"/>
                              <a:gd name="T15" fmla="*/ 285 h 300"/>
                              <a:gd name="T16" fmla="*/ 75 w 194"/>
                              <a:gd name="T17" fmla="*/ 295 h 300"/>
                              <a:gd name="T18" fmla="*/ 95 w 194"/>
                              <a:gd name="T19" fmla="*/ 300 h 300"/>
                              <a:gd name="T20" fmla="*/ 95 w 194"/>
                              <a:gd name="T21" fmla="*/ 300 h 300"/>
                              <a:gd name="T22" fmla="*/ 115 w 194"/>
                              <a:gd name="T23" fmla="*/ 295 h 300"/>
                              <a:gd name="T24" fmla="*/ 135 w 194"/>
                              <a:gd name="T25" fmla="*/ 285 h 300"/>
                              <a:gd name="T26" fmla="*/ 150 w 194"/>
                              <a:gd name="T27" fmla="*/ 275 h 300"/>
                              <a:gd name="T28" fmla="*/ 164 w 194"/>
                              <a:gd name="T29" fmla="*/ 255 h 300"/>
                              <a:gd name="T30" fmla="*/ 179 w 194"/>
                              <a:gd name="T31" fmla="*/ 235 h 300"/>
                              <a:gd name="T32" fmla="*/ 189 w 194"/>
                              <a:gd name="T33" fmla="*/ 205 h 300"/>
                              <a:gd name="T34" fmla="*/ 194 w 194"/>
                              <a:gd name="T35" fmla="*/ 180 h 300"/>
                              <a:gd name="T36" fmla="*/ 194 w 194"/>
                              <a:gd name="T37" fmla="*/ 150 h 300"/>
                              <a:gd name="T38" fmla="*/ 194 w 194"/>
                              <a:gd name="T39" fmla="*/ 150 h 300"/>
                              <a:gd name="T40" fmla="*/ 194 w 194"/>
                              <a:gd name="T41" fmla="*/ 120 h 300"/>
                              <a:gd name="T42" fmla="*/ 189 w 194"/>
                              <a:gd name="T43" fmla="*/ 90 h 300"/>
                              <a:gd name="T44" fmla="*/ 179 w 194"/>
                              <a:gd name="T45" fmla="*/ 65 h 300"/>
                              <a:gd name="T46" fmla="*/ 164 w 194"/>
                              <a:gd name="T47" fmla="*/ 45 h 300"/>
                              <a:gd name="T48" fmla="*/ 150 w 194"/>
                              <a:gd name="T49" fmla="*/ 25 h 300"/>
                              <a:gd name="T50" fmla="*/ 135 w 194"/>
                              <a:gd name="T51" fmla="*/ 10 h 300"/>
                              <a:gd name="T52" fmla="*/ 115 w 194"/>
                              <a:gd name="T53" fmla="*/ 0 h 300"/>
                              <a:gd name="T54" fmla="*/ 95 w 194"/>
                              <a:gd name="T55" fmla="*/ 0 h 300"/>
                              <a:gd name="T56" fmla="*/ 95 w 194"/>
                              <a:gd name="T57" fmla="*/ 0 h 300"/>
                              <a:gd name="T58" fmla="*/ 75 w 194"/>
                              <a:gd name="T59" fmla="*/ 0 h 300"/>
                              <a:gd name="T60" fmla="*/ 55 w 194"/>
                              <a:gd name="T61" fmla="*/ 10 h 300"/>
                              <a:gd name="T62" fmla="*/ 40 w 194"/>
                              <a:gd name="T63" fmla="*/ 25 h 300"/>
                              <a:gd name="T64" fmla="*/ 25 w 194"/>
                              <a:gd name="T65" fmla="*/ 40 h 300"/>
                              <a:gd name="T66" fmla="*/ 15 w 194"/>
                              <a:gd name="T67" fmla="*/ 65 h 300"/>
                              <a:gd name="T68" fmla="*/ 5 w 194"/>
                              <a:gd name="T69" fmla="*/ 90 h 300"/>
                              <a:gd name="T70" fmla="*/ 0 w 194"/>
                              <a:gd name="T71" fmla="*/ 120 h 300"/>
                              <a:gd name="T72" fmla="*/ 0 w 194"/>
                              <a:gd name="T73" fmla="*/ 150 h 300"/>
                              <a:gd name="T74" fmla="*/ 0 w 194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4" h="300">
                                <a:moveTo>
                                  <a:pt x="0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05"/>
                                </a:lnTo>
                                <a:lnTo>
                                  <a:pt x="15" y="230"/>
                                </a:lnTo>
                                <a:lnTo>
                                  <a:pt x="25" y="255"/>
                                </a:lnTo>
                                <a:lnTo>
                                  <a:pt x="40" y="270"/>
                                </a:lnTo>
                                <a:lnTo>
                                  <a:pt x="55" y="285"/>
                                </a:lnTo>
                                <a:lnTo>
                                  <a:pt x="75" y="295"/>
                                </a:lnTo>
                                <a:lnTo>
                                  <a:pt x="95" y="300"/>
                                </a:lnTo>
                                <a:lnTo>
                                  <a:pt x="115" y="295"/>
                                </a:lnTo>
                                <a:lnTo>
                                  <a:pt x="135" y="285"/>
                                </a:lnTo>
                                <a:lnTo>
                                  <a:pt x="150" y="275"/>
                                </a:lnTo>
                                <a:lnTo>
                                  <a:pt x="164" y="255"/>
                                </a:lnTo>
                                <a:lnTo>
                                  <a:pt x="179" y="235"/>
                                </a:lnTo>
                                <a:lnTo>
                                  <a:pt x="189" y="205"/>
                                </a:lnTo>
                                <a:lnTo>
                                  <a:pt x="194" y="180"/>
                                </a:lnTo>
                                <a:lnTo>
                                  <a:pt x="194" y="150"/>
                                </a:lnTo>
                                <a:lnTo>
                                  <a:pt x="194" y="120"/>
                                </a:lnTo>
                                <a:lnTo>
                                  <a:pt x="189" y="90"/>
                                </a:lnTo>
                                <a:lnTo>
                                  <a:pt x="179" y="65"/>
                                </a:lnTo>
                                <a:lnTo>
                                  <a:pt x="164" y="45"/>
                                </a:lnTo>
                                <a:lnTo>
                                  <a:pt x="150" y="25"/>
                                </a:lnTo>
                                <a:lnTo>
                                  <a:pt x="135" y="10"/>
                                </a:lnTo>
                                <a:lnTo>
                                  <a:pt x="115" y="0"/>
                                </a:lnTo>
                                <a:lnTo>
                                  <a:pt x="95" y="0"/>
                                </a:lnTo>
                                <a:lnTo>
                                  <a:pt x="75" y="0"/>
                                </a:lnTo>
                                <a:lnTo>
                                  <a:pt x="55" y="10"/>
                                </a:lnTo>
                                <a:lnTo>
                                  <a:pt x="40" y="25"/>
                                </a:lnTo>
                                <a:lnTo>
                                  <a:pt x="25" y="40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7" name="Freeform 484"/>
                        <wps:cNvSpPr>
                          <a:spLocks/>
                        </wps:cNvSpPr>
                        <wps:spPr bwMode="auto">
                          <a:xfrm>
                            <a:off x="6148" y="4921"/>
                            <a:ext cx="164" cy="210"/>
                          </a:xfrm>
                          <a:custGeom>
                            <a:avLst/>
                            <a:gdLst>
                              <a:gd name="T0" fmla="*/ 0 w 164"/>
                              <a:gd name="T1" fmla="*/ 105 h 210"/>
                              <a:gd name="T2" fmla="*/ 0 w 164"/>
                              <a:gd name="T3" fmla="*/ 105 h 210"/>
                              <a:gd name="T4" fmla="*/ 5 w 164"/>
                              <a:gd name="T5" fmla="*/ 125 h 210"/>
                              <a:gd name="T6" fmla="*/ 10 w 164"/>
                              <a:gd name="T7" fmla="*/ 145 h 210"/>
                              <a:gd name="T8" fmla="*/ 20 w 164"/>
                              <a:gd name="T9" fmla="*/ 160 h 210"/>
                              <a:gd name="T10" fmla="*/ 30 w 164"/>
                              <a:gd name="T11" fmla="*/ 175 h 210"/>
                              <a:gd name="T12" fmla="*/ 45 w 164"/>
                              <a:gd name="T13" fmla="*/ 190 h 210"/>
                              <a:gd name="T14" fmla="*/ 65 w 164"/>
                              <a:gd name="T15" fmla="*/ 200 h 210"/>
                              <a:gd name="T16" fmla="*/ 80 w 164"/>
                              <a:gd name="T17" fmla="*/ 205 h 210"/>
                              <a:gd name="T18" fmla="*/ 95 w 164"/>
                              <a:gd name="T19" fmla="*/ 210 h 210"/>
                              <a:gd name="T20" fmla="*/ 95 w 164"/>
                              <a:gd name="T21" fmla="*/ 210 h 210"/>
                              <a:gd name="T22" fmla="*/ 110 w 164"/>
                              <a:gd name="T23" fmla="*/ 205 h 210"/>
                              <a:gd name="T24" fmla="*/ 120 w 164"/>
                              <a:gd name="T25" fmla="*/ 200 h 210"/>
                              <a:gd name="T26" fmla="*/ 135 w 164"/>
                              <a:gd name="T27" fmla="*/ 190 h 210"/>
                              <a:gd name="T28" fmla="*/ 145 w 164"/>
                              <a:gd name="T29" fmla="*/ 180 h 210"/>
                              <a:gd name="T30" fmla="*/ 160 w 164"/>
                              <a:gd name="T31" fmla="*/ 145 h 210"/>
                              <a:gd name="T32" fmla="*/ 164 w 164"/>
                              <a:gd name="T33" fmla="*/ 105 h 210"/>
                              <a:gd name="T34" fmla="*/ 164 w 164"/>
                              <a:gd name="T35" fmla="*/ 105 h 210"/>
                              <a:gd name="T36" fmla="*/ 160 w 164"/>
                              <a:gd name="T37" fmla="*/ 65 h 210"/>
                              <a:gd name="T38" fmla="*/ 145 w 164"/>
                              <a:gd name="T39" fmla="*/ 30 h 210"/>
                              <a:gd name="T40" fmla="*/ 135 w 164"/>
                              <a:gd name="T41" fmla="*/ 15 h 210"/>
                              <a:gd name="T42" fmla="*/ 120 w 164"/>
                              <a:gd name="T43" fmla="*/ 5 h 210"/>
                              <a:gd name="T44" fmla="*/ 110 w 164"/>
                              <a:gd name="T45" fmla="*/ 0 h 210"/>
                              <a:gd name="T46" fmla="*/ 95 w 164"/>
                              <a:gd name="T47" fmla="*/ 0 h 210"/>
                              <a:gd name="T48" fmla="*/ 95 w 164"/>
                              <a:gd name="T49" fmla="*/ 0 h 210"/>
                              <a:gd name="T50" fmla="*/ 80 w 164"/>
                              <a:gd name="T51" fmla="*/ 0 h 210"/>
                              <a:gd name="T52" fmla="*/ 65 w 164"/>
                              <a:gd name="T53" fmla="*/ 5 h 210"/>
                              <a:gd name="T54" fmla="*/ 45 w 164"/>
                              <a:gd name="T55" fmla="*/ 15 h 210"/>
                              <a:gd name="T56" fmla="*/ 30 w 164"/>
                              <a:gd name="T57" fmla="*/ 30 h 210"/>
                              <a:gd name="T58" fmla="*/ 20 w 164"/>
                              <a:gd name="T59" fmla="*/ 45 h 210"/>
                              <a:gd name="T60" fmla="*/ 10 w 164"/>
                              <a:gd name="T61" fmla="*/ 65 h 210"/>
                              <a:gd name="T62" fmla="*/ 5 w 164"/>
                              <a:gd name="T63" fmla="*/ 80 h 210"/>
                              <a:gd name="T64" fmla="*/ 0 w 164"/>
                              <a:gd name="T65" fmla="*/ 105 h 210"/>
                              <a:gd name="T66" fmla="*/ 0 w 164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4" h="210">
                                <a:moveTo>
                                  <a:pt x="0" y="105"/>
                                </a:moveTo>
                                <a:lnTo>
                                  <a:pt x="0" y="105"/>
                                </a:lnTo>
                                <a:lnTo>
                                  <a:pt x="5" y="125"/>
                                </a:lnTo>
                                <a:lnTo>
                                  <a:pt x="10" y="145"/>
                                </a:lnTo>
                                <a:lnTo>
                                  <a:pt x="20" y="160"/>
                                </a:lnTo>
                                <a:lnTo>
                                  <a:pt x="30" y="175"/>
                                </a:lnTo>
                                <a:lnTo>
                                  <a:pt x="45" y="190"/>
                                </a:lnTo>
                                <a:lnTo>
                                  <a:pt x="65" y="200"/>
                                </a:lnTo>
                                <a:lnTo>
                                  <a:pt x="80" y="205"/>
                                </a:lnTo>
                                <a:lnTo>
                                  <a:pt x="95" y="210"/>
                                </a:lnTo>
                                <a:lnTo>
                                  <a:pt x="110" y="205"/>
                                </a:lnTo>
                                <a:lnTo>
                                  <a:pt x="120" y="200"/>
                                </a:lnTo>
                                <a:lnTo>
                                  <a:pt x="135" y="190"/>
                                </a:lnTo>
                                <a:lnTo>
                                  <a:pt x="145" y="180"/>
                                </a:lnTo>
                                <a:lnTo>
                                  <a:pt x="160" y="145"/>
                                </a:lnTo>
                                <a:lnTo>
                                  <a:pt x="164" y="105"/>
                                </a:lnTo>
                                <a:lnTo>
                                  <a:pt x="160" y="65"/>
                                </a:lnTo>
                                <a:lnTo>
                                  <a:pt x="145" y="30"/>
                                </a:lnTo>
                                <a:lnTo>
                                  <a:pt x="135" y="15"/>
                                </a:lnTo>
                                <a:lnTo>
                                  <a:pt x="120" y="5"/>
                                </a:lnTo>
                                <a:lnTo>
                                  <a:pt x="110" y="0"/>
                                </a:lnTo>
                                <a:lnTo>
                                  <a:pt x="95" y="0"/>
                                </a:lnTo>
                                <a:lnTo>
                                  <a:pt x="80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5" y="80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8" name="Freeform 485"/>
                        <wps:cNvSpPr>
                          <a:spLocks/>
                        </wps:cNvSpPr>
                        <wps:spPr bwMode="auto">
                          <a:xfrm>
                            <a:off x="6148" y="4951"/>
                            <a:ext cx="145" cy="145"/>
                          </a:xfrm>
                          <a:custGeom>
                            <a:avLst/>
                            <a:gdLst>
                              <a:gd name="T0" fmla="*/ 0 w 145"/>
                              <a:gd name="T1" fmla="*/ 75 h 145"/>
                              <a:gd name="T2" fmla="*/ 0 w 145"/>
                              <a:gd name="T3" fmla="*/ 75 h 145"/>
                              <a:gd name="T4" fmla="*/ 5 w 145"/>
                              <a:gd name="T5" fmla="*/ 90 h 145"/>
                              <a:gd name="T6" fmla="*/ 10 w 145"/>
                              <a:gd name="T7" fmla="*/ 100 h 145"/>
                              <a:gd name="T8" fmla="*/ 25 w 145"/>
                              <a:gd name="T9" fmla="*/ 115 h 145"/>
                              <a:gd name="T10" fmla="*/ 35 w 145"/>
                              <a:gd name="T11" fmla="*/ 125 h 145"/>
                              <a:gd name="T12" fmla="*/ 70 w 145"/>
                              <a:gd name="T13" fmla="*/ 140 h 145"/>
                              <a:gd name="T14" fmla="*/ 95 w 145"/>
                              <a:gd name="T15" fmla="*/ 145 h 145"/>
                              <a:gd name="T16" fmla="*/ 95 w 145"/>
                              <a:gd name="T17" fmla="*/ 145 h 145"/>
                              <a:gd name="T18" fmla="*/ 105 w 145"/>
                              <a:gd name="T19" fmla="*/ 145 h 145"/>
                              <a:gd name="T20" fmla="*/ 115 w 145"/>
                              <a:gd name="T21" fmla="*/ 140 h 145"/>
                              <a:gd name="T22" fmla="*/ 130 w 145"/>
                              <a:gd name="T23" fmla="*/ 125 h 145"/>
                              <a:gd name="T24" fmla="*/ 140 w 145"/>
                              <a:gd name="T25" fmla="*/ 100 h 145"/>
                              <a:gd name="T26" fmla="*/ 145 w 145"/>
                              <a:gd name="T27" fmla="*/ 75 h 145"/>
                              <a:gd name="T28" fmla="*/ 145 w 145"/>
                              <a:gd name="T29" fmla="*/ 75 h 145"/>
                              <a:gd name="T30" fmla="*/ 140 w 145"/>
                              <a:gd name="T31" fmla="*/ 45 h 145"/>
                              <a:gd name="T32" fmla="*/ 130 w 145"/>
                              <a:gd name="T33" fmla="*/ 20 h 145"/>
                              <a:gd name="T34" fmla="*/ 115 w 145"/>
                              <a:gd name="T35" fmla="*/ 5 h 145"/>
                              <a:gd name="T36" fmla="*/ 95 w 145"/>
                              <a:gd name="T37" fmla="*/ 0 h 145"/>
                              <a:gd name="T38" fmla="*/ 95 w 145"/>
                              <a:gd name="T39" fmla="*/ 0 h 145"/>
                              <a:gd name="T40" fmla="*/ 70 w 145"/>
                              <a:gd name="T41" fmla="*/ 5 h 145"/>
                              <a:gd name="T42" fmla="*/ 40 w 145"/>
                              <a:gd name="T43" fmla="*/ 20 h 145"/>
                              <a:gd name="T44" fmla="*/ 25 w 145"/>
                              <a:gd name="T45" fmla="*/ 30 h 145"/>
                              <a:gd name="T46" fmla="*/ 10 w 145"/>
                              <a:gd name="T47" fmla="*/ 40 h 145"/>
                              <a:gd name="T48" fmla="*/ 5 w 145"/>
                              <a:gd name="T49" fmla="*/ 55 h 145"/>
                              <a:gd name="T50" fmla="*/ 0 w 145"/>
                              <a:gd name="T51" fmla="*/ 75 h 145"/>
                              <a:gd name="T52" fmla="*/ 0 w 145"/>
                              <a:gd name="T53" fmla="*/ 7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0" y="75"/>
                                </a:moveTo>
                                <a:lnTo>
                                  <a:pt x="0" y="75"/>
                                </a:lnTo>
                                <a:lnTo>
                                  <a:pt x="5" y="90"/>
                                </a:lnTo>
                                <a:lnTo>
                                  <a:pt x="10" y="100"/>
                                </a:lnTo>
                                <a:lnTo>
                                  <a:pt x="25" y="115"/>
                                </a:lnTo>
                                <a:lnTo>
                                  <a:pt x="35" y="125"/>
                                </a:lnTo>
                                <a:lnTo>
                                  <a:pt x="70" y="140"/>
                                </a:lnTo>
                                <a:lnTo>
                                  <a:pt x="95" y="145"/>
                                </a:lnTo>
                                <a:lnTo>
                                  <a:pt x="105" y="145"/>
                                </a:lnTo>
                                <a:lnTo>
                                  <a:pt x="115" y="140"/>
                                </a:lnTo>
                                <a:lnTo>
                                  <a:pt x="130" y="125"/>
                                </a:lnTo>
                                <a:lnTo>
                                  <a:pt x="140" y="100"/>
                                </a:lnTo>
                                <a:lnTo>
                                  <a:pt x="145" y="75"/>
                                </a:lnTo>
                                <a:lnTo>
                                  <a:pt x="140" y="45"/>
                                </a:lnTo>
                                <a:lnTo>
                                  <a:pt x="130" y="20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0" y="5"/>
                                </a:lnTo>
                                <a:lnTo>
                                  <a:pt x="40" y="20"/>
                                </a:lnTo>
                                <a:lnTo>
                                  <a:pt x="25" y="30"/>
                                </a:lnTo>
                                <a:lnTo>
                                  <a:pt x="10" y="40"/>
                                </a:lnTo>
                                <a:lnTo>
                                  <a:pt x="5" y="55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9" name="Freeform 486"/>
                        <wps:cNvSpPr>
                          <a:spLocks/>
                        </wps:cNvSpPr>
                        <wps:spPr bwMode="auto">
                          <a:xfrm>
                            <a:off x="6128" y="4766"/>
                            <a:ext cx="20" cy="510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510"/>
                              <a:gd name="T2" fmla="*/ 20 w 20"/>
                              <a:gd name="T3" fmla="*/ 0 h 510"/>
                              <a:gd name="T4" fmla="*/ 10 w 20"/>
                              <a:gd name="T5" fmla="*/ 25 h 510"/>
                              <a:gd name="T6" fmla="*/ 0 w 20"/>
                              <a:gd name="T7" fmla="*/ 70 h 510"/>
                              <a:gd name="T8" fmla="*/ 0 w 20"/>
                              <a:gd name="T9" fmla="*/ 105 h 510"/>
                              <a:gd name="T10" fmla="*/ 0 w 20"/>
                              <a:gd name="T11" fmla="*/ 145 h 510"/>
                              <a:gd name="T12" fmla="*/ 10 w 20"/>
                              <a:gd name="T13" fmla="*/ 195 h 510"/>
                              <a:gd name="T14" fmla="*/ 20 w 20"/>
                              <a:gd name="T15" fmla="*/ 260 h 510"/>
                              <a:gd name="T16" fmla="*/ 20 w 20"/>
                              <a:gd name="T17" fmla="*/ 260 h 510"/>
                              <a:gd name="T18" fmla="*/ 20 w 20"/>
                              <a:gd name="T19" fmla="*/ 260 h 510"/>
                              <a:gd name="T20" fmla="*/ 10 w 20"/>
                              <a:gd name="T21" fmla="*/ 320 h 510"/>
                              <a:gd name="T22" fmla="*/ 5 w 20"/>
                              <a:gd name="T23" fmla="*/ 370 h 510"/>
                              <a:gd name="T24" fmla="*/ 0 w 20"/>
                              <a:gd name="T25" fmla="*/ 410 h 510"/>
                              <a:gd name="T26" fmla="*/ 0 w 20"/>
                              <a:gd name="T27" fmla="*/ 445 h 510"/>
                              <a:gd name="T28" fmla="*/ 10 w 20"/>
                              <a:gd name="T29" fmla="*/ 490 h 510"/>
                              <a:gd name="T30" fmla="*/ 20 w 20"/>
                              <a:gd name="T3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25"/>
                                </a:lnTo>
                                <a:lnTo>
                                  <a:pt x="0" y="70"/>
                                </a:lnTo>
                                <a:lnTo>
                                  <a:pt x="0" y="105"/>
                                </a:lnTo>
                                <a:lnTo>
                                  <a:pt x="0" y="145"/>
                                </a:lnTo>
                                <a:lnTo>
                                  <a:pt x="10" y="195"/>
                                </a:lnTo>
                                <a:lnTo>
                                  <a:pt x="20" y="260"/>
                                </a:lnTo>
                                <a:lnTo>
                                  <a:pt x="10" y="320"/>
                                </a:lnTo>
                                <a:lnTo>
                                  <a:pt x="5" y="370"/>
                                </a:lnTo>
                                <a:lnTo>
                                  <a:pt x="0" y="410"/>
                                </a:lnTo>
                                <a:lnTo>
                                  <a:pt x="0" y="445"/>
                                </a:lnTo>
                                <a:lnTo>
                                  <a:pt x="10" y="490"/>
                                </a:lnTo>
                                <a:lnTo>
                                  <a:pt x="20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0" name="Freeform 487"/>
                        <wps:cNvSpPr>
                          <a:spLocks/>
                        </wps:cNvSpPr>
                        <wps:spPr bwMode="auto">
                          <a:xfrm>
                            <a:off x="6103" y="4766"/>
                            <a:ext cx="45" cy="510"/>
                          </a:xfrm>
                          <a:custGeom>
                            <a:avLst/>
                            <a:gdLst>
                              <a:gd name="T0" fmla="*/ 45 w 45"/>
                              <a:gd name="T1" fmla="*/ 0 h 510"/>
                              <a:gd name="T2" fmla="*/ 45 w 45"/>
                              <a:gd name="T3" fmla="*/ 0 h 510"/>
                              <a:gd name="T4" fmla="*/ 30 w 45"/>
                              <a:gd name="T5" fmla="*/ 40 h 510"/>
                              <a:gd name="T6" fmla="*/ 20 w 45"/>
                              <a:gd name="T7" fmla="*/ 90 h 510"/>
                              <a:gd name="T8" fmla="*/ 10 w 45"/>
                              <a:gd name="T9" fmla="*/ 155 h 510"/>
                              <a:gd name="T10" fmla="*/ 0 w 45"/>
                              <a:gd name="T11" fmla="*/ 230 h 510"/>
                              <a:gd name="T12" fmla="*/ 5 w 45"/>
                              <a:gd name="T13" fmla="*/ 315 h 510"/>
                              <a:gd name="T14" fmla="*/ 10 w 45"/>
                              <a:gd name="T15" fmla="*/ 365 h 510"/>
                              <a:gd name="T16" fmla="*/ 15 w 45"/>
                              <a:gd name="T17" fmla="*/ 410 h 510"/>
                              <a:gd name="T18" fmla="*/ 30 w 45"/>
                              <a:gd name="T19" fmla="*/ 460 h 510"/>
                              <a:gd name="T20" fmla="*/ 45 w 45"/>
                              <a:gd name="T2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30" y="40"/>
                                </a:lnTo>
                                <a:lnTo>
                                  <a:pt x="20" y="90"/>
                                </a:lnTo>
                                <a:lnTo>
                                  <a:pt x="10" y="155"/>
                                </a:lnTo>
                                <a:lnTo>
                                  <a:pt x="0" y="230"/>
                                </a:lnTo>
                                <a:lnTo>
                                  <a:pt x="5" y="315"/>
                                </a:lnTo>
                                <a:lnTo>
                                  <a:pt x="10" y="365"/>
                                </a:lnTo>
                                <a:lnTo>
                                  <a:pt x="15" y="410"/>
                                </a:lnTo>
                                <a:lnTo>
                                  <a:pt x="30" y="460"/>
                                </a:lnTo>
                                <a:lnTo>
                                  <a:pt x="45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1" name="Line 488"/>
                        <wps:cNvCnPr/>
                        <wps:spPr bwMode="auto">
                          <a:xfrm>
                            <a:off x="6053" y="4766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2" name="Line 489"/>
                        <wps:cNvCnPr/>
                        <wps:spPr bwMode="auto">
                          <a:xfrm>
                            <a:off x="6023" y="4766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3" name="Freeform 490"/>
                        <wps:cNvSpPr>
                          <a:spLocks/>
                        </wps:cNvSpPr>
                        <wps:spPr bwMode="auto">
                          <a:xfrm>
                            <a:off x="6148" y="5756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40 h 50"/>
                              <a:gd name="T2" fmla="*/ 0 w 249"/>
                              <a:gd name="T3" fmla="*/ 40 h 50"/>
                              <a:gd name="T4" fmla="*/ 10 w 249"/>
                              <a:gd name="T5" fmla="*/ 25 h 50"/>
                              <a:gd name="T6" fmla="*/ 25 w 249"/>
                              <a:gd name="T7" fmla="*/ 15 h 50"/>
                              <a:gd name="T8" fmla="*/ 50 w 249"/>
                              <a:gd name="T9" fmla="*/ 5 h 50"/>
                              <a:gd name="T10" fmla="*/ 80 w 249"/>
                              <a:gd name="T11" fmla="*/ 0 h 50"/>
                              <a:gd name="T12" fmla="*/ 110 w 249"/>
                              <a:gd name="T13" fmla="*/ 5 h 50"/>
                              <a:gd name="T14" fmla="*/ 135 w 249"/>
                              <a:gd name="T15" fmla="*/ 15 h 50"/>
                              <a:gd name="T16" fmla="*/ 155 w 249"/>
                              <a:gd name="T17" fmla="*/ 25 h 50"/>
                              <a:gd name="T18" fmla="*/ 184 w 249"/>
                              <a:gd name="T19" fmla="*/ 45 h 50"/>
                              <a:gd name="T20" fmla="*/ 184 w 249"/>
                              <a:gd name="T21" fmla="*/ 45 h 50"/>
                              <a:gd name="T22" fmla="*/ 189 w 249"/>
                              <a:gd name="T23" fmla="*/ 50 h 50"/>
                              <a:gd name="T24" fmla="*/ 199 w 249"/>
                              <a:gd name="T25" fmla="*/ 45 h 50"/>
                              <a:gd name="T26" fmla="*/ 214 w 249"/>
                              <a:gd name="T27" fmla="*/ 30 h 50"/>
                              <a:gd name="T28" fmla="*/ 234 w 249"/>
                              <a:gd name="T29" fmla="*/ 0 h 50"/>
                              <a:gd name="T30" fmla="*/ 249 w 249"/>
                              <a:gd name="T31" fmla="*/ 4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40"/>
                                </a:moveTo>
                                <a:lnTo>
                                  <a:pt x="0" y="40"/>
                                </a:lnTo>
                                <a:lnTo>
                                  <a:pt x="10" y="25"/>
                                </a:lnTo>
                                <a:lnTo>
                                  <a:pt x="25" y="15"/>
                                </a:lnTo>
                                <a:lnTo>
                                  <a:pt x="50" y="5"/>
                                </a:lnTo>
                                <a:lnTo>
                                  <a:pt x="80" y="0"/>
                                </a:lnTo>
                                <a:lnTo>
                                  <a:pt x="110" y="5"/>
                                </a:lnTo>
                                <a:lnTo>
                                  <a:pt x="135" y="15"/>
                                </a:lnTo>
                                <a:lnTo>
                                  <a:pt x="155" y="25"/>
                                </a:lnTo>
                                <a:lnTo>
                                  <a:pt x="184" y="45"/>
                                </a:lnTo>
                                <a:lnTo>
                                  <a:pt x="189" y="50"/>
                                </a:lnTo>
                                <a:lnTo>
                                  <a:pt x="199" y="45"/>
                                </a:lnTo>
                                <a:lnTo>
                                  <a:pt x="214" y="30"/>
                                </a:lnTo>
                                <a:lnTo>
                                  <a:pt x="234" y="0"/>
                                </a:lnTo>
                                <a:lnTo>
                                  <a:pt x="249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4" name="Freeform 491"/>
                        <wps:cNvSpPr>
                          <a:spLocks/>
                        </wps:cNvSpPr>
                        <wps:spPr bwMode="auto">
                          <a:xfrm>
                            <a:off x="6148" y="5281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5 h 50"/>
                              <a:gd name="T2" fmla="*/ 0 w 249"/>
                              <a:gd name="T3" fmla="*/ 5 h 50"/>
                              <a:gd name="T4" fmla="*/ 25 w 249"/>
                              <a:gd name="T5" fmla="*/ 25 h 50"/>
                              <a:gd name="T6" fmla="*/ 50 w 249"/>
                              <a:gd name="T7" fmla="*/ 40 h 50"/>
                              <a:gd name="T8" fmla="*/ 80 w 249"/>
                              <a:gd name="T9" fmla="*/ 45 h 50"/>
                              <a:gd name="T10" fmla="*/ 110 w 249"/>
                              <a:gd name="T11" fmla="*/ 40 h 50"/>
                              <a:gd name="T12" fmla="*/ 135 w 249"/>
                              <a:gd name="T13" fmla="*/ 35 h 50"/>
                              <a:gd name="T14" fmla="*/ 155 w 249"/>
                              <a:gd name="T15" fmla="*/ 25 h 50"/>
                              <a:gd name="T16" fmla="*/ 184 w 249"/>
                              <a:gd name="T17" fmla="*/ 5 h 50"/>
                              <a:gd name="T18" fmla="*/ 184 w 249"/>
                              <a:gd name="T19" fmla="*/ 5 h 50"/>
                              <a:gd name="T20" fmla="*/ 189 w 249"/>
                              <a:gd name="T21" fmla="*/ 0 h 50"/>
                              <a:gd name="T22" fmla="*/ 194 w 249"/>
                              <a:gd name="T23" fmla="*/ 5 h 50"/>
                              <a:gd name="T24" fmla="*/ 214 w 249"/>
                              <a:gd name="T25" fmla="*/ 20 h 50"/>
                              <a:gd name="T26" fmla="*/ 234 w 249"/>
                              <a:gd name="T27" fmla="*/ 50 h 50"/>
                              <a:gd name="T28" fmla="*/ 249 w 249"/>
                              <a:gd name="T2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5"/>
                                </a:moveTo>
                                <a:lnTo>
                                  <a:pt x="0" y="5"/>
                                </a:lnTo>
                                <a:lnTo>
                                  <a:pt x="25" y="25"/>
                                </a:lnTo>
                                <a:lnTo>
                                  <a:pt x="50" y="40"/>
                                </a:lnTo>
                                <a:lnTo>
                                  <a:pt x="80" y="45"/>
                                </a:lnTo>
                                <a:lnTo>
                                  <a:pt x="110" y="40"/>
                                </a:lnTo>
                                <a:lnTo>
                                  <a:pt x="135" y="35"/>
                                </a:lnTo>
                                <a:lnTo>
                                  <a:pt x="155" y="25"/>
                                </a:lnTo>
                                <a:lnTo>
                                  <a:pt x="184" y="5"/>
                                </a:lnTo>
                                <a:lnTo>
                                  <a:pt x="189" y="0"/>
                                </a:lnTo>
                                <a:lnTo>
                                  <a:pt x="194" y="5"/>
                                </a:lnTo>
                                <a:lnTo>
                                  <a:pt x="214" y="20"/>
                                </a:lnTo>
                                <a:lnTo>
                                  <a:pt x="234" y="50"/>
                                </a:ln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5" name="Freeform 492"/>
                        <wps:cNvSpPr>
                          <a:spLocks/>
                        </wps:cNvSpPr>
                        <wps:spPr bwMode="auto">
                          <a:xfrm>
                            <a:off x="6148" y="5326"/>
                            <a:ext cx="244" cy="435"/>
                          </a:xfrm>
                          <a:custGeom>
                            <a:avLst/>
                            <a:gdLst>
                              <a:gd name="T0" fmla="*/ 0 w 244"/>
                              <a:gd name="T1" fmla="*/ 215 h 435"/>
                              <a:gd name="T2" fmla="*/ 0 w 244"/>
                              <a:gd name="T3" fmla="*/ 215 h 435"/>
                              <a:gd name="T4" fmla="*/ 5 w 244"/>
                              <a:gd name="T5" fmla="*/ 300 h 435"/>
                              <a:gd name="T6" fmla="*/ 10 w 244"/>
                              <a:gd name="T7" fmla="*/ 340 h 435"/>
                              <a:gd name="T8" fmla="*/ 15 w 244"/>
                              <a:gd name="T9" fmla="*/ 370 h 435"/>
                              <a:gd name="T10" fmla="*/ 30 w 244"/>
                              <a:gd name="T11" fmla="*/ 395 h 435"/>
                              <a:gd name="T12" fmla="*/ 45 w 244"/>
                              <a:gd name="T13" fmla="*/ 415 h 435"/>
                              <a:gd name="T14" fmla="*/ 65 w 244"/>
                              <a:gd name="T15" fmla="*/ 430 h 435"/>
                              <a:gd name="T16" fmla="*/ 95 w 244"/>
                              <a:gd name="T17" fmla="*/ 435 h 435"/>
                              <a:gd name="T18" fmla="*/ 95 w 244"/>
                              <a:gd name="T19" fmla="*/ 435 h 435"/>
                              <a:gd name="T20" fmla="*/ 125 w 244"/>
                              <a:gd name="T21" fmla="*/ 430 h 435"/>
                              <a:gd name="T22" fmla="*/ 150 w 244"/>
                              <a:gd name="T23" fmla="*/ 420 h 435"/>
                              <a:gd name="T24" fmla="*/ 174 w 244"/>
                              <a:gd name="T25" fmla="*/ 400 h 435"/>
                              <a:gd name="T26" fmla="*/ 199 w 244"/>
                              <a:gd name="T27" fmla="*/ 375 h 435"/>
                              <a:gd name="T28" fmla="*/ 219 w 244"/>
                              <a:gd name="T29" fmla="*/ 340 h 435"/>
                              <a:gd name="T30" fmla="*/ 229 w 244"/>
                              <a:gd name="T31" fmla="*/ 305 h 435"/>
                              <a:gd name="T32" fmla="*/ 239 w 244"/>
                              <a:gd name="T33" fmla="*/ 260 h 435"/>
                              <a:gd name="T34" fmla="*/ 244 w 244"/>
                              <a:gd name="T35" fmla="*/ 215 h 435"/>
                              <a:gd name="T36" fmla="*/ 244 w 244"/>
                              <a:gd name="T37" fmla="*/ 215 h 435"/>
                              <a:gd name="T38" fmla="*/ 239 w 244"/>
                              <a:gd name="T39" fmla="*/ 175 h 435"/>
                              <a:gd name="T40" fmla="*/ 229 w 244"/>
                              <a:gd name="T41" fmla="*/ 130 h 435"/>
                              <a:gd name="T42" fmla="*/ 219 w 244"/>
                              <a:gd name="T43" fmla="*/ 95 h 435"/>
                              <a:gd name="T44" fmla="*/ 199 w 244"/>
                              <a:gd name="T45" fmla="*/ 65 h 435"/>
                              <a:gd name="T46" fmla="*/ 174 w 244"/>
                              <a:gd name="T47" fmla="*/ 35 h 435"/>
                              <a:gd name="T48" fmla="*/ 150 w 244"/>
                              <a:gd name="T49" fmla="*/ 15 h 435"/>
                              <a:gd name="T50" fmla="*/ 125 w 244"/>
                              <a:gd name="T51" fmla="*/ 5 h 435"/>
                              <a:gd name="T52" fmla="*/ 95 w 244"/>
                              <a:gd name="T53" fmla="*/ 0 h 435"/>
                              <a:gd name="T54" fmla="*/ 95 w 244"/>
                              <a:gd name="T55" fmla="*/ 0 h 435"/>
                              <a:gd name="T56" fmla="*/ 65 w 244"/>
                              <a:gd name="T57" fmla="*/ 5 h 435"/>
                              <a:gd name="T58" fmla="*/ 45 w 244"/>
                              <a:gd name="T59" fmla="*/ 15 h 435"/>
                              <a:gd name="T60" fmla="*/ 30 w 244"/>
                              <a:gd name="T61" fmla="*/ 35 h 435"/>
                              <a:gd name="T62" fmla="*/ 15 w 244"/>
                              <a:gd name="T63" fmla="*/ 60 h 435"/>
                              <a:gd name="T64" fmla="*/ 10 w 244"/>
                              <a:gd name="T65" fmla="*/ 95 h 435"/>
                              <a:gd name="T66" fmla="*/ 5 w 244"/>
                              <a:gd name="T67" fmla="*/ 130 h 435"/>
                              <a:gd name="T68" fmla="*/ 0 w 244"/>
                              <a:gd name="T69" fmla="*/ 215 h 435"/>
                              <a:gd name="T70" fmla="*/ 0 w 244"/>
                              <a:gd name="T71" fmla="*/ 215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0" y="215"/>
                                </a:moveTo>
                                <a:lnTo>
                                  <a:pt x="0" y="215"/>
                                </a:lnTo>
                                <a:lnTo>
                                  <a:pt x="5" y="300"/>
                                </a:lnTo>
                                <a:lnTo>
                                  <a:pt x="10" y="340"/>
                                </a:lnTo>
                                <a:lnTo>
                                  <a:pt x="15" y="370"/>
                                </a:lnTo>
                                <a:lnTo>
                                  <a:pt x="30" y="395"/>
                                </a:lnTo>
                                <a:lnTo>
                                  <a:pt x="45" y="415"/>
                                </a:lnTo>
                                <a:lnTo>
                                  <a:pt x="65" y="430"/>
                                </a:lnTo>
                                <a:lnTo>
                                  <a:pt x="95" y="435"/>
                                </a:lnTo>
                                <a:lnTo>
                                  <a:pt x="125" y="430"/>
                                </a:lnTo>
                                <a:lnTo>
                                  <a:pt x="150" y="420"/>
                                </a:lnTo>
                                <a:lnTo>
                                  <a:pt x="174" y="400"/>
                                </a:lnTo>
                                <a:lnTo>
                                  <a:pt x="199" y="375"/>
                                </a:lnTo>
                                <a:lnTo>
                                  <a:pt x="219" y="340"/>
                                </a:lnTo>
                                <a:lnTo>
                                  <a:pt x="229" y="305"/>
                                </a:lnTo>
                                <a:lnTo>
                                  <a:pt x="239" y="260"/>
                                </a:lnTo>
                                <a:lnTo>
                                  <a:pt x="244" y="215"/>
                                </a:lnTo>
                                <a:lnTo>
                                  <a:pt x="239" y="175"/>
                                </a:lnTo>
                                <a:lnTo>
                                  <a:pt x="229" y="130"/>
                                </a:lnTo>
                                <a:lnTo>
                                  <a:pt x="219" y="95"/>
                                </a:lnTo>
                                <a:lnTo>
                                  <a:pt x="199" y="65"/>
                                </a:lnTo>
                                <a:lnTo>
                                  <a:pt x="174" y="35"/>
                                </a:lnTo>
                                <a:lnTo>
                                  <a:pt x="150" y="15"/>
                                </a:lnTo>
                                <a:lnTo>
                                  <a:pt x="125" y="5"/>
                                </a:lnTo>
                                <a:lnTo>
                                  <a:pt x="95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35"/>
                                </a:lnTo>
                                <a:lnTo>
                                  <a:pt x="15" y="60"/>
                                </a:lnTo>
                                <a:lnTo>
                                  <a:pt x="10" y="95"/>
                                </a:lnTo>
                                <a:lnTo>
                                  <a:pt x="5" y="130"/>
                                </a:lnTo>
                                <a:lnTo>
                                  <a:pt x="0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6" name="Freeform 493"/>
                        <wps:cNvSpPr>
                          <a:spLocks/>
                        </wps:cNvSpPr>
                        <wps:spPr bwMode="auto">
                          <a:xfrm>
                            <a:off x="6148" y="5391"/>
                            <a:ext cx="194" cy="300"/>
                          </a:xfrm>
                          <a:custGeom>
                            <a:avLst/>
                            <a:gdLst>
                              <a:gd name="T0" fmla="*/ 0 w 194"/>
                              <a:gd name="T1" fmla="*/ 150 h 300"/>
                              <a:gd name="T2" fmla="*/ 0 w 194"/>
                              <a:gd name="T3" fmla="*/ 150 h 300"/>
                              <a:gd name="T4" fmla="*/ 0 w 194"/>
                              <a:gd name="T5" fmla="*/ 180 h 300"/>
                              <a:gd name="T6" fmla="*/ 5 w 194"/>
                              <a:gd name="T7" fmla="*/ 210 h 300"/>
                              <a:gd name="T8" fmla="*/ 15 w 194"/>
                              <a:gd name="T9" fmla="*/ 235 h 300"/>
                              <a:gd name="T10" fmla="*/ 25 w 194"/>
                              <a:gd name="T11" fmla="*/ 255 h 300"/>
                              <a:gd name="T12" fmla="*/ 40 w 194"/>
                              <a:gd name="T13" fmla="*/ 275 h 300"/>
                              <a:gd name="T14" fmla="*/ 55 w 194"/>
                              <a:gd name="T15" fmla="*/ 290 h 300"/>
                              <a:gd name="T16" fmla="*/ 75 w 194"/>
                              <a:gd name="T17" fmla="*/ 300 h 300"/>
                              <a:gd name="T18" fmla="*/ 95 w 194"/>
                              <a:gd name="T19" fmla="*/ 300 h 300"/>
                              <a:gd name="T20" fmla="*/ 95 w 194"/>
                              <a:gd name="T21" fmla="*/ 300 h 300"/>
                              <a:gd name="T22" fmla="*/ 115 w 194"/>
                              <a:gd name="T23" fmla="*/ 300 h 300"/>
                              <a:gd name="T24" fmla="*/ 135 w 194"/>
                              <a:gd name="T25" fmla="*/ 290 h 300"/>
                              <a:gd name="T26" fmla="*/ 150 w 194"/>
                              <a:gd name="T27" fmla="*/ 275 h 300"/>
                              <a:gd name="T28" fmla="*/ 164 w 194"/>
                              <a:gd name="T29" fmla="*/ 260 h 300"/>
                              <a:gd name="T30" fmla="*/ 179 w 194"/>
                              <a:gd name="T31" fmla="*/ 235 h 300"/>
                              <a:gd name="T32" fmla="*/ 189 w 194"/>
                              <a:gd name="T33" fmla="*/ 210 h 300"/>
                              <a:gd name="T34" fmla="*/ 194 w 194"/>
                              <a:gd name="T35" fmla="*/ 185 h 300"/>
                              <a:gd name="T36" fmla="*/ 194 w 194"/>
                              <a:gd name="T37" fmla="*/ 150 h 300"/>
                              <a:gd name="T38" fmla="*/ 194 w 194"/>
                              <a:gd name="T39" fmla="*/ 150 h 300"/>
                              <a:gd name="T40" fmla="*/ 194 w 194"/>
                              <a:gd name="T41" fmla="*/ 120 h 300"/>
                              <a:gd name="T42" fmla="*/ 189 w 194"/>
                              <a:gd name="T43" fmla="*/ 95 h 300"/>
                              <a:gd name="T44" fmla="*/ 179 w 194"/>
                              <a:gd name="T45" fmla="*/ 70 h 300"/>
                              <a:gd name="T46" fmla="*/ 164 w 194"/>
                              <a:gd name="T47" fmla="*/ 45 h 300"/>
                              <a:gd name="T48" fmla="*/ 150 w 194"/>
                              <a:gd name="T49" fmla="*/ 30 h 300"/>
                              <a:gd name="T50" fmla="*/ 135 w 194"/>
                              <a:gd name="T51" fmla="*/ 15 h 300"/>
                              <a:gd name="T52" fmla="*/ 115 w 194"/>
                              <a:gd name="T53" fmla="*/ 5 h 300"/>
                              <a:gd name="T54" fmla="*/ 95 w 194"/>
                              <a:gd name="T55" fmla="*/ 0 h 300"/>
                              <a:gd name="T56" fmla="*/ 95 w 194"/>
                              <a:gd name="T57" fmla="*/ 0 h 300"/>
                              <a:gd name="T58" fmla="*/ 75 w 194"/>
                              <a:gd name="T59" fmla="*/ 5 h 300"/>
                              <a:gd name="T60" fmla="*/ 55 w 194"/>
                              <a:gd name="T61" fmla="*/ 15 h 300"/>
                              <a:gd name="T62" fmla="*/ 40 w 194"/>
                              <a:gd name="T63" fmla="*/ 25 h 300"/>
                              <a:gd name="T64" fmla="*/ 25 w 194"/>
                              <a:gd name="T65" fmla="*/ 45 h 300"/>
                              <a:gd name="T66" fmla="*/ 15 w 194"/>
                              <a:gd name="T67" fmla="*/ 70 h 300"/>
                              <a:gd name="T68" fmla="*/ 5 w 194"/>
                              <a:gd name="T69" fmla="*/ 95 h 300"/>
                              <a:gd name="T70" fmla="*/ 0 w 194"/>
                              <a:gd name="T71" fmla="*/ 120 h 300"/>
                              <a:gd name="T72" fmla="*/ 0 w 194"/>
                              <a:gd name="T73" fmla="*/ 150 h 300"/>
                              <a:gd name="T74" fmla="*/ 0 w 194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4" h="300">
                                <a:moveTo>
                                  <a:pt x="0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10"/>
                                </a:lnTo>
                                <a:lnTo>
                                  <a:pt x="15" y="235"/>
                                </a:lnTo>
                                <a:lnTo>
                                  <a:pt x="25" y="255"/>
                                </a:lnTo>
                                <a:lnTo>
                                  <a:pt x="40" y="275"/>
                                </a:lnTo>
                                <a:lnTo>
                                  <a:pt x="55" y="290"/>
                                </a:lnTo>
                                <a:lnTo>
                                  <a:pt x="75" y="300"/>
                                </a:lnTo>
                                <a:lnTo>
                                  <a:pt x="95" y="300"/>
                                </a:lnTo>
                                <a:lnTo>
                                  <a:pt x="115" y="300"/>
                                </a:lnTo>
                                <a:lnTo>
                                  <a:pt x="135" y="290"/>
                                </a:lnTo>
                                <a:lnTo>
                                  <a:pt x="150" y="275"/>
                                </a:lnTo>
                                <a:lnTo>
                                  <a:pt x="164" y="260"/>
                                </a:lnTo>
                                <a:lnTo>
                                  <a:pt x="179" y="235"/>
                                </a:lnTo>
                                <a:lnTo>
                                  <a:pt x="189" y="210"/>
                                </a:lnTo>
                                <a:lnTo>
                                  <a:pt x="194" y="185"/>
                                </a:lnTo>
                                <a:lnTo>
                                  <a:pt x="194" y="150"/>
                                </a:lnTo>
                                <a:lnTo>
                                  <a:pt x="194" y="120"/>
                                </a:lnTo>
                                <a:lnTo>
                                  <a:pt x="189" y="95"/>
                                </a:lnTo>
                                <a:lnTo>
                                  <a:pt x="179" y="70"/>
                                </a:lnTo>
                                <a:lnTo>
                                  <a:pt x="164" y="45"/>
                                </a:lnTo>
                                <a:lnTo>
                                  <a:pt x="150" y="30"/>
                                </a:lnTo>
                                <a:lnTo>
                                  <a:pt x="135" y="15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5" y="5"/>
                                </a:lnTo>
                                <a:lnTo>
                                  <a:pt x="55" y="15"/>
                                </a:lnTo>
                                <a:lnTo>
                                  <a:pt x="40" y="25"/>
                                </a:lnTo>
                                <a:lnTo>
                                  <a:pt x="25" y="45"/>
                                </a:lnTo>
                                <a:lnTo>
                                  <a:pt x="15" y="70"/>
                                </a:lnTo>
                                <a:lnTo>
                                  <a:pt x="5" y="95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7" name="Freeform 494"/>
                        <wps:cNvSpPr>
                          <a:spLocks/>
                        </wps:cNvSpPr>
                        <wps:spPr bwMode="auto">
                          <a:xfrm>
                            <a:off x="6148" y="5436"/>
                            <a:ext cx="164" cy="210"/>
                          </a:xfrm>
                          <a:custGeom>
                            <a:avLst/>
                            <a:gdLst>
                              <a:gd name="T0" fmla="*/ 0 w 164"/>
                              <a:gd name="T1" fmla="*/ 105 h 210"/>
                              <a:gd name="T2" fmla="*/ 0 w 164"/>
                              <a:gd name="T3" fmla="*/ 105 h 210"/>
                              <a:gd name="T4" fmla="*/ 5 w 164"/>
                              <a:gd name="T5" fmla="*/ 130 h 210"/>
                              <a:gd name="T6" fmla="*/ 10 w 164"/>
                              <a:gd name="T7" fmla="*/ 150 h 210"/>
                              <a:gd name="T8" fmla="*/ 20 w 164"/>
                              <a:gd name="T9" fmla="*/ 165 h 210"/>
                              <a:gd name="T10" fmla="*/ 30 w 164"/>
                              <a:gd name="T11" fmla="*/ 180 h 210"/>
                              <a:gd name="T12" fmla="*/ 45 w 164"/>
                              <a:gd name="T13" fmla="*/ 195 h 210"/>
                              <a:gd name="T14" fmla="*/ 65 w 164"/>
                              <a:gd name="T15" fmla="*/ 205 h 210"/>
                              <a:gd name="T16" fmla="*/ 80 w 164"/>
                              <a:gd name="T17" fmla="*/ 210 h 210"/>
                              <a:gd name="T18" fmla="*/ 95 w 164"/>
                              <a:gd name="T19" fmla="*/ 210 h 210"/>
                              <a:gd name="T20" fmla="*/ 95 w 164"/>
                              <a:gd name="T21" fmla="*/ 210 h 210"/>
                              <a:gd name="T22" fmla="*/ 110 w 164"/>
                              <a:gd name="T23" fmla="*/ 210 h 210"/>
                              <a:gd name="T24" fmla="*/ 120 w 164"/>
                              <a:gd name="T25" fmla="*/ 205 h 210"/>
                              <a:gd name="T26" fmla="*/ 135 w 164"/>
                              <a:gd name="T27" fmla="*/ 195 h 210"/>
                              <a:gd name="T28" fmla="*/ 145 w 164"/>
                              <a:gd name="T29" fmla="*/ 180 h 210"/>
                              <a:gd name="T30" fmla="*/ 160 w 164"/>
                              <a:gd name="T31" fmla="*/ 150 h 210"/>
                              <a:gd name="T32" fmla="*/ 164 w 164"/>
                              <a:gd name="T33" fmla="*/ 105 h 210"/>
                              <a:gd name="T34" fmla="*/ 164 w 164"/>
                              <a:gd name="T35" fmla="*/ 105 h 210"/>
                              <a:gd name="T36" fmla="*/ 160 w 164"/>
                              <a:gd name="T37" fmla="*/ 65 h 210"/>
                              <a:gd name="T38" fmla="*/ 145 w 164"/>
                              <a:gd name="T39" fmla="*/ 35 h 210"/>
                              <a:gd name="T40" fmla="*/ 135 w 164"/>
                              <a:gd name="T41" fmla="*/ 20 h 210"/>
                              <a:gd name="T42" fmla="*/ 120 w 164"/>
                              <a:gd name="T43" fmla="*/ 10 h 210"/>
                              <a:gd name="T44" fmla="*/ 110 w 164"/>
                              <a:gd name="T45" fmla="*/ 5 h 210"/>
                              <a:gd name="T46" fmla="*/ 95 w 164"/>
                              <a:gd name="T47" fmla="*/ 0 h 210"/>
                              <a:gd name="T48" fmla="*/ 95 w 164"/>
                              <a:gd name="T49" fmla="*/ 0 h 210"/>
                              <a:gd name="T50" fmla="*/ 80 w 164"/>
                              <a:gd name="T51" fmla="*/ 5 h 210"/>
                              <a:gd name="T52" fmla="*/ 65 w 164"/>
                              <a:gd name="T53" fmla="*/ 10 h 210"/>
                              <a:gd name="T54" fmla="*/ 45 w 164"/>
                              <a:gd name="T55" fmla="*/ 20 h 210"/>
                              <a:gd name="T56" fmla="*/ 30 w 164"/>
                              <a:gd name="T57" fmla="*/ 35 h 210"/>
                              <a:gd name="T58" fmla="*/ 20 w 164"/>
                              <a:gd name="T59" fmla="*/ 50 h 210"/>
                              <a:gd name="T60" fmla="*/ 10 w 164"/>
                              <a:gd name="T61" fmla="*/ 65 h 210"/>
                              <a:gd name="T62" fmla="*/ 5 w 164"/>
                              <a:gd name="T63" fmla="*/ 85 h 210"/>
                              <a:gd name="T64" fmla="*/ 0 w 164"/>
                              <a:gd name="T65" fmla="*/ 105 h 210"/>
                              <a:gd name="T66" fmla="*/ 0 w 164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4" h="210">
                                <a:moveTo>
                                  <a:pt x="0" y="105"/>
                                </a:moveTo>
                                <a:lnTo>
                                  <a:pt x="0" y="105"/>
                                </a:lnTo>
                                <a:lnTo>
                                  <a:pt x="5" y="130"/>
                                </a:lnTo>
                                <a:lnTo>
                                  <a:pt x="10" y="150"/>
                                </a:lnTo>
                                <a:lnTo>
                                  <a:pt x="20" y="165"/>
                                </a:lnTo>
                                <a:lnTo>
                                  <a:pt x="30" y="180"/>
                                </a:lnTo>
                                <a:lnTo>
                                  <a:pt x="45" y="195"/>
                                </a:lnTo>
                                <a:lnTo>
                                  <a:pt x="65" y="205"/>
                                </a:lnTo>
                                <a:lnTo>
                                  <a:pt x="80" y="210"/>
                                </a:lnTo>
                                <a:lnTo>
                                  <a:pt x="95" y="210"/>
                                </a:lnTo>
                                <a:lnTo>
                                  <a:pt x="110" y="210"/>
                                </a:lnTo>
                                <a:lnTo>
                                  <a:pt x="120" y="205"/>
                                </a:lnTo>
                                <a:lnTo>
                                  <a:pt x="135" y="195"/>
                                </a:lnTo>
                                <a:lnTo>
                                  <a:pt x="145" y="180"/>
                                </a:lnTo>
                                <a:lnTo>
                                  <a:pt x="160" y="150"/>
                                </a:lnTo>
                                <a:lnTo>
                                  <a:pt x="164" y="105"/>
                                </a:lnTo>
                                <a:lnTo>
                                  <a:pt x="160" y="65"/>
                                </a:lnTo>
                                <a:lnTo>
                                  <a:pt x="145" y="35"/>
                                </a:lnTo>
                                <a:lnTo>
                                  <a:pt x="135" y="20"/>
                                </a:lnTo>
                                <a:lnTo>
                                  <a:pt x="120" y="10"/>
                                </a:lnTo>
                                <a:lnTo>
                                  <a:pt x="110" y="5"/>
                                </a:lnTo>
                                <a:lnTo>
                                  <a:pt x="95" y="0"/>
                                </a:lnTo>
                                <a:lnTo>
                                  <a:pt x="80" y="5"/>
                                </a:lnTo>
                                <a:lnTo>
                                  <a:pt x="65" y="10"/>
                                </a:lnTo>
                                <a:lnTo>
                                  <a:pt x="45" y="20"/>
                                </a:lnTo>
                                <a:lnTo>
                                  <a:pt x="30" y="35"/>
                                </a:lnTo>
                                <a:lnTo>
                                  <a:pt x="20" y="50"/>
                                </a:lnTo>
                                <a:lnTo>
                                  <a:pt x="10" y="65"/>
                                </a:lnTo>
                                <a:lnTo>
                                  <a:pt x="5" y="85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8" name="Freeform 495"/>
                        <wps:cNvSpPr>
                          <a:spLocks/>
                        </wps:cNvSpPr>
                        <wps:spPr bwMode="auto">
                          <a:xfrm>
                            <a:off x="6148" y="5471"/>
                            <a:ext cx="145" cy="145"/>
                          </a:xfrm>
                          <a:custGeom>
                            <a:avLst/>
                            <a:gdLst>
                              <a:gd name="T0" fmla="*/ 0 w 145"/>
                              <a:gd name="T1" fmla="*/ 70 h 145"/>
                              <a:gd name="T2" fmla="*/ 0 w 145"/>
                              <a:gd name="T3" fmla="*/ 70 h 145"/>
                              <a:gd name="T4" fmla="*/ 5 w 145"/>
                              <a:gd name="T5" fmla="*/ 85 h 145"/>
                              <a:gd name="T6" fmla="*/ 10 w 145"/>
                              <a:gd name="T7" fmla="*/ 100 h 145"/>
                              <a:gd name="T8" fmla="*/ 25 w 145"/>
                              <a:gd name="T9" fmla="*/ 115 h 145"/>
                              <a:gd name="T10" fmla="*/ 35 w 145"/>
                              <a:gd name="T11" fmla="*/ 125 h 145"/>
                              <a:gd name="T12" fmla="*/ 70 w 145"/>
                              <a:gd name="T13" fmla="*/ 140 h 145"/>
                              <a:gd name="T14" fmla="*/ 95 w 145"/>
                              <a:gd name="T15" fmla="*/ 145 h 145"/>
                              <a:gd name="T16" fmla="*/ 95 w 145"/>
                              <a:gd name="T17" fmla="*/ 145 h 145"/>
                              <a:gd name="T18" fmla="*/ 105 w 145"/>
                              <a:gd name="T19" fmla="*/ 145 h 145"/>
                              <a:gd name="T20" fmla="*/ 115 w 145"/>
                              <a:gd name="T21" fmla="*/ 140 h 145"/>
                              <a:gd name="T22" fmla="*/ 130 w 145"/>
                              <a:gd name="T23" fmla="*/ 125 h 145"/>
                              <a:gd name="T24" fmla="*/ 140 w 145"/>
                              <a:gd name="T25" fmla="*/ 100 h 145"/>
                              <a:gd name="T26" fmla="*/ 145 w 145"/>
                              <a:gd name="T27" fmla="*/ 70 h 145"/>
                              <a:gd name="T28" fmla="*/ 145 w 145"/>
                              <a:gd name="T29" fmla="*/ 70 h 145"/>
                              <a:gd name="T30" fmla="*/ 140 w 145"/>
                              <a:gd name="T31" fmla="*/ 45 h 145"/>
                              <a:gd name="T32" fmla="*/ 130 w 145"/>
                              <a:gd name="T33" fmla="*/ 20 h 145"/>
                              <a:gd name="T34" fmla="*/ 115 w 145"/>
                              <a:gd name="T35" fmla="*/ 5 h 145"/>
                              <a:gd name="T36" fmla="*/ 95 w 145"/>
                              <a:gd name="T37" fmla="*/ 0 h 145"/>
                              <a:gd name="T38" fmla="*/ 95 w 145"/>
                              <a:gd name="T39" fmla="*/ 0 h 145"/>
                              <a:gd name="T40" fmla="*/ 70 w 145"/>
                              <a:gd name="T41" fmla="*/ 5 h 145"/>
                              <a:gd name="T42" fmla="*/ 40 w 145"/>
                              <a:gd name="T43" fmla="*/ 20 h 145"/>
                              <a:gd name="T44" fmla="*/ 25 w 145"/>
                              <a:gd name="T45" fmla="*/ 30 h 145"/>
                              <a:gd name="T46" fmla="*/ 10 w 145"/>
                              <a:gd name="T47" fmla="*/ 40 h 145"/>
                              <a:gd name="T48" fmla="*/ 5 w 145"/>
                              <a:gd name="T49" fmla="*/ 55 h 145"/>
                              <a:gd name="T50" fmla="*/ 0 w 145"/>
                              <a:gd name="T51" fmla="*/ 70 h 145"/>
                              <a:gd name="T52" fmla="*/ 0 w 145"/>
                              <a:gd name="T53" fmla="*/ 7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0" y="70"/>
                                </a:moveTo>
                                <a:lnTo>
                                  <a:pt x="0" y="70"/>
                                </a:lnTo>
                                <a:lnTo>
                                  <a:pt x="5" y="85"/>
                                </a:lnTo>
                                <a:lnTo>
                                  <a:pt x="10" y="100"/>
                                </a:lnTo>
                                <a:lnTo>
                                  <a:pt x="25" y="115"/>
                                </a:lnTo>
                                <a:lnTo>
                                  <a:pt x="35" y="125"/>
                                </a:lnTo>
                                <a:lnTo>
                                  <a:pt x="70" y="140"/>
                                </a:lnTo>
                                <a:lnTo>
                                  <a:pt x="95" y="145"/>
                                </a:lnTo>
                                <a:lnTo>
                                  <a:pt x="105" y="145"/>
                                </a:lnTo>
                                <a:lnTo>
                                  <a:pt x="115" y="140"/>
                                </a:lnTo>
                                <a:lnTo>
                                  <a:pt x="130" y="125"/>
                                </a:lnTo>
                                <a:lnTo>
                                  <a:pt x="140" y="100"/>
                                </a:lnTo>
                                <a:lnTo>
                                  <a:pt x="145" y="70"/>
                                </a:lnTo>
                                <a:lnTo>
                                  <a:pt x="140" y="45"/>
                                </a:lnTo>
                                <a:lnTo>
                                  <a:pt x="130" y="20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0" y="5"/>
                                </a:lnTo>
                                <a:lnTo>
                                  <a:pt x="40" y="20"/>
                                </a:lnTo>
                                <a:lnTo>
                                  <a:pt x="25" y="30"/>
                                </a:lnTo>
                                <a:lnTo>
                                  <a:pt x="10" y="40"/>
                                </a:lnTo>
                                <a:lnTo>
                                  <a:pt x="5" y="55"/>
                                </a:lnTo>
                                <a:lnTo>
                                  <a:pt x="0" y="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9" name="Freeform 496"/>
                        <wps:cNvSpPr>
                          <a:spLocks/>
                        </wps:cNvSpPr>
                        <wps:spPr bwMode="auto">
                          <a:xfrm>
                            <a:off x="6128" y="5286"/>
                            <a:ext cx="20" cy="510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510"/>
                              <a:gd name="T2" fmla="*/ 20 w 20"/>
                              <a:gd name="T3" fmla="*/ 0 h 510"/>
                              <a:gd name="T4" fmla="*/ 10 w 20"/>
                              <a:gd name="T5" fmla="*/ 20 h 510"/>
                              <a:gd name="T6" fmla="*/ 0 w 20"/>
                              <a:gd name="T7" fmla="*/ 70 h 510"/>
                              <a:gd name="T8" fmla="*/ 0 w 20"/>
                              <a:gd name="T9" fmla="*/ 105 h 510"/>
                              <a:gd name="T10" fmla="*/ 0 w 20"/>
                              <a:gd name="T11" fmla="*/ 145 h 510"/>
                              <a:gd name="T12" fmla="*/ 10 w 20"/>
                              <a:gd name="T13" fmla="*/ 195 h 510"/>
                              <a:gd name="T14" fmla="*/ 20 w 20"/>
                              <a:gd name="T15" fmla="*/ 255 h 510"/>
                              <a:gd name="T16" fmla="*/ 20 w 20"/>
                              <a:gd name="T17" fmla="*/ 255 h 510"/>
                              <a:gd name="T18" fmla="*/ 20 w 20"/>
                              <a:gd name="T19" fmla="*/ 255 h 510"/>
                              <a:gd name="T20" fmla="*/ 10 w 20"/>
                              <a:gd name="T21" fmla="*/ 315 h 510"/>
                              <a:gd name="T22" fmla="*/ 5 w 20"/>
                              <a:gd name="T23" fmla="*/ 370 h 510"/>
                              <a:gd name="T24" fmla="*/ 0 w 20"/>
                              <a:gd name="T25" fmla="*/ 410 h 510"/>
                              <a:gd name="T26" fmla="*/ 0 w 20"/>
                              <a:gd name="T27" fmla="*/ 440 h 510"/>
                              <a:gd name="T28" fmla="*/ 10 w 20"/>
                              <a:gd name="T29" fmla="*/ 485 h 510"/>
                              <a:gd name="T30" fmla="*/ 20 w 20"/>
                              <a:gd name="T3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20"/>
                                </a:lnTo>
                                <a:lnTo>
                                  <a:pt x="0" y="70"/>
                                </a:lnTo>
                                <a:lnTo>
                                  <a:pt x="0" y="105"/>
                                </a:lnTo>
                                <a:lnTo>
                                  <a:pt x="0" y="145"/>
                                </a:lnTo>
                                <a:lnTo>
                                  <a:pt x="10" y="195"/>
                                </a:lnTo>
                                <a:lnTo>
                                  <a:pt x="20" y="255"/>
                                </a:lnTo>
                                <a:lnTo>
                                  <a:pt x="10" y="315"/>
                                </a:lnTo>
                                <a:lnTo>
                                  <a:pt x="5" y="370"/>
                                </a:lnTo>
                                <a:lnTo>
                                  <a:pt x="0" y="410"/>
                                </a:lnTo>
                                <a:lnTo>
                                  <a:pt x="0" y="440"/>
                                </a:lnTo>
                                <a:lnTo>
                                  <a:pt x="10" y="485"/>
                                </a:lnTo>
                                <a:lnTo>
                                  <a:pt x="20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0" name="Freeform 497"/>
                        <wps:cNvSpPr>
                          <a:spLocks/>
                        </wps:cNvSpPr>
                        <wps:spPr bwMode="auto">
                          <a:xfrm>
                            <a:off x="6103" y="5286"/>
                            <a:ext cx="45" cy="510"/>
                          </a:xfrm>
                          <a:custGeom>
                            <a:avLst/>
                            <a:gdLst>
                              <a:gd name="T0" fmla="*/ 45 w 45"/>
                              <a:gd name="T1" fmla="*/ 0 h 510"/>
                              <a:gd name="T2" fmla="*/ 45 w 45"/>
                              <a:gd name="T3" fmla="*/ 0 h 510"/>
                              <a:gd name="T4" fmla="*/ 30 w 45"/>
                              <a:gd name="T5" fmla="*/ 40 h 510"/>
                              <a:gd name="T6" fmla="*/ 20 w 45"/>
                              <a:gd name="T7" fmla="*/ 90 h 510"/>
                              <a:gd name="T8" fmla="*/ 10 w 45"/>
                              <a:gd name="T9" fmla="*/ 155 h 510"/>
                              <a:gd name="T10" fmla="*/ 0 w 45"/>
                              <a:gd name="T11" fmla="*/ 230 h 510"/>
                              <a:gd name="T12" fmla="*/ 5 w 45"/>
                              <a:gd name="T13" fmla="*/ 315 h 510"/>
                              <a:gd name="T14" fmla="*/ 10 w 45"/>
                              <a:gd name="T15" fmla="*/ 360 h 510"/>
                              <a:gd name="T16" fmla="*/ 15 w 45"/>
                              <a:gd name="T17" fmla="*/ 410 h 510"/>
                              <a:gd name="T18" fmla="*/ 30 w 45"/>
                              <a:gd name="T19" fmla="*/ 460 h 510"/>
                              <a:gd name="T20" fmla="*/ 45 w 45"/>
                              <a:gd name="T2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30" y="40"/>
                                </a:lnTo>
                                <a:lnTo>
                                  <a:pt x="20" y="90"/>
                                </a:lnTo>
                                <a:lnTo>
                                  <a:pt x="10" y="155"/>
                                </a:lnTo>
                                <a:lnTo>
                                  <a:pt x="0" y="230"/>
                                </a:lnTo>
                                <a:lnTo>
                                  <a:pt x="5" y="315"/>
                                </a:lnTo>
                                <a:lnTo>
                                  <a:pt x="10" y="360"/>
                                </a:lnTo>
                                <a:lnTo>
                                  <a:pt x="15" y="410"/>
                                </a:lnTo>
                                <a:lnTo>
                                  <a:pt x="30" y="460"/>
                                </a:lnTo>
                                <a:lnTo>
                                  <a:pt x="45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1" name="Line 498"/>
                        <wps:cNvCnPr/>
                        <wps:spPr bwMode="auto">
                          <a:xfrm>
                            <a:off x="6053" y="5286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2" name="Line 499"/>
                        <wps:cNvCnPr/>
                        <wps:spPr bwMode="auto">
                          <a:xfrm>
                            <a:off x="6023" y="5286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3" name="Freeform 500"/>
                        <wps:cNvSpPr>
                          <a:spLocks/>
                        </wps:cNvSpPr>
                        <wps:spPr bwMode="auto">
                          <a:xfrm>
                            <a:off x="6148" y="6276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40 h 50"/>
                              <a:gd name="T2" fmla="*/ 0 w 249"/>
                              <a:gd name="T3" fmla="*/ 40 h 50"/>
                              <a:gd name="T4" fmla="*/ 10 w 249"/>
                              <a:gd name="T5" fmla="*/ 25 h 50"/>
                              <a:gd name="T6" fmla="*/ 25 w 249"/>
                              <a:gd name="T7" fmla="*/ 15 h 50"/>
                              <a:gd name="T8" fmla="*/ 50 w 249"/>
                              <a:gd name="T9" fmla="*/ 5 h 50"/>
                              <a:gd name="T10" fmla="*/ 80 w 249"/>
                              <a:gd name="T11" fmla="*/ 0 h 50"/>
                              <a:gd name="T12" fmla="*/ 110 w 249"/>
                              <a:gd name="T13" fmla="*/ 5 h 50"/>
                              <a:gd name="T14" fmla="*/ 135 w 249"/>
                              <a:gd name="T15" fmla="*/ 15 h 50"/>
                              <a:gd name="T16" fmla="*/ 155 w 249"/>
                              <a:gd name="T17" fmla="*/ 25 h 50"/>
                              <a:gd name="T18" fmla="*/ 184 w 249"/>
                              <a:gd name="T19" fmla="*/ 45 h 50"/>
                              <a:gd name="T20" fmla="*/ 184 w 249"/>
                              <a:gd name="T21" fmla="*/ 45 h 50"/>
                              <a:gd name="T22" fmla="*/ 189 w 249"/>
                              <a:gd name="T23" fmla="*/ 50 h 50"/>
                              <a:gd name="T24" fmla="*/ 199 w 249"/>
                              <a:gd name="T25" fmla="*/ 45 h 50"/>
                              <a:gd name="T26" fmla="*/ 214 w 249"/>
                              <a:gd name="T27" fmla="*/ 30 h 50"/>
                              <a:gd name="T28" fmla="*/ 234 w 249"/>
                              <a:gd name="T29" fmla="*/ 0 h 50"/>
                              <a:gd name="T30" fmla="*/ 249 w 249"/>
                              <a:gd name="T31" fmla="*/ 4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40"/>
                                </a:moveTo>
                                <a:lnTo>
                                  <a:pt x="0" y="40"/>
                                </a:lnTo>
                                <a:lnTo>
                                  <a:pt x="10" y="25"/>
                                </a:lnTo>
                                <a:lnTo>
                                  <a:pt x="25" y="15"/>
                                </a:lnTo>
                                <a:lnTo>
                                  <a:pt x="50" y="5"/>
                                </a:lnTo>
                                <a:lnTo>
                                  <a:pt x="80" y="0"/>
                                </a:lnTo>
                                <a:lnTo>
                                  <a:pt x="110" y="5"/>
                                </a:lnTo>
                                <a:lnTo>
                                  <a:pt x="135" y="15"/>
                                </a:lnTo>
                                <a:lnTo>
                                  <a:pt x="155" y="25"/>
                                </a:lnTo>
                                <a:lnTo>
                                  <a:pt x="184" y="45"/>
                                </a:lnTo>
                                <a:lnTo>
                                  <a:pt x="189" y="50"/>
                                </a:lnTo>
                                <a:lnTo>
                                  <a:pt x="199" y="45"/>
                                </a:lnTo>
                                <a:lnTo>
                                  <a:pt x="214" y="30"/>
                                </a:lnTo>
                                <a:lnTo>
                                  <a:pt x="234" y="0"/>
                                </a:lnTo>
                                <a:lnTo>
                                  <a:pt x="249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4" name="Freeform 501"/>
                        <wps:cNvSpPr>
                          <a:spLocks/>
                        </wps:cNvSpPr>
                        <wps:spPr bwMode="auto">
                          <a:xfrm>
                            <a:off x="6148" y="5801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5 h 50"/>
                              <a:gd name="T2" fmla="*/ 0 w 249"/>
                              <a:gd name="T3" fmla="*/ 5 h 50"/>
                              <a:gd name="T4" fmla="*/ 25 w 249"/>
                              <a:gd name="T5" fmla="*/ 25 h 50"/>
                              <a:gd name="T6" fmla="*/ 50 w 249"/>
                              <a:gd name="T7" fmla="*/ 40 h 50"/>
                              <a:gd name="T8" fmla="*/ 80 w 249"/>
                              <a:gd name="T9" fmla="*/ 45 h 50"/>
                              <a:gd name="T10" fmla="*/ 110 w 249"/>
                              <a:gd name="T11" fmla="*/ 40 h 50"/>
                              <a:gd name="T12" fmla="*/ 135 w 249"/>
                              <a:gd name="T13" fmla="*/ 30 h 50"/>
                              <a:gd name="T14" fmla="*/ 155 w 249"/>
                              <a:gd name="T15" fmla="*/ 25 h 50"/>
                              <a:gd name="T16" fmla="*/ 184 w 249"/>
                              <a:gd name="T17" fmla="*/ 5 h 50"/>
                              <a:gd name="T18" fmla="*/ 184 w 249"/>
                              <a:gd name="T19" fmla="*/ 5 h 50"/>
                              <a:gd name="T20" fmla="*/ 189 w 249"/>
                              <a:gd name="T21" fmla="*/ 0 h 50"/>
                              <a:gd name="T22" fmla="*/ 194 w 249"/>
                              <a:gd name="T23" fmla="*/ 5 h 50"/>
                              <a:gd name="T24" fmla="*/ 214 w 249"/>
                              <a:gd name="T25" fmla="*/ 20 h 50"/>
                              <a:gd name="T26" fmla="*/ 234 w 249"/>
                              <a:gd name="T27" fmla="*/ 50 h 50"/>
                              <a:gd name="T28" fmla="*/ 249 w 249"/>
                              <a:gd name="T2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5"/>
                                </a:moveTo>
                                <a:lnTo>
                                  <a:pt x="0" y="5"/>
                                </a:lnTo>
                                <a:lnTo>
                                  <a:pt x="25" y="25"/>
                                </a:lnTo>
                                <a:lnTo>
                                  <a:pt x="50" y="40"/>
                                </a:lnTo>
                                <a:lnTo>
                                  <a:pt x="80" y="45"/>
                                </a:lnTo>
                                <a:lnTo>
                                  <a:pt x="110" y="40"/>
                                </a:lnTo>
                                <a:lnTo>
                                  <a:pt x="135" y="30"/>
                                </a:lnTo>
                                <a:lnTo>
                                  <a:pt x="155" y="25"/>
                                </a:lnTo>
                                <a:lnTo>
                                  <a:pt x="184" y="5"/>
                                </a:lnTo>
                                <a:lnTo>
                                  <a:pt x="189" y="0"/>
                                </a:lnTo>
                                <a:lnTo>
                                  <a:pt x="194" y="5"/>
                                </a:lnTo>
                                <a:lnTo>
                                  <a:pt x="214" y="20"/>
                                </a:lnTo>
                                <a:lnTo>
                                  <a:pt x="234" y="50"/>
                                </a:ln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5" name="Freeform 502"/>
                        <wps:cNvSpPr>
                          <a:spLocks/>
                        </wps:cNvSpPr>
                        <wps:spPr bwMode="auto">
                          <a:xfrm>
                            <a:off x="6148" y="5846"/>
                            <a:ext cx="244" cy="435"/>
                          </a:xfrm>
                          <a:custGeom>
                            <a:avLst/>
                            <a:gdLst>
                              <a:gd name="T0" fmla="*/ 0 w 244"/>
                              <a:gd name="T1" fmla="*/ 215 h 435"/>
                              <a:gd name="T2" fmla="*/ 0 w 244"/>
                              <a:gd name="T3" fmla="*/ 215 h 435"/>
                              <a:gd name="T4" fmla="*/ 5 w 244"/>
                              <a:gd name="T5" fmla="*/ 300 h 435"/>
                              <a:gd name="T6" fmla="*/ 10 w 244"/>
                              <a:gd name="T7" fmla="*/ 335 h 435"/>
                              <a:gd name="T8" fmla="*/ 15 w 244"/>
                              <a:gd name="T9" fmla="*/ 370 h 435"/>
                              <a:gd name="T10" fmla="*/ 30 w 244"/>
                              <a:gd name="T11" fmla="*/ 395 h 435"/>
                              <a:gd name="T12" fmla="*/ 45 w 244"/>
                              <a:gd name="T13" fmla="*/ 415 h 435"/>
                              <a:gd name="T14" fmla="*/ 65 w 244"/>
                              <a:gd name="T15" fmla="*/ 430 h 435"/>
                              <a:gd name="T16" fmla="*/ 95 w 244"/>
                              <a:gd name="T17" fmla="*/ 435 h 435"/>
                              <a:gd name="T18" fmla="*/ 95 w 244"/>
                              <a:gd name="T19" fmla="*/ 435 h 435"/>
                              <a:gd name="T20" fmla="*/ 125 w 244"/>
                              <a:gd name="T21" fmla="*/ 430 h 435"/>
                              <a:gd name="T22" fmla="*/ 150 w 244"/>
                              <a:gd name="T23" fmla="*/ 420 h 435"/>
                              <a:gd name="T24" fmla="*/ 174 w 244"/>
                              <a:gd name="T25" fmla="*/ 400 h 435"/>
                              <a:gd name="T26" fmla="*/ 199 w 244"/>
                              <a:gd name="T27" fmla="*/ 370 h 435"/>
                              <a:gd name="T28" fmla="*/ 219 w 244"/>
                              <a:gd name="T29" fmla="*/ 340 h 435"/>
                              <a:gd name="T30" fmla="*/ 229 w 244"/>
                              <a:gd name="T31" fmla="*/ 300 h 435"/>
                              <a:gd name="T32" fmla="*/ 239 w 244"/>
                              <a:gd name="T33" fmla="*/ 260 h 435"/>
                              <a:gd name="T34" fmla="*/ 244 w 244"/>
                              <a:gd name="T35" fmla="*/ 215 h 435"/>
                              <a:gd name="T36" fmla="*/ 244 w 244"/>
                              <a:gd name="T37" fmla="*/ 215 h 435"/>
                              <a:gd name="T38" fmla="*/ 239 w 244"/>
                              <a:gd name="T39" fmla="*/ 170 h 435"/>
                              <a:gd name="T40" fmla="*/ 229 w 244"/>
                              <a:gd name="T41" fmla="*/ 130 h 435"/>
                              <a:gd name="T42" fmla="*/ 219 w 244"/>
                              <a:gd name="T43" fmla="*/ 95 h 435"/>
                              <a:gd name="T44" fmla="*/ 199 w 244"/>
                              <a:gd name="T45" fmla="*/ 60 h 435"/>
                              <a:gd name="T46" fmla="*/ 174 w 244"/>
                              <a:gd name="T47" fmla="*/ 35 h 435"/>
                              <a:gd name="T48" fmla="*/ 150 w 244"/>
                              <a:gd name="T49" fmla="*/ 15 h 435"/>
                              <a:gd name="T50" fmla="*/ 125 w 244"/>
                              <a:gd name="T51" fmla="*/ 5 h 435"/>
                              <a:gd name="T52" fmla="*/ 95 w 244"/>
                              <a:gd name="T53" fmla="*/ 0 h 435"/>
                              <a:gd name="T54" fmla="*/ 95 w 244"/>
                              <a:gd name="T55" fmla="*/ 0 h 435"/>
                              <a:gd name="T56" fmla="*/ 65 w 244"/>
                              <a:gd name="T57" fmla="*/ 0 h 435"/>
                              <a:gd name="T58" fmla="*/ 45 w 244"/>
                              <a:gd name="T59" fmla="*/ 15 h 435"/>
                              <a:gd name="T60" fmla="*/ 30 w 244"/>
                              <a:gd name="T61" fmla="*/ 35 h 435"/>
                              <a:gd name="T62" fmla="*/ 15 w 244"/>
                              <a:gd name="T63" fmla="*/ 60 h 435"/>
                              <a:gd name="T64" fmla="*/ 10 w 244"/>
                              <a:gd name="T65" fmla="*/ 95 h 435"/>
                              <a:gd name="T66" fmla="*/ 5 w 244"/>
                              <a:gd name="T67" fmla="*/ 130 h 435"/>
                              <a:gd name="T68" fmla="*/ 0 w 244"/>
                              <a:gd name="T69" fmla="*/ 215 h 435"/>
                              <a:gd name="T70" fmla="*/ 0 w 244"/>
                              <a:gd name="T71" fmla="*/ 215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0" y="215"/>
                                </a:moveTo>
                                <a:lnTo>
                                  <a:pt x="0" y="215"/>
                                </a:lnTo>
                                <a:lnTo>
                                  <a:pt x="5" y="300"/>
                                </a:lnTo>
                                <a:lnTo>
                                  <a:pt x="10" y="335"/>
                                </a:lnTo>
                                <a:lnTo>
                                  <a:pt x="15" y="370"/>
                                </a:lnTo>
                                <a:lnTo>
                                  <a:pt x="30" y="395"/>
                                </a:lnTo>
                                <a:lnTo>
                                  <a:pt x="45" y="415"/>
                                </a:lnTo>
                                <a:lnTo>
                                  <a:pt x="65" y="430"/>
                                </a:lnTo>
                                <a:lnTo>
                                  <a:pt x="95" y="435"/>
                                </a:lnTo>
                                <a:lnTo>
                                  <a:pt x="125" y="430"/>
                                </a:lnTo>
                                <a:lnTo>
                                  <a:pt x="150" y="420"/>
                                </a:lnTo>
                                <a:lnTo>
                                  <a:pt x="174" y="400"/>
                                </a:lnTo>
                                <a:lnTo>
                                  <a:pt x="199" y="370"/>
                                </a:lnTo>
                                <a:lnTo>
                                  <a:pt x="219" y="340"/>
                                </a:lnTo>
                                <a:lnTo>
                                  <a:pt x="229" y="300"/>
                                </a:lnTo>
                                <a:lnTo>
                                  <a:pt x="239" y="260"/>
                                </a:lnTo>
                                <a:lnTo>
                                  <a:pt x="244" y="215"/>
                                </a:lnTo>
                                <a:lnTo>
                                  <a:pt x="239" y="170"/>
                                </a:lnTo>
                                <a:lnTo>
                                  <a:pt x="229" y="130"/>
                                </a:lnTo>
                                <a:lnTo>
                                  <a:pt x="219" y="95"/>
                                </a:lnTo>
                                <a:lnTo>
                                  <a:pt x="199" y="60"/>
                                </a:lnTo>
                                <a:lnTo>
                                  <a:pt x="174" y="35"/>
                                </a:lnTo>
                                <a:lnTo>
                                  <a:pt x="150" y="15"/>
                                </a:lnTo>
                                <a:lnTo>
                                  <a:pt x="125" y="5"/>
                                </a:lnTo>
                                <a:lnTo>
                                  <a:pt x="95" y="0"/>
                                </a:lnTo>
                                <a:lnTo>
                                  <a:pt x="65" y="0"/>
                                </a:lnTo>
                                <a:lnTo>
                                  <a:pt x="45" y="15"/>
                                </a:lnTo>
                                <a:lnTo>
                                  <a:pt x="30" y="35"/>
                                </a:lnTo>
                                <a:lnTo>
                                  <a:pt x="15" y="60"/>
                                </a:lnTo>
                                <a:lnTo>
                                  <a:pt x="10" y="95"/>
                                </a:lnTo>
                                <a:lnTo>
                                  <a:pt x="5" y="130"/>
                                </a:lnTo>
                                <a:lnTo>
                                  <a:pt x="0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6" name="Freeform 503"/>
                        <wps:cNvSpPr>
                          <a:spLocks/>
                        </wps:cNvSpPr>
                        <wps:spPr bwMode="auto">
                          <a:xfrm>
                            <a:off x="6148" y="5911"/>
                            <a:ext cx="194" cy="300"/>
                          </a:xfrm>
                          <a:custGeom>
                            <a:avLst/>
                            <a:gdLst>
                              <a:gd name="T0" fmla="*/ 0 w 194"/>
                              <a:gd name="T1" fmla="*/ 150 h 300"/>
                              <a:gd name="T2" fmla="*/ 0 w 194"/>
                              <a:gd name="T3" fmla="*/ 150 h 300"/>
                              <a:gd name="T4" fmla="*/ 0 w 194"/>
                              <a:gd name="T5" fmla="*/ 180 h 300"/>
                              <a:gd name="T6" fmla="*/ 5 w 194"/>
                              <a:gd name="T7" fmla="*/ 210 h 300"/>
                              <a:gd name="T8" fmla="*/ 15 w 194"/>
                              <a:gd name="T9" fmla="*/ 235 h 300"/>
                              <a:gd name="T10" fmla="*/ 25 w 194"/>
                              <a:gd name="T11" fmla="*/ 255 h 300"/>
                              <a:gd name="T12" fmla="*/ 40 w 194"/>
                              <a:gd name="T13" fmla="*/ 275 h 300"/>
                              <a:gd name="T14" fmla="*/ 55 w 194"/>
                              <a:gd name="T15" fmla="*/ 285 h 300"/>
                              <a:gd name="T16" fmla="*/ 75 w 194"/>
                              <a:gd name="T17" fmla="*/ 295 h 300"/>
                              <a:gd name="T18" fmla="*/ 95 w 194"/>
                              <a:gd name="T19" fmla="*/ 300 h 300"/>
                              <a:gd name="T20" fmla="*/ 95 w 194"/>
                              <a:gd name="T21" fmla="*/ 300 h 300"/>
                              <a:gd name="T22" fmla="*/ 115 w 194"/>
                              <a:gd name="T23" fmla="*/ 300 h 300"/>
                              <a:gd name="T24" fmla="*/ 135 w 194"/>
                              <a:gd name="T25" fmla="*/ 290 h 300"/>
                              <a:gd name="T26" fmla="*/ 150 w 194"/>
                              <a:gd name="T27" fmla="*/ 275 h 300"/>
                              <a:gd name="T28" fmla="*/ 164 w 194"/>
                              <a:gd name="T29" fmla="*/ 260 h 300"/>
                              <a:gd name="T30" fmla="*/ 179 w 194"/>
                              <a:gd name="T31" fmla="*/ 235 h 300"/>
                              <a:gd name="T32" fmla="*/ 189 w 194"/>
                              <a:gd name="T33" fmla="*/ 210 h 300"/>
                              <a:gd name="T34" fmla="*/ 194 w 194"/>
                              <a:gd name="T35" fmla="*/ 180 h 300"/>
                              <a:gd name="T36" fmla="*/ 194 w 194"/>
                              <a:gd name="T37" fmla="*/ 150 h 300"/>
                              <a:gd name="T38" fmla="*/ 194 w 194"/>
                              <a:gd name="T39" fmla="*/ 150 h 300"/>
                              <a:gd name="T40" fmla="*/ 194 w 194"/>
                              <a:gd name="T41" fmla="*/ 120 h 300"/>
                              <a:gd name="T42" fmla="*/ 189 w 194"/>
                              <a:gd name="T43" fmla="*/ 95 h 300"/>
                              <a:gd name="T44" fmla="*/ 179 w 194"/>
                              <a:gd name="T45" fmla="*/ 70 h 300"/>
                              <a:gd name="T46" fmla="*/ 164 w 194"/>
                              <a:gd name="T47" fmla="*/ 45 h 300"/>
                              <a:gd name="T48" fmla="*/ 150 w 194"/>
                              <a:gd name="T49" fmla="*/ 30 h 300"/>
                              <a:gd name="T50" fmla="*/ 135 w 194"/>
                              <a:gd name="T51" fmla="*/ 15 h 300"/>
                              <a:gd name="T52" fmla="*/ 115 w 194"/>
                              <a:gd name="T53" fmla="*/ 5 h 300"/>
                              <a:gd name="T54" fmla="*/ 95 w 194"/>
                              <a:gd name="T55" fmla="*/ 0 h 300"/>
                              <a:gd name="T56" fmla="*/ 95 w 194"/>
                              <a:gd name="T57" fmla="*/ 0 h 300"/>
                              <a:gd name="T58" fmla="*/ 75 w 194"/>
                              <a:gd name="T59" fmla="*/ 5 h 300"/>
                              <a:gd name="T60" fmla="*/ 55 w 194"/>
                              <a:gd name="T61" fmla="*/ 10 h 300"/>
                              <a:gd name="T62" fmla="*/ 40 w 194"/>
                              <a:gd name="T63" fmla="*/ 25 h 300"/>
                              <a:gd name="T64" fmla="*/ 25 w 194"/>
                              <a:gd name="T65" fmla="*/ 45 h 300"/>
                              <a:gd name="T66" fmla="*/ 15 w 194"/>
                              <a:gd name="T67" fmla="*/ 65 h 300"/>
                              <a:gd name="T68" fmla="*/ 5 w 194"/>
                              <a:gd name="T69" fmla="*/ 95 h 300"/>
                              <a:gd name="T70" fmla="*/ 0 w 194"/>
                              <a:gd name="T71" fmla="*/ 120 h 300"/>
                              <a:gd name="T72" fmla="*/ 0 w 194"/>
                              <a:gd name="T73" fmla="*/ 150 h 300"/>
                              <a:gd name="T74" fmla="*/ 0 w 194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4" h="300">
                                <a:moveTo>
                                  <a:pt x="0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10"/>
                                </a:lnTo>
                                <a:lnTo>
                                  <a:pt x="15" y="235"/>
                                </a:lnTo>
                                <a:lnTo>
                                  <a:pt x="25" y="255"/>
                                </a:lnTo>
                                <a:lnTo>
                                  <a:pt x="40" y="275"/>
                                </a:lnTo>
                                <a:lnTo>
                                  <a:pt x="55" y="285"/>
                                </a:lnTo>
                                <a:lnTo>
                                  <a:pt x="75" y="295"/>
                                </a:lnTo>
                                <a:lnTo>
                                  <a:pt x="95" y="300"/>
                                </a:lnTo>
                                <a:lnTo>
                                  <a:pt x="115" y="300"/>
                                </a:lnTo>
                                <a:lnTo>
                                  <a:pt x="135" y="290"/>
                                </a:lnTo>
                                <a:lnTo>
                                  <a:pt x="150" y="275"/>
                                </a:lnTo>
                                <a:lnTo>
                                  <a:pt x="164" y="260"/>
                                </a:lnTo>
                                <a:lnTo>
                                  <a:pt x="179" y="235"/>
                                </a:lnTo>
                                <a:lnTo>
                                  <a:pt x="189" y="210"/>
                                </a:lnTo>
                                <a:lnTo>
                                  <a:pt x="194" y="180"/>
                                </a:lnTo>
                                <a:lnTo>
                                  <a:pt x="194" y="150"/>
                                </a:lnTo>
                                <a:lnTo>
                                  <a:pt x="194" y="120"/>
                                </a:lnTo>
                                <a:lnTo>
                                  <a:pt x="189" y="95"/>
                                </a:lnTo>
                                <a:lnTo>
                                  <a:pt x="179" y="70"/>
                                </a:lnTo>
                                <a:lnTo>
                                  <a:pt x="164" y="45"/>
                                </a:lnTo>
                                <a:lnTo>
                                  <a:pt x="150" y="30"/>
                                </a:lnTo>
                                <a:lnTo>
                                  <a:pt x="135" y="15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5" y="5"/>
                                </a:lnTo>
                                <a:lnTo>
                                  <a:pt x="55" y="10"/>
                                </a:lnTo>
                                <a:lnTo>
                                  <a:pt x="40" y="25"/>
                                </a:lnTo>
                                <a:lnTo>
                                  <a:pt x="25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5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" name="Freeform 504"/>
                        <wps:cNvSpPr>
                          <a:spLocks/>
                        </wps:cNvSpPr>
                        <wps:spPr bwMode="auto">
                          <a:xfrm>
                            <a:off x="6148" y="5956"/>
                            <a:ext cx="164" cy="210"/>
                          </a:xfrm>
                          <a:custGeom>
                            <a:avLst/>
                            <a:gdLst>
                              <a:gd name="T0" fmla="*/ 0 w 164"/>
                              <a:gd name="T1" fmla="*/ 105 h 210"/>
                              <a:gd name="T2" fmla="*/ 0 w 164"/>
                              <a:gd name="T3" fmla="*/ 105 h 210"/>
                              <a:gd name="T4" fmla="*/ 5 w 164"/>
                              <a:gd name="T5" fmla="*/ 125 h 210"/>
                              <a:gd name="T6" fmla="*/ 10 w 164"/>
                              <a:gd name="T7" fmla="*/ 145 h 210"/>
                              <a:gd name="T8" fmla="*/ 20 w 164"/>
                              <a:gd name="T9" fmla="*/ 165 h 210"/>
                              <a:gd name="T10" fmla="*/ 30 w 164"/>
                              <a:gd name="T11" fmla="*/ 180 h 210"/>
                              <a:gd name="T12" fmla="*/ 45 w 164"/>
                              <a:gd name="T13" fmla="*/ 190 h 210"/>
                              <a:gd name="T14" fmla="*/ 65 w 164"/>
                              <a:gd name="T15" fmla="*/ 200 h 210"/>
                              <a:gd name="T16" fmla="*/ 80 w 164"/>
                              <a:gd name="T17" fmla="*/ 210 h 210"/>
                              <a:gd name="T18" fmla="*/ 95 w 164"/>
                              <a:gd name="T19" fmla="*/ 210 h 210"/>
                              <a:gd name="T20" fmla="*/ 95 w 164"/>
                              <a:gd name="T21" fmla="*/ 210 h 210"/>
                              <a:gd name="T22" fmla="*/ 110 w 164"/>
                              <a:gd name="T23" fmla="*/ 210 h 210"/>
                              <a:gd name="T24" fmla="*/ 120 w 164"/>
                              <a:gd name="T25" fmla="*/ 205 h 210"/>
                              <a:gd name="T26" fmla="*/ 135 w 164"/>
                              <a:gd name="T27" fmla="*/ 195 h 210"/>
                              <a:gd name="T28" fmla="*/ 145 w 164"/>
                              <a:gd name="T29" fmla="*/ 180 h 210"/>
                              <a:gd name="T30" fmla="*/ 160 w 164"/>
                              <a:gd name="T31" fmla="*/ 145 h 210"/>
                              <a:gd name="T32" fmla="*/ 164 w 164"/>
                              <a:gd name="T33" fmla="*/ 105 h 210"/>
                              <a:gd name="T34" fmla="*/ 164 w 164"/>
                              <a:gd name="T35" fmla="*/ 105 h 210"/>
                              <a:gd name="T36" fmla="*/ 160 w 164"/>
                              <a:gd name="T37" fmla="*/ 65 h 210"/>
                              <a:gd name="T38" fmla="*/ 145 w 164"/>
                              <a:gd name="T39" fmla="*/ 30 h 210"/>
                              <a:gd name="T40" fmla="*/ 135 w 164"/>
                              <a:gd name="T41" fmla="*/ 20 h 210"/>
                              <a:gd name="T42" fmla="*/ 120 w 164"/>
                              <a:gd name="T43" fmla="*/ 10 h 210"/>
                              <a:gd name="T44" fmla="*/ 110 w 164"/>
                              <a:gd name="T45" fmla="*/ 5 h 210"/>
                              <a:gd name="T46" fmla="*/ 95 w 164"/>
                              <a:gd name="T47" fmla="*/ 0 h 210"/>
                              <a:gd name="T48" fmla="*/ 95 w 164"/>
                              <a:gd name="T49" fmla="*/ 0 h 210"/>
                              <a:gd name="T50" fmla="*/ 80 w 164"/>
                              <a:gd name="T51" fmla="*/ 5 h 210"/>
                              <a:gd name="T52" fmla="*/ 65 w 164"/>
                              <a:gd name="T53" fmla="*/ 10 h 210"/>
                              <a:gd name="T54" fmla="*/ 45 w 164"/>
                              <a:gd name="T55" fmla="*/ 20 h 210"/>
                              <a:gd name="T56" fmla="*/ 30 w 164"/>
                              <a:gd name="T57" fmla="*/ 30 h 210"/>
                              <a:gd name="T58" fmla="*/ 20 w 164"/>
                              <a:gd name="T59" fmla="*/ 45 h 210"/>
                              <a:gd name="T60" fmla="*/ 10 w 164"/>
                              <a:gd name="T61" fmla="*/ 65 h 210"/>
                              <a:gd name="T62" fmla="*/ 5 w 164"/>
                              <a:gd name="T63" fmla="*/ 85 h 210"/>
                              <a:gd name="T64" fmla="*/ 0 w 164"/>
                              <a:gd name="T65" fmla="*/ 105 h 210"/>
                              <a:gd name="T66" fmla="*/ 0 w 164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4" h="210">
                                <a:moveTo>
                                  <a:pt x="0" y="105"/>
                                </a:moveTo>
                                <a:lnTo>
                                  <a:pt x="0" y="105"/>
                                </a:lnTo>
                                <a:lnTo>
                                  <a:pt x="5" y="125"/>
                                </a:lnTo>
                                <a:lnTo>
                                  <a:pt x="10" y="145"/>
                                </a:lnTo>
                                <a:lnTo>
                                  <a:pt x="20" y="165"/>
                                </a:lnTo>
                                <a:lnTo>
                                  <a:pt x="30" y="180"/>
                                </a:lnTo>
                                <a:lnTo>
                                  <a:pt x="45" y="190"/>
                                </a:lnTo>
                                <a:lnTo>
                                  <a:pt x="65" y="200"/>
                                </a:lnTo>
                                <a:lnTo>
                                  <a:pt x="80" y="210"/>
                                </a:lnTo>
                                <a:lnTo>
                                  <a:pt x="95" y="210"/>
                                </a:lnTo>
                                <a:lnTo>
                                  <a:pt x="110" y="210"/>
                                </a:lnTo>
                                <a:lnTo>
                                  <a:pt x="120" y="205"/>
                                </a:lnTo>
                                <a:lnTo>
                                  <a:pt x="135" y="195"/>
                                </a:lnTo>
                                <a:lnTo>
                                  <a:pt x="145" y="180"/>
                                </a:lnTo>
                                <a:lnTo>
                                  <a:pt x="160" y="145"/>
                                </a:lnTo>
                                <a:lnTo>
                                  <a:pt x="164" y="105"/>
                                </a:lnTo>
                                <a:lnTo>
                                  <a:pt x="160" y="65"/>
                                </a:lnTo>
                                <a:lnTo>
                                  <a:pt x="145" y="30"/>
                                </a:lnTo>
                                <a:lnTo>
                                  <a:pt x="135" y="20"/>
                                </a:lnTo>
                                <a:lnTo>
                                  <a:pt x="120" y="10"/>
                                </a:lnTo>
                                <a:lnTo>
                                  <a:pt x="110" y="5"/>
                                </a:lnTo>
                                <a:lnTo>
                                  <a:pt x="95" y="0"/>
                                </a:lnTo>
                                <a:lnTo>
                                  <a:pt x="80" y="5"/>
                                </a:lnTo>
                                <a:lnTo>
                                  <a:pt x="65" y="10"/>
                                </a:lnTo>
                                <a:lnTo>
                                  <a:pt x="45" y="20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5" y="85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" name="Freeform 505"/>
                        <wps:cNvSpPr>
                          <a:spLocks/>
                        </wps:cNvSpPr>
                        <wps:spPr bwMode="auto">
                          <a:xfrm>
                            <a:off x="6148" y="5986"/>
                            <a:ext cx="145" cy="150"/>
                          </a:xfrm>
                          <a:custGeom>
                            <a:avLst/>
                            <a:gdLst>
                              <a:gd name="T0" fmla="*/ 0 w 145"/>
                              <a:gd name="T1" fmla="*/ 75 h 150"/>
                              <a:gd name="T2" fmla="*/ 0 w 145"/>
                              <a:gd name="T3" fmla="*/ 75 h 150"/>
                              <a:gd name="T4" fmla="*/ 5 w 145"/>
                              <a:gd name="T5" fmla="*/ 90 h 150"/>
                              <a:gd name="T6" fmla="*/ 10 w 145"/>
                              <a:gd name="T7" fmla="*/ 105 h 150"/>
                              <a:gd name="T8" fmla="*/ 25 w 145"/>
                              <a:gd name="T9" fmla="*/ 115 h 150"/>
                              <a:gd name="T10" fmla="*/ 35 w 145"/>
                              <a:gd name="T11" fmla="*/ 125 h 150"/>
                              <a:gd name="T12" fmla="*/ 70 w 145"/>
                              <a:gd name="T13" fmla="*/ 145 h 150"/>
                              <a:gd name="T14" fmla="*/ 95 w 145"/>
                              <a:gd name="T15" fmla="*/ 150 h 150"/>
                              <a:gd name="T16" fmla="*/ 95 w 145"/>
                              <a:gd name="T17" fmla="*/ 150 h 150"/>
                              <a:gd name="T18" fmla="*/ 105 w 145"/>
                              <a:gd name="T19" fmla="*/ 150 h 150"/>
                              <a:gd name="T20" fmla="*/ 115 w 145"/>
                              <a:gd name="T21" fmla="*/ 145 h 150"/>
                              <a:gd name="T22" fmla="*/ 130 w 145"/>
                              <a:gd name="T23" fmla="*/ 130 h 150"/>
                              <a:gd name="T24" fmla="*/ 140 w 145"/>
                              <a:gd name="T25" fmla="*/ 105 h 150"/>
                              <a:gd name="T26" fmla="*/ 145 w 145"/>
                              <a:gd name="T27" fmla="*/ 75 h 150"/>
                              <a:gd name="T28" fmla="*/ 145 w 145"/>
                              <a:gd name="T29" fmla="*/ 75 h 150"/>
                              <a:gd name="T30" fmla="*/ 140 w 145"/>
                              <a:gd name="T31" fmla="*/ 50 h 150"/>
                              <a:gd name="T32" fmla="*/ 130 w 145"/>
                              <a:gd name="T33" fmla="*/ 25 h 150"/>
                              <a:gd name="T34" fmla="*/ 115 w 145"/>
                              <a:gd name="T35" fmla="*/ 10 h 150"/>
                              <a:gd name="T36" fmla="*/ 95 w 145"/>
                              <a:gd name="T37" fmla="*/ 0 h 150"/>
                              <a:gd name="T38" fmla="*/ 95 w 145"/>
                              <a:gd name="T39" fmla="*/ 0 h 150"/>
                              <a:gd name="T40" fmla="*/ 70 w 145"/>
                              <a:gd name="T41" fmla="*/ 5 h 150"/>
                              <a:gd name="T42" fmla="*/ 40 w 145"/>
                              <a:gd name="T43" fmla="*/ 20 h 150"/>
                              <a:gd name="T44" fmla="*/ 25 w 145"/>
                              <a:gd name="T45" fmla="*/ 30 h 150"/>
                              <a:gd name="T46" fmla="*/ 10 w 145"/>
                              <a:gd name="T47" fmla="*/ 45 h 150"/>
                              <a:gd name="T48" fmla="*/ 5 w 145"/>
                              <a:gd name="T49" fmla="*/ 60 h 150"/>
                              <a:gd name="T50" fmla="*/ 0 w 145"/>
                              <a:gd name="T51" fmla="*/ 75 h 150"/>
                              <a:gd name="T52" fmla="*/ 0 w 145"/>
                              <a:gd name="T53" fmla="*/ 75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50">
                                <a:moveTo>
                                  <a:pt x="0" y="75"/>
                                </a:moveTo>
                                <a:lnTo>
                                  <a:pt x="0" y="75"/>
                                </a:lnTo>
                                <a:lnTo>
                                  <a:pt x="5" y="90"/>
                                </a:lnTo>
                                <a:lnTo>
                                  <a:pt x="10" y="105"/>
                                </a:lnTo>
                                <a:lnTo>
                                  <a:pt x="25" y="115"/>
                                </a:lnTo>
                                <a:lnTo>
                                  <a:pt x="35" y="125"/>
                                </a:lnTo>
                                <a:lnTo>
                                  <a:pt x="70" y="145"/>
                                </a:lnTo>
                                <a:lnTo>
                                  <a:pt x="95" y="150"/>
                                </a:lnTo>
                                <a:lnTo>
                                  <a:pt x="105" y="150"/>
                                </a:lnTo>
                                <a:lnTo>
                                  <a:pt x="115" y="145"/>
                                </a:lnTo>
                                <a:lnTo>
                                  <a:pt x="130" y="130"/>
                                </a:lnTo>
                                <a:lnTo>
                                  <a:pt x="140" y="105"/>
                                </a:lnTo>
                                <a:lnTo>
                                  <a:pt x="145" y="75"/>
                                </a:lnTo>
                                <a:lnTo>
                                  <a:pt x="140" y="50"/>
                                </a:lnTo>
                                <a:lnTo>
                                  <a:pt x="130" y="25"/>
                                </a:lnTo>
                                <a:lnTo>
                                  <a:pt x="115" y="10"/>
                                </a:lnTo>
                                <a:lnTo>
                                  <a:pt x="95" y="0"/>
                                </a:lnTo>
                                <a:lnTo>
                                  <a:pt x="70" y="5"/>
                                </a:lnTo>
                                <a:lnTo>
                                  <a:pt x="40" y="20"/>
                                </a:lnTo>
                                <a:lnTo>
                                  <a:pt x="25" y="30"/>
                                </a:lnTo>
                                <a:lnTo>
                                  <a:pt x="10" y="45"/>
                                </a:lnTo>
                                <a:lnTo>
                                  <a:pt x="5" y="60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9" name="Freeform 506"/>
                        <wps:cNvSpPr>
                          <a:spLocks/>
                        </wps:cNvSpPr>
                        <wps:spPr bwMode="auto">
                          <a:xfrm>
                            <a:off x="6128" y="5806"/>
                            <a:ext cx="20" cy="510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510"/>
                              <a:gd name="T2" fmla="*/ 20 w 20"/>
                              <a:gd name="T3" fmla="*/ 0 h 510"/>
                              <a:gd name="T4" fmla="*/ 10 w 20"/>
                              <a:gd name="T5" fmla="*/ 20 h 510"/>
                              <a:gd name="T6" fmla="*/ 0 w 20"/>
                              <a:gd name="T7" fmla="*/ 70 h 510"/>
                              <a:gd name="T8" fmla="*/ 0 w 20"/>
                              <a:gd name="T9" fmla="*/ 100 h 510"/>
                              <a:gd name="T10" fmla="*/ 0 w 20"/>
                              <a:gd name="T11" fmla="*/ 145 h 510"/>
                              <a:gd name="T12" fmla="*/ 10 w 20"/>
                              <a:gd name="T13" fmla="*/ 195 h 510"/>
                              <a:gd name="T14" fmla="*/ 20 w 20"/>
                              <a:gd name="T15" fmla="*/ 255 h 510"/>
                              <a:gd name="T16" fmla="*/ 20 w 20"/>
                              <a:gd name="T17" fmla="*/ 255 h 510"/>
                              <a:gd name="T18" fmla="*/ 20 w 20"/>
                              <a:gd name="T19" fmla="*/ 255 h 510"/>
                              <a:gd name="T20" fmla="*/ 10 w 20"/>
                              <a:gd name="T21" fmla="*/ 315 h 510"/>
                              <a:gd name="T22" fmla="*/ 5 w 20"/>
                              <a:gd name="T23" fmla="*/ 365 h 510"/>
                              <a:gd name="T24" fmla="*/ 0 w 20"/>
                              <a:gd name="T25" fmla="*/ 410 h 510"/>
                              <a:gd name="T26" fmla="*/ 0 w 20"/>
                              <a:gd name="T27" fmla="*/ 440 h 510"/>
                              <a:gd name="T28" fmla="*/ 10 w 20"/>
                              <a:gd name="T29" fmla="*/ 485 h 510"/>
                              <a:gd name="T30" fmla="*/ 20 w 20"/>
                              <a:gd name="T3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20"/>
                                </a:lnTo>
                                <a:lnTo>
                                  <a:pt x="0" y="70"/>
                                </a:lnTo>
                                <a:lnTo>
                                  <a:pt x="0" y="100"/>
                                </a:lnTo>
                                <a:lnTo>
                                  <a:pt x="0" y="145"/>
                                </a:lnTo>
                                <a:lnTo>
                                  <a:pt x="10" y="195"/>
                                </a:lnTo>
                                <a:lnTo>
                                  <a:pt x="20" y="255"/>
                                </a:lnTo>
                                <a:lnTo>
                                  <a:pt x="10" y="315"/>
                                </a:lnTo>
                                <a:lnTo>
                                  <a:pt x="5" y="365"/>
                                </a:lnTo>
                                <a:lnTo>
                                  <a:pt x="0" y="410"/>
                                </a:lnTo>
                                <a:lnTo>
                                  <a:pt x="0" y="440"/>
                                </a:lnTo>
                                <a:lnTo>
                                  <a:pt x="10" y="485"/>
                                </a:lnTo>
                                <a:lnTo>
                                  <a:pt x="20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0" name="Freeform 507"/>
                        <wps:cNvSpPr>
                          <a:spLocks/>
                        </wps:cNvSpPr>
                        <wps:spPr bwMode="auto">
                          <a:xfrm>
                            <a:off x="6103" y="5806"/>
                            <a:ext cx="45" cy="510"/>
                          </a:xfrm>
                          <a:custGeom>
                            <a:avLst/>
                            <a:gdLst>
                              <a:gd name="T0" fmla="*/ 45 w 45"/>
                              <a:gd name="T1" fmla="*/ 0 h 510"/>
                              <a:gd name="T2" fmla="*/ 45 w 45"/>
                              <a:gd name="T3" fmla="*/ 0 h 510"/>
                              <a:gd name="T4" fmla="*/ 30 w 45"/>
                              <a:gd name="T5" fmla="*/ 40 h 510"/>
                              <a:gd name="T6" fmla="*/ 20 w 45"/>
                              <a:gd name="T7" fmla="*/ 90 h 510"/>
                              <a:gd name="T8" fmla="*/ 10 w 45"/>
                              <a:gd name="T9" fmla="*/ 150 h 510"/>
                              <a:gd name="T10" fmla="*/ 0 w 45"/>
                              <a:gd name="T11" fmla="*/ 230 h 510"/>
                              <a:gd name="T12" fmla="*/ 5 w 45"/>
                              <a:gd name="T13" fmla="*/ 315 h 510"/>
                              <a:gd name="T14" fmla="*/ 10 w 45"/>
                              <a:gd name="T15" fmla="*/ 360 h 510"/>
                              <a:gd name="T16" fmla="*/ 15 w 45"/>
                              <a:gd name="T17" fmla="*/ 410 h 510"/>
                              <a:gd name="T18" fmla="*/ 30 w 45"/>
                              <a:gd name="T19" fmla="*/ 460 h 510"/>
                              <a:gd name="T20" fmla="*/ 45 w 45"/>
                              <a:gd name="T2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30" y="40"/>
                                </a:lnTo>
                                <a:lnTo>
                                  <a:pt x="20" y="90"/>
                                </a:lnTo>
                                <a:lnTo>
                                  <a:pt x="10" y="150"/>
                                </a:lnTo>
                                <a:lnTo>
                                  <a:pt x="0" y="230"/>
                                </a:lnTo>
                                <a:lnTo>
                                  <a:pt x="5" y="315"/>
                                </a:lnTo>
                                <a:lnTo>
                                  <a:pt x="10" y="360"/>
                                </a:lnTo>
                                <a:lnTo>
                                  <a:pt x="15" y="410"/>
                                </a:lnTo>
                                <a:lnTo>
                                  <a:pt x="30" y="460"/>
                                </a:lnTo>
                                <a:lnTo>
                                  <a:pt x="45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1" name="Line 508"/>
                        <wps:cNvCnPr/>
                        <wps:spPr bwMode="auto">
                          <a:xfrm>
                            <a:off x="6053" y="5801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2" name="Line 509"/>
                        <wps:cNvCnPr/>
                        <wps:spPr bwMode="auto">
                          <a:xfrm>
                            <a:off x="6023" y="5801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3" name="Freeform 510"/>
                        <wps:cNvSpPr>
                          <a:spLocks/>
                        </wps:cNvSpPr>
                        <wps:spPr bwMode="auto">
                          <a:xfrm>
                            <a:off x="6148" y="6791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40 h 50"/>
                              <a:gd name="T2" fmla="*/ 0 w 249"/>
                              <a:gd name="T3" fmla="*/ 40 h 50"/>
                              <a:gd name="T4" fmla="*/ 10 w 249"/>
                              <a:gd name="T5" fmla="*/ 30 h 50"/>
                              <a:gd name="T6" fmla="*/ 25 w 249"/>
                              <a:gd name="T7" fmla="*/ 20 h 50"/>
                              <a:gd name="T8" fmla="*/ 50 w 249"/>
                              <a:gd name="T9" fmla="*/ 5 h 50"/>
                              <a:gd name="T10" fmla="*/ 80 w 249"/>
                              <a:gd name="T11" fmla="*/ 5 h 50"/>
                              <a:gd name="T12" fmla="*/ 110 w 249"/>
                              <a:gd name="T13" fmla="*/ 10 h 50"/>
                              <a:gd name="T14" fmla="*/ 135 w 249"/>
                              <a:gd name="T15" fmla="*/ 20 h 50"/>
                              <a:gd name="T16" fmla="*/ 155 w 249"/>
                              <a:gd name="T17" fmla="*/ 30 h 50"/>
                              <a:gd name="T18" fmla="*/ 184 w 249"/>
                              <a:gd name="T19" fmla="*/ 50 h 50"/>
                              <a:gd name="T20" fmla="*/ 184 w 249"/>
                              <a:gd name="T21" fmla="*/ 50 h 50"/>
                              <a:gd name="T22" fmla="*/ 189 w 249"/>
                              <a:gd name="T23" fmla="*/ 50 h 50"/>
                              <a:gd name="T24" fmla="*/ 199 w 249"/>
                              <a:gd name="T25" fmla="*/ 50 h 50"/>
                              <a:gd name="T26" fmla="*/ 214 w 249"/>
                              <a:gd name="T27" fmla="*/ 35 h 50"/>
                              <a:gd name="T28" fmla="*/ 234 w 249"/>
                              <a:gd name="T29" fmla="*/ 0 h 50"/>
                              <a:gd name="T30" fmla="*/ 249 w 249"/>
                              <a:gd name="T31" fmla="*/ 5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40"/>
                                </a:moveTo>
                                <a:lnTo>
                                  <a:pt x="0" y="40"/>
                                </a:lnTo>
                                <a:lnTo>
                                  <a:pt x="10" y="30"/>
                                </a:lnTo>
                                <a:lnTo>
                                  <a:pt x="25" y="20"/>
                                </a:lnTo>
                                <a:lnTo>
                                  <a:pt x="50" y="5"/>
                                </a:lnTo>
                                <a:lnTo>
                                  <a:pt x="80" y="5"/>
                                </a:lnTo>
                                <a:lnTo>
                                  <a:pt x="110" y="10"/>
                                </a:lnTo>
                                <a:lnTo>
                                  <a:pt x="135" y="20"/>
                                </a:lnTo>
                                <a:lnTo>
                                  <a:pt x="155" y="30"/>
                                </a:lnTo>
                                <a:lnTo>
                                  <a:pt x="184" y="50"/>
                                </a:lnTo>
                                <a:lnTo>
                                  <a:pt x="189" y="50"/>
                                </a:lnTo>
                                <a:lnTo>
                                  <a:pt x="199" y="50"/>
                                </a:lnTo>
                                <a:lnTo>
                                  <a:pt x="214" y="35"/>
                                </a:lnTo>
                                <a:lnTo>
                                  <a:pt x="234" y="0"/>
                                </a:lnTo>
                                <a:lnTo>
                                  <a:pt x="249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4" name="Freeform 511"/>
                        <wps:cNvSpPr>
                          <a:spLocks/>
                        </wps:cNvSpPr>
                        <wps:spPr bwMode="auto">
                          <a:xfrm>
                            <a:off x="6148" y="6321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0 h 50"/>
                              <a:gd name="T2" fmla="*/ 0 w 249"/>
                              <a:gd name="T3" fmla="*/ 0 h 50"/>
                              <a:gd name="T4" fmla="*/ 25 w 249"/>
                              <a:gd name="T5" fmla="*/ 25 h 50"/>
                              <a:gd name="T6" fmla="*/ 50 w 249"/>
                              <a:gd name="T7" fmla="*/ 40 h 50"/>
                              <a:gd name="T8" fmla="*/ 80 w 249"/>
                              <a:gd name="T9" fmla="*/ 40 h 50"/>
                              <a:gd name="T10" fmla="*/ 110 w 249"/>
                              <a:gd name="T11" fmla="*/ 40 h 50"/>
                              <a:gd name="T12" fmla="*/ 135 w 249"/>
                              <a:gd name="T13" fmla="*/ 30 h 50"/>
                              <a:gd name="T14" fmla="*/ 155 w 249"/>
                              <a:gd name="T15" fmla="*/ 20 h 50"/>
                              <a:gd name="T16" fmla="*/ 184 w 249"/>
                              <a:gd name="T17" fmla="*/ 0 h 50"/>
                              <a:gd name="T18" fmla="*/ 184 w 249"/>
                              <a:gd name="T19" fmla="*/ 0 h 50"/>
                              <a:gd name="T20" fmla="*/ 189 w 249"/>
                              <a:gd name="T21" fmla="*/ 0 h 50"/>
                              <a:gd name="T22" fmla="*/ 194 w 249"/>
                              <a:gd name="T23" fmla="*/ 0 h 50"/>
                              <a:gd name="T24" fmla="*/ 214 w 249"/>
                              <a:gd name="T25" fmla="*/ 20 h 50"/>
                              <a:gd name="T26" fmla="*/ 234 w 249"/>
                              <a:gd name="T27" fmla="*/ 50 h 50"/>
                              <a:gd name="T28" fmla="*/ 249 w 249"/>
                              <a:gd name="T2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25"/>
                                </a:lnTo>
                                <a:lnTo>
                                  <a:pt x="50" y="40"/>
                                </a:lnTo>
                                <a:lnTo>
                                  <a:pt x="80" y="40"/>
                                </a:lnTo>
                                <a:lnTo>
                                  <a:pt x="110" y="40"/>
                                </a:lnTo>
                                <a:lnTo>
                                  <a:pt x="135" y="30"/>
                                </a:lnTo>
                                <a:lnTo>
                                  <a:pt x="155" y="20"/>
                                </a:lnTo>
                                <a:lnTo>
                                  <a:pt x="184" y="0"/>
                                </a:lnTo>
                                <a:lnTo>
                                  <a:pt x="189" y="0"/>
                                </a:lnTo>
                                <a:lnTo>
                                  <a:pt x="194" y="0"/>
                                </a:lnTo>
                                <a:lnTo>
                                  <a:pt x="214" y="20"/>
                                </a:lnTo>
                                <a:lnTo>
                                  <a:pt x="234" y="50"/>
                                </a:ln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" name="Freeform 512"/>
                        <wps:cNvSpPr>
                          <a:spLocks/>
                        </wps:cNvSpPr>
                        <wps:spPr bwMode="auto">
                          <a:xfrm>
                            <a:off x="6148" y="6361"/>
                            <a:ext cx="244" cy="435"/>
                          </a:xfrm>
                          <a:custGeom>
                            <a:avLst/>
                            <a:gdLst>
                              <a:gd name="T0" fmla="*/ 0 w 244"/>
                              <a:gd name="T1" fmla="*/ 220 h 435"/>
                              <a:gd name="T2" fmla="*/ 0 w 244"/>
                              <a:gd name="T3" fmla="*/ 220 h 435"/>
                              <a:gd name="T4" fmla="*/ 5 w 244"/>
                              <a:gd name="T5" fmla="*/ 305 h 435"/>
                              <a:gd name="T6" fmla="*/ 10 w 244"/>
                              <a:gd name="T7" fmla="*/ 340 h 435"/>
                              <a:gd name="T8" fmla="*/ 15 w 244"/>
                              <a:gd name="T9" fmla="*/ 370 h 435"/>
                              <a:gd name="T10" fmla="*/ 30 w 244"/>
                              <a:gd name="T11" fmla="*/ 400 h 435"/>
                              <a:gd name="T12" fmla="*/ 45 w 244"/>
                              <a:gd name="T13" fmla="*/ 420 h 435"/>
                              <a:gd name="T14" fmla="*/ 65 w 244"/>
                              <a:gd name="T15" fmla="*/ 430 h 435"/>
                              <a:gd name="T16" fmla="*/ 95 w 244"/>
                              <a:gd name="T17" fmla="*/ 435 h 435"/>
                              <a:gd name="T18" fmla="*/ 95 w 244"/>
                              <a:gd name="T19" fmla="*/ 435 h 435"/>
                              <a:gd name="T20" fmla="*/ 125 w 244"/>
                              <a:gd name="T21" fmla="*/ 435 h 435"/>
                              <a:gd name="T22" fmla="*/ 150 w 244"/>
                              <a:gd name="T23" fmla="*/ 420 h 435"/>
                              <a:gd name="T24" fmla="*/ 174 w 244"/>
                              <a:gd name="T25" fmla="*/ 400 h 435"/>
                              <a:gd name="T26" fmla="*/ 199 w 244"/>
                              <a:gd name="T27" fmla="*/ 375 h 435"/>
                              <a:gd name="T28" fmla="*/ 219 w 244"/>
                              <a:gd name="T29" fmla="*/ 345 h 435"/>
                              <a:gd name="T30" fmla="*/ 229 w 244"/>
                              <a:gd name="T31" fmla="*/ 305 h 435"/>
                              <a:gd name="T32" fmla="*/ 239 w 244"/>
                              <a:gd name="T33" fmla="*/ 265 h 435"/>
                              <a:gd name="T34" fmla="*/ 244 w 244"/>
                              <a:gd name="T35" fmla="*/ 220 h 435"/>
                              <a:gd name="T36" fmla="*/ 244 w 244"/>
                              <a:gd name="T37" fmla="*/ 220 h 435"/>
                              <a:gd name="T38" fmla="*/ 239 w 244"/>
                              <a:gd name="T39" fmla="*/ 175 h 435"/>
                              <a:gd name="T40" fmla="*/ 229 w 244"/>
                              <a:gd name="T41" fmla="*/ 135 h 435"/>
                              <a:gd name="T42" fmla="*/ 219 w 244"/>
                              <a:gd name="T43" fmla="*/ 100 h 435"/>
                              <a:gd name="T44" fmla="*/ 199 w 244"/>
                              <a:gd name="T45" fmla="*/ 65 h 435"/>
                              <a:gd name="T46" fmla="*/ 174 w 244"/>
                              <a:gd name="T47" fmla="*/ 40 h 435"/>
                              <a:gd name="T48" fmla="*/ 150 w 244"/>
                              <a:gd name="T49" fmla="*/ 20 h 435"/>
                              <a:gd name="T50" fmla="*/ 125 w 244"/>
                              <a:gd name="T51" fmla="*/ 5 h 435"/>
                              <a:gd name="T52" fmla="*/ 95 w 244"/>
                              <a:gd name="T53" fmla="*/ 0 h 435"/>
                              <a:gd name="T54" fmla="*/ 95 w 244"/>
                              <a:gd name="T55" fmla="*/ 0 h 435"/>
                              <a:gd name="T56" fmla="*/ 65 w 244"/>
                              <a:gd name="T57" fmla="*/ 5 h 435"/>
                              <a:gd name="T58" fmla="*/ 45 w 244"/>
                              <a:gd name="T59" fmla="*/ 20 h 435"/>
                              <a:gd name="T60" fmla="*/ 30 w 244"/>
                              <a:gd name="T61" fmla="*/ 40 h 435"/>
                              <a:gd name="T62" fmla="*/ 15 w 244"/>
                              <a:gd name="T63" fmla="*/ 65 h 435"/>
                              <a:gd name="T64" fmla="*/ 10 w 244"/>
                              <a:gd name="T65" fmla="*/ 95 h 435"/>
                              <a:gd name="T66" fmla="*/ 5 w 244"/>
                              <a:gd name="T67" fmla="*/ 135 h 435"/>
                              <a:gd name="T68" fmla="*/ 0 w 244"/>
                              <a:gd name="T69" fmla="*/ 220 h 435"/>
                              <a:gd name="T70" fmla="*/ 0 w 244"/>
                              <a:gd name="T71" fmla="*/ 220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0" y="220"/>
                                </a:moveTo>
                                <a:lnTo>
                                  <a:pt x="0" y="220"/>
                                </a:lnTo>
                                <a:lnTo>
                                  <a:pt x="5" y="305"/>
                                </a:lnTo>
                                <a:lnTo>
                                  <a:pt x="10" y="340"/>
                                </a:lnTo>
                                <a:lnTo>
                                  <a:pt x="15" y="370"/>
                                </a:lnTo>
                                <a:lnTo>
                                  <a:pt x="30" y="400"/>
                                </a:lnTo>
                                <a:lnTo>
                                  <a:pt x="45" y="420"/>
                                </a:lnTo>
                                <a:lnTo>
                                  <a:pt x="65" y="430"/>
                                </a:lnTo>
                                <a:lnTo>
                                  <a:pt x="95" y="435"/>
                                </a:lnTo>
                                <a:lnTo>
                                  <a:pt x="125" y="435"/>
                                </a:lnTo>
                                <a:lnTo>
                                  <a:pt x="150" y="420"/>
                                </a:lnTo>
                                <a:lnTo>
                                  <a:pt x="174" y="400"/>
                                </a:lnTo>
                                <a:lnTo>
                                  <a:pt x="199" y="375"/>
                                </a:lnTo>
                                <a:lnTo>
                                  <a:pt x="219" y="345"/>
                                </a:lnTo>
                                <a:lnTo>
                                  <a:pt x="229" y="305"/>
                                </a:lnTo>
                                <a:lnTo>
                                  <a:pt x="239" y="265"/>
                                </a:lnTo>
                                <a:lnTo>
                                  <a:pt x="244" y="220"/>
                                </a:lnTo>
                                <a:lnTo>
                                  <a:pt x="239" y="175"/>
                                </a:lnTo>
                                <a:lnTo>
                                  <a:pt x="229" y="135"/>
                                </a:lnTo>
                                <a:lnTo>
                                  <a:pt x="219" y="100"/>
                                </a:lnTo>
                                <a:lnTo>
                                  <a:pt x="199" y="65"/>
                                </a:lnTo>
                                <a:lnTo>
                                  <a:pt x="174" y="40"/>
                                </a:lnTo>
                                <a:lnTo>
                                  <a:pt x="150" y="20"/>
                                </a:lnTo>
                                <a:lnTo>
                                  <a:pt x="125" y="5"/>
                                </a:lnTo>
                                <a:lnTo>
                                  <a:pt x="95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20"/>
                                </a:lnTo>
                                <a:lnTo>
                                  <a:pt x="30" y="40"/>
                                </a:lnTo>
                                <a:lnTo>
                                  <a:pt x="15" y="65"/>
                                </a:lnTo>
                                <a:lnTo>
                                  <a:pt x="10" y="95"/>
                                </a:lnTo>
                                <a:lnTo>
                                  <a:pt x="5" y="135"/>
                                </a:lnTo>
                                <a:lnTo>
                                  <a:pt x="0" y="2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6" name="Freeform 513"/>
                        <wps:cNvSpPr>
                          <a:spLocks/>
                        </wps:cNvSpPr>
                        <wps:spPr bwMode="auto">
                          <a:xfrm>
                            <a:off x="6148" y="6431"/>
                            <a:ext cx="194" cy="300"/>
                          </a:xfrm>
                          <a:custGeom>
                            <a:avLst/>
                            <a:gdLst>
                              <a:gd name="T0" fmla="*/ 0 w 194"/>
                              <a:gd name="T1" fmla="*/ 150 h 300"/>
                              <a:gd name="T2" fmla="*/ 0 w 194"/>
                              <a:gd name="T3" fmla="*/ 150 h 300"/>
                              <a:gd name="T4" fmla="*/ 0 w 194"/>
                              <a:gd name="T5" fmla="*/ 180 h 300"/>
                              <a:gd name="T6" fmla="*/ 5 w 194"/>
                              <a:gd name="T7" fmla="*/ 205 h 300"/>
                              <a:gd name="T8" fmla="*/ 15 w 194"/>
                              <a:gd name="T9" fmla="*/ 230 h 300"/>
                              <a:gd name="T10" fmla="*/ 25 w 194"/>
                              <a:gd name="T11" fmla="*/ 255 h 300"/>
                              <a:gd name="T12" fmla="*/ 40 w 194"/>
                              <a:gd name="T13" fmla="*/ 270 h 300"/>
                              <a:gd name="T14" fmla="*/ 55 w 194"/>
                              <a:gd name="T15" fmla="*/ 285 h 300"/>
                              <a:gd name="T16" fmla="*/ 75 w 194"/>
                              <a:gd name="T17" fmla="*/ 295 h 300"/>
                              <a:gd name="T18" fmla="*/ 95 w 194"/>
                              <a:gd name="T19" fmla="*/ 300 h 300"/>
                              <a:gd name="T20" fmla="*/ 95 w 194"/>
                              <a:gd name="T21" fmla="*/ 300 h 300"/>
                              <a:gd name="T22" fmla="*/ 115 w 194"/>
                              <a:gd name="T23" fmla="*/ 295 h 300"/>
                              <a:gd name="T24" fmla="*/ 135 w 194"/>
                              <a:gd name="T25" fmla="*/ 290 h 300"/>
                              <a:gd name="T26" fmla="*/ 150 w 194"/>
                              <a:gd name="T27" fmla="*/ 275 h 300"/>
                              <a:gd name="T28" fmla="*/ 164 w 194"/>
                              <a:gd name="T29" fmla="*/ 255 h 300"/>
                              <a:gd name="T30" fmla="*/ 179 w 194"/>
                              <a:gd name="T31" fmla="*/ 235 h 300"/>
                              <a:gd name="T32" fmla="*/ 189 w 194"/>
                              <a:gd name="T33" fmla="*/ 210 h 300"/>
                              <a:gd name="T34" fmla="*/ 194 w 194"/>
                              <a:gd name="T35" fmla="*/ 180 h 300"/>
                              <a:gd name="T36" fmla="*/ 194 w 194"/>
                              <a:gd name="T37" fmla="*/ 150 h 300"/>
                              <a:gd name="T38" fmla="*/ 194 w 194"/>
                              <a:gd name="T39" fmla="*/ 150 h 300"/>
                              <a:gd name="T40" fmla="*/ 194 w 194"/>
                              <a:gd name="T41" fmla="*/ 120 h 300"/>
                              <a:gd name="T42" fmla="*/ 189 w 194"/>
                              <a:gd name="T43" fmla="*/ 90 h 300"/>
                              <a:gd name="T44" fmla="*/ 179 w 194"/>
                              <a:gd name="T45" fmla="*/ 65 h 300"/>
                              <a:gd name="T46" fmla="*/ 164 w 194"/>
                              <a:gd name="T47" fmla="*/ 45 h 300"/>
                              <a:gd name="T48" fmla="*/ 150 w 194"/>
                              <a:gd name="T49" fmla="*/ 25 h 300"/>
                              <a:gd name="T50" fmla="*/ 135 w 194"/>
                              <a:gd name="T51" fmla="*/ 10 h 300"/>
                              <a:gd name="T52" fmla="*/ 115 w 194"/>
                              <a:gd name="T53" fmla="*/ 5 h 300"/>
                              <a:gd name="T54" fmla="*/ 95 w 194"/>
                              <a:gd name="T55" fmla="*/ 0 h 300"/>
                              <a:gd name="T56" fmla="*/ 95 w 194"/>
                              <a:gd name="T57" fmla="*/ 0 h 300"/>
                              <a:gd name="T58" fmla="*/ 75 w 194"/>
                              <a:gd name="T59" fmla="*/ 0 h 300"/>
                              <a:gd name="T60" fmla="*/ 55 w 194"/>
                              <a:gd name="T61" fmla="*/ 10 h 300"/>
                              <a:gd name="T62" fmla="*/ 40 w 194"/>
                              <a:gd name="T63" fmla="*/ 25 h 300"/>
                              <a:gd name="T64" fmla="*/ 25 w 194"/>
                              <a:gd name="T65" fmla="*/ 45 h 300"/>
                              <a:gd name="T66" fmla="*/ 15 w 194"/>
                              <a:gd name="T67" fmla="*/ 65 h 300"/>
                              <a:gd name="T68" fmla="*/ 5 w 194"/>
                              <a:gd name="T69" fmla="*/ 90 h 300"/>
                              <a:gd name="T70" fmla="*/ 0 w 194"/>
                              <a:gd name="T71" fmla="*/ 120 h 300"/>
                              <a:gd name="T72" fmla="*/ 0 w 194"/>
                              <a:gd name="T73" fmla="*/ 150 h 300"/>
                              <a:gd name="T74" fmla="*/ 0 w 194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4" h="300">
                                <a:moveTo>
                                  <a:pt x="0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05"/>
                                </a:lnTo>
                                <a:lnTo>
                                  <a:pt x="15" y="230"/>
                                </a:lnTo>
                                <a:lnTo>
                                  <a:pt x="25" y="255"/>
                                </a:lnTo>
                                <a:lnTo>
                                  <a:pt x="40" y="270"/>
                                </a:lnTo>
                                <a:lnTo>
                                  <a:pt x="55" y="285"/>
                                </a:lnTo>
                                <a:lnTo>
                                  <a:pt x="75" y="295"/>
                                </a:lnTo>
                                <a:lnTo>
                                  <a:pt x="95" y="300"/>
                                </a:lnTo>
                                <a:lnTo>
                                  <a:pt x="115" y="295"/>
                                </a:lnTo>
                                <a:lnTo>
                                  <a:pt x="135" y="290"/>
                                </a:lnTo>
                                <a:lnTo>
                                  <a:pt x="150" y="275"/>
                                </a:lnTo>
                                <a:lnTo>
                                  <a:pt x="164" y="255"/>
                                </a:lnTo>
                                <a:lnTo>
                                  <a:pt x="179" y="235"/>
                                </a:lnTo>
                                <a:lnTo>
                                  <a:pt x="189" y="210"/>
                                </a:lnTo>
                                <a:lnTo>
                                  <a:pt x="194" y="180"/>
                                </a:lnTo>
                                <a:lnTo>
                                  <a:pt x="194" y="150"/>
                                </a:lnTo>
                                <a:lnTo>
                                  <a:pt x="194" y="120"/>
                                </a:lnTo>
                                <a:lnTo>
                                  <a:pt x="189" y="90"/>
                                </a:lnTo>
                                <a:lnTo>
                                  <a:pt x="179" y="65"/>
                                </a:lnTo>
                                <a:lnTo>
                                  <a:pt x="164" y="45"/>
                                </a:lnTo>
                                <a:lnTo>
                                  <a:pt x="150" y="25"/>
                                </a:lnTo>
                                <a:lnTo>
                                  <a:pt x="135" y="10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5" y="0"/>
                                </a:lnTo>
                                <a:lnTo>
                                  <a:pt x="55" y="10"/>
                                </a:lnTo>
                                <a:lnTo>
                                  <a:pt x="40" y="25"/>
                                </a:lnTo>
                                <a:lnTo>
                                  <a:pt x="25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" name="Freeform 514"/>
                        <wps:cNvSpPr>
                          <a:spLocks/>
                        </wps:cNvSpPr>
                        <wps:spPr bwMode="auto">
                          <a:xfrm>
                            <a:off x="6148" y="6476"/>
                            <a:ext cx="164" cy="210"/>
                          </a:xfrm>
                          <a:custGeom>
                            <a:avLst/>
                            <a:gdLst>
                              <a:gd name="T0" fmla="*/ 0 w 164"/>
                              <a:gd name="T1" fmla="*/ 105 h 210"/>
                              <a:gd name="T2" fmla="*/ 0 w 164"/>
                              <a:gd name="T3" fmla="*/ 105 h 210"/>
                              <a:gd name="T4" fmla="*/ 5 w 164"/>
                              <a:gd name="T5" fmla="*/ 125 h 210"/>
                              <a:gd name="T6" fmla="*/ 10 w 164"/>
                              <a:gd name="T7" fmla="*/ 145 h 210"/>
                              <a:gd name="T8" fmla="*/ 20 w 164"/>
                              <a:gd name="T9" fmla="*/ 165 h 210"/>
                              <a:gd name="T10" fmla="*/ 30 w 164"/>
                              <a:gd name="T11" fmla="*/ 180 h 210"/>
                              <a:gd name="T12" fmla="*/ 45 w 164"/>
                              <a:gd name="T13" fmla="*/ 190 h 210"/>
                              <a:gd name="T14" fmla="*/ 65 w 164"/>
                              <a:gd name="T15" fmla="*/ 200 h 210"/>
                              <a:gd name="T16" fmla="*/ 80 w 164"/>
                              <a:gd name="T17" fmla="*/ 205 h 210"/>
                              <a:gd name="T18" fmla="*/ 95 w 164"/>
                              <a:gd name="T19" fmla="*/ 210 h 210"/>
                              <a:gd name="T20" fmla="*/ 95 w 164"/>
                              <a:gd name="T21" fmla="*/ 210 h 210"/>
                              <a:gd name="T22" fmla="*/ 110 w 164"/>
                              <a:gd name="T23" fmla="*/ 210 h 210"/>
                              <a:gd name="T24" fmla="*/ 120 w 164"/>
                              <a:gd name="T25" fmla="*/ 200 h 210"/>
                              <a:gd name="T26" fmla="*/ 135 w 164"/>
                              <a:gd name="T27" fmla="*/ 190 h 210"/>
                              <a:gd name="T28" fmla="*/ 145 w 164"/>
                              <a:gd name="T29" fmla="*/ 180 h 210"/>
                              <a:gd name="T30" fmla="*/ 160 w 164"/>
                              <a:gd name="T31" fmla="*/ 145 h 210"/>
                              <a:gd name="T32" fmla="*/ 164 w 164"/>
                              <a:gd name="T33" fmla="*/ 105 h 210"/>
                              <a:gd name="T34" fmla="*/ 164 w 164"/>
                              <a:gd name="T35" fmla="*/ 105 h 210"/>
                              <a:gd name="T36" fmla="*/ 160 w 164"/>
                              <a:gd name="T37" fmla="*/ 65 h 210"/>
                              <a:gd name="T38" fmla="*/ 145 w 164"/>
                              <a:gd name="T39" fmla="*/ 30 h 210"/>
                              <a:gd name="T40" fmla="*/ 135 w 164"/>
                              <a:gd name="T41" fmla="*/ 20 h 210"/>
                              <a:gd name="T42" fmla="*/ 120 w 164"/>
                              <a:gd name="T43" fmla="*/ 10 h 210"/>
                              <a:gd name="T44" fmla="*/ 110 w 164"/>
                              <a:gd name="T45" fmla="*/ 0 h 210"/>
                              <a:gd name="T46" fmla="*/ 95 w 164"/>
                              <a:gd name="T47" fmla="*/ 0 h 210"/>
                              <a:gd name="T48" fmla="*/ 95 w 164"/>
                              <a:gd name="T49" fmla="*/ 0 h 210"/>
                              <a:gd name="T50" fmla="*/ 80 w 164"/>
                              <a:gd name="T51" fmla="*/ 0 h 210"/>
                              <a:gd name="T52" fmla="*/ 65 w 164"/>
                              <a:gd name="T53" fmla="*/ 5 h 210"/>
                              <a:gd name="T54" fmla="*/ 45 w 164"/>
                              <a:gd name="T55" fmla="*/ 15 h 210"/>
                              <a:gd name="T56" fmla="*/ 30 w 164"/>
                              <a:gd name="T57" fmla="*/ 30 h 210"/>
                              <a:gd name="T58" fmla="*/ 20 w 164"/>
                              <a:gd name="T59" fmla="*/ 45 h 210"/>
                              <a:gd name="T60" fmla="*/ 10 w 164"/>
                              <a:gd name="T61" fmla="*/ 65 h 210"/>
                              <a:gd name="T62" fmla="*/ 5 w 164"/>
                              <a:gd name="T63" fmla="*/ 85 h 210"/>
                              <a:gd name="T64" fmla="*/ 0 w 164"/>
                              <a:gd name="T65" fmla="*/ 105 h 210"/>
                              <a:gd name="T66" fmla="*/ 0 w 164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4" h="210">
                                <a:moveTo>
                                  <a:pt x="0" y="105"/>
                                </a:moveTo>
                                <a:lnTo>
                                  <a:pt x="0" y="105"/>
                                </a:lnTo>
                                <a:lnTo>
                                  <a:pt x="5" y="125"/>
                                </a:lnTo>
                                <a:lnTo>
                                  <a:pt x="10" y="145"/>
                                </a:lnTo>
                                <a:lnTo>
                                  <a:pt x="20" y="165"/>
                                </a:lnTo>
                                <a:lnTo>
                                  <a:pt x="30" y="180"/>
                                </a:lnTo>
                                <a:lnTo>
                                  <a:pt x="45" y="190"/>
                                </a:lnTo>
                                <a:lnTo>
                                  <a:pt x="65" y="200"/>
                                </a:lnTo>
                                <a:lnTo>
                                  <a:pt x="80" y="205"/>
                                </a:lnTo>
                                <a:lnTo>
                                  <a:pt x="95" y="210"/>
                                </a:lnTo>
                                <a:lnTo>
                                  <a:pt x="110" y="210"/>
                                </a:lnTo>
                                <a:lnTo>
                                  <a:pt x="120" y="200"/>
                                </a:lnTo>
                                <a:lnTo>
                                  <a:pt x="135" y="190"/>
                                </a:lnTo>
                                <a:lnTo>
                                  <a:pt x="145" y="180"/>
                                </a:lnTo>
                                <a:lnTo>
                                  <a:pt x="160" y="145"/>
                                </a:lnTo>
                                <a:lnTo>
                                  <a:pt x="164" y="105"/>
                                </a:lnTo>
                                <a:lnTo>
                                  <a:pt x="160" y="65"/>
                                </a:lnTo>
                                <a:lnTo>
                                  <a:pt x="145" y="30"/>
                                </a:lnTo>
                                <a:lnTo>
                                  <a:pt x="135" y="20"/>
                                </a:lnTo>
                                <a:lnTo>
                                  <a:pt x="120" y="10"/>
                                </a:lnTo>
                                <a:lnTo>
                                  <a:pt x="110" y="0"/>
                                </a:lnTo>
                                <a:lnTo>
                                  <a:pt x="95" y="0"/>
                                </a:lnTo>
                                <a:lnTo>
                                  <a:pt x="80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5" y="85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8" name="Freeform 515"/>
                        <wps:cNvSpPr>
                          <a:spLocks/>
                        </wps:cNvSpPr>
                        <wps:spPr bwMode="auto">
                          <a:xfrm>
                            <a:off x="6148" y="6506"/>
                            <a:ext cx="145" cy="150"/>
                          </a:xfrm>
                          <a:custGeom>
                            <a:avLst/>
                            <a:gdLst>
                              <a:gd name="T0" fmla="*/ 0 w 145"/>
                              <a:gd name="T1" fmla="*/ 75 h 150"/>
                              <a:gd name="T2" fmla="*/ 0 w 145"/>
                              <a:gd name="T3" fmla="*/ 75 h 150"/>
                              <a:gd name="T4" fmla="*/ 5 w 145"/>
                              <a:gd name="T5" fmla="*/ 90 h 150"/>
                              <a:gd name="T6" fmla="*/ 10 w 145"/>
                              <a:gd name="T7" fmla="*/ 105 h 150"/>
                              <a:gd name="T8" fmla="*/ 25 w 145"/>
                              <a:gd name="T9" fmla="*/ 115 h 150"/>
                              <a:gd name="T10" fmla="*/ 35 w 145"/>
                              <a:gd name="T11" fmla="*/ 125 h 150"/>
                              <a:gd name="T12" fmla="*/ 70 w 145"/>
                              <a:gd name="T13" fmla="*/ 140 h 150"/>
                              <a:gd name="T14" fmla="*/ 95 w 145"/>
                              <a:gd name="T15" fmla="*/ 150 h 150"/>
                              <a:gd name="T16" fmla="*/ 95 w 145"/>
                              <a:gd name="T17" fmla="*/ 150 h 150"/>
                              <a:gd name="T18" fmla="*/ 105 w 145"/>
                              <a:gd name="T19" fmla="*/ 145 h 150"/>
                              <a:gd name="T20" fmla="*/ 115 w 145"/>
                              <a:gd name="T21" fmla="*/ 145 h 150"/>
                              <a:gd name="T22" fmla="*/ 130 w 145"/>
                              <a:gd name="T23" fmla="*/ 125 h 150"/>
                              <a:gd name="T24" fmla="*/ 140 w 145"/>
                              <a:gd name="T25" fmla="*/ 105 h 150"/>
                              <a:gd name="T26" fmla="*/ 145 w 145"/>
                              <a:gd name="T27" fmla="*/ 75 h 150"/>
                              <a:gd name="T28" fmla="*/ 145 w 145"/>
                              <a:gd name="T29" fmla="*/ 75 h 150"/>
                              <a:gd name="T30" fmla="*/ 140 w 145"/>
                              <a:gd name="T31" fmla="*/ 45 h 150"/>
                              <a:gd name="T32" fmla="*/ 130 w 145"/>
                              <a:gd name="T33" fmla="*/ 25 h 150"/>
                              <a:gd name="T34" fmla="*/ 115 w 145"/>
                              <a:gd name="T35" fmla="*/ 5 h 150"/>
                              <a:gd name="T36" fmla="*/ 95 w 145"/>
                              <a:gd name="T37" fmla="*/ 0 h 150"/>
                              <a:gd name="T38" fmla="*/ 95 w 145"/>
                              <a:gd name="T39" fmla="*/ 0 h 150"/>
                              <a:gd name="T40" fmla="*/ 70 w 145"/>
                              <a:gd name="T41" fmla="*/ 5 h 150"/>
                              <a:gd name="T42" fmla="*/ 40 w 145"/>
                              <a:gd name="T43" fmla="*/ 20 h 150"/>
                              <a:gd name="T44" fmla="*/ 25 w 145"/>
                              <a:gd name="T45" fmla="*/ 30 h 150"/>
                              <a:gd name="T46" fmla="*/ 10 w 145"/>
                              <a:gd name="T47" fmla="*/ 45 h 150"/>
                              <a:gd name="T48" fmla="*/ 5 w 145"/>
                              <a:gd name="T49" fmla="*/ 60 h 150"/>
                              <a:gd name="T50" fmla="*/ 0 w 145"/>
                              <a:gd name="T51" fmla="*/ 75 h 150"/>
                              <a:gd name="T52" fmla="*/ 0 w 145"/>
                              <a:gd name="T53" fmla="*/ 75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50">
                                <a:moveTo>
                                  <a:pt x="0" y="75"/>
                                </a:moveTo>
                                <a:lnTo>
                                  <a:pt x="0" y="75"/>
                                </a:lnTo>
                                <a:lnTo>
                                  <a:pt x="5" y="90"/>
                                </a:lnTo>
                                <a:lnTo>
                                  <a:pt x="10" y="105"/>
                                </a:lnTo>
                                <a:lnTo>
                                  <a:pt x="25" y="115"/>
                                </a:lnTo>
                                <a:lnTo>
                                  <a:pt x="35" y="125"/>
                                </a:lnTo>
                                <a:lnTo>
                                  <a:pt x="70" y="140"/>
                                </a:lnTo>
                                <a:lnTo>
                                  <a:pt x="95" y="150"/>
                                </a:lnTo>
                                <a:lnTo>
                                  <a:pt x="105" y="145"/>
                                </a:lnTo>
                                <a:lnTo>
                                  <a:pt x="115" y="145"/>
                                </a:lnTo>
                                <a:lnTo>
                                  <a:pt x="130" y="125"/>
                                </a:lnTo>
                                <a:lnTo>
                                  <a:pt x="140" y="105"/>
                                </a:lnTo>
                                <a:lnTo>
                                  <a:pt x="145" y="75"/>
                                </a:lnTo>
                                <a:lnTo>
                                  <a:pt x="140" y="45"/>
                                </a:lnTo>
                                <a:lnTo>
                                  <a:pt x="130" y="25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0" y="5"/>
                                </a:lnTo>
                                <a:lnTo>
                                  <a:pt x="40" y="20"/>
                                </a:lnTo>
                                <a:lnTo>
                                  <a:pt x="25" y="30"/>
                                </a:lnTo>
                                <a:lnTo>
                                  <a:pt x="10" y="45"/>
                                </a:lnTo>
                                <a:lnTo>
                                  <a:pt x="5" y="60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9" name="Freeform 516"/>
                        <wps:cNvSpPr>
                          <a:spLocks/>
                        </wps:cNvSpPr>
                        <wps:spPr bwMode="auto">
                          <a:xfrm>
                            <a:off x="6128" y="6321"/>
                            <a:ext cx="20" cy="510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510"/>
                              <a:gd name="T2" fmla="*/ 20 w 20"/>
                              <a:gd name="T3" fmla="*/ 0 h 510"/>
                              <a:gd name="T4" fmla="*/ 10 w 20"/>
                              <a:gd name="T5" fmla="*/ 25 h 510"/>
                              <a:gd name="T6" fmla="*/ 0 w 20"/>
                              <a:gd name="T7" fmla="*/ 70 h 510"/>
                              <a:gd name="T8" fmla="*/ 0 w 20"/>
                              <a:gd name="T9" fmla="*/ 105 h 510"/>
                              <a:gd name="T10" fmla="*/ 0 w 20"/>
                              <a:gd name="T11" fmla="*/ 145 h 510"/>
                              <a:gd name="T12" fmla="*/ 10 w 20"/>
                              <a:gd name="T13" fmla="*/ 200 h 510"/>
                              <a:gd name="T14" fmla="*/ 20 w 20"/>
                              <a:gd name="T15" fmla="*/ 260 h 510"/>
                              <a:gd name="T16" fmla="*/ 20 w 20"/>
                              <a:gd name="T17" fmla="*/ 260 h 510"/>
                              <a:gd name="T18" fmla="*/ 20 w 20"/>
                              <a:gd name="T19" fmla="*/ 260 h 510"/>
                              <a:gd name="T20" fmla="*/ 10 w 20"/>
                              <a:gd name="T21" fmla="*/ 320 h 510"/>
                              <a:gd name="T22" fmla="*/ 5 w 20"/>
                              <a:gd name="T23" fmla="*/ 370 h 510"/>
                              <a:gd name="T24" fmla="*/ 0 w 20"/>
                              <a:gd name="T25" fmla="*/ 410 h 510"/>
                              <a:gd name="T26" fmla="*/ 0 w 20"/>
                              <a:gd name="T27" fmla="*/ 445 h 510"/>
                              <a:gd name="T28" fmla="*/ 10 w 20"/>
                              <a:gd name="T29" fmla="*/ 490 h 510"/>
                              <a:gd name="T30" fmla="*/ 20 w 20"/>
                              <a:gd name="T3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25"/>
                                </a:lnTo>
                                <a:lnTo>
                                  <a:pt x="0" y="70"/>
                                </a:lnTo>
                                <a:lnTo>
                                  <a:pt x="0" y="105"/>
                                </a:lnTo>
                                <a:lnTo>
                                  <a:pt x="0" y="145"/>
                                </a:lnTo>
                                <a:lnTo>
                                  <a:pt x="10" y="200"/>
                                </a:lnTo>
                                <a:lnTo>
                                  <a:pt x="20" y="260"/>
                                </a:lnTo>
                                <a:lnTo>
                                  <a:pt x="10" y="320"/>
                                </a:lnTo>
                                <a:lnTo>
                                  <a:pt x="5" y="370"/>
                                </a:lnTo>
                                <a:lnTo>
                                  <a:pt x="0" y="410"/>
                                </a:lnTo>
                                <a:lnTo>
                                  <a:pt x="0" y="445"/>
                                </a:lnTo>
                                <a:lnTo>
                                  <a:pt x="10" y="490"/>
                                </a:lnTo>
                                <a:lnTo>
                                  <a:pt x="20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0" name="Freeform 517"/>
                        <wps:cNvSpPr>
                          <a:spLocks/>
                        </wps:cNvSpPr>
                        <wps:spPr bwMode="auto">
                          <a:xfrm>
                            <a:off x="6103" y="6321"/>
                            <a:ext cx="45" cy="510"/>
                          </a:xfrm>
                          <a:custGeom>
                            <a:avLst/>
                            <a:gdLst>
                              <a:gd name="T0" fmla="*/ 45 w 45"/>
                              <a:gd name="T1" fmla="*/ 0 h 510"/>
                              <a:gd name="T2" fmla="*/ 45 w 45"/>
                              <a:gd name="T3" fmla="*/ 0 h 510"/>
                              <a:gd name="T4" fmla="*/ 30 w 45"/>
                              <a:gd name="T5" fmla="*/ 45 h 510"/>
                              <a:gd name="T6" fmla="*/ 20 w 45"/>
                              <a:gd name="T7" fmla="*/ 90 h 510"/>
                              <a:gd name="T8" fmla="*/ 10 w 45"/>
                              <a:gd name="T9" fmla="*/ 155 h 510"/>
                              <a:gd name="T10" fmla="*/ 0 w 45"/>
                              <a:gd name="T11" fmla="*/ 230 h 510"/>
                              <a:gd name="T12" fmla="*/ 5 w 45"/>
                              <a:gd name="T13" fmla="*/ 320 h 510"/>
                              <a:gd name="T14" fmla="*/ 10 w 45"/>
                              <a:gd name="T15" fmla="*/ 365 h 510"/>
                              <a:gd name="T16" fmla="*/ 15 w 45"/>
                              <a:gd name="T17" fmla="*/ 415 h 510"/>
                              <a:gd name="T18" fmla="*/ 30 w 45"/>
                              <a:gd name="T19" fmla="*/ 460 h 510"/>
                              <a:gd name="T20" fmla="*/ 45 w 45"/>
                              <a:gd name="T2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30" y="45"/>
                                </a:lnTo>
                                <a:lnTo>
                                  <a:pt x="20" y="90"/>
                                </a:lnTo>
                                <a:lnTo>
                                  <a:pt x="10" y="155"/>
                                </a:lnTo>
                                <a:lnTo>
                                  <a:pt x="0" y="230"/>
                                </a:lnTo>
                                <a:lnTo>
                                  <a:pt x="5" y="320"/>
                                </a:lnTo>
                                <a:lnTo>
                                  <a:pt x="10" y="365"/>
                                </a:lnTo>
                                <a:lnTo>
                                  <a:pt x="15" y="415"/>
                                </a:lnTo>
                                <a:lnTo>
                                  <a:pt x="30" y="460"/>
                                </a:lnTo>
                                <a:lnTo>
                                  <a:pt x="45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1" name="Line 518"/>
                        <wps:cNvCnPr/>
                        <wps:spPr bwMode="auto">
                          <a:xfrm>
                            <a:off x="6053" y="6321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2" name="Line 519"/>
                        <wps:cNvCnPr/>
                        <wps:spPr bwMode="auto">
                          <a:xfrm>
                            <a:off x="6023" y="6321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3" name="Freeform 520"/>
                        <wps:cNvSpPr>
                          <a:spLocks/>
                        </wps:cNvSpPr>
                        <wps:spPr bwMode="auto">
                          <a:xfrm>
                            <a:off x="6148" y="7312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40 h 50"/>
                              <a:gd name="T2" fmla="*/ 0 w 249"/>
                              <a:gd name="T3" fmla="*/ 40 h 50"/>
                              <a:gd name="T4" fmla="*/ 10 w 249"/>
                              <a:gd name="T5" fmla="*/ 30 h 50"/>
                              <a:gd name="T6" fmla="*/ 25 w 249"/>
                              <a:gd name="T7" fmla="*/ 20 h 50"/>
                              <a:gd name="T8" fmla="*/ 50 w 249"/>
                              <a:gd name="T9" fmla="*/ 5 h 50"/>
                              <a:gd name="T10" fmla="*/ 80 w 249"/>
                              <a:gd name="T11" fmla="*/ 5 h 50"/>
                              <a:gd name="T12" fmla="*/ 110 w 249"/>
                              <a:gd name="T13" fmla="*/ 10 h 50"/>
                              <a:gd name="T14" fmla="*/ 135 w 249"/>
                              <a:gd name="T15" fmla="*/ 15 h 50"/>
                              <a:gd name="T16" fmla="*/ 155 w 249"/>
                              <a:gd name="T17" fmla="*/ 30 h 50"/>
                              <a:gd name="T18" fmla="*/ 184 w 249"/>
                              <a:gd name="T19" fmla="*/ 50 h 50"/>
                              <a:gd name="T20" fmla="*/ 184 w 249"/>
                              <a:gd name="T21" fmla="*/ 50 h 50"/>
                              <a:gd name="T22" fmla="*/ 189 w 249"/>
                              <a:gd name="T23" fmla="*/ 50 h 50"/>
                              <a:gd name="T24" fmla="*/ 199 w 249"/>
                              <a:gd name="T25" fmla="*/ 50 h 50"/>
                              <a:gd name="T26" fmla="*/ 214 w 249"/>
                              <a:gd name="T27" fmla="*/ 30 h 50"/>
                              <a:gd name="T28" fmla="*/ 234 w 249"/>
                              <a:gd name="T29" fmla="*/ 0 h 50"/>
                              <a:gd name="T30" fmla="*/ 249 w 249"/>
                              <a:gd name="T31" fmla="*/ 4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40"/>
                                </a:moveTo>
                                <a:lnTo>
                                  <a:pt x="0" y="40"/>
                                </a:lnTo>
                                <a:lnTo>
                                  <a:pt x="10" y="30"/>
                                </a:lnTo>
                                <a:lnTo>
                                  <a:pt x="25" y="20"/>
                                </a:lnTo>
                                <a:lnTo>
                                  <a:pt x="50" y="5"/>
                                </a:lnTo>
                                <a:lnTo>
                                  <a:pt x="80" y="5"/>
                                </a:lnTo>
                                <a:lnTo>
                                  <a:pt x="110" y="10"/>
                                </a:lnTo>
                                <a:lnTo>
                                  <a:pt x="135" y="15"/>
                                </a:lnTo>
                                <a:lnTo>
                                  <a:pt x="155" y="30"/>
                                </a:lnTo>
                                <a:lnTo>
                                  <a:pt x="184" y="50"/>
                                </a:lnTo>
                                <a:lnTo>
                                  <a:pt x="189" y="50"/>
                                </a:lnTo>
                                <a:lnTo>
                                  <a:pt x="199" y="50"/>
                                </a:lnTo>
                                <a:lnTo>
                                  <a:pt x="214" y="30"/>
                                </a:lnTo>
                                <a:lnTo>
                                  <a:pt x="234" y="0"/>
                                </a:lnTo>
                                <a:lnTo>
                                  <a:pt x="249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4" name="Freeform 521"/>
                        <wps:cNvSpPr>
                          <a:spLocks/>
                        </wps:cNvSpPr>
                        <wps:spPr bwMode="auto">
                          <a:xfrm>
                            <a:off x="6148" y="6841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0 h 50"/>
                              <a:gd name="T2" fmla="*/ 0 w 249"/>
                              <a:gd name="T3" fmla="*/ 0 h 50"/>
                              <a:gd name="T4" fmla="*/ 25 w 249"/>
                              <a:gd name="T5" fmla="*/ 25 h 50"/>
                              <a:gd name="T6" fmla="*/ 50 w 249"/>
                              <a:gd name="T7" fmla="*/ 35 h 50"/>
                              <a:gd name="T8" fmla="*/ 80 w 249"/>
                              <a:gd name="T9" fmla="*/ 40 h 50"/>
                              <a:gd name="T10" fmla="*/ 110 w 249"/>
                              <a:gd name="T11" fmla="*/ 35 h 50"/>
                              <a:gd name="T12" fmla="*/ 135 w 249"/>
                              <a:gd name="T13" fmla="*/ 30 h 50"/>
                              <a:gd name="T14" fmla="*/ 155 w 249"/>
                              <a:gd name="T15" fmla="*/ 20 h 50"/>
                              <a:gd name="T16" fmla="*/ 184 w 249"/>
                              <a:gd name="T17" fmla="*/ 0 h 50"/>
                              <a:gd name="T18" fmla="*/ 184 w 249"/>
                              <a:gd name="T19" fmla="*/ 0 h 50"/>
                              <a:gd name="T20" fmla="*/ 189 w 249"/>
                              <a:gd name="T21" fmla="*/ 0 h 50"/>
                              <a:gd name="T22" fmla="*/ 194 w 249"/>
                              <a:gd name="T23" fmla="*/ 0 h 50"/>
                              <a:gd name="T24" fmla="*/ 214 w 249"/>
                              <a:gd name="T25" fmla="*/ 15 h 50"/>
                              <a:gd name="T26" fmla="*/ 234 w 249"/>
                              <a:gd name="T27" fmla="*/ 50 h 50"/>
                              <a:gd name="T28" fmla="*/ 249 w 249"/>
                              <a:gd name="T2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25"/>
                                </a:lnTo>
                                <a:lnTo>
                                  <a:pt x="50" y="35"/>
                                </a:lnTo>
                                <a:lnTo>
                                  <a:pt x="80" y="40"/>
                                </a:lnTo>
                                <a:lnTo>
                                  <a:pt x="110" y="35"/>
                                </a:lnTo>
                                <a:lnTo>
                                  <a:pt x="135" y="30"/>
                                </a:lnTo>
                                <a:lnTo>
                                  <a:pt x="155" y="20"/>
                                </a:lnTo>
                                <a:lnTo>
                                  <a:pt x="184" y="0"/>
                                </a:lnTo>
                                <a:lnTo>
                                  <a:pt x="189" y="0"/>
                                </a:lnTo>
                                <a:lnTo>
                                  <a:pt x="194" y="0"/>
                                </a:lnTo>
                                <a:lnTo>
                                  <a:pt x="214" y="15"/>
                                </a:lnTo>
                                <a:lnTo>
                                  <a:pt x="234" y="50"/>
                                </a:ln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5" name="Freeform 522"/>
                        <wps:cNvSpPr>
                          <a:spLocks/>
                        </wps:cNvSpPr>
                        <wps:spPr bwMode="auto">
                          <a:xfrm>
                            <a:off x="6148" y="6881"/>
                            <a:ext cx="244" cy="436"/>
                          </a:xfrm>
                          <a:custGeom>
                            <a:avLst/>
                            <a:gdLst>
                              <a:gd name="T0" fmla="*/ 0 w 244"/>
                              <a:gd name="T1" fmla="*/ 220 h 436"/>
                              <a:gd name="T2" fmla="*/ 0 w 244"/>
                              <a:gd name="T3" fmla="*/ 220 h 436"/>
                              <a:gd name="T4" fmla="*/ 5 w 244"/>
                              <a:gd name="T5" fmla="*/ 301 h 436"/>
                              <a:gd name="T6" fmla="*/ 10 w 244"/>
                              <a:gd name="T7" fmla="*/ 341 h 436"/>
                              <a:gd name="T8" fmla="*/ 15 w 244"/>
                              <a:gd name="T9" fmla="*/ 371 h 436"/>
                              <a:gd name="T10" fmla="*/ 30 w 244"/>
                              <a:gd name="T11" fmla="*/ 396 h 436"/>
                              <a:gd name="T12" fmla="*/ 45 w 244"/>
                              <a:gd name="T13" fmla="*/ 416 h 436"/>
                              <a:gd name="T14" fmla="*/ 65 w 244"/>
                              <a:gd name="T15" fmla="*/ 431 h 436"/>
                              <a:gd name="T16" fmla="*/ 95 w 244"/>
                              <a:gd name="T17" fmla="*/ 436 h 436"/>
                              <a:gd name="T18" fmla="*/ 95 w 244"/>
                              <a:gd name="T19" fmla="*/ 436 h 436"/>
                              <a:gd name="T20" fmla="*/ 125 w 244"/>
                              <a:gd name="T21" fmla="*/ 436 h 436"/>
                              <a:gd name="T22" fmla="*/ 150 w 244"/>
                              <a:gd name="T23" fmla="*/ 421 h 436"/>
                              <a:gd name="T24" fmla="*/ 174 w 244"/>
                              <a:gd name="T25" fmla="*/ 401 h 436"/>
                              <a:gd name="T26" fmla="*/ 199 w 244"/>
                              <a:gd name="T27" fmla="*/ 376 h 436"/>
                              <a:gd name="T28" fmla="*/ 219 w 244"/>
                              <a:gd name="T29" fmla="*/ 341 h 436"/>
                              <a:gd name="T30" fmla="*/ 229 w 244"/>
                              <a:gd name="T31" fmla="*/ 306 h 436"/>
                              <a:gd name="T32" fmla="*/ 239 w 244"/>
                              <a:gd name="T33" fmla="*/ 266 h 436"/>
                              <a:gd name="T34" fmla="*/ 244 w 244"/>
                              <a:gd name="T35" fmla="*/ 220 h 436"/>
                              <a:gd name="T36" fmla="*/ 244 w 244"/>
                              <a:gd name="T37" fmla="*/ 220 h 436"/>
                              <a:gd name="T38" fmla="*/ 239 w 244"/>
                              <a:gd name="T39" fmla="*/ 175 h 436"/>
                              <a:gd name="T40" fmla="*/ 229 w 244"/>
                              <a:gd name="T41" fmla="*/ 135 h 436"/>
                              <a:gd name="T42" fmla="*/ 219 w 244"/>
                              <a:gd name="T43" fmla="*/ 95 h 436"/>
                              <a:gd name="T44" fmla="*/ 199 w 244"/>
                              <a:gd name="T45" fmla="*/ 65 h 436"/>
                              <a:gd name="T46" fmla="*/ 174 w 244"/>
                              <a:gd name="T47" fmla="*/ 40 h 436"/>
                              <a:gd name="T48" fmla="*/ 150 w 244"/>
                              <a:gd name="T49" fmla="*/ 20 h 436"/>
                              <a:gd name="T50" fmla="*/ 125 w 244"/>
                              <a:gd name="T51" fmla="*/ 5 h 436"/>
                              <a:gd name="T52" fmla="*/ 95 w 244"/>
                              <a:gd name="T53" fmla="*/ 0 h 436"/>
                              <a:gd name="T54" fmla="*/ 95 w 244"/>
                              <a:gd name="T55" fmla="*/ 0 h 436"/>
                              <a:gd name="T56" fmla="*/ 65 w 244"/>
                              <a:gd name="T57" fmla="*/ 5 h 436"/>
                              <a:gd name="T58" fmla="*/ 45 w 244"/>
                              <a:gd name="T59" fmla="*/ 15 h 436"/>
                              <a:gd name="T60" fmla="*/ 30 w 244"/>
                              <a:gd name="T61" fmla="*/ 35 h 436"/>
                              <a:gd name="T62" fmla="*/ 15 w 244"/>
                              <a:gd name="T63" fmla="*/ 65 h 436"/>
                              <a:gd name="T64" fmla="*/ 10 w 244"/>
                              <a:gd name="T65" fmla="*/ 95 h 436"/>
                              <a:gd name="T66" fmla="*/ 5 w 244"/>
                              <a:gd name="T67" fmla="*/ 135 h 436"/>
                              <a:gd name="T68" fmla="*/ 0 w 244"/>
                              <a:gd name="T69" fmla="*/ 220 h 436"/>
                              <a:gd name="T70" fmla="*/ 0 w 244"/>
                              <a:gd name="T71" fmla="*/ 220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6">
                                <a:moveTo>
                                  <a:pt x="0" y="220"/>
                                </a:moveTo>
                                <a:lnTo>
                                  <a:pt x="0" y="220"/>
                                </a:lnTo>
                                <a:lnTo>
                                  <a:pt x="5" y="301"/>
                                </a:lnTo>
                                <a:lnTo>
                                  <a:pt x="10" y="341"/>
                                </a:lnTo>
                                <a:lnTo>
                                  <a:pt x="15" y="371"/>
                                </a:lnTo>
                                <a:lnTo>
                                  <a:pt x="30" y="396"/>
                                </a:lnTo>
                                <a:lnTo>
                                  <a:pt x="45" y="416"/>
                                </a:lnTo>
                                <a:lnTo>
                                  <a:pt x="65" y="431"/>
                                </a:lnTo>
                                <a:lnTo>
                                  <a:pt x="95" y="436"/>
                                </a:lnTo>
                                <a:lnTo>
                                  <a:pt x="125" y="436"/>
                                </a:lnTo>
                                <a:lnTo>
                                  <a:pt x="150" y="421"/>
                                </a:lnTo>
                                <a:lnTo>
                                  <a:pt x="174" y="401"/>
                                </a:lnTo>
                                <a:lnTo>
                                  <a:pt x="199" y="376"/>
                                </a:lnTo>
                                <a:lnTo>
                                  <a:pt x="219" y="341"/>
                                </a:lnTo>
                                <a:lnTo>
                                  <a:pt x="229" y="306"/>
                                </a:lnTo>
                                <a:lnTo>
                                  <a:pt x="239" y="266"/>
                                </a:lnTo>
                                <a:lnTo>
                                  <a:pt x="244" y="220"/>
                                </a:lnTo>
                                <a:lnTo>
                                  <a:pt x="239" y="175"/>
                                </a:lnTo>
                                <a:lnTo>
                                  <a:pt x="229" y="135"/>
                                </a:lnTo>
                                <a:lnTo>
                                  <a:pt x="219" y="95"/>
                                </a:lnTo>
                                <a:lnTo>
                                  <a:pt x="199" y="65"/>
                                </a:lnTo>
                                <a:lnTo>
                                  <a:pt x="174" y="40"/>
                                </a:lnTo>
                                <a:lnTo>
                                  <a:pt x="150" y="20"/>
                                </a:lnTo>
                                <a:lnTo>
                                  <a:pt x="125" y="5"/>
                                </a:lnTo>
                                <a:lnTo>
                                  <a:pt x="95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35"/>
                                </a:lnTo>
                                <a:lnTo>
                                  <a:pt x="15" y="65"/>
                                </a:lnTo>
                                <a:lnTo>
                                  <a:pt x="10" y="95"/>
                                </a:lnTo>
                                <a:lnTo>
                                  <a:pt x="5" y="135"/>
                                </a:lnTo>
                                <a:lnTo>
                                  <a:pt x="0" y="2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6" name="Freeform 523"/>
                        <wps:cNvSpPr>
                          <a:spLocks/>
                        </wps:cNvSpPr>
                        <wps:spPr bwMode="auto">
                          <a:xfrm>
                            <a:off x="6148" y="6951"/>
                            <a:ext cx="194" cy="301"/>
                          </a:xfrm>
                          <a:custGeom>
                            <a:avLst/>
                            <a:gdLst>
                              <a:gd name="T0" fmla="*/ 0 w 194"/>
                              <a:gd name="T1" fmla="*/ 150 h 301"/>
                              <a:gd name="T2" fmla="*/ 0 w 194"/>
                              <a:gd name="T3" fmla="*/ 150 h 301"/>
                              <a:gd name="T4" fmla="*/ 0 w 194"/>
                              <a:gd name="T5" fmla="*/ 181 h 301"/>
                              <a:gd name="T6" fmla="*/ 5 w 194"/>
                              <a:gd name="T7" fmla="*/ 206 h 301"/>
                              <a:gd name="T8" fmla="*/ 15 w 194"/>
                              <a:gd name="T9" fmla="*/ 231 h 301"/>
                              <a:gd name="T10" fmla="*/ 25 w 194"/>
                              <a:gd name="T11" fmla="*/ 256 h 301"/>
                              <a:gd name="T12" fmla="*/ 40 w 194"/>
                              <a:gd name="T13" fmla="*/ 271 h 301"/>
                              <a:gd name="T14" fmla="*/ 55 w 194"/>
                              <a:gd name="T15" fmla="*/ 286 h 301"/>
                              <a:gd name="T16" fmla="*/ 75 w 194"/>
                              <a:gd name="T17" fmla="*/ 296 h 301"/>
                              <a:gd name="T18" fmla="*/ 95 w 194"/>
                              <a:gd name="T19" fmla="*/ 301 h 301"/>
                              <a:gd name="T20" fmla="*/ 95 w 194"/>
                              <a:gd name="T21" fmla="*/ 301 h 301"/>
                              <a:gd name="T22" fmla="*/ 115 w 194"/>
                              <a:gd name="T23" fmla="*/ 296 h 301"/>
                              <a:gd name="T24" fmla="*/ 135 w 194"/>
                              <a:gd name="T25" fmla="*/ 286 h 301"/>
                              <a:gd name="T26" fmla="*/ 150 w 194"/>
                              <a:gd name="T27" fmla="*/ 276 h 301"/>
                              <a:gd name="T28" fmla="*/ 164 w 194"/>
                              <a:gd name="T29" fmla="*/ 256 h 301"/>
                              <a:gd name="T30" fmla="*/ 179 w 194"/>
                              <a:gd name="T31" fmla="*/ 236 h 301"/>
                              <a:gd name="T32" fmla="*/ 189 w 194"/>
                              <a:gd name="T33" fmla="*/ 206 h 301"/>
                              <a:gd name="T34" fmla="*/ 194 w 194"/>
                              <a:gd name="T35" fmla="*/ 181 h 301"/>
                              <a:gd name="T36" fmla="*/ 194 w 194"/>
                              <a:gd name="T37" fmla="*/ 150 h 301"/>
                              <a:gd name="T38" fmla="*/ 194 w 194"/>
                              <a:gd name="T39" fmla="*/ 150 h 301"/>
                              <a:gd name="T40" fmla="*/ 194 w 194"/>
                              <a:gd name="T41" fmla="*/ 120 h 301"/>
                              <a:gd name="T42" fmla="*/ 189 w 194"/>
                              <a:gd name="T43" fmla="*/ 90 h 301"/>
                              <a:gd name="T44" fmla="*/ 179 w 194"/>
                              <a:gd name="T45" fmla="*/ 65 h 301"/>
                              <a:gd name="T46" fmla="*/ 164 w 194"/>
                              <a:gd name="T47" fmla="*/ 45 h 301"/>
                              <a:gd name="T48" fmla="*/ 150 w 194"/>
                              <a:gd name="T49" fmla="*/ 25 h 301"/>
                              <a:gd name="T50" fmla="*/ 135 w 194"/>
                              <a:gd name="T51" fmla="*/ 10 h 301"/>
                              <a:gd name="T52" fmla="*/ 115 w 194"/>
                              <a:gd name="T53" fmla="*/ 0 h 301"/>
                              <a:gd name="T54" fmla="*/ 95 w 194"/>
                              <a:gd name="T55" fmla="*/ 0 h 301"/>
                              <a:gd name="T56" fmla="*/ 95 w 194"/>
                              <a:gd name="T57" fmla="*/ 0 h 301"/>
                              <a:gd name="T58" fmla="*/ 75 w 194"/>
                              <a:gd name="T59" fmla="*/ 0 h 301"/>
                              <a:gd name="T60" fmla="*/ 55 w 194"/>
                              <a:gd name="T61" fmla="*/ 10 h 301"/>
                              <a:gd name="T62" fmla="*/ 40 w 194"/>
                              <a:gd name="T63" fmla="*/ 25 h 301"/>
                              <a:gd name="T64" fmla="*/ 25 w 194"/>
                              <a:gd name="T65" fmla="*/ 40 h 301"/>
                              <a:gd name="T66" fmla="*/ 15 w 194"/>
                              <a:gd name="T67" fmla="*/ 65 h 301"/>
                              <a:gd name="T68" fmla="*/ 5 w 194"/>
                              <a:gd name="T69" fmla="*/ 90 h 301"/>
                              <a:gd name="T70" fmla="*/ 0 w 194"/>
                              <a:gd name="T71" fmla="*/ 120 h 301"/>
                              <a:gd name="T72" fmla="*/ 0 w 194"/>
                              <a:gd name="T73" fmla="*/ 150 h 301"/>
                              <a:gd name="T74" fmla="*/ 0 w 194"/>
                              <a:gd name="T75" fmla="*/ 150 h 3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4" h="301">
                                <a:moveTo>
                                  <a:pt x="0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81"/>
                                </a:lnTo>
                                <a:lnTo>
                                  <a:pt x="5" y="206"/>
                                </a:lnTo>
                                <a:lnTo>
                                  <a:pt x="15" y="231"/>
                                </a:lnTo>
                                <a:lnTo>
                                  <a:pt x="25" y="256"/>
                                </a:lnTo>
                                <a:lnTo>
                                  <a:pt x="40" y="271"/>
                                </a:lnTo>
                                <a:lnTo>
                                  <a:pt x="55" y="286"/>
                                </a:lnTo>
                                <a:lnTo>
                                  <a:pt x="75" y="296"/>
                                </a:lnTo>
                                <a:lnTo>
                                  <a:pt x="95" y="301"/>
                                </a:lnTo>
                                <a:lnTo>
                                  <a:pt x="115" y="296"/>
                                </a:lnTo>
                                <a:lnTo>
                                  <a:pt x="135" y="286"/>
                                </a:lnTo>
                                <a:lnTo>
                                  <a:pt x="150" y="276"/>
                                </a:lnTo>
                                <a:lnTo>
                                  <a:pt x="164" y="256"/>
                                </a:lnTo>
                                <a:lnTo>
                                  <a:pt x="179" y="236"/>
                                </a:lnTo>
                                <a:lnTo>
                                  <a:pt x="189" y="206"/>
                                </a:lnTo>
                                <a:lnTo>
                                  <a:pt x="194" y="181"/>
                                </a:lnTo>
                                <a:lnTo>
                                  <a:pt x="194" y="150"/>
                                </a:lnTo>
                                <a:lnTo>
                                  <a:pt x="194" y="120"/>
                                </a:lnTo>
                                <a:lnTo>
                                  <a:pt x="189" y="90"/>
                                </a:lnTo>
                                <a:lnTo>
                                  <a:pt x="179" y="65"/>
                                </a:lnTo>
                                <a:lnTo>
                                  <a:pt x="164" y="45"/>
                                </a:lnTo>
                                <a:lnTo>
                                  <a:pt x="150" y="25"/>
                                </a:lnTo>
                                <a:lnTo>
                                  <a:pt x="135" y="10"/>
                                </a:lnTo>
                                <a:lnTo>
                                  <a:pt x="115" y="0"/>
                                </a:lnTo>
                                <a:lnTo>
                                  <a:pt x="95" y="0"/>
                                </a:lnTo>
                                <a:lnTo>
                                  <a:pt x="75" y="0"/>
                                </a:lnTo>
                                <a:lnTo>
                                  <a:pt x="55" y="10"/>
                                </a:lnTo>
                                <a:lnTo>
                                  <a:pt x="40" y="25"/>
                                </a:lnTo>
                                <a:lnTo>
                                  <a:pt x="25" y="40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7" name="Freeform 524"/>
                        <wps:cNvSpPr>
                          <a:spLocks/>
                        </wps:cNvSpPr>
                        <wps:spPr bwMode="auto">
                          <a:xfrm>
                            <a:off x="6148" y="6996"/>
                            <a:ext cx="164" cy="211"/>
                          </a:xfrm>
                          <a:custGeom>
                            <a:avLst/>
                            <a:gdLst>
                              <a:gd name="T0" fmla="*/ 0 w 164"/>
                              <a:gd name="T1" fmla="*/ 105 h 211"/>
                              <a:gd name="T2" fmla="*/ 0 w 164"/>
                              <a:gd name="T3" fmla="*/ 105 h 211"/>
                              <a:gd name="T4" fmla="*/ 5 w 164"/>
                              <a:gd name="T5" fmla="*/ 126 h 211"/>
                              <a:gd name="T6" fmla="*/ 10 w 164"/>
                              <a:gd name="T7" fmla="*/ 146 h 211"/>
                              <a:gd name="T8" fmla="*/ 20 w 164"/>
                              <a:gd name="T9" fmla="*/ 161 h 211"/>
                              <a:gd name="T10" fmla="*/ 30 w 164"/>
                              <a:gd name="T11" fmla="*/ 176 h 211"/>
                              <a:gd name="T12" fmla="*/ 45 w 164"/>
                              <a:gd name="T13" fmla="*/ 191 h 211"/>
                              <a:gd name="T14" fmla="*/ 65 w 164"/>
                              <a:gd name="T15" fmla="*/ 201 h 211"/>
                              <a:gd name="T16" fmla="*/ 80 w 164"/>
                              <a:gd name="T17" fmla="*/ 206 h 211"/>
                              <a:gd name="T18" fmla="*/ 95 w 164"/>
                              <a:gd name="T19" fmla="*/ 211 h 211"/>
                              <a:gd name="T20" fmla="*/ 95 w 164"/>
                              <a:gd name="T21" fmla="*/ 211 h 211"/>
                              <a:gd name="T22" fmla="*/ 110 w 164"/>
                              <a:gd name="T23" fmla="*/ 206 h 211"/>
                              <a:gd name="T24" fmla="*/ 120 w 164"/>
                              <a:gd name="T25" fmla="*/ 201 h 211"/>
                              <a:gd name="T26" fmla="*/ 135 w 164"/>
                              <a:gd name="T27" fmla="*/ 191 h 211"/>
                              <a:gd name="T28" fmla="*/ 145 w 164"/>
                              <a:gd name="T29" fmla="*/ 181 h 211"/>
                              <a:gd name="T30" fmla="*/ 160 w 164"/>
                              <a:gd name="T31" fmla="*/ 146 h 211"/>
                              <a:gd name="T32" fmla="*/ 164 w 164"/>
                              <a:gd name="T33" fmla="*/ 105 h 211"/>
                              <a:gd name="T34" fmla="*/ 164 w 164"/>
                              <a:gd name="T35" fmla="*/ 105 h 211"/>
                              <a:gd name="T36" fmla="*/ 160 w 164"/>
                              <a:gd name="T37" fmla="*/ 65 h 211"/>
                              <a:gd name="T38" fmla="*/ 145 w 164"/>
                              <a:gd name="T39" fmla="*/ 30 h 211"/>
                              <a:gd name="T40" fmla="*/ 135 w 164"/>
                              <a:gd name="T41" fmla="*/ 15 h 211"/>
                              <a:gd name="T42" fmla="*/ 120 w 164"/>
                              <a:gd name="T43" fmla="*/ 5 h 211"/>
                              <a:gd name="T44" fmla="*/ 110 w 164"/>
                              <a:gd name="T45" fmla="*/ 0 h 211"/>
                              <a:gd name="T46" fmla="*/ 95 w 164"/>
                              <a:gd name="T47" fmla="*/ 0 h 211"/>
                              <a:gd name="T48" fmla="*/ 95 w 164"/>
                              <a:gd name="T49" fmla="*/ 0 h 211"/>
                              <a:gd name="T50" fmla="*/ 80 w 164"/>
                              <a:gd name="T51" fmla="*/ 0 h 211"/>
                              <a:gd name="T52" fmla="*/ 65 w 164"/>
                              <a:gd name="T53" fmla="*/ 5 h 211"/>
                              <a:gd name="T54" fmla="*/ 45 w 164"/>
                              <a:gd name="T55" fmla="*/ 15 h 211"/>
                              <a:gd name="T56" fmla="*/ 30 w 164"/>
                              <a:gd name="T57" fmla="*/ 30 h 211"/>
                              <a:gd name="T58" fmla="*/ 20 w 164"/>
                              <a:gd name="T59" fmla="*/ 45 h 211"/>
                              <a:gd name="T60" fmla="*/ 10 w 164"/>
                              <a:gd name="T61" fmla="*/ 60 h 211"/>
                              <a:gd name="T62" fmla="*/ 5 w 164"/>
                              <a:gd name="T63" fmla="*/ 80 h 211"/>
                              <a:gd name="T64" fmla="*/ 0 w 164"/>
                              <a:gd name="T65" fmla="*/ 105 h 211"/>
                              <a:gd name="T66" fmla="*/ 0 w 164"/>
                              <a:gd name="T67" fmla="*/ 105 h 2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4" h="211">
                                <a:moveTo>
                                  <a:pt x="0" y="105"/>
                                </a:moveTo>
                                <a:lnTo>
                                  <a:pt x="0" y="105"/>
                                </a:lnTo>
                                <a:lnTo>
                                  <a:pt x="5" y="126"/>
                                </a:lnTo>
                                <a:lnTo>
                                  <a:pt x="10" y="146"/>
                                </a:lnTo>
                                <a:lnTo>
                                  <a:pt x="20" y="161"/>
                                </a:lnTo>
                                <a:lnTo>
                                  <a:pt x="30" y="176"/>
                                </a:lnTo>
                                <a:lnTo>
                                  <a:pt x="45" y="191"/>
                                </a:lnTo>
                                <a:lnTo>
                                  <a:pt x="65" y="201"/>
                                </a:lnTo>
                                <a:lnTo>
                                  <a:pt x="80" y="206"/>
                                </a:lnTo>
                                <a:lnTo>
                                  <a:pt x="95" y="211"/>
                                </a:lnTo>
                                <a:lnTo>
                                  <a:pt x="110" y="206"/>
                                </a:lnTo>
                                <a:lnTo>
                                  <a:pt x="120" y="201"/>
                                </a:lnTo>
                                <a:lnTo>
                                  <a:pt x="135" y="191"/>
                                </a:lnTo>
                                <a:lnTo>
                                  <a:pt x="145" y="181"/>
                                </a:lnTo>
                                <a:lnTo>
                                  <a:pt x="160" y="146"/>
                                </a:lnTo>
                                <a:lnTo>
                                  <a:pt x="164" y="105"/>
                                </a:lnTo>
                                <a:lnTo>
                                  <a:pt x="160" y="65"/>
                                </a:lnTo>
                                <a:lnTo>
                                  <a:pt x="145" y="30"/>
                                </a:lnTo>
                                <a:lnTo>
                                  <a:pt x="135" y="15"/>
                                </a:lnTo>
                                <a:lnTo>
                                  <a:pt x="120" y="5"/>
                                </a:lnTo>
                                <a:lnTo>
                                  <a:pt x="110" y="0"/>
                                </a:lnTo>
                                <a:lnTo>
                                  <a:pt x="95" y="0"/>
                                </a:lnTo>
                                <a:lnTo>
                                  <a:pt x="80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0"/>
                                </a:lnTo>
                                <a:lnTo>
                                  <a:pt x="5" y="80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8" name="Freeform 525"/>
                        <wps:cNvSpPr>
                          <a:spLocks/>
                        </wps:cNvSpPr>
                        <wps:spPr bwMode="auto">
                          <a:xfrm>
                            <a:off x="6148" y="7026"/>
                            <a:ext cx="145" cy="146"/>
                          </a:xfrm>
                          <a:custGeom>
                            <a:avLst/>
                            <a:gdLst>
                              <a:gd name="T0" fmla="*/ 0 w 145"/>
                              <a:gd name="T1" fmla="*/ 75 h 146"/>
                              <a:gd name="T2" fmla="*/ 0 w 145"/>
                              <a:gd name="T3" fmla="*/ 75 h 146"/>
                              <a:gd name="T4" fmla="*/ 5 w 145"/>
                              <a:gd name="T5" fmla="*/ 91 h 146"/>
                              <a:gd name="T6" fmla="*/ 10 w 145"/>
                              <a:gd name="T7" fmla="*/ 101 h 146"/>
                              <a:gd name="T8" fmla="*/ 25 w 145"/>
                              <a:gd name="T9" fmla="*/ 116 h 146"/>
                              <a:gd name="T10" fmla="*/ 35 w 145"/>
                              <a:gd name="T11" fmla="*/ 126 h 146"/>
                              <a:gd name="T12" fmla="*/ 70 w 145"/>
                              <a:gd name="T13" fmla="*/ 141 h 146"/>
                              <a:gd name="T14" fmla="*/ 95 w 145"/>
                              <a:gd name="T15" fmla="*/ 146 h 146"/>
                              <a:gd name="T16" fmla="*/ 95 w 145"/>
                              <a:gd name="T17" fmla="*/ 146 h 146"/>
                              <a:gd name="T18" fmla="*/ 105 w 145"/>
                              <a:gd name="T19" fmla="*/ 146 h 146"/>
                              <a:gd name="T20" fmla="*/ 115 w 145"/>
                              <a:gd name="T21" fmla="*/ 141 h 146"/>
                              <a:gd name="T22" fmla="*/ 130 w 145"/>
                              <a:gd name="T23" fmla="*/ 126 h 146"/>
                              <a:gd name="T24" fmla="*/ 140 w 145"/>
                              <a:gd name="T25" fmla="*/ 101 h 146"/>
                              <a:gd name="T26" fmla="*/ 145 w 145"/>
                              <a:gd name="T27" fmla="*/ 75 h 146"/>
                              <a:gd name="T28" fmla="*/ 145 w 145"/>
                              <a:gd name="T29" fmla="*/ 75 h 146"/>
                              <a:gd name="T30" fmla="*/ 140 w 145"/>
                              <a:gd name="T31" fmla="*/ 45 h 146"/>
                              <a:gd name="T32" fmla="*/ 130 w 145"/>
                              <a:gd name="T33" fmla="*/ 20 h 146"/>
                              <a:gd name="T34" fmla="*/ 115 w 145"/>
                              <a:gd name="T35" fmla="*/ 5 h 146"/>
                              <a:gd name="T36" fmla="*/ 95 w 145"/>
                              <a:gd name="T37" fmla="*/ 0 h 146"/>
                              <a:gd name="T38" fmla="*/ 95 w 145"/>
                              <a:gd name="T39" fmla="*/ 0 h 146"/>
                              <a:gd name="T40" fmla="*/ 70 w 145"/>
                              <a:gd name="T41" fmla="*/ 5 h 146"/>
                              <a:gd name="T42" fmla="*/ 40 w 145"/>
                              <a:gd name="T43" fmla="*/ 20 h 146"/>
                              <a:gd name="T44" fmla="*/ 25 w 145"/>
                              <a:gd name="T45" fmla="*/ 30 h 146"/>
                              <a:gd name="T46" fmla="*/ 10 w 145"/>
                              <a:gd name="T47" fmla="*/ 40 h 146"/>
                              <a:gd name="T48" fmla="*/ 5 w 145"/>
                              <a:gd name="T49" fmla="*/ 55 h 146"/>
                              <a:gd name="T50" fmla="*/ 0 w 145"/>
                              <a:gd name="T51" fmla="*/ 75 h 146"/>
                              <a:gd name="T52" fmla="*/ 0 w 145"/>
                              <a:gd name="T53" fmla="*/ 75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6">
                                <a:moveTo>
                                  <a:pt x="0" y="75"/>
                                </a:moveTo>
                                <a:lnTo>
                                  <a:pt x="0" y="75"/>
                                </a:lnTo>
                                <a:lnTo>
                                  <a:pt x="5" y="91"/>
                                </a:lnTo>
                                <a:lnTo>
                                  <a:pt x="10" y="101"/>
                                </a:lnTo>
                                <a:lnTo>
                                  <a:pt x="25" y="116"/>
                                </a:lnTo>
                                <a:lnTo>
                                  <a:pt x="35" y="126"/>
                                </a:lnTo>
                                <a:lnTo>
                                  <a:pt x="70" y="141"/>
                                </a:lnTo>
                                <a:lnTo>
                                  <a:pt x="95" y="146"/>
                                </a:lnTo>
                                <a:lnTo>
                                  <a:pt x="105" y="146"/>
                                </a:lnTo>
                                <a:lnTo>
                                  <a:pt x="115" y="141"/>
                                </a:lnTo>
                                <a:lnTo>
                                  <a:pt x="130" y="126"/>
                                </a:lnTo>
                                <a:lnTo>
                                  <a:pt x="140" y="101"/>
                                </a:lnTo>
                                <a:lnTo>
                                  <a:pt x="145" y="75"/>
                                </a:lnTo>
                                <a:lnTo>
                                  <a:pt x="140" y="45"/>
                                </a:lnTo>
                                <a:lnTo>
                                  <a:pt x="130" y="20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0" y="5"/>
                                </a:lnTo>
                                <a:lnTo>
                                  <a:pt x="40" y="20"/>
                                </a:lnTo>
                                <a:lnTo>
                                  <a:pt x="25" y="30"/>
                                </a:lnTo>
                                <a:lnTo>
                                  <a:pt x="10" y="40"/>
                                </a:lnTo>
                                <a:lnTo>
                                  <a:pt x="5" y="55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9" name="Freeform 526"/>
                        <wps:cNvSpPr>
                          <a:spLocks/>
                        </wps:cNvSpPr>
                        <wps:spPr bwMode="auto">
                          <a:xfrm>
                            <a:off x="6128" y="6841"/>
                            <a:ext cx="20" cy="511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511"/>
                              <a:gd name="T2" fmla="*/ 20 w 20"/>
                              <a:gd name="T3" fmla="*/ 0 h 511"/>
                              <a:gd name="T4" fmla="*/ 10 w 20"/>
                              <a:gd name="T5" fmla="*/ 25 h 511"/>
                              <a:gd name="T6" fmla="*/ 0 w 20"/>
                              <a:gd name="T7" fmla="*/ 70 h 511"/>
                              <a:gd name="T8" fmla="*/ 0 w 20"/>
                              <a:gd name="T9" fmla="*/ 105 h 511"/>
                              <a:gd name="T10" fmla="*/ 0 w 20"/>
                              <a:gd name="T11" fmla="*/ 145 h 511"/>
                              <a:gd name="T12" fmla="*/ 10 w 20"/>
                              <a:gd name="T13" fmla="*/ 195 h 511"/>
                              <a:gd name="T14" fmla="*/ 20 w 20"/>
                              <a:gd name="T15" fmla="*/ 260 h 511"/>
                              <a:gd name="T16" fmla="*/ 20 w 20"/>
                              <a:gd name="T17" fmla="*/ 260 h 511"/>
                              <a:gd name="T18" fmla="*/ 20 w 20"/>
                              <a:gd name="T19" fmla="*/ 260 h 511"/>
                              <a:gd name="T20" fmla="*/ 10 w 20"/>
                              <a:gd name="T21" fmla="*/ 321 h 511"/>
                              <a:gd name="T22" fmla="*/ 5 w 20"/>
                              <a:gd name="T23" fmla="*/ 371 h 511"/>
                              <a:gd name="T24" fmla="*/ 0 w 20"/>
                              <a:gd name="T25" fmla="*/ 411 h 511"/>
                              <a:gd name="T26" fmla="*/ 0 w 20"/>
                              <a:gd name="T27" fmla="*/ 446 h 511"/>
                              <a:gd name="T28" fmla="*/ 10 w 20"/>
                              <a:gd name="T29" fmla="*/ 491 h 511"/>
                              <a:gd name="T30" fmla="*/ 20 w 20"/>
                              <a:gd name="T31" fmla="*/ 511 h 5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1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25"/>
                                </a:lnTo>
                                <a:lnTo>
                                  <a:pt x="0" y="70"/>
                                </a:lnTo>
                                <a:lnTo>
                                  <a:pt x="0" y="105"/>
                                </a:lnTo>
                                <a:lnTo>
                                  <a:pt x="0" y="145"/>
                                </a:lnTo>
                                <a:lnTo>
                                  <a:pt x="10" y="195"/>
                                </a:lnTo>
                                <a:lnTo>
                                  <a:pt x="20" y="260"/>
                                </a:lnTo>
                                <a:lnTo>
                                  <a:pt x="10" y="321"/>
                                </a:lnTo>
                                <a:lnTo>
                                  <a:pt x="5" y="371"/>
                                </a:lnTo>
                                <a:lnTo>
                                  <a:pt x="0" y="411"/>
                                </a:lnTo>
                                <a:lnTo>
                                  <a:pt x="0" y="446"/>
                                </a:lnTo>
                                <a:lnTo>
                                  <a:pt x="10" y="491"/>
                                </a:lnTo>
                                <a:lnTo>
                                  <a:pt x="20" y="511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0" name="Freeform 527"/>
                        <wps:cNvSpPr>
                          <a:spLocks/>
                        </wps:cNvSpPr>
                        <wps:spPr bwMode="auto">
                          <a:xfrm>
                            <a:off x="6103" y="6841"/>
                            <a:ext cx="45" cy="511"/>
                          </a:xfrm>
                          <a:custGeom>
                            <a:avLst/>
                            <a:gdLst>
                              <a:gd name="T0" fmla="*/ 45 w 45"/>
                              <a:gd name="T1" fmla="*/ 0 h 511"/>
                              <a:gd name="T2" fmla="*/ 45 w 45"/>
                              <a:gd name="T3" fmla="*/ 0 h 511"/>
                              <a:gd name="T4" fmla="*/ 30 w 45"/>
                              <a:gd name="T5" fmla="*/ 40 h 511"/>
                              <a:gd name="T6" fmla="*/ 20 w 45"/>
                              <a:gd name="T7" fmla="*/ 90 h 511"/>
                              <a:gd name="T8" fmla="*/ 10 w 45"/>
                              <a:gd name="T9" fmla="*/ 155 h 511"/>
                              <a:gd name="T10" fmla="*/ 0 w 45"/>
                              <a:gd name="T11" fmla="*/ 230 h 511"/>
                              <a:gd name="T12" fmla="*/ 5 w 45"/>
                              <a:gd name="T13" fmla="*/ 316 h 511"/>
                              <a:gd name="T14" fmla="*/ 10 w 45"/>
                              <a:gd name="T15" fmla="*/ 366 h 511"/>
                              <a:gd name="T16" fmla="*/ 15 w 45"/>
                              <a:gd name="T17" fmla="*/ 411 h 511"/>
                              <a:gd name="T18" fmla="*/ 30 w 45"/>
                              <a:gd name="T19" fmla="*/ 461 h 511"/>
                              <a:gd name="T20" fmla="*/ 45 w 45"/>
                              <a:gd name="T21" fmla="*/ 511 h 5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1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30" y="40"/>
                                </a:lnTo>
                                <a:lnTo>
                                  <a:pt x="20" y="90"/>
                                </a:lnTo>
                                <a:lnTo>
                                  <a:pt x="10" y="155"/>
                                </a:lnTo>
                                <a:lnTo>
                                  <a:pt x="0" y="230"/>
                                </a:lnTo>
                                <a:lnTo>
                                  <a:pt x="5" y="316"/>
                                </a:lnTo>
                                <a:lnTo>
                                  <a:pt x="10" y="366"/>
                                </a:lnTo>
                                <a:lnTo>
                                  <a:pt x="15" y="411"/>
                                </a:lnTo>
                                <a:lnTo>
                                  <a:pt x="30" y="461"/>
                                </a:lnTo>
                                <a:lnTo>
                                  <a:pt x="45" y="511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1" name="Line 528"/>
                        <wps:cNvCnPr/>
                        <wps:spPr bwMode="auto">
                          <a:xfrm>
                            <a:off x="6053" y="6841"/>
                            <a:ext cx="1" cy="516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2" name="Line 529"/>
                        <wps:cNvCnPr/>
                        <wps:spPr bwMode="auto">
                          <a:xfrm>
                            <a:off x="6023" y="6841"/>
                            <a:ext cx="1" cy="516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3" name="Freeform 530"/>
                        <wps:cNvSpPr>
                          <a:spLocks/>
                        </wps:cNvSpPr>
                        <wps:spPr bwMode="auto">
                          <a:xfrm>
                            <a:off x="6148" y="7832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40 h 50"/>
                              <a:gd name="T2" fmla="*/ 0 w 249"/>
                              <a:gd name="T3" fmla="*/ 40 h 50"/>
                              <a:gd name="T4" fmla="*/ 10 w 249"/>
                              <a:gd name="T5" fmla="*/ 25 h 50"/>
                              <a:gd name="T6" fmla="*/ 25 w 249"/>
                              <a:gd name="T7" fmla="*/ 15 h 50"/>
                              <a:gd name="T8" fmla="*/ 50 w 249"/>
                              <a:gd name="T9" fmla="*/ 5 h 50"/>
                              <a:gd name="T10" fmla="*/ 80 w 249"/>
                              <a:gd name="T11" fmla="*/ 0 h 50"/>
                              <a:gd name="T12" fmla="*/ 110 w 249"/>
                              <a:gd name="T13" fmla="*/ 5 h 50"/>
                              <a:gd name="T14" fmla="*/ 135 w 249"/>
                              <a:gd name="T15" fmla="*/ 15 h 50"/>
                              <a:gd name="T16" fmla="*/ 155 w 249"/>
                              <a:gd name="T17" fmla="*/ 25 h 50"/>
                              <a:gd name="T18" fmla="*/ 184 w 249"/>
                              <a:gd name="T19" fmla="*/ 45 h 50"/>
                              <a:gd name="T20" fmla="*/ 184 w 249"/>
                              <a:gd name="T21" fmla="*/ 45 h 50"/>
                              <a:gd name="T22" fmla="*/ 189 w 249"/>
                              <a:gd name="T23" fmla="*/ 50 h 50"/>
                              <a:gd name="T24" fmla="*/ 199 w 249"/>
                              <a:gd name="T25" fmla="*/ 45 h 50"/>
                              <a:gd name="T26" fmla="*/ 214 w 249"/>
                              <a:gd name="T27" fmla="*/ 30 h 50"/>
                              <a:gd name="T28" fmla="*/ 234 w 249"/>
                              <a:gd name="T29" fmla="*/ 0 h 50"/>
                              <a:gd name="T30" fmla="*/ 249 w 249"/>
                              <a:gd name="T31" fmla="*/ 4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40"/>
                                </a:moveTo>
                                <a:lnTo>
                                  <a:pt x="0" y="40"/>
                                </a:lnTo>
                                <a:lnTo>
                                  <a:pt x="10" y="25"/>
                                </a:lnTo>
                                <a:lnTo>
                                  <a:pt x="25" y="15"/>
                                </a:lnTo>
                                <a:lnTo>
                                  <a:pt x="50" y="5"/>
                                </a:lnTo>
                                <a:lnTo>
                                  <a:pt x="80" y="0"/>
                                </a:lnTo>
                                <a:lnTo>
                                  <a:pt x="110" y="5"/>
                                </a:lnTo>
                                <a:lnTo>
                                  <a:pt x="135" y="15"/>
                                </a:lnTo>
                                <a:lnTo>
                                  <a:pt x="155" y="25"/>
                                </a:lnTo>
                                <a:lnTo>
                                  <a:pt x="184" y="45"/>
                                </a:lnTo>
                                <a:lnTo>
                                  <a:pt x="189" y="50"/>
                                </a:lnTo>
                                <a:lnTo>
                                  <a:pt x="199" y="45"/>
                                </a:lnTo>
                                <a:lnTo>
                                  <a:pt x="214" y="30"/>
                                </a:lnTo>
                                <a:lnTo>
                                  <a:pt x="234" y="0"/>
                                </a:lnTo>
                                <a:lnTo>
                                  <a:pt x="249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4" name="Freeform 531"/>
                        <wps:cNvSpPr>
                          <a:spLocks/>
                        </wps:cNvSpPr>
                        <wps:spPr bwMode="auto">
                          <a:xfrm>
                            <a:off x="6148" y="7357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5 h 50"/>
                              <a:gd name="T2" fmla="*/ 0 w 249"/>
                              <a:gd name="T3" fmla="*/ 5 h 50"/>
                              <a:gd name="T4" fmla="*/ 25 w 249"/>
                              <a:gd name="T5" fmla="*/ 25 h 50"/>
                              <a:gd name="T6" fmla="*/ 50 w 249"/>
                              <a:gd name="T7" fmla="*/ 40 h 50"/>
                              <a:gd name="T8" fmla="*/ 80 w 249"/>
                              <a:gd name="T9" fmla="*/ 45 h 50"/>
                              <a:gd name="T10" fmla="*/ 110 w 249"/>
                              <a:gd name="T11" fmla="*/ 40 h 50"/>
                              <a:gd name="T12" fmla="*/ 135 w 249"/>
                              <a:gd name="T13" fmla="*/ 35 h 50"/>
                              <a:gd name="T14" fmla="*/ 155 w 249"/>
                              <a:gd name="T15" fmla="*/ 25 h 50"/>
                              <a:gd name="T16" fmla="*/ 184 w 249"/>
                              <a:gd name="T17" fmla="*/ 5 h 50"/>
                              <a:gd name="T18" fmla="*/ 184 w 249"/>
                              <a:gd name="T19" fmla="*/ 5 h 50"/>
                              <a:gd name="T20" fmla="*/ 189 w 249"/>
                              <a:gd name="T21" fmla="*/ 0 h 50"/>
                              <a:gd name="T22" fmla="*/ 194 w 249"/>
                              <a:gd name="T23" fmla="*/ 5 h 50"/>
                              <a:gd name="T24" fmla="*/ 214 w 249"/>
                              <a:gd name="T25" fmla="*/ 20 h 50"/>
                              <a:gd name="T26" fmla="*/ 234 w 249"/>
                              <a:gd name="T27" fmla="*/ 50 h 50"/>
                              <a:gd name="T28" fmla="*/ 249 w 249"/>
                              <a:gd name="T2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5"/>
                                </a:moveTo>
                                <a:lnTo>
                                  <a:pt x="0" y="5"/>
                                </a:lnTo>
                                <a:lnTo>
                                  <a:pt x="25" y="25"/>
                                </a:lnTo>
                                <a:lnTo>
                                  <a:pt x="50" y="40"/>
                                </a:lnTo>
                                <a:lnTo>
                                  <a:pt x="80" y="45"/>
                                </a:lnTo>
                                <a:lnTo>
                                  <a:pt x="110" y="40"/>
                                </a:lnTo>
                                <a:lnTo>
                                  <a:pt x="135" y="35"/>
                                </a:lnTo>
                                <a:lnTo>
                                  <a:pt x="155" y="25"/>
                                </a:lnTo>
                                <a:lnTo>
                                  <a:pt x="184" y="5"/>
                                </a:lnTo>
                                <a:lnTo>
                                  <a:pt x="189" y="0"/>
                                </a:lnTo>
                                <a:lnTo>
                                  <a:pt x="194" y="5"/>
                                </a:lnTo>
                                <a:lnTo>
                                  <a:pt x="214" y="20"/>
                                </a:lnTo>
                                <a:lnTo>
                                  <a:pt x="234" y="50"/>
                                </a:ln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5" name="Freeform 532"/>
                        <wps:cNvSpPr>
                          <a:spLocks/>
                        </wps:cNvSpPr>
                        <wps:spPr bwMode="auto">
                          <a:xfrm>
                            <a:off x="6148" y="7402"/>
                            <a:ext cx="244" cy="435"/>
                          </a:xfrm>
                          <a:custGeom>
                            <a:avLst/>
                            <a:gdLst>
                              <a:gd name="T0" fmla="*/ 0 w 244"/>
                              <a:gd name="T1" fmla="*/ 215 h 435"/>
                              <a:gd name="T2" fmla="*/ 0 w 244"/>
                              <a:gd name="T3" fmla="*/ 215 h 435"/>
                              <a:gd name="T4" fmla="*/ 5 w 244"/>
                              <a:gd name="T5" fmla="*/ 300 h 435"/>
                              <a:gd name="T6" fmla="*/ 10 w 244"/>
                              <a:gd name="T7" fmla="*/ 335 h 435"/>
                              <a:gd name="T8" fmla="*/ 15 w 244"/>
                              <a:gd name="T9" fmla="*/ 370 h 435"/>
                              <a:gd name="T10" fmla="*/ 30 w 244"/>
                              <a:gd name="T11" fmla="*/ 395 h 435"/>
                              <a:gd name="T12" fmla="*/ 45 w 244"/>
                              <a:gd name="T13" fmla="*/ 415 h 435"/>
                              <a:gd name="T14" fmla="*/ 65 w 244"/>
                              <a:gd name="T15" fmla="*/ 430 h 435"/>
                              <a:gd name="T16" fmla="*/ 95 w 244"/>
                              <a:gd name="T17" fmla="*/ 435 h 435"/>
                              <a:gd name="T18" fmla="*/ 95 w 244"/>
                              <a:gd name="T19" fmla="*/ 435 h 435"/>
                              <a:gd name="T20" fmla="*/ 125 w 244"/>
                              <a:gd name="T21" fmla="*/ 430 h 435"/>
                              <a:gd name="T22" fmla="*/ 150 w 244"/>
                              <a:gd name="T23" fmla="*/ 420 h 435"/>
                              <a:gd name="T24" fmla="*/ 174 w 244"/>
                              <a:gd name="T25" fmla="*/ 400 h 435"/>
                              <a:gd name="T26" fmla="*/ 199 w 244"/>
                              <a:gd name="T27" fmla="*/ 375 h 435"/>
                              <a:gd name="T28" fmla="*/ 219 w 244"/>
                              <a:gd name="T29" fmla="*/ 340 h 435"/>
                              <a:gd name="T30" fmla="*/ 229 w 244"/>
                              <a:gd name="T31" fmla="*/ 305 h 435"/>
                              <a:gd name="T32" fmla="*/ 239 w 244"/>
                              <a:gd name="T33" fmla="*/ 260 h 435"/>
                              <a:gd name="T34" fmla="*/ 244 w 244"/>
                              <a:gd name="T35" fmla="*/ 215 h 435"/>
                              <a:gd name="T36" fmla="*/ 244 w 244"/>
                              <a:gd name="T37" fmla="*/ 215 h 435"/>
                              <a:gd name="T38" fmla="*/ 239 w 244"/>
                              <a:gd name="T39" fmla="*/ 175 h 435"/>
                              <a:gd name="T40" fmla="*/ 229 w 244"/>
                              <a:gd name="T41" fmla="*/ 130 h 435"/>
                              <a:gd name="T42" fmla="*/ 219 w 244"/>
                              <a:gd name="T43" fmla="*/ 95 h 435"/>
                              <a:gd name="T44" fmla="*/ 199 w 244"/>
                              <a:gd name="T45" fmla="*/ 65 h 435"/>
                              <a:gd name="T46" fmla="*/ 174 w 244"/>
                              <a:gd name="T47" fmla="*/ 35 h 435"/>
                              <a:gd name="T48" fmla="*/ 150 w 244"/>
                              <a:gd name="T49" fmla="*/ 15 h 435"/>
                              <a:gd name="T50" fmla="*/ 125 w 244"/>
                              <a:gd name="T51" fmla="*/ 5 h 435"/>
                              <a:gd name="T52" fmla="*/ 95 w 244"/>
                              <a:gd name="T53" fmla="*/ 0 h 435"/>
                              <a:gd name="T54" fmla="*/ 95 w 244"/>
                              <a:gd name="T55" fmla="*/ 0 h 435"/>
                              <a:gd name="T56" fmla="*/ 65 w 244"/>
                              <a:gd name="T57" fmla="*/ 5 h 435"/>
                              <a:gd name="T58" fmla="*/ 45 w 244"/>
                              <a:gd name="T59" fmla="*/ 15 h 435"/>
                              <a:gd name="T60" fmla="*/ 30 w 244"/>
                              <a:gd name="T61" fmla="*/ 35 h 435"/>
                              <a:gd name="T62" fmla="*/ 15 w 244"/>
                              <a:gd name="T63" fmla="*/ 60 h 435"/>
                              <a:gd name="T64" fmla="*/ 10 w 244"/>
                              <a:gd name="T65" fmla="*/ 95 h 435"/>
                              <a:gd name="T66" fmla="*/ 5 w 244"/>
                              <a:gd name="T67" fmla="*/ 130 h 435"/>
                              <a:gd name="T68" fmla="*/ 0 w 244"/>
                              <a:gd name="T69" fmla="*/ 215 h 435"/>
                              <a:gd name="T70" fmla="*/ 0 w 244"/>
                              <a:gd name="T71" fmla="*/ 215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0" y="215"/>
                                </a:moveTo>
                                <a:lnTo>
                                  <a:pt x="0" y="215"/>
                                </a:lnTo>
                                <a:lnTo>
                                  <a:pt x="5" y="300"/>
                                </a:lnTo>
                                <a:lnTo>
                                  <a:pt x="10" y="335"/>
                                </a:lnTo>
                                <a:lnTo>
                                  <a:pt x="15" y="370"/>
                                </a:lnTo>
                                <a:lnTo>
                                  <a:pt x="30" y="395"/>
                                </a:lnTo>
                                <a:lnTo>
                                  <a:pt x="45" y="415"/>
                                </a:lnTo>
                                <a:lnTo>
                                  <a:pt x="65" y="430"/>
                                </a:lnTo>
                                <a:lnTo>
                                  <a:pt x="95" y="435"/>
                                </a:lnTo>
                                <a:lnTo>
                                  <a:pt x="125" y="430"/>
                                </a:lnTo>
                                <a:lnTo>
                                  <a:pt x="150" y="420"/>
                                </a:lnTo>
                                <a:lnTo>
                                  <a:pt x="174" y="400"/>
                                </a:lnTo>
                                <a:lnTo>
                                  <a:pt x="199" y="375"/>
                                </a:lnTo>
                                <a:lnTo>
                                  <a:pt x="219" y="340"/>
                                </a:lnTo>
                                <a:lnTo>
                                  <a:pt x="229" y="305"/>
                                </a:lnTo>
                                <a:lnTo>
                                  <a:pt x="239" y="260"/>
                                </a:lnTo>
                                <a:lnTo>
                                  <a:pt x="244" y="215"/>
                                </a:lnTo>
                                <a:lnTo>
                                  <a:pt x="239" y="175"/>
                                </a:lnTo>
                                <a:lnTo>
                                  <a:pt x="229" y="130"/>
                                </a:lnTo>
                                <a:lnTo>
                                  <a:pt x="219" y="95"/>
                                </a:lnTo>
                                <a:lnTo>
                                  <a:pt x="199" y="65"/>
                                </a:lnTo>
                                <a:lnTo>
                                  <a:pt x="174" y="35"/>
                                </a:lnTo>
                                <a:lnTo>
                                  <a:pt x="150" y="15"/>
                                </a:lnTo>
                                <a:lnTo>
                                  <a:pt x="125" y="5"/>
                                </a:lnTo>
                                <a:lnTo>
                                  <a:pt x="95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35"/>
                                </a:lnTo>
                                <a:lnTo>
                                  <a:pt x="15" y="60"/>
                                </a:lnTo>
                                <a:lnTo>
                                  <a:pt x="10" y="95"/>
                                </a:lnTo>
                                <a:lnTo>
                                  <a:pt x="5" y="130"/>
                                </a:lnTo>
                                <a:lnTo>
                                  <a:pt x="0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6" name="Freeform 533"/>
                        <wps:cNvSpPr>
                          <a:spLocks/>
                        </wps:cNvSpPr>
                        <wps:spPr bwMode="auto">
                          <a:xfrm>
                            <a:off x="6148" y="7467"/>
                            <a:ext cx="194" cy="300"/>
                          </a:xfrm>
                          <a:custGeom>
                            <a:avLst/>
                            <a:gdLst>
                              <a:gd name="T0" fmla="*/ 0 w 194"/>
                              <a:gd name="T1" fmla="*/ 150 h 300"/>
                              <a:gd name="T2" fmla="*/ 0 w 194"/>
                              <a:gd name="T3" fmla="*/ 150 h 300"/>
                              <a:gd name="T4" fmla="*/ 0 w 194"/>
                              <a:gd name="T5" fmla="*/ 180 h 300"/>
                              <a:gd name="T6" fmla="*/ 5 w 194"/>
                              <a:gd name="T7" fmla="*/ 210 h 300"/>
                              <a:gd name="T8" fmla="*/ 15 w 194"/>
                              <a:gd name="T9" fmla="*/ 235 h 300"/>
                              <a:gd name="T10" fmla="*/ 25 w 194"/>
                              <a:gd name="T11" fmla="*/ 255 h 300"/>
                              <a:gd name="T12" fmla="*/ 40 w 194"/>
                              <a:gd name="T13" fmla="*/ 275 h 300"/>
                              <a:gd name="T14" fmla="*/ 55 w 194"/>
                              <a:gd name="T15" fmla="*/ 290 h 300"/>
                              <a:gd name="T16" fmla="*/ 75 w 194"/>
                              <a:gd name="T17" fmla="*/ 300 h 300"/>
                              <a:gd name="T18" fmla="*/ 95 w 194"/>
                              <a:gd name="T19" fmla="*/ 300 h 300"/>
                              <a:gd name="T20" fmla="*/ 95 w 194"/>
                              <a:gd name="T21" fmla="*/ 300 h 300"/>
                              <a:gd name="T22" fmla="*/ 115 w 194"/>
                              <a:gd name="T23" fmla="*/ 300 h 300"/>
                              <a:gd name="T24" fmla="*/ 135 w 194"/>
                              <a:gd name="T25" fmla="*/ 290 h 300"/>
                              <a:gd name="T26" fmla="*/ 150 w 194"/>
                              <a:gd name="T27" fmla="*/ 275 h 300"/>
                              <a:gd name="T28" fmla="*/ 164 w 194"/>
                              <a:gd name="T29" fmla="*/ 260 h 300"/>
                              <a:gd name="T30" fmla="*/ 179 w 194"/>
                              <a:gd name="T31" fmla="*/ 235 h 300"/>
                              <a:gd name="T32" fmla="*/ 189 w 194"/>
                              <a:gd name="T33" fmla="*/ 210 h 300"/>
                              <a:gd name="T34" fmla="*/ 194 w 194"/>
                              <a:gd name="T35" fmla="*/ 180 h 300"/>
                              <a:gd name="T36" fmla="*/ 194 w 194"/>
                              <a:gd name="T37" fmla="*/ 150 h 300"/>
                              <a:gd name="T38" fmla="*/ 194 w 194"/>
                              <a:gd name="T39" fmla="*/ 150 h 300"/>
                              <a:gd name="T40" fmla="*/ 194 w 194"/>
                              <a:gd name="T41" fmla="*/ 120 h 300"/>
                              <a:gd name="T42" fmla="*/ 189 w 194"/>
                              <a:gd name="T43" fmla="*/ 95 h 300"/>
                              <a:gd name="T44" fmla="*/ 179 w 194"/>
                              <a:gd name="T45" fmla="*/ 70 h 300"/>
                              <a:gd name="T46" fmla="*/ 164 w 194"/>
                              <a:gd name="T47" fmla="*/ 45 h 300"/>
                              <a:gd name="T48" fmla="*/ 150 w 194"/>
                              <a:gd name="T49" fmla="*/ 30 h 300"/>
                              <a:gd name="T50" fmla="*/ 135 w 194"/>
                              <a:gd name="T51" fmla="*/ 15 h 300"/>
                              <a:gd name="T52" fmla="*/ 115 w 194"/>
                              <a:gd name="T53" fmla="*/ 5 h 300"/>
                              <a:gd name="T54" fmla="*/ 95 w 194"/>
                              <a:gd name="T55" fmla="*/ 0 h 300"/>
                              <a:gd name="T56" fmla="*/ 95 w 194"/>
                              <a:gd name="T57" fmla="*/ 0 h 300"/>
                              <a:gd name="T58" fmla="*/ 75 w 194"/>
                              <a:gd name="T59" fmla="*/ 5 h 300"/>
                              <a:gd name="T60" fmla="*/ 55 w 194"/>
                              <a:gd name="T61" fmla="*/ 15 h 300"/>
                              <a:gd name="T62" fmla="*/ 40 w 194"/>
                              <a:gd name="T63" fmla="*/ 25 h 300"/>
                              <a:gd name="T64" fmla="*/ 25 w 194"/>
                              <a:gd name="T65" fmla="*/ 45 h 300"/>
                              <a:gd name="T66" fmla="*/ 15 w 194"/>
                              <a:gd name="T67" fmla="*/ 70 h 300"/>
                              <a:gd name="T68" fmla="*/ 5 w 194"/>
                              <a:gd name="T69" fmla="*/ 95 h 300"/>
                              <a:gd name="T70" fmla="*/ 0 w 194"/>
                              <a:gd name="T71" fmla="*/ 120 h 300"/>
                              <a:gd name="T72" fmla="*/ 0 w 194"/>
                              <a:gd name="T73" fmla="*/ 150 h 300"/>
                              <a:gd name="T74" fmla="*/ 0 w 194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4" h="300">
                                <a:moveTo>
                                  <a:pt x="0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10"/>
                                </a:lnTo>
                                <a:lnTo>
                                  <a:pt x="15" y="235"/>
                                </a:lnTo>
                                <a:lnTo>
                                  <a:pt x="25" y="255"/>
                                </a:lnTo>
                                <a:lnTo>
                                  <a:pt x="40" y="275"/>
                                </a:lnTo>
                                <a:lnTo>
                                  <a:pt x="55" y="290"/>
                                </a:lnTo>
                                <a:lnTo>
                                  <a:pt x="75" y="300"/>
                                </a:lnTo>
                                <a:lnTo>
                                  <a:pt x="95" y="300"/>
                                </a:lnTo>
                                <a:lnTo>
                                  <a:pt x="115" y="300"/>
                                </a:lnTo>
                                <a:lnTo>
                                  <a:pt x="135" y="290"/>
                                </a:lnTo>
                                <a:lnTo>
                                  <a:pt x="150" y="275"/>
                                </a:lnTo>
                                <a:lnTo>
                                  <a:pt x="164" y="260"/>
                                </a:lnTo>
                                <a:lnTo>
                                  <a:pt x="179" y="235"/>
                                </a:lnTo>
                                <a:lnTo>
                                  <a:pt x="189" y="210"/>
                                </a:lnTo>
                                <a:lnTo>
                                  <a:pt x="194" y="180"/>
                                </a:lnTo>
                                <a:lnTo>
                                  <a:pt x="194" y="150"/>
                                </a:lnTo>
                                <a:lnTo>
                                  <a:pt x="194" y="120"/>
                                </a:lnTo>
                                <a:lnTo>
                                  <a:pt x="189" y="95"/>
                                </a:lnTo>
                                <a:lnTo>
                                  <a:pt x="179" y="70"/>
                                </a:lnTo>
                                <a:lnTo>
                                  <a:pt x="164" y="45"/>
                                </a:lnTo>
                                <a:lnTo>
                                  <a:pt x="150" y="30"/>
                                </a:lnTo>
                                <a:lnTo>
                                  <a:pt x="135" y="15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5" y="5"/>
                                </a:lnTo>
                                <a:lnTo>
                                  <a:pt x="55" y="15"/>
                                </a:lnTo>
                                <a:lnTo>
                                  <a:pt x="40" y="25"/>
                                </a:lnTo>
                                <a:lnTo>
                                  <a:pt x="25" y="45"/>
                                </a:lnTo>
                                <a:lnTo>
                                  <a:pt x="15" y="70"/>
                                </a:lnTo>
                                <a:lnTo>
                                  <a:pt x="5" y="95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7" name="Freeform 534"/>
                        <wps:cNvSpPr>
                          <a:spLocks/>
                        </wps:cNvSpPr>
                        <wps:spPr bwMode="auto">
                          <a:xfrm>
                            <a:off x="6148" y="7512"/>
                            <a:ext cx="164" cy="210"/>
                          </a:xfrm>
                          <a:custGeom>
                            <a:avLst/>
                            <a:gdLst>
                              <a:gd name="T0" fmla="*/ 0 w 164"/>
                              <a:gd name="T1" fmla="*/ 105 h 210"/>
                              <a:gd name="T2" fmla="*/ 0 w 164"/>
                              <a:gd name="T3" fmla="*/ 105 h 210"/>
                              <a:gd name="T4" fmla="*/ 5 w 164"/>
                              <a:gd name="T5" fmla="*/ 130 h 210"/>
                              <a:gd name="T6" fmla="*/ 10 w 164"/>
                              <a:gd name="T7" fmla="*/ 145 h 210"/>
                              <a:gd name="T8" fmla="*/ 20 w 164"/>
                              <a:gd name="T9" fmla="*/ 165 h 210"/>
                              <a:gd name="T10" fmla="*/ 30 w 164"/>
                              <a:gd name="T11" fmla="*/ 180 h 210"/>
                              <a:gd name="T12" fmla="*/ 45 w 164"/>
                              <a:gd name="T13" fmla="*/ 195 h 210"/>
                              <a:gd name="T14" fmla="*/ 65 w 164"/>
                              <a:gd name="T15" fmla="*/ 205 h 210"/>
                              <a:gd name="T16" fmla="*/ 80 w 164"/>
                              <a:gd name="T17" fmla="*/ 210 h 210"/>
                              <a:gd name="T18" fmla="*/ 95 w 164"/>
                              <a:gd name="T19" fmla="*/ 210 h 210"/>
                              <a:gd name="T20" fmla="*/ 95 w 164"/>
                              <a:gd name="T21" fmla="*/ 210 h 210"/>
                              <a:gd name="T22" fmla="*/ 110 w 164"/>
                              <a:gd name="T23" fmla="*/ 210 h 210"/>
                              <a:gd name="T24" fmla="*/ 120 w 164"/>
                              <a:gd name="T25" fmla="*/ 205 h 210"/>
                              <a:gd name="T26" fmla="*/ 135 w 164"/>
                              <a:gd name="T27" fmla="*/ 195 h 210"/>
                              <a:gd name="T28" fmla="*/ 145 w 164"/>
                              <a:gd name="T29" fmla="*/ 180 h 210"/>
                              <a:gd name="T30" fmla="*/ 160 w 164"/>
                              <a:gd name="T31" fmla="*/ 150 h 210"/>
                              <a:gd name="T32" fmla="*/ 164 w 164"/>
                              <a:gd name="T33" fmla="*/ 105 h 210"/>
                              <a:gd name="T34" fmla="*/ 164 w 164"/>
                              <a:gd name="T35" fmla="*/ 105 h 210"/>
                              <a:gd name="T36" fmla="*/ 160 w 164"/>
                              <a:gd name="T37" fmla="*/ 65 h 210"/>
                              <a:gd name="T38" fmla="*/ 145 w 164"/>
                              <a:gd name="T39" fmla="*/ 35 h 210"/>
                              <a:gd name="T40" fmla="*/ 135 w 164"/>
                              <a:gd name="T41" fmla="*/ 20 h 210"/>
                              <a:gd name="T42" fmla="*/ 120 w 164"/>
                              <a:gd name="T43" fmla="*/ 10 h 210"/>
                              <a:gd name="T44" fmla="*/ 110 w 164"/>
                              <a:gd name="T45" fmla="*/ 5 h 210"/>
                              <a:gd name="T46" fmla="*/ 95 w 164"/>
                              <a:gd name="T47" fmla="*/ 0 h 210"/>
                              <a:gd name="T48" fmla="*/ 95 w 164"/>
                              <a:gd name="T49" fmla="*/ 0 h 210"/>
                              <a:gd name="T50" fmla="*/ 80 w 164"/>
                              <a:gd name="T51" fmla="*/ 5 h 210"/>
                              <a:gd name="T52" fmla="*/ 65 w 164"/>
                              <a:gd name="T53" fmla="*/ 10 h 210"/>
                              <a:gd name="T54" fmla="*/ 45 w 164"/>
                              <a:gd name="T55" fmla="*/ 20 h 210"/>
                              <a:gd name="T56" fmla="*/ 30 w 164"/>
                              <a:gd name="T57" fmla="*/ 30 h 210"/>
                              <a:gd name="T58" fmla="*/ 20 w 164"/>
                              <a:gd name="T59" fmla="*/ 50 h 210"/>
                              <a:gd name="T60" fmla="*/ 10 w 164"/>
                              <a:gd name="T61" fmla="*/ 65 h 210"/>
                              <a:gd name="T62" fmla="*/ 5 w 164"/>
                              <a:gd name="T63" fmla="*/ 85 h 210"/>
                              <a:gd name="T64" fmla="*/ 0 w 164"/>
                              <a:gd name="T65" fmla="*/ 105 h 210"/>
                              <a:gd name="T66" fmla="*/ 0 w 164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4" h="210">
                                <a:moveTo>
                                  <a:pt x="0" y="105"/>
                                </a:moveTo>
                                <a:lnTo>
                                  <a:pt x="0" y="105"/>
                                </a:lnTo>
                                <a:lnTo>
                                  <a:pt x="5" y="130"/>
                                </a:lnTo>
                                <a:lnTo>
                                  <a:pt x="10" y="145"/>
                                </a:lnTo>
                                <a:lnTo>
                                  <a:pt x="20" y="165"/>
                                </a:lnTo>
                                <a:lnTo>
                                  <a:pt x="30" y="180"/>
                                </a:lnTo>
                                <a:lnTo>
                                  <a:pt x="45" y="195"/>
                                </a:lnTo>
                                <a:lnTo>
                                  <a:pt x="65" y="205"/>
                                </a:lnTo>
                                <a:lnTo>
                                  <a:pt x="80" y="210"/>
                                </a:lnTo>
                                <a:lnTo>
                                  <a:pt x="95" y="210"/>
                                </a:lnTo>
                                <a:lnTo>
                                  <a:pt x="110" y="210"/>
                                </a:lnTo>
                                <a:lnTo>
                                  <a:pt x="120" y="205"/>
                                </a:lnTo>
                                <a:lnTo>
                                  <a:pt x="135" y="195"/>
                                </a:lnTo>
                                <a:lnTo>
                                  <a:pt x="145" y="180"/>
                                </a:lnTo>
                                <a:lnTo>
                                  <a:pt x="160" y="150"/>
                                </a:lnTo>
                                <a:lnTo>
                                  <a:pt x="164" y="105"/>
                                </a:lnTo>
                                <a:lnTo>
                                  <a:pt x="160" y="65"/>
                                </a:lnTo>
                                <a:lnTo>
                                  <a:pt x="145" y="35"/>
                                </a:lnTo>
                                <a:lnTo>
                                  <a:pt x="135" y="20"/>
                                </a:lnTo>
                                <a:lnTo>
                                  <a:pt x="120" y="10"/>
                                </a:lnTo>
                                <a:lnTo>
                                  <a:pt x="110" y="5"/>
                                </a:lnTo>
                                <a:lnTo>
                                  <a:pt x="95" y="0"/>
                                </a:lnTo>
                                <a:lnTo>
                                  <a:pt x="80" y="5"/>
                                </a:lnTo>
                                <a:lnTo>
                                  <a:pt x="65" y="10"/>
                                </a:lnTo>
                                <a:lnTo>
                                  <a:pt x="45" y="20"/>
                                </a:lnTo>
                                <a:lnTo>
                                  <a:pt x="30" y="30"/>
                                </a:lnTo>
                                <a:lnTo>
                                  <a:pt x="20" y="50"/>
                                </a:lnTo>
                                <a:lnTo>
                                  <a:pt x="10" y="65"/>
                                </a:lnTo>
                                <a:lnTo>
                                  <a:pt x="5" y="85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8" name="Freeform 535"/>
                        <wps:cNvSpPr>
                          <a:spLocks/>
                        </wps:cNvSpPr>
                        <wps:spPr bwMode="auto">
                          <a:xfrm>
                            <a:off x="6148" y="7547"/>
                            <a:ext cx="145" cy="145"/>
                          </a:xfrm>
                          <a:custGeom>
                            <a:avLst/>
                            <a:gdLst>
                              <a:gd name="T0" fmla="*/ 0 w 145"/>
                              <a:gd name="T1" fmla="*/ 70 h 145"/>
                              <a:gd name="T2" fmla="*/ 0 w 145"/>
                              <a:gd name="T3" fmla="*/ 70 h 145"/>
                              <a:gd name="T4" fmla="*/ 5 w 145"/>
                              <a:gd name="T5" fmla="*/ 85 h 145"/>
                              <a:gd name="T6" fmla="*/ 10 w 145"/>
                              <a:gd name="T7" fmla="*/ 100 h 145"/>
                              <a:gd name="T8" fmla="*/ 25 w 145"/>
                              <a:gd name="T9" fmla="*/ 115 h 145"/>
                              <a:gd name="T10" fmla="*/ 35 w 145"/>
                              <a:gd name="T11" fmla="*/ 125 h 145"/>
                              <a:gd name="T12" fmla="*/ 70 w 145"/>
                              <a:gd name="T13" fmla="*/ 140 h 145"/>
                              <a:gd name="T14" fmla="*/ 95 w 145"/>
                              <a:gd name="T15" fmla="*/ 145 h 145"/>
                              <a:gd name="T16" fmla="*/ 95 w 145"/>
                              <a:gd name="T17" fmla="*/ 145 h 145"/>
                              <a:gd name="T18" fmla="*/ 105 w 145"/>
                              <a:gd name="T19" fmla="*/ 145 h 145"/>
                              <a:gd name="T20" fmla="*/ 115 w 145"/>
                              <a:gd name="T21" fmla="*/ 140 h 145"/>
                              <a:gd name="T22" fmla="*/ 130 w 145"/>
                              <a:gd name="T23" fmla="*/ 125 h 145"/>
                              <a:gd name="T24" fmla="*/ 140 w 145"/>
                              <a:gd name="T25" fmla="*/ 100 h 145"/>
                              <a:gd name="T26" fmla="*/ 145 w 145"/>
                              <a:gd name="T27" fmla="*/ 70 h 145"/>
                              <a:gd name="T28" fmla="*/ 145 w 145"/>
                              <a:gd name="T29" fmla="*/ 70 h 145"/>
                              <a:gd name="T30" fmla="*/ 140 w 145"/>
                              <a:gd name="T31" fmla="*/ 45 h 145"/>
                              <a:gd name="T32" fmla="*/ 130 w 145"/>
                              <a:gd name="T33" fmla="*/ 20 h 145"/>
                              <a:gd name="T34" fmla="*/ 115 w 145"/>
                              <a:gd name="T35" fmla="*/ 5 h 145"/>
                              <a:gd name="T36" fmla="*/ 95 w 145"/>
                              <a:gd name="T37" fmla="*/ 0 h 145"/>
                              <a:gd name="T38" fmla="*/ 95 w 145"/>
                              <a:gd name="T39" fmla="*/ 0 h 145"/>
                              <a:gd name="T40" fmla="*/ 70 w 145"/>
                              <a:gd name="T41" fmla="*/ 5 h 145"/>
                              <a:gd name="T42" fmla="*/ 40 w 145"/>
                              <a:gd name="T43" fmla="*/ 20 h 145"/>
                              <a:gd name="T44" fmla="*/ 25 w 145"/>
                              <a:gd name="T45" fmla="*/ 30 h 145"/>
                              <a:gd name="T46" fmla="*/ 10 w 145"/>
                              <a:gd name="T47" fmla="*/ 40 h 145"/>
                              <a:gd name="T48" fmla="*/ 5 w 145"/>
                              <a:gd name="T49" fmla="*/ 55 h 145"/>
                              <a:gd name="T50" fmla="*/ 0 w 145"/>
                              <a:gd name="T51" fmla="*/ 70 h 145"/>
                              <a:gd name="T52" fmla="*/ 0 w 145"/>
                              <a:gd name="T53" fmla="*/ 7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0" y="70"/>
                                </a:moveTo>
                                <a:lnTo>
                                  <a:pt x="0" y="70"/>
                                </a:lnTo>
                                <a:lnTo>
                                  <a:pt x="5" y="85"/>
                                </a:lnTo>
                                <a:lnTo>
                                  <a:pt x="10" y="100"/>
                                </a:lnTo>
                                <a:lnTo>
                                  <a:pt x="25" y="115"/>
                                </a:lnTo>
                                <a:lnTo>
                                  <a:pt x="35" y="125"/>
                                </a:lnTo>
                                <a:lnTo>
                                  <a:pt x="70" y="140"/>
                                </a:lnTo>
                                <a:lnTo>
                                  <a:pt x="95" y="145"/>
                                </a:lnTo>
                                <a:lnTo>
                                  <a:pt x="105" y="145"/>
                                </a:lnTo>
                                <a:lnTo>
                                  <a:pt x="115" y="140"/>
                                </a:lnTo>
                                <a:lnTo>
                                  <a:pt x="130" y="125"/>
                                </a:lnTo>
                                <a:lnTo>
                                  <a:pt x="140" y="100"/>
                                </a:lnTo>
                                <a:lnTo>
                                  <a:pt x="145" y="70"/>
                                </a:lnTo>
                                <a:lnTo>
                                  <a:pt x="140" y="45"/>
                                </a:lnTo>
                                <a:lnTo>
                                  <a:pt x="130" y="20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0" y="5"/>
                                </a:lnTo>
                                <a:lnTo>
                                  <a:pt x="40" y="20"/>
                                </a:lnTo>
                                <a:lnTo>
                                  <a:pt x="25" y="30"/>
                                </a:lnTo>
                                <a:lnTo>
                                  <a:pt x="10" y="40"/>
                                </a:lnTo>
                                <a:lnTo>
                                  <a:pt x="5" y="55"/>
                                </a:lnTo>
                                <a:lnTo>
                                  <a:pt x="0" y="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9" name="Freeform 536"/>
                        <wps:cNvSpPr>
                          <a:spLocks/>
                        </wps:cNvSpPr>
                        <wps:spPr bwMode="auto">
                          <a:xfrm>
                            <a:off x="6128" y="7362"/>
                            <a:ext cx="20" cy="510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510"/>
                              <a:gd name="T2" fmla="*/ 20 w 20"/>
                              <a:gd name="T3" fmla="*/ 0 h 510"/>
                              <a:gd name="T4" fmla="*/ 10 w 20"/>
                              <a:gd name="T5" fmla="*/ 20 h 510"/>
                              <a:gd name="T6" fmla="*/ 0 w 20"/>
                              <a:gd name="T7" fmla="*/ 70 h 510"/>
                              <a:gd name="T8" fmla="*/ 0 w 20"/>
                              <a:gd name="T9" fmla="*/ 100 h 510"/>
                              <a:gd name="T10" fmla="*/ 0 w 20"/>
                              <a:gd name="T11" fmla="*/ 145 h 510"/>
                              <a:gd name="T12" fmla="*/ 10 w 20"/>
                              <a:gd name="T13" fmla="*/ 195 h 510"/>
                              <a:gd name="T14" fmla="*/ 20 w 20"/>
                              <a:gd name="T15" fmla="*/ 255 h 510"/>
                              <a:gd name="T16" fmla="*/ 20 w 20"/>
                              <a:gd name="T17" fmla="*/ 255 h 510"/>
                              <a:gd name="T18" fmla="*/ 20 w 20"/>
                              <a:gd name="T19" fmla="*/ 255 h 510"/>
                              <a:gd name="T20" fmla="*/ 10 w 20"/>
                              <a:gd name="T21" fmla="*/ 315 h 510"/>
                              <a:gd name="T22" fmla="*/ 5 w 20"/>
                              <a:gd name="T23" fmla="*/ 370 h 510"/>
                              <a:gd name="T24" fmla="*/ 0 w 20"/>
                              <a:gd name="T25" fmla="*/ 410 h 510"/>
                              <a:gd name="T26" fmla="*/ 0 w 20"/>
                              <a:gd name="T27" fmla="*/ 440 h 510"/>
                              <a:gd name="T28" fmla="*/ 10 w 20"/>
                              <a:gd name="T29" fmla="*/ 485 h 510"/>
                              <a:gd name="T30" fmla="*/ 20 w 20"/>
                              <a:gd name="T3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20"/>
                                </a:lnTo>
                                <a:lnTo>
                                  <a:pt x="0" y="70"/>
                                </a:lnTo>
                                <a:lnTo>
                                  <a:pt x="0" y="100"/>
                                </a:lnTo>
                                <a:lnTo>
                                  <a:pt x="0" y="145"/>
                                </a:lnTo>
                                <a:lnTo>
                                  <a:pt x="10" y="195"/>
                                </a:lnTo>
                                <a:lnTo>
                                  <a:pt x="20" y="255"/>
                                </a:lnTo>
                                <a:lnTo>
                                  <a:pt x="10" y="315"/>
                                </a:lnTo>
                                <a:lnTo>
                                  <a:pt x="5" y="370"/>
                                </a:lnTo>
                                <a:lnTo>
                                  <a:pt x="0" y="410"/>
                                </a:lnTo>
                                <a:lnTo>
                                  <a:pt x="0" y="440"/>
                                </a:lnTo>
                                <a:lnTo>
                                  <a:pt x="10" y="485"/>
                                </a:lnTo>
                                <a:lnTo>
                                  <a:pt x="20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0" name="Freeform 537"/>
                        <wps:cNvSpPr>
                          <a:spLocks/>
                        </wps:cNvSpPr>
                        <wps:spPr bwMode="auto">
                          <a:xfrm>
                            <a:off x="6103" y="7362"/>
                            <a:ext cx="45" cy="510"/>
                          </a:xfrm>
                          <a:custGeom>
                            <a:avLst/>
                            <a:gdLst>
                              <a:gd name="T0" fmla="*/ 45 w 45"/>
                              <a:gd name="T1" fmla="*/ 0 h 510"/>
                              <a:gd name="T2" fmla="*/ 45 w 45"/>
                              <a:gd name="T3" fmla="*/ 0 h 510"/>
                              <a:gd name="T4" fmla="*/ 30 w 45"/>
                              <a:gd name="T5" fmla="*/ 40 h 510"/>
                              <a:gd name="T6" fmla="*/ 20 w 45"/>
                              <a:gd name="T7" fmla="*/ 90 h 510"/>
                              <a:gd name="T8" fmla="*/ 10 w 45"/>
                              <a:gd name="T9" fmla="*/ 155 h 510"/>
                              <a:gd name="T10" fmla="*/ 0 w 45"/>
                              <a:gd name="T11" fmla="*/ 230 h 510"/>
                              <a:gd name="T12" fmla="*/ 5 w 45"/>
                              <a:gd name="T13" fmla="*/ 315 h 510"/>
                              <a:gd name="T14" fmla="*/ 10 w 45"/>
                              <a:gd name="T15" fmla="*/ 360 h 510"/>
                              <a:gd name="T16" fmla="*/ 15 w 45"/>
                              <a:gd name="T17" fmla="*/ 410 h 510"/>
                              <a:gd name="T18" fmla="*/ 30 w 45"/>
                              <a:gd name="T19" fmla="*/ 460 h 510"/>
                              <a:gd name="T20" fmla="*/ 45 w 45"/>
                              <a:gd name="T2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30" y="40"/>
                                </a:lnTo>
                                <a:lnTo>
                                  <a:pt x="20" y="90"/>
                                </a:lnTo>
                                <a:lnTo>
                                  <a:pt x="10" y="155"/>
                                </a:lnTo>
                                <a:lnTo>
                                  <a:pt x="0" y="230"/>
                                </a:lnTo>
                                <a:lnTo>
                                  <a:pt x="5" y="315"/>
                                </a:lnTo>
                                <a:lnTo>
                                  <a:pt x="10" y="360"/>
                                </a:lnTo>
                                <a:lnTo>
                                  <a:pt x="15" y="410"/>
                                </a:lnTo>
                                <a:lnTo>
                                  <a:pt x="30" y="460"/>
                                </a:lnTo>
                                <a:lnTo>
                                  <a:pt x="45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1" name="Line 538"/>
                        <wps:cNvCnPr/>
                        <wps:spPr bwMode="auto">
                          <a:xfrm>
                            <a:off x="6053" y="7362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2" name="Line 539"/>
                        <wps:cNvCnPr/>
                        <wps:spPr bwMode="auto">
                          <a:xfrm>
                            <a:off x="6023" y="7362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3" name="Freeform 540"/>
                        <wps:cNvSpPr>
                          <a:spLocks/>
                        </wps:cNvSpPr>
                        <wps:spPr bwMode="auto">
                          <a:xfrm>
                            <a:off x="6148" y="8352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40 h 50"/>
                              <a:gd name="T2" fmla="*/ 0 w 249"/>
                              <a:gd name="T3" fmla="*/ 40 h 50"/>
                              <a:gd name="T4" fmla="*/ 10 w 249"/>
                              <a:gd name="T5" fmla="*/ 25 h 50"/>
                              <a:gd name="T6" fmla="*/ 25 w 249"/>
                              <a:gd name="T7" fmla="*/ 15 h 50"/>
                              <a:gd name="T8" fmla="*/ 50 w 249"/>
                              <a:gd name="T9" fmla="*/ 5 h 50"/>
                              <a:gd name="T10" fmla="*/ 80 w 249"/>
                              <a:gd name="T11" fmla="*/ 0 h 50"/>
                              <a:gd name="T12" fmla="*/ 110 w 249"/>
                              <a:gd name="T13" fmla="*/ 5 h 50"/>
                              <a:gd name="T14" fmla="*/ 135 w 249"/>
                              <a:gd name="T15" fmla="*/ 15 h 50"/>
                              <a:gd name="T16" fmla="*/ 155 w 249"/>
                              <a:gd name="T17" fmla="*/ 25 h 50"/>
                              <a:gd name="T18" fmla="*/ 184 w 249"/>
                              <a:gd name="T19" fmla="*/ 45 h 50"/>
                              <a:gd name="T20" fmla="*/ 184 w 249"/>
                              <a:gd name="T21" fmla="*/ 45 h 50"/>
                              <a:gd name="T22" fmla="*/ 189 w 249"/>
                              <a:gd name="T23" fmla="*/ 50 h 50"/>
                              <a:gd name="T24" fmla="*/ 199 w 249"/>
                              <a:gd name="T25" fmla="*/ 45 h 50"/>
                              <a:gd name="T26" fmla="*/ 214 w 249"/>
                              <a:gd name="T27" fmla="*/ 30 h 50"/>
                              <a:gd name="T28" fmla="*/ 234 w 249"/>
                              <a:gd name="T29" fmla="*/ 0 h 50"/>
                              <a:gd name="T30" fmla="*/ 249 w 249"/>
                              <a:gd name="T31" fmla="*/ 4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40"/>
                                </a:moveTo>
                                <a:lnTo>
                                  <a:pt x="0" y="40"/>
                                </a:lnTo>
                                <a:lnTo>
                                  <a:pt x="10" y="25"/>
                                </a:lnTo>
                                <a:lnTo>
                                  <a:pt x="25" y="15"/>
                                </a:lnTo>
                                <a:lnTo>
                                  <a:pt x="50" y="5"/>
                                </a:lnTo>
                                <a:lnTo>
                                  <a:pt x="80" y="0"/>
                                </a:lnTo>
                                <a:lnTo>
                                  <a:pt x="110" y="5"/>
                                </a:lnTo>
                                <a:lnTo>
                                  <a:pt x="135" y="15"/>
                                </a:lnTo>
                                <a:lnTo>
                                  <a:pt x="155" y="25"/>
                                </a:lnTo>
                                <a:lnTo>
                                  <a:pt x="184" y="45"/>
                                </a:lnTo>
                                <a:lnTo>
                                  <a:pt x="189" y="50"/>
                                </a:lnTo>
                                <a:lnTo>
                                  <a:pt x="199" y="45"/>
                                </a:lnTo>
                                <a:lnTo>
                                  <a:pt x="214" y="30"/>
                                </a:lnTo>
                                <a:lnTo>
                                  <a:pt x="234" y="0"/>
                                </a:lnTo>
                                <a:lnTo>
                                  <a:pt x="249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4" name="Freeform 541"/>
                        <wps:cNvSpPr>
                          <a:spLocks/>
                        </wps:cNvSpPr>
                        <wps:spPr bwMode="auto">
                          <a:xfrm>
                            <a:off x="6148" y="7877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0 h 50"/>
                              <a:gd name="T2" fmla="*/ 0 w 249"/>
                              <a:gd name="T3" fmla="*/ 0 h 50"/>
                              <a:gd name="T4" fmla="*/ 25 w 249"/>
                              <a:gd name="T5" fmla="*/ 25 h 50"/>
                              <a:gd name="T6" fmla="*/ 50 w 249"/>
                              <a:gd name="T7" fmla="*/ 40 h 50"/>
                              <a:gd name="T8" fmla="*/ 80 w 249"/>
                              <a:gd name="T9" fmla="*/ 45 h 50"/>
                              <a:gd name="T10" fmla="*/ 110 w 249"/>
                              <a:gd name="T11" fmla="*/ 40 h 50"/>
                              <a:gd name="T12" fmla="*/ 135 w 249"/>
                              <a:gd name="T13" fmla="*/ 30 h 50"/>
                              <a:gd name="T14" fmla="*/ 155 w 249"/>
                              <a:gd name="T15" fmla="*/ 20 h 50"/>
                              <a:gd name="T16" fmla="*/ 184 w 249"/>
                              <a:gd name="T17" fmla="*/ 5 h 50"/>
                              <a:gd name="T18" fmla="*/ 184 w 249"/>
                              <a:gd name="T19" fmla="*/ 5 h 50"/>
                              <a:gd name="T20" fmla="*/ 189 w 249"/>
                              <a:gd name="T21" fmla="*/ 0 h 50"/>
                              <a:gd name="T22" fmla="*/ 194 w 249"/>
                              <a:gd name="T23" fmla="*/ 5 h 50"/>
                              <a:gd name="T24" fmla="*/ 214 w 249"/>
                              <a:gd name="T25" fmla="*/ 20 h 50"/>
                              <a:gd name="T26" fmla="*/ 234 w 249"/>
                              <a:gd name="T27" fmla="*/ 50 h 50"/>
                              <a:gd name="T28" fmla="*/ 249 w 249"/>
                              <a:gd name="T2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25"/>
                                </a:lnTo>
                                <a:lnTo>
                                  <a:pt x="50" y="40"/>
                                </a:lnTo>
                                <a:lnTo>
                                  <a:pt x="80" y="45"/>
                                </a:lnTo>
                                <a:lnTo>
                                  <a:pt x="110" y="40"/>
                                </a:lnTo>
                                <a:lnTo>
                                  <a:pt x="135" y="30"/>
                                </a:lnTo>
                                <a:lnTo>
                                  <a:pt x="155" y="20"/>
                                </a:lnTo>
                                <a:lnTo>
                                  <a:pt x="184" y="5"/>
                                </a:lnTo>
                                <a:lnTo>
                                  <a:pt x="189" y="0"/>
                                </a:lnTo>
                                <a:lnTo>
                                  <a:pt x="194" y="5"/>
                                </a:lnTo>
                                <a:lnTo>
                                  <a:pt x="214" y="20"/>
                                </a:lnTo>
                                <a:lnTo>
                                  <a:pt x="234" y="50"/>
                                </a:ln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5" name="Freeform 542"/>
                        <wps:cNvSpPr>
                          <a:spLocks/>
                        </wps:cNvSpPr>
                        <wps:spPr bwMode="auto">
                          <a:xfrm>
                            <a:off x="6148" y="7922"/>
                            <a:ext cx="244" cy="435"/>
                          </a:xfrm>
                          <a:custGeom>
                            <a:avLst/>
                            <a:gdLst>
                              <a:gd name="T0" fmla="*/ 0 w 244"/>
                              <a:gd name="T1" fmla="*/ 215 h 435"/>
                              <a:gd name="T2" fmla="*/ 0 w 244"/>
                              <a:gd name="T3" fmla="*/ 215 h 435"/>
                              <a:gd name="T4" fmla="*/ 5 w 244"/>
                              <a:gd name="T5" fmla="*/ 300 h 435"/>
                              <a:gd name="T6" fmla="*/ 10 w 244"/>
                              <a:gd name="T7" fmla="*/ 335 h 435"/>
                              <a:gd name="T8" fmla="*/ 15 w 244"/>
                              <a:gd name="T9" fmla="*/ 370 h 435"/>
                              <a:gd name="T10" fmla="*/ 30 w 244"/>
                              <a:gd name="T11" fmla="*/ 395 h 435"/>
                              <a:gd name="T12" fmla="*/ 45 w 244"/>
                              <a:gd name="T13" fmla="*/ 415 h 435"/>
                              <a:gd name="T14" fmla="*/ 65 w 244"/>
                              <a:gd name="T15" fmla="*/ 430 h 435"/>
                              <a:gd name="T16" fmla="*/ 95 w 244"/>
                              <a:gd name="T17" fmla="*/ 435 h 435"/>
                              <a:gd name="T18" fmla="*/ 95 w 244"/>
                              <a:gd name="T19" fmla="*/ 435 h 435"/>
                              <a:gd name="T20" fmla="*/ 125 w 244"/>
                              <a:gd name="T21" fmla="*/ 430 h 435"/>
                              <a:gd name="T22" fmla="*/ 150 w 244"/>
                              <a:gd name="T23" fmla="*/ 420 h 435"/>
                              <a:gd name="T24" fmla="*/ 174 w 244"/>
                              <a:gd name="T25" fmla="*/ 400 h 435"/>
                              <a:gd name="T26" fmla="*/ 199 w 244"/>
                              <a:gd name="T27" fmla="*/ 370 h 435"/>
                              <a:gd name="T28" fmla="*/ 219 w 244"/>
                              <a:gd name="T29" fmla="*/ 340 h 435"/>
                              <a:gd name="T30" fmla="*/ 229 w 244"/>
                              <a:gd name="T31" fmla="*/ 300 h 435"/>
                              <a:gd name="T32" fmla="*/ 239 w 244"/>
                              <a:gd name="T33" fmla="*/ 260 h 435"/>
                              <a:gd name="T34" fmla="*/ 244 w 244"/>
                              <a:gd name="T35" fmla="*/ 215 h 435"/>
                              <a:gd name="T36" fmla="*/ 244 w 244"/>
                              <a:gd name="T37" fmla="*/ 215 h 435"/>
                              <a:gd name="T38" fmla="*/ 239 w 244"/>
                              <a:gd name="T39" fmla="*/ 170 h 435"/>
                              <a:gd name="T40" fmla="*/ 229 w 244"/>
                              <a:gd name="T41" fmla="*/ 130 h 435"/>
                              <a:gd name="T42" fmla="*/ 219 w 244"/>
                              <a:gd name="T43" fmla="*/ 95 h 435"/>
                              <a:gd name="T44" fmla="*/ 199 w 244"/>
                              <a:gd name="T45" fmla="*/ 60 h 435"/>
                              <a:gd name="T46" fmla="*/ 174 w 244"/>
                              <a:gd name="T47" fmla="*/ 35 h 435"/>
                              <a:gd name="T48" fmla="*/ 150 w 244"/>
                              <a:gd name="T49" fmla="*/ 15 h 435"/>
                              <a:gd name="T50" fmla="*/ 125 w 244"/>
                              <a:gd name="T51" fmla="*/ 5 h 435"/>
                              <a:gd name="T52" fmla="*/ 95 w 244"/>
                              <a:gd name="T53" fmla="*/ 0 h 435"/>
                              <a:gd name="T54" fmla="*/ 95 w 244"/>
                              <a:gd name="T55" fmla="*/ 0 h 435"/>
                              <a:gd name="T56" fmla="*/ 65 w 244"/>
                              <a:gd name="T57" fmla="*/ 0 h 435"/>
                              <a:gd name="T58" fmla="*/ 45 w 244"/>
                              <a:gd name="T59" fmla="*/ 15 h 435"/>
                              <a:gd name="T60" fmla="*/ 30 w 244"/>
                              <a:gd name="T61" fmla="*/ 35 h 435"/>
                              <a:gd name="T62" fmla="*/ 15 w 244"/>
                              <a:gd name="T63" fmla="*/ 60 h 435"/>
                              <a:gd name="T64" fmla="*/ 10 w 244"/>
                              <a:gd name="T65" fmla="*/ 95 h 435"/>
                              <a:gd name="T66" fmla="*/ 5 w 244"/>
                              <a:gd name="T67" fmla="*/ 130 h 435"/>
                              <a:gd name="T68" fmla="*/ 0 w 244"/>
                              <a:gd name="T69" fmla="*/ 215 h 435"/>
                              <a:gd name="T70" fmla="*/ 0 w 244"/>
                              <a:gd name="T71" fmla="*/ 215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0" y="215"/>
                                </a:moveTo>
                                <a:lnTo>
                                  <a:pt x="0" y="215"/>
                                </a:lnTo>
                                <a:lnTo>
                                  <a:pt x="5" y="300"/>
                                </a:lnTo>
                                <a:lnTo>
                                  <a:pt x="10" y="335"/>
                                </a:lnTo>
                                <a:lnTo>
                                  <a:pt x="15" y="370"/>
                                </a:lnTo>
                                <a:lnTo>
                                  <a:pt x="30" y="395"/>
                                </a:lnTo>
                                <a:lnTo>
                                  <a:pt x="45" y="415"/>
                                </a:lnTo>
                                <a:lnTo>
                                  <a:pt x="65" y="430"/>
                                </a:lnTo>
                                <a:lnTo>
                                  <a:pt x="95" y="435"/>
                                </a:lnTo>
                                <a:lnTo>
                                  <a:pt x="125" y="430"/>
                                </a:lnTo>
                                <a:lnTo>
                                  <a:pt x="150" y="420"/>
                                </a:lnTo>
                                <a:lnTo>
                                  <a:pt x="174" y="400"/>
                                </a:lnTo>
                                <a:lnTo>
                                  <a:pt x="199" y="370"/>
                                </a:lnTo>
                                <a:lnTo>
                                  <a:pt x="219" y="340"/>
                                </a:lnTo>
                                <a:lnTo>
                                  <a:pt x="229" y="300"/>
                                </a:lnTo>
                                <a:lnTo>
                                  <a:pt x="239" y="260"/>
                                </a:lnTo>
                                <a:lnTo>
                                  <a:pt x="244" y="215"/>
                                </a:lnTo>
                                <a:lnTo>
                                  <a:pt x="239" y="170"/>
                                </a:lnTo>
                                <a:lnTo>
                                  <a:pt x="229" y="130"/>
                                </a:lnTo>
                                <a:lnTo>
                                  <a:pt x="219" y="95"/>
                                </a:lnTo>
                                <a:lnTo>
                                  <a:pt x="199" y="60"/>
                                </a:lnTo>
                                <a:lnTo>
                                  <a:pt x="174" y="35"/>
                                </a:lnTo>
                                <a:lnTo>
                                  <a:pt x="150" y="15"/>
                                </a:lnTo>
                                <a:lnTo>
                                  <a:pt x="125" y="5"/>
                                </a:lnTo>
                                <a:lnTo>
                                  <a:pt x="95" y="0"/>
                                </a:lnTo>
                                <a:lnTo>
                                  <a:pt x="65" y="0"/>
                                </a:lnTo>
                                <a:lnTo>
                                  <a:pt x="45" y="15"/>
                                </a:lnTo>
                                <a:lnTo>
                                  <a:pt x="30" y="35"/>
                                </a:lnTo>
                                <a:lnTo>
                                  <a:pt x="15" y="60"/>
                                </a:lnTo>
                                <a:lnTo>
                                  <a:pt x="10" y="95"/>
                                </a:lnTo>
                                <a:lnTo>
                                  <a:pt x="5" y="130"/>
                                </a:lnTo>
                                <a:lnTo>
                                  <a:pt x="0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" name="Freeform 543"/>
                        <wps:cNvSpPr>
                          <a:spLocks/>
                        </wps:cNvSpPr>
                        <wps:spPr bwMode="auto">
                          <a:xfrm>
                            <a:off x="6148" y="7987"/>
                            <a:ext cx="194" cy="300"/>
                          </a:xfrm>
                          <a:custGeom>
                            <a:avLst/>
                            <a:gdLst>
                              <a:gd name="T0" fmla="*/ 0 w 194"/>
                              <a:gd name="T1" fmla="*/ 150 h 300"/>
                              <a:gd name="T2" fmla="*/ 0 w 194"/>
                              <a:gd name="T3" fmla="*/ 150 h 300"/>
                              <a:gd name="T4" fmla="*/ 0 w 194"/>
                              <a:gd name="T5" fmla="*/ 180 h 300"/>
                              <a:gd name="T6" fmla="*/ 5 w 194"/>
                              <a:gd name="T7" fmla="*/ 210 h 300"/>
                              <a:gd name="T8" fmla="*/ 15 w 194"/>
                              <a:gd name="T9" fmla="*/ 235 h 300"/>
                              <a:gd name="T10" fmla="*/ 25 w 194"/>
                              <a:gd name="T11" fmla="*/ 255 h 300"/>
                              <a:gd name="T12" fmla="*/ 40 w 194"/>
                              <a:gd name="T13" fmla="*/ 275 h 300"/>
                              <a:gd name="T14" fmla="*/ 55 w 194"/>
                              <a:gd name="T15" fmla="*/ 285 h 300"/>
                              <a:gd name="T16" fmla="*/ 75 w 194"/>
                              <a:gd name="T17" fmla="*/ 295 h 300"/>
                              <a:gd name="T18" fmla="*/ 95 w 194"/>
                              <a:gd name="T19" fmla="*/ 300 h 300"/>
                              <a:gd name="T20" fmla="*/ 95 w 194"/>
                              <a:gd name="T21" fmla="*/ 300 h 300"/>
                              <a:gd name="T22" fmla="*/ 115 w 194"/>
                              <a:gd name="T23" fmla="*/ 300 h 300"/>
                              <a:gd name="T24" fmla="*/ 135 w 194"/>
                              <a:gd name="T25" fmla="*/ 290 h 300"/>
                              <a:gd name="T26" fmla="*/ 150 w 194"/>
                              <a:gd name="T27" fmla="*/ 275 h 300"/>
                              <a:gd name="T28" fmla="*/ 164 w 194"/>
                              <a:gd name="T29" fmla="*/ 260 h 300"/>
                              <a:gd name="T30" fmla="*/ 179 w 194"/>
                              <a:gd name="T31" fmla="*/ 235 h 300"/>
                              <a:gd name="T32" fmla="*/ 189 w 194"/>
                              <a:gd name="T33" fmla="*/ 210 h 300"/>
                              <a:gd name="T34" fmla="*/ 194 w 194"/>
                              <a:gd name="T35" fmla="*/ 180 h 300"/>
                              <a:gd name="T36" fmla="*/ 194 w 194"/>
                              <a:gd name="T37" fmla="*/ 150 h 300"/>
                              <a:gd name="T38" fmla="*/ 194 w 194"/>
                              <a:gd name="T39" fmla="*/ 150 h 300"/>
                              <a:gd name="T40" fmla="*/ 194 w 194"/>
                              <a:gd name="T41" fmla="*/ 120 h 300"/>
                              <a:gd name="T42" fmla="*/ 189 w 194"/>
                              <a:gd name="T43" fmla="*/ 95 h 300"/>
                              <a:gd name="T44" fmla="*/ 179 w 194"/>
                              <a:gd name="T45" fmla="*/ 65 h 300"/>
                              <a:gd name="T46" fmla="*/ 164 w 194"/>
                              <a:gd name="T47" fmla="*/ 45 h 300"/>
                              <a:gd name="T48" fmla="*/ 150 w 194"/>
                              <a:gd name="T49" fmla="*/ 25 h 300"/>
                              <a:gd name="T50" fmla="*/ 135 w 194"/>
                              <a:gd name="T51" fmla="*/ 15 h 300"/>
                              <a:gd name="T52" fmla="*/ 115 w 194"/>
                              <a:gd name="T53" fmla="*/ 5 h 300"/>
                              <a:gd name="T54" fmla="*/ 95 w 194"/>
                              <a:gd name="T55" fmla="*/ 0 h 300"/>
                              <a:gd name="T56" fmla="*/ 95 w 194"/>
                              <a:gd name="T57" fmla="*/ 0 h 300"/>
                              <a:gd name="T58" fmla="*/ 75 w 194"/>
                              <a:gd name="T59" fmla="*/ 5 h 300"/>
                              <a:gd name="T60" fmla="*/ 55 w 194"/>
                              <a:gd name="T61" fmla="*/ 10 h 300"/>
                              <a:gd name="T62" fmla="*/ 40 w 194"/>
                              <a:gd name="T63" fmla="*/ 25 h 300"/>
                              <a:gd name="T64" fmla="*/ 25 w 194"/>
                              <a:gd name="T65" fmla="*/ 45 h 300"/>
                              <a:gd name="T66" fmla="*/ 15 w 194"/>
                              <a:gd name="T67" fmla="*/ 65 h 300"/>
                              <a:gd name="T68" fmla="*/ 5 w 194"/>
                              <a:gd name="T69" fmla="*/ 90 h 300"/>
                              <a:gd name="T70" fmla="*/ 0 w 194"/>
                              <a:gd name="T71" fmla="*/ 120 h 300"/>
                              <a:gd name="T72" fmla="*/ 0 w 194"/>
                              <a:gd name="T73" fmla="*/ 150 h 300"/>
                              <a:gd name="T74" fmla="*/ 0 w 194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4" h="300">
                                <a:moveTo>
                                  <a:pt x="0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10"/>
                                </a:lnTo>
                                <a:lnTo>
                                  <a:pt x="15" y="235"/>
                                </a:lnTo>
                                <a:lnTo>
                                  <a:pt x="25" y="255"/>
                                </a:lnTo>
                                <a:lnTo>
                                  <a:pt x="40" y="275"/>
                                </a:lnTo>
                                <a:lnTo>
                                  <a:pt x="55" y="285"/>
                                </a:lnTo>
                                <a:lnTo>
                                  <a:pt x="75" y="295"/>
                                </a:lnTo>
                                <a:lnTo>
                                  <a:pt x="95" y="300"/>
                                </a:lnTo>
                                <a:lnTo>
                                  <a:pt x="115" y="300"/>
                                </a:lnTo>
                                <a:lnTo>
                                  <a:pt x="135" y="290"/>
                                </a:lnTo>
                                <a:lnTo>
                                  <a:pt x="150" y="275"/>
                                </a:lnTo>
                                <a:lnTo>
                                  <a:pt x="164" y="260"/>
                                </a:lnTo>
                                <a:lnTo>
                                  <a:pt x="179" y="235"/>
                                </a:lnTo>
                                <a:lnTo>
                                  <a:pt x="189" y="210"/>
                                </a:lnTo>
                                <a:lnTo>
                                  <a:pt x="194" y="180"/>
                                </a:lnTo>
                                <a:lnTo>
                                  <a:pt x="194" y="150"/>
                                </a:lnTo>
                                <a:lnTo>
                                  <a:pt x="194" y="120"/>
                                </a:lnTo>
                                <a:lnTo>
                                  <a:pt x="189" y="95"/>
                                </a:lnTo>
                                <a:lnTo>
                                  <a:pt x="179" y="65"/>
                                </a:lnTo>
                                <a:lnTo>
                                  <a:pt x="164" y="45"/>
                                </a:lnTo>
                                <a:lnTo>
                                  <a:pt x="150" y="25"/>
                                </a:lnTo>
                                <a:lnTo>
                                  <a:pt x="135" y="15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5" y="5"/>
                                </a:lnTo>
                                <a:lnTo>
                                  <a:pt x="55" y="10"/>
                                </a:lnTo>
                                <a:lnTo>
                                  <a:pt x="40" y="25"/>
                                </a:lnTo>
                                <a:lnTo>
                                  <a:pt x="25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7" name="Freeform 544"/>
                        <wps:cNvSpPr>
                          <a:spLocks/>
                        </wps:cNvSpPr>
                        <wps:spPr bwMode="auto">
                          <a:xfrm>
                            <a:off x="6148" y="8032"/>
                            <a:ext cx="164" cy="210"/>
                          </a:xfrm>
                          <a:custGeom>
                            <a:avLst/>
                            <a:gdLst>
                              <a:gd name="T0" fmla="*/ 0 w 164"/>
                              <a:gd name="T1" fmla="*/ 105 h 210"/>
                              <a:gd name="T2" fmla="*/ 0 w 164"/>
                              <a:gd name="T3" fmla="*/ 105 h 210"/>
                              <a:gd name="T4" fmla="*/ 5 w 164"/>
                              <a:gd name="T5" fmla="*/ 125 h 210"/>
                              <a:gd name="T6" fmla="*/ 10 w 164"/>
                              <a:gd name="T7" fmla="*/ 145 h 210"/>
                              <a:gd name="T8" fmla="*/ 20 w 164"/>
                              <a:gd name="T9" fmla="*/ 165 h 210"/>
                              <a:gd name="T10" fmla="*/ 30 w 164"/>
                              <a:gd name="T11" fmla="*/ 180 h 210"/>
                              <a:gd name="T12" fmla="*/ 45 w 164"/>
                              <a:gd name="T13" fmla="*/ 190 h 210"/>
                              <a:gd name="T14" fmla="*/ 65 w 164"/>
                              <a:gd name="T15" fmla="*/ 200 h 210"/>
                              <a:gd name="T16" fmla="*/ 80 w 164"/>
                              <a:gd name="T17" fmla="*/ 210 h 210"/>
                              <a:gd name="T18" fmla="*/ 95 w 164"/>
                              <a:gd name="T19" fmla="*/ 210 h 210"/>
                              <a:gd name="T20" fmla="*/ 95 w 164"/>
                              <a:gd name="T21" fmla="*/ 210 h 210"/>
                              <a:gd name="T22" fmla="*/ 110 w 164"/>
                              <a:gd name="T23" fmla="*/ 210 h 210"/>
                              <a:gd name="T24" fmla="*/ 120 w 164"/>
                              <a:gd name="T25" fmla="*/ 205 h 210"/>
                              <a:gd name="T26" fmla="*/ 135 w 164"/>
                              <a:gd name="T27" fmla="*/ 195 h 210"/>
                              <a:gd name="T28" fmla="*/ 145 w 164"/>
                              <a:gd name="T29" fmla="*/ 180 h 210"/>
                              <a:gd name="T30" fmla="*/ 160 w 164"/>
                              <a:gd name="T31" fmla="*/ 145 h 210"/>
                              <a:gd name="T32" fmla="*/ 164 w 164"/>
                              <a:gd name="T33" fmla="*/ 105 h 210"/>
                              <a:gd name="T34" fmla="*/ 164 w 164"/>
                              <a:gd name="T35" fmla="*/ 105 h 210"/>
                              <a:gd name="T36" fmla="*/ 160 w 164"/>
                              <a:gd name="T37" fmla="*/ 65 h 210"/>
                              <a:gd name="T38" fmla="*/ 145 w 164"/>
                              <a:gd name="T39" fmla="*/ 30 h 210"/>
                              <a:gd name="T40" fmla="*/ 135 w 164"/>
                              <a:gd name="T41" fmla="*/ 20 h 210"/>
                              <a:gd name="T42" fmla="*/ 120 w 164"/>
                              <a:gd name="T43" fmla="*/ 10 h 210"/>
                              <a:gd name="T44" fmla="*/ 110 w 164"/>
                              <a:gd name="T45" fmla="*/ 5 h 210"/>
                              <a:gd name="T46" fmla="*/ 95 w 164"/>
                              <a:gd name="T47" fmla="*/ 0 h 210"/>
                              <a:gd name="T48" fmla="*/ 95 w 164"/>
                              <a:gd name="T49" fmla="*/ 0 h 210"/>
                              <a:gd name="T50" fmla="*/ 80 w 164"/>
                              <a:gd name="T51" fmla="*/ 5 h 210"/>
                              <a:gd name="T52" fmla="*/ 65 w 164"/>
                              <a:gd name="T53" fmla="*/ 10 h 210"/>
                              <a:gd name="T54" fmla="*/ 45 w 164"/>
                              <a:gd name="T55" fmla="*/ 20 h 210"/>
                              <a:gd name="T56" fmla="*/ 30 w 164"/>
                              <a:gd name="T57" fmla="*/ 30 h 210"/>
                              <a:gd name="T58" fmla="*/ 20 w 164"/>
                              <a:gd name="T59" fmla="*/ 45 h 210"/>
                              <a:gd name="T60" fmla="*/ 10 w 164"/>
                              <a:gd name="T61" fmla="*/ 65 h 210"/>
                              <a:gd name="T62" fmla="*/ 5 w 164"/>
                              <a:gd name="T63" fmla="*/ 85 h 210"/>
                              <a:gd name="T64" fmla="*/ 0 w 164"/>
                              <a:gd name="T65" fmla="*/ 105 h 210"/>
                              <a:gd name="T66" fmla="*/ 0 w 164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4" h="210">
                                <a:moveTo>
                                  <a:pt x="0" y="105"/>
                                </a:moveTo>
                                <a:lnTo>
                                  <a:pt x="0" y="105"/>
                                </a:lnTo>
                                <a:lnTo>
                                  <a:pt x="5" y="125"/>
                                </a:lnTo>
                                <a:lnTo>
                                  <a:pt x="10" y="145"/>
                                </a:lnTo>
                                <a:lnTo>
                                  <a:pt x="20" y="165"/>
                                </a:lnTo>
                                <a:lnTo>
                                  <a:pt x="30" y="180"/>
                                </a:lnTo>
                                <a:lnTo>
                                  <a:pt x="45" y="190"/>
                                </a:lnTo>
                                <a:lnTo>
                                  <a:pt x="65" y="200"/>
                                </a:lnTo>
                                <a:lnTo>
                                  <a:pt x="80" y="210"/>
                                </a:lnTo>
                                <a:lnTo>
                                  <a:pt x="95" y="210"/>
                                </a:lnTo>
                                <a:lnTo>
                                  <a:pt x="110" y="210"/>
                                </a:lnTo>
                                <a:lnTo>
                                  <a:pt x="120" y="205"/>
                                </a:lnTo>
                                <a:lnTo>
                                  <a:pt x="135" y="195"/>
                                </a:lnTo>
                                <a:lnTo>
                                  <a:pt x="145" y="180"/>
                                </a:lnTo>
                                <a:lnTo>
                                  <a:pt x="160" y="145"/>
                                </a:lnTo>
                                <a:lnTo>
                                  <a:pt x="164" y="105"/>
                                </a:lnTo>
                                <a:lnTo>
                                  <a:pt x="160" y="65"/>
                                </a:lnTo>
                                <a:lnTo>
                                  <a:pt x="145" y="30"/>
                                </a:lnTo>
                                <a:lnTo>
                                  <a:pt x="135" y="20"/>
                                </a:lnTo>
                                <a:lnTo>
                                  <a:pt x="120" y="10"/>
                                </a:lnTo>
                                <a:lnTo>
                                  <a:pt x="110" y="5"/>
                                </a:lnTo>
                                <a:lnTo>
                                  <a:pt x="95" y="0"/>
                                </a:lnTo>
                                <a:lnTo>
                                  <a:pt x="80" y="5"/>
                                </a:lnTo>
                                <a:lnTo>
                                  <a:pt x="65" y="10"/>
                                </a:lnTo>
                                <a:lnTo>
                                  <a:pt x="45" y="20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5" y="85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8" name="Freeform 545"/>
                        <wps:cNvSpPr>
                          <a:spLocks/>
                        </wps:cNvSpPr>
                        <wps:spPr bwMode="auto">
                          <a:xfrm>
                            <a:off x="6148" y="8062"/>
                            <a:ext cx="145" cy="150"/>
                          </a:xfrm>
                          <a:custGeom>
                            <a:avLst/>
                            <a:gdLst>
                              <a:gd name="T0" fmla="*/ 0 w 145"/>
                              <a:gd name="T1" fmla="*/ 75 h 150"/>
                              <a:gd name="T2" fmla="*/ 0 w 145"/>
                              <a:gd name="T3" fmla="*/ 75 h 150"/>
                              <a:gd name="T4" fmla="*/ 5 w 145"/>
                              <a:gd name="T5" fmla="*/ 90 h 150"/>
                              <a:gd name="T6" fmla="*/ 10 w 145"/>
                              <a:gd name="T7" fmla="*/ 105 h 150"/>
                              <a:gd name="T8" fmla="*/ 25 w 145"/>
                              <a:gd name="T9" fmla="*/ 115 h 150"/>
                              <a:gd name="T10" fmla="*/ 35 w 145"/>
                              <a:gd name="T11" fmla="*/ 125 h 150"/>
                              <a:gd name="T12" fmla="*/ 70 w 145"/>
                              <a:gd name="T13" fmla="*/ 145 h 150"/>
                              <a:gd name="T14" fmla="*/ 95 w 145"/>
                              <a:gd name="T15" fmla="*/ 150 h 150"/>
                              <a:gd name="T16" fmla="*/ 95 w 145"/>
                              <a:gd name="T17" fmla="*/ 150 h 150"/>
                              <a:gd name="T18" fmla="*/ 105 w 145"/>
                              <a:gd name="T19" fmla="*/ 150 h 150"/>
                              <a:gd name="T20" fmla="*/ 115 w 145"/>
                              <a:gd name="T21" fmla="*/ 145 h 150"/>
                              <a:gd name="T22" fmla="*/ 130 w 145"/>
                              <a:gd name="T23" fmla="*/ 130 h 150"/>
                              <a:gd name="T24" fmla="*/ 140 w 145"/>
                              <a:gd name="T25" fmla="*/ 105 h 150"/>
                              <a:gd name="T26" fmla="*/ 145 w 145"/>
                              <a:gd name="T27" fmla="*/ 75 h 150"/>
                              <a:gd name="T28" fmla="*/ 145 w 145"/>
                              <a:gd name="T29" fmla="*/ 75 h 150"/>
                              <a:gd name="T30" fmla="*/ 140 w 145"/>
                              <a:gd name="T31" fmla="*/ 45 h 150"/>
                              <a:gd name="T32" fmla="*/ 130 w 145"/>
                              <a:gd name="T33" fmla="*/ 25 h 150"/>
                              <a:gd name="T34" fmla="*/ 115 w 145"/>
                              <a:gd name="T35" fmla="*/ 10 h 150"/>
                              <a:gd name="T36" fmla="*/ 95 w 145"/>
                              <a:gd name="T37" fmla="*/ 0 h 150"/>
                              <a:gd name="T38" fmla="*/ 95 w 145"/>
                              <a:gd name="T39" fmla="*/ 0 h 150"/>
                              <a:gd name="T40" fmla="*/ 70 w 145"/>
                              <a:gd name="T41" fmla="*/ 5 h 150"/>
                              <a:gd name="T42" fmla="*/ 40 w 145"/>
                              <a:gd name="T43" fmla="*/ 20 h 150"/>
                              <a:gd name="T44" fmla="*/ 25 w 145"/>
                              <a:gd name="T45" fmla="*/ 30 h 150"/>
                              <a:gd name="T46" fmla="*/ 10 w 145"/>
                              <a:gd name="T47" fmla="*/ 45 h 150"/>
                              <a:gd name="T48" fmla="*/ 5 w 145"/>
                              <a:gd name="T49" fmla="*/ 60 h 150"/>
                              <a:gd name="T50" fmla="*/ 0 w 145"/>
                              <a:gd name="T51" fmla="*/ 75 h 150"/>
                              <a:gd name="T52" fmla="*/ 0 w 145"/>
                              <a:gd name="T53" fmla="*/ 75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50">
                                <a:moveTo>
                                  <a:pt x="0" y="75"/>
                                </a:moveTo>
                                <a:lnTo>
                                  <a:pt x="0" y="75"/>
                                </a:lnTo>
                                <a:lnTo>
                                  <a:pt x="5" y="90"/>
                                </a:lnTo>
                                <a:lnTo>
                                  <a:pt x="10" y="105"/>
                                </a:lnTo>
                                <a:lnTo>
                                  <a:pt x="25" y="115"/>
                                </a:lnTo>
                                <a:lnTo>
                                  <a:pt x="35" y="125"/>
                                </a:lnTo>
                                <a:lnTo>
                                  <a:pt x="70" y="145"/>
                                </a:lnTo>
                                <a:lnTo>
                                  <a:pt x="95" y="150"/>
                                </a:lnTo>
                                <a:lnTo>
                                  <a:pt x="105" y="150"/>
                                </a:lnTo>
                                <a:lnTo>
                                  <a:pt x="115" y="145"/>
                                </a:lnTo>
                                <a:lnTo>
                                  <a:pt x="130" y="130"/>
                                </a:lnTo>
                                <a:lnTo>
                                  <a:pt x="140" y="105"/>
                                </a:lnTo>
                                <a:lnTo>
                                  <a:pt x="145" y="75"/>
                                </a:lnTo>
                                <a:lnTo>
                                  <a:pt x="140" y="45"/>
                                </a:lnTo>
                                <a:lnTo>
                                  <a:pt x="130" y="25"/>
                                </a:lnTo>
                                <a:lnTo>
                                  <a:pt x="115" y="10"/>
                                </a:lnTo>
                                <a:lnTo>
                                  <a:pt x="95" y="0"/>
                                </a:lnTo>
                                <a:lnTo>
                                  <a:pt x="70" y="5"/>
                                </a:lnTo>
                                <a:lnTo>
                                  <a:pt x="40" y="20"/>
                                </a:lnTo>
                                <a:lnTo>
                                  <a:pt x="25" y="30"/>
                                </a:lnTo>
                                <a:lnTo>
                                  <a:pt x="10" y="45"/>
                                </a:lnTo>
                                <a:lnTo>
                                  <a:pt x="5" y="60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9" name="Freeform 546"/>
                        <wps:cNvSpPr>
                          <a:spLocks/>
                        </wps:cNvSpPr>
                        <wps:spPr bwMode="auto">
                          <a:xfrm>
                            <a:off x="6128" y="7877"/>
                            <a:ext cx="20" cy="515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515"/>
                              <a:gd name="T2" fmla="*/ 20 w 20"/>
                              <a:gd name="T3" fmla="*/ 0 h 515"/>
                              <a:gd name="T4" fmla="*/ 10 w 20"/>
                              <a:gd name="T5" fmla="*/ 25 h 515"/>
                              <a:gd name="T6" fmla="*/ 0 w 20"/>
                              <a:gd name="T7" fmla="*/ 70 h 515"/>
                              <a:gd name="T8" fmla="*/ 0 w 20"/>
                              <a:gd name="T9" fmla="*/ 105 h 515"/>
                              <a:gd name="T10" fmla="*/ 0 w 20"/>
                              <a:gd name="T11" fmla="*/ 150 h 515"/>
                              <a:gd name="T12" fmla="*/ 10 w 20"/>
                              <a:gd name="T13" fmla="*/ 200 h 515"/>
                              <a:gd name="T14" fmla="*/ 20 w 20"/>
                              <a:gd name="T15" fmla="*/ 260 h 515"/>
                              <a:gd name="T16" fmla="*/ 20 w 20"/>
                              <a:gd name="T17" fmla="*/ 260 h 515"/>
                              <a:gd name="T18" fmla="*/ 20 w 20"/>
                              <a:gd name="T19" fmla="*/ 260 h 515"/>
                              <a:gd name="T20" fmla="*/ 10 w 20"/>
                              <a:gd name="T21" fmla="*/ 320 h 515"/>
                              <a:gd name="T22" fmla="*/ 5 w 20"/>
                              <a:gd name="T23" fmla="*/ 370 h 515"/>
                              <a:gd name="T24" fmla="*/ 0 w 20"/>
                              <a:gd name="T25" fmla="*/ 415 h 515"/>
                              <a:gd name="T26" fmla="*/ 0 w 20"/>
                              <a:gd name="T27" fmla="*/ 445 h 515"/>
                              <a:gd name="T28" fmla="*/ 10 w 20"/>
                              <a:gd name="T29" fmla="*/ 490 h 515"/>
                              <a:gd name="T30" fmla="*/ 20 w 20"/>
                              <a:gd name="T31" fmla="*/ 515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5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25"/>
                                </a:lnTo>
                                <a:lnTo>
                                  <a:pt x="0" y="70"/>
                                </a:lnTo>
                                <a:lnTo>
                                  <a:pt x="0" y="105"/>
                                </a:lnTo>
                                <a:lnTo>
                                  <a:pt x="0" y="150"/>
                                </a:lnTo>
                                <a:lnTo>
                                  <a:pt x="10" y="200"/>
                                </a:lnTo>
                                <a:lnTo>
                                  <a:pt x="20" y="260"/>
                                </a:lnTo>
                                <a:lnTo>
                                  <a:pt x="10" y="320"/>
                                </a:lnTo>
                                <a:lnTo>
                                  <a:pt x="5" y="370"/>
                                </a:lnTo>
                                <a:lnTo>
                                  <a:pt x="0" y="415"/>
                                </a:lnTo>
                                <a:lnTo>
                                  <a:pt x="0" y="445"/>
                                </a:lnTo>
                                <a:lnTo>
                                  <a:pt x="10" y="490"/>
                                </a:lnTo>
                                <a:lnTo>
                                  <a:pt x="20" y="51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0" name="Freeform 547"/>
                        <wps:cNvSpPr>
                          <a:spLocks/>
                        </wps:cNvSpPr>
                        <wps:spPr bwMode="auto">
                          <a:xfrm>
                            <a:off x="6103" y="7877"/>
                            <a:ext cx="45" cy="515"/>
                          </a:xfrm>
                          <a:custGeom>
                            <a:avLst/>
                            <a:gdLst>
                              <a:gd name="T0" fmla="*/ 45 w 45"/>
                              <a:gd name="T1" fmla="*/ 0 h 515"/>
                              <a:gd name="T2" fmla="*/ 45 w 45"/>
                              <a:gd name="T3" fmla="*/ 0 h 515"/>
                              <a:gd name="T4" fmla="*/ 30 w 45"/>
                              <a:gd name="T5" fmla="*/ 45 h 515"/>
                              <a:gd name="T6" fmla="*/ 20 w 45"/>
                              <a:gd name="T7" fmla="*/ 95 h 515"/>
                              <a:gd name="T8" fmla="*/ 10 w 45"/>
                              <a:gd name="T9" fmla="*/ 155 h 515"/>
                              <a:gd name="T10" fmla="*/ 0 w 45"/>
                              <a:gd name="T11" fmla="*/ 235 h 515"/>
                              <a:gd name="T12" fmla="*/ 5 w 45"/>
                              <a:gd name="T13" fmla="*/ 320 h 515"/>
                              <a:gd name="T14" fmla="*/ 10 w 45"/>
                              <a:gd name="T15" fmla="*/ 365 h 515"/>
                              <a:gd name="T16" fmla="*/ 15 w 45"/>
                              <a:gd name="T17" fmla="*/ 415 h 515"/>
                              <a:gd name="T18" fmla="*/ 30 w 45"/>
                              <a:gd name="T19" fmla="*/ 465 h 515"/>
                              <a:gd name="T20" fmla="*/ 45 w 45"/>
                              <a:gd name="T21" fmla="*/ 515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5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30" y="45"/>
                                </a:lnTo>
                                <a:lnTo>
                                  <a:pt x="20" y="95"/>
                                </a:lnTo>
                                <a:lnTo>
                                  <a:pt x="10" y="155"/>
                                </a:lnTo>
                                <a:lnTo>
                                  <a:pt x="0" y="235"/>
                                </a:lnTo>
                                <a:lnTo>
                                  <a:pt x="5" y="320"/>
                                </a:lnTo>
                                <a:lnTo>
                                  <a:pt x="10" y="365"/>
                                </a:lnTo>
                                <a:lnTo>
                                  <a:pt x="15" y="415"/>
                                </a:lnTo>
                                <a:lnTo>
                                  <a:pt x="30" y="465"/>
                                </a:lnTo>
                                <a:lnTo>
                                  <a:pt x="45" y="51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1" name="Line 548"/>
                        <wps:cNvCnPr/>
                        <wps:spPr bwMode="auto">
                          <a:xfrm>
                            <a:off x="6053" y="7877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2" name="Line 549"/>
                        <wps:cNvCnPr/>
                        <wps:spPr bwMode="auto">
                          <a:xfrm>
                            <a:off x="6023" y="7877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3" name="Freeform 550"/>
                        <wps:cNvSpPr>
                          <a:spLocks/>
                        </wps:cNvSpPr>
                        <wps:spPr bwMode="auto">
                          <a:xfrm>
                            <a:off x="6148" y="8867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40 h 50"/>
                              <a:gd name="T2" fmla="*/ 0 w 249"/>
                              <a:gd name="T3" fmla="*/ 40 h 50"/>
                              <a:gd name="T4" fmla="*/ 10 w 249"/>
                              <a:gd name="T5" fmla="*/ 30 h 50"/>
                              <a:gd name="T6" fmla="*/ 25 w 249"/>
                              <a:gd name="T7" fmla="*/ 20 h 50"/>
                              <a:gd name="T8" fmla="*/ 50 w 249"/>
                              <a:gd name="T9" fmla="*/ 5 h 50"/>
                              <a:gd name="T10" fmla="*/ 80 w 249"/>
                              <a:gd name="T11" fmla="*/ 5 h 50"/>
                              <a:gd name="T12" fmla="*/ 110 w 249"/>
                              <a:gd name="T13" fmla="*/ 10 h 50"/>
                              <a:gd name="T14" fmla="*/ 135 w 249"/>
                              <a:gd name="T15" fmla="*/ 15 h 50"/>
                              <a:gd name="T16" fmla="*/ 155 w 249"/>
                              <a:gd name="T17" fmla="*/ 30 h 50"/>
                              <a:gd name="T18" fmla="*/ 184 w 249"/>
                              <a:gd name="T19" fmla="*/ 50 h 50"/>
                              <a:gd name="T20" fmla="*/ 184 w 249"/>
                              <a:gd name="T21" fmla="*/ 50 h 50"/>
                              <a:gd name="T22" fmla="*/ 189 w 249"/>
                              <a:gd name="T23" fmla="*/ 50 h 50"/>
                              <a:gd name="T24" fmla="*/ 199 w 249"/>
                              <a:gd name="T25" fmla="*/ 50 h 50"/>
                              <a:gd name="T26" fmla="*/ 214 w 249"/>
                              <a:gd name="T27" fmla="*/ 35 h 50"/>
                              <a:gd name="T28" fmla="*/ 234 w 249"/>
                              <a:gd name="T29" fmla="*/ 0 h 50"/>
                              <a:gd name="T30" fmla="*/ 249 w 249"/>
                              <a:gd name="T31" fmla="*/ 5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40"/>
                                </a:moveTo>
                                <a:lnTo>
                                  <a:pt x="0" y="40"/>
                                </a:lnTo>
                                <a:lnTo>
                                  <a:pt x="10" y="30"/>
                                </a:lnTo>
                                <a:lnTo>
                                  <a:pt x="25" y="20"/>
                                </a:lnTo>
                                <a:lnTo>
                                  <a:pt x="50" y="5"/>
                                </a:lnTo>
                                <a:lnTo>
                                  <a:pt x="80" y="5"/>
                                </a:lnTo>
                                <a:lnTo>
                                  <a:pt x="110" y="10"/>
                                </a:lnTo>
                                <a:lnTo>
                                  <a:pt x="135" y="15"/>
                                </a:lnTo>
                                <a:lnTo>
                                  <a:pt x="155" y="30"/>
                                </a:lnTo>
                                <a:lnTo>
                                  <a:pt x="184" y="50"/>
                                </a:lnTo>
                                <a:lnTo>
                                  <a:pt x="189" y="50"/>
                                </a:lnTo>
                                <a:lnTo>
                                  <a:pt x="199" y="50"/>
                                </a:lnTo>
                                <a:lnTo>
                                  <a:pt x="214" y="35"/>
                                </a:lnTo>
                                <a:lnTo>
                                  <a:pt x="234" y="0"/>
                                </a:lnTo>
                                <a:lnTo>
                                  <a:pt x="249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4" name="Freeform 551"/>
                        <wps:cNvSpPr>
                          <a:spLocks/>
                        </wps:cNvSpPr>
                        <wps:spPr bwMode="auto">
                          <a:xfrm>
                            <a:off x="6148" y="8397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0 h 50"/>
                              <a:gd name="T2" fmla="*/ 0 w 249"/>
                              <a:gd name="T3" fmla="*/ 0 h 50"/>
                              <a:gd name="T4" fmla="*/ 25 w 249"/>
                              <a:gd name="T5" fmla="*/ 25 h 50"/>
                              <a:gd name="T6" fmla="*/ 50 w 249"/>
                              <a:gd name="T7" fmla="*/ 35 h 50"/>
                              <a:gd name="T8" fmla="*/ 80 w 249"/>
                              <a:gd name="T9" fmla="*/ 40 h 50"/>
                              <a:gd name="T10" fmla="*/ 110 w 249"/>
                              <a:gd name="T11" fmla="*/ 40 h 50"/>
                              <a:gd name="T12" fmla="*/ 135 w 249"/>
                              <a:gd name="T13" fmla="*/ 30 h 50"/>
                              <a:gd name="T14" fmla="*/ 155 w 249"/>
                              <a:gd name="T15" fmla="*/ 20 h 50"/>
                              <a:gd name="T16" fmla="*/ 184 w 249"/>
                              <a:gd name="T17" fmla="*/ 0 h 50"/>
                              <a:gd name="T18" fmla="*/ 184 w 249"/>
                              <a:gd name="T19" fmla="*/ 0 h 50"/>
                              <a:gd name="T20" fmla="*/ 189 w 249"/>
                              <a:gd name="T21" fmla="*/ 0 h 50"/>
                              <a:gd name="T22" fmla="*/ 194 w 249"/>
                              <a:gd name="T23" fmla="*/ 0 h 50"/>
                              <a:gd name="T24" fmla="*/ 214 w 249"/>
                              <a:gd name="T25" fmla="*/ 20 h 50"/>
                              <a:gd name="T26" fmla="*/ 234 w 249"/>
                              <a:gd name="T27" fmla="*/ 50 h 50"/>
                              <a:gd name="T28" fmla="*/ 249 w 249"/>
                              <a:gd name="T2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25"/>
                                </a:lnTo>
                                <a:lnTo>
                                  <a:pt x="50" y="35"/>
                                </a:lnTo>
                                <a:lnTo>
                                  <a:pt x="80" y="40"/>
                                </a:lnTo>
                                <a:lnTo>
                                  <a:pt x="110" y="40"/>
                                </a:lnTo>
                                <a:lnTo>
                                  <a:pt x="135" y="30"/>
                                </a:lnTo>
                                <a:lnTo>
                                  <a:pt x="155" y="20"/>
                                </a:lnTo>
                                <a:lnTo>
                                  <a:pt x="184" y="0"/>
                                </a:lnTo>
                                <a:lnTo>
                                  <a:pt x="189" y="0"/>
                                </a:lnTo>
                                <a:lnTo>
                                  <a:pt x="194" y="0"/>
                                </a:lnTo>
                                <a:lnTo>
                                  <a:pt x="214" y="20"/>
                                </a:lnTo>
                                <a:lnTo>
                                  <a:pt x="234" y="50"/>
                                </a:ln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" name="Freeform 552"/>
                        <wps:cNvSpPr>
                          <a:spLocks/>
                        </wps:cNvSpPr>
                        <wps:spPr bwMode="auto">
                          <a:xfrm>
                            <a:off x="6148" y="8437"/>
                            <a:ext cx="244" cy="435"/>
                          </a:xfrm>
                          <a:custGeom>
                            <a:avLst/>
                            <a:gdLst>
                              <a:gd name="T0" fmla="*/ 0 w 244"/>
                              <a:gd name="T1" fmla="*/ 220 h 435"/>
                              <a:gd name="T2" fmla="*/ 0 w 244"/>
                              <a:gd name="T3" fmla="*/ 220 h 435"/>
                              <a:gd name="T4" fmla="*/ 5 w 244"/>
                              <a:gd name="T5" fmla="*/ 305 h 435"/>
                              <a:gd name="T6" fmla="*/ 10 w 244"/>
                              <a:gd name="T7" fmla="*/ 340 h 435"/>
                              <a:gd name="T8" fmla="*/ 15 w 244"/>
                              <a:gd name="T9" fmla="*/ 370 h 435"/>
                              <a:gd name="T10" fmla="*/ 30 w 244"/>
                              <a:gd name="T11" fmla="*/ 400 h 435"/>
                              <a:gd name="T12" fmla="*/ 45 w 244"/>
                              <a:gd name="T13" fmla="*/ 420 h 435"/>
                              <a:gd name="T14" fmla="*/ 65 w 244"/>
                              <a:gd name="T15" fmla="*/ 430 h 435"/>
                              <a:gd name="T16" fmla="*/ 95 w 244"/>
                              <a:gd name="T17" fmla="*/ 435 h 435"/>
                              <a:gd name="T18" fmla="*/ 95 w 244"/>
                              <a:gd name="T19" fmla="*/ 435 h 435"/>
                              <a:gd name="T20" fmla="*/ 125 w 244"/>
                              <a:gd name="T21" fmla="*/ 435 h 435"/>
                              <a:gd name="T22" fmla="*/ 150 w 244"/>
                              <a:gd name="T23" fmla="*/ 420 h 435"/>
                              <a:gd name="T24" fmla="*/ 174 w 244"/>
                              <a:gd name="T25" fmla="*/ 400 h 435"/>
                              <a:gd name="T26" fmla="*/ 199 w 244"/>
                              <a:gd name="T27" fmla="*/ 375 h 435"/>
                              <a:gd name="T28" fmla="*/ 219 w 244"/>
                              <a:gd name="T29" fmla="*/ 345 h 435"/>
                              <a:gd name="T30" fmla="*/ 229 w 244"/>
                              <a:gd name="T31" fmla="*/ 305 h 435"/>
                              <a:gd name="T32" fmla="*/ 239 w 244"/>
                              <a:gd name="T33" fmla="*/ 265 h 435"/>
                              <a:gd name="T34" fmla="*/ 244 w 244"/>
                              <a:gd name="T35" fmla="*/ 220 h 435"/>
                              <a:gd name="T36" fmla="*/ 244 w 244"/>
                              <a:gd name="T37" fmla="*/ 220 h 435"/>
                              <a:gd name="T38" fmla="*/ 239 w 244"/>
                              <a:gd name="T39" fmla="*/ 175 h 435"/>
                              <a:gd name="T40" fmla="*/ 229 w 244"/>
                              <a:gd name="T41" fmla="*/ 135 h 435"/>
                              <a:gd name="T42" fmla="*/ 219 w 244"/>
                              <a:gd name="T43" fmla="*/ 100 h 435"/>
                              <a:gd name="T44" fmla="*/ 199 w 244"/>
                              <a:gd name="T45" fmla="*/ 65 h 435"/>
                              <a:gd name="T46" fmla="*/ 174 w 244"/>
                              <a:gd name="T47" fmla="*/ 40 h 435"/>
                              <a:gd name="T48" fmla="*/ 150 w 244"/>
                              <a:gd name="T49" fmla="*/ 20 h 435"/>
                              <a:gd name="T50" fmla="*/ 125 w 244"/>
                              <a:gd name="T51" fmla="*/ 5 h 435"/>
                              <a:gd name="T52" fmla="*/ 95 w 244"/>
                              <a:gd name="T53" fmla="*/ 0 h 435"/>
                              <a:gd name="T54" fmla="*/ 95 w 244"/>
                              <a:gd name="T55" fmla="*/ 0 h 435"/>
                              <a:gd name="T56" fmla="*/ 65 w 244"/>
                              <a:gd name="T57" fmla="*/ 5 h 435"/>
                              <a:gd name="T58" fmla="*/ 45 w 244"/>
                              <a:gd name="T59" fmla="*/ 15 h 435"/>
                              <a:gd name="T60" fmla="*/ 30 w 244"/>
                              <a:gd name="T61" fmla="*/ 40 h 435"/>
                              <a:gd name="T62" fmla="*/ 15 w 244"/>
                              <a:gd name="T63" fmla="*/ 65 h 435"/>
                              <a:gd name="T64" fmla="*/ 10 w 244"/>
                              <a:gd name="T65" fmla="*/ 95 h 435"/>
                              <a:gd name="T66" fmla="*/ 5 w 244"/>
                              <a:gd name="T67" fmla="*/ 135 h 435"/>
                              <a:gd name="T68" fmla="*/ 0 w 244"/>
                              <a:gd name="T69" fmla="*/ 220 h 435"/>
                              <a:gd name="T70" fmla="*/ 0 w 244"/>
                              <a:gd name="T71" fmla="*/ 220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0" y="220"/>
                                </a:moveTo>
                                <a:lnTo>
                                  <a:pt x="0" y="220"/>
                                </a:lnTo>
                                <a:lnTo>
                                  <a:pt x="5" y="305"/>
                                </a:lnTo>
                                <a:lnTo>
                                  <a:pt x="10" y="340"/>
                                </a:lnTo>
                                <a:lnTo>
                                  <a:pt x="15" y="370"/>
                                </a:lnTo>
                                <a:lnTo>
                                  <a:pt x="30" y="400"/>
                                </a:lnTo>
                                <a:lnTo>
                                  <a:pt x="45" y="420"/>
                                </a:lnTo>
                                <a:lnTo>
                                  <a:pt x="65" y="430"/>
                                </a:lnTo>
                                <a:lnTo>
                                  <a:pt x="95" y="435"/>
                                </a:lnTo>
                                <a:lnTo>
                                  <a:pt x="125" y="435"/>
                                </a:lnTo>
                                <a:lnTo>
                                  <a:pt x="150" y="420"/>
                                </a:lnTo>
                                <a:lnTo>
                                  <a:pt x="174" y="400"/>
                                </a:lnTo>
                                <a:lnTo>
                                  <a:pt x="199" y="375"/>
                                </a:lnTo>
                                <a:lnTo>
                                  <a:pt x="219" y="345"/>
                                </a:lnTo>
                                <a:lnTo>
                                  <a:pt x="229" y="305"/>
                                </a:lnTo>
                                <a:lnTo>
                                  <a:pt x="239" y="265"/>
                                </a:lnTo>
                                <a:lnTo>
                                  <a:pt x="244" y="220"/>
                                </a:lnTo>
                                <a:lnTo>
                                  <a:pt x="239" y="175"/>
                                </a:lnTo>
                                <a:lnTo>
                                  <a:pt x="229" y="135"/>
                                </a:lnTo>
                                <a:lnTo>
                                  <a:pt x="219" y="100"/>
                                </a:lnTo>
                                <a:lnTo>
                                  <a:pt x="199" y="65"/>
                                </a:lnTo>
                                <a:lnTo>
                                  <a:pt x="174" y="40"/>
                                </a:lnTo>
                                <a:lnTo>
                                  <a:pt x="150" y="20"/>
                                </a:lnTo>
                                <a:lnTo>
                                  <a:pt x="125" y="5"/>
                                </a:lnTo>
                                <a:lnTo>
                                  <a:pt x="95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40"/>
                                </a:lnTo>
                                <a:lnTo>
                                  <a:pt x="15" y="65"/>
                                </a:lnTo>
                                <a:lnTo>
                                  <a:pt x="10" y="95"/>
                                </a:lnTo>
                                <a:lnTo>
                                  <a:pt x="5" y="135"/>
                                </a:lnTo>
                                <a:lnTo>
                                  <a:pt x="0" y="2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6" name="Freeform 553"/>
                        <wps:cNvSpPr>
                          <a:spLocks/>
                        </wps:cNvSpPr>
                        <wps:spPr bwMode="auto">
                          <a:xfrm>
                            <a:off x="6148" y="8507"/>
                            <a:ext cx="194" cy="300"/>
                          </a:xfrm>
                          <a:custGeom>
                            <a:avLst/>
                            <a:gdLst>
                              <a:gd name="T0" fmla="*/ 0 w 194"/>
                              <a:gd name="T1" fmla="*/ 150 h 300"/>
                              <a:gd name="T2" fmla="*/ 0 w 194"/>
                              <a:gd name="T3" fmla="*/ 150 h 300"/>
                              <a:gd name="T4" fmla="*/ 0 w 194"/>
                              <a:gd name="T5" fmla="*/ 180 h 300"/>
                              <a:gd name="T6" fmla="*/ 5 w 194"/>
                              <a:gd name="T7" fmla="*/ 205 h 300"/>
                              <a:gd name="T8" fmla="*/ 15 w 194"/>
                              <a:gd name="T9" fmla="*/ 230 h 300"/>
                              <a:gd name="T10" fmla="*/ 25 w 194"/>
                              <a:gd name="T11" fmla="*/ 255 h 300"/>
                              <a:gd name="T12" fmla="*/ 40 w 194"/>
                              <a:gd name="T13" fmla="*/ 270 h 300"/>
                              <a:gd name="T14" fmla="*/ 55 w 194"/>
                              <a:gd name="T15" fmla="*/ 285 h 300"/>
                              <a:gd name="T16" fmla="*/ 75 w 194"/>
                              <a:gd name="T17" fmla="*/ 295 h 300"/>
                              <a:gd name="T18" fmla="*/ 95 w 194"/>
                              <a:gd name="T19" fmla="*/ 300 h 300"/>
                              <a:gd name="T20" fmla="*/ 95 w 194"/>
                              <a:gd name="T21" fmla="*/ 300 h 300"/>
                              <a:gd name="T22" fmla="*/ 115 w 194"/>
                              <a:gd name="T23" fmla="*/ 295 h 300"/>
                              <a:gd name="T24" fmla="*/ 135 w 194"/>
                              <a:gd name="T25" fmla="*/ 290 h 300"/>
                              <a:gd name="T26" fmla="*/ 150 w 194"/>
                              <a:gd name="T27" fmla="*/ 275 h 300"/>
                              <a:gd name="T28" fmla="*/ 164 w 194"/>
                              <a:gd name="T29" fmla="*/ 255 h 300"/>
                              <a:gd name="T30" fmla="*/ 179 w 194"/>
                              <a:gd name="T31" fmla="*/ 235 h 300"/>
                              <a:gd name="T32" fmla="*/ 189 w 194"/>
                              <a:gd name="T33" fmla="*/ 210 h 300"/>
                              <a:gd name="T34" fmla="*/ 194 w 194"/>
                              <a:gd name="T35" fmla="*/ 180 h 300"/>
                              <a:gd name="T36" fmla="*/ 194 w 194"/>
                              <a:gd name="T37" fmla="*/ 150 h 300"/>
                              <a:gd name="T38" fmla="*/ 194 w 194"/>
                              <a:gd name="T39" fmla="*/ 150 h 300"/>
                              <a:gd name="T40" fmla="*/ 194 w 194"/>
                              <a:gd name="T41" fmla="*/ 120 h 300"/>
                              <a:gd name="T42" fmla="*/ 189 w 194"/>
                              <a:gd name="T43" fmla="*/ 90 h 300"/>
                              <a:gd name="T44" fmla="*/ 179 w 194"/>
                              <a:gd name="T45" fmla="*/ 65 h 300"/>
                              <a:gd name="T46" fmla="*/ 164 w 194"/>
                              <a:gd name="T47" fmla="*/ 45 h 300"/>
                              <a:gd name="T48" fmla="*/ 150 w 194"/>
                              <a:gd name="T49" fmla="*/ 25 h 300"/>
                              <a:gd name="T50" fmla="*/ 135 w 194"/>
                              <a:gd name="T51" fmla="*/ 10 h 300"/>
                              <a:gd name="T52" fmla="*/ 115 w 194"/>
                              <a:gd name="T53" fmla="*/ 5 h 300"/>
                              <a:gd name="T54" fmla="*/ 95 w 194"/>
                              <a:gd name="T55" fmla="*/ 0 h 300"/>
                              <a:gd name="T56" fmla="*/ 95 w 194"/>
                              <a:gd name="T57" fmla="*/ 0 h 300"/>
                              <a:gd name="T58" fmla="*/ 75 w 194"/>
                              <a:gd name="T59" fmla="*/ 0 h 300"/>
                              <a:gd name="T60" fmla="*/ 55 w 194"/>
                              <a:gd name="T61" fmla="*/ 10 h 300"/>
                              <a:gd name="T62" fmla="*/ 40 w 194"/>
                              <a:gd name="T63" fmla="*/ 25 h 300"/>
                              <a:gd name="T64" fmla="*/ 25 w 194"/>
                              <a:gd name="T65" fmla="*/ 45 h 300"/>
                              <a:gd name="T66" fmla="*/ 15 w 194"/>
                              <a:gd name="T67" fmla="*/ 65 h 300"/>
                              <a:gd name="T68" fmla="*/ 5 w 194"/>
                              <a:gd name="T69" fmla="*/ 90 h 300"/>
                              <a:gd name="T70" fmla="*/ 0 w 194"/>
                              <a:gd name="T71" fmla="*/ 120 h 300"/>
                              <a:gd name="T72" fmla="*/ 0 w 194"/>
                              <a:gd name="T73" fmla="*/ 150 h 300"/>
                              <a:gd name="T74" fmla="*/ 0 w 194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4" h="300">
                                <a:moveTo>
                                  <a:pt x="0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05"/>
                                </a:lnTo>
                                <a:lnTo>
                                  <a:pt x="15" y="230"/>
                                </a:lnTo>
                                <a:lnTo>
                                  <a:pt x="25" y="255"/>
                                </a:lnTo>
                                <a:lnTo>
                                  <a:pt x="40" y="270"/>
                                </a:lnTo>
                                <a:lnTo>
                                  <a:pt x="55" y="285"/>
                                </a:lnTo>
                                <a:lnTo>
                                  <a:pt x="75" y="295"/>
                                </a:lnTo>
                                <a:lnTo>
                                  <a:pt x="95" y="300"/>
                                </a:lnTo>
                                <a:lnTo>
                                  <a:pt x="115" y="295"/>
                                </a:lnTo>
                                <a:lnTo>
                                  <a:pt x="135" y="290"/>
                                </a:lnTo>
                                <a:lnTo>
                                  <a:pt x="150" y="275"/>
                                </a:lnTo>
                                <a:lnTo>
                                  <a:pt x="164" y="255"/>
                                </a:lnTo>
                                <a:lnTo>
                                  <a:pt x="179" y="235"/>
                                </a:lnTo>
                                <a:lnTo>
                                  <a:pt x="189" y="210"/>
                                </a:lnTo>
                                <a:lnTo>
                                  <a:pt x="194" y="180"/>
                                </a:lnTo>
                                <a:lnTo>
                                  <a:pt x="194" y="150"/>
                                </a:lnTo>
                                <a:lnTo>
                                  <a:pt x="194" y="120"/>
                                </a:lnTo>
                                <a:lnTo>
                                  <a:pt x="189" y="90"/>
                                </a:lnTo>
                                <a:lnTo>
                                  <a:pt x="179" y="65"/>
                                </a:lnTo>
                                <a:lnTo>
                                  <a:pt x="164" y="45"/>
                                </a:lnTo>
                                <a:lnTo>
                                  <a:pt x="150" y="25"/>
                                </a:lnTo>
                                <a:lnTo>
                                  <a:pt x="135" y="10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5" y="0"/>
                                </a:lnTo>
                                <a:lnTo>
                                  <a:pt x="55" y="10"/>
                                </a:lnTo>
                                <a:lnTo>
                                  <a:pt x="40" y="25"/>
                                </a:lnTo>
                                <a:lnTo>
                                  <a:pt x="25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" name="Freeform 554"/>
                        <wps:cNvSpPr>
                          <a:spLocks/>
                        </wps:cNvSpPr>
                        <wps:spPr bwMode="auto">
                          <a:xfrm>
                            <a:off x="6148" y="8552"/>
                            <a:ext cx="164" cy="210"/>
                          </a:xfrm>
                          <a:custGeom>
                            <a:avLst/>
                            <a:gdLst>
                              <a:gd name="T0" fmla="*/ 0 w 164"/>
                              <a:gd name="T1" fmla="*/ 105 h 210"/>
                              <a:gd name="T2" fmla="*/ 0 w 164"/>
                              <a:gd name="T3" fmla="*/ 105 h 210"/>
                              <a:gd name="T4" fmla="*/ 5 w 164"/>
                              <a:gd name="T5" fmla="*/ 125 h 210"/>
                              <a:gd name="T6" fmla="*/ 10 w 164"/>
                              <a:gd name="T7" fmla="*/ 145 h 210"/>
                              <a:gd name="T8" fmla="*/ 20 w 164"/>
                              <a:gd name="T9" fmla="*/ 160 h 210"/>
                              <a:gd name="T10" fmla="*/ 30 w 164"/>
                              <a:gd name="T11" fmla="*/ 180 h 210"/>
                              <a:gd name="T12" fmla="*/ 45 w 164"/>
                              <a:gd name="T13" fmla="*/ 190 h 210"/>
                              <a:gd name="T14" fmla="*/ 65 w 164"/>
                              <a:gd name="T15" fmla="*/ 200 h 210"/>
                              <a:gd name="T16" fmla="*/ 80 w 164"/>
                              <a:gd name="T17" fmla="*/ 205 h 210"/>
                              <a:gd name="T18" fmla="*/ 95 w 164"/>
                              <a:gd name="T19" fmla="*/ 210 h 210"/>
                              <a:gd name="T20" fmla="*/ 95 w 164"/>
                              <a:gd name="T21" fmla="*/ 210 h 210"/>
                              <a:gd name="T22" fmla="*/ 110 w 164"/>
                              <a:gd name="T23" fmla="*/ 205 h 210"/>
                              <a:gd name="T24" fmla="*/ 120 w 164"/>
                              <a:gd name="T25" fmla="*/ 200 h 210"/>
                              <a:gd name="T26" fmla="*/ 135 w 164"/>
                              <a:gd name="T27" fmla="*/ 190 h 210"/>
                              <a:gd name="T28" fmla="*/ 145 w 164"/>
                              <a:gd name="T29" fmla="*/ 180 h 210"/>
                              <a:gd name="T30" fmla="*/ 160 w 164"/>
                              <a:gd name="T31" fmla="*/ 145 h 210"/>
                              <a:gd name="T32" fmla="*/ 164 w 164"/>
                              <a:gd name="T33" fmla="*/ 105 h 210"/>
                              <a:gd name="T34" fmla="*/ 164 w 164"/>
                              <a:gd name="T35" fmla="*/ 105 h 210"/>
                              <a:gd name="T36" fmla="*/ 160 w 164"/>
                              <a:gd name="T37" fmla="*/ 65 h 210"/>
                              <a:gd name="T38" fmla="*/ 145 w 164"/>
                              <a:gd name="T39" fmla="*/ 30 h 210"/>
                              <a:gd name="T40" fmla="*/ 135 w 164"/>
                              <a:gd name="T41" fmla="*/ 20 h 210"/>
                              <a:gd name="T42" fmla="*/ 120 w 164"/>
                              <a:gd name="T43" fmla="*/ 10 h 210"/>
                              <a:gd name="T44" fmla="*/ 110 w 164"/>
                              <a:gd name="T45" fmla="*/ 0 h 210"/>
                              <a:gd name="T46" fmla="*/ 95 w 164"/>
                              <a:gd name="T47" fmla="*/ 0 h 210"/>
                              <a:gd name="T48" fmla="*/ 95 w 164"/>
                              <a:gd name="T49" fmla="*/ 0 h 210"/>
                              <a:gd name="T50" fmla="*/ 80 w 164"/>
                              <a:gd name="T51" fmla="*/ 0 h 210"/>
                              <a:gd name="T52" fmla="*/ 65 w 164"/>
                              <a:gd name="T53" fmla="*/ 5 h 210"/>
                              <a:gd name="T54" fmla="*/ 45 w 164"/>
                              <a:gd name="T55" fmla="*/ 15 h 210"/>
                              <a:gd name="T56" fmla="*/ 30 w 164"/>
                              <a:gd name="T57" fmla="*/ 30 h 210"/>
                              <a:gd name="T58" fmla="*/ 20 w 164"/>
                              <a:gd name="T59" fmla="*/ 45 h 210"/>
                              <a:gd name="T60" fmla="*/ 10 w 164"/>
                              <a:gd name="T61" fmla="*/ 65 h 210"/>
                              <a:gd name="T62" fmla="*/ 5 w 164"/>
                              <a:gd name="T63" fmla="*/ 85 h 210"/>
                              <a:gd name="T64" fmla="*/ 0 w 164"/>
                              <a:gd name="T65" fmla="*/ 105 h 210"/>
                              <a:gd name="T66" fmla="*/ 0 w 164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4" h="210">
                                <a:moveTo>
                                  <a:pt x="0" y="105"/>
                                </a:moveTo>
                                <a:lnTo>
                                  <a:pt x="0" y="105"/>
                                </a:lnTo>
                                <a:lnTo>
                                  <a:pt x="5" y="125"/>
                                </a:lnTo>
                                <a:lnTo>
                                  <a:pt x="10" y="145"/>
                                </a:lnTo>
                                <a:lnTo>
                                  <a:pt x="20" y="160"/>
                                </a:lnTo>
                                <a:lnTo>
                                  <a:pt x="30" y="180"/>
                                </a:lnTo>
                                <a:lnTo>
                                  <a:pt x="45" y="190"/>
                                </a:lnTo>
                                <a:lnTo>
                                  <a:pt x="65" y="200"/>
                                </a:lnTo>
                                <a:lnTo>
                                  <a:pt x="80" y="205"/>
                                </a:lnTo>
                                <a:lnTo>
                                  <a:pt x="95" y="210"/>
                                </a:lnTo>
                                <a:lnTo>
                                  <a:pt x="110" y="205"/>
                                </a:lnTo>
                                <a:lnTo>
                                  <a:pt x="120" y="200"/>
                                </a:lnTo>
                                <a:lnTo>
                                  <a:pt x="135" y="190"/>
                                </a:lnTo>
                                <a:lnTo>
                                  <a:pt x="145" y="180"/>
                                </a:lnTo>
                                <a:lnTo>
                                  <a:pt x="160" y="145"/>
                                </a:lnTo>
                                <a:lnTo>
                                  <a:pt x="164" y="105"/>
                                </a:lnTo>
                                <a:lnTo>
                                  <a:pt x="160" y="65"/>
                                </a:lnTo>
                                <a:lnTo>
                                  <a:pt x="145" y="30"/>
                                </a:lnTo>
                                <a:lnTo>
                                  <a:pt x="135" y="20"/>
                                </a:lnTo>
                                <a:lnTo>
                                  <a:pt x="120" y="10"/>
                                </a:lnTo>
                                <a:lnTo>
                                  <a:pt x="110" y="0"/>
                                </a:lnTo>
                                <a:lnTo>
                                  <a:pt x="95" y="0"/>
                                </a:lnTo>
                                <a:lnTo>
                                  <a:pt x="80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5" y="85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8" name="Freeform 555"/>
                        <wps:cNvSpPr>
                          <a:spLocks/>
                        </wps:cNvSpPr>
                        <wps:spPr bwMode="auto">
                          <a:xfrm>
                            <a:off x="6148" y="8582"/>
                            <a:ext cx="145" cy="150"/>
                          </a:xfrm>
                          <a:custGeom>
                            <a:avLst/>
                            <a:gdLst>
                              <a:gd name="T0" fmla="*/ 0 w 145"/>
                              <a:gd name="T1" fmla="*/ 75 h 150"/>
                              <a:gd name="T2" fmla="*/ 0 w 145"/>
                              <a:gd name="T3" fmla="*/ 75 h 150"/>
                              <a:gd name="T4" fmla="*/ 5 w 145"/>
                              <a:gd name="T5" fmla="*/ 90 h 150"/>
                              <a:gd name="T6" fmla="*/ 10 w 145"/>
                              <a:gd name="T7" fmla="*/ 105 h 150"/>
                              <a:gd name="T8" fmla="*/ 25 w 145"/>
                              <a:gd name="T9" fmla="*/ 115 h 150"/>
                              <a:gd name="T10" fmla="*/ 35 w 145"/>
                              <a:gd name="T11" fmla="*/ 125 h 150"/>
                              <a:gd name="T12" fmla="*/ 70 w 145"/>
                              <a:gd name="T13" fmla="*/ 140 h 150"/>
                              <a:gd name="T14" fmla="*/ 95 w 145"/>
                              <a:gd name="T15" fmla="*/ 150 h 150"/>
                              <a:gd name="T16" fmla="*/ 95 w 145"/>
                              <a:gd name="T17" fmla="*/ 150 h 150"/>
                              <a:gd name="T18" fmla="*/ 105 w 145"/>
                              <a:gd name="T19" fmla="*/ 145 h 150"/>
                              <a:gd name="T20" fmla="*/ 115 w 145"/>
                              <a:gd name="T21" fmla="*/ 140 h 150"/>
                              <a:gd name="T22" fmla="*/ 130 w 145"/>
                              <a:gd name="T23" fmla="*/ 125 h 150"/>
                              <a:gd name="T24" fmla="*/ 140 w 145"/>
                              <a:gd name="T25" fmla="*/ 105 h 150"/>
                              <a:gd name="T26" fmla="*/ 145 w 145"/>
                              <a:gd name="T27" fmla="*/ 75 h 150"/>
                              <a:gd name="T28" fmla="*/ 145 w 145"/>
                              <a:gd name="T29" fmla="*/ 75 h 150"/>
                              <a:gd name="T30" fmla="*/ 140 w 145"/>
                              <a:gd name="T31" fmla="*/ 45 h 150"/>
                              <a:gd name="T32" fmla="*/ 130 w 145"/>
                              <a:gd name="T33" fmla="*/ 25 h 150"/>
                              <a:gd name="T34" fmla="*/ 115 w 145"/>
                              <a:gd name="T35" fmla="*/ 5 h 150"/>
                              <a:gd name="T36" fmla="*/ 95 w 145"/>
                              <a:gd name="T37" fmla="*/ 0 h 150"/>
                              <a:gd name="T38" fmla="*/ 95 w 145"/>
                              <a:gd name="T39" fmla="*/ 0 h 150"/>
                              <a:gd name="T40" fmla="*/ 70 w 145"/>
                              <a:gd name="T41" fmla="*/ 5 h 150"/>
                              <a:gd name="T42" fmla="*/ 40 w 145"/>
                              <a:gd name="T43" fmla="*/ 20 h 150"/>
                              <a:gd name="T44" fmla="*/ 25 w 145"/>
                              <a:gd name="T45" fmla="*/ 30 h 150"/>
                              <a:gd name="T46" fmla="*/ 10 w 145"/>
                              <a:gd name="T47" fmla="*/ 45 h 150"/>
                              <a:gd name="T48" fmla="*/ 5 w 145"/>
                              <a:gd name="T49" fmla="*/ 60 h 150"/>
                              <a:gd name="T50" fmla="*/ 0 w 145"/>
                              <a:gd name="T51" fmla="*/ 75 h 150"/>
                              <a:gd name="T52" fmla="*/ 0 w 145"/>
                              <a:gd name="T53" fmla="*/ 75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50">
                                <a:moveTo>
                                  <a:pt x="0" y="75"/>
                                </a:moveTo>
                                <a:lnTo>
                                  <a:pt x="0" y="75"/>
                                </a:lnTo>
                                <a:lnTo>
                                  <a:pt x="5" y="90"/>
                                </a:lnTo>
                                <a:lnTo>
                                  <a:pt x="10" y="105"/>
                                </a:lnTo>
                                <a:lnTo>
                                  <a:pt x="25" y="115"/>
                                </a:lnTo>
                                <a:lnTo>
                                  <a:pt x="35" y="125"/>
                                </a:lnTo>
                                <a:lnTo>
                                  <a:pt x="70" y="140"/>
                                </a:lnTo>
                                <a:lnTo>
                                  <a:pt x="95" y="150"/>
                                </a:lnTo>
                                <a:lnTo>
                                  <a:pt x="105" y="145"/>
                                </a:lnTo>
                                <a:lnTo>
                                  <a:pt x="115" y="140"/>
                                </a:lnTo>
                                <a:lnTo>
                                  <a:pt x="130" y="125"/>
                                </a:lnTo>
                                <a:lnTo>
                                  <a:pt x="140" y="105"/>
                                </a:lnTo>
                                <a:lnTo>
                                  <a:pt x="145" y="75"/>
                                </a:lnTo>
                                <a:lnTo>
                                  <a:pt x="140" y="45"/>
                                </a:lnTo>
                                <a:lnTo>
                                  <a:pt x="130" y="25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0" y="5"/>
                                </a:lnTo>
                                <a:lnTo>
                                  <a:pt x="40" y="20"/>
                                </a:lnTo>
                                <a:lnTo>
                                  <a:pt x="25" y="30"/>
                                </a:lnTo>
                                <a:lnTo>
                                  <a:pt x="10" y="45"/>
                                </a:lnTo>
                                <a:lnTo>
                                  <a:pt x="5" y="60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9" name="Freeform 556"/>
                        <wps:cNvSpPr>
                          <a:spLocks/>
                        </wps:cNvSpPr>
                        <wps:spPr bwMode="auto">
                          <a:xfrm>
                            <a:off x="6128" y="8397"/>
                            <a:ext cx="20" cy="510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510"/>
                              <a:gd name="T2" fmla="*/ 20 w 20"/>
                              <a:gd name="T3" fmla="*/ 0 h 510"/>
                              <a:gd name="T4" fmla="*/ 10 w 20"/>
                              <a:gd name="T5" fmla="*/ 25 h 510"/>
                              <a:gd name="T6" fmla="*/ 0 w 20"/>
                              <a:gd name="T7" fmla="*/ 70 h 510"/>
                              <a:gd name="T8" fmla="*/ 0 w 20"/>
                              <a:gd name="T9" fmla="*/ 105 h 510"/>
                              <a:gd name="T10" fmla="*/ 0 w 20"/>
                              <a:gd name="T11" fmla="*/ 145 h 510"/>
                              <a:gd name="T12" fmla="*/ 10 w 20"/>
                              <a:gd name="T13" fmla="*/ 200 h 510"/>
                              <a:gd name="T14" fmla="*/ 20 w 20"/>
                              <a:gd name="T15" fmla="*/ 260 h 510"/>
                              <a:gd name="T16" fmla="*/ 20 w 20"/>
                              <a:gd name="T17" fmla="*/ 260 h 510"/>
                              <a:gd name="T18" fmla="*/ 20 w 20"/>
                              <a:gd name="T19" fmla="*/ 260 h 510"/>
                              <a:gd name="T20" fmla="*/ 10 w 20"/>
                              <a:gd name="T21" fmla="*/ 320 h 510"/>
                              <a:gd name="T22" fmla="*/ 5 w 20"/>
                              <a:gd name="T23" fmla="*/ 370 h 510"/>
                              <a:gd name="T24" fmla="*/ 0 w 20"/>
                              <a:gd name="T25" fmla="*/ 410 h 510"/>
                              <a:gd name="T26" fmla="*/ 0 w 20"/>
                              <a:gd name="T27" fmla="*/ 445 h 510"/>
                              <a:gd name="T28" fmla="*/ 10 w 20"/>
                              <a:gd name="T29" fmla="*/ 490 h 510"/>
                              <a:gd name="T30" fmla="*/ 20 w 20"/>
                              <a:gd name="T3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25"/>
                                </a:lnTo>
                                <a:lnTo>
                                  <a:pt x="0" y="70"/>
                                </a:lnTo>
                                <a:lnTo>
                                  <a:pt x="0" y="105"/>
                                </a:lnTo>
                                <a:lnTo>
                                  <a:pt x="0" y="145"/>
                                </a:lnTo>
                                <a:lnTo>
                                  <a:pt x="10" y="200"/>
                                </a:lnTo>
                                <a:lnTo>
                                  <a:pt x="20" y="260"/>
                                </a:lnTo>
                                <a:lnTo>
                                  <a:pt x="10" y="320"/>
                                </a:lnTo>
                                <a:lnTo>
                                  <a:pt x="5" y="370"/>
                                </a:lnTo>
                                <a:lnTo>
                                  <a:pt x="0" y="410"/>
                                </a:lnTo>
                                <a:lnTo>
                                  <a:pt x="0" y="445"/>
                                </a:lnTo>
                                <a:lnTo>
                                  <a:pt x="10" y="490"/>
                                </a:lnTo>
                                <a:lnTo>
                                  <a:pt x="20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0" name="Freeform 557"/>
                        <wps:cNvSpPr>
                          <a:spLocks/>
                        </wps:cNvSpPr>
                        <wps:spPr bwMode="auto">
                          <a:xfrm>
                            <a:off x="6103" y="8397"/>
                            <a:ext cx="45" cy="510"/>
                          </a:xfrm>
                          <a:custGeom>
                            <a:avLst/>
                            <a:gdLst>
                              <a:gd name="T0" fmla="*/ 45 w 45"/>
                              <a:gd name="T1" fmla="*/ 0 h 510"/>
                              <a:gd name="T2" fmla="*/ 45 w 45"/>
                              <a:gd name="T3" fmla="*/ 0 h 510"/>
                              <a:gd name="T4" fmla="*/ 30 w 45"/>
                              <a:gd name="T5" fmla="*/ 45 h 510"/>
                              <a:gd name="T6" fmla="*/ 20 w 45"/>
                              <a:gd name="T7" fmla="*/ 90 h 510"/>
                              <a:gd name="T8" fmla="*/ 10 w 45"/>
                              <a:gd name="T9" fmla="*/ 155 h 510"/>
                              <a:gd name="T10" fmla="*/ 0 w 45"/>
                              <a:gd name="T11" fmla="*/ 230 h 510"/>
                              <a:gd name="T12" fmla="*/ 5 w 45"/>
                              <a:gd name="T13" fmla="*/ 320 h 510"/>
                              <a:gd name="T14" fmla="*/ 10 w 45"/>
                              <a:gd name="T15" fmla="*/ 365 h 510"/>
                              <a:gd name="T16" fmla="*/ 15 w 45"/>
                              <a:gd name="T17" fmla="*/ 410 h 510"/>
                              <a:gd name="T18" fmla="*/ 30 w 45"/>
                              <a:gd name="T19" fmla="*/ 460 h 510"/>
                              <a:gd name="T20" fmla="*/ 45 w 45"/>
                              <a:gd name="T2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30" y="45"/>
                                </a:lnTo>
                                <a:lnTo>
                                  <a:pt x="20" y="90"/>
                                </a:lnTo>
                                <a:lnTo>
                                  <a:pt x="10" y="155"/>
                                </a:lnTo>
                                <a:lnTo>
                                  <a:pt x="0" y="230"/>
                                </a:lnTo>
                                <a:lnTo>
                                  <a:pt x="5" y="320"/>
                                </a:lnTo>
                                <a:lnTo>
                                  <a:pt x="10" y="365"/>
                                </a:lnTo>
                                <a:lnTo>
                                  <a:pt x="15" y="410"/>
                                </a:lnTo>
                                <a:lnTo>
                                  <a:pt x="30" y="460"/>
                                </a:lnTo>
                                <a:lnTo>
                                  <a:pt x="45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1" name="Line 558"/>
                        <wps:cNvCnPr/>
                        <wps:spPr bwMode="auto">
                          <a:xfrm>
                            <a:off x="6053" y="8397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2" name="Line 559"/>
                        <wps:cNvCnPr/>
                        <wps:spPr bwMode="auto">
                          <a:xfrm>
                            <a:off x="6023" y="8397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" o:spid="_x0000_s1026" style="position:absolute;margin-left:47.25pt;margin-top:71.85pt;width:4in;height:6in;z-index:251843584" coordorigin="415,315" coordsize="5982,8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">
                <v:shape id="Freeform 10" o:spid="_x0000_s1027" style="position:absolute;left:5848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kGjcUA&#10;AADcAAAADwAAAGRycy9kb3ducmV2LnhtbESPT2vCQBTE7wW/w/KE3upGS0OJWUUERdpDiBXB2yP7&#10;8odk34bsatJv3y0Uehxm5jdMup1MJx40uMayguUiAkFcWN1wpeDydXh5B+E8ssbOMin4Jgfbzewp&#10;xUTbkXN6nH0lAoRdggpq7/tESlfUZNAtbE8cvNIOBn2QQyX1gGOAm06uoiiWBhsOCzX2tK+paM93&#10;o+Cax7dDlrWy/cyzsTxyi9PHRann+bRbg/A0+f/wX/ukFbzFr/B7Jhw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2QaNxQAAANwAAAAPAAAAAAAAAAAAAAAAAJgCAABkcnMv&#10;ZG93bnJldi54bWxQSwUGAAAAAAQABAD1AAAAigMAAAAA&#10;" path="m10,r,l25,10,35,25,45,50r5,30l45,110,35,135,25,155,5,185,,190r5,10l20,215r30,20l5,250e" filled="f" strokecolor="#e36c0a [2409]" strokeweight="42e-5mm">
                  <v:path arrowok="t" o:connecttype="custom" o:connectlocs="10,0;10,0;25,10;35,25;45,50;50,80;45,110;35,135;25,155;5,185;5,185;0,190;5,200;20,215;50,235;5,250" o:connectangles="0,0,0,0,0,0,0,0,0,0,0,0,0,0,0,0"/>
                </v:shape>
                <v:shape id="Freeform 11" o:spid="_x0000_s1028" style="position:absolute;left:6148;top:8912;width:249;height:85;visibility:visible;mso-wrap-style:square;v-text-anchor:top" coordsize="249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Y34sYA&#10;AADcAAAADwAAAGRycy9kb3ducmV2LnhtbESPQWvCQBSE7wX/w/IKvdVNtRWJriJKMZciRgW9PbPP&#10;JJh9G3a3mv77bqHgcZiZb5jpvDONuJHztWUFb/0EBHFhdc2lgv3u83UMwgdkjY1lUvBDHuaz3tMU&#10;U23vvKVbHkoRIexTVFCF0KZS+qIig75vW+LoXawzGKJ0pdQO7xFuGjlIkpE0WHNcqLClZUXFNf82&#10;CjarxddweMrcJTcHu16fj2ZzzZR6ee4WExCBuvAI/7czreBj9A5/Z+IRkL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UY34sYAAADcAAAADwAAAAAAAAAAAAAAAACYAgAAZHJz&#10;L2Rvd25yZXYueG1sUEsFBgAAAAAEAAQA9QAAAIsDAAAAAA==&#10;" path="m,5r,l25,10,50,20,75,30r30,5l130,35,155,25,169,15,179,5,189,r10,5l209,30r10,35l219,85,239,45,249,5e" filled="f" strokecolor="#e36c0a [2409]" strokeweight="42e-5mm">
                  <v:path arrowok="t" o:connecttype="custom" o:connectlocs="0,5;0,5;25,10;50,20;75,30;105,35;105,35;130,35;155,25;169,15;179,5;179,5;189,0;199,5;209,30;219,65;219,85;219,85;239,45;249,5" o:connectangles="0,0,0,0,0,0,0,0,0,0,0,0,0,0,0,0,0,0,0,0"/>
                </v:shape>
                <v:shape id="Freeform 12" o:spid="_x0000_s1029" style="position:absolute;left:5893;top:8937;width:405;height:245;visibility:visible;mso-wrap-style:square;v-text-anchor:top" coordsize="405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Unb8UA&#10;AADcAAAADwAAAGRycy9kb3ducmV2LnhtbESPQWvCQBSE70L/w/IKvemmQmxNXaUKVdGTVhBvj+xr&#10;Nph9G7Krif/eFQoeh5n5hpnMOluJKzW+dKzgfZCAIM6dLrlQcPj96X+C8AFZY+WYFNzIw2z60ptg&#10;pl3LO7ruQyEihH2GCkwIdSalzw1Z9ANXE0fvzzUWQ5RNIXWDbYTbSg6TZCQtlhwXDNa0MJSf9xer&#10;oFhuLsN0S/lxy+34fFrPP1aVUerttfv+AhGoC8/wf3utFaSjFB5n4hGQ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9SdvxQAAANwAAAAPAAAAAAAAAAAAAAAAAJgCAABkcnMv&#10;ZG93bnJldi54bWxQSwUGAAAAAAQABAD1AAAAigMAAAAA&#10;" path="m220,r,l135,5r-35,5l65,15,40,30,20,45,5,65,,95r5,30l15,150r20,25l65,200r30,20l135,230r40,10l220,245r30,-5l285,235r30,-15l340,205r25,-20l385,165r15,-25l405,115r,-20l405,75,400,60,395,45,385,30,370,20,345,10,265,,220,xe" filled="f" strokecolor="#e36c0a [2409]" strokeweight="42e-5mm">
                  <v:path arrowok="t" o:connecttype="custom" o:connectlocs="220,0;220,0;135,5;100,10;65,15;40,30;20,45;5,65;0,95;0,95;5,125;15,150;35,175;65,200;95,220;135,230;175,240;220,245;220,245;250,240;285,235;315,220;340,205;365,185;385,165;400,140;405,115;405,115;405,95;405,75;400,60;395,45;385,30;370,20;345,10;345,10;265,0;220,0;220,0" o:connectangles="0,0,0,0,0,0,0,0,0,0,0,0,0,0,0,0,0,0,0,0,0,0,0,0,0,0,0,0,0,0,0,0,0,0,0,0,0,0,0"/>
                </v:shape>
                <v:shape id="Freeform 13" o:spid="_x0000_s1030" style="position:absolute;left:5963;top:8937;width:275;height:195;visibility:visible;mso-wrap-style:square;v-text-anchor:top" coordsize="275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L0psMA&#10;AADcAAAADwAAAGRycy9kb3ducmV2LnhtbESPzWrDMBCE74G+g9hCb4ncn5jajRxKSmkhp6Z9gMVa&#10;W8bWSkhq7L59VSjkOMzMN8xuv9hJnCnEwbGC200Bgrh1euBewdfn6/oRREzIGifHpOCHIuybq9UO&#10;a+1m/qDzKfUiQzjWqMCk5GspY2vIYtw4T5y9zgWLKcvQSx1wznA7ybuiKKXFgfOCQU8HQ+14+rYK&#10;/PHhZSC9rcZ7P78dqmCqrjNK3Vwvz08gEi3pEv5vv2sF27KEvzP5CMj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+L0psMAAADcAAAADwAAAAAAAAAAAAAAAACYAgAAZHJzL2Rv&#10;d25yZXYueG1sUEsFBgAAAAAEAAQA9QAAAIgDAAAAAA==&#10;" path="m150,r,l120,,90,5,65,15,45,25,25,40,10,55,5,75,,95r,20l10,135r15,15l40,165r25,15l90,190r30,5l150,195r40,-5l225,180r25,-20l265,135r10,-25l275,85,265,65,250,50,190,15,170,5,150,xe" filled="f" strokecolor="#e36c0a [2409]" strokeweight="42e-5mm">
                  <v:path arrowok="t" o:connecttype="custom" o:connectlocs="150,0;150,0;120,0;90,5;65,15;45,25;25,40;10,55;5,75;0,95;0,95;0,115;10,135;25,150;40,165;65,180;90,190;120,195;150,195;150,195;190,190;225,180;250,160;265,135;275,110;275,85;265,65;250,50;250,50;190,15;170,5;150,0;150,0" o:connectangles="0,0,0,0,0,0,0,0,0,0,0,0,0,0,0,0,0,0,0,0,0,0,0,0,0,0,0,0,0,0,0,0,0"/>
                </v:shape>
                <v:shape id="Freeform 14" o:spid="_x0000_s1031" style="position:absolute;left:6008;top:8937;width:190;height:165;visibility:visible;mso-wrap-style:square;v-text-anchor:top" coordsize="19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a5rsYA&#10;AADcAAAADwAAAGRycy9kb3ducmV2LnhtbESPQWvCQBSE7wX/w/KEXopuKhglukpRC6W9aBT0+Mi+&#10;ZkOzb0N2a9L++m5B8DjMzDfMct3bWlyp9ZVjBc/jBARx4XTFpYLT8XU0B+EDssbaMSn4IQ/r1eBh&#10;iZl2HR/omodSRAj7DBWYEJpMSl8YsujHriGO3qdrLYYo21LqFrsIt7WcJEkqLVYcFww2tDFUfOXf&#10;VsGF3pN0+nHePv3uDlvrzT7fdHulHof9ywJEoD7cw7f2m1YwTWfwfyYe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6a5rsYAAADcAAAADwAAAAAAAAAAAAAAAACYAgAAZHJz&#10;L2Rvd25yZXYueG1sUEsFBgAAAAAEAAQA9QAAAIsDAAAAAA==&#10;" path="m105,r,l85,5,65,10,45,20,30,30,20,45,10,65,,80,,95r,15l5,120r10,15l30,145r35,15l105,165r25,l150,155r15,-10l180,135r5,-20l190,100r,-15l180,75,160,50,140,25,120,10,105,xe" filled="f" strokecolor="#e36c0a [2409]" strokeweight="42e-5mm">
                  <v:path arrowok="t" o:connecttype="custom" o:connectlocs="105,0;105,0;85,5;65,10;45,20;30,30;20,45;10,65;0,80;0,95;0,95;0,110;5,120;15,135;30,145;65,160;105,165;105,165;130,165;150,155;165,145;180,135;185,115;190,100;190,85;180,75;180,75;160,50;140,25;120,10;105,0;105,0" o:connectangles="0,0,0,0,0,0,0,0,0,0,0,0,0,0,0,0,0,0,0,0,0,0,0,0,0,0,0,0,0,0,0,0"/>
                </v:shape>
                <v:shape id="Freeform 15" o:spid="_x0000_s1032" style="position:absolute;left:6038;top:8937;width:135;height:145;visibility:visible;mso-wrap-style:square;v-text-anchor:top" coordsize="13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68fcIA&#10;AADcAAAADwAAAGRycy9kb3ducmV2LnhtbERPTYvCMBC9C/sfwgh701Rhi1ajyOKi4EGsgru3oRmb&#10;YjMpTVbrvzcHwePjfc+Xna3FjVpfOVYwGiYgiAunKy4VnI4/gwkIH5A11o5JwYM8LBcfvTlm2t35&#10;QLc8lCKGsM9QgQmhyaT0hSGLfuga4shdXGsxRNiWUrd4j+G2luMkSaXFimODwYa+DRXX/N8qoP1m&#10;uv3dreR6f/4LR5OeD/llo9Rnv1vNQATqwlv8cm+1gq80ro1n4hGQi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Trx9wgAAANwAAAAPAAAAAAAAAAAAAAAAAJgCAABkcnMvZG93&#10;bnJldi54bWxQSwUGAAAAAAQABAD1AAAAhwMAAAAA&#10;" path="m75,r,l60,5,45,10,35,25,25,35,5,70,,95r,10l5,115r15,15l45,140r30,5l90,145r15,-5l125,125r10,-20l135,95,130,85,120,65,105,35,90,10,80,5,75,xe" filled="f" strokecolor="#e36c0a [2409]" strokeweight="42e-5mm">
                  <v:path arrowok="t" o:connecttype="custom" o:connectlocs="75,0;75,0;60,5;45,10;35,25;25,35;5,70;0,95;0,95;0,105;5,115;20,130;45,140;75,145;75,145;90,145;105,140;125,125;135,105;135,95;130,85;130,85;120,65;105,35;90,10;80,5;75,0;75,0" o:connectangles="0,0,0,0,0,0,0,0,0,0,0,0,0,0,0,0,0,0,0,0,0,0,0,0,0,0,0,0"/>
                </v:shape>
                <v:shape id="Freeform 16" o:spid="_x0000_s1033" style="position:absolute;left:5858;top:8917;width:290;height:20;visibility:visible;mso-wrap-style:square;v-text-anchor:top" coordsize="29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d54sMA&#10;AADcAAAADwAAAGRycy9kb3ducmV2LnhtbESPQYvCMBSE7wv+h/AEL7Km6iprNYqIyl4E1xXPj+bZ&#10;FpOX0kSt/94Iwh6HmfmGmS0aa8SNal86VtDvJSCIM6dLzhUc/zaf3yB8QNZoHJOCB3lYzFsfM0y1&#10;u/Mv3Q4hFxHCPkUFRQhVKqXPCrLoe64ijt7Z1RZDlHUudY33CLdGDpJkLC2WHBcKrGhVUHY5XK2C&#10;a/er3Gd+cJRrOdw5dzkZs9kq1Wk3yymIQE34D7/bP1rBaDyB15l4BO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Ed54sMAAADcAAAADwAAAAAAAAAAAAAAAACYAgAAZHJzL2Rv&#10;d25yZXYueG1sUEsFBgAAAAAEAAQA9QAAAIgDAAAAAA==&#10;" path="m290,r,l270,r,5l255,20,195,10,145,5,100,,70,,25,10,,20e" filled="f" strokecolor="#e36c0a [2409]" strokeweight="42e-5mm">
                  <v:path arrowok="t" o:connecttype="custom" o:connectlocs="290,0;290,0;270,0;270,0;270,0;270,0;270,5;255,20;255,20;255,20;195,10;145,5;100,0;70,0;25,10;0,20" o:connectangles="0,0,0,0,0,0,0,0,0,0,0,0,0,0,0,0"/>
                </v:shape>
                <v:shape id="Freeform 17" o:spid="_x0000_s1034" style="position:absolute;left:5858;top:8892;width:290;height:45;visibility:visible;mso-wrap-style:square;v-text-anchor:top" coordsize="290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gEjsMA&#10;AADcAAAADwAAAGRycy9kb3ducmV2LnhtbERPz2vCMBS+D/Y/hDfYZWjqcHZ0RpEOQXCXdSJ4eyRv&#10;bVnzEppMq3+9OQgeP77f8+VgO3GkPrSOFUzGGQhi7UzLtYLdz3r0DiJEZIOdY1JwpgDLxePDHAvj&#10;TvxNxyrWIoVwKFBBE6MvpAy6IYth7Dxx4n5dbzEm2NfS9HhK4baTr1k2kxZbTg0Neiob0n/Vv1Xw&#10;MvN7rfPD8ElTf/nasi/z0iv1/DSsPkBEGuJdfHNvjIK3PM1PZ9IRkI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pgEjsMAAADcAAAADwAAAAAAAAAAAAAAAACYAgAAZHJzL2Rv&#10;d25yZXYueG1sUEsFBgAAAAAEAAQA9QAAAIgDAAAAAA==&#10;" path="m290,25r,l275,25,265,20,260,10r,-5l265,,195,5r-45,5l100,15,50,30,,45e" filled="f" strokecolor="#e36c0a [2409]" strokeweight="42e-5mm">
                  <v:path arrowok="t" o:connecttype="custom" o:connectlocs="290,25;290,25;275,25;265,20;260,10;260,10;260,5;265,0;265,0;195,5;195,5;150,10;100,15;50,30;0,45" o:connectangles="0,0,0,0,0,0,0,0,0,0,0,0,0,0,0"/>
                </v:shape>
                <v:shape id="Freeform 18" o:spid="_x0000_s1035" style="position:absolute;left:5853;top:8842;width:260;height:70;visibility:visible;mso-wrap-style:square;v-text-anchor:top" coordsize="260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JUZ8MA&#10;AADcAAAADwAAAGRycy9kb3ducmV2LnhtbESPT4vCMBTE78J+h/AWvMiaVPAPXaPYBWEPHrQKXh/N&#10;sy02L6XJav32G0HwOMzMb5jlureNuFHna8cakrECQVw4U3Op4XTcfi1A+IBssHFMGh7kYb36GCwx&#10;Ne7OB7rloRQRwj5FDVUIbSqlLyqy6MeuJY7exXUWQ5RdKU2H9wi3jZwoNZMWa44LFbb0U1Fxzf+s&#10;hh1OVNJko+3G7E/qmDGbLDlrPfzsN98gAvXhHX61f42G6TyB55l4BO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FJUZ8MAAADcAAAADwAAAAAAAAAAAAAAAACYAgAAZHJzL2Rv&#10;d25yZXYueG1sUEsFBgAAAAAEAAQA9QAAAIgDAAAAAA==&#10;" path="m200,70r,l200,55r5,-10l215,30,225,20,250,5,260,,,e" filled="f" strokecolor="#e36c0a [2409]" strokeweight="42e-5mm">
                  <v:path arrowok="t" o:connecttype="custom" o:connectlocs="200,70;200,70;200,55;205,45;215,30;225,20;250,5;260,0;0,0" o:connectangles="0,0,0,0,0,0,0,0,0"/>
                </v:shape>
                <v:shape id="Freeform 19" o:spid="_x0000_s1036" style="position:absolute;left:5853;top:8812;width:260;height:100;visibility:visible;mso-wrap-style:square;v-text-anchor:top" coordsize="260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9h9MMA&#10;AADcAAAADwAAAGRycy9kb3ducmV2LnhtbESPQWvCQBSE7wX/w/KE3upGxTZEV5GgtOBJK3h9ZJ9J&#10;MPs27K4x+fddQehxmJlvmNWmN43oyPnasoLpJAFBXFhdc6ng/Lv/SEH4gKyxsUwKBvKwWY/eVphp&#10;++AjdadQighhn6GCKoQ2k9IXFRn0E9sSR+9qncEQpSuldviIcNPIWZJ8SoM1x4UKW8orKm6nu1Hg&#10;duf8cuxkWiTfeTqdD353GFKl3sf9dgkiUB/+w6/2j1aw+JrB80w8An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i9h9MMAAADcAAAADwAAAAAAAAAAAAAAAACYAgAAZHJzL2Rv&#10;d25yZXYueG1sUEsFBgAAAAAEAAQA9QAAAIgDAAAAAA==&#10;" path="m170,100r,l170,80,180,60,190,45,205,30,240,5,250,r10,l,e" filled="f" strokecolor="#e36c0a [2409]" strokeweight="69e-5mm">
                  <v:path arrowok="t" o:connecttype="custom" o:connectlocs="170,100;170,100;170,80;180,60;190,45;205,30;240,5;250,0;260,0;0,0" o:connectangles="0,0,0,0,0,0,0,0,0,0"/>
                </v:shape>
                <v:shape id="Freeform 20" o:spid="_x0000_s1037" style="position:absolute;left:5334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CQUMUA&#10;AADcAAAADwAAAGRycy9kb3ducmV2LnhtbESPT2vCQBTE7wW/w/IEb3VjpVrSrCIFRdpDiEqht0f2&#10;5Q/Jvg3Z1cRv3y0UPA4z8xsm2Y6mFTfqXW1ZwWIegSDOra65VHA575/fQDiPrLG1TAru5GC7mTwl&#10;GGs7cEa3ky9FgLCLUUHlfRdL6fKKDLq57YiDV9jeoA+yL6XucQhw08qXKFpJgzWHhQo7+qgob05X&#10;o+A7W/3s07SRzVeWDsWBGxw/L0rNpuPuHYSn0T/C/+2jVvC6XsLfmXA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AJBQxQAAANwAAAAPAAAAAAAAAAAAAAAAAJgCAABkcnMv&#10;ZG93bnJldi54bWxQSwUGAAAAAAQABAD1AAAAigMAAAAA&#10;" path="m5,r,l20,10,30,25,45,50r,30l40,110,30,135,20,155,,185r,5l,200r15,15l50,235,,250e" filled="f" strokecolor="#e36c0a [2409]" strokeweight="42e-5mm">
                  <v:path arrowok="t" o:connecttype="custom" o:connectlocs="5,0;5,0;20,10;30,25;45,50;45,80;40,110;30,135;20,155;0,185;0,185;0,190;0,200;15,215;50,235;0,250" o:connectangles="0,0,0,0,0,0,0,0,0,0,0,0,0,0,0,0"/>
                </v:shape>
                <v:shape id="Freeform 21" o:spid="_x0000_s1038" style="position:absolute;left:5803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kIJMUA&#10;AADcAAAADwAAAGRycy9kb3ducmV2LnhtbESPT2vCQBTE7wW/w/IEb3VjsVrSrCIFRdpDiEqht0f2&#10;5Q/Jvg3Z1cRv3y0UPA4z8xsm2Y6mFTfqXW1ZwWIegSDOra65VHA575/fQDiPrLG1TAru5GC7mTwl&#10;GGs7cEa3ky9FgLCLUUHlfRdL6fKKDLq57YiDV9jeoA+yL6XucQhw08qXKFpJgzWHhQo7+qgob05X&#10;o+A7W/3s07SRzVeWDsWBGxw/L0rNpuPuHYSn0T/C/+2jVvC6XsLfmXA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6QgkxQAAANwAAAAPAAAAAAAAAAAAAAAAAJgCAABkcnMv&#10;ZG93bnJldi54bWxQSwUGAAAAAAQABAD1AAAAigMAAAAA&#10;" path="m50,r,l25,25,10,50r,30l10,110r10,25l30,155r20,30l50,190r,5l30,215,,235r50,15e" filled="f" strokecolor="#e36c0a [2409]" strokeweight="42e-5mm">
                  <v:path arrowok="t" o:connecttype="custom" o:connectlocs="50,0;50,0;25,25;10,50;10,80;10,110;20,135;30,155;50,185;50,185;50,190;50,195;30,215;0,235;50,250" o:connectangles="0,0,0,0,0,0,0,0,0,0,0,0,0,0,0"/>
                </v:shape>
                <v:shape id="Freeform 22" o:spid="_x0000_s1039" style="position:absolute;left:5374;top:8937;width:439;height:245;visibility:visible;mso-wrap-style:square;v-text-anchor:top" coordsize="439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2kjMMA&#10;AADcAAAADwAAAGRycy9kb3ducmV2LnhtbESPT4vCMBTE74LfITxhb5oq+K8aZVlw0b3Z9uLt0Tzb&#10;YvNSkqj125uFhT0OM/MbZrvvTSse5HxjWcF0koAgLq1uuFJQ5IfxCoQPyBpby6TgRR72u+Fgi6m2&#10;Tz7TIwuViBD2KSqoQ+hSKX1Zk0E/sR1x9K7WGQxRukpqh88IN62cJclCGmw4LtTY0VdN5S27GwXt&#10;9NutCmKZ/yzu2bq4XfKuPCn1Meo/NyAC9eE//Nc+agXz5Rx+z8QjIH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2kjMMAAADcAAAADwAAAAAAAAAAAAAAAACYAgAAZHJzL2Rv&#10;d25yZXYueG1sUEsFBgAAAAAEAAQA9QAAAIgDAAAAAA==&#10;" path="m219,r,l134,5,99,10,70,15,40,30,20,45,10,65,,95r5,30l20,150r20,25l65,200r30,20l134,230r40,10l219,245r45,-5l304,230r35,-10l374,200r25,-25l419,150r15,-25l439,95,434,65,419,45,399,30,374,15,344,10,304,5,219,xe" filled="f" strokecolor="#e36c0a [2409]" strokeweight="42e-5mm">
                  <v:path arrowok="t" o:connecttype="custom" o:connectlocs="219,0;219,0;134,5;99,10;70,15;40,30;20,45;10,65;0,95;0,95;5,125;20,150;40,175;65,200;95,220;134,230;174,240;219,245;219,245;264,240;304,230;339,220;374,200;399,175;419,150;434,125;439,95;439,95;434,65;419,45;399,30;374,15;344,10;304,5;219,0;219,0" o:connectangles="0,0,0,0,0,0,0,0,0,0,0,0,0,0,0,0,0,0,0,0,0,0,0,0,0,0,0,0,0,0,0,0,0,0,0,0"/>
                </v:shape>
                <v:shape id="Freeform 23" o:spid="_x0000_s1040" style="position:absolute;left:5444;top:8937;width:299;height:195;visibility:visible;mso-wrap-style:square;v-text-anchor:top" coordsize="299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Ev2sQA&#10;AADcAAAADwAAAGRycy9kb3ducmV2LnhtbESPQWsCMRSE7wX/Q3hCbzWr0G1ZjbKKhXrooVbU42Pz&#10;zAY3L8sm6vrvm0LB4zDzzTCzRe8acaUuWM8KxqMMBHHltWWjYPfz8fIOIkRkjY1nUnCnAIv54GmG&#10;hfY3/qbrNhqRSjgUqKCOsS2kDFVNDsPIt8TJO/nOYUyyM1J3eEvlrpGTLMulQ8tpocaWVjVV5+3F&#10;KXi142VpjuZrtQmHfGJLt95rp9TzsC+nICL18RH+pz914t5y+DuTjoC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0xL9rEAAAA3AAAAA8AAAAAAAAAAAAAAAAAmAIAAGRycy9k&#10;b3ducmV2LnhtbFBLBQYAAAAABAAEAPUAAACJAwAAAAA=&#10;" path="m149,r,l119,,94,5,69,15,44,25,29,40,15,55,5,75,,95r5,20l10,135r15,15l44,165r20,15l89,190r30,5l149,195r30,l209,190r25,-10l254,165r20,-15l284,135r10,-20l299,95,294,75,289,55,274,40,254,25,234,15,209,5,179,,149,xe" filled="f" strokecolor="#e36c0a [2409]" strokeweight="42e-5mm">
                  <v:path arrowok="t" o:connecttype="custom" o:connectlocs="149,0;149,0;119,0;94,5;69,15;44,25;29,40;15,55;5,75;0,95;0,95;5,115;10,135;25,150;44,165;64,180;89,190;119,195;149,195;149,195;179,195;209,190;234,180;254,165;274,150;284,135;294,115;299,95;299,95;294,75;289,55;274,40;254,25;234,15;209,5;179,0;149,0;149,0" o:connectangles="0,0,0,0,0,0,0,0,0,0,0,0,0,0,0,0,0,0,0,0,0,0,0,0,0,0,0,0,0,0,0,0,0,0,0,0,0,0"/>
                </v:shape>
                <v:shape id="Freeform 24" o:spid="_x0000_s1041" style="position:absolute;left:5488;top:8937;width:210;height:165;visibility:visible;mso-wrap-style:square;v-text-anchor:top" coordsize="21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UhN8YA&#10;AADcAAAADwAAAGRycy9kb3ducmV2LnhtbESPQWsCMRSE74L/ITyhF9FsC7plNYoIhR566doKvT03&#10;r5ulm5c1Sd3135tCweMwM98w6+1gW3EhHxrHCh7nGQjiyumGawUfh5fZM4gQkTW2jknBlQJsN+PR&#10;Ggvten6nSxlrkSAcClRgYuwKKUNlyGKYu444ed/OW4xJ+lpqj32C21Y+ZdlSWmw4LRjsaG+o+il/&#10;rYJ48sf6eDKfu7ez7PqpKQ9f5VWph8mwW4GINMR7+L/9qhUs8hz+zqQjID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NUhN8YAAADcAAAADwAAAAAAAAAAAAAAAACYAgAAZHJz&#10;L2Rvd25yZXYueG1sUEsFBgAAAAAEAAQA9QAAAIsDAAAAAA==&#10;" path="m105,r,l85,5,65,10,45,20,30,30,20,45,10,65,5,80,,95r,15l10,120r10,15l30,145r35,15l105,165r40,-5l180,145r10,-10l200,120r10,-10l210,95r,-15l200,65,195,45,180,30,165,20,145,10,125,5,105,xe" filled="f" strokecolor="#e36c0a [2409]" strokeweight="42e-5mm">
                  <v:path arrowok="t" o:connecttype="custom" o:connectlocs="105,0;105,0;85,5;65,10;45,20;30,30;20,45;10,65;5,80;0,95;0,95;0,110;10,120;20,135;30,145;65,160;105,165;105,165;145,160;180,145;190,135;200,120;210,110;210,95;210,95;210,80;200,65;195,45;180,30;165,20;145,10;125,5;105,0;105,0" o:connectangles="0,0,0,0,0,0,0,0,0,0,0,0,0,0,0,0,0,0,0,0,0,0,0,0,0,0,0,0,0,0,0,0,0,0"/>
                </v:shape>
                <v:shape id="Freeform 25" o:spid="_x0000_s1042" style="position:absolute;left:5518;top:8937;width:150;height:145;visibility:visible;mso-wrap-style:square;v-text-anchor:top" coordsize="150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7u2sIA&#10;AADcAAAADwAAAGRycy9kb3ducmV2LnhtbERPy2rCQBTdF/yH4Ra6ayaVRkuaUVSQZleMQre3mdsk&#10;NHMnZCaP+vXOouDycN7ZdjatGKl3jWUFL1EMgri0uuFKweV8fH4D4TyyxtYyKfgjB9vN4iHDVNuJ&#10;TzQWvhIhhF2KCmrvu1RKV9Zk0EW2Iw7cj+0N+gD7SuoepxBuWrmM45U02HBoqLGjQ03lbzEYBTl9&#10;va6W+3Z3HZLv7uPTT3meVEo9Pc67dxCeZn8X/7tzrSBZh7XhTDgCc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/u7awgAAANwAAAAPAAAAAAAAAAAAAAAAAJgCAABkcnMvZG93&#10;bnJldi54bWxQSwUGAAAAAAQABAD1AAAAhwMAAAAA&#10;" path="m75,r,l60,5,45,10,35,25,25,35,10,70,,95r5,10l5,115r20,15l45,140r30,5l105,140r20,-10l145,115r5,-20l145,70,130,40,120,25,105,10,90,5,75,xe" filled="f" strokecolor="#e36c0a [2409]" strokeweight="42e-5mm">
                  <v:path arrowok="t" o:connecttype="custom" o:connectlocs="75,0;75,0;60,5;45,10;35,25;25,35;10,70;0,95;0,95;5,105;5,115;25,130;45,140;75,145;75,145;105,140;125,130;145,115;150,95;150,95;145,70;130,40;120,25;105,10;90,5;75,0;75,0" o:connectangles="0,0,0,0,0,0,0,0,0,0,0,0,0,0,0,0,0,0,0,0,0,0,0,0,0,0,0"/>
                </v:shape>
                <v:shape id="Freeform 26" o:spid="_x0000_s1043" style="position:absolute;left:5339;top:8917;width:514;height:20;visibility:visible;mso-wrap-style:square;v-text-anchor:top" coordsize="51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qLVcUA&#10;AADcAAAADwAAAGRycy9kb3ducmV2LnhtbESPT2vCQBTE74LfYXlCL6IvFtSauooUWnrx4J/i9ZF9&#10;TdJm34bsRtN+elcQPA4z8xtmue5spc7c+NKJhsk4AcWSOVNKruF4eB+9gPKBxFDlhDX8sYf1qt9b&#10;UmrcRXZ83odcRYj4lDQUIdQpos8KtuTHrmaJ3rdrLIUomxxNQ5cItxU+J8kMLZUSFwqq+a3g7Hff&#10;Wg2C2/+pzd0J8aN1X4ts2P6UrdZPg27zCipwFx7he/vTaJjOF3A7E48Ar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SotVxQAAANwAAAAPAAAAAAAAAAAAAAAAAJgCAABkcnMv&#10;ZG93bnJldi54bWxQSwUGAAAAAAQABAD1AAAAigMAAAAA&#10;" path="m514,20r,l489,10,444,,409,,369,,314,10,254,20,194,10,144,5,105,,70,,25,10,,20e" filled="f" strokecolor="#e36c0a [2409]" strokeweight="42e-5mm">
                  <v:path arrowok="t" o:connecttype="custom" o:connectlocs="514,20;514,20;489,10;444,0;409,0;369,0;314,10;254,20;254,20;254,20;194,10;144,5;105,0;70,0;25,10;0,20" o:connectangles="0,0,0,0,0,0,0,0,0,0,0,0,0,0,0,0"/>
                </v:shape>
                <v:shape id="Freeform 27" o:spid="_x0000_s1044" style="position:absolute;left:5339;top:8892;width:514;height:45;visibility:visible;mso-wrap-style:square;v-text-anchor:top" coordsize="51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EgQsAA&#10;AADcAAAADwAAAGRycy9kb3ducmV2LnhtbERPy2qDQBTdB/oPwy10E+rYQhuxjhKE0m5j8wE3zvWB&#10;zh3jTNX8fWZR6PJw3lmxmVEsNLvesoKXKAZBXFvdc6vg/PP5nIBwHlnjaJkU3MhBkT/sMky1XflE&#10;S+VbEULYpaig835KpXR1RwZdZCfiwDV2NugDnFupZ1xDuBnlaxy/S4M9h4YOJyo7qofq1yhoq5Pk&#10;QZuxbC7XZPja9+uhrJR6etyOHyA8bf5f/Of+1grekjA/nAlHQOZ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5EgQsAAAADcAAAADwAAAAAAAAAAAAAAAACYAgAAZHJzL2Rvd25y&#10;ZXYueG1sUEsFBgAAAAAEAAQA9QAAAIUDAAAAAA==&#10;" path="m514,45r,l469,30,424,20,359,10,284,,194,5r-45,5l100,15,55,30,,45e" filled="f" strokecolor="#e36c0a [2409]" strokeweight="42e-5mm">
                  <v:path arrowok="t" o:connecttype="custom" o:connectlocs="514,45;514,45;469,30;424,20;359,10;284,0;194,5;149,10;100,15;55,30;0,45" o:connectangles="0,0,0,0,0,0,0,0,0,0,0"/>
                </v:shape>
                <v:line id="Line 28" o:spid="_x0000_s1045" style="position:absolute;flip:x;visibility:visible;mso-wrap-style:square" from="5334,8842" to="5853,8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DDD8MAAADcAAAADwAAAGRycy9kb3ducmV2LnhtbESPT2vCQBTE74V+h+UJ3uomLVpJXUVa&#10;hF79c/H2yD6zwezbkH3G1E/fFQSPw8z8hlmsBt+onrpYBzaQTzJQxGWwNVcGDvvN2xxUFGSLTWAy&#10;8EcRVsvXlwUWNlx5S/1OKpUgHAs04ETaQutYOvIYJ6ElTt4pdB4lya7StsNrgvtGv2fZTHusOS04&#10;bOnbUXneXbyBo2x/+tNHLut+4z5tdvQXvnljxqNh/QVKaJBn+NH+tQam8xzuZ9IR0M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Ugww/DAAAA3AAAAA8AAAAAAAAAAAAA&#10;AAAAoQIAAGRycy9kb3ducmV2LnhtbFBLBQYAAAAABAAEAPkAAACRAwAAAAA=&#10;" strokecolor="#e36c0a [2409]" strokeweight="42e-5mm"/>
                <v:line id="Line 29" o:spid="_x0000_s1046" style="position:absolute;flip:x;visibility:visible;mso-wrap-style:square" from="5334,8812" to="5853,8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UAZsYAAADcAAAADwAAAGRycy9kb3ducmV2LnhtbESPT2vCQBTE74V+h+UVvNWNAUtI3YRa&#10;/FM8pKjV8zP7moRm34bsqum3dwtCj8PM/IaZ5YNpxYV611hWMBlHIIhLqxuuFHztl88JCOeRNbaW&#10;ScEvOcizx4cZptpeeUuXna9EgLBLUUHtfZdK6cqaDLqx7YiD9217gz7IvpK6x2uAm1bGUfQiDTYc&#10;Fmrs6L2m8md3Ngrma94s7CaR/nNRxqfDqigOx0Kp0dPw9grC0+D/w/f2h1YwTWL4OxOOgMx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gVAGbGAAAA3AAAAA8AAAAAAAAA&#10;AAAAAAAAoQIAAGRycy9kb3ducmV2LnhtbFBLBQYAAAAABAAEAPkAAACUAwAAAAA=&#10;" strokecolor="#e36c0a [2409]" strokeweight="69e-5mm"/>
                <v:shape id="Freeform 30" o:spid="_x0000_s1047" style="position:absolute;left:4814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Xgd8UA&#10;AADcAAAADwAAAGRycy9kb3ducmV2LnhtbESPQWvCQBSE74X+h+UJvdWNlkqIriIFpdRDSJRCb4/s&#10;MwnJvg3Zrdn+e7dQ6HGYmW+YzS6YXtxodK1lBYt5AoK4srrlWsHlfHhOQTiPrLG3TAp+yMFu+/iw&#10;wUzbiQu6lb4WEcIuQwWN90MmpasaMujmdiCO3tWOBn2UYy31iFOEm14uk2QlDbYcFxoc6K2hqiu/&#10;jYLPYvV1yPNOdqcin65H7jB8XJR6moX9GoSn4P/Df+13reA1fYHfM/EIyO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1eB3xQAAANwAAAAPAAAAAAAAAAAAAAAAAJgCAABkcnMv&#10;ZG93bnJldi54bWxQSwUGAAAAAAQABAD1AAAAigMAAAAA&#10;" path="m10,r,l20,10,30,25,45,50r,30l40,110r-5,25l20,155,,185r,5l,200r20,15l50,235,5,250e" filled="f" strokecolor="#e36c0a [2409]" strokeweight="42e-5mm">
                  <v:path arrowok="t" o:connecttype="custom" o:connectlocs="10,0;10,0;20,10;30,25;45,50;45,80;40,110;35,135;20,155;0,185;0,185;0,190;0,200;20,215;50,235;5,250" o:connectangles="0,0,0,0,0,0,0,0,0,0,0,0,0,0,0,0"/>
                </v:shape>
                <v:shape id="Freeform 31" o:spid="_x0000_s1048" style="position:absolute;left:5284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x4A8UA&#10;AADcAAAADwAAAGRycy9kb3ducmV2LnhtbESPQWvCQBSE74X+h+UJvdWN0kqIriIFpdRDSJRCb4/s&#10;MwnJvg3Zrdn+e7dQ6HGYmW+YzS6YXtxodK1lBYt5AoK4srrlWsHlfHhOQTiPrLG3TAp+yMFu+/iw&#10;wUzbiQu6lb4WEcIuQwWN90MmpasaMujmdiCO3tWOBn2UYy31iFOEm14uk2QlDbYcFxoc6K2hqiu/&#10;jYLPYvV1yPNOdqcin65H7jB8XJR6moX9GoSn4P/Df+13reA1fYHfM/EIyO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PHgDxQAAANwAAAAPAAAAAAAAAAAAAAAAAJgCAABkcnMv&#10;ZG93bnJldi54bWxQSwUGAAAAAAQABAD1AAAAigMAAAAA&#10;" path="m50,r,l25,25,15,50,10,80r5,30l20,135r10,20l50,185r,5l50,195,35,215,,235r50,15e" filled="f" strokecolor="#e36c0a [2409]" strokeweight="42e-5mm">
                  <v:path arrowok="t" o:connecttype="custom" o:connectlocs="50,0;50,0;25,25;15,50;10,80;15,110;20,135;30,155;50,185;50,185;50,190;50,195;35,215;0,235;50,250" o:connectangles="0,0,0,0,0,0,0,0,0,0,0,0,0,0,0"/>
                </v:shape>
                <v:shape id="Freeform 32" o:spid="_x0000_s1049" style="position:absolute;left:4859;top:8937;width:435;height:245;visibility:visible;mso-wrap-style:square;v-text-anchor:top" coordsize="435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Wvp8cA&#10;AADcAAAADwAAAGRycy9kb3ducmV2LnhtbESPT2vCQBTE74V+h+UVvBTdGLTE1I2USsFDEYyi9Paa&#10;fflDs29Ddqvpt3cFocdhZn7DLFeDacWZetdYVjCdRCCIC6sbrhQc9h/jBITzyBpby6TgjxyssseH&#10;JabaXnhH59xXIkDYpaig9r5LpXRFTQbdxHbEwSttb9AH2VdS93gJcNPKOIpepMGGw0KNHb3XVPzk&#10;v0bB1/NpHS9mn/F06/IhKb9jGdFRqdHT8PYKwtPg/8P39kYrmCdzuJ0JR0B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11r6fHAAAA3AAAAA8AAAAAAAAAAAAAAAAAmAIAAGRy&#10;cy9kb3ducmV2LnhtbFBLBQYAAAAABAAEAPUAAACMAwAAAAA=&#10;" path="m215,r,l135,5,95,10,65,15,40,30,20,45,5,65,,95r,30l15,150r20,25l60,200r35,20l130,230r40,10l215,245r45,-5l300,230r40,-10l370,200r25,-25l415,150r15,-25l435,95,430,65,420,45,400,30,370,15,340,10,300,5,215,xe" filled="f" strokecolor="#e36c0a [2409]" strokeweight="42e-5mm">
                  <v:path arrowok="t" o:connecttype="custom" o:connectlocs="215,0;215,0;135,5;95,10;65,15;40,30;20,45;5,65;0,95;0,95;0,125;15,150;35,175;60,200;95,220;130,230;170,240;215,245;215,245;260,240;300,230;340,220;370,200;395,175;415,150;430,125;435,95;435,95;430,65;420,45;400,30;370,15;340,10;300,5;215,0;215,0" o:connectangles="0,0,0,0,0,0,0,0,0,0,0,0,0,0,0,0,0,0,0,0,0,0,0,0,0,0,0,0,0,0,0,0,0,0,0,0"/>
                </v:shape>
                <v:shape id="Freeform 33" o:spid="_x0000_s1050" style="position:absolute;left:4924;top:8937;width:300;height:195;visibility:visible;mso-wrap-style:square;v-text-anchor:top" coordsize="300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ePMcMA&#10;AADcAAAADwAAAGRycy9kb3ducmV2LnhtbESPQUsDMRSE70L/Q3gFbzapYF3WpqUUBI/bqgdvr5tn&#10;dnXfy5LEdv33RhA8DjPzDbPeTjyoM8XUB7GwXBhQJG1wvXgLL8+PNxWolFEcDkHIwjcl2G5mV2us&#10;XbjIgc7H7FWBSKrRQpfzWGud2o4Y0yKMJMV7D5ExFxm9dhEvBc6DvjVmpRl7KQsdjrTvqP08frGF&#10;5s1/TObAsTKvp1Nzv2sCs7f2ej7tHkBlmvJ/+K/95CzcVSv4PVOOgN7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lePMcMAAADcAAAADwAAAAAAAAAAAAAAAACYAgAAZHJzL2Rv&#10;d25yZXYueG1sUEsFBgAAAAAEAAQA9QAAAIgDAAAAAA==&#10;" path="m150,r,l120,,95,5,70,15,45,25,30,40,15,55,5,75,,95r5,20l15,135r10,15l45,165r20,15l95,190r25,5l150,195r30,l210,190r25,-10l255,165r20,-15l290,135r10,-20l300,95r,-20l290,55,275,40,260,25,235,15,210,5,180,,150,xe" filled="f" strokecolor="#e36c0a [2409]" strokeweight="42e-5mm">
                  <v:path arrowok="t" o:connecttype="custom" o:connectlocs="150,0;150,0;120,0;95,5;70,15;45,25;30,40;15,55;5,75;0,95;0,95;5,115;15,135;25,150;45,165;65,180;95,190;120,195;150,195;150,195;180,195;210,190;235,180;255,165;275,150;290,135;300,115;300,95;300,95;300,75;290,55;275,40;260,25;235,15;210,5;180,0;150,0;150,0" o:connectangles="0,0,0,0,0,0,0,0,0,0,0,0,0,0,0,0,0,0,0,0,0,0,0,0,0,0,0,0,0,0,0,0,0,0,0,0,0,0"/>
                </v:shape>
                <v:shape id="Freeform 34" o:spid="_x0000_s1051" style="position:absolute;left:4969;top:8937;width:210;height:165;visibility:visible;mso-wrap-style:square;v-text-anchor:top" coordsize="21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BREMUA&#10;AADcAAAADwAAAGRycy9kb3ducmV2LnhtbESPQWsCMRSE7wX/Q3hCL0WzFlplNYoIgodeuraCt+fm&#10;uVncvKxJdNd/3xQKPQ4z8w2zWPW2EXfyoXasYDLOQBCXTtdcKfjab0czECEia2wck4IHBVgtB08L&#10;zLXr+JPuRaxEgnDIUYGJsc2lDKUhi2HsWuLknZ23GJP0ldQeuwS3jXzNsndpsea0YLCljaHyUtys&#10;gnjyh+pwMt/rj6tsuxdT7I/FQ6nnYb+eg4jUx//wX3unFbzNpvB7Jh0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AFEQxQAAANwAAAAPAAAAAAAAAAAAAAAAAJgCAABkcnMv&#10;ZG93bnJldi54bWxQSwUGAAAAAAQABAD1AAAAigMAAAAA&#10;" path="m105,r,l85,5,65,10,50,20,35,30,20,45,10,65,5,80,,95r5,15l10,120r10,15l30,145r35,15l105,165r40,-5l180,145r15,-10l205,120r5,-10l210,95r,-15l205,65,195,45,180,30,165,20,145,10,130,5,105,xe" filled="f" strokecolor="#e36c0a [2409]" strokeweight="42e-5mm">
                  <v:path arrowok="t" o:connecttype="custom" o:connectlocs="105,0;105,0;85,5;65,10;50,20;35,30;20,45;10,65;5,80;0,95;0,95;5,110;10,120;20,135;30,145;65,160;105,165;105,165;145,160;180,145;195,135;205,120;210,110;210,95;210,95;210,80;205,65;195,45;180,30;165,20;145,10;130,5;105,0;105,0" o:connectangles="0,0,0,0,0,0,0,0,0,0,0,0,0,0,0,0,0,0,0,0,0,0,0,0,0,0,0,0,0,0,0,0,0,0"/>
                </v:shape>
                <v:shape id="Freeform 35" o:spid="_x0000_s1052" style="position:absolute;left:5004;top:8937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eK278A&#10;AADcAAAADwAAAGRycy9kb3ducmV2LnhtbERPz2vCMBS+D/wfwhO8zbRjK6U2ijiE9bhuuz+aZ1Nt&#10;XkITtf73y2Gw48f3u97NdhQ3msLgWEG+zkAQd04P3Cv4/jo+lyBCRNY4OiYFDwqw2y6eaqy0u/Mn&#10;3drYixTCoUIFJkZfSRk6QxbD2nnixJ3cZDEmOPVST3hP4XaUL1lWSIsDpwaDng6Gukt7tQqaHxzy&#10;wuXnrPHvR/8a/NWMjVKr5bzfgIg0x3/xn/tDK3gr09p0Jh0Buf0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6h4rbvwAAANwAAAAPAAAAAAAAAAAAAAAAAJgCAABkcnMvZG93bnJl&#10;di54bWxQSwUGAAAAAAQABAD1AAAAhAMAAAAA&#10;" path="m70,r,l55,5,45,10,30,25,20,35,5,70,,95r,10l5,115r15,15l45,140r25,5l100,140r25,-10l140,115r5,-20l140,70,125,40,115,25,105,10,90,5,70,xe" filled="f" strokecolor="#e36c0a [2409]" strokeweight="42e-5mm">
                  <v:path arrowok="t" o:connecttype="custom" o:connectlocs="70,0;70,0;55,5;45,10;30,25;20,35;5,70;0,95;0,95;0,105;5,115;20,130;45,140;70,145;70,145;100,140;125,130;140,115;145,95;145,95;140,70;125,40;115,25;105,10;90,5;70,0;70,0" o:connectangles="0,0,0,0,0,0,0,0,0,0,0,0,0,0,0,0,0,0,0,0,0,0,0,0,0,0,0"/>
                </v:shape>
                <v:shape id="Freeform 36" o:spid="_x0000_s1053" style="position:absolute;left:4824;top:8917;width:510;height:20;visibility:visible;mso-wrap-style:square;v-text-anchor:top" coordsize="51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V2IMMA&#10;AADcAAAADwAAAGRycy9kb3ducmV2LnhtbESPUWvCMBSF3wf+h3AF32a6icN2RhGZKOxp6g+4NNe2&#10;W3MTk1jbf28Ggz0ezjnf4SzXvWlFRz40lhW8TDMQxKXVDVcKzqfd8wJEiMgaW8ukYKAA69XoaYmF&#10;tnf+ou4YK5EgHApUUMfoCilDWZPBMLWOOHkX6w3GJH0ltcd7gptWvmbZmzTYcFqo0dG2pvLneDMK&#10;nOvM8J0Pvrzyx/5zd+V8ZvdKTcb95h1EpD7+h//aB61gvsjh90w6An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V2IMMAAADcAAAADwAAAAAAAAAAAAAAAACYAgAAZHJzL2Rv&#10;d25yZXYueG1sUEsFBgAAAAAEAAQA9QAAAIgDAAAAAA==&#10;" path="m510,20r,l485,10,440,,405,,365,,315,10,250,20,190,10,140,5,100,,65,,20,10,,20e" filled="f" strokecolor="#e36c0a [2409]" strokeweight="42e-5mm">
                  <v:path arrowok="t" o:connecttype="custom" o:connectlocs="510,20;510,20;485,10;440,0;405,0;365,0;315,10;250,20;250,20;250,20;190,10;140,5;100,0;65,0;20,10;0,20" o:connectangles="0,0,0,0,0,0,0,0,0,0,0,0,0,0,0,0"/>
                </v:shape>
                <v:shape id="Freeform 37" o:spid="_x0000_s1054" style="position:absolute;left:4824;top:8892;width:510;height:45;visibility:visible;mso-wrap-style:square;v-text-anchor:top" coordsize="510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fXLMMA&#10;AADcAAAADwAAAGRycy9kb3ducmV2LnhtbERPy4rCMBTdD/gP4QruxlTBVzWKCko3g495oLtLc22K&#10;zU1pMtr5+8liYJaH816sWluJBzW+dKxg0E9AEOdOl1wo+HjfvU5B+ICssXJMCn7Iw2rZeVlgqt2T&#10;T/Q4h0LEEPYpKjAh1KmUPjdk0fddTRy5m2sshgibQuoGnzHcVnKYJGNpseTYYLCmraH8fv62Co7j&#10;C633bf2VfV4Pk7eZuew2g0ypXrddz0EEasO/+M+daQWjWZwfz8Qj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xfXLMMAAADcAAAADwAAAAAAAAAAAAAAAACYAgAAZHJzL2Rv&#10;d25yZXYueG1sUEsFBgAAAAAEAAQA9QAAAIgDAAAAAA==&#10;" path="m510,45r,l470,30,420,20,355,10,280,,195,5r-50,5l100,15,50,30,,45e" filled="f" strokecolor="#e36c0a [2409]" strokeweight="42e-5mm">
                  <v:path arrowok="t" o:connecttype="custom" o:connectlocs="510,45;510,45;470,30;420,20;355,10;280,0;195,5;145,10;100,15;50,30;0,45" o:connectangles="0,0,0,0,0,0,0,0,0,0,0"/>
                </v:shape>
                <v:line id="Line 38" o:spid="_x0000_s1055" style="position:absolute;flip:x;visibility:visible;mso-wrap-style:square" from="4819,8842" to="5334,8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lV0sMAAADcAAAADwAAAGRycy9kb3ducmV2LnhtbESPQWvCQBSE74X+h+UVequbWLQaXUUs&#10;gle1F2+P7DMbzL4N2WdM++u7hYLHYWa+YZbrwTeqpy7WgQ3kowwUcRlszZWBr9PubQYqCrLFJjAZ&#10;+KYI69Xz0xILG+58oP4olUoQjgUacCJtoXUsHXmMo9ASJ+8SOo+SZFdp2+E9wX2jx1k21R5rTgsO&#10;W9o6Kq/HmzdwlsNnf3nPZdPv3IfNzv7GP96Y15dhswAlNMgj/N/eWwOTeQ5/Z9IR0K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D5VdLDAAAA3AAAAA8AAAAAAAAAAAAA&#10;AAAAoQIAAGRycy9kb3ducmV2LnhtbFBLBQYAAAAABAAEAPkAAACRAwAAAAA=&#10;" strokecolor="#e36c0a [2409]" strokeweight="42e-5mm"/>
                <v:line id="Line 39" o:spid="_x0000_s1056" style="position:absolute;flip:x;visibility:visible;mso-wrap-style:square" from="4819,8812" to="5334,8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yWu8YAAADcAAAADwAAAGRycy9kb3ducmV2LnhtbESPS2vDMBCE74X+B7GF3Bq5hpTUiWzS&#10;kkfJwSWvnrfWxja1VsZSEuffR4FCj8PMfMNMs9404kydqy0reBlGIIgLq2suFex3i+cxCOeRNTaW&#10;ScGVHGTp48MUE20vvKHz1pciQNglqKDyvk2kdEVFBt3QtsTBO9rOoA+yK6Xu8BLgppFxFL1KgzWH&#10;hQpb+qio+N2ejIL3Fa/ndj2W/mtexD+HZZ4fvnOlBk/9bALCU+//w3/tT61g9BbD/Uw4AjK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3MlrvGAAAA3AAAAA8AAAAAAAAA&#10;AAAAAAAAoQIAAGRycy9kb3ducmV2LnhtbFBLBQYAAAAABAAEAPkAAACUAwAAAAA=&#10;" strokecolor="#e36c0a [2409]" strokeweight="69e-5mm"/>
                <v:shape id="Freeform 40" o:spid="_x0000_s1057" style="position:absolute;left:4295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x2qsUA&#10;AADcAAAADwAAAGRycy9kb3ducmV2LnhtbESPT2vCQBTE7wW/w/IEb3VjpWLTrCIFRdpDiEqht0f2&#10;5Q/Jvg3Z1cRv3y0UPA4z8xsm2Y6mFTfqXW1ZwWIegSDOra65VHA575/XIJxH1thaJgV3crDdTJ4S&#10;jLUdOKPbyZciQNjFqKDyvouldHlFBt3cdsTBK2xv0AfZl1L3OAS4aeVLFK2kwZrDQoUdfVSUN6er&#10;UfCdrX72adrI5itLh+LADY6fF6Vm03H3DsLT6B/h//ZRK3h9W8LfmXA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DHaqxQAAANwAAAAPAAAAAAAAAAAAAAAAAJgCAABkcnMv&#10;ZG93bnJldi54bWxQSwUGAAAAAAQABAD1AAAAigMAAAAA&#10;" path="m10,r,l25,10,35,25,45,50r5,30l45,110,35,135,25,155,5,185,,190r5,10l20,215r30,20l5,250e" filled="f" strokecolor="#e36c0a [2409]" strokeweight="42e-5mm">
                  <v:path arrowok="t" o:connecttype="custom" o:connectlocs="10,0;10,0;25,10;35,25;45,50;50,80;45,110;35,135;25,155;5,185;5,185;0,190;5,200;20,215;50,235;5,250" o:connectangles="0,0,0,0,0,0,0,0,0,0,0,0,0,0,0,0"/>
                </v:shape>
                <v:shape id="Freeform 41" o:spid="_x0000_s1058" style="position:absolute;left:4769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Xu3sUA&#10;AADcAAAADwAAAGRycy9kb3ducmV2LnhtbESPT2vCQBTE7wW/w/IEb3VjsWLTrCIFRdpDiEqht0f2&#10;5Q/Jvg3Z1cRv3y0UPA4z8xsm2Y6mFTfqXW1ZwWIegSDOra65VHA575/XIJxH1thaJgV3crDdTJ4S&#10;jLUdOKPbyZciQNjFqKDyvouldHlFBt3cdsTBK2xv0AfZl1L3OAS4aeVLFK2kwZrDQoUdfVSUN6er&#10;UfCdrX72adrI5itLh+LADY6fF6Vm03H3DsLT6B/h//ZRK3h9W8LfmXA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5e7exQAAANwAAAAPAAAAAAAAAAAAAAAAAJgCAABkcnMv&#10;ZG93bnJldi54bWxQSwUGAAAAAAQABAD1AAAAigMAAAAA&#10;" path="m45,r,l25,25,10,50,5,80r5,30l15,135r10,20l45,185r5,5l45,195,30,215,,235r50,15e" filled="f" strokecolor="#e36c0a [2409]" strokeweight="42e-5mm">
                  <v:path arrowok="t" o:connecttype="custom" o:connectlocs="45,0;45,0;25,25;10,50;5,80;10,110;15,135;25,155;45,185;45,185;50,190;45,195;30,215;0,235;50,250" o:connectangles="0,0,0,0,0,0,0,0,0,0,0,0,0,0,0"/>
                </v:shape>
                <v:shape id="Freeform 42" o:spid="_x0000_s1059" style="position:absolute;left:4340;top:8937;width:434;height:245;visibility:visible;mso-wrap-style:square;v-text-anchor:top" coordsize="434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6d/MQA&#10;AADcAAAADwAAAGRycy9kb3ducmV2LnhtbESPQWvCQBSE7wX/w/KE3urGQmpNXUWEgu2tiQe9PbLP&#10;3Wj2bchuY/rvu4WCx2FmvmFWm9G1YqA+NJ4VzGcZCOLa64aNgkP1/vQKIkRkja1nUvBDATbrycMK&#10;C+1v/EVDGY1IEA4FKrAxdoWUobbkMMx8R5y8s+8dxiR7I3WPtwR3rXzOshfpsOG0YLGjnaX6Wn47&#10;BWZRnY70QfJzyOuTLZdHNpe9Uo/TcfsGItIY7+H/9l4ryJc5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OnfzEAAAA3AAAAA8AAAAAAAAAAAAAAAAAmAIAAGRycy9k&#10;b3ducmV2LnhtbFBLBQYAAAAABAAEAPUAAACJAwAAAAA=&#10;" path="m220,r,l135,5,95,10,65,15,40,30,20,45,5,65,,95r5,30l15,150r20,25l60,200r35,20l130,230r45,10l220,245r40,-5l304,230r35,-10l369,200r30,-25l419,150r10,-25l434,95,429,65,419,45,399,30,374,15,339,10,304,5,220,xe" filled="f" strokecolor="#e36c0a [2409]" strokeweight="42e-5mm">
                  <v:path arrowok="t" o:connecttype="custom" o:connectlocs="220,0;220,0;135,5;95,10;65,15;40,30;20,45;5,65;0,95;0,95;5,125;15,150;35,175;60,200;95,220;130,230;175,240;220,245;220,245;260,240;304,230;339,220;369,200;399,175;419,150;429,125;434,95;434,95;429,65;419,45;399,30;374,15;339,10;304,5;220,0;220,0" o:connectangles="0,0,0,0,0,0,0,0,0,0,0,0,0,0,0,0,0,0,0,0,0,0,0,0,0,0,0,0,0,0,0,0,0,0,0,0"/>
                </v:shape>
                <v:shape id="Freeform 43" o:spid="_x0000_s1060" style="position:absolute;left:4410;top:8937;width:299;height:195;visibility:visible;mso-wrap-style:square;v-text-anchor:top" coordsize="299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3JIMQA&#10;AADcAAAADwAAAGRycy9kb3ducmV2LnhtbESPQWsCMRSE7wX/Q3hCbzWr0KVdjbKKhXrooVbU42Pz&#10;zAY3L8sm6vrvm0LB4zDzzTCzRe8acaUuWM8KxqMMBHHltWWjYPfz8fIGIkRkjY1nUnCnAIv54GmG&#10;hfY3/qbrNhqRSjgUqKCOsS2kDFVNDsPIt8TJO/nOYUyyM1J3eEvlrpGTLMulQ8tpocaWVjVV5+3F&#10;KXi142VpjuZrtQmHfGJLt95rp9TzsC+nICL18RH+pz914t5z+DuTjoC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09ySDEAAAA3AAAAA8AAAAAAAAAAAAAAAAAmAIAAGRycy9k&#10;b3ducmV2LnhtbFBLBQYAAAAABAAEAPUAAACJAwAAAAA=&#10;" path="m150,r,l120,,90,5,65,15,45,25,25,40,10,55,,75,,95r,20l10,135r15,15l40,165r25,15l90,190r25,5l150,195r30,l205,190r24,-10l254,165r15,-15l284,135r10,-20l299,95,294,75,284,55,274,40,254,25,229,15,205,5,180,,150,xe" filled="f" strokecolor="#e36c0a [2409]" strokeweight="42e-5mm">
                  <v:path arrowok="t" o:connecttype="custom" o:connectlocs="150,0;150,0;120,0;90,5;65,15;45,25;25,40;10,55;0,75;0,95;0,95;0,115;10,135;25,150;40,165;65,180;90,190;115,195;150,195;150,195;180,195;205,190;229,180;254,165;269,150;284,135;294,115;299,95;299,95;294,75;284,55;274,40;254,25;229,15;205,5;180,0;150,0;150,0" o:connectangles="0,0,0,0,0,0,0,0,0,0,0,0,0,0,0,0,0,0,0,0,0,0,0,0,0,0,0,0,0,0,0,0,0,0,0,0,0,0"/>
                </v:shape>
                <v:shape id="Freeform 44" o:spid="_x0000_s1061" style="position:absolute;left:4455;top:8937;width:209;height:165;visibility:visible;mso-wrap-style:square;v-text-anchor:top" coordsize="209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0mzsQA&#10;AADcAAAADwAAAGRycy9kb3ducmV2LnhtbESPQWvCQBSE7wX/w/KEXopuUqq2qatIS7TXRr0/s69J&#10;MPs27G5j/PeuUOhxmJlvmOV6MK3oyfnGsoJ0moAgLq1uuFJw2OeTVxA+IGtsLZOCK3lYr0YPS8y0&#10;vfA39UWoRISwz1BBHUKXSenLmgz6qe2Io/djncEQpaukdniJcNPK5ySZS4MNx4UaO/qoqTwXv0aB&#10;3eLuyR2b/GV+yvtT2qf2szgq9TgeNu8gAg3hP/zX/tIKZm8LuJ+JR0C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9Js7EAAAA3AAAAA8AAAAAAAAAAAAAAAAAmAIAAGRycy9k&#10;b3ducmV2LnhtbFBLBQYAAAAABAAEAPUAAACJAwAAAAA=&#10;" path="m105,r,l80,5,60,10,45,20,30,30,15,45,5,65,,80,,95r,15l5,120r10,15l30,145r30,15l105,165r40,-5l174,145r15,-10l199,120r5,-10l209,95,204,80,199,65,189,45,174,30,160,20,145,10,125,5,105,xe" filled="f" strokecolor="#e36c0a [2409]" strokeweight="42e-5mm">
                  <v:path arrowok="t" o:connecttype="custom" o:connectlocs="105,0;105,0;80,5;60,10;45,20;30,30;15,45;5,65;0,80;0,95;0,95;0,110;5,120;15,135;30,145;60,160;105,165;105,165;145,160;174,145;189,135;199,120;204,110;209,95;209,95;204,80;199,65;189,45;174,30;160,20;145,10;125,5;105,0;105,0" o:connectangles="0,0,0,0,0,0,0,0,0,0,0,0,0,0,0,0,0,0,0,0,0,0,0,0,0,0,0,0,0,0,0,0,0,0"/>
                </v:shape>
                <v:shape id="Freeform 45" o:spid="_x0000_s1062" style="position:absolute;left:4485;top:8937;width:144;height:145;visibility:visible;mso-wrap-style:square;v-text-anchor:top" coordsize="144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iSLMEA&#10;AADcAAAADwAAAGRycy9kb3ducmV2LnhtbERPy4rCMBTdD/gP4QruNFVQtGMqgyjOiBsfyCwvze2D&#10;aW5KE231681CmOXhvJerzlTiTo0rLSsYjyIQxKnVJecKLuftcA7CeWSNlWVS8CAHq6T3scRY25aP&#10;dD/5XIQQdjEqKLyvYyldWpBBN7I1ceAy2xj0ATa51A22IdxUchJFM2mw5NBQYE3rgtK/080oqGi2&#10;27eb7Gqj6+Ew/WX6eT5IqUG/+/oE4anz/+K3+1srmC7C2nAmHAGZ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YkizBAAAA3AAAAA8AAAAAAAAAAAAAAAAAmAIAAGRycy9kb3du&#10;cmV2LnhtbFBLBQYAAAAABAAEAPUAAACGAwAAAAA=&#10;" path="m75,r,l60,5,45,10,30,25,20,35,5,70,,95r,10l5,115r15,15l45,140r30,5l100,140r25,-10l140,115r4,-20l140,70,125,40,115,25,105,10,90,5,75,xe" filled="f" strokecolor="#e36c0a [2409]" strokeweight="42e-5mm">
                  <v:path arrowok="t" o:connecttype="custom" o:connectlocs="75,0;75,0;60,5;45,10;30,25;20,35;5,70;0,95;0,95;0,105;5,115;20,130;45,140;75,145;75,145;100,140;125,130;140,115;144,95;144,95;140,70;125,40;115,25;105,10;90,5;75,0;75,0" o:connectangles="0,0,0,0,0,0,0,0,0,0,0,0,0,0,0,0,0,0,0,0,0,0,0,0,0,0,0"/>
                </v:shape>
                <v:shape id="Freeform 46" o:spid="_x0000_s1063" style="position:absolute;left:4305;top:8917;width:509;height:20;visibility:visible;mso-wrap-style:square;v-text-anchor:top" coordsize="509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IjYMYA&#10;AADcAAAADwAAAGRycy9kb3ducmV2LnhtbESPQWsCMRSE74X+h/AK3mpWpVJXo7SKUA89VFvq8bF5&#10;brbdvCxJdFd/vSkIPQ4z8w0zW3S2FifyoXKsYNDPQBAXTldcKvjcrR+fQYSIrLF2TArOFGAxv7+b&#10;Ya5dyx902sZSJAiHHBWYGJtcylAYshj6riFO3sF5izFJX0rtsU1wW8thlo2lxYrTgsGGloaK3+3R&#10;Ktjs/EpfRoPX9vvL+n270ocf865U76F7mYKI1MX/8K39phU8TSbwdyYdATm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eIjYMYAAADcAAAADwAAAAAAAAAAAAAAAACYAgAAZHJz&#10;L2Rvd25yZXYueG1sUEsFBgAAAAAEAAQA9QAAAIsDAAAAAA==&#10;" path="m509,20r,l489,10,439,,404,,364,,315,10,255,20,195,10,140,5,100,,70,,25,10,,20e" filled="f" strokecolor="#e36c0a [2409]" strokeweight="42e-5mm">
                  <v:path arrowok="t" o:connecttype="custom" o:connectlocs="509,20;509,20;489,10;439,0;404,0;364,0;315,10;255,20;255,20;255,20;195,10;140,5;100,0;70,0;25,10;0,20" o:connectangles="0,0,0,0,0,0,0,0,0,0,0,0,0,0,0,0"/>
                </v:shape>
                <v:shape id="Freeform 47" o:spid="_x0000_s1064" style="position:absolute;left:4305;top:8892;width:509;height:45;visibility:visible;mso-wrap-style:square;v-text-anchor:top" coordsize="509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50s8AA&#10;AADcAAAADwAAAGRycy9kb3ducmV2LnhtbERPTWsCMRC9F/wPYYTeaqJSkdUoWhG91la9Dptxs7qZ&#10;bJNUt/++ORR6fLzv+bJzjbhTiLVnDcOBAkFcelNzpeHzY/syBRETssHGM2n4oQjLRe9pjoXxD36n&#10;+yFVIodwLFCDTaktpIylJYdx4FvizF18cJgyDJU0AR853DVypNREOqw5N1hs6c1SeTt8Ow3huNvZ&#10;sbquX8/+axT3p3F33rDWz/1uNQORqEv/4j/33miYqDw/n8lHQC5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D50s8AAAADcAAAADwAAAAAAAAAAAAAAAACYAgAAZHJzL2Rvd25y&#10;ZXYueG1sUEsFBgAAAAAEAAQA9QAAAIUDAAAAAA==&#10;" path="m509,45r,l469,30,419,20,354,10,280,,195,5r-45,5l100,15,50,30,,45e" filled="f" strokecolor="#e36c0a [2409]" strokeweight="42e-5mm">
                  <v:path arrowok="t" o:connecttype="custom" o:connectlocs="509,45;509,45;469,30;419,20;354,10;280,0;195,5;150,10;100,15;50,30;0,45" o:connectangles="0,0,0,0,0,0,0,0,0,0,0"/>
                </v:shape>
                <v:line id="Line 48" o:spid="_x0000_s1065" style="position:absolute;flip:x;visibility:visible;mso-wrap-style:square" from="4300,8842" to="4814,8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ahKcIAAADcAAAADwAAAGRycy9kb3ducmV2LnhtbESPzWrDMBCE74W+g9hCbo3kFNLgRAmh&#10;IdBrfi65LdbGMrVWxto4bp8+KhR6HGbmG2a1GUOrBupTE9lCMTWgiKvoGq4tnE/71wWoJMgO28hk&#10;4ZsSbNbPTyssXbzzgYaj1CpDOJVowYt0pdap8hQwTWNHnL1r7ANKln2tXY/3DA+tnhkz1wEbzgse&#10;O/rwVH0db8HCRQ674fpWyHbY+3dnLuHGP8Haycu4XYISGuU//Nf+dBbmpoDfM/kI6P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9ahKcIAAADcAAAADwAAAAAAAAAAAAAA&#10;AAChAgAAZHJzL2Rvd25yZXYueG1sUEsFBgAAAAAEAAQA+QAAAJADAAAAAA==&#10;" strokecolor="#e36c0a [2409]" strokeweight="42e-5mm"/>
                <v:line id="Line 49" o:spid="_x0000_s1066" style="position:absolute;flip:x;visibility:visible;mso-wrap-style:square" from="4300,8812" to="4814,8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NiQMUAAADcAAAADwAAAGRycy9kb3ducmV2LnhtbESPQWvCQBSE7wX/w/KE3urGHCSkWaWK&#10;2uIhUjU9v2Zfk2D2bchuY/rvu0Khx2FmvmGy1WhaMVDvGssK5rMIBHFpdcOVgst595SAcB5ZY2uZ&#10;FPyQg9Vy8pBhqu2N32k4+UoECLsUFdTed6mUrqzJoJvZjjh4X7Y36IPsK6l7vAW4aWUcRQtpsOGw&#10;UGNHm5rK6+nbKFi/8mFrD4n0x20Zfxb7PC8+cqUep+PLMwhPo/8P/7XftIJFFMP9TDgC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uNiQMUAAADcAAAADwAAAAAAAAAA&#10;AAAAAAChAgAAZHJzL2Rvd25yZXYueG1sUEsFBgAAAAAEAAQA+QAAAJMDAAAAAA==&#10;" strokecolor="#e36c0a [2409]" strokeweight="69e-5mm"/>
                <v:shape id="Freeform 50" o:spid="_x0000_s1067" style="position:absolute;left:3776;top:8937;width:49;height:250;visibility:visible;mso-wrap-style:square;v-text-anchor:top" coordsize="49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IWr8IA&#10;AADcAAAADwAAAGRycy9kb3ducmV2LnhtbESPQYvCMBSE7wv+h/AEL8ua6IrsVqOIKHi1Cl4fzdu2&#10;tHkpTbTVX78RBI/DzHzDLNe9rcWNWl861jAZKxDEmTMl5xrOp/3XDwgfkA3WjknDnTysV4OPJSbG&#10;dXykWxpyESHsE9RQhNAkUvqsIIt+7Bri6P251mKIss2labGLcFvLqVJzabHkuFBgQ9uCsiq9Wg3m&#10;8HlJ79Ws2z1+1aaeyZ3vqkrr0bDfLEAE6sM7/GofjIa5+obn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IhavwgAAANwAAAAPAAAAAAAAAAAAAAAAAJgCAABkcnMvZG93&#10;bnJldi54bWxQSwUGAAAAAAQABAD1AAAAhwMAAAAA&#10;" path="m10,r,l24,10,34,25,44,50r5,30l44,110,34,135,24,155,5,185,,190r5,10l19,215r30,20l5,250e" filled="f" strokecolor="#e36c0a [2409]" strokeweight="42e-5mm">
                  <v:path arrowok="t" o:connecttype="custom" o:connectlocs="10,0;10,0;24,10;34,25;44,50;49,80;44,110;34,135;24,155;5,185;5,185;0,190;5,200;19,215;49,235;5,250" o:connectangles="0,0,0,0,0,0,0,0,0,0,0,0,0,0,0,0"/>
                </v:shape>
                <v:shape id="Freeform 51" o:spid="_x0000_s1068" style="position:absolute;left:4250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oaJcUA&#10;AADcAAAADwAAAGRycy9kb3ducmV2LnhtbESPzWrDMBCE74W8g9hAb7XcEExxrYRSSCjpwTgxgdwW&#10;a/2DrZWx1Nh9+6pQ6HGYmW+YbL+YQdxpcp1lBc9RDIK4srrjRkF5OTy9gHAeWeNgmRR8k4P9bvWQ&#10;YartzAXdz74RAcIuRQWt92MqpataMugiOxIHr7aTQR/k1Eg94RzgZpCbOE6kwY7DQosjvbdU9ecv&#10;o+BaJLdDnvey/yzyuT5yj8upVOpxvby9gvC0+P/wX/tDK0jiLfyeCUd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yholxQAAANwAAAAPAAAAAAAAAAAAAAAAAJgCAABkcnMv&#10;ZG93bnJldi54bWxQSwUGAAAAAAQABAD1AAAAigMAAAAA&#10;" path="m50,r,l25,25,10,50,5,80r5,30l20,135r10,20l45,185r5,5l45,195,30,215,,235r50,15e" filled="f" strokecolor="#e36c0a [2409]" strokeweight="42e-5mm">
                  <v:path arrowok="t" o:connecttype="custom" o:connectlocs="50,0;50,0;25,25;10,50;5,80;10,110;20,135;30,155;45,185;45,185;50,190;45,195;30,215;0,235;50,250" o:connectangles="0,0,0,0,0,0,0,0,0,0,0,0,0,0,0"/>
                </v:shape>
                <v:shape id="Freeform 52" o:spid="_x0000_s1069" style="position:absolute;left:3820;top:8937;width:435;height:245;visibility:visible;mso-wrap-style:square;v-text-anchor:top" coordsize="435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PNgcYA&#10;AADcAAAADwAAAGRycy9kb3ducmV2LnhtbESPQWvCQBSE7wX/w/KEXoruGlRsdBVRBA+lYCotvT2z&#10;zySYfRuyW43/vlsQehxm5htmsepsLa7U+sqxhtFQgSDOnam40HD82A1mIHxANlg7Jg138rBa9p4W&#10;mBp34wNds1CICGGfooYyhCaV0uclWfRD1xBH7+xaiyHKtpCmxVuE21omSk2lxYrjQokNbUrKL9mP&#10;1fD98rVNXsdvyejdZ93sfEqkok+tn/vdeg4iUBf+w4/23miYqgn8nYlH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4PNgcYAAADcAAAADwAAAAAAAAAAAAAAAACYAgAAZHJz&#10;L2Rvd25yZXYueG1sUEsFBgAAAAAEAAQA9QAAAIsDAAAAAA==&#10;" path="m220,r,l135,5r-35,5l65,15,40,30,20,45,5,65,,95r5,30l15,150r20,25l65,200r30,20l135,230r40,10l220,245r45,-5l305,230r35,-10l375,200r25,-25l420,150r10,-25l435,95r,-30l420,45,400,30,375,15,340,10,305,5,220,xe" filled="f" strokecolor="#e36c0a [2409]" strokeweight="42e-5mm">
                  <v:path arrowok="t" o:connecttype="custom" o:connectlocs="220,0;220,0;135,5;100,10;65,15;40,30;20,45;5,65;0,95;0,95;5,125;15,150;35,175;65,200;95,220;135,230;175,240;220,245;220,245;265,240;305,230;340,220;375,200;400,175;420,150;430,125;435,95;435,95;435,65;420,45;400,30;375,15;340,10;305,5;220,0;220,0" o:connectangles="0,0,0,0,0,0,0,0,0,0,0,0,0,0,0,0,0,0,0,0,0,0,0,0,0,0,0,0,0,0,0,0,0,0,0,0"/>
                </v:shape>
                <v:shape id="Freeform 53" o:spid="_x0000_s1070" style="position:absolute;left:3890;top:8937;width:300;height:195;visibility:visible;mso-wrap-style:square;v-text-anchor:top" coordsize="300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HtF8MA&#10;AADcAAAADwAAAGRycy9kb3ducmV2LnhtbESPQUsDMRSE70L/Q3gFbzbRw1rWpqUIhR63VQ+9vW6e&#10;2dV9L0sS2/XfG0HwOMzMN8xqM/GgLhRTH8TC/cKAImmD68VbeH3Z3S1BpYzicAhCFr4pwWY9u1lh&#10;7cJVDnQ5Zq8KRFKNFrqcx1rr1HbEmBZhJCnee4iMucjotYt4LXAe9IMxlWbspSx0ONJzR+3n8Yst&#10;NCf/MZkDx6V5O5+bx20TmL21t/Np+wQq05T/w3/tvbNQmQp+z5QjoN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HtF8MAAADcAAAADwAAAAAAAAAAAAAAAACYAgAAZHJzL2Rv&#10;d25yZXYueG1sUEsFBgAAAAAEAAQA9QAAAIgDAAAAAA==&#10;" path="m150,r,l120,,90,5,65,15,45,25,25,40,15,55,5,75,,95r,20l10,135r15,15l40,165r25,15l90,190r30,5l150,195r30,l205,190r25,-10l255,165r20,-15l285,135r10,-20l300,95,295,75,290,55,275,40,255,25,235,15,210,5,180,,150,xe" filled="f" strokecolor="#e36c0a [2409]" strokeweight="42e-5mm">
                  <v:path arrowok="t" o:connecttype="custom" o:connectlocs="150,0;150,0;120,0;90,5;65,15;45,25;25,40;15,55;5,75;0,95;0,95;0,115;10,135;25,150;40,165;65,180;90,190;120,195;150,195;150,195;180,195;205,190;230,180;255,165;275,150;285,135;295,115;300,95;300,95;295,75;290,55;275,40;255,25;235,15;210,5;180,0;150,0;150,0" o:connectangles="0,0,0,0,0,0,0,0,0,0,0,0,0,0,0,0,0,0,0,0,0,0,0,0,0,0,0,0,0,0,0,0,0,0,0,0,0,0"/>
                </v:shape>
                <v:shape id="Freeform 54" o:spid="_x0000_s1071" style="position:absolute;left:3935;top:8937;width:210;height:165;visibility:visible;mso-wrap-style:square;v-text-anchor:top" coordsize="21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YzNsUA&#10;AADcAAAADwAAAGRycy9kb3ducmV2LnhtbESPQWsCMRSE7wX/Q3hCL0Wz7cHKahQRCh566VoFb8/N&#10;c7O4eVmT6K7/3giFHoeZ+YaZL3vbiBv5UDtW8D7OQBCXTtdcKfjdfo2mIEJE1tg4JgV3CrBcDF7m&#10;mGvX8Q/diliJBOGQowITY5tLGUpDFsPYtcTJOzlvMSbpK6k9dgluG/mRZRNpsea0YLCltaHyXFyt&#10;gnj0+2p/NLvV90W23ZsptofirtTrsF/NQETq43/4r73RCibZJzzPp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9jM2xQAAANwAAAAPAAAAAAAAAAAAAAAAAJgCAABkcnMv&#10;ZG93bnJldi54bWxQSwUGAAAAAAQABAD1AAAAigMAAAAA&#10;" path="m105,r,l85,5,65,10,45,20,30,30,20,45,10,65,,80,,95r,15l5,120r10,15l30,145r35,15l105,165r40,-5l180,145r10,-10l200,120r5,-10l210,95,205,80,200,65,190,45,180,30,165,20,145,10,125,5,105,xe" filled="f" strokecolor="#e36c0a [2409]" strokeweight="42e-5mm">
                  <v:path arrowok="t" o:connecttype="custom" o:connectlocs="105,0;105,0;85,5;65,10;45,20;30,30;20,45;10,65;0,80;0,95;0,95;0,110;5,120;15,135;30,145;65,160;105,165;105,165;145,160;180,145;190,135;200,120;205,110;210,95;210,95;205,80;200,65;190,45;180,30;165,20;145,10;125,5;105,0;105,0" o:connectangles="0,0,0,0,0,0,0,0,0,0,0,0,0,0,0,0,0,0,0,0,0,0,0,0,0,0,0,0,0,0,0,0,0,0"/>
                </v:shape>
                <v:shape id="Freeform 55" o:spid="_x0000_s1072" style="position:absolute;left:3965;top:8937;width:150;height:145;visibility:visible;mso-wrap-style:square;v-text-anchor:top" coordsize="150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38278A&#10;AADcAAAADwAAAGRycy9kb3ducmV2LnhtbERPy4rCMBTdC/5DuMLsNFW0SDWKCmJ3gw9we22ubbG5&#10;KU20Hb/eLAZcHs57ue5MJV7UuNKygvEoAkGcWV1yruBy3g/nIJxH1lhZJgV/5GC96veWmGjb8pFe&#10;J5+LEMIuQQWF93UipcsKMuhGtiYO3N02Bn2ATS51g20IN5WcRFEsDZYcGgqsaVdQ9jg9jYKUrtN4&#10;sq027+fsVh9+fZums1ypn0G3WYDw1Pmv+N+dagVxFNaGM+EIyN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3fzbvwAAANwAAAAPAAAAAAAAAAAAAAAAAJgCAABkcnMvZG93bnJl&#10;di54bWxQSwUGAAAAAAQABAD1AAAAhAMAAAAA&#10;" path="m75,r,l60,5,45,10,35,25,25,35,5,70,,95r,10l5,115r15,15l45,140r30,5l105,140r20,-10l140,115,150,95,145,70,130,40,120,25,105,10,90,5,75,xe" filled="f" strokecolor="#e36c0a [2409]" strokeweight="42e-5mm">
                  <v:path arrowok="t" o:connecttype="custom" o:connectlocs="75,0;75,0;60,5;45,10;35,25;25,35;5,70;0,95;0,95;0,105;5,115;20,130;45,140;75,145;75,145;105,140;125,130;140,115;150,95;150,95;145,70;130,40;120,25;105,10;90,5;75,0;75,0" o:connectangles="0,0,0,0,0,0,0,0,0,0,0,0,0,0,0,0,0,0,0,0,0,0,0,0,0,0,0"/>
                </v:shape>
                <v:shape id="Freeform 56" o:spid="_x0000_s1073" style="position:absolute;left:3786;top:8917;width:514;height:20;visibility:visible;mso-wrap-style:square;v-text-anchor:top" coordsize="51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mZVMQA&#10;AADcAAAADwAAAGRycy9kb3ducmV2LnhtbESPQWvCQBSE70L/w/IKvYi+tKDU6CqloHjpQa14fWSf&#10;SWz2bchuNPbXu4LgcZiZb5jZorOVOnPjSyca3ocJKJbMmVJyDb+75eATlA8khionrOHKHhbzl96M&#10;UuMusuHzNuQqQsSnpKEIoU4RfVawJT90NUv0jq6xFKJscjQNXSLcVviRJGO0VEpcKKjm74Kzv21r&#10;NQj+/I9s7g6Iq9btJ1m/PZWt1m+v3dcUVOAuPMOP9tpoGCcTuJ+JRw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pmVTEAAAA3AAAAA8AAAAAAAAAAAAAAAAAmAIAAGRycy9k&#10;b3ducmV2LnhtbFBLBQYAAAAABAAEAPUAAACJAwAAAAA=&#10;" path="m514,20r,l489,10,444,,409,,364,,314,10,254,20,194,10,144,5,99,,69,,24,10,,20e" filled="f" strokecolor="#e36c0a [2409]" strokeweight="42e-5mm">
                  <v:path arrowok="t" o:connecttype="custom" o:connectlocs="514,20;514,20;489,10;444,0;409,0;364,0;314,10;254,20;254,20;254,20;194,10;144,5;99,0;69,0;24,10;0,20" o:connectangles="0,0,0,0,0,0,0,0,0,0,0,0,0,0,0,0"/>
                </v:shape>
                <v:shape id="Freeform 57" o:spid="_x0000_s1074" style="position:absolute;left:3786;top:8892;width:514;height:45;visibility:visible;mso-wrap-style:square;v-text-anchor:top" coordsize="51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7UubwA&#10;AADcAAAADwAAAGRycy9kb3ducmV2LnhtbERPzQ7BQBC+S7zDZiQuwpYDUpZIE+GqPMDojrZpd7a6&#10;S+vt7UHi+OX73+57U4s3ta60rGA+i0AQZ1aXnCu4XY/TNQjnkTXWlknBhxzsd8PBFmNtO77QO/W5&#10;CCHsYlRQeN/EUrqsIINuZhviwD1sa9AH2OZSt9iFcFPLRRQtpcGSQ0OBDSUFZVX6Mgry9CK50qZO&#10;HvfnujpNym6VpEqNR/1hA8JT7//in/usFSznYX44E46A3H0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8vtS5vAAAANwAAAAPAAAAAAAAAAAAAAAAAJgCAABkcnMvZG93bnJldi54&#10;bWxQSwUGAAAAAAQABAD1AAAAgQMAAAAA&#10;" path="m514,45r,l469,30,419,20,359,10,279,,194,5r-45,5l99,15,49,30,,45e" filled="f" strokecolor="#e36c0a [2409]" strokeweight="42e-5mm">
                  <v:path arrowok="t" o:connecttype="custom" o:connectlocs="514,45;514,45;469,30;419,20;359,10;279,0;194,5;149,10;99,15;49,30;0,45" o:connectangles="0,0,0,0,0,0,0,0,0,0,0"/>
                </v:shape>
                <v:line id="Line 58" o:spid="_x0000_s1075" style="position:absolute;flip:x;visibility:visible;mso-wrap-style:square" from="3781,8842" to="4300,8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839MIAAADcAAAADwAAAGRycy9kb3ducmV2LnhtbESPQWvCQBSE74X+h+UVetNNKmhJsxFp&#10;Ebxqe/H2yD6zodm3IfuM0V/fFYQeh5n5hinXk+/USENsAxvI5xko4jrYlhsDP9/b2TuoKMgWu8Bk&#10;4EoR1tXzU4mFDRfe03iQRiUIxwINOJG+0DrWjjzGeeiJk3cKg0dJcmi0HfCS4L7Tb1m21B5bTgsO&#10;e/p0VP8ezt7AUfZf42mRy2bcupXNjv7MN2/M68u0+QAlNMl/+NHeWQPLPIf7mXQEdP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g839MIAAADcAAAADwAAAAAAAAAAAAAA&#10;AAChAgAAZHJzL2Rvd25yZXYueG1sUEsFBgAAAAAEAAQA+QAAAJADAAAAAA==&#10;" strokecolor="#e36c0a [2409]" strokeweight="42e-5mm"/>
                <v:line id="Line 59" o:spid="_x0000_s1076" style="position:absolute;flip:x;visibility:visible;mso-wrap-style:square" from="3781,8812" to="4300,8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r0ncQAAADcAAAADwAAAGRycy9kb3ducmV2LnhtbESPT4vCMBTE7wt+h/CEva2pPYhUo6io&#10;Kx4q/j0/m2dbbF5KE7X77TfCwh6HmfkNM562phJPalxpWUG/F4EgzqwuOVdwOq6+hiCcR9ZYWSYF&#10;P+RgOul8jDHR9sV7eh58LgKEXYIKCu/rREqXFWTQ9WxNHLybbQz6IJtc6gZfAW4qGUfRQBosOSwU&#10;WNOioOx+eBgF82/eLu12KP1umcXX8zpNz5dUqc9uOxuB8NT6//Bfe6MVDPoxvM+EIyA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OvSdxAAAANwAAAAPAAAAAAAAAAAA&#10;AAAAAKECAABkcnMvZG93bnJldi54bWxQSwUGAAAAAAQABAD5AAAAkgMAAAAA&#10;" strokecolor="#e36c0a [2409]" strokeweight="69e-5mm"/>
                <v:shape id="Freeform 60" o:spid="_x0000_s1077" style="position:absolute;left:3261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oUjMQA&#10;AADcAAAADwAAAGRycy9kb3ducmV2LnhtbESPQYvCMBSE7wv+h/AEb2uqQpGuUZYFRfRQqiLs7dE8&#10;29LmpTTR1n9vFhY8DjPzDbPaDKYRD+pcZVnBbBqBIM6trrhQcDlvP5cgnEfW2FgmBU9ysFmPPlaY&#10;aNtzRo+TL0SAsEtQQel9m0jp8pIMuqltiYN3s51BH2RXSN1hH+CmkfMoiqXBisNCiS39lJTXp7tR&#10;cM3i322a1rI+Zml/23GNw+Gi1GQ8fH+B8DT4d/i/vdcK4tkC/s6EIyD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6FIzEAAAA3AAAAA8AAAAAAAAAAAAAAAAAmAIAAGRycy9k&#10;b3ducmV2LnhtbFBLBQYAAAAABAAEAPUAAACJAwAAAAA=&#10;" path="m10,r,l20,10,30,25,45,50r,30l40,110,30,135,20,155,,185r,5l,200r20,15l50,235,,250e" filled="f" strokecolor="#e36c0a [2409]" strokeweight="42e-5mm">
                  <v:path arrowok="t" o:connecttype="custom" o:connectlocs="10,0;10,0;20,10;30,25;45,50;45,80;40,110;30,135;20,155;0,185;0,185;0,190;0,200;20,215;50,235;0,250" o:connectangles="0,0,0,0,0,0,0,0,0,0,0,0,0,0,0,0"/>
                </v:shape>
                <v:shape id="Freeform 61" o:spid="_x0000_s1078" style="position:absolute;left:3731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OM+MQA&#10;AADcAAAADwAAAGRycy9kb3ducmV2LnhtbESPQYvCMBSE7wv+h/AEb2uqSJGuUZYFRfRQqiLs7dE8&#10;29LmpTTR1n9vFhY8DjPzDbPaDKYRD+pcZVnBbBqBIM6trrhQcDlvP5cgnEfW2FgmBU9ysFmPPlaY&#10;aNtzRo+TL0SAsEtQQel9m0jp8pIMuqltiYN3s51BH2RXSN1hH+CmkfMoiqXBisNCiS39lJTXp7tR&#10;cM3i322a1rI+Zml/23GNw+Gi1GQ8fH+B8DT4d/i/vdcK4tkC/s6EIyD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TjPjEAAAA3AAAAA8AAAAAAAAAAAAAAAAAmAIAAGRycy9k&#10;b3ducmV2LnhtbFBLBQYAAAAABAAEAPUAAACJAwAAAAA=&#10;" path="m50,r,l25,25,15,50,10,80r,30l20,135r10,20l50,185r,5l50,195,30,215,,235r50,15e" filled="f" strokecolor="#e36c0a [2409]" strokeweight="42e-5mm">
                  <v:path arrowok="t" o:connecttype="custom" o:connectlocs="50,0;50,0;25,25;15,50;10,80;10,110;20,135;30,155;50,185;50,185;50,190;50,195;30,215;0,235;50,250" o:connectangles="0,0,0,0,0,0,0,0,0,0,0,0,0,0,0"/>
                </v:shape>
                <v:shape id="Freeform 62" o:spid="_x0000_s1079" style="position:absolute;left:3306;top:8937;width:435;height:245;visibility:visible;mso-wrap-style:square;v-text-anchor:top" coordsize="435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pbXMYA&#10;AADcAAAADwAAAGRycy9kb3ducmV2LnhtbESPQWvCQBSE70L/w/IKXkQ3CVY0uooohR5KwVQUb8/s&#10;Mwlm34bsqvHfdwuFHoeZ+YZZrDpTizu1rrKsIB5FIIhzqysuFOy/34dTEM4ja6wtk4InOVgtX3oL&#10;TLV98I7umS9EgLBLUUHpfZNK6fKSDLqRbYiDd7GtQR9kW0jd4iPATS2TKJpIgxWHhRIb2pSUX7Ob&#10;UXAaHLfJbPyZxF8u66aXcyIjOijVf+3WcxCeOv8f/mt/aAWT+A1+z4Qj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lpbXMYAAADcAAAADwAAAAAAAAAAAAAAAACYAgAAZHJz&#10;L2Rvd25yZXYueG1sUEsFBgAAAAAEAAQA9QAAAIsDAAAAAA==&#10;" path="m215,r,l130,5,95,10,65,15,35,30,15,45,5,65,,95r,30l15,150r20,25l60,200r30,20l130,230r40,10l215,245r45,-5l300,230r35,-10l370,200r25,-25l415,150r15,-25l435,95,430,65,415,45,395,30,370,15,340,10,300,5,215,xe" filled="f" strokecolor="#e36c0a [2409]" strokeweight="42e-5mm">
                  <v:path arrowok="t" o:connecttype="custom" o:connectlocs="215,0;215,0;130,5;95,10;65,15;35,30;15,45;5,65;0,95;0,95;0,125;15,150;35,175;60,200;90,220;130,230;170,240;215,245;215,245;260,240;300,230;335,220;370,200;395,175;415,150;430,125;435,95;435,95;430,65;415,45;395,30;370,15;340,10;300,5;215,0;215,0" o:connectangles="0,0,0,0,0,0,0,0,0,0,0,0,0,0,0,0,0,0,0,0,0,0,0,0,0,0,0,0,0,0,0,0,0,0,0,0"/>
                </v:shape>
                <v:shape id="Freeform 63" o:spid="_x0000_s1080" style="position:absolute;left:3371;top:8937;width:300;height:195;visibility:visible;mso-wrap-style:square;v-text-anchor:top" coordsize="300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h7ysMA&#10;AADcAAAADwAAAGRycy9kb3ducmV2LnhtbESPQUsDMRSE70L/Q3gFbzaph7WsTUsRCj1uqx68vW6e&#10;2dV9L0sS2/XfG0HwOMzMN8x6O/GgLhRTH8TCcmFAkbTB9eItvDzv71agUkZxOAQhC9+UYLuZ3ayx&#10;duEqR7qcslcFIqlGC13OY611ajtiTIswkhTvPUTGXGT02kW8FjgP+t6YSjP2UhY6HOmpo/bz9MUW&#10;mjf/MZkjx5V5PZ+bh10TmL21t/Np9wgq05T/w3/tg7NQLSv4PVOOgN7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Xh7ysMAAADcAAAADwAAAAAAAAAAAAAAAACYAgAAZHJzL2Rv&#10;d25yZXYueG1sUEsFBgAAAAAEAAQA9QAAAIgDAAAAAA==&#10;" path="m150,r,l120,,95,5,70,15,45,25,30,40,15,55,5,75,,95r5,20l10,135r15,15l45,165r20,15l90,190r30,5l150,195r30,l210,190r25,-10l255,165r20,-15l290,135r5,-20l300,95r,-20l290,55,275,40,255,25,235,15,210,5,180,,150,xe" filled="f" strokecolor="#e36c0a [2409]" strokeweight="42e-5mm">
                  <v:path arrowok="t" o:connecttype="custom" o:connectlocs="150,0;150,0;120,0;95,5;70,15;45,25;30,40;15,55;5,75;0,95;0,95;5,115;10,135;25,150;45,165;65,180;90,190;120,195;150,195;150,195;180,195;210,190;235,180;255,165;275,150;290,135;295,115;300,95;300,95;300,75;290,55;275,40;255,25;235,15;210,5;180,0;150,0;150,0" o:connectangles="0,0,0,0,0,0,0,0,0,0,0,0,0,0,0,0,0,0,0,0,0,0,0,0,0,0,0,0,0,0,0,0,0,0,0,0,0,0"/>
                </v:shape>
                <v:shape id="Freeform 64" o:spid="_x0000_s1081" style="position:absolute;left:3416;top:8937;width:210;height:165;visibility:visible;mso-wrap-style:square;v-text-anchor:top" coordsize="21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+l68UA&#10;AADcAAAADwAAAGRycy9kb3ducmV2LnhtbESPQWsCMRSE7wX/Q3hCL0Wz9mDLahQRBA+9dG0Fb8/N&#10;c7O4eVmT6K7/vikIHoeZ+YaZL3vbiBv5UDtWMBlnIIhLp2uuFPzsNqNPECEia2wck4I7BVguBi9z&#10;zLXr+JtuRaxEgnDIUYGJsc2lDKUhi2HsWuLknZy3GJP0ldQeuwS3jXzPsqm0WHNaMNjS2lB5Lq5W&#10;QTz6fbU/mt/V10W23ZspdofirtTrsF/NQETq4zP8aG+1gunkA/7PpCM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L6XrxQAAANwAAAAPAAAAAAAAAAAAAAAAAJgCAABkcnMv&#10;ZG93bnJldi54bWxQSwUGAAAAAAQABAD1AAAAigMAAAAA&#10;" path="m105,r,l85,5,65,10,50,20,30,30,20,45,10,65,5,80,,95r5,15l10,120r10,15l30,145r35,15l105,165r40,-5l180,145r10,-10l200,120r10,-10l210,95r,-15l205,65,195,45,180,30,165,20,145,10,125,5,105,xe" filled="f" strokecolor="#e36c0a [2409]" strokeweight="42e-5mm">
                  <v:path arrowok="t" o:connecttype="custom" o:connectlocs="105,0;105,0;85,5;65,10;50,20;30,30;20,45;10,65;5,80;0,95;0,95;5,110;10,120;20,135;30,145;65,160;105,165;105,165;145,160;180,145;190,135;200,120;210,110;210,95;210,95;210,80;205,65;195,45;180,30;165,20;145,10;125,5;105,0;105,0" o:connectangles="0,0,0,0,0,0,0,0,0,0,0,0,0,0,0,0,0,0,0,0,0,0,0,0,0,0,0,0,0,0,0,0,0,0"/>
                </v:shape>
                <v:shape id="Freeform 65" o:spid="_x0000_s1082" style="position:absolute;left:3446;top:8937;width:150;height:145;visibility:visible;mso-wrap-style:square;v-text-anchor:top" coordsize="150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RqBsIA&#10;AADcAAAADwAAAGRycy9kb3ducmV2LnhtbERPTWuDQBC9F/oflin0VtdII8G4Sloo9VaaBHKduBOV&#10;urPirtHm12cPhR4f7zsvF9OLK42us6xgFcUgiGurO24UHA8fLxsQziNr7C2Tgl9yUBaPDzlm2s78&#10;Tde9b0QIYZehgtb7IZPS1S0ZdJEdiAN3saNBH+DYSD3iHMJNL5M4TqXBjkNDiwO9t1T/7CejoKLT&#10;a5q89bvbtD4Pn19+rqp1o9Tz07LbgvC0+H/xn7vSCtJVWBvOhCMgi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BGoGwgAAANwAAAAPAAAAAAAAAAAAAAAAAJgCAABkcnMvZG93&#10;bnJldi54bWxQSwUGAAAAAAQABAD1AAAAhwMAAAAA&#10;" path="m75,r,l60,5,45,10,35,25,25,35,10,70,,95r5,10l10,115r15,15l45,140r30,5l105,140r20,-10l145,115r5,-20l145,70,130,40,120,25,105,10,90,5,75,xe" filled="f" strokecolor="#e36c0a [2409]" strokeweight="42e-5mm">
                  <v:path arrowok="t" o:connecttype="custom" o:connectlocs="75,0;75,0;60,5;45,10;35,25;25,35;10,70;0,95;0,95;5,105;10,115;25,130;45,140;75,145;75,145;105,140;125,130;145,115;150,95;150,95;145,70;130,40;120,25;105,10;90,5;75,0;75,0" o:connectangles="0,0,0,0,0,0,0,0,0,0,0,0,0,0,0,0,0,0,0,0,0,0,0,0,0,0,0"/>
                </v:shape>
                <v:shape id="Freeform 66" o:spid="_x0000_s1083" style="position:absolute;left:3271;top:8917;width:510;height:20;visibility:visible;mso-wrap-style:square;v-text-anchor:top" coordsize="51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qC28MA&#10;AADcAAAADwAAAGRycy9kb3ducmV2LnhtbESPUWvCMBSF3wf+h3AF32bqBFmrUUQUB3ua+gMuzbWt&#10;NjcxyWr775fBYI+Hc853OKtNb1rRkQ+NZQWzaQaCuLS64UrB5Xx4fQcRIrLG1jIpGCjAZj16WWGh&#10;7ZO/qDvFSiQIhwIV1DG6QspQ1mQwTK0jTt7VeoMxSV9J7fGZ4KaVb1m2kAYbTgs1OtrVVN5P30aB&#10;c50Zbvngywfvj5+HB+dze1RqMu63SxCR+vgf/mt/aAWLWQ6/Z9IR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DqC28MAAADcAAAADwAAAAAAAAAAAAAAAACYAgAAZHJzL2Rv&#10;d25yZXYueG1sUEsFBgAAAAAEAAQA9QAAAIgDAAAAAA==&#10;" path="m510,20r,l485,10,440,,405,,365,,310,10,250,20,190,10,140,5,100,,65,,20,10,,20e" filled="f" strokecolor="#e36c0a [2409]" strokeweight="42e-5mm">
                  <v:path arrowok="t" o:connecttype="custom" o:connectlocs="510,20;510,20;485,10;440,0;405,0;365,0;310,10;250,20;250,20;250,20;190,10;140,5;100,0;65,0;20,10;0,20" o:connectangles="0,0,0,0,0,0,0,0,0,0,0,0,0,0,0,0"/>
                </v:shape>
                <v:shape id="Freeform 67" o:spid="_x0000_s1084" style="position:absolute;left:3271;top:8892;width:510;height:45;visibility:visible;mso-wrap-style:square;v-text-anchor:top" coordsize="510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1/t8QA&#10;AADcAAAADwAAAGRycy9kb3ducmV2LnhtbERPu27CMBTdkfgH61bqBg4MKaQ4Ea1ElQUV6EN0u4pv&#10;44j4OooNpH9fD0iMR+e9Kgbbigv1vnGsYDZNQBBXTjdcK/j82EwWIHxA1tg6JgV/5KHIx6MVZtpd&#10;eU+XQ6hFDGGfoQITQpdJ6StDFv3UdcSR+3W9xRBhX0vd4zWG21bOkySVFhuODQY7ejVUnQ5nq2CX&#10;Hmn9NnTf5dfP+9N2aY6bl1mp1OPDsH4GEWgId/HNXWoF6TzOj2fiEZD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Nf7fEAAAA3AAAAA8AAAAAAAAAAAAAAAAAmAIAAGRycy9k&#10;b3ducmV2LnhtbFBLBQYAAAAABAAEAPUAAACJAwAAAAA=&#10;" path="m510,45r,l465,30,420,20,355,10,280,,190,5r-45,5l95,15,50,30,,45e" filled="f" strokecolor="#e36c0a [2409]" strokeweight="42e-5mm">
                  <v:path arrowok="t" o:connecttype="custom" o:connectlocs="510,45;510,45;465,30;420,20;355,10;280,0;190,5;145,10;95,15;50,30;0,45" o:connectangles="0,0,0,0,0,0,0,0,0,0,0"/>
                </v:shape>
                <v:line id="Line 68" o:spid="_x0000_s1085" style="position:absolute;flip:x;visibility:visible;mso-wrap-style:square" from="3261,8842" to="3781,8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P9ScIAAADcAAAADwAAAGRycy9kb3ducmV2LnhtbESPQWvCQBSE7wX/w/KE3uomClaiq4gi&#10;eNX24u2RfWaD2bch+4xpf31XEHocZuYbZrUZfKN66mId2EA+yUARl8HWXBn4/jp8LEBFQbbYBCYD&#10;PxRhsx69rbCw4cEn6s9SqQThWKABJ9IWWsfSkcc4CS1x8q6h8yhJdpW2HT4S3Dd6mmVz7bHmtOCw&#10;pZ2j8na+ewMXOe376yyXbX9wnza7+Dv/emPex8N2CUpokP/wq320BubTHJ5n0hHQ6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GP9ScIAAADcAAAADwAAAAAAAAAAAAAA&#10;AAChAgAAZHJzL2Rvd25yZXYueG1sUEsFBgAAAAAEAAQA+QAAAJADAAAAAA==&#10;" strokecolor="#e36c0a [2409]" strokeweight="42e-5mm"/>
                <v:line id="Line 69" o:spid="_x0000_s1086" style="position:absolute;flip:x;visibility:visible;mso-wrap-style:square" from="3261,8812" to="3781,8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Y+IMQAAADcAAAADwAAAGRycy9kb3ducmV2LnhtbESPT4vCMBTE78J+h/AWvGlqDyLVKK64&#10;q3jo4t/zs3m2ZZuX0kSt394sCB6HmfkNM5m1phI3alxpWcGgH4EgzqwuOVdw2H/3RiCcR9ZYWSYF&#10;D3Iwm350Jphoe+ct3XY+FwHCLkEFhfd1IqXLCjLo+rYmDt7FNgZ9kE0udYP3ADeVjKNoKA2WHBYK&#10;rGlRUPa3uxoFXyveLO1mJP3vMovPx580PZ5Spbqf7XwMwlPr3+FXe60VDOMY/s+EIyCn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Vj4gxAAAANwAAAAPAAAAAAAAAAAA&#10;AAAAAKECAABkcnMvZG93bnJldi54bWxQSwUGAAAAAAQABAD5AAAAkgMAAAAA&#10;" strokecolor="#e36c0a [2409]" strokeweight="69e-5mm"/>
                <v:shape id="Freeform 70" o:spid="_x0000_s1087" style="position:absolute;left:2742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beMcQA&#10;AADcAAAADwAAAGRycy9kb3ducmV2LnhtbESPQYvCMBSE78L+h/AWvGm6LhSpRhHBRdZDqSsL3h7N&#10;sy1tXkoTbf33RhA8DjPzDbNcD6YRN+pcZVnB1zQCQZxbXXGh4PS3m8xBOI+ssbFMCu7kYL36GC0x&#10;0bbnjG5HX4gAYZeggtL7NpHS5SUZdFPbEgfvYjuDPsiukLrDPsBNI2dRFEuDFYeFElvalpTXx6tR&#10;8J/F512a1rI+ZGl/+eEah9+TUuPPYbMA4Wnw7/CrvdcK4tk3PM+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W3jHEAAAA3AAAAA8AAAAAAAAAAAAAAAAAmAIAAGRycy9k&#10;b3ducmV2LnhtbFBLBQYAAAAABAAEAPUAAACJAwAAAAA=&#10;" path="m10,r,l20,10,30,25,45,50r,30l45,110,35,135,25,155,,185r,5l,200r20,15l50,235,5,250e" filled="f" strokecolor="#e36c0a [2409]" strokeweight="42e-5mm">
                  <v:path arrowok="t" o:connecttype="custom" o:connectlocs="10,0;10,0;20,10;30,25;45,50;45,80;45,110;35,135;25,155;0,185;0,185;0,190;0,200;20,215;50,235;5,250" o:connectangles="0,0,0,0,0,0,0,0,0,0,0,0,0,0,0,0"/>
                </v:shape>
                <v:shape id="Freeform 71" o:spid="_x0000_s1088" style="position:absolute;left:3211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9GRcQA&#10;AADcAAAADwAAAGRycy9kb3ducmV2LnhtbESPQYvCMBSE78L+h/AWvGm6shSpRhHBRdZDqSsL3h7N&#10;sy1tXkoTbf33RhA8DjPzDbNcD6YRN+pcZVnB1zQCQZxbXXGh4PS3m8xBOI+ssbFMCu7kYL36GC0x&#10;0bbnjG5HX4gAYZeggtL7NpHS5SUZdFPbEgfvYjuDPsiukLrDPsBNI2dRFEuDFYeFElvalpTXx6tR&#10;8J/F512a1rI+ZGl/+eEah9+TUuPPYbMA4Wnw7/CrvdcK4tk3PM+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/RkXEAAAA3AAAAA8AAAAAAAAAAAAAAAAAmAIAAGRycy9k&#10;b3ducmV2LnhtbFBLBQYAAAAABAAEAPUAAACJAwAAAAA=&#10;" path="m50,r,l25,25,15,50,10,80r5,30l20,135r10,20l50,185r,5l50,195,35,215,,235r50,15e" filled="f" strokecolor="#e36c0a [2409]" strokeweight="42e-5mm">
                  <v:path arrowok="t" o:connecttype="custom" o:connectlocs="50,0;50,0;25,25;15,50;10,80;15,110;20,135;30,155;50,185;50,185;50,190;50,195;35,215;0,235;50,250" o:connectangles="0,0,0,0,0,0,0,0,0,0,0,0,0,0,0"/>
                </v:shape>
                <v:shape id="Freeform 72" o:spid="_x0000_s1089" style="position:absolute;left:2787;top:8937;width:434;height:245;visibility:visible;mso-wrap-style:square;v-text-anchor:top" coordsize="434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Q1Z8MA&#10;AADcAAAADwAAAGRycy9kb3ducmV2LnhtbESPQWsCMRSE74L/ITyhN80qaNutUUpBsN5ce9DbY/NM&#10;Vjcvyyau23/fCEKPw8x8wyzXvatFR22oPCuYTjIQxKXXFRsFP4fN+A1EiMgaa8+k4JcCrFfDwRJz&#10;7e+8p66IRiQIhxwV2BibXMpQWnIYJr4hTt7Ztw5jkq2RusV7grtazrJsIR1WnBYsNvRlqbwWN6fA&#10;vB5OR/omuevm5ckW70c2l61SL6P+8wNEpD7+h5/trVawmM3hcS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tQ1Z8MAAADcAAAADwAAAAAAAAAAAAAAAACYAgAAZHJzL2Rv&#10;d25yZXYueG1sUEsFBgAAAAAEAAQA9QAAAIgDAAAAAA==&#10;" path="m214,r,l135,5,95,10,65,15,40,30,20,45,5,65,,95r,30l15,150r20,25l60,200r35,20l130,230r39,10l214,245r45,-5l299,230r40,-10l369,200r25,-25l414,150r15,-25l434,95,429,65,419,45,399,30,369,15,339,10,299,5,214,xe" filled="f" strokecolor="#e36c0a [2409]" strokeweight="42e-5mm">
                  <v:path arrowok="t" o:connecttype="custom" o:connectlocs="214,0;214,0;135,5;95,10;65,15;40,30;20,45;5,65;0,95;0,95;0,125;15,150;35,175;60,200;95,220;130,230;169,240;214,245;214,245;259,240;299,230;339,220;369,200;394,175;414,150;429,125;434,95;434,95;429,65;419,45;399,30;369,15;339,10;299,5;214,0;214,0" o:connectangles="0,0,0,0,0,0,0,0,0,0,0,0,0,0,0,0,0,0,0,0,0,0,0,0,0,0,0,0,0,0,0,0,0,0,0,0"/>
                </v:shape>
                <v:shape id="Freeform 73" o:spid="_x0000_s1090" style="position:absolute;left:2852;top:8937;width:299;height:195;visibility:visible;mso-wrap-style:square;v-text-anchor:top" coordsize="299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dhu8QA&#10;AADcAAAADwAAAGRycy9kb3ducmV2LnhtbESPQWsCMRSE7wX/Q3iCt5p1waWsRlnFgh56qC3q8bF5&#10;ZoObl2WT6vbfN4VCj8PMfMMs14NrxZ36YD0rmE0zEMS115aNgs+P1+cXECEia2w9k4JvCrBejZ6W&#10;WGr/4He6H6MRCcKhRAVNjF0pZagbchimviNO3tX3DmOSvZG6x0eCu1bmWVZIh5bTQoMdbRuqb8cv&#10;p2BuZ5vKXMzb9hDORW4rtztpp9RkPFQLEJGG+B/+a++1giIv4PdMOgJy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nYbvEAAAA3AAAAA8AAAAAAAAAAAAAAAAAmAIAAGRycy9k&#10;b3ducmV2LnhtbFBLBQYAAAAABAAEAPUAAACJAwAAAAA=&#10;" path="m149,r,l119,,94,5,70,15,45,25,30,40,15,55,5,75,,95r5,20l15,135r10,15l45,165r20,15l94,190r25,5l149,195r30,l209,190r25,-10l254,165r20,-15l289,135r10,-20l299,95r,-20l289,55,274,40,259,25,234,15,209,5,179,,149,xe" filled="f" strokecolor="#e36c0a [2409]" strokeweight="42e-5mm">
                  <v:path arrowok="t" o:connecttype="custom" o:connectlocs="149,0;149,0;119,0;94,5;70,15;45,25;30,40;15,55;5,75;0,95;0,95;5,115;15,135;25,150;45,165;65,180;94,190;119,195;149,195;149,195;179,195;209,190;234,180;254,165;274,150;289,135;299,115;299,95;299,95;299,75;289,55;274,40;259,25;234,15;209,5;179,0;149,0;149,0" o:connectangles="0,0,0,0,0,0,0,0,0,0,0,0,0,0,0,0,0,0,0,0,0,0,0,0,0,0,0,0,0,0,0,0,0,0,0,0,0,0"/>
                </v:shape>
                <v:shape id="Freeform 74" o:spid="_x0000_s1091" style="position:absolute;left:2897;top:8937;width:209;height:165;visibility:visible;mso-wrap-style:square;v-text-anchor:top" coordsize="209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eOVcMA&#10;AADcAAAADwAAAGRycy9kb3ducmV2LnhtbESPQWvCQBSE7wX/w/IKXopuIiVK6irSkuq1Ue/P7GsS&#10;mn0bdteY/nu3IPQ4zMw3zHo7mk4M5HxrWUE6T0AQV1a3XCs4HYvZCoQPyBo7y6TglzxsN5OnNeba&#10;3viLhjLUIkLY56igCaHPpfRVQwb93PbE0fu2zmCI0tVSO7xFuOnkIkkyabDluNBgT+8NVT/l1Siw&#10;n7h/cee2eM0uxXBJh9R+lGelps/j7g1EoDH8hx/tg1aQLZbwdyYeAbm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eOVcMAAADcAAAADwAAAAAAAAAAAAAAAACYAgAAZHJzL2Rv&#10;d25yZXYueG1sUEsFBgAAAAAEAAQA9QAAAIgDAAAAAA==&#10;" path="m104,r,l84,5,64,10,49,20,35,30,20,45,10,65,5,80,,95r5,15l10,120r10,15l30,145r34,15l104,165r40,-5l179,145r15,-10l204,120r5,-10l209,95r,-15l204,65,194,45,179,30,164,20,149,10,129,5,104,xe" filled="f" strokecolor="#e36c0a [2409]" strokeweight="42e-5mm">
                  <v:path arrowok="t" o:connecttype="custom" o:connectlocs="104,0;104,0;84,5;64,10;49,20;35,30;20,45;10,65;5,80;0,95;0,95;5,110;10,120;20,135;30,145;64,160;104,165;104,165;144,160;179,145;194,135;204,120;209,110;209,95;209,95;209,80;204,65;194,45;179,30;164,20;149,10;129,5;104,0;104,0" o:connectangles="0,0,0,0,0,0,0,0,0,0,0,0,0,0,0,0,0,0,0,0,0,0,0,0,0,0,0,0,0,0,0,0,0,0"/>
                </v:shape>
                <v:shape id="Freeform 75" o:spid="_x0000_s1092" style="position:absolute;left:2932;top:8937;width:144;height:145;visibility:visible;mso-wrap-style:square;v-text-anchor:top" coordsize="144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I6t8AA&#10;AADcAAAADwAAAGRycy9kb3ducmV2LnhtbERPy4rCMBTdC/MP4Q6403QEi1SjiIz4wI0PxOWlubbF&#10;5qY00Va/3iwEl4fznsxaU4oH1a6wrOCvH4EgTq0uOFNwOi57IxDOI2ssLZOCJzmYTX86E0y0bXhP&#10;j4PPRAhhl6CC3PsqkdKlORl0fVsRB+5qa4M+wDqTusYmhJtSDqIolgYLDg05VrTIKb0d7kZBSfFq&#10;2/xfzzY673bDC9Pm9SSlur/tfAzCU+u/4o97rRXEg7A2nAlHQE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UI6t8AAAADcAAAADwAAAAAAAAAAAAAAAACYAgAAZHJzL2Rvd25y&#10;ZXYueG1sUEsFBgAAAAAEAAQA9QAAAIUDAAAAAA==&#10;" path="m69,r,l54,5,44,10,29,25,19,35,5,70,,95r,10l5,115r14,15l44,140r25,5l99,140r25,-10l139,115r5,-20l139,70,124,40,114,25,104,10,89,5,69,xe" filled="f" strokecolor="#e36c0a [2409]" strokeweight="42e-5mm">
                  <v:path arrowok="t" o:connecttype="custom" o:connectlocs="69,0;69,0;54,5;44,10;29,25;19,35;5,70;0,95;0,95;0,105;5,115;19,130;44,140;69,145;69,145;99,140;124,130;139,115;144,95;144,95;139,70;124,40;114,25;104,10;89,5;69,0;69,0" o:connectangles="0,0,0,0,0,0,0,0,0,0,0,0,0,0,0,0,0,0,0,0,0,0,0,0,0,0,0"/>
                </v:shape>
                <v:shape id="Freeform 76" o:spid="_x0000_s1093" style="position:absolute;left:2752;top:8917;width:509;height:20;visibility:visible;mso-wrap-style:square;v-text-anchor:top" coordsize="509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iL+8YA&#10;AADcAAAADwAAAGRycy9kb3ducmV2LnhtbESPT2sCMRTE74V+h/CE3mpWC1JXo9hKoR56qH/Q42Pz&#10;3KxuXpYkddd++qYgeBxm5jfMdN7ZWlzIh8qxgkE/A0FcOF1xqWC7+Xh+BREissbaMSm4UoD57PFh&#10;irl2LX/TZR1LkSAcclRgYmxyKUNhyGLou4Y4eUfnLcYkfSm1xzbBbS2HWTaSFitOCwYbejdUnNc/&#10;VsFq45f692Xw1u531h/apT6ezJdST71uMQERqYv38K39qRWMhmP4P5OOgJ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XiL+8YAAADcAAAADwAAAAAAAAAAAAAAAACYAgAAZHJz&#10;L2Rvd25yZXYueG1sUEsFBgAAAAAEAAQA9QAAAIsDAAAAAA==&#10;" path="m509,20r,l484,10,439,,404,,364,,314,10,254,20r-5,l190,10,140,5,100,,65,,20,10,,20e" filled="f" strokecolor="#e36c0a [2409]" strokeweight="42e-5mm">
                  <v:path arrowok="t" o:connecttype="custom" o:connectlocs="509,20;509,20;484,10;439,0;404,0;364,0;314,10;254,20;249,20;249,20;190,10;140,5;100,0;65,0;20,10;0,20" o:connectangles="0,0,0,0,0,0,0,0,0,0,0,0,0,0,0,0"/>
                </v:shape>
                <v:shape id="Freeform 77" o:spid="_x0000_s1094" style="position:absolute;left:2752;top:8892;width:509;height:45;visibility:visible;mso-wrap-style:square;v-text-anchor:top" coordsize="509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K+DsEA&#10;AADcAAAADwAAAGRycy9kb3ducmV2LnhtbERPz0/CMBS+m/A/NI/EG3SwSMikLIAx4yqKXF/W5zpZ&#10;X0dbYf739kDi8cv3e1UOthNX8qF1rGA2zUAQ10633Cj4eH+dLEGEiKyxc0wKfilAuR49rLDQ7sZv&#10;dD3ERqQQDgUqMDH2hZShNmQxTF1PnLgv5y3GBH0jtcdbCrednGfZQlpsOTUY7GlnqD4ffqwCf6wq&#10;k2ff26eTu8zD/jMfTi+s1ON42DyDiDTEf/HdvdcKFnman86kIyD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Svg7BAAAA3AAAAA8AAAAAAAAAAAAAAAAAmAIAAGRycy9kb3du&#10;cmV2LnhtbFBLBQYAAAAABAAEAPUAAACGAwAAAAA=&#10;" path="m509,45r,l469,30,419,20,354,10,279,,194,5r-49,5l100,15,50,30,,45e" filled="f" strokecolor="#e36c0a [2409]" strokeweight="42e-5mm">
                  <v:path arrowok="t" o:connecttype="custom" o:connectlocs="509,45;509,45;469,30;419,20;354,10;279,0;194,5;145,10;100,15;50,30;0,45" o:connectangles="0,0,0,0,0,0,0,0,0,0,0"/>
                </v:shape>
                <v:line id="Line 78" o:spid="_x0000_s1095" style="position:absolute;flip:x;visibility:visible;mso-wrap-style:square" from="2747,8842" to="3261,8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prlMIAAADcAAAADwAAAGRycy9kb3ducmV2LnhtbESPQWvCQBSE7wX/w/IEb3WTClbSbERa&#10;hF61vXh7ZJ/Z0OzbkH3GtL/eFYQeh5n5him3k+/USENsAxvIlxko4jrYlhsD31/75w2oKMgWu8Bk&#10;4JcibKvZU4mFDVc+0HiURiUIxwINOJG+0DrWjjzGZeiJk3cOg0dJcmi0HfCa4L7TL1m21h5bTgsO&#10;e3p3VP8cL97ASQ4f43mVy27cu1ebnfyF/7wxi/m0ewMlNMl/+NH+tAbWqxzuZ9IR0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bprlMIAAADcAAAADwAAAAAAAAAAAAAA&#10;AAChAgAAZHJzL2Rvd25yZXYueG1sUEsFBgAAAAAEAAQA+QAAAJADAAAAAA==&#10;" strokecolor="#e36c0a [2409]" strokeweight="42e-5mm"/>
                <v:line id="Line 79" o:spid="_x0000_s1096" style="position:absolute;flip:x;visibility:visible;mso-wrap-style:square" from="2747,8812" to="3261,8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+o/cUAAADcAAAADwAAAGRycy9kb3ducmV2LnhtbESPT2vCQBTE70K/w/IK3nTTFERSN6LF&#10;/sFDRGs8v2Zfk9Ds25BdNX57VxA8DjPzG2Y2700jTtS52rKCl3EEgriwuuZSwf7nYzQF4TyyxsYy&#10;KbiQg3n6NJhhou2Zt3Ta+VIECLsEFVTet4mUrqjIoBvbljh4f7Yz6IPsSqk7PAe4aWQcRRNpsOaw&#10;UGFL7xUV/7ujUbD84vXKrqfSb1ZF/Jt/Zll+yJQaPveLNxCeev8I39vfWsHkNYbbmXAEZH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I+o/cUAAADcAAAADwAAAAAAAAAA&#10;AAAAAAChAgAAZHJzL2Rvd25yZXYueG1sUEsFBgAAAAAEAAQA+QAAAJMDAAAAAA==&#10;" strokecolor="#e36c0a [2409]" strokeweight="69e-5mm"/>
                <v:shape id="Freeform 80" o:spid="_x0000_s1097" style="position:absolute;left:2222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9I7MUA&#10;AADcAAAADwAAAGRycy9kb3ducmV2LnhtbESPzWrDMBCE74W8g9hAb42cGkxxrYRSSAjJwdgNhd4W&#10;a/2DrZWx1Nh9+6hQ6HGYmW+YbL+YQdxocp1lBdtNBIK4srrjRsH14/D0AsJ5ZI2DZVLwQw72u9VD&#10;hqm2Mxd0K30jAoRdigpa78dUSle1ZNBt7EgcvNpOBn2QUyP1hHOAm0E+R1EiDXYcFloc6b2lqi+/&#10;jYLPIvk65Hkv+0uRz/WRe1zOV6Ue18vbKwhPi/8P/7VPWkESx/B7JhwBu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T0jsxQAAANwAAAAPAAAAAAAAAAAAAAAAAJgCAABkcnMv&#10;ZG93bnJldi54bWxQSwUGAAAAAAQABAD1AAAAigMAAAAA&#10;" path="m10,r,l25,10,35,25,45,50r5,30l45,110,35,135,25,155,5,185,,190r5,10l20,215r30,20l5,250e" filled="f" strokecolor="#e36c0a [2409]" strokeweight="42e-5mm">
                  <v:path arrowok="t" o:connecttype="custom" o:connectlocs="10,0;10,0;25,10;35,25;45,50;50,80;45,110;35,135;25,155;5,185;5,185;0,190;5,200;20,215;50,235;5,250" o:connectangles="0,0,0,0,0,0,0,0,0,0,0,0,0,0,0,0"/>
                </v:shape>
                <v:shape id="Freeform 81" o:spid="_x0000_s1098" style="position:absolute;left:2697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bQmMUA&#10;AADcAAAADwAAAGRycy9kb3ducmV2LnhtbESPT2vCQBTE7wW/w/KE3upGW0KJWUUERdpDiBXB2yP7&#10;8odk34bsatJv3y0Uehxm5jdMup1MJx40uMayguUiAkFcWN1wpeDydXh5B+E8ssbOMin4Jgfbzewp&#10;xUTbkXN6nH0lAoRdggpq7/tESlfUZNAtbE8cvNIOBn2QQyX1gGOAm06uoiiWBhsOCzX2tK+paM93&#10;o+Cax7dDlrWy/cyzsTxyi9PHRann+bRbg/A0+f/wX/ukFcSvb/B7Jhw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ptCYxQAAANwAAAAPAAAAAAAAAAAAAAAAAJgCAABkcnMv&#10;ZG93bnJldi54bWxQSwUGAAAAAAQABAD1AAAAigMAAAAA&#10;" path="m45,r,l25,25,10,50,5,80r5,30l15,135r10,20l45,185r5,5l45,195,30,215,,235r50,15e" filled="f" strokecolor="#e36c0a [2409]" strokeweight="42e-5mm">
                  <v:path arrowok="t" o:connecttype="custom" o:connectlocs="45,0;45,0;25,25;10,50;5,80;10,110;15,135;25,155;45,185;45,185;50,190;45,195;30,215;0,235;50,250" o:connectangles="0,0,0,0,0,0,0,0,0,0,0,0,0,0,0"/>
                </v:shape>
                <v:shape id="Freeform 82" o:spid="_x0000_s1099" style="position:absolute;left:2267;top:8937;width:435;height:245;visibility:visible;mso-wrap-style:square;v-text-anchor:top" coordsize="435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8HPMcA&#10;AADcAAAADwAAAGRycy9kb3ducmV2LnhtbESPQWvCQBSE74L/YXmCl6Ib01Y0dRWxFHqQQlNRvL1m&#10;n0kw+zZkt0n6791CweMwM98wq01vKtFS40rLCmbTCARxZnXJuYLD19tkAcJ5ZI2VZVLwSw426+Fg&#10;hYm2HX9Sm/pcBAi7BBUU3teJlC4ryKCb2po4eBfbGPRBNrnUDXYBbioZR9FcGiw5LBRY066g7Jr+&#10;GAXnh9NrvHzax7MPl/aLy3csIzoqNR712xcQnnp/D/+337WC+eMz/J0JR0Cu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vBzzHAAAA3AAAAA8AAAAAAAAAAAAAAAAAmAIAAGRy&#10;cy9kb3ducmV2LnhtbFBLBQYAAAAABAAEAPUAAACMAwAAAAA=&#10;" path="m220,r,l135,5r-35,5l65,15,40,30,20,45,5,65,,95r5,30l15,150r20,25l60,200r35,20l130,230r45,10l220,245r40,-5l305,230r35,-10l370,200r30,-25l420,150r10,-25l435,95,430,65,420,45,400,30,375,15,340,10,305,5,220,xe" filled="f" strokecolor="#e36c0a [2409]" strokeweight="42e-5mm">
                  <v:path arrowok="t" o:connecttype="custom" o:connectlocs="220,0;220,0;135,5;100,10;65,15;40,30;20,45;5,65;0,95;0,95;5,125;15,150;35,175;60,200;95,220;130,230;175,240;220,245;220,245;260,240;305,230;340,220;370,200;400,175;420,150;430,125;435,95;435,95;430,65;420,45;400,30;375,15;340,10;305,5;220,0;220,0" o:connectangles="0,0,0,0,0,0,0,0,0,0,0,0,0,0,0,0,0,0,0,0,0,0,0,0,0,0,0,0,0,0,0,0,0,0,0,0"/>
                </v:shape>
                <v:shape id="Freeform 83" o:spid="_x0000_s1100" style="position:absolute;left:2337;top:8937;width:300;height:195;visibility:visible;mso-wrap-style:square;v-text-anchor:top" coordsize="300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0nqsMA&#10;AADcAAAADwAAAGRycy9kb3ducmV2LnhtbESPQUsDMRSE70L/Q3gFbzapwlrWpqUUBI/bqgdvr5tn&#10;dnXfy5LEdv33RhA8DjPzDbPeTjyoM8XUB7GwXBhQJG1wvXgLL8+PNytQKaM4HIKQhW9KsN3MrtZY&#10;u3CRA52P2asCkVSjhS7nsdY6tR0xpkUYSYr3HiJjLjJ67SJeCpwHfWtMpRl7KQsdjrTvqP08frGF&#10;5s1/TObAcWVeT6fmftcEZm/t9XzaPYDKNOX/8F/7yVmo7ir4PVOOgN7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s0nqsMAAADcAAAADwAAAAAAAAAAAAAAAACYAgAAZHJzL2Rv&#10;d25yZXYueG1sUEsFBgAAAAAEAAQA9QAAAIgDAAAAAA==&#10;" path="m150,r,l120,,90,5,65,15,45,25,25,40,10,55,5,75,,95r,20l10,135r15,15l40,165r25,15l90,190r30,5l150,195r30,l205,190r25,-10l255,165r15,-15l285,135r10,-20l300,95,295,75,285,55,275,40,255,25,230,15,205,5,180,,150,xe" filled="f" strokecolor="#e36c0a [2409]" strokeweight="42e-5mm">
                  <v:path arrowok="t" o:connecttype="custom" o:connectlocs="150,0;150,0;120,0;90,5;65,15;45,25;25,40;10,55;5,75;0,95;0,95;0,115;10,135;25,150;40,165;65,180;90,190;120,195;150,195;150,195;180,195;205,190;230,180;255,165;270,150;285,135;295,115;300,95;300,95;295,75;285,55;275,40;255,25;230,15;205,5;180,0;150,0;150,0" o:connectangles="0,0,0,0,0,0,0,0,0,0,0,0,0,0,0,0,0,0,0,0,0,0,0,0,0,0,0,0,0,0,0,0,0,0,0,0,0,0"/>
                </v:shape>
                <v:shape id="Freeform 84" o:spid="_x0000_s1101" style="position:absolute;left:2382;top:8937;width:210;height:165;visibility:visible;mso-wrap-style:square;v-text-anchor:top" coordsize="21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r5i8YA&#10;AADcAAAADwAAAGRycy9kb3ducmV2LnhtbESPT2sCMRTE74V+h/AKXqRmq2DLahQpCB68uP6B3p6b&#10;52bp5mWbRHf99k1B6HGYmd8w82VvG3EjH2rHCt5GGQji0umaKwWH/fr1A0SIyBobx6TgTgGWi+en&#10;OebadbyjWxErkSAcclRgYmxzKUNpyGIYuZY4eRfnLcYkfSW1xy7BbSPHWTaVFmtOCwZb+jRUfhdX&#10;qyCe/ak6nc1xtf2RbTc0xf6ruCs1eOlXMxCR+vgffrQ3WsF08g5/Z9IR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r5i8YAAADcAAAADwAAAAAAAAAAAAAAAACYAgAAZHJz&#10;L2Rvd25yZXYueG1sUEsFBgAAAAAEAAQA9QAAAIsDAAAAAA==&#10;" path="m105,r,l80,5,65,10,45,20,30,30,15,45,10,65,,80,,95r,15l5,120r10,15l30,145r30,15l105,165r40,-5l175,145r15,-10l200,120r5,-10l210,95,205,80,200,65,190,45,180,30,160,20,145,10,125,5,105,xe" filled="f" strokecolor="#e36c0a [2409]" strokeweight="42e-5mm">
                  <v:path arrowok="t" o:connecttype="custom" o:connectlocs="105,0;105,0;80,5;65,10;45,20;30,30;15,45;10,65;0,80;0,95;0,95;0,110;5,120;15,135;30,145;60,160;105,165;105,165;145,160;175,145;190,135;200,120;205,110;210,95;210,95;205,80;200,65;190,45;180,30;160,20;145,10;125,5;105,0;105,0" o:connectangles="0,0,0,0,0,0,0,0,0,0,0,0,0,0,0,0,0,0,0,0,0,0,0,0,0,0,0,0,0,0,0,0,0,0"/>
                </v:shape>
                <v:shape id="Freeform 85" o:spid="_x0000_s1102" style="position:absolute;left:2412;top:8937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0iQL8A&#10;AADcAAAADwAAAGRycy9kb3ducmV2LnhtbERPz0vDMBS+C/sfwhvsZtOqlFGbjTEp2KNzuz+aZ1Nt&#10;XkKTrd1/bw6Cx4/vd71f7ChuNIXBsYIiy0EQd04P3Cs4fzaPWxAhImscHZOCOwXY71YPNVbazfxB&#10;t1PsRQrhUKECE6OvpAydIYshc544cV9ushgTnHqpJ5xTuB3lU56X0uLAqcGgp6Oh7ud0tQraCw5F&#10;6YrvvPVvjX8J/mrGVqnNejm8goi0xH/xn/tdKyif09p0Jh0Bufs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HSJAvwAAANwAAAAPAAAAAAAAAAAAAAAAAJgCAABkcnMvZG93bnJl&#10;di54bWxQSwUGAAAAAAQABAD1AAAAhAMAAAAA&#10;" path="m75,r,l60,5,45,10,35,25,20,35,5,70,,95r,10l5,115r15,15l45,140r30,5l100,140r25,-10l140,115r5,-20l140,70,125,40,115,25,105,10,90,5,75,xe" filled="f" strokecolor="#e36c0a [2409]" strokeweight="42e-5mm">
                  <v:path arrowok="t" o:connecttype="custom" o:connectlocs="75,0;75,0;60,5;45,10;35,25;20,35;5,70;0,95;0,95;0,105;5,115;20,130;45,140;75,145;75,145;100,140;125,130;140,115;145,95;145,95;140,70;125,40;115,25;105,10;90,5;75,0;75,0" o:connectangles="0,0,0,0,0,0,0,0,0,0,0,0,0,0,0,0,0,0,0,0,0,0,0,0,0,0,0"/>
                </v:shape>
                <v:shape id="Freeform 86" o:spid="_x0000_s1103" style="position:absolute;left:2232;top:8917;width:510;height:20;visibility:visible;mso-wrap-style:square;v-text-anchor:top" coordsize="51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/eu8MA&#10;AADcAAAADwAAAGRycy9kb3ducmV2LnhtbESPUWvCMBSF3wX/Q7iCb5qqIGs1yhDFwZ6m/oBLc9d2&#10;a25iEmv775fBYI+Hc853ONt9b1rRkQ+NZQWLeQaCuLS64UrB7XqavYAIEVlja5kUDBRgvxuPtlho&#10;++QP6i6xEgnCoUAFdYyukDKUNRkMc+uIk/dpvcGYpK+k9vhMcNPKZZatpcGG00KNjg41ld+Xh1Hg&#10;XGeGr3zw5Z2P5/fTnfOVPSs1nfSvGxCR+vgf/mu/aQXrVQ6/Z9IRkL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4/eu8MAAADcAAAADwAAAAAAAAAAAAAAAACYAgAAZHJzL2Rv&#10;d25yZXYueG1sUEsFBgAAAAAEAAQA9QAAAIgDAAAAAA==&#10;" path="m510,20r,l490,10,440,,410,,365,,315,10,255,20,195,10,140,5,100,,70,,25,10,,20e" filled="f" strokecolor="#e36c0a [2409]" strokeweight="42e-5mm">
                  <v:path arrowok="t" o:connecttype="custom" o:connectlocs="510,20;510,20;490,10;440,0;410,0;365,0;315,10;255,20;255,20;255,20;195,10;140,5;100,0;70,0;25,10;0,20" o:connectangles="0,0,0,0,0,0,0,0,0,0,0,0,0,0,0,0"/>
                </v:shape>
                <v:shape id="Freeform 87" o:spid="_x0000_s1104" style="position:absolute;left:2232;top:8892;width:510;height:45;visibility:visible;mso-wrap-style:square;v-text-anchor:top" coordsize="510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KaF8MA&#10;AADcAAAADwAAAGRycy9kb3ducmV2LnhtbERPy2rCQBTdF/yH4Rbc1YlFUk0dxQpKNtLWF3Z3ydxm&#10;gpk7ITNq/HtnUejycN7TeWdrcaXWV44VDAcJCOLC6YpLBfvd6mUMwgdkjbVjUnAnD/NZ72mKmXY3&#10;/qbrNpQihrDPUIEJocmk9IUhi37gGuLI/brWYoiwLaVu8RbDbS1fkySVFiuODQYbWhoqztuLVfCV&#10;nmix7ppjfvj5fNtMzGn1McyV6j93i3cQgbrwL/5z51pBOorz45l4BO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lKaF8MAAADcAAAADwAAAAAAAAAAAAAAAACYAgAAZHJzL2Rv&#10;d25yZXYueG1sUEsFBgAAAAAEAAQA9QAAAIgDAAAAAA==&#10;" path="m510,45r,l470,30,420,20,360,10,280,,195,5r-45,5l100,15,50,30,,45e" filled="f" strokecolor="#e36c0a [2409]" strokeweight="42e-5mm">
                  <v:path arrowok="t" o:connecttype="custom" o:connectlocs="510,45;510,45;470,30;420,20;360,10;280,0;195,5;150,10;100,15;50,30;0,45" o:connectangles="0,0,0,0,0,0,0,0,0,0,0"/>
                </v:shape>
                <v:line id="Line 88" o:spid="_x0000_s1105" style="position:absolute;flip:x;visibility:visible;mso-wrap-style:square" from="2227,8842" to="2742,8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wY6cMAAADcAAAADwAAAGRycy9kb3ducmV2LnhtbESPT2vCQBTE7wW/w/IEb3WTKrakriIV&#10;oVf/XLw9ss9saPZtyD5j7KfvFgSPw8z8hlmuB9+onrpYBzaQTzNQxGWwNVcGTsfd6weoKMgWm8Bk&#10;4E4R1qvRyxILG268p/4glUoQjgUacCJtoXUsHXmM09ASJ+8SOo+SZFdp2+EtwX2j37JsoT3WnBYc&#10;tvTlqPw5XL2Bs+y3/WWWy6bfuXebnf2Vf70xk/Gw+QQlNMgz/Gh/WwOLeQ7/Z9IR0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W8GOnDAAAA3AAAAA8AAAAAAAAAAAAA&#10;AAAAoQIAAGRycy9kb3ducmV2LnhtbFBLBQYAAAAABAAEAPkAAACRAwAAAAA=&#10;" strokecolor="#e36c0a [2409]" strokeweight="42e-5mm"/>
                <v:line id="Line 89" o:spid="_x0000_s1106" style="position:absolute;flip:x;visibility:visible;mso-wrap-style:square" from="2227,8812" to="2742,8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InbgMUAAADcAAAADwAAAGRycy9kb3ducmV2LnhtbESPT2vCQBTE70K/w/IK3nTTUERSN6LF&#10;/sFDRGs8v2Zfk9Ds25BdNX57VxA8DjPzG2Y2700jTtS52rKCl3EEgriwuuZSwf7nYzQF4TyyxsYy&#10;KbiQg3n6NJhhou2Zt3Ta+VIECLsEFVTet4mUrqjIoBvbljh4f7Yz6IPsSqk7PAe4aWQcRRNpsOaw&#10;UGFL7xUV/7ujUbD84vXKrqfSb1ZF/Jt/Zll+yJQaPveLNxCeev8I39vfWsHkNYbbmXAEZH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InbgMUAAADcAAAADwAAAAAAAAAA&#10;AAAAAAChAgAAZHJzL2Rvd25yZXYueG1sUEsFBgAAAAAEAAQA+QAAAJMDAAAAAA==&#10;" strokecolor="#e36c0a [2409]" strokeweight="69e-5mm"/>
                <v:shape id="Freeform 90" o:spid="_x0000_s1107" style="position:absolute;left:1703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k7kcUA&#10;AADcAAAADwAAAGRycy9kb3ducmV2LnhtbESPT2vCQBTE7wW/w/KE3upGW0KJWUUERdpDiBXB2yP7&#10;8odk34bsatJv3y0Uehxm5jdMup1MJx40uMayguUiAkFcWN1wpeDydXh5B+E8ssbOMin4Jgfbzewp&#10;xUTbkXN6nH0lAoRdggpq7/tESlfUZNAtbE8cvNIOBn2QQyX1gGOAm06uoiiWBhsOCzX2tK+paM93&#10;o+Cax7dDlrWy/cyzsTxyi9PHRann+bRbg/A0+f/wX/ukFcRvr/B7Jhw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STuRxQAAANwAAAAPAAAAAAAAAAAAAAAAAJgCAABkcnMv&#10;ZG93bnJldi54bWxQSwUGAAAAAAQABAD1AAAAigMAAAAA&#10;" path="m10,r,l25,10,35,25,45,50r5,30l45,110,35,135,25,155,5,185,,190r5,10l20,215r30,20l5,250e" filled="f" strokecolor="#e36c0a [2409]" strokeweight="42e-5mm">
                  <v:path arrowok="t" o:connecttype="custom" o:connectlocs="10,0;10,0;25,10;35,25;45,50;50,80;45,110;35,135;25,155;5,185;5,185;0,190;5,200;20,215;50,235;5,250" o:connectangles="0,0,0,0,0,0,0,0,0,0,0,0,0,0,0,0"/>
                </v:shape>
                <v:shape id="Freeform 91" o:spid="_x0000_s1108" style="position:absolute;left:2177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Cj5cUA&#10;AADcAAAADwAAAGRycy9kb3ducmV2LnhtbESPzWrDMBCE74W8g9hAb42cYkxxrYRSSAjJwdgNhd4W&#10;a/2DrZWx1Nh9+6hQ6HGYmW+YbL+YQdxocp1lBdtNBIK4srrjRsH14/D0AsJ5ZI2DZVLwQw72u9VD&#10;hqm2Mxd0K30jAoRdigpa78dUSle1ZNBt7EgcvNpOBn2QUyP1hHOAm0E+R1EiDXYcFloc6b2lqi+/&#10;jYLPIvk65Hkv+0uRz/WRe1zOV6Ue18vbKwhPi/8P/7VPWkESx/B7JhwBu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oKPlxQAAANwAAAAPAAAAAAAAAAAAAAAAAJgCAABkcnMv&#10;ZG93bnJldi54bWxQSwUGAAAAAAQABAD1AAAAigMAAAAA&#10;" path="m50,r,l25,25,10,50r,30l10,110r10,25l30,155r15,30l50,190r-5,5l30,215,,235r50,15e" filled="f" strokecolor="#e36c0a [2409]" strokeweight="42e-5mm">
                  <v:path arrowok="t" o:connecttype="custom" o:connectlocs="50,0;50,0;25,25;10,50;10,80;10,110;20,135;30,155;45,185;45,185;50,190;45,195;30,215;0,235;50,250" o:connectangles="0,0,0,0,0,0,0,0,0,0,0,0,0,0,0"/>
                </v:shape>
                <v:shape id="Freeform 92" o:spid="_x0000_s1109" style="position:absolute;left:1748;top:8937;width:439;height:245;visibility:visible;mso-wrap-style:square;v-text-anchor:top" coordsize="439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QPTcMA&#10;AADcAAAADwAAAGRycy9kb3ducmV2LnhtbESPQWvCQBSE7wX/w/IEb3Vj0aDRVaTQYr01ycXbI/tM&#10;gtm3YXfV+O+7gtDjMDPfMJvdYDpxI+dbywpm0wQEcWV1y7WCsvh6X4LwAVljZ5kUPMjDbjt622Cm&#10;7Z1/6ZaHWkQI+wwVNCH0mZS+asign9qeOHpn6wyGKF0ttcN7hJtOfiRJKg22HBca7OmzoeqSX42C&#10;bvbtliWxLI7pNV+Vl1PRVz9KTcbDfg0i0BD+w6/2QStI5wt4no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7QPTcMAAADcAAAADwAAAAAAAAAAAAAAAACYAgAAZHJzL2Rv&#10;d25yZXYueG1sUEsFBgAAAAAEAAQA9QAAAIgDAAAAAA==&#10;" path="m220,r,l135,5r-35,5l65,15,40,30,20,45,5,65,,95r5,30l15,150r20,25l65,200r30,20l135,230r40,10l220,245r45,-5l305,230r35,-10l374,200r25,-25l419,150r10,-25l439,95,434,65,419,45,399,30,374,15,340,10,305,5,220,xe" filled="f" strokecolor="#e36c0a [2409]" strokeweight="42e-5mm">
                  <v:path arrowok="t" o:connecttype="custom" o:connectlocs="220,0;220,0;135,5;100,10;65,15;40,30;20,45;5,65;0,95;0,95;5,125;15,150;35,175;65,200;95,220;135,230;175,240;220,245;220,245;265,240;305,230;340,220;374,200;399,175;419,150;429,125;439,95;439,95;434,65;419,45;399,30;374,15;340,10;305,5;220,0;220,0" o:connectangles="0,0,0,0,0,0,0,0,0,0,0,0,0,0,0,0,0,0,0,0,0,0,0,0,0,0,0,0,0,0,0,0,0,0,0,0"/>
                </v:shape>
                <v:shape id="Freeform 93" o:spid="_x0000_s1110" style="position:absolute;left:1818;top:8937;width:299;height:195;visibility:visible;mso-wrap-style:square;v-text-anchor:top" coordsize="299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iEG8QA&#10;AADcAAAADwAAAGRycy9kb3ducmV2LnhtbESPQWsCMRSE74X+h/AK3mpW0UVWo2ylgj30UBX1+Ng8&#10;s6Gbl2WT6vbfm0LB4zAz3zCLVe8acaUuWM8KRsMMBHHltWWj4LDfvM5AhIissfFMCn4pwGr5/LTA&#10;Qvsbf9F1F41IEA4FKqhjbAspQ1WTwzD0LXHyLr5zGJPsjNQd3hLcNXKcZbl0aDkt1NjSuqbqe/fj&#10;FEzt6K00Z/O5/ginfGxL937UTqnBS1/OQUTq4yP8395qBfkkh78z6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4hBvEAAAA3AAAAA8AAAAAAAAAAAAAAAAAmAIAAGRycy9k&#10;b3ducmV2LnhtbFBLBQYAAAAABAAEAPUAAACJAwAAAAA=&#10;" path="m150,r,l120,,90,5,65,15,45,25,25,40,15,55,5,75,,95r,20l10,135r15,15l40,165r25,15l90,190r30,5l150,195r30,l205,190r30,-10l255,165r20,-15l285,135r9,-20l299,95,294,75,289,55,275,40,255,25,235,15,210,5,180,,150,xe" filled="f" strokecolor="#e36c0a [2409]" strokeweight="42e-5mm">
                  <v:path arrowok="t" o:connecttype="custom" o:connectlocs="150,0;150,0;120,0;90,5;65,15;45,25;25,40;15,55;5,75;0,95;0,95;0,115;10,135;25,150;40,165;65,180;90,190;120,195;150,195;150,195;180,195;205,190;235,180;255,165;275,150;285,135;294,115;299,95;299,95;294,75;289,55;275,40;255,25;235,15;210,5;180,0;150,0;150,0" o:connectangles="0,0,0,0,0,0,0,0,0,0,0,0,0,0,0,0,0,0,0,0,0,0,0,0,0,0,0,0,0,0,0,0,0,0,0,0,0,0"/>
                </v:shape>
                <v:shape id="Freeform 94" o:spid="_x0000_s1111" style="position:absolute;left:1863;top:8937;width:210;height:165;visibility:visible;mso-wrap-style:square;v-text-anchor:top" coordsize="21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yK9sYA&#10;AADcAAAADwAAAGRycy9kb3ducmV2LnhtbESPT2sCMRTE74V+h/AKXqRmK2LLahQpCB68uP6B3p6b&#10;52bp5mWbRHf99k1B6HGYmd8w82VvG3EjH2rHCt5GGQji0umaKwWH/fr1A0SIyBobx6TgTgGWi+en&#10;OebadbyjWxErkSAcclRgYmxzKUNpyGIYuZY4eRfnLcYkfSW1xy7BbSPHWTaVFmtOCwZb+jRUfhdX&#10;qyCe/ak6nc1xtf2RbTc0xf6ruCs1eOlXMxCR+vgffrQ3WsF08g5/Z9IR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ZyK9sYAAADcAAAADwAAAAAAAAAAAAAAAACYAgAAZHJz&#10;L2Rvd25yZXYueG1sUEsFBgAAAAAEAAQA9QAAAIsDAAAAAA==&#10;" path="m105,r,l85,5,65,10,45,20,30,30,20,45,10,65,5,80,,95r,15l5,120r10,15l30,145r35,15l105,165r40,-5l180,145r10,-10l200,120r5,-10l210,95r,-15l200,65,190,45,180,30,165,20,145,10,125,5,105,xe" filled="f" strokecolor="#e36c0a [2409]" strokeweight="42e-5mm">
                  <v:path arrowok="t" o:connecttype="custom" o:connectlocs="105,0;105,0;85,5;65,10;45,20;30,30;20,45;10,65;5,80;0,95;0,95;0,110;5,120;15,135;30,145;65,160;105,165;105,165;145,160;180,145;190,135;200,120;205,110;210,95;210,95;210,80;200,65;190,45;180,30;165,20;145,10;125,5;105,0;105,0" o:connectangles="0,0,0,0,0,0,0,0,0,0,0,0,0,0,0,0,0,0,0,0,0,0,0,0,0,0,0,0,0,0,0,0,0,0"/>
                </v:shape>
                <v:shape id="Freeform 95" o:spid="_x0000_s1112" style="position:absolute;left:1893;top:8937;width:150;height:145;visibility:visible;mso-wrap-style:square;v-text-anchor:top" coordsize="150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dFG8AA&#10;AADcAAAADwAAAGRycy9kb3ducmV2LnhtbERPy4rCMBTdC/5DuII7TRUt0jGKCmJ34gPcXps7bbG5&#10;KU20db5+shBcHs57ue5MJV7UuNKygsk4AkGcWV1yruB62Y8WIJxH1lhZJgVvcrBe9XtLTLRt+USv&#10;s89FCGGXoILC+zqR0mUFGXRjWxMH7tc2Bn2ATS51g20IN5WcRlEsDZYcGgqsaVdQ9jg/jYKUbrN4&#10;uq02f8/5vT4cfZum81yp4aDb/IDw1Pmv+ONOtYJ4FtaGM+EIyNU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rdFG8AAAADcAAAADwAAAAAAAAAAAAAAAACYAgAAZHJzL2Rvd25y&#10;ZXYueG1sUEsFBgAAAAAEAAQA9QAAAIUDAAAAAA==&#10;" path="m75,r,l60,5,45,10,35,25,25,35,10,70,,95r,10l5,115r15,15l45,140r30,5l105,140r20,-10l140,115,150,95,145,70,130,40,120,25,105,10,90,5,75,xe" filled="f" strokecolor="#e36c0a [2409]" strokeweight="42e-5mm">
                  <v:path arrowok="t" o:connecttype="custom" o:connectlocs="75,0;75,0;60,5;45,10;35,25;25,35;10,70;0,95;0,95;0,105;5,115;20,130;45,140;75,145;75,145;105,140;125,130;140,115;150,95;150,95;145,70;130,40;120,25;105,10;90,5;75,0;75,0" o:connectangles="0,0,0,0,0,0,0,0,0,0,0,0,0,0,0,0,0,0,0,0,0,0,0,0,0,0,0"/>
                </v:shape>
                <v:shape id="Freeform 96" o:spid="_x0000_s1113" style="position:absolute;left:1713;top:8917;width:514;height:20;visibility:visible;mso-wrap-style:square;v-text-anchor:top" coordsize="51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MglMQA&#10;AADcAAAADwAAAGRycy9kb3ducmV2LnhtbESPQWvCQBSE74X+h+UVvBR9UVrR6CpFULx4qLZ4fWSf&#10;SWz2bchuNPbXu4WCx2FmvmHmy85W6sKNL51oGA4SUCyZM6XkGr4O6/4ElA8khionrOHGHpaL56c5&#10;pcZd5ZMv+5CrCBGfkoYihDpF9FnBlvzA1SzRO7nGUoiyydE0dI1wW+EoScZoqZS4UFDNq4Kzn31r&#10;NQjuft9t7o6Im9Z9T7PX9ly2Wvdeuo8ZqMBdeIT/21ujYfw2hb8z8Qjg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4DIJTEAAAA3AAAAA8AAAAAAAAAAAAAAAAAmAIAAGRycy9k&#10;b3ducmV2LnhtbFBLBQYAAAAABAAEAPUAAACJAwAAAAA=&#10;" path="m514,20r,l489,10,444,,409,,365,,315,10,255,20,195,10,145,5,100,,70,,25,10,,20e" filled="f" strokecolor="#e36c0a [2409]" strokeweight="42e-5mm">
                  <v:path arrowok="t" o:connecttype="custom" o:connectlocs="514,20;514,20;489,10;444,0;409,0;365,0;315,10;255,20;255,20;255,20;195,10;145,5;100,0;70,0;25,10;0,20" o:connectangles="0,0,0,0,0,0,0,0,0,0,0,0,0,0,0,0"/>
                </v:shape>
                <v:shape id="Freeform 97" o:spid="_x0000_s1114" style="position:absolute;left:1713;top:8892;width:514;height:45;visibility:visible;mso-wrap-style:square;v-text-anchor:top" coordsize="51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Rteb8A&#10;AADcAAAADwAAAGRycy9kb3ducmV2LnhtbERPzYrCMBC+C75DGGEvoukKq6U2laWw6NXqA4zN2JY2&#10;k9pkbfftzWHB48f3nx4m04knDa6xrOBzHYEgLq1uuFJwvfysYhDOI2vsLJOCP3JwyOazFBNtRz7T&#10;s/CVCCHsElRQe98nUrqyJoNubXviwN3tYNAHOFRSDziGcNPJTRRtpcGGQ0ONPeU1lW3xaxRUxVly&#10;q02X32+PuD0um3GXF0p9LKbvPQhPk3+L/90nrWD7FeaHM+EIyOw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q1G15vwAAANwAAAAPAAAAAAAAAAAAAAAAAJgCAABkcnMvZG93bnJl&#10;di54bWxQSwUGAAAAAAQABAD1AAAAhAMAAAAA&#10;" path="m514,45r,l469,30,424,20,360,10,285,,195,5r-45,5l100,15,50,30,,45e" filled="f" strokecolor="#e36c0a [2409]" strokeweight="42e-5mm">
                  <v:path arrowok="t" o:connecttype="custom" o:connectlocs="514,45;514,45;469,30;424,20;360,10;285,0;195,5;150,10;100,15;50,30;0,45" o:connectangles="0,0,0,0,0,0,0,0,0,0,0"/>
                </v:shape>
                <v:line id="Line 98" o:spid="_x0000_s1115" style="position:absolute;flip:x;visibility:visible;mso-wrap-style:square" from="1708,8842" to="2227,8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WONMMAAADcAAAADwAAAGRycy9kb3ducmV2LnhtbESPT2vCQBTE7wW/w/IEb3WTirakriIV&#10;oVf/XLw9ss9saPZtyD5j7KfvFgSPw8z8hlmuB9+onrpYBzaQTzNQxGWwNVcGTsfd6weoKMgWm8Bk&#10;4E4R1qvRyxILG268p/4glUoQjgUacCJtoXUsHXmM09ASJ+8SOo+SZFdp2+EtwX2j37JsoT3WnBYc&#10;tvTlqPw5XL2Bs+y3/WWWy6bfuXebnf2Vf70xk/Gw+QQlNMgz/Gh/WwOLeQ7/Z9IR0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BljjTDAAAA3AAAAA8AAAAAAAAAAAAA&#10;AAAAoQIAAGRycy9kb3ducmV2LnhtbFBLBQYAAAAABAAEAPkAAACRAwAAAAA=&#10;" strokecolor="#e36c0a [2409]" strokeweight="42e-5mm"/>
                <v:line id="Line 99" o:spid="_x0000_s1116" style="position:absolute;flip:x;visibility:visible;mso-wrap-style:square" from="1708,8812" to="2227,8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BNXcUAAADcAAAADwAAAGRycy9kb3ducmV2LnhtbESPT2vCQBTE70K/w/IK3nTTQEVSN6LF&#10;/sFDRGs8v2Zfk9Ds25BdNX57VxA8DjPzG2Y2700jTtS52rKCl3EEgriwuuZSwf7nYzQF4TyyxsYy&#10;KbiQg3n6NJhhou2Zt3Ta+VIECLsEFVTet4mUrqjIoBvbljh4f7Yz6IPsSqk7PAe4aWQcRRNpsOaw&#10;UGFL7xUV/7ujUbD84vXKrqfSb1ZF/Jt/Zll+yJQaPveLNxCeev8I39vfWsHkNYbbmXAEZH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VBNXcUAAADcAAAADwAAAAAAAAAA&#10;AAAAAAChAgAAZHJzL2Rvd25yZXYueG1sUEsFBgAAAAAEAAQA+QAAAJMDAAAAAA==&#10;" strokecolor="#e36c0a [2409]" strokeweight="69e-5mm"/>
                <v:shape id="Freeform 100" o:spid="_x0000_s1117" style="position:absolute;left:1189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CtTMUA&#10;AADcAAAADwAAAGRycy9kb3ducmV2LnhtbESPT2vCQBTE7wW/w/KE3upGS0OJWUUERdpDiBXB2yP7&#10;8odk34bsatJv3y0Uehxm5jdMup1MJx40uMayguUiAkFcWN1wpeDydXh5B+E8ssbOMin4Jgfbzewp&#10;xUTbkXN6nH0lAoRdggpq7/tESlfUZNAtbE8cvNIOBn2QQyX1gGOAm06uoiiWBhsOCzX2tK+paM93&#10;o+Cax7dDlrWy/cyzsTxyi9PHRann+bRbg/A0+f/wX/ukFcRvr/B7Jhw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kK1MxQAAANwAAAAPAAAAAAAAAAAAAAAAAJgCAABkcnMv&#10;ZG93bnJldi54bWxQSwUGAAAAAAQABAD1AAAAigMAAAAA&#10;" path="m10,r,l20,10,30,25,45,50r,30l40,110r-5,25l20,155,,185r,5l,200r20,15l50,235,,250e" filled="f" strokecolor="#e36c0a [2409]" strokeweight="42e-5mm">
                  <v:path arrowok="t" o:connecttype="custom" o:connectlocs="10,0;10,0;20,10;30,25;45,50;45,80;40,110;35,135;20,155;0,185;0,185;0,190;0,200;20,215;50,235;0,250" o:connectangles="0,0,0,0,0,0,0,0,0,0,0,0,0,0,0,0"/>
                </v:shape>
                <v:shape id="Freeform 101" o:spid="_x0000_s1118" style="position:absolute;left:1658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3k1OMUA&#10;AADcAAAADwAAAGRycy9kb3ducmV2LnhtbESPT2vCQBTE7wW/w/KE3upGaUOJWUUERdpDiBXB2yP7&#10;8odk34bsatJv3y0Uehxm5jdMup1MJx40uMayguUiAkFcWN1wpeDydXh5B+E8ssbOMin4Jgfbzewp&#10;xUTbkXN6nH0lAoRdggpq7/tESlfUZNAtbE8cvNIOBn2QQyX1gGOAm06uoiiWBhsOCzX2tK+paM93&#10;o+Cax7dDlrWy/cyzsTxyi9PHRann+bRbg/A0+f/wX/ukFcRvr/B7Jhw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eTU4xQAAANwAAAAPAAAAAAAAAAAAAAAAAJgCAABkcnMv&#10;ZG93bnJldi54bWxQSwUGAAAAAAQABAD1AAAAigMAAAAA&#10;" path="m50,r,l25,25,15,50,10,80r,30l20,135r10,20l50,185r,5l50,195,30,215,,235r50,15e" filled="f" strokecolor="#e36c0a [2409]" strokeweight="42e-5mm">
                  <v:path arrowok="t" o:connecttype="custom" o:connectlocs="50,0;50,0;25,25;15,50;10,80;10,110;20,135;30,155;50,185;50,185;50,190;50,195;30,215;0,235;50,250" o:connectangles="0,0,0,0,0,0,0,0,0,0,0,0,0,0,0"/>
                </v:shape>
                <v:shape id="Freeform 102" o:spid="_x0000_s1119" style="position:absolute;left:1234;top:8937;width:434;height:245;visibility:visible;mso-wrap-style:square;v-text-anchor:top" coordsize="434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JGGsQA&#10;AADcAAAADwAAAGRycy9kb3ducmV2LnhtbESPQWvCQBSE74L/YXlCb7pRiLapq4hQsL018aC3R/Z1&#10;N232bchuY/rvu4WCx2FmvmG2+9G1YqA+NJ4VLBcZCOLa64aNgnP1Mn8EESKyxtYzKfihAPvddLLF&#10;Qvsbv9NQRiMShEOBCmyMXSFlqC05DAvfESfvw/cOY5K9kbrHW4K7Vq6ybC0dNpwWLHZ0tFR/ld9O&#10;gdlU1wu9knwb8vpqy6cLm8+TUg+z8fAMItIY7+H/9kkrWOc5/J1JR0D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SRhrEAAAA3AAAAA8AAAAAAAAAAAAAAAAAmAIAAGRycy9k&#10;b3ducmV2LnhtbFBLBQYAAAAABAAEAPUAAACJAwAAAAA=&#10;" path="m214,r,l129,5,94,10,64,15,34,30,15,45,5,65,,95r,30l15,150r19,25l59,200r30,20l129,230r40,10l214,245r45,-5l299,230r35,-10l369,200r25,-25l414,150r15,-25l434,95,429,65,419,45,394,30,369,15,339,10,299,5,214,xe" filled="f" strokecolor="#e36c0a [2409]" strokeweight="42e-5mm">
                  <v:path arrowok="t" o:connecttype="custom" o:connectlocs="214,0;214,0;129,5;94,10;64,15;34,30;15,45;5,65;0,95;0,95;0,125;15,150;34,175;59,200;89,220;129,230;169,240;214,245;214,245;259,240;299,230;334,220;369,200;394,175;414,150;429,125;434,95;434,95;429,65;419,45;394,30;369,15;339,10;299,5;214,0;214,0" o:connectangles="0,0,0,0,0,0,0,0,0,0,0,0,0,0,0,0,0,0,0,0,0,0,0,0,0,0,0,0,0,0,0,0,0,0,0,0"/>
                </v:shape>
                <v:shape id="Freeform 103" o:spid="_x0000_s1120" style="position:absolute;left:1298;top:8937;width:300;height:195;visibility:visible;mso-wrap-style:square;v-text-anchor:top" coordsize="300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LCCsMA&#10;AADcAAAADwAAAGRycy9kb3ducmV2LnhtbESPQUsDMRSE70L/Q3gFbzap4FrWpqUUBI/bqgdvr5tn&#10;dnXfy5LEdv33RhA8DjPzDbPeTjyoM8XUB7GwXBhQJG1wvXgLL8+PNytQKaM4HIKQhW9KsN3MrtZY&#10;u3CRA52P2asCkVSjhS7nsdY6tR0xpkUYSYr3HiJjLjJ67SJeCpwHfWtMpRl7KQsdjrTvqP08frGF&#10;5s1/TObAcWVeT6fmftcEZm/t9XzaPYDKNOX/8F/7yVmo7ir4PVOOgN7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LCCsMAAADcAAAADwAAAAAAAAAAAAAAAACYAgAAZHJzL2Rv&#10;d25yZXYueG1sUEsFBgAAAAAEAAQA9QAAAIgDAAAAAA==&#10;" path="m150,r,l120,,95,5,70,15,45,25,30,40,15,55,5,75,,95r5,20l10,135r15,15l45,165r20,15l90,190r30,5l150,195r30,l210,190r25,-10l255,165r20,-15l290,135r5,-20l300,95r,-20l290,55,275,40,255,25,235,15,210,5,180,,150,xe" filled="f" strokecolor="#e36c0a [2409]" strokeweight="42e-5mm">
                  <v:path arrowok="t" o:connecttype="custom" o:connectlocs="150,0;150,0;120,0;95,5;70,15;45,25;30,40;15,55;5,75;0,95;0,95;5,115;10,135;25,150;45,165;65,180;90,190;120,195;150,195;150,195;180,195;210,190;235,180;255,165;275,150;290,135;295,115;300,95;300,95;300,75;290,55;275,40;255,25;235,15;210,5;180,0;150,0;150,0" o:connectangles="0,0,0,0,0,0,0,0,0,0,0,0,0,0,0,0,0,0,0,0,0,0,0,0,0,0,0,0,0,0,0,0,0,0,0,0,0,0"/>
                </v:shape>
                <v:shape id="Freeform 104" o:spid="_x0000_s1121" style="position:absolute;left:1343;top:8937;width:210;height:165;visibility:visible;mso-wrap-style:square;v-text-anchor:top" coordsize="21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UcK8YA&#10;AADcAAAADwAAAGRycy9kb3ducmV2LnhtbESPT2sCMRTE74V+h/AKXqRmK2jLahQpCB68uP6B3p6b&#10;52bp5mWbRHf99k1B6HGYmd8w82VvG3EjH2rHCt5GGQji0umaKwWH/fr1A0SIyBobx6TgTgGWi+en&#10;OebadbyjWxErkSAcclRgYmxzKUNpyGIYuZY4eRfnLcYkfSW1xy7BbSPHWTaVFmtOCwZb+jRUfhdX&#10;qyCe/ak6nc1xtf2RbTc0xf6ruCs1eOlXMxCR+vgffrQ3WsF08g5/Z9IR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EUcK8YAAADcAAAADwAAAAAAAAAAAAAAAACYAgAAZHJz&#10;L2Rvd25yZXYueG1sUEsFBgAAAAAEAAQA9QAAAIsDAAAAAA==&#10;" path="m105,r,l85,5,65,10,50,20,35,30,20,45,10,65,5,80,,95r5,15l10,120r10,15l30,145r35,15l105,165r40,-5l180,145r10,-10l200,120r10,-10l210,95r,-15l205,65,195,45,180,30,165,20,145,10,125,5,105,xe" filled="f" strokecolor="#e36c0a [2409]" strokeweight="42e-5mm">
                  <v:path arrowok="t" o:connecttype="custom" o:connectlocs="105,0;105,0;85,5;65,10;50,20;35,30;20,45;10,65;5,80;0,95;0,95;5,110;10,120;20,135;30,145;65,160;105,165;105,165;145,160;180,145;190,135;200,120;210,110;210,95;210,95;210,80;205,65;195,45;180,30;165,20;145,10;125,5;105,0;105,0" o:connectangles="0,0,0,0,0,0,0,0,0,0,0,0,0,0,0,0,0,0,0,0,0,0,0,0,0,0,0,0,0,0,0,0,0,0"/>
                </v:shape>
                <v:shape id="Freeform 105" o:spid="_x0000_s1122" style="position:absolute;left:1378;top:8937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LH4L8A&#10;AADcAAAADwAAAGRycy9kb3ducmV2LnhtbERPz0vDMBS+C/sfwhvsZtOKllGbjTEp2KNzuz+aZ1Nt&#10;XkKTrd1/bw6Cx4/vd71f7ChuNIXBsYIiy0EQd04P3Cs4fzaPWxAhImscHZOCOwXY71YPNVbazfxB&#10;t1PsRQrhUKECE6OvpAydIYshc544cV9ushgTnHqpJ5xTuB3lU56X0uLAqcGgp6Oh7ud0tQraCw5F&#10;6YrvvPVvjX8O/mrGVqnNejm8goi0xH/xn/tdKyhf0tp0Jh0Bufs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wsfgvwAAANwAAAAPAAAAAAAAAAAAAAAAAJgCAABkcnMvZG93bnJl&#10;di54bWxQSwUGAAAAAAQABAD1AAAAhAMAAAAA&#10;" path="m70,r,l55,5,40,10,30,25,20,35,5,70,,95r,10l5,115r15,15l40,140r30,5l100,140r20,-10l140,115r5,-20l140,70,125,40,115,25,100,10,85,5,70,xe" filled="f" strokecolor="#e36c0a [2409]" strokeweight="42e-5mm">
                  <v:path arrowok="t" o:connecttype="custom" o:connectlocs="70,0;70,0;55,5;40,10;30,25;20,35;5,70;0,95;0,95;0,105;5,115;20,130;40,140;70,145;70,145;100,140;120,130;140,115;145,95;145,95;140,70;125,40;115,25;100,10;85,5;70,0;70,0" o:connectangles="0,0,0,0,0,0,0,0,0,0,0,0,0,0,0,0,0,0,0,0,0,0,0,0,0,0,0"/>
                </v:shape>
                <v:shape id="Freeform 106" o:spid="_x0000_s1123" style="position:absolute;left:1199;top:8917;width:509;height:20;visibility:visible;mso-wrap-style:square;v-text-anchor:top" coordsize="509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74hscA&#10;AADcAAAADwAAAGRycy9kb3ducmV2LnhtbESPT2sCMRTE74V+h/AK3mpWpdJujeIfCvXQQ7VFj4/N&#10;c7N187Ik0d366Y1Q6HGYmd8wk1lna3EmHyrHCgb9DARx4XTFpYKv7dvjM4gQkTXWjknBLwWYTe/v&#10;Jphr1/InnTexFAnCIUcFJsYmlzIUhiyGvmuIk3dw3mJM0pdSe2wT3NZymGVjabHitGCwoaWh4rg5&#10;WQXrrV/py2iwaHff1u/blT78mA+leg/d/BVEpC7+h//a71rB+OkFbmfSEZDT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1++IbHAAAA3AAAAA8AAAAAAAAAAAAAAAAAmAIAAGRy&#10;cy9kb3ducmV2LnhtbFBLBQYAAAAABAAEAPUAAACMAwAAAAA=&#10;" path="m509,20r,l484,10,439,,404,,364,,309,10,249,20,189,10,139,5,99,,64,,20,10,,20e" filled="f" strokecolor="#e36c0a [2409]" strokeweight="42e-5mm">
                  <v:path arrowok="t" o:connecttype="custom" o:connectlocs="509,20;509,20;484,10;439,0;404,0;364,0;309,10;249,20;249,20;249,20;189,10;139,5;99,0;64,0;20,10;0,20" o:connectangles="0,0,0,0,0,0,0,0,0,0,0,0,0,0,0,0"/>
                </v:shape>
                <v:shape id="Freeform 107" o:spid="_x0000_s1124" style="position:absolute;left:1199;top:8892;width:509;height:45;visibility:visible;mso-wrap-style:square;v-text-anchor:top" coordsize="509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GRE8AA&#10;AADcAAAADwAAAGRycy9kb3ducmV2LnhtbERPyW7CMBC9V+IfrEHqrTiAGqGAQUBVwbWs11E8xIF4&#10;HGwX0r+vD5V6fHr7bNHZRjzIh9qxguEgA0FcOl1zpeCw/3ybgAgRWWPjmBT8UIDFvPcyw0K7J3/R&#10;YxcrkUI4FKjAxNgWUobSkMUwcC1x4i7OW4wJ+kpqj88Ubhs5yrJcWqw5NRhsaW2ovO2+rQJ/3GzM&#10;OLuu3s/uPgrb07g7f7BSr/1uOQURqYv/4j/3VivI8zQ/nUlHQM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eGRE8AAAADcAAAADwAAAAAAAAAAAAAAAACYAgAAZHJzL2Rvd25y&#10;ZXYueG1sUEsFBgAAAAAEAAQA9QAAAIUDAAAAAA==&#10;" path="m509,45r,l464,30,419,20,354,10,279,,189,5r-45,5l99,15,50,30,,45e" filled="f" strokecolor="#e36c0a [2409]" strokeweight="42e-5mm">
                  <v:path arrowok="t" o:connecttype="custom" o:connectlocs="509,45;509,45;464,30;419,20;354,10;279,0;189,5;144,10;99,15;50,30;0,45" o:connectangles="0,0,0,0,0,0,0,0,0,0,0"/>
                </v:shape>
                <v:line id="Line 108" o:spid="_x0000_s1125" style="position:absolute;flip:x;visibility:visible;mso-wrap-style:square" from="1189,8842" to="1708,8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lEicIAAADcAAAADwAAAGRycy9kb3ducmV2LnhtbESPT2vCQBTE74V+h+UJ3nQTC7GkriIV&#10;oVf/XLw9ss9sMPs2ZJ8x7ad3C4Ueh5n5DbPajL5VA/WxCWwgn2egiKtgG64NnE/72TuoKMgW28Bk&#10;4JsibNavLyssbXjwgYaj1CpBOJZowIl0pdaxcuQxzkNHnLxr6D1Kkn2tbY+PBPetXmRZoT02nBYc&#10;dvTpqLod797ARQ674fqWy3bYu6XNLv7OP96Y6WTcfoASGuU//Nf+sgaKIoffM+kI6P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glEicIAAADcAAAADwAAAAAAAAAAAAAA&#10;AAChAgAAZHJzL2Rvd25yZXYueG1sUEsFBgAAAAAEAAQA+QAAAJADAAAAAA==&#10;" strokecolor="#e36c0a [2409]" strokeweight="42e-5mm"/>
                <v:line id="Line 109" o:spid="_x0000_s1126" style="position:absolute;flip:x;visibility:visible;mso-wrap-style:square" from="1189,8812" to="1708,8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yH4MUAAADcAAAADwAAAGRycy9kb3ducmV2LnhtbESPQWvCQBSE70L/w/IKvemmOQSJbqQt&#10;thUPKaaN52f2NQnNvg3ZVeO/dwuCx2FmvmGWq9F04kSDay0reJ5FIIgrq1uuFfx8v0/nIJxH1thZ&#10;JgUXcrDKHiZLTLU9845Oha9FgLBLUUHjfZ9K6aqGDLqZ7YmD92sHgz7IoZZ6wHOAm07GUZRIgy2H&#10;hQZ7emuo+iuORsHrJ2/XdjuX/mtdxYfyI8/Lfa7U0+P4sgDhafT38K290QqSJIb/M+EIyO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zyH4MUAAADcAAAADwAAAAAAAAAA&#10;AAAAAAChAgAAZHJzL2Rvd25yZXYueG1sUEsFBgAAAAAEAAQA+QAAAJMDAAAAAA==&#10;" strokecolor="#e36c0a [2409]" strokeweight="69e-5mm"/>
                <v:shape id="Freeform 110" o:spid="_x0000_s1127" style="position:absolute;left:664;top:8937;width:55;height:250;visibility:visible;mso-wrap-style:square;v-text-anchor:top" coordsize="55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SoPMUA&#10;AADcAAAADwAAAGRycy9kb3ducmV2LnhtbESPQWvCQBSE7wX/w/IEb3VTJSFEV6mCoaW9VMXzM/tM&#10;gtm3Ibsm6b/vFgo9DjPzDbPejqYRPXWutqzgZR6BIC6srrlUcD4dnlMQziNrbCyTgm9ysN1MntaY&#10;aTvwF/VHX4oAYZehgsr7NpPSFRUZdHPbEgfvZjuDPsiulLrDIcBNIxdRlEiDNYeFClvaV1Tcjw+j&#10;YPdxXsR5Gn+y3MWP6wnbS35/V2o2HV9XIDyN/j/8137TCpJkCb9nwhG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VKg8xQAAANwAAAAPAAAAAAAAAAAAAAAAAJgCAABkcnMv&#10;ZG93bnJldi54bWxQSwUGAAAAAAQABAD1AAAAigMAAAAA&#10;" path="m20,r,l40,25,50,50r,30l45,110r-5,25l30,155,15,175,5,180,,190r,5l20,215r35,20l30,245,,250e" filled="f" strokecolor="#e36c0a [2409]" strokeweight="42e-5mm">
                  <v:path arrowok="t" o:connecttype="custom" o:connectlocs="20,0;20,0;40,25;50,50;50,80;45,110;40,135;30,155;15,175;5,180;5,180;0,190;0,195;20,215;55,235;55,235;30,245;0,250" o:connectangles="0,0,0,0,0,0,0,0,0,0,0,0,0,0,0,0,0,0"/>
                </v:shape>
                <v:shape id="Freeform 111" o:spid="_x0000_s1128" style="position:absolute;left:1144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X/hcUA&#10;AADcAAAADwAAAGRycy9kb3ducmV2LnhtbESPzWrDMBCE74W8g9hAb7XcEExxrYRSSCjpwTgxgdwW&#10;a/2DrZWx1Nh9+6pQ6HGYmW+YbL+YQdxpcp1lBc9RDIK4srrjRkF5OTy9gHAeWeNgmRR8k4P9bvWQ&#10;YartzAXdz74RAcIuRQWt92MqpataMugiOxIHr7aTQR/k1Eg94RzgZpCbOE6kwY7DQosjvbdU9ecv&#10;o+BaJLdDnvey/yzyuT5yj8upVOpxvby9gvC0+P/wX/tDK0iSLfyeCUd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Ff+FxQAAANwAAAAPAAAAAAAAAAAAAAAAAJgCAABkcnMv&#10;ZG93bnJldi54bWxQSwUGAAAAAAQABAD1AAAAigMAAAAA&#10;" path="m45,r,l20,25,10,50,5,80r5,30l15,135r10,20l45,185r5,5l45,195,30,215,,235r45,15e" filled="f" strokecolor="#e36c0a [2409]" strokeweight="42e-5mm">
                  <v:path arrowok="t" o:connecttype="custom" o:connectlocs="45,0;45,0;20,25;10,50;5,80;10,110;15,135;25,155;45,185;45,185;50,190;45,195;30,215;0,235;45,250" o:connectangles="0,0,0,0,0,0,0,0,0,0,0,0,0,0,0"/>
                </v:shape>
                <v:shape id="Freeform 112" o:spid="_x0000_s1129" style="position:absolute;left:714;top:8937;width:435;height:245;visibility:visible;mso-wrap-style:square;v-text-anchor:top" coordsize="435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woIcYA&#10;AADcAAAADwAAAGRycy9kb3ducmV2LnhtbESPQWvCQBSE74L/YXlCL6Ibgw2aukppETxIwSiKt9fs&#10;MwnNvg3ZrcZ/7xYKHoeZ+YZZrDpTiyu1rrKsYDKOQBDnVldcKDjs16MZCOeRNdaWScGdHKyW/d4C&#10;U21vvKNr5gsRIOxSVFB636RSurwkg25sG+LgXWxr0AfZFlK3eAtwU8s4ihJpsOKwUGJDHyXlP9mv&#10;UXAenj7j+XQbT75c1s0u37GM6KjUy6B7fwPhqfPP8H97oxUkySv8nQ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lwoIcYAAADcAAAADwAAAAAAAAAAAAAAAACYAgAAZHJz&#10;L2Rvd25yZXYueG1sUEsFBgAAAAAEAAQA9QAAAIsDAAAAAA==&#10;" path="m215,r,l135,5,95,10,65,15,40,30,20,45,5,65,,95r,30l15,150r20,25l60,200r35,20l130,230r45,10l215,245r45,-5l300,230r40,-10l370,200r25,-25l415,150r15,-25l435,95,430,65,420,45,400,30,370,15,340,10,300,5,215,xe" filled="f" strokecolor="#e36c0a [2409]" strokeweight="42e-5mm">
                  <v:path arrowok="t" o:connecttype="custom" o:connectlocs="215,0;215,0;135,5;95,10;65,15;40,30;20,45;5,65;0,95;0,95;0,125;15,150;35,175;60,200;95,220;130,230;175,240;215,245;215,245;260,240;300,230;340,220;370,200;395,175;415,150;430,125;435,95;435,95;430,65;420,45;400,30;370,15;340,10;300,5;215,0;215,0" o:connectangles="0,0,0,0,0,0,0,0,0,0,0,0,0,0,0,0,0,0,0,0,0,0,0,0,0,0,0,0,0,0,0,0,0,0,0,0"/>
                </v:shape>
                <v:shape id="Freeform 113" o:spid="_x0000_s1130" style="position:absolute;left:784;top:8937;width:295;height:195;visibility:visible;mso-wrap-style:square;v-text-anchor:top" coordsize="295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GhW8UA&#10;AADcAAAADwAAAGRycy9kb3ducmV2LnhtbESPQWvCQBSE70L/w/IK3uqmHoJEV5GWQkEQTUWvz+wz&#10;CWbfptlVV3+9Kwgeh5n5hpnMgmnEmTpXW1bwOUhAEBdW11wq2Pz9fIxAOI+ssbFMCq7kYDZ9600w&#10;0/bCazrnvhQRwi5DBZX3bSalKyoy6Aa2JY7ewXYGfZRdKXWHlwg3jRwmSSoN1hwXKmzpq6LimJ+M&#10;Are/fc+HeVj875bFsrltV7swWinVfw/zMQhPwb/Cz/avVpCmKTzOxCMgp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4aFbxQAAANwAAAAPAAAAAAAAAAAAAAAAAJgCAABkcnMv&#10;ZG93bnJldi54bWxQSwUGAAAAAAQABAD1AAAAigMAAAAA&#10;" path="m145,r,l115,,90,5,65,15,40,25,25,40,10,55,,75,,95r,20l10,135r10,15l40,165r20,15l90,190r25,5l145,195r30,l205,190r25,-10l250,165r20,-15l285,135r10,-20l295,95r,-20l285,55,270,40,255,25,230,15,205,5,175,,145,xe" filled="f" strokecolor="#e36c0a [2409]" strokeweight="42e-5mm">
                  <v:path arrowok="t" o:connecttype="custom" o:connectlocs="145,0;145,0;115,0;90,5;65,15;40,25;25,40;10,55;0,75;0,95;0,95;0,115;10,135;20,150;40,165;60,180;90,190;115,195;145,195;145,195;175,195;205,190;230,180;250,165;270,150;285,135;295,115;295,95;295,95;295,75;285,55;270,40;255,25;230,15;205,5;175,0;145,0;145,0" o:connectangles="0,0,0,0,0,0,0,0,0,0,0,0,0,0,0,0,0,0,0,0,0,0,0,0,0,0,0,0,0,0,0,0,0,0,0,0,0,0"/>
                </v:shape>
                <v:shape id="Freeform 114" o:spid="_x0000_s1131" style="position:absolute;left:824;top:8937;width:210;height:165;visibility:visible;mso-wrap-style:square;v-text-anchor:top" coordsize="21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nWlsUA&#10;AADcAAAADwAAAGRycy9kb3ducmV2LnhtbESPQWsCMRSE7wX/Q3hCL0Wz7WErq1FEKHjopWsVvD03&#10;z83i5mVNorv++6ZQ6HGYmW+YxWqwrbiTD41jBa/TDARx5XTDtYLv3cdkBiJEZI2tY1LwoACr5ehp&#10;gYV2PX/RvYy1SBAOBSowMXaFlKEyZDFMXUecvLPzFmOSvpbaY5/gtpVvWZZLiw2nBYMdbQxVl/Jm&#10;FcSTP9SHk9mvP6+y619MuTuWD6Wex8N6DiLSEP/Df+2tVpDn7/B7Jh0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KdaWxQAAANwAAAAPAAAAAAAAAAAAAAAAAJgCAABkcnMv&#10;ZG93bnJldi54bWxQSwUGAAAAAAQABAD1AAAAigMAAAAA&#10;" path="m105,r,l85,5,65,10,50,20,35,30,20,45,10,65,5,80,,95r5,15l10,120r10,15l30,145r35,15l105,165r45,-5l180,145r15,-10l205,120r5,-10l210,95r,-15l205,65,195,45,180,30,165,20,150,10,130,5,105,xe" filled="f" strokecolor="#e36c0a [2409]" strokeweight="42e-5mm">
                  <v:path arrowok="t" o:connecttype="custom" o:connectlocs="105,0;105,0;85,5;65,10;50,20;35,30;20,45;10,65;5,80;0,95;0,95;5,110;10,120;20,135;30,145;65,160;105,165;105,165;150,160;180,145;195,135;205,120;210,110;210,95;210,95;210,80;205,65;195,45;180,30;165,20;150,10;130,5;105,0;105,0" o:connectangles="0,0,0,0,0,0,0,0,0,0,0,0,0,0,0,0,0,0,0,0,0,0,0,0,0,0,0,0,0,0,0,0,0,0"/>
                </v:shape>
                <v:shape id="Freeform 115" o:spid="_x0000_s1132" style="position:absolute;left:859;top:8937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4NXb0A&#10;AADcAAAADwAAAGRycy9kb3ducmV2LnhtbERPTYvCMBC9L/gfwgje1rSLFKlGEUXYHnX1PjRjU20m&#10;oYla/705CHt8vO/lerCdeFAfWscK8mkGgrh2uuVGwelv/z0HESKyxs4xKXhRgPVq9LXEUrsnH+hx&#10;jI1IIRxKVGBi9KWUoTZkMUydJ07cxfUWY4J9I3WPzxRuO/mTZYW02HJqMOhpa6i+He9WQXXGNi9c&#10;fs0qv9v7WfB301VKTcbDZgEi0hD/xR/3r1ZQFGltOpOOgFy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Ua4NXb0AAADcAAAADwAAAAAAAAAAAAAAAACYAgAAZHJzL2Rvd25yZXYu&#10;eG1sUEsFBgAAAAAEAAQA9QAAAIIDAAAAAA==&#10;" path="m70,r,l55,5,45,10,30,25,20,35,5,70,,95r,10l5,115r15,15l45,140r25,5l100,140r25,-10l140,115r5,-20l140,70,125,40,115,25,105,10,90,5,70,xe" filled="f" strokecolor="#e36c0a [2409]" strokeweight="42e-5mm">
                  <v:path arrowok="t" o:connecttype="custom" o:connectlocs="70,0;70,0;55,5;45,10;30,25;20,35;5,70;0,95;0,95;0,105;5,115;20,130;45,140;70,145;70,145;100,140;125,130;140,115;145,95;145,95;140,70;125,40;115,25;105,10;90,5;70,0;70,0" o:connectangles="0,0,0,0,0,0,0,0,0,0,0,0,0,0,0,0,0,0,0,0,0,0,0,0,0,0,0"/>
                </v:shape>
                <v:shape id="Freeform 116" o:spid="_x0000_s1133" style="position:absolute;left:684;top:8917;width:505;height:20;visibility:visible;mso-wrap-style:square;v-text-anchor:top" coordsize="50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Pb9sMA&#10;AADcAAAADwAAAGRycy9kb3ducmV2LnhtbESPT4vCMBTE74LfITzBm6YrUrRrFBEU8eYfFG9vm7dt&#10;sXmpTbT1228WBI/DzPyGmS1aU4on1a6wrOBrGIEgTq0uOFNwOq4HExDOI2ssLZOCFzlYzLudGSba&#10;Nryn58FnIkDYJagg975KpHRpTgbd0FbEwfu1tUEfZJ1JXWMT4KaUoyiKpcGCw0KOFa1ySm+Hh1FQ&#10;nO9Xji5Et5/XZrNs2nG2u2+V6vfa5TcIT63/hN/trVYQx1P4PxOOgJ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CPb9sMAAADcAAAADwAAAAAAAAAAAAAAAACYAgAAZHJzL2Rv&#10;d25yZXYueG1sUEsFBgAAAAAEAAQA9QAAAIgDAAAAAA==&#10;" path="m505,20r,l480,10,435,,400,,360,,310,10,250,20r-5,l185,10,135,5,95,,60,,15,10,5,15,,20e" filled="f" strokecolor="#e36c0a [2409]" strokeweight="42e-5mm">
                  <v:path arrowok="t" o:connecttype="custom" o:connectlocs="505,20;505,20;480,10;435,0;400,0;360,0;310,10;250,20;245,20;245,20;185,10;135,5;95,0;60,0;15,10;5,15;0,20" o:connectangles="0,0,0,0,0,0,0,0,0,0,0,0,0,0,0,0,0"/>
                </v:shape>
                <v:shape id="Freeform 117" o:spid="_x0000_s1134" style="position:absolute;left:684;top:8892;width:505;height:45;visibility:visible;mso-wrap-style:square;v-text-anchor:top" coordsize="50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kTosEA&#10;AADcAAAADwAAAGRycy9kb3ducmV2LnhtbERPTWvCQBC9F/oflin0Vjd6UEndBBEq9lLQRuhxyI5J&#10;SHY2ZLdJ/PfOodDj433v8tl1aqQhNJ4NLBcJKOLS24YrA8X3x9sWVIjIFjvPZOBOAfLs+WmHqfUT&#10;n2m8xEpJCIcUDdQx9qnWoazJYVj4nli4mx8cRoFDpe2Ak4S7Tq+SZK0dNiwNNfZ0qKlsL79Oetsj&#10;/Vw/9VRMt6+qXRbH07hdGfP6Mu/fQUWa47/4z32yBtYbmS9n5Ajo7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pE6LBAAAA3AAAAA8AAAAAAAAAAAAAAAAAmAIAAGRycy9kb3du&#10;cmV2LnhtbFBLBQYAAAAABAAEAPUAAACGAwAAAAA=&#10;" path="m505,45r,l465,30,415,20,350,10,275,,190,5r-45,5l95,15,50,30,,45e" filled="f" strokecolor="#e36c0a [2409]" strokeweight="42e-5mm">
                  <v:path arrowok="t" o:connecttype="custom" o:connectlocs="505,45;505,45;465,30;415,20;350,10;275,0;190,5;145,10;95,15;50,30;0,45" o:connectangles="0,0,0,0,0,0,0,0,0,0,0"/>
                </v:shape>
                <v:shape id="Freeform 118" o:spid="_x0000_s1135" style="position:absolute;left:694;top:8842;width:495;height:1;visibility:visible;mso-wrap-style:square;v-text-anchor:top" coordsize="49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YGc8YA&#10;AADcAAAADwAAAGRycy9kb3ducmV2LnhtbESPQWvCQBSE74L/YXmF3nSTQjWkrlIsoj14MI2H3h7Z&#10;1yQ0+zbsrhr99V1B6HGYmW+YxWownTiT861lBek0AUFcWd1yraD82kwyED4ga+wsk4IreVgtx6MF&#10;5tpe+EDnItQiQtjnqKAJoc+l9FVDBv3U9sTR+7HOYIjS1VI7vES46eRLksykwZbjQoM9rRuqfouT&#10;UZBpV87T65Gy7eZWfvDx87XYfyv1/DS8v4EINIT/8KO90wpm8xTuZ+IR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kYGc8YAAADcAAAADwAAAAAAAAAAAAAAAACYAgAAZHJz&#10;L2Rvd25yZXYueG1sUEsFBgAAAAAEAAQA9QAAAIsDAAAAAA==&#10;" path="m495,r,l,e" filled="f" strokecolor="#e36c0a [2409]" strokeweight="42e-5mm">
                  <v:path arrowok="t" o:connecttype="custom" o:connectlocs="495,0;495,0;0,0" o:connectangles="0,0,0"/>
                </v:shape>
                <v:shape id="Freeform 119" o:spid="_x0000_s1136" style="position:absolute;left:694;top:8812;width:495;height:1;visibility:visible;mso-wrap-style:square;v-text-anchor:top" coordsize="49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JOw8UA&#10;AADcAAAADwAAAGRycy9kb3ducmV2LnhtbESPT2sCMRTE74LfITyht26iUG23RlGxIoKl/jl4fGxe&#10;dxc3L8sm1fXbG6HgcZiZ3zDjaWsrcaHGl4419BMFgjhzpuRcw/Hw9foOwgdkg5Vj0nAjD9NJtzPG&#10;1Lgr7+iyD7mIEPYpaihCqFMpfVaQRZ+4mjh6v66xGKJscmkavEa4reRAqaG0WHJcKLCmRUHZef9n&#10;NVD4MCurlt8/p7fFbOW2c7U57bR+6bWzTxCB2vAM/7fXRsNwNIDHmXgE5OQ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kk7DxQAAANwAAAAPAAAAAAAAAAAAAAAAAJgCAABkcnMv&#10;ZG93bnJldi54bWxQSwUGAAAAAAQABAD1AAAAigMAAAAA&#10;" path="m495,r,l,e" filled="f" strokecolor="#e36c0a [2409]" strokeweight="69e-5mm">
                  <v:path arrowok="t" o:connecttype="custom" o:connectlocs="495,0;495,0;0,0" o:connectangles="0,0,0"/>
                </v:shape>
                <v:shape id="Freeform 120" o:spid="_x0000_s1137" style="position:absolute;left:415;top:8627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7SNsQA&#10;AADcAAAADwAAAGRycy9kb3ducmV2LnhtbESPT4vCMBTE7wt+h/AEL4umdUGlGkUFRfa0/gGvj+bZ&#10;VpuXkkTtfvuNIOxxmJnfMLNFa2rxIOcrywrSQQKCOLe64kLB6bjpT0D4gKyxtkwKfsnDYt75mGGm&#10;7ZP39DiEQkQI+wwVlCE0mZQ+L8mgH9iGOHoX6wyGKF0htcNnhJtaDpNkJA1WHBdKbGhdUn473I2C&#10;rf0Mu1OaOONW9+r8ff1Jt5NCqV63XU5BBGrDf/jd3mkFo/EXvM7EI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O0jbEAAAA3AAAAA8AAAAAAAAAAAAAAAAAmAIAAGRycy9k&#10;b3ducmV2LnhtbFBLBQYAAAAABAAEAPUAAACJAwAAAAA=&#10;" path="m249,10r,l239,20,224,30,199,45r-30,l139,40,114,30,94,20,64,,59,,49,,34,15,14,50,,e" filled="f" strokecolor="#e36c0a [2409]" strokeweight="42e-5mm">
                  <v:path arrowok="t" o:connecttype="custom" o:connectlocs="249,10;249,10;239,20;224,30;199,45;169,45;139,40;114,30;94,20;64,0;64,0;59,0;49,0;34,15;14,50;0,0" o:connectangles="0,0,0,0,0,0,0,0,0,0,0,0,0,0,0,0"/>
                </v:shape>
                <v:shape id="Freeform 121" o:spid="_x0000_s1138" style="position:absolute;left:584;top:8937;width:100;height:250;visibility:visible;mso-wrap-style:square;v-text-anchor:top" coordsize="10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BO0cAA&#10;AADcAAAADwAAAGRycy9kb3ducmV2LnhtbESP3arCMBCE7wXfIazgnaaKqFSj+INw7kTrAyzN2hab&#10;TWiiVp/eHBC8HGbmG2a5bk0tHtT4yrKC0TABQZxbXXGh4JIdBnMQPiBrrC2Tghd5WK+6nSWm2j75&#10;RI9zKESEsE9RQRmCS6X0eUkG/dA64uhdbWMwRNkUUjf4jHBTy3GSTKXBiuNCiY52JeW3890oILnV&#10;x+N7h1mQ9f6wn7hrkTml+r12swARqA2/8Lf9pxVMZxP4PxOPgFx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QBO0cAAAADcAAAADwAAAAAAAAAAAAAAAACYAgAAZHJzL2Rvd25y&#10;ZXYueG1sUEsFBgAAAAAEAAQA9QAAAIUDAAAAAA==&#10;" path="m100,r,l90,20,80,45,65,75r-5,25l60,125r,25l70,170r10,10l85,190r-5,5l50,210r-30,5l,215r40,20l80,250e" filled="f" strokecolor="#e36c0a [2409]" strokeweight="42e-5mm">
                  <v:path arrowok="t" o:connecttype="custom" o:connectlocs="100,0;100,0;90,20;80,45;65,75;60,100;60,100;60,125;60,150;70,170;80,180;80,180;85,190;80,195;50,210;20,215;0,215;0,215;40,235;80,250" o:connectangles="0,0,0,0,0,0,0,0,0,0,0,0,0,0,0,0,0,0,0,0"/>
                </v:shape>
                <v:shape id="Freeform 122" o:spid="_x0000_s1139" style="position:absolute;left:420;top:8672;width:244;height:405;visibility:visible;mso-wrap-style:square;v-text-anchor:top" coordsize="244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5o48MA&#10;AADcAAAADwAAAGRycy9kb3ducmV2LnhtbESPzYrCMBSF9wO+Q7iCuzG1YEeqUXRAcOOA1Y27S3Nt&#10;i8lNaTJafXozIMzycH4+zmLVWyNu1PnGsYLJOAFBXDrdcKXgdNx+zkD4gKzROCYFD/KwWg4+Fphr&#10;d+cD3YpQiTjCPkcFdQhtLqUva7Lox64ljt7FdRZDlF0ldYf3OG6NTJMkkxYbjoQaW/quqbwWvzZy&#10;f9Le2J0psvQsN89j4k+PfanUaNiv5yAC9eE//G7vtILsawp/Z+IRkM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5o48MAAADcAAAADwAAAAAAAAAAAAAAAACYAgAAZHJzL2Rv&#10;d25yZXYueG1sUEsFBgAAAAAEAAQA9QAAAIgDAAAAAA==&#10;" path="m244,215r,l239,130,234,95,229,65,214,35,199,15,179,5,149,,119,,94,15,69,35,44,60,24,90,14,130,4,170,,215r,25l4,270r10,30l29,330r20,30l69,380r20,15l114,400r20,5l154,405r20,l189,395r10,-5l209,375r15,-25l234,325r5,-25l239,270r5,-15l244,215xe" filled="f" strokecolor="#e36c0a [2409]" strokeweight="42e-5mm">
                  <v:path arrowok="t" o:connecttype="custom" o:connectlocs="244,215;244,215;239,130;234,95;229,65;214,35;199,15;179,5;149,0;149,0;119,0;94,15;69,35;44,60;24,90;14,130;4,170;0,215;0,215;0,240;4,270;14,300;29,330;49,360;69,380;89,395;114,400;114,400;134,405;154,405;174,405;189,395;199,390;209,375;224,350;224,350;234,325;239,300;239,270;239,270;244,255;244,215;244,215" o:connectangles="0,0,0,0,0,0,0,0,0,0,0,0,0,0,0,0,0,0,0,0,0,0,0,0,0,0,0,0,0,0,0,0,0,0,0,0,0,0,0,0,0,0,0"/>
                </v:shape>
                <v:shape id="Freeform 123" o:spid="_x0000_s1140" style="position:absolute;left:469;top:8737;width:195;height:280;visibility:visible;mso-wrap-style:square;v-text-anchor:top" coordsize="195,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cIwsUA&#10;AADcAAAADwAAAGRycy9kb3ducmV2LnhtbESP0WrCQBRE3wv+w3KFvtWNQtMYXUWKhULah6R+wCV7&#10;zQazd2N2q9Gv7xYKfRxm5gyz3o62ExcafOtYwXyWgCCunW65UXD4envKQPiArLFzTApu5GG7mTys&#10;MdfuyiVdqtCICGGfowITQp9L6WtDFv3M9cTRO7rBYohyaKQe8BrhtpOLJEmlxZbjgsGeXg3Vp+rb&#10;KpDF4o77z1CYpctK/fGcnnb7s1KP03G3AhFoDP/hv/a7VpC+pPB7Jh4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9wjCxQAAANwAAAAPAAAAAAAAAAAAAAAAAJgCAABkcnMv&#10;ZG93bnJldi54bWxQSwUGAAAAAAQABAD1AAAAigMAAAAA&#10;" path="m195,150r,l195,120,190,95,180,70,170,45,155,30,140,15,120,5,100,,80,5,60,10,45,25,30,45,15,65,5,90,,120r,30l,180r10,40l30,250r10,10l50,265r25,10l100,280r20,-10l135,260r15,-15l160,230r15,-30l185,190r5,-5l195,175r,-25xe" filled="f" strokecolor="#e36c0a [2409]" strokeweight="42e-5mm">
                  <v:path arrowok="t" o:connecttype="custom" o:connectlocs="195,150;195,150;195,120;190,95;180,70;170,45;155,30;140,15;120,5;100,0;100,0;80,5;60,10;45,25;30,45;15,65;5,90;0,120;0,150;0,150;0,180;10,220;30,250;40,260;50,265;50,265;75,275;100,280;120,270;135,260;135,260;150,245;160,230;175,200;175,200;185,190;190,185;195,175;195,150;195,150" o:connectangles="0,0,0,0,0,0,0,0,0,0,0,0,0,0,0,0,0,0,0,0,0,0,0,0,0,0,0,0,0,0,0,0,0,0,0,0,0,0,0,0"/>
                </v:shape>
                <v:shape id="Freeform 124" o:spid="_x0000_s1141" style="position:absolute;left:499;top:8782;width:165;height:195;visibility:visible;mso-wrap-style:square;v-text-anchor:top" coordsize="165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qtP8UA&#10;AADcAAAADwAAAGRycy9kb3ducmV2LnhtbESPQWsCMRSE74L/ITyhN03swbVbo5RCobRIUSu9Pjav&#10;m2U3L8smdVd/vSkIHoeZ+YZZbQbXiBN1ofKsYT5TIIgLbyouNXwf3qZLECEiG2w8k4YzBdisx6MV&#10;5sb3vKPTPpYiQTjkqMHG2OZShsKSwzDzLXHyfn3nMCbZldJ02Ce4a+SjUgvpsOK0YLGlV0tFvf9z&#10;GtSP/Zw/ffXZx668qLrfmvp4jFo/TIaXZxCRhngP39rvRsMiy+D/TDoC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+q0/xQAAANwAAAAPAAAAAAAAAAAAAAAAAJgCAABkcnMv&#10;ZG93bnJldi54bWxQSwUGAAAAAAQABAD1AAAAigMAAAAA&#10;" path="m165,105r,l160,85,155,65,145,45,135,30,120,20,100,10,85,5,70,,55,,45,10,30,20,20,30,5,65,,105r,25l5,150r10,15l30,180r10,10l55,195r15,l85,185r25,-15l135,150r10,-10l155,135r10,-10l165,105xe" filled="f" strokecolor="#e36c0a [2409]" strokeweight="42e-5mm">
                  <v:path arrowok="t" o:connecttype="custom" o:connectlocs="165,105;165,105;160,85;155,65;145,45;135,30;120,20;100,10;85,5;70,0;70,0;55,0;45,10;30,20;20,30;5,65;0,105;0,105;0,130;5,150;15,165;30,180;40,190;55,195;70,195;85,185;85,185;110,170;135,150;135,150;145,140;155,135;165,125;165,105;165,105" o:connectangles="0,0,0,0,0,0,0,0,0,0,0,0,0,0,0,0,0,0,0,0,0,0,0,0,0,0,0,0,0,0,0,0,0,0,0"/>
                </v:shape>
                <v:shape id="Freeform 125" o:spid="_x0000_s1142" style="position:absolute;left:519;top:8812;width:145;height:140;visibility:visible;mso-wrap-style:square;v-text-anchor:top" coordsize="145,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sJ0sQA&#10;AADcAAAADwAAAGRycy9kb3ducmV2LnhtbERPy2rCQBTdC/7DcIXudKKttomOIsUUXRSqFdxeMjcP&#10;zNxJM2NM/76zELo8nPdq05tadNS6yrKC6SQCQZxZXXGh4Pydjt9AOI+ssbZMCn7JwWY9HKww0fbO&#10;R+pOvhAhhF2CCkrvm0RKl5Vk0E1sQxy43LYGfYBtIXWL9xBuajmLooU0WHFoKLGh95Ky6+lmFHwd&#10;5sZ//Oyz42f8fMkvL+ddGl+Vehr12yUIT73/Fz/ce61g8RrWhjPhCM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bCdLEAAAA3AAAAA8AAAAAAAAAAAAAAAAAmAIAAGRycy9k&#10;b3ducmV2LnhtbFBLBQYAAAAABAAEAPUAAACJAwAAAAA=&#10;" path="m145,75r,l140,60,135,45,120,35,110,25,75,10,50,,40,5,30,5,15,25,5,45,,75,,90r5,15l20,125r15,10l45,140r10,-5l105,115r15,-5l135,105r5,-10l145,75xe" filled="f" strokecolor="#e36c0a [2409]" strokeweight="42e-5mm">
                  <v:path arrowok="t" o:connecttype="custom" o:connectlocs="145,75;145,75;140,60;135,45;120,35;110,25;75,10;50,0;50,0;40,5;30,5;15,25;5,45;0,75;0,75;0,90;5,105;20,125;35,135;45,140;55,135;55,135;105,115;105,115;120,110;135,105;140,95;145,75;145,75" o:connectangles="0,0,0,0,0,0,0,0,0,0,0,0,0,0,0,0,0,0,0,0,0,0,0,0,0,0,0,0,0"/>
                </v:shape>
                <v:shape id="Freeform 126" o:spid="_x0000_s1143" style="position:absolute;left:664;top:8637;width:20;height:300;visibility:visible;mso-wrap-style:square;v-text-anchor:top" coordsize="20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2unsIA&#10;AADcAAAADwAAAGRycy9kb3ducmV2LnhtbESP0WoCMRRE3wv+Q7iCbzWxoK2rUaSl0Ee1+wGXzXV3&#10;dXMTNtFN+/WNIPRxmJkzzHqbbCdu1IfWsYbZVIEgrpxpudZQfn8+v4EIEdlg55g0/FCA7Wb0tMbC&#10;uIEPdDvGWmQIhwI1NDH6QspQNWQxTJ0nzt7J9RZjln0tTY9DhttOvii1kBZbzgsNenpvqLocr1ZD&#10;dVY+ehXs71xdy5TK/cdwrrWejNNuBSJSiv/hR/vLaFi8LuF+Jh8B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La6ewgAAANwAAAAPAAAAAAAAAAAAAAAAAJgCAABkcnMvZG93&#10;bnJldi54bWxQSwUGAAAAAAQABAD1AAAAhwMAAAAA&#10;" path="m20,300r,l20,280r-5,l10,280,5,275,,250,10,190r5,-50l20,100r,-35l10,20,,e" filled="f" strokecolor="#e36c0a [2409]" strokeweight="42e-5mm">
                  <v:path arrowok="t" o:connecttype="custom" o:connectlocs="20,300;20,300;20,280;20,280;20,280;20,280;15,280;15,280;10,280;5,275;0,250;0,250;0,250;10,190;15,140;20,100;20,65;10,20;0,0" o:connectangles="0,0,0,0,0,0,0,0,0,0,0,0,0,0,0,0,0,0,0"/>
                </v:shape>
                <v:shape id="Freeform 127" o:spid="_x0000_s1144" style="position:absolute;left:664;top:8637;width:40;height:300;visibility:visible;mso-wrap-style:square;v-text-anchor:top" coordsize="40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nrkb0A&#10;AADcAAAADwAAAGRycy9kb3ducmV2LnhtbERPSwrCMBDdC94hjOBOUwVFqlG0IrpS/IDboRnbajMp&#10;TdR6e7MQXD7ef7ZoTCleVLvCsoJBPwJBnFpdcKbgct70JiCcR9ZYWiYFH3KwmLdbM4y1ffORXief&#10;iRDCLkYFufdVLKVLczLo+rYiDtzN1gZ9gHUmdY3vEG5KOYyisTRYcGjIsaIkp/RxehoFd1sdVklE&#10;KzzfRuV6t74mbr9VqttpllMQnhr/F//cO61gPAnzw5lwBOT8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1/nrkb0AAADcAAAADwAAAAAAAAAAAAAAAACYAgAAZHJzL2Rvd25yZXYu&#10;eG1sUEsFBgAAAAAEAAQA9QAAAIIDAAAAAA==&#10;" path="m20,300r,l15,290r5,-5l30,280r5,-10l40,240r,-45l30,115,,e" filled="f" strokecolor="#e36c0a [2409]" strokeweight="42e-5mm">
                  <v:path arrowok="t" o:connecttype="custom" o:connectlocs="20,300;20,300;15,290;20,285;30,280;35,270;40,240;40,195;30,115;0,0" o:connectangles="0,0,0,0,0,0,0,0,0,0"/>
                </v:shape>
                <v:shape id="Freeform 128" o:spid="_x0000_s1145" style="position:absolute;left:694;top:8627;width:65;height:285;visibility:visible;mso-wrap-style:square;v-text-anchor:top" coordsize="65,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KffsUA&#10;AADcAAAADwAAAGRycy9kb3ducmV2LnhtbESPQWvCQBSE7wX/w/IEb3UTLWJTV5EVwYNQGr14e2Rf&#10;kzTZtyG7avz3bqHQ4zAz3zCrzWBbcaPe144VpNMEBHHhTM2lgvNp/7oE4QOywdYxKXiQh8169LLC&#10;zLg7f9EtD6WIEPYZKqhC6DIpfVGRRT91HXH0vl1vMUTZl9L0eI9w28pZkiykxZrjQoUd6YqKJr9a&#10;BU26077Rxzf9rvPL5/FxaubzH6Um42H7ASLQEP7Df+2DUbBYpvB7Jh4BuX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wp9+xQAAANwAAAAPAAAAAAAAAAAAAAAAAJgCAABkcnMv&#10;ZG93bnJldi54bWxQSwUGAAAAAAQABAD1AAAAigMAAAAA&#10;" path="m,215r,l15,220r10,5l40,235r10,10l55,255r5,15l65,285r,-25l65,e" filled="f" strokecolor="#e36c0a [2409]" strokeweight="42e-5mm">
                  <v:path arrowok="t" o:connecttype="custom" o:connectlocs="0,215;0,215;15,220;25,225;40,235;50,245;50,245;55,255;60,270;60,270;65,285;65,260;65,0" o:connectangles="0,0,0,0,0,0,0,0,0,0,0,0,0"/>
                </v:shape>
                <v:shape id="Freeform 129" o:spid="_x0000_s1146" style="position:absolute;left:699;top:8627;width:90;height:285;visibility:visible;mso-wrap-style:square;v-text-anchor:top" coordsize="90,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GuEMQA&#10;AADcAAAADwAAAGRycy9kb3ducmV2LnhtbESPS4sCMRCE7wv+h9CCF9HMevAxaxSRVWS97Ppgr82k&#10;54GTzpBEHf+9WRD2WFTVV9R82Zpa3Mj5yrKC92ECgjizuuJCwem4GUxB+ICssbZMCh7kYbnovM0x&#10;1fbOP3Q7hEJECPsUFZQhNKmUPivJoB/ahjh6uXUGQ5SukNrhPcJNLUdJMpYGK44LJTa0Lim7HK5G&#10;Qb+5uB2az8nsO8/P29kX7fUvKdXrtqsPEIHa8B9+tXdawXg6gr8z8QjIx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BrhDEAAAA3AAAAA8AAAAAAAAAAAAAAAAAmAIAAGRycy9k&#10;b3ducmV2LnhtbFBLBQYAAAAABAAEAPUAAACJAwAAAAA=&#10;" path="m,185r,l20,190r15,10l55,210r15,15l80,245r5,20l90,285r,-25l90,e" filled="f" strokecolor="#e36c0a [2409]" strokeweight="69e-5mm">
                  <v:path arrowok="t" o:connecttype="custom" o:connectlocs="0,185;0,185;20,190;35,200;55,210;70,225;70,225;80,245;85,265;85,265;90,285;90,285;90,260;90,0" o:connectangles="0,0,0,0,0,0,0,0,0,0,0,0,0,0"/>
                </v:shape>
                <v:shape id="Freeform 130" o:spid="_x0000_s1147" style="position:absolute;left:415;top:8107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uiEcUA&#10;AADcAAAADwAAAGRycy9kb3ducmV2LnhtbESPQWvCQBSE70L/w/IKvUjdpEIIqau0hUrwVK3Q6yP7&#10;TGKzb8PuJqb/3hUKHoeZ+YZZbSbTiZGcby0rSBcJCOLK6pZrBcfvz+cchA/IGjvLpOCPPGzWD7MV&#10;FtpeeE/jIdQiQtgXqKAJoS+k9FVDBv3C9sTRO1lnMETpaqkdXiLcdPIlSTJpsOW40GBPHw1Vv4fB&#10;KNjaeSiPaeKMex/an935K93mtVJPj9PbK4hAU7iH/9ulVpDlS7idiUdAr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W6IRxQAAANwAAAAPAAAAAAAAAAAAAAAAAJgCAABkcnMv&#10;ZG93bnJldi54bWxQSwUGAAAAAAQABAD1AAAAigMAAAAA&#10;" path="m249,10r,l239,20,224,30,199,45r-30,l139,40,114,35,94,20,64,,59,,49,,34,20,14,50,,5e" filled="f" strokecolor="#e36c0a [2409]" strokeweight="42e-5mm">
                  <v:path arrowok="t" o:connecttype="custom" o:connectlocs="249,10;249,10;239,20;224,30;199,45;169,45;139,40;114,35;94,20;64,0;64,0;59,0;49,0;34,20;14,50;0,5" o:connectangles="0,0,0,0,0,0,0,0,0,0,0,0,0,0,0,0"/>
                </v:shape>
                <v:shape id="Freeform 131" o:spid="_x0000_s1148" style="position:absolute;left:415;top:8577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I6ZcUA&#10;AADcAAAADwAAAGRycy9kb3ducmV2LnhtbESPQWvCQBSE70L/w/IKvUjdpEgIqau0hUrwVK3Q6yP7&#10;TGKzb8PuJqb/3hUKHoeZ+YZZbSbTiZGcby0rSBcJCOLK6pZrBcfvz+cchA/IGjvLpOCPPGzWD7MV&#10;FtpeeE/jIdQiQtgXqKAJoS+k9FVDBv3C9sTRO1lnMETpaqkdXiLcdPIlSTJpsOW40GBPHw1Vv4fB&#10;KNjaeSiPaeKMex/an935K93mtVJPj9PbK4hAU7iH/9ulVpDlS7idiUdAr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sjplxQAAANwAAAAPAAAAAAAAAAAAAAAAAJgCAABkcnMv&#10;ZG93bnJldi54bWxQSwUGAAAAAAQABAD1AAAAigMAAAAA&#10;" path="m249,50r,l224,25,199,15,169,10r-30,5l114,20,94,30,64,50r-5,l54,50,34,35,14,,,50e" filled="f" strokecolor="#e36c0a [2409]" strokeweight="42e-5mm">
                  <v:path arrowok="t" o:connecttype="custom" o:connectlocs="249,50;249,50;224,25;199,15;169,10;139,15;114,20;94,30;64,50;64,50;59,50;54,50;34,35;14,0;0,50" o:connectangles="0,0,0,0,0,0,0,0,0,0,0,0,0,0,0"/>
                </v:shape>
                <v:shape id="Freeform 132" o:spid="_x0000_s1149" style="position:absolute;left:420;top:8152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CI7MUA&#10;AADcAAAADwAAAGRycy9kb3ducmV2LnhtbESPT2vCQBTE7wW/w/IEb3WjoA3RVbTUUi/Ff3h+ZJ9J&#10;MPs27K4m7ad3CwWPw8z8hpkvO1OLOzlfWVYwGiYgiHOrKy4UnI6b1xSED8gaa8uk4Ic8LBe9lzlm&#10;2ra8p/shFCJC2GeooAyhyaT0eUkG/dA2xNG7WGcwROkKqR22EW5qOU6SqTRYcVwosaH3kvLr4WYU&#10;8OrX7JrN/rQ+u/Rt+0Gf7eR7rNSg361mIAJ14Rn+b39pBdN0An9n4hG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cIjsxQAAANwAAAAPAAAAAAAAAAAAAAAAAJgCAABkcnMv&#10;ZG93bnJldi54bWxQSwUGAAAAAAQABAD1AAAAigMAAAAA&#10;" path="m244,215r,l239,135,234,95,229,65,214,40,199,20,179,5,149,,119,,94,15,69,35,44,60,24,95,14,130,4,170,,215r4,45l14,300r10,40l44,370r25,25l94,415r25,15l149,435r30,-5l199,420r15,-20l229,370r5,-30l239,300r5,-85xe" filled="f" strokecolor="#e36c0a [2409]" strokeweight="42e-5mm">
                  <v:path arrowok="t" o:connecttype="custom" o:connectlocs="244,215;244,215;239,135;234,95;229,65;214,40;199,20;179,5;149,0;149,0;119,0;94,15;69,35;44,60;24,95;14,130;4,170;0,215;0,215;4,260;14,300;24,340;44,370;69,395;94,415;119,430;149,435;149,435;179,430;199,420;214,400;229,370;234,340;239,300;244,215;244,215" o:connectangles="0,0,0,0,0,0,0,0,0,0,0,0,0,0,0,0,0,0,0,0,0,0,0,0,0,0,0,0,0,0,0,0,0,0,0,0"/>
                </v:shape>
                <v:shape id="Freeform 133" o:spid="_x0000_s1150" style="position:absolute;left:469;top:8217;width:195;height:300;visibility:visible;mso-wrap-style:square;v-text-anchor:top" coordsize="195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bpp8QA&#10;AADcAAAADwAAAGRycy9kb3ducmV2LnhtbESPQWsCMRSE74X+h/AKvdVsVZbt1igiiPUiqKXnx+Z1&#10;s7h5WZO4rv/eCIUeh5n5hpktBtuKnnxoHCt4H2UgiCunG64VfB/XbwWIEJE1to5JwY0CLObPTzMs&#10;tbvynvpDrEWCcChRgYmxK6UMlSGLYeQ64uT9Om8xJulrqT1eE9y2cpxlubTYcFow2NHKUHU6XKyC&#10;aXP2p+3Q/5w3t8nuY7Mzloq9Uq8vw/ITRKQh/of/2l9aQV7k8DiTjoC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6W6afEAAAA3AAAAA8AAAAAAAAAAAAAAAAAmAIAAGRycy9k&#10;b3ducmV2LnhtbFBLBQYAAAAABAAEAPUAAACJAwAAAAA=&#10;" path="m195,150r,l195,120,190,95,180,70,170,45,155,30,140,15,120,5,100,,80,5,60,15,45,25,30,45,15,65,5,95,,120r,30l,180r5,30l15,235r15,20l45,275r15,15l80,300r20,l120,300r20,-10l155,275r15,-15l180,235r10,-25l195,180r,-30xe" filled="f" strokecolor="#e36c0a [2409]" strokeweight="42e-5mm">
                  <v:path arrowok="t" o:connecttype="custom" o:connectlocs="195,150;195,150;195,120;190,95;180,70;170,45;155,30;140,15;120,5;100,0;100,0;80,5;60,15;45,25;30,45;15,65;5,95;0,120;0,150;0,150;0,180;5,210;15,235;30,255;45,275;60,290;80,300;100,300;100,300;120,300;140,290;155,275;170,260;180,235;190,210;195,180;195,150;195,150" o:connectangles="0,0,0,0,0,0,0,0,0,0,0,0,0,0,0,0,0,0,0,0,0,0,0,0,0,0,0,0,0,0,0,0,0,0,0,0,0,0"/>
                </v:shape>
                <v:shape id="Freeform 134" o:spid="_x0000_s1151" style="position:absolute;left:499;top:8262;width:165;height:210;visibility:visible;mso-wrap-style:square;v-text-anchor:top" coordsize="16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bJ68UA&#10;AADcAAAADwAAAGRycy9kb3ducmV2LnhtbESPQWvCQBSE74L/YXmCN92Yg8bUVUQUS2+1ta23R/aZ&#10;RLNvQ3bV9N+7guBxmJlvmNmiNZW4UuNKywpGwwgEcWZ1ybmC76/NIAHhPLLGyjIp+CcHi3m3M8NU&#10;2xt/0nXncxEg7FJUUHhfp1K6rCCDbmhr4uAdbWPQB9nkUjd4C3BTyTiKxtJgyWGhwJpWBWXn3cUo&#10;qPc/f/HlFG/PPpkcftcfcTVtjVL9Xrt8A+Gp9a/ws/2uFYyTCTzOhCM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ZsnrxQAAANwAAAAPAAAAAAAAAAAAAAAAAJgCAABkcnMv&#10;ZG93bnJldi54bWxQSwUGAAAAAAQABAD1AAAAigMAAAAA&#10;" path="m165,105r,l160,85,155,65,145,50,135,35,120,20,100,10,85,5,70,,55,5,45,10,30,20,20,30,5,65,,105r5,40l20,180r10,15l45,205r10,5l70,210r15,l100,205r20,-10l135,180r10,-15l155,150r5,-20l165,105xe" filled="f" strokecolor="#e36c0a [2409]" strokeweight="42e-5mm">
                  <v:path arrowok="t" o:connecttype="custom" o:connectlocs="165,105;165,105;160,85;155,65;145,50;135,35;120,20;100,10;85,5;70,0;70,0;55,5;45,10;30,20;20,30;5,65;0,105;0,105;5,145;20,180;30,195;45,205;55,210;70,210;70,210;85,210;100,205;120,195;135,180;145,165;155,150;160,130;165,105;165,105" o:connectangles="0,0,0,0,0,0,0,0,0,0,0,0,0,0,0,0,0,0,0,0,0,0,0,0,0,0,0,0,0,0,0,0,0,0"/>
                </v:shape>
                <v:shape id="Freeform 135" o:spid="_x0000_s1152" style="position:absolute;left:519;top:8297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Lrp70A&#10;AADcAAAADwAAAGRycy9kb3ducmV2LnhtbERPy4rCMBTdC/MP4Q6407QiRapRRBHscnzsL8216Uxz&#10;E5qo9e8nC8Hl4bxXm8F24kF9aB0ryKcZCOLa6ZYbBZfzYbIAESKyxs4xKXhRgM36a7TCUrsn/9Dj&#10;FBuRQjiUqMDE6EspQ23IYpg6T5y4m+stxgT7RuoenyncdnKWZYW02HJqMOhpZ6j+O92tguqKbV64&#10;/Der/P7g58HfTVcpNf4etksQkYb4Eb/dR62gWKS16Uw6AnL9D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4aLrp70AAADcAAAADwAAAAAAAAAAAAAAAACYAgAAZHJzL2Rvd25yZXYu&#10;eG1sUEsFBgAAAAAEAAQA9QAAAIIDAAAAAA==&#10;" path="m145,70r,l140,55,135,45,120,30,110,20,75,5,50,,40,,30,5,15,20,5,45,,70r5,30l15,125r15,15l50,145r25,-5l105,125r15,-10l135,105r5,-15l145,70xe" filled="f" strokecolor="#e36c0a [2409]" strokeweight="42e-5mm">
                  <v:path arrowok="t" o:connecttype="custom" o:connectlocs="145,70;145,70;140,55;135,45;120,30;110,20;75,5;50,0;50,0;40,0;30,5;15,20;5,45;0,70;0,70;5,100;15,125;30,140;50,145;50,145;75,140;105,125;120,115;135,105;140,90;145,70;145,70" o:connectangles="0,0,0,0,0,0,0,0,0,0,0,0,0,0,0,0,0,0,0,0,0,0,0,0,0,0,0"/>
                </v:shape>
                <v:shape id="Freeform 136" o:spid="_x0000_s1153" style="position:absolute;left:664;top:8117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6w9cUA&#10;AADcAAAADwAAAGRycy9kb3ducmV2LnhtbESPS2/CMBCE75X4D9YicSsOOQRIMYiHKirRC49Lb6t4&#10;G6fE6yh2Scqvx5Uq9TianW92Fqve1uJGra8cK5iMExDEhdMVlwou59fnGQgfkDXWjknBD3lYLQdP&#10;C8y16/hIt1MoRYSwz1GBCaHJpfSFIYt+7Bri6H261mKIsi2lbrGLcFvLNEkyabHi2GCwoa2h4nr6&#10;tvGNjz2ZNOvI3PV76nbF12EzPSs1GvbrFxCB+vB//Jd+0wqy2Rx+x0QC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/rD1xQAAANwAAAAPAAAAAAAAAAAAAAAAAJgCAABkcnMv&#10;ZG93bnJldi54bWxQSwUGAAAAAAQABAD1AAAAigMAAAAA&#10;" path="m,510r,l10,485,20,440r,-35l20,365,10,315,,250,10,190r5,-50l20,100r,-35l10,20,,e" filled="f" strokecolor="#e36c0a [2409]" strokeweight="42e-5mm">
                  <v:path arrowok="t" o:connecttype="custom" o:connectlocs="0,510;0,510;10,485;20,440;20,405;20,365;10,315;0,250;0,250;0,250;10,190;15,140;20,100;20,65;10,20;0,0" o:connectangles="0,0,0,0,0,0,0,0,0,0,0,0,0,0,0,0"/>
                </v:shape>
                <v:shape id="Freeform 137" o:spid="_x0000_s1154" style="position:absolute;left:664;top:8117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2o4b4A&#10;AADcAAAADwAAAGRycy9kb3ducmV2LnhtbERPyQrCMBC9C/5DGMGLaKrgVo0iouDVupyHZmyrzaQ0&#10;Uevfm4Pg8fH25boxpXhR7QrLCoaDCARxanXBmYLzad+fgXAeWWNpmRR8yMF61W4tMdb2zUd6JT4T&#10;IYRdjApy76tYSpfmZNANbEUcuJutDfoA60zqGt8h3JRyFEUTabDg0JBjRduc0kfyNAqms/H+3Btf&#10;zMHt7ttHbz5M7teLUt1Os1mA8NT4v/jnPmgFk3mYH86EIyB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WtqOG+AAAA3AAAAA8AAAAAAAAAAAAAAAAAmAIAAGRycy9kb3ducmV2&#10;LnhtbFBLBQYAAAAABAAEAPUAAACDAwAAAAA=&#10;" path="m,510r,l15,470,25,420,35,355,45,280,40,195,35,145,30,100,15,50,,e" filled="f" strokecolor="#e36c0a [2409]" strokeweight="42e-5mm">
                  <v:path arrowok="t" o:connecttype="custom" o:connectlocs="0,510;0,510;15,470;25,420;35,355;45,280;40,195;35,145;30,100;15,50;0,0" o:connectangles="0,0,0,0,0,0,0,0,0,0,0"/>
                </v:shape>
                <v:line id="Line 138" o:spid="_x0000_s1155" style="position:absolute;flip:y;visibility:visible;mso-wrap-style:square" from="759,8112" to="760,8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w0rsMAAADcAAAADwAAAGRycy9kb3ducmV2LnhtbESPS2vDMBCE74H8B7GB3hLZLeThRgmh&#10;JZBrHpfcFmtjmVorY20ct7++ChR6HGbmG2a9HXyjeupiHdhAPstAEZfB1lwZuJz30yWoKMgWm8Bk&#10;4JsibDfj0RoLGx58pP4klUoQjgUacCJtoXUsHXmMs9ASJ+8WOo+SZFdp2+EjwX2jX7Nsrj3WnBYc&#10;tvThqPw63b2Bqxw/+9tbLrt+7xY2u/o7/3hjXibD7h2U0CD/4b/2wRqYr3J4nklHQG9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vcNK7DAAAA3AAAAA8AAAAAAAAAAAAA&#10;AAAAoQIAAGRycy9kb3ducmV2LnhtbFBLBQYAAAAABAAEAPkAAACRAwAAAAA=&#10;" strokecolor="#e36c0a [2409]" strokeweight="42e-5mm"/>
                <v:line id="Line 139" o:spid="_x0000_s1156" style="position:absolute;flip:y;visibility:visible;mso-wrap-style:square" from="789,8112" to="790,8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n3x8YAAADcAAAADwAAAGRycy9kb3ducmV2LnhtbESPQWvCQBSE70L/w/IKvemmOYiNbqQt&#10;thUPkUbj+Zl9JqHZtyG71fjvXaHQ4zAz3zCL5WBacabeNZYVPE8iEMSl1Q1XCva7j/EMhPPIGlvL&#10;pOBKDpbpw2iBibYX/qZz7isRIOwSVFB73yVSurImg25iO+LgnWxv0AfZV1L3eAlw08o4iqbSYMNh&#10;ocaO3msqf/Jfo+Dtizcru5lJv12V8bH4zLLikCn19Di8zkF4Gvx/+K+91gqmLzHcz4QjIN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bp98fGAAAA3AAAAA8AAAAAAAAA&#10;AAAAAAAAoQIAAGRycy9kb3ducmV2LnhtbFBLBQYAAAAABAAEAPkAAACUAwAAAAA=&#10;" strokecolor="#e36c0a [2409]" strokeweight="69e-5mm"/>
                <v:shape id="Freeform 140" o:spid="_x0000_s1157" style="position:absolute;left:415;top:7587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I0zMMA&#10;AADcAAAADwAAAGRycy9kb3ducmV2LnhtbESPQYvCMBSE78L+h/AWvIimXUG0GmUVVsST6wpeH82z&#10;rdu8lCRq/fdGEDwOM/MNM1u0phZXcr6yrCAdJCCIc6srLhQc/n76YxA+IGusLZOCO3lYzD86M8y0&#10;vfEvXfehEBHCPkMFZQhNJqXPSzLoB7Yhjt7JOoMhSldI7fAW4aaWX0kykgYrjgslNrQqKf/fX4yC&#10;te2FzSFNnHHLS3Xcnnfpelwo1f1sv6cgArXhHX61N1rBaDKE55l4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4I0zMMAAADcAAAADwAAAAAAAAAAAAAAAACYAgAAZHJzL2Rv&#10;d25yZXYueG1sUEsFBgAAAAAEAAQA9QAAAIgDAAAAAA==&#10;" path="m249,10r,l239,25,224,35,199,45r-30,5l139,45,114,35,94,25,64,5,59,,49,5,34,20,14,50,,5e" filled="f" strokecolor="#e36c0a [2409]" strokeweight="42e-5mm">
                  <v:path arrowok="t" o:connecttype="custom" o:connectlocs="249,10;249,10;239,25;224,35;199,45;169,50;139,45;114,35;94,25;64,5;64,5;59,0;49,5;34,20;14,50;0,5" o:connectangles="0,0,0,0,0,0,0,0,0,0,0,0,0,0,0,0"/>
                </v:shape>
                <v:shape id="Freeform 141" o:spid="_x0000_s1158" style="position:absolute;left:415;top:8062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usuMMA&#10;AADcAAAADwAAAGRycy9kb3ducmV2LnhtbESPQYvCMBSE78L+h/AWvIimXUS0GmUVVsST6wpeH82z&#10;rdu8lCRq/fdGEDwOM/MNM1u0phZXcr6yrCAdJCCIc6srLhQc/n76YxA+IGusLZOCO3lYzD86M8y0&#10;vfEvXfehEBHCPkMFZQhNJqXPSzLoB7Yhjt7JOoMhSldI7fAW4aaWX0kykgYrjgslNrQqKf/fX4yC&#10;te2FzSFNnHHLS3Xcnnfpelwo1f1sv6cgArXhHX61N1rBaDKE55l4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GusuMMAAADcAAAADwAAAAAAAAAAAAAAAACYAgAAZHJzL2Rv&#10;d25yZXYueG1sUEsFBgAAAAAEAAQA9QAAAIgDAAAAAA==&#10;" path="m249,45r,l224,25,199,10,169,5r-30,5l114,15,94,25,64,45r-5,5l54,45,34,30,14,,,50e" filled="f" strokecolor="#e36c0a [2409]" strokeweight="42e-5mm">
                  <v:path arrowok="t" o:connecttype="custom" o:connectlocs="249,45;249,45;224,25;199,10;169,5;139,10;114,15;94,25;64,45;64,45;59,50;54,45;34,30;14,0;0,50" o:connectangles="0,0,0,0,0,0,0,0,0,0,0,0,0,0,0"/>
                </v:shape>
                <v:shape id="Freeform 142" o:spid="_x0000_s1159" style="position:absolute;left:420;top:7632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keMcYA&#10;AADcAAAADwAAAGRycy9kb3ducmV2LnhtbESPT2vCQBTE70K/w/IK3nRTwT9NsxEVlfYi1UrPj+xr&#10;Epp9G3ZXk/bTdwuCx2FmfsNky9404krO15YVPI0TEMSF1TWXCs4fu9EChA/IGhvLpOCHPCzzh0GG&#10;qbYdH+l6CqWIEPYpKqhCaFMpfVGRQT+2LXH0vqwzGKJ0pdQOuwg3jZwkyUwarDkuVNjSpqLi+3Qx&#10;Cnj1a97b3fG8/nSL+duW9t30MFFq+NivXkAE6sM9fGu/agWz5yn8n4lHQO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KkeMcYAAADcAAAADwAAAAAAAAAAAAAAAACYAgAAZHJz&#10;L2Rvd25yZXYueG1sUEsFBgAAAAAEAAQA9QAAAIsDAAAAAA==&#10;" path="m244,220r,l239,135r-5,-35l229,65,214,40,199,20,179,5,149,,119,5,94,15,69,35,44,60,24,95,14,130,4,175,,220r4,40l14,305r10,35l44,370r25,30l94,420r25,10l149,435r30,-5l199,420r15,-20l229,375r5,-35l239,305r5,-85xe" filled="f" strokecolor="#e36c0a [2409]" strokeweight="42e-5mm">
                  <v:path arrowok="t" o:connecttype="custom" o:connectlocs="244,220;244,220;239,135;234,100;229,65;214,40;199,20;179,5;149,0;149,0;119,5;94,15;69,35;44,60;24,95;14,130;4,175;0,220;0,220;4,260;14,305;24,340;44,370;69,400;94,420;119,430;149,435;149,435;179,430;199,420;214,400;229,375;234,340;239,305;244,220;244,220" o:connectangles="0,0,0,0,0,0,0,0,0,0,0,0,0,0,0,0,0,0,0,0,0,0,0,0,0,0,0,0,0,0,0,0,0,0,0,0"/>
                </v:shape>
                <v:shape id="Freeform 143" o:spid="_x0000_s1160" style="position:absolute;left:469;top:7702;width:195;height:300;visibility:visible;mso-wrap-style:square;v-text-anchor:top" coordsize="195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9/esQA&#10;AADcAAAADwAAAGRycy9kb3ducmV2LnhtbESPQWsCMRSE70L/Q3iF3jRrlUW3RhGhWC+CtvT82Dw3&#10;i5uXNYnr+u+NUOhxmJlvmMWqt43oyIfasYLxKANBXDpdc6Xg5/tzOAMRIrLGxjEpuFOA1fJlsMBC&#10;uxsfqDvGSiQIhwIVmBjbQspQGrIYRq4lTt7JeYsxSV9J7fGW4LaR71mWS4s1pwWDLW0Mlefj1SqY&#10;1hd/3vXd72V7n+zn272xNDso9fbarz9AROrjf/iv/aUV5PMcnmfSEZ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Pf3rEAAAA3AAAAA8AAAAAAAAAAAAAAAAAmAIAAGRycy9k&#10;b3ducmV2LnhtbFBLBQYAAAAABAAEAPUAAACJAwAAAAA=&#10;" path="m195,150r,l195,120,190,90,180,65,170,45,155,25,140,10,120,,100,,80,,60,10,45,25,30,40,15,65,5,90,,120r,30l,180r5,25l15,230r15,25l45,270r15,15l80,295r20,5l120,295r20,-10l155,275r15,-20l180,230r10,-25l195,180r,-30xe" filled="f" strokecolor="#e36c0a [2409]" strokeweight="42e-5mm">
                  <v:path arrowok="t" o:connecttype="custom" o:connectlocs="195,150;195,150;195,120;190,90;180,65;170,45;155,25;140,10;120,0;100,0;100,0;80,0;60,10;45,25;30,40;15,65;5,90;0,120;0,150;0,150;0,180;5,205;15,230;30,255;45,270;60,285;80,295;100,300;100,300;120,295;140,285;155,275;170,255;180,230;190,205;195,180;195,150;195,150" o:connectangles="0,0,0,0,0,0,0,0,0,0,0,0,0,0,0,0,0,0,0,0,0,0,0,0,0,0,0,0,0,0,0,0,0,0,0,0,0,0"/>
                </v:shape>
                <v:shape id="Freeform 144" o:spid="_x0000_s1161" style="position:absolute;left:499;top:7747;width:165;height:210;visibility:visible;mso-wrap-style:square;v-text-anchor:top" coordsize="16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9fNsUA&#10;AADcAAAADwAAAGRycy9kb3ducmV2LnhtbESPS4vCQBCE78L+h6EXvOnEHHxER5FlRfHmY1e9NZk2&#10;iWZ6QmbU+O93hAWPRVV9RU1mjSnFnWpXWFbQ60YgiFOrC84U7HeLzhCE88gaS8uk4EkOZtOP1gQT&#10;bR+8ofvWZyJA2CWoIPe+SqR0aU4GXddWxME729qgD7LOpK7xEeCmlHEU9aXBgsNCjhV95ZRetzej&#10;oPr5Pca3S7y8+uHgdPhex+WoMUq1P5v5GISnxr/D/+2VVtAfDeB1JhwBOf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v182xQAAANwAAAAPAAAAAAAAAAAAAAAAAJgCAABkcnMv&#10;ZG93bnJldi54bWxQSwUGAAAAAAQABAD1AAAAigMAAAAA&#10;" path="m165,105r,l160,80,155,65,145,45,135,30,120,15,100,5,85,,70,,55,,45,5,30,15,20,30,5,60,,105r5,40l20,175r10,15l45,200r10,5l70,210r15,-5l100,200r20,-10l135,180r10,-20l155,145r5,-20l165,105xe" filled="f" strokecolor="#e36c0a [2409]" strokeweight="42e-5mm">
                  <v:path arrowok="t" o:connecttype="custom" o:connectlocs="165,105;165,105;160,80;155,65;145,45;135,30;120,15;100,5;85,0;70,0;70,0;55,0;45,5;30,15;20,30;5,60;0,105;0,105;5,145;20,175;30,190;45,200;55,205;70,210;70,210;85,205;100,200;120,190;135,180;145,160;155,145;160,125;165,105;165,105" o:connectangles="0,0,0,0,0,0,0,0,0,0,0,0,0,0,0,0,0,0,0,0,0,0,0,0,0,0,0,0,0,0,0,0,0,0"/>
                </v:shape>
                <v:shape id="Freeform 145" o:spid="_x0000_s1162" style="position:absolute;left:519;top:7777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t9er8A&#10;AADcAAAADwAAAGRycy9kb3ducmV2LnhtbERPz0vDMBS+C/sfwhvsZtOKFFebjTEp2KNzuz+aZ1Nt&#10;XkKTrd1/bw6Cx4/vd71f7ChuNIXBsYIiy0EQd04P3Cs4fzaPLyBCRNY4OiYFdwqw360eaqy0m/mD&#10;bqfYixTCoUIFJkZfSRk6QxZD5jxx4r7cZDEmOPVSTzincDvKpzwvpcWBU4NBT0dD3c/pahW0FxyK&#10;0hXfeevfGv8c/NWMrVKb9XJ4BRFpif/iP/e7VlBu09p0Jh0Bufs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e316vwAAANwAAAAPAAAAAAAAAAAAAAAAAJgCAABkcnMvZG93bnJl&#10;di54bWxQSwUGAAAAAAQABAD1AAAAhAMAAAAA&#10;" path="m145,75r,l140,60,135,45,120,30,110,20,75,5,50,,40,,30,5,15,20,5,45,,75r5,25l15,125r15,15l50,145r25,-5l105,125r15,-10l135,105r5,-15l145,75xe" filled="f" strokecolor="#e36c0a [2409]" strokeweight="42e-5mm">
                  <v:path arrowok="t" o:connecttype="custom" o:connectlocs="145,75;145,75;140,60;135,45;120,30;110,20;75,5;50,0;50,0;40,0;30,5;15,20;5,45;0,75;0,75;5,100;15,125;30,140;50,145;50,145;75,140;105,125;120,115;135,105;140,90;145,75;145,75" o:connectangles="0,0,0,0,0,0,0,0,0,0,0,0,0,0,0,0,0,0,0,0,0,0,0,0,0,0,0"/>
                </v:shape>
                <v:shape id="Freeform 146" o:spid="_x0000_s1163" style="position:absolute;left:664;top:7597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cmKMUA&#10;AADcAAAADwAAAGRycy9kb3ducmV2LnhtbESPS2/CMBCE75X4D9YicSsOOYSSYhAPVVSiFx6X3lbx&#10;Nk6J11HskpRfjytV4jianW925sve1uJKra8cK5iMExDEhdMVlwrOp7fnFxA+IGusHZOCX/KwXAye&#10;5phr1/GBrsdQighhn6MCE0KTS+kLQxb92DXE0ftyrcUQZVtK3WIX4baWaZJk0mLFscFgQxtDxeX4&#10;Y+MbnzsyadaRuemP1G2L7/16elJqNOxXryAC9eFx/J9+1wqy2Qz+xkQC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JyYoxQAAANwAAAAPAAAAAAAAAAAAAAAAAJgCAABkcnMv&#10;ZG93bnJldi54bWxQSwUGAAAAAAQABAD1AAAAigMAAAAA&#10;" path="m,510r,l10,490,20,440r,-30l20,365,10,315,,255,10,195r5,-55l20,100r,-30l10,25,,e" filled="f" strokecolor="#e36c0a [2409]" strokeweight="42e-5mm">
                  <v:path arrowok="t" o:connecttype="custom" o:connectlocs="0,510;0,510;10,490;20,440;20,410;20,365;10,315;0,255;0,255;0,255;10,195;15,140;20,100;20,70;10,25;0,0" o:connectangles="0,0,0,0,0,0,0,0,0,0,0,0,0,0,0,0"/>
                </v:shape>
                <v:shape id="Freeform 147" o:spid="_x0000_s1164" style="position:absolute;left:664;top:7597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Yy+8AA&#10;AADcAAAADwAAAGRycy9kb3ducmV2LnhtbERPS4vCMBC+L/gfwgh7EU0VXLVrFBEFr9bHeWhm22oz&#10;KU3U7r/fOSx4/Pjey3XnavWkNlSeDYxHCSji3NuKCwPn0344BxUissXaMxn4pQDrVe9jian1Lz7S&#10;M4uFkhAOKRooY2xSrUNeksMw8g2xcD++dRgFtoW2Lb4k3NV6kiRf2mHF0lBiQ9uS8nv2cAZm8+n+&#10;PJhe3CHsbtv7YDHObteLMZ/9bvMNKlIX3+J/98GKL5H5ckaOgF7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0Yy+8AAAADcAAAADwAAAAAAAAAAAAAAAACYAgAAZHJzL2Rvd25y&#10;ZXYueG1sUEsFBgAAAAAEAAQA9QAAAIUDAAAAAA==&#10;" path="m,510r,l15,470,25,420,35,355,45,280,40,195,35,150,30,100,15,50,,e" filled="f" strokecolor="#e36c0a [2409]" strokeweight="42e-5mm">
                  <v:path arrowok="t" o:connecttype="custom" o:connectlocs="0,510;0,510;15,470;25,420;35,355;45,280;40,195;35,150;30,100;15,50;0,0" o:connectangles="0,0,0,0,0,0,0,0,0,0,0"/>
                </v:shape>
                <v:line id="Line 148" o:spid="_x0000_s1165" style="position:absolute;flip:y;visibility:visible;mso-wrap-style:square" from="759,7592" to="760,8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eutMIAAADcAAAADwAAAGRycy9kb3ducmV2LnhtbESPwWrDMBBE74H+g9hCb4nkFpriRgmh&#10;JdBr0l58W6yNZWqtjLVxnHx9FQj0OMzMG2a1mUKnRhpSG9lCsTCgiOvoWm4s/Hzv5m+gkiA77CKT&#10;hQsl2KwfZissXTzznsaDNCpDOJVowYv0pdap9hQwLWJPnL1jHAJKlkOj3YDnDA+dfjbmVQdsOS94&#10;7OnDU/17OAULlew/x+NLIdtx55fOVOHE12Dt0+O0fQclNMl/+N7+chaWpoDbmXwE9P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TeutMIAAADcAAAADwAAAAAAAAAAAAAA&#10;AAChAgAAZHJzL2Rvd25yZXYueG1sUEsFBgAAAAAEAAQA+QAAAJADAAAAAA==&#10;" strokecolor="#e36c0a [2409]" strokeweight="42e-5mm"/>
                <v:line id="Line 149" o:spid="_x0000_s1166" style="position:absolute;flip:y;visibility:visible;mso-wrap-style:square" from="789,7592" to="790,8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Jt3cUAAADcAAAADwAAAGRycy9kb3ducmV2LnhtbESPQWvCQBSE74L/YXlCb7oxh1aiG6nF&#10;1uIhpanx/My+JqHZtyG7avz3XaHQ4zAz3zCr9WBacaHeNZYVzGcRCOLS6oYrBYev1+kChPPIGlvL&#10;pOBGDtbpeLTCRNsrf9Il95UIEHYJKqi97xIpXVmTQTezHXHwvm1v0AfZV1L3eA1w08o4ih6lwYbD&#10;Qo0dvdRU/uRno2Cz4/3W7hfSf2zL+FS8ZVlxzJR6mAzPSxCeBv8f/mu/awVPUQz3M+EIyPQ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AJt3cUAAADcAAAADwAAAAAAAAAA&#10;AAAAAAChAgAAZHJzL2Rvd25yZXYueG1sUEsFBgAAAAAEAAQA+QAAAJMDAAAAAA==&#10;" strokecolor="#e36c0a [2409]" strokeweight="69e-5mm"/>
                <v:shape id="Freeform 150" o:spid="_x0000_s1167" style="position:absolute;left:415;top:7066;width:249;height:51;visibility:visible;mso-wrap-style:square;v-text-anchor:top" coordsize="249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z+9MUA&#10;AADcAAAADwAAAGRycy9kb3ducmV2LnhtbESPT2vCQBTE74LfYXmF3upurViJriKW0Bah0NSLt0f2&#10;mQSzb0N286ff3i0UPA4z8xtmsxttLXpqfeVYw/NMgSDOnam40HD6SZ9WIHxANlg7Jg2/5GG3nU42&#10;mBg38Df1WShEhLBPUEMZQpNI6fOSLPqZa4ijd3GtxRBlW0jT4hDhtpZzpZbSYsVxocSGDiXl16yz&#10;GoJ8e+/Oqbrgojhm+ZfBz+NpqfXjw7hfgwg0hnv4v/1hNLyqF/g7E4+A3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P70xQAAANwAAAAPAAAAAAAAAAAAAAAAAJgCAABkcnMv&#10;ZG93bnJldi54bWxQSwUGAAAAAAQABAD1AAAAigMAAAAA&#10;" path="m249,10r,l239,25,224,35,199,46r-30,5l139,46,114,35,94,25,64,5,59,,49,5,34,20,14,51,,5e" filled="f" strokecolor="#e36c0a [2409]" strokeweight="42e-5mm">
                  <v:path arrowok="t" o:connecttype="custom" o:connectlocs="249,10;249,10;239,25;224,35;199,46;169,51;139,46;114,35;94,25;64,5;64,5;59,0;49,5;34,20;14,51;0,5" o:connectangles="0,0,0,0,0,0,0,0,0,0,0,0,0,0,0,0"/>
                </v:shape>
                <v:shape id="Freeform 151" o:spid="_x0000_s1168" style="position:absolute;left:415;top:7542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A2osUA&#10;AADcAAAADwAAAGRycy9kb3ducmV2LnhtbESPQWsCMRSE70L/Q3gFL6UmK1Jlu1lpC4r0pFbo9bF5&#10;3d1287IkUdd/bwqCx2FmvmGK5WA7cSIfWscasokCQVw503Kt4fC1el6ACBHZYOeYNFwowLJ8GBWY&#10;G3fmHZ32sRYJwiFHDU2MfS5lqBqyGCauJ07ej/MWY5K+lsbjOcFtJ6dKvUiLLaeFBnv6aKj62x+t&#10;hrV7iptDprz178f2+/N3m60Xtdbjx+HtFUSkId7Dt/bGaJirGfyfSUdAl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gDaixQAAANwAAAAPAAAAAAAAAAAAAAAAAJgCAABkcnMv&#10;ZG93bnJldi54bWxQSwUGAAAAAAQABAD1AAAAigMAAAAA&#10;" path="m249,50r,l224,25,199,10,169,5r-30,5l114,20,94,30,64,45r-5,5l54,45,34,30,14,,,50e" filled="f" strokecolor="#e36c0a [2409]" strokeweight="42e-5mm">
                  <v:path arrowok="t" o:connecttype="custom" o:connectlocs="249,50;249,50;224,25;199,10;169,5;139,10;114,20;94,30;64,45;64,45;59,50;54,45;34,30;14,0;0,50" o:connectangles="0,0,0,0,0,0,0,0,0,0,0,0,0,0,0"/>
                </v:shape>
                <v:shape id="Freeform 152" o:spid="_x0000_s1169" style="position:absolute;left:420;top:7112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KEK8UA&#10;AADcAAAADwAAAGRycy9kb3ducmV2LnhtbESPW4vCMBSE3wX/QzgLvmm6ghe6RtFlFX0Rb+zzoTnb&#10;lm1OShJt3V+/EQQfh5n5hpktWlOJGzlfWlbwPkhAEGdWl5wruJzX/SkIH5A1VpZJwZ08LObdzgxT&#10;bRs+0u0UchEh7FNUUIRQp1L6rCCDfmBr4uj9WGcwROlyqR02EW4qOUySsTRYclwosKbPgrLf09Uo&#10;4OWfOdTr42X17aaT3RdtmtF+qFTvrV1+gAjUhlf42d5qBZNkBI8z8QjI+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QoQrxQAAANwAAAAPAAAAAAAAAAAAAAAAAJgCAABkcnMv&#10;ZG93bnJldi54bWxQSwUGAAAAAAQABAD1AAAAigMAAAAA&#10;" path="m244,220r,l239,135r-5,-35l229,65,214,40,199,20,179,5,149,,119,5,94,15,69,35,44,65,24,95,14,135,4,175,,220r4,45l14,305r10,35l44,375r25,25l94,420r25,10l149,435r30,l199,420r15,-20l229,375r5,-35l239,305r5,-85xe" filled="f" strokecolor="#e36c0a [2409]" strokeweight="42e-5mm">
                  <v:path arrowok="t" o:connecttype="custom" o:connectlocs="244,220;244,220;239,135;234,100;229,65;214,40;199,20;179,5;149,0;149,0;119,5;94,15;69,35;44,65;24,95;14,135;4,175;0,220;0,220;4,265;14,305;24,340;44,375;69,400;94,420;119,430;149,435;149,435;179,435;199,420;214,400;229,375;234,340;239,305;244,220;244,220" o:connectangles="0,0,0,0,0,0,0,0,0,0,0,0,0,0,0,0,0,0,0,0,0,0,0,0,0,0,0,0,0,0,0,0,0,0,0,0"/>
                </v:shape>
                <v:shape id="Freeform 153" o:spid="_x0000_s1170" style="position:absolute;left:469;top:7182;width:195;height:300;visibility:visible;mso-wrap-style:square;v-text-anchor:top" coordsize="195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TlYMQA&#10;AADcAAAADwAAAGRycy9kb3ducmV2LnhtbESPT2sCMRTE74LfITyhN83aFqurUaQgthfBP3h+bJ6b&#10;xc3LmsR1/fZNodDjMDO/YRarztaiJR8qxwrGowwEceF0xaWC03EznIIIEVlj7ZgUPCnAatnvLTDX&#10;7sF7ag+xFAnCIUcFJsYmlzIUhiyGkWuIk3dx3mJM0pdSe3wkuK3la5ZNpMWK04LBhj4NFdfD3Sp4&#10;r27++t2159v2+babbXfG0nSv1MugW89BROrif/iv/aUVfGQT+D2Tjo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k5WDEAAAA3AAAAA8AAAAAAAAAAAAAAAAAmAIAAGRycy9k&#10;b3ducmV2LnhtbFBLBQYAAAAABAAEAPUAAACJAwAAAAA=&#10;" path="m195,150r,l195,120,190,90,180,65,170,45,155,25,140,15,120,5,100,,80,,60,10,45,25,30,40,15,65,5,90,,120r,30l,180r5,25l15,235r15,20l45,275r15,10l80,295r20,5l120,295r20,-5l155,275r15,-20l180,235r10,-25l195,180r,-30xe" filled="f" strokecolor="#e36c0a [2409]" strokeweight="42e-5mm">
                  <v:path arrowok="t" o:connecttype="custom" o:connectlocs="195,150;195,150;195,120;190,90;180,65;170,45;155,25;140,15;120,5;100,0;100,0;80,0;60,10;45,25;30,40;15,65;5,90;0,120;0,150;0,150;0,180;5,205;15,235;30,255;45,275;60,285;80,295;100,300;100,300;120,295;140,290;155,275;170,255;180,235;190,210;195,180;195,150;195,150" o:connectangles="0,0,0,0,0,0,0,0,0,0,0,0,0,0,0,0,0,0,0,0,0,0,0,0,0,0,0,0,0,0,0,0,0,0,0,0,0,0"/>
                </v:shape>
                <v:shape id="Freeform 154" o:spid="_x0000_s1171" style="position:absolute;left:499;top:7227;width:165;height:210;visibility:visible;mso-wrap-style:square;v-text-anchor:top" coordsize="16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TFLMUA&#10;AADcAAAADwAAAGRycy9kb3ducmV2LnhtbESPQWvCQBSE74L/YXlCb7ppDo1G11DE0tJb1Va9PbKv&#10;SZrs25BdNf33riB4HGbmG2aR9aYRZ+pcZVnB8yQCQZxbXXGhYLd9G09BOI+ssbFMCv7JQbYcDhaY&#10;anvhLzpvfCEChF2KCkrv21RKl5dk0E1sSxy8X9sZ9EF2hdQdXgLcNDKOohdpsOKwUGJLq5LyenMy&#10;Ctrvn0N8+ovfaz9Njvv1Z9zMeqPU06h/nYPw1PtH+N7+0AqSKIHbmXAE5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VMUsxQAAANwAAAAPAAAAAAAAAAAAAAAAAJgCAABkcnMv&#10;ZG93bnJldi54bWxQSwUGAAAAAAQABAD1AAAAigMAAAAA&#10;" path="m165,105r,l160,85,155,65,145,45,135,30,120,20,100,10,85,,70,,55,,45,5,30,15,20,30,5,65,,105r5,40l20,180r10,10l45,200r10,5l70,210r15,-5l100,200r20,-10l135,180r10,-15l155,145r5,-20l165,105xe" filled="f" strokecolor="#e36c0a [2409]" strokeweight="42e-5mm">
                  <v:path arrowok="t" o:connecttype="custom" o:connectlocs="165,105;165,105;160,85;155,65;145,45;135,30;120,20;100,10;85,0;70,0;70,0;55,0;45,5;30,15;20,30;5,65;0,105;0,105;5,145;20,180;30,190;45,200;55,205;70,210;70,210;85,205;100,200;120,190;135,180;145,165;155,145;160,125;165,105;165,105" o:connectangles="0,0,0,0,0,0,0,0,0,0,0,0,0,0,0,0,0,0,0,0,0,0,0,0,0,0,0,0,0,0,0,0,0,0"/>
                </v:shape>
                <v:shape id="Freeform 155" o:spid="_x0000_s1172" style="position:absolute;left:519;top:7257;width:145;height:150;visibility:visible;mso-wrap-style:square;v-text-anchor:top" coordsize="14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6M5bwA&#10;AADcAAAADwAAAGRycy9kb3ducmV2LnhtbERPSwrCMBDdC94hjOBOUwU/VKOoKHYlWHU/NGNbbCal&#10;iVpvbxaCy8f7L9etqcSLGldaVjAaRiCIM6tLzhVcL4fBHITzyBory6TgQw7Wq25nibG2bz7TK/W5&#10;CCHsYlRQeF/HUrqsIINuaGviwN1tY9AH2ORSN/gO4aaS4yiaSoMlh4YCa9oVlD3Sp1EwP+4tt3RJ&#10;fXKenHa3NKn01irV77WbBQhPrf+Lf+5EK5hFYW04E46AXH0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cTozlvAAAANwAAAAPAAAAAAAAAAAAAAAAAJgCAABkcnMvZG93bnJldi54&#10;bWxQSwUGAAAAAAQABAD1AAAAgQMAAAAA&#10;" path="m145,75r,l140,60,135,45,120,35,110,25,75,5,50,,40,,30,5,15,20,5,45,,75r5,30l15,125r15,15l50,150r25,-5l105,130r15,-10l135,105r5,-15l145,75xe" filled="f" strokecolor="#e36c0a [2409]" strokeweight="42e-5mm">
                  <v:path arrowok="t" o:connecttype="custom" o:connectlocs="145,75;145,75;140,60;135,45;120,35;110,25;75,5;50,0;50,0;40,0;30,5;15,20;5,45;0,75;0,75;5,105;15,125;30,140;50,150;50,150;75,145;105,130;120,120;135,105;140,90;145,75;145,75" o:connectangles="0,0,0,0,0,0,0,0,0,0,0,0,0,0,0,0,0,0,0,0,0,0,0,0,0,0,0"/>
                </v:shape>
                <v:shape id="Freeform 156" o:spid="_x0000_s1173" style="position:absolute;left:664;top:7076;width:20;height:516;visibility:visible;mso-wrap-style:square;v-text-anchor:top" coordsize="20,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k3tcYA&#10;AADcAAAADwAAAGRycy9kb3ducmV2LnhtbESPQUsDMRSE70L/Q3gFbzZrD1bXpsUuiIVSlrYePD42&#10;z01w87IkaXf11zeC4HGYmW+Y5Xp0nbhQiNazgvtZAYK48dpyq+D99Hr3CCImZI2dZ1LwTRHWq8nN&#10;EkvtBz7Q5ZhakSEcS1RgUupLKWNjyGGc+Z44e58+OExZhlbqgEOGu07Oi+JBOrScFwz2VBlqvo5n&#10;p6B+29ufwY4fm6oOJ7PbVue6sUrdTseXZxCJxvQf/mtvtYJF8QS/Z/IRk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Wk3tcYAAADcAAAADwAAAAAAAAAAAAAAAACYAgAAZHJz&#10;L2Rvd25yZXYueG1sUEsFBgAAAAAEAAQA9QAAAIsDAAAAAA==&#10;" path="m,516r,l10,491,20,446r,-35l20,366,10,316,,256,10,196r5,-50l20,101r,-30l10,25,,e" filled="f" strokecolor="#e36c0a [2409]" strokeweight="42e-5mm">
                  <v:path arrowok="t" o:connecttype="custom" o:connectlocs="0,516;0,516;10,491;20,446;20,411;20,366;10,316;0,256;0,256;0,256;10,196;15,146;20,101;20,71;10,25;0,0" o:connectangles="0,0,0,0,0,0,0,0,0,0,0,0,0,0,0,0"/>
                </v:shape>
                <v:shape id="Freeform 157" o:spid="_x0000_s1174" style="position:absolute;left:664;top:7076;width:45;height:516;visibility:visible;mso-wrap-style:square;v-text-anchor:top" coordsize="45,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aW/MQA&#10;AADcAAAADwAAAGRycy9kb3ducmV2LnhtbERPTWvCQBC9F/wPywi9mY092JJmDSFaKaUFqyIeh+yY&#10;hGRnQ3bVtL++exB6fLzvNBtNJ640uMaygnkUgyAurW64UnDYv81eQDiPrLGzTAp+yEG2nDykmGh7&#10;42+67nwlQgi7BBXU3veJlK6syaCLbE8cuLMdDPoAh0rqAW8h3HTyKY4X0mDDoaHGnoqaynZ3MQra&#10;38t2cy5OK338iOX+K19Xn7hW6nE65q8gPI3+X3x3v2sFz/MwP5w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mlvzEAAAA3AAAAA8AAAAAAAAAAAAAAAAAmAIAAGRycy9k&#10;b3ducmV2LnhtbFBLBQYAAAAABAAEAPUAAACJAwAAAAA=&#10;" path="m,516r,l15,471,25,421,35,361,45,281,40,196,35,151,30,101,15,51,,e" filled="f" strokecolor="#e36c0a [2409]" strokeweight="42e-5mm">
                  <v:path arrowok="t" o:connecttype="custom" o:connectlocs="0,516;0,516;15,471;25,421;35,361;45,281;40,196;35,151;30,101;15,51;0,0" o:connectangles="0,0,0,0,0,0,0,0,0,0,0"/>
                </v:shape>
                <v:line id="Line 158" o:spid="_x0000_s1175" style="position:absolute;flip:y;visibility:visible;mso-wrap-style:square" from="759,7071" to="760,7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44acIAAADcAAAADwAAAGRycy9kb3ducmV2LnhtbESPT2vCQBTE7wW/w/IEb3UThVpSVxFF&#10;8Oqfi7dH9pkNZt+G7DOm/fRuodDjMDO/YZbrwTeqpy7WgQ3k0wwUcRlszZWBy3n//gkqCrLFJjAZ&#10;+KYI69XobYmFDU8+Un+SSiUIxwINOJG20DqWjjzGaWiJk3cLnUdJsqu07fCZ4L7Rsyz70B5rTgsO&#10;W9o6Ku+nhzdwleOuv81z2fR7t7DZ1T/4xxszGQ+bL1BCg/yH/9oHa2CR5/B7Jh0BvXo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O44acIAAADcAAAADwAAAAAAAAAAAAAA&#10;AAChAgAAZHJzL2Rvd25yZXYueG1sUEsFBgAAAAAEAAQA+QAAAJADAAAAAA==&#10;" strokecolor="#e36c0a [2409]" strokeweight="42e-5mm"/>
                <v:line id="Line 159" o:spid="_x0000_s1176" style="position:absolute;flip:y;visibility:visible;mso-wrap-style:square" from="789,7071" to="790,7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v7AMUAAADcAAAADwAAAGRycy9kb3ducmV2LnhtbESPT2vCQBTE7wW/w/IEb3VjDlZSV1Hx&#10;T/EQ0arn1+xrEsy+DdlV02/vFgSPw8z8hhlPW1OJGzWutKxg0I9AEGdWl5wrOH6v3kcgnEfWWFkm&#10;BX/kYDrpvI0x0fbOe7odfC4ChF2CCgrv60RKlxVk0PVtTRy8X9sY9EE2udQN3gPcVDKOoqE0WHJY&#10;KLCmRUHZ5XA1CuYb3i7tdiT9bpnFP6d1mp7OqVK9bjv7BOGp9a/ws/2lFXwMYvg/E46An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dv7AMUAAADcAAAADwAAAAAAAAAA&#10;AAAAAAChAgAAZHJzL2Rvd25yZXYueG1sUEsFBgAAAAAEAAQA+QAAAJMDAAAAAA==&#10;" strokecolor="#e36c0a [2409]" strokeweight="69e-5mm"/>
                <v:shape id="Freeform 160" o:spid="_x0000_s1177" style="position:absolute;left:415;top:655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A4C8MA&#10;AADcAAAADwAAAGRycy9kb3ducmV2LnhtbESPQYvCMBSE74L/ITzBi6xpd0GlGsVdWBFP6gpeH82z&#10;rTYvJYla//1GEDwOM/MNM1u0phY3cr6yrCAdJiCIc6srLhQc/n4/JiB8QNZYWyYFD/KwmHc7M8y0&#10;vfOObvtQiAhhn6GCMoQmk9LnJRn0Q9sQR+9kncEQpSukdniPcFPLzyQZSYMVx4USG/opKb/sr0bB&#10;yg7C+pAmzrjva3XcnLfpalIo1e+1yymIQG14h1/ttVYwTr/geSYeATn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LA4C8MAAADcAAAADwAAAAAAAAAAAAAAAACYAgAAZHJzL2Rv&#10;d25yZXYueG1sUEsFBgAAAAAEAAQA9QAAAIgDAAAAAA==&#10;" path="m249,10r,l239,20,224,30,199,45r-30,l139,40,114,35,94,20,64,,59,,49,,34,20,14,50,,e" filled="f" strokecolor="#e36c0a [2409]" strokeweight="42e-5mm">
                  <v:path arrowok="t" o:connecttype="custom" o:connectlocs="249,10;249,10;239,20;224,30;199,45;169,45;139,40;114,35;94,20;64,0;64,0;59,0;49,0;34,20;14,50;0,0" o:connectangles="0,0,0,0,0,0,0,0,0,0,0,0,0,0,0,0"/>
                </v:shape>
                <v:shape id="Freeform 161" o:spid="_x0000_s1178" style="position:absolute;left:415;top:702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mgf8MA&#10;AADcAAAADwAAAGRycy9kb3ducmV2LnhtbESPQYvCMBSE74L/ITzBi6xpl0WlGsVdWBFP6gpeH82z&#10;rTYvJYla//1GEDwOM/MNM1u0phY3cr6yrCAdJiCIc6srLhQc/n4/JiB8QNZYWyYFD/KwmHc7M8y0&#10;vfOObvtQiAhhn6GCMoQmk9LnJRn0Q9sQR+9kncEQpSukdniPcFPLzyQZSYMVx4USG/opKb/sr0bB&#10;yg7C+pAmzrjva3XcnLfpalIo1e+1yymIQG14h1/ttVYwTr/geSYeATn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1mgf8MAAADcAAAADwAAAAAAAAAAAAAAAACYAgAAZHJzL2Rv&#10;d25yZXYueG1sUEsFBgAAAAAEAAQA9QAAAIgDAAAAAA==&#10;" path="m249,50r,l224,25,199,15,169,10r-30,l114,20,94,30,64,50r-5,l54,50,34,30,14,,,50e" filled="f" strokecolor="#e36c0a [2409]" strokeweight="42e-5mm">
                  <v:path arrowok="t" o:connecttype="custom" o:connectlocs="249,50;249,50;224,25;199,15;169,10;139,10;114,20;94,30;64,50;64,50;59,50;54,50;34,30;14,0;0,50" o:connectangles="0,0,0,0,0,0,0,0,0,0,0,0,0,0,0"/>
                </v:shape>
                <v:shape id="Freeform 162" o:spid="_x0000_s1179" style="position:absolute;left:420;top:6596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sS9sUA&#10;AADcAAAADwAAAGRycy9kb3ducmV2LnhtbESPQWvCQBSE74L/YXmCN90oWCXNKlqqtJdSbej5kX1N&#10;gtm3YXc10V/vFgo9DjPzDZNtetOIKzlfW1YwmyYgiAuray4V5F/7yQqED8gaG8uk4EYeNuvhIMNU&#10;246PdD2FUkQI+xQVVCG0qZS+qMign9qWOHo/1hkMUbpSaoddhJtGzpPkSRqsOS5U2NJLRcX5dDEK&#10;eHs3n+3+mO++3Wr5/kqHbvExV2o86rfPIAL14T/8137TCpazBfyeiUdAr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mxL2xQAAANwAAAAPAAAAAAAAAAAAAAAAAJgCAABkcnMv&#10;ZG93bnJldi54bWxQSwUGAAAAAAQABAD1AAAAigMAAAAA&#10;" path="m244,215r,l239,130,234,95,229,65,214,35,199,15,179,5,149,,119,,94,15,69,35,44,60,24,90,14,130,4,170,,215r4,45l14,300r10,35l44,370r25,25l94,415r25,15l149,435r30,-5l199,420r15,-25l229,370r5,-30l239,300r5,-85xe" filled="f" strokecolor="#e36c0a [2409]" strokeweight="42e-5mm">
                  <v:path arrowok="t" o:connecttype="custom" o:connectlocs="244,215;244,215;239,130;234,95;229,65;214,35;199,15;179,5;149,0;149,0;119,0;94,15;69,35;44,60;24,90;14,130;4,170;0,215;0,215;4,260;14,300;24,335;44,370;69,395;94,415;119,430;149,435;149,435;179,430;199,420;214,395;229,370;234,340;239,300;244,215;244,215" o:connectangles="0,0,0,0,0,0,0,0,0,0,0,0,0,0,0,0,0,0,0,0,0,0,0,0,0,0,0,0,0,0,0,0,0,0,0,0"/>
                </v:shape>
                <v:shape id="Freeform 163" o:spid="_x0000_s1180" style="position:absolute;left:469;top:6661;width:195;height:300;visibility:visible;mso-wrap-style:square;v-text-anchor:top" coordsize="195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1zvcUA&#10;AADcAAAADwAAAGRycy9kb3ducmV2LnhtbESPS2vDMBCE74X+B7GF3ho5bcnDtRJKIaS9BPIg58Xa&#10;WMbWypEUx/n3VaGQ4zAz3zDFcrCt6MmH2rGC8SgDQVw6XXOl4LBfvcxAhIissXVMCm4UYLl4fCgw&#10;1+7KW+p3sRIJwiFHBSbGLpcylIYshpHriJN3ct5iTNJXUnu8Jrht5WuWTaTFmtOCwY6+DJXN7mIV&#10;vNdn3/wM/fG8vr1t5uuNsTTbKvX8NHx+gIg0xHv4v/2tFUzHE/g7k46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fXO9xQAAANwAAAAPAAAAAAAAAAAAAAAAAJgCAABkcnMv&#10;ZG93bnJldi54bWxQSwUGAAAAAAQABAD1AAAAigMAAAAA&#10;" path="m195,150r,l195,120,190,95,180,70,170,45,155,30,140,15,120,5,100,,80,5,60,10,45,25,30,45,15,65,5,90,,120r,30l,180r5,30l15,235r15,20l45,275r15,15l80,295r20,5l120,300r20,-10l155,275r15,-20l180,235r10,-25l195,180r,-30xe" filled="f" strokecolor="#e36c0a [2409]" strokeweight="42e-5mm">
                  <v:path arrowok="t" o:connecttype="custom" o:connectlocs="195,150;195,150;195,120;190,95;180,70;170,45;155,30;140,15;120,5;100,0;100,0;80,5;60,10;45,25;30,45;15,65;5,90;0,120;0,150;0,150;0,180;5,210;15,235;30,255;45,275;60,290;80,295;100,300;100,300;120,300;140,290;155,275;170,255;180,235;190,210;195,180;195,150;195,150" o:connectangles="0,0,0,0,0,0,0,0,0,0,0,0,0,0,0,0,0,0,0,0,0,0,0,0,0,0,0,0,0,0,0,0,0,0,0,0,0,0"/>
                </v:shape>
                <v:shape id="Freeform 164" o:spid="_x0000_s1181" style="position:absolute;left:499;top:6706;width:165;height:210;visibility:visible;mso-wrap-style:square;v-text-anchor:top" coordsize="16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1T8cUA&#10;AADcAAAADwAAAGRycy9kb3ducmV2LnhtbESPT2vCQBTE74LfYXmCt7oxB6Opq4golt7qn7beHtln&#10;Es2+DdlV02/vCgWPw8z8hpnOW1OJGzWutKxgOIhAEGdWl5wr2O/Wb2MQziNrrCyTgj9yMJ91O1NM&#10;tb3zF922PhcBwi5FBYX3dSqlywoy6Aa2Jg7eyTYGfZBNLnWD9wA3lYyjaCQNlhwWCqxpWVB22V6N&#10;gvrw/Rtfz/Hm4sfJ8Wf1GVeT1ijV77WLdxCeWv8K/7c/tIJkmMDzTDgCcv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jVPxxQAAANwAAAAPAAAAAAAAAAAAAAAAAJgCAABkcnMv&#10;ZG93bnJldi54bWxQSwUGAAAAAAQABAD1AAAAigMAAAAA&#10;" path="m165,105r,l160,85,155,65,145,50,135,30,120,20,100,10,85,5,70,,55,5,45,10,30,20,20,30,5,65,,105r5,40l20,180r10,10l45,200r10,10l70,210r15,l100,205r20,-10l135,180r10,-15l155,145r5,-20l165,105xe" filled="f" strokecolor="#e36c0a [2409]" strokeweight="42e-5mm">
                  <v:path arrowok="t" o:connecttype="custom" o:connectlocs="165,105;165,105;160,85;155,65;145,50;135,30;120,20;100,10;85,5;70,0;70,0;55,5;45,10;30,20;20,30;5,65;0,105;0,105;5,145;20,180;30,190;45,200;55,210;70,210;70,210;85,210;100,205;120,195;135,180;145,165;155,145;160,125;165,105;165,105" o:connectangles="0,0,0,0,0,0,0,0,0,0,0,0,0,0,0,0,0,0,0,0,0,0,0,0,0,0,0,0,0,0,0,0,0,0"/>
                </v:shape>
                <v:shape id="Freeform 165" o:spid="_x0000_s1182" style="position:absolute;left:519;top:6736;width:145;height:150;visibility:visible;mso-wrap-style:square;v-text-anchor:top" coordsize="14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caOLwA&#10;AADcAAAADwAAAGRycy9kb3ducmV2LnhtbERPSwrCMBDdC94hjOBOUwU/VKOoKHYlWHU/NGNbbCal&#10;iVpvbxaCy8f7L9etqcSLGldaVjAaRiCIM6tLzhVcL4fBHITzyBory6TgQw7Wq25nibG2bz7TK/W5&#10;CCHsYlRQeF/HUrqsIINuaGviwN1tY9AH2ORSN/gO4aaS4yiaSoMlh4YCa9oVlD3Sp1EwP+4tt3RJ&#10;fXKenHa3NKn01irV77WbBQhPrf+Lf+5EK5iNwtpwJhwBufo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Zlxo4vAAAANwAAAAPAAAAAAAAAAAAAAAAAJgCAABkcnMvZG93bnJldi54&#10;bWxQSwUGAAAAAAQABAD1AAAAgQMAAAAA&#10;" path="m145,75r,l140,60,135,45,120,35,110,25,75,10,50,,40,5,30,10,15,25,5,45,,75r5,30l15,125r15,20l50,150r25,-5l105,130r15,-10l135,105r5,-15l145,75xe" filled="f" strokecolor="#e36c0a [2409]" strokeweight="42e-5mm">
                  <v:path arrowok="t" o:connecttype="custom" o:connectlocs="145,75;145,75;140,60;135,45;120,35;110,25;75,10;50,0;50,0;40,5;30,10;15,25;5,45;0,75;0,75;5,105;15,125;30,145;50,150;50,150;75,145;105,130;120,120;135,105;140,90;145,75;145,75" o:connectangles="0,0,0,0,0,0,0,0,0,0,0,0,0,0,0,0,0,0,0,0,0,0,0,0,0,0,0"/>
                </v:shape>
                <v:shape id="Freeform 166" o:spid="_x0000_s1183" style="position:absolute;left:664;top:6561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Uq78YA&#10;AADcAAAADwAAAGRycy9kb3ducmV2LnhtbESPzW7CMBCE70h9B2sr9QYOOfATcKIWVLVSuQC99LaK&#10;lzhtvI5il6Q8Pa6ExHE0O9/srIvBNuJMna8dK5hOEhDEpdM1Vwo+j6/jBQgfkDU2jknBH3ko8ofR&#10;GjPtet7T+RAqESHsM1RgQmgzKX1pyKKfuJY4eifXWQxRdpXUHfYRbhuZJslMWqw5NhhsaWOo/Dn8&#10;2vjG1xuZdNaTuehd6rbl98fL/KjU0+PwvAIRaAj341v6XSuYT5fwPyYSQOZ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RUq78YAAADcAAAADwAAAAAAAAAAAAAAAACYAgAAZHJz&#10;L2Rvd25yZXYueG1sUEsFBgAAAAAEAAQA9QAAAIsDAAAAAA==&#10;" path="m,510r,l10,485,20,440r,-35l20,365,10,310,,250,10,190r5,-50l20,100r,-35l10,20,,e" filled="f" strokecolor="#e36c0a [2409]" strokeweight="42e-5mm">
                  <v:path arrowok="t" o:connecttype="custom" o:connectlocs="0,510;0,510;10,485;20,440;20,405;20,365;10,310;0,250;0,250;0,250;10,190;15,140;20,100;20,65;10,20;0,0" o:connectangles="0,0,0,0,0,0,0,0,0,0,0,0,0,0,0,0"/>
                </v:shape>
                <v:shape id="Freeform 167" o:spid="_x0000_s1184" style="position:absolute;left:664;top:6561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Num8AA&#10;AADcAAAADwAAAGRycy9kb3ducmV2LnhtbERPTYvCMBC9C/6HMIIX0VRB161GEVHwul31PDSzbbWZ&#10;lCZq/fc7h4U9Pt73etu5Wj2pDZVnA9NJAoo497biwsD5+zheggoR2WLtmQy8KcB20++tMbX+xV/0&#10;zGKhJIRDigbKGJtU65CX5DBMfEMs3I9vHUaBbaFtiy8Jd7WeJclCO6xYGkpsaF9Sfs8ezsDHcn48&#10;j+YXdwqH2/4++pxmt+vFmOGg261AReriv/jPfbLim8l8OSNHQG9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PNum8AAAADcAAAADwAAAAAAAAAAAAAAAACYAgAAZHJzL2Rvd25y&#10;ZXYueG1sUEsFBgAAAAAEAAQA9QAAAIUDAAAAAA==&#10;" path="m,510r,l15,465,25,420,35,355,45,280,40,190,35,145,30,100,15,50,,e" filled="f" strokecolor="#e36c0a [2409]" strokeweight="42e-5mm">
                  <v:path arrowok="t" o:connecttype="custom" o:connectlocs="0,510;0,510;15,465;25,420;35,355;45,280;40,190;35,145;30,100;15,50;0,0" o:connectangles="0,0,0,0,0,0,0,0,0,0,0"/>
                </v:shape>
                <v:line id="Line 168" o:spid="_x0000_s1185" style="position:absolute;flip:y;visibility:visible;mso-wrap-style:square" from="759,6551" to="760,70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Ly1MIAAADcAAAADwAAAGRycy9kb3ducmV2LnhtbESPQWvCQBSE7wX/w/IEb3UTC1XSbERa&#10;hF61vXh7ZJ/Z0OzbkH3G6K93C4Ueh5n5him3k+/USENsAxvIlxko4jrYlhsD31/75w2oKMgWu8Bk&#10;4EYRttXsqcTChisfaDxKoxKEY4EGnEhfaB1rRx7jMvTEyTuHwaMkOTTaDnhNcN/pVZa9ao8tpwWH&#10;Pb07qn+OF2/gJIeP8fySy27cu7XNTv7Cd2/MYj7t3kAJTfIf/mt/WgPrVQ6/Z9IR0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oLy1MIAAADcAAAADwAAAAAAAAAAAAAA&#10;AAChAgAAZHJzL2Rvd25yZXYueG1sUEsFBgAAAAAEAAQA+QAAAJADAAAAAA==&#10;" strokecolor="#e36c0a [2409]" strokeweight="42e-5mm"/>
                <v:line id="Line 169" o:spid="_x0000_s1186" style="position:absolute;flip:y;visibility:visible;mso-wrap-style:square" from="789,6551" to="790,70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cxvcYAAADcAAAADwAAAGRycy9kb3ducmV2LnhtbESPT2vCQBTE74LfYXlCb7oxh1ZSN6Ji&#10;/+Ahxdj0/Jp9JsHs25Ddavrt3YLQ4zAzv2GWq8G04kK9aywrmM8iEMSl1Q1XCj6PL9MFCOeRNbaW&#10;ScEvOVil49ESE22vfKBL7isRIOwSVFB73yVSurImg25mO+LgnWxv0AfZV1L3eA1w08o4ih6lwYbD&#10;Qo0dbWsqz/mPUbB54/3O7hfSf+zK+Lt4zbLiK1PqYTKsn0F4Gvx/+N5+1wqe4hj+zoQjIN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O3Mb3GAAAA3AAAAA8AAAAAAAAA&#10;AAAAAAAAoQIAAGRycy9kb3ducmV2LnhtbFBLBQYAAAAABAAEAPkAAACUAwAAAAA=&#10;" strokecolor="#e36c0a [2409]" strokeweight="69e-5mm"/>
                <v:shape id="Freeform 170" o:spid="_x0000_s1187" style="position:absolute;left:415;top:603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zytsUA&#10;AADcAAAADwAAAGRycy9kb3ducmV2LnhtbESPQWvCQBSE74X+h+UVehHdxIKV6BraQoN4qlbw+sg+&#10;k2j2bdjdmPTfd4VCj8PMfMOs89G04kbON5YVpLMEBHFpdcOVguP353QJwgdkja1lUvBDHvLN48Ma&#10;M20H3tPtECoRIewzVFCH0GVS+rImg35mO+Lona0zGKJ0ldQOhwg3rZwnyUIabDgu1NjRR03l9dAb&#10;BYWdhO0xTZxx731z2l2+0mJZKfX8NL6tQAQaw3/4r73VCl7nL3A/E4+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3PK2xQAAANwAAAAPAAAAAAAAAAAAAAAAAJgCAABkcnMv&#10;ZG93bnJldi54bWxQSwUGAAAAAAQABAD1AAAAigMAAAAA&#10;" path="m249,10r,l239,20,224,30,199,45r-30,l139,45,114,35,94,25,64,5,59,,49,,34,20,14,50,,5e" filled="f" strokecolor="#e36c0a [2409]" strokeweight="42e-5mm">
                  <v:path arrowok="t" o:connecttype="custom" o:connectlocs="249,10;249,10;239,20;224,30;199,45;169,45;139,45;114,35;94,25;64,5;64,5;59,0;49,0;34,20;14,50;0,5" o:connectangles="0,0,0,0,0,0,0,0,0,0,0,0,0,0,0,0"/>
                </v:shape>
                <v:shape id="Freeform 171" o:spid="_x0000_s1188" style="position:absolute;left:415;top:6501;width:249;height:55;visibility:visible;mso-wrap-style:square;v-text-anchor:top" coordsize="249,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qiBsIA&#10;AADcAAAADwAAAGRycy9kb3ducmV2LnhtbESPzarCMBSE9xd8h3AEd9dU0atUo4g/oHA3VjfuDs2x&#10;rTYnpYla394Igsth5pthpvPGlOJOtSssK+h1IxDEqdUFZwqOh83vGITzyBpLy6TgSQ7ms9bPFGNt&#10;H7yne+IzEUrYxagg976KpXRpTgZd11bEwTvb2qAPss6krvERyk0p+1H0Jw0WHBZyrGiZU3pNbkbB&#10;qLc2q8YN+bSn64VXu2Q5/n8q1Wk3iwkIT43/hj/0VgeuP4D3mXAE5O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eqIGwgAAANwAAAAPAAAAAAAAAAAAAAAAAJgCAABkcnMvZG93&#10;bnJldi54bWxQSwUGAAAAAAQABAD1AAAAhwMAAAAA&#10;" path="m249,50r,l224,25,199,15,169,10r-30,5l114,20,94,30,64,50r-5,5l54,50,34,35,14,,,50e" filled="f" strokecolor="#e36c0a [2409]" strokeweight="42e-5mm">
                  <v:path arrowok="t" o:connecttype="custom" o:connectlocs="249,50;249,50;224,25;199,15;169,10;139,15;114,20;94,30;64,50;64,50;59,55;54,50;34,35;14,0;0,50" o:connectangles="0,0,0,0,0,0,0,0,0,0,0,0,0,0,0"/>
                </v:shape>
                <v:shape id="Freeform 172" o:spid="_x0000_s1189" style="position:absolute;left:420;top:6076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fYS8UA&#10;AADcAAAADwAAAGRycy9kb3ducmV2LnhtbESPT2vCQBTE7wW/w/KE3urGgH9IXUVFi16kWun5kX0m&#10;wezbsLs1aT99VxA8DjPzG2a26EwtbuR8ZVnBcJCAIM6trrhQcP7avk1B+ICssbZMCn7Jw2Lee5lh&#10;pm3LR7qdQiEihH2GCsoQmkxKn5dk0A9sQxy9i3UGQ5SukNphG+GmlmmSjKXBiuNCiQ2tS8qvpx+j&#10;gJd/5rPZHs+rbzed7Df00Y4OqVKv/W75DiJQF57hR3unFUzSEdzPxCMg5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99hLxQAAANwAAAAPAAAAAAAAAAAAAAAAAJgCAABkcnMv&#10;ZG93bnJldi54bWxQSwUGAAAAAAQABAD1AAAAigMAAAAA&#10;" path="m244,215r,l239,135,234,95,229,65,214,40,199,20,179,5,149,,119,,94,15,69,35,44,60,24,95,14,130,4,170,,215r4,45l14,300r10,40l44,370r25,25l94,415r25,15l149,435r30,-5l199,420r15,-20l229,370r5,-30l239,300r5,-85xe" filled="f" strokecolor="#e36c0a [2409]" strokeweight="42e-5mm">
                  <v:path arrowok="t" o:connecttype="custom" o:connectlocs="244,215;244,215;239,135;234,95;229,65;214,40;199,20;179,5;149,0;149,0;119,0;94,15;69,35;44,60;24,95;14,130;4,170;0,215;0,215;4,260;14,300;24,340;44,370;69,395;94,415;119,430;149,435;149,435;179,430;199,420;214,400;229,370;234,340;239,300;244,215;244,215" o:connectangles="0,0,0,0,0,0,0,0,0,0,0,0,0,0,0,0,0,0,0,0,0,0,0,0,0,0,0,0,0,0,0,0,0,0,0,0"/>
                </v:shape>
                <v:shape id="Freeform 173" o:spid="_x0000_s1190" style="position:absolute;left:469;top:6141;width:195;height:300;visibility:visible;mso-wrap-style:square;v-text-anchor:top" coordsize="195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G5AMQA&#10;AADcAAAADwAAAGRycy9kb3ducmV2LnhtbESPQWsCMRSE74L/ITyhN81qi9rVKCKI7UVQS8+Pzetm&#10;cfOyJnFd/31TKHgcZuYbZrnubC1a8qFyrGA8ykAQF05XXCr4Ou+GcxAhImusHZOCBwVYr/q9Jeba&#10;3flI7SmWIkE45KjAxNjkUobCkMUwcg1x8n6ctxiT9KXUHu8Jbms5ybKptFhxWjDY0NZQcTndrIK3&#10;6uovn137fd0/Xg/v+4OxND8q9TLoNgsQkbr4DP+3P7SC2WQKf2fS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4RuQDEAAAA3AAAAA8AAAAAAAAAAAAAAAAAmAIAAGRycy9k&#10;b3ducmV2LnhtbFBLBQYAAAAABAAEAPUAAACJAwAAAAA=&#10;" path="m195,150r,l195,120,190,95,180,70,170,45,155,30,140,15,120,5,100,,80,5,60,15,45,25,30,45,15,65,5,95,,120r,30l,180r5,30l15,235r15,20l45,275r15,15l80,300r20,l120,300r20,-10l155,275r15,-15l180,235r10,-25l195,180r,-30xe" filled="f" strokecolor="#e36c0a [2409]" strokeweight="42e-5mm">
                  <v:path arrowok="t" o:connecttype="custom" o:connectlocs="195,150;195,150;195,120;190,95;180,70;170,45;155,30;140,15;120,5;100,0;100,0;80,5;60,15;45,25;30,45;15,65;5,95;0,120;0,150;0,150;0,180;5,210;15,235;30,255;45,275;60,290;80,300;100,300;100,300;120,300;140,290;155,275;170,260;180,235;190,210;195,180;195,150;195,150" o:connectangles="0,0,0,0,0,0,0,0,0,0,0,0,0,0,0,0,0,0,0,0,0,0,0,0,0,0,0,0,0,0,0,0,0,0,0,0,0,0"/>
                </v:shape>
                <v:shape id="Freeform 174" o:spid="_x0000_s1191" style="position:absolute;left:499;top:6186;width:165;height:210;visibility:visible;mso-wrap-style:square;v-text-anchor:top" coordsize="16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GZTMUA&#10;AADcAAAADwAAAGRycy9kb3ducmV2LnhtbESPQWvCQBSE7wX/w/IEb3XjHoyNriKiKN6qbdXbI/ua&#10;pGbfhuyq6b/vFgo9DjPzDTNbdLYWd2p95VjDaJiAIM6dqbjQ8HbcPE9A+IBssHZMGr7Jw2Lee5ph&#10;ZtyDX+l+CIWIEPYZaihDaDIpfV6SRT90DXH0Pl1rMUTZFtK0+IhwW0uVJGNpseK4UGJDq5Ly6+Fm&#10;NTTvH2d1+1Lba5ikl9N6r+qXzmo96HfLKYhAXfgP/7V3RkOqUvg9E4+An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4ZlMxQAAANwAAAAPAAAAAAAAAAAAAAAAAJgCAABkcnMv&#10;ZG93bnJldi54bWxQSwUGAAAAAAQABAD1AAAAigMAAAAA&#10;" path="m165,105r,l160,85,155,65,145,50,135,35,120,20,100,10,85,5,70,,55,5,45,10,30,20,20,30,5,65,,105r5,40l20,180r10,15l45,205r10,5l70,210r15,l100,205r20,-10l135,180r10,-15l155,150r5,-20l165,105xe" filled="f" strokecolor="#e36c0a [2409]" strokeweight="42e-5mm">
                  <v:path arrowok="t" o:connecttype="custom" o:connectlocs="165,105;165,105;160,85;155,65;145,50;135,35;120,20;100,10;85,5;70,0;70,0;55,5;45,10;30,20;20,30;5,65;0,105;0,105;5,145;20,180;30,195;45,205;55,210;70,210;70,210;85,210;100,205;120,195;135,180;145,165;155,150;160,130;165,105;165,105" o:connectangles="0,0,0,0,0,0,0,0,0,0,0,0,0,0,0,0,0,0,0,0,0,0,0,0,0,0,0,0,0,0,0,0,0,0"/>
                </v:shape>
                <v:shape id="Freeform 175" o:spid="_x0000_s1192" style="position:absolute;left:519;top:6221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W7AL8A&#10;AADcAAAADwAAAGRycy9kb3ducmV2LnhtbERPz2vCMBS+D/wfwhO8zbQibnRNZSiCPc5t90fzbOqS&#10;l9BErf/9chjs+PH9rreTs+JGYxw8KyiXBQjizuuBewVfn4fnVxAxIWu0nknBgyJsm9lTjZX2d/6g&#10;2yn1IodwrFCBSSlUUsbOkMO49IE4c2c/OkwZjr3UI95zuLNyVRQb6XDg3GAw0M5Q93O6OgXtNw7l&#10;xpeXog37Q1jHcDW2VWoxn97fQCSa0r/4z33UCl5WeW0+k4+AbH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JbsAvwAAANwAAAAPAAAAAAAAAAAAAAAAAJgCAABkcnMvZG93bnJl&#10;di54bWxQSwUGAAAAAAQABAD1AAAAhAMAAAAA&#10;" path="m145,70r,l140,55,135,45,120,30,110,20,75,5,50,,40,,30,5,15,20,5,45,,70r5,30l15,125r15,15l50,145r25,-5l105,125r15,-10l135,105r5,-15l145,70xe" filled="f" strokecolor="#e36c0a [2409]" strokeweight="42e-5mm">
                  <v:path arrowok="t" o:connecttype="custom" o:connectlocs="145,70;145,70;140,55;135,45;120,30;110,20;75,5;50,0;50,0;40,0;30,5;15,20;5,45;0,70;0,70;5,100;15,125;30,140;50,145;50,145;75,140;105,125;120,115;135,105;140,90;145,70;145,70" o:connectangles="0,0,0,0,0,0,0,0,0,0,0,0,0,0,0,0,0,0,0,0,0,0,0,0,0,0,0"/>
                </v:shape>
                <v:shape id="Freeform 176" o:spid="_x0000_s1193" style="position:absolute;left:664;top:6041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ngUsUA&#10;AADcAAAADwAAAGRycy9kb3ducmV2LnhtbESPwW7CMBBE75X4B2uReisOOUCb4kTQChWJXoBeelvF&#10;SxyI11FsSOjX10iVehzNzpudRTHYRlyp87VjBdNJAoK4dLrmSsHXYf30DMIHZI2NY1JwIw9FPnpY&#10;YKZdzzu67kMlIoR9hgpMCG0mpS8NWfQT1xJH7+g6iyHKrpK6wz7CbSPTJJlJizXHBoMtvRkqz/uL&#10;jW98f5BJZz2ZH/2ZuvfytF3ND0o9joflK4hAQ/g//ktvtIJ5+gL3MZEA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eeBSxQAAANwAAAAPAAAAAAAAAAAAAAAAAJgCAABkcnMv&#10;ZG93bnJldi54bWxQSwUGAAAAAAQABAD1AAAAigMAAAAA&#10;" path="m,510r,l10,485,20,440r,-35l20,365,10,315,,255r,-5l10,190r5,-50l20,100r,-35l10,20,,e" filled="f" strokecolor="#e36c0a [2409]" strokeweight="42e-5mm">
                  <v:path arrowok="t" o:connecttype="custom" o:connectlocs="0,510;0,510;10,485;20,440;20,405;20,365;10,315;0,255;0,250;0,250;10,190;15,140;20,100;20,65;10,20;0,0" o:connectangles="0,0,0,0,0,0,0,0,0,0,0,0,0,0,0,0"/>
                </v:shape>
                <v:shape id="Freeform 177" o:spid="_x0000_s1194" style="position:absolute;left:664;top:6041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r4RsAA&#10;AADcAAAADwAAAGRycy9kb3ducmV2LnhtbERPTWvCQBC9C/6HZYRepG6s2Gp0lSIVvJqq5yE7JtHs&#10;bMhuNf33zkHw+Hjfy3XnanWjNlSeDYxHCSji3NuKCwOH3+37DFSIyBZrz2TgnwKsV/3eElPr77yn&#10;WxYLJSEcUjRQxtikWoe8JIdh5Bti4c6+dRgFtoW2Ld4l3NX6I0k+tcOKpaHEhjYl5dfszxn4mk23&#10;h+H06Hbh57K5Dufj7HI6GvM26L4XoCJ18SV+undWfBOZL2fkCOjV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Sr4RsAAAADcAAAADwAAAAAAAAAAAAAAAACYAgAAZHJzL2Rvd25y&#10;ZXYueG1sUEsFBgAAAAAEAAQA9QAAAIUDAAAAAA==&#10;" path="m,510r,l15,470,25,420,35,355,45,280,40,195,35,145,30,100,15,50,,e" filled="f" strokecolor="#e36c0a [2409]" strokeweight="42e-5mm">
                  <v:path arrowok="t" o:connecttype="custom" o:connectlocs="0,510;0,510;15,470;25,420;35,355;45,280;40,195;35,145;30,100;15,50;0,0" o:connectangles="0,0,0,0,0,0,0,0,0,0,0"/>
                </v:shape>
                <v:line id="Line 178" o:spid="_x0000_s1195" style="position:absolute;flip:y;visibility:visible;mso-wrap-style:square" from="759,6036" to="760,65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tkCcIAAADcAAAADwAAAGRycy9kb3ducmV2LnhtbESPQWvCQBSE7wX/w/IEb3WTClXSbERa&#10;hF61vXh7ZJ/Z0OzbkH3GtL/eFYQeh5n5him3k+/USENsAxvIlxko4jrYlhsD31/75w2oKMgWu8Bk&#10;4JcibKvZU4mFDVc+0HiURiUIxwINOJG+0DrWjjzGZeiJk3cOg0dJcmi0HfCa4L7TL1n2qj22nBYc&#10;9vTuqP45XryBkxw+xvMql924d2ubnfyF/7wxi/m0ewMlNMl/+NH+tAbWqxzuZ9IR0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1tkCcIAAADcAAAADwAAAAAAAAAAAAAA&#10;AAChAgAAZHJzL2Rvd25yZXYueG1sUEsFBgAAAAAEAAQA+QAAAJADAAAAAA==&#10;" strokecolor="#e36c0a [2409]" strokeweight="42e-5mm"/>
                <v:line id="Line 179" o:spid="_x0000_s1196" style="position:absolute;flip:y;visibility:visible;mso-wrap-style:square" from="789,6036" to="790,65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6nYMYAAADcAAAADwAAAGRycy9kb3ducmV2LnhtbESPS2vDMBCE74X+B7GF3Bq5DrTBiWzS&#10;kkfJwSWvnrfWxja1VsZSEuffR4FCj8PMfMNMs9404kydqy0reBlGIIgLq2suFex3i+cxCOeRNTaW&#10;ScGVHGTp48MUE20vvKHz1pciQNglqKDyvk2kdEVFBt3QtsTBO9rOoA+yK6Xu8BLgppFxFL1KgzWH&#10;hQpb+qio+N2ejIL3Fa/ndj2W/mtexD+HZZ4fvnOlBk/9bALCU+//w3/tT63gbRTD/Uw4AjK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Zup2DGAAAA3AAAAA8AAAAAAAAA&#10;AAAAAAAAoQIAAGRycy9kb3ducmV2LnhtbFBLBQYAAAAABAAEAPkAAACUAwAAAAA=&#10;" strokecolor="#e36c0a [2409]" strokeweight="69e-5mm"/>
                <v:shape id="Freeform 180" o:spid="_x0000_s1197" style="position:absolute;left:415;top:551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Vka8MA&#10;AADcAAAADwAAAGRycy9kb3ducmV2LnhtbESPQYvCMBSE78L+h/AW9iKadgVXqlF2BUU8qSt4fTTP&#10;ttq8lCRq/fdGEDwOM/MNM5m1phZXcr6yrCDtJyCIc6srLhTs/xe9EQgfkDXWlknBnTzMph+dCWba&#10;3nhL110oRISwz1BBGUKTSenzkgz6vm2Io3e0zmCI0hVSO7xFuKnld5IMpcGK40KJDc1Lys+7i1Gw&#10;tN2w2qeJM+7vUh3Wp026HBVKfX22v2MQgdrwDr/aK63gZzCA55l4BO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wVka8MAAADcAAAADwAAAAAAAAAAAAAAAACYAgAAZHJzL2Rv&#10;d25yZXYueG1sUEsFBgAAAAAEAAQA9QAAAIgDAAAAAA==&#10;" path="m249,10r,l239,25,224,35,199,45r-30,5l139,45,114,35,94,25,64,5,59,,49,5,34,20,14,50,,5e" filled="f" strokecolor="#e36c0a [2409]" strokeweight="42e-5mm">
                  <v:path arrowok="t" o:connecttype="custom" o:connectlocs="249,10;249,10;239,25;224,35;199,45;169,50;139,45;114,35;94,25;64,5;64,5;59,0;49,5;34,20;14,50;0,5" o:connectangles="0,0,0,0,0,0,0,0,0,0,0,0,0,0,0,0"/>
                </v:shape>
                <v:shape id="Freeform 181" o:spid="_x0000_s1198" style="position:absolute;left:415;top:5986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z8H8QA&#10;AADcAAAADwAAAGRycy9kb3ducmV2LnhtbESPQWsCMRSE74X+h/AKXopmt0qV1ShaUMSTVcHrY/Pc&#10;Xd28LEnU9d8bodDjMDPfMJNZa2pxI+crywrSXgKCOLe64kLBYb/sjkD4gKyxtkwKHuRhNn1/m2Cm&#10;7Z1/6bYLhYgQ9hkqKENoMil9XpJB37MNcfRO1hkMUbpCaof3CDe1/EqSb2mw4rhQYkM/JeWX3dUo&#10;WNnPsD6kiTNuca2Om/M2XY0KpTof7XwMIlAb/sN/7bVWMOwP4HUmHgE5f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s/B/EAAAA3AAAAA8AAAAAAAAAAAAAAAAAmAIAAGRycy9k&#10;b3ducmV2LnhtbFBLBQYAAAAABAAEAPUAAACJAwAAAAA=&#10;" path="m249,45r,l224,25,199,10,169,5r-30,5l114,15,94,25,64,45r-5,5l54,45,34,30,14,,,50e" filled="f" strokecolor="#e36c0a [2409]" strokeweight="42e-5mm">
                  <v:path arrowok="t" o:connecttype="custom" o:connectlocs="249,45;249,45;224,25;199,10;169,5;139,10;114,15;94,25;64,45;64,45;59,50;54,45;34,30;14,0;0,50" o:connectangles="0,0,0,0,0,0,0,0,0,0,0,0,0,0,0"/>
                </v:shape>
                <v:shape id="Freeform 182" o:spid="_x0000_s1199" style="position:absolute;left:420;top:5556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5OlsUA&#10;AADcAAAADwAAAGRycy9kb3ducmV2LnhtbESPQWvCQBSE70L/w/IKvemmFqvErGJFpV5KtcHzI/ua&#10;hGbfht3VRH99Vyj0OMzMN0y27E0jLuR8bVnB8ygBQVxYXXOpIP/aDmcgfEDW2FgmBVfysFw8DDJM&#10;te34QJdjKEWEsE9RQRVCm0rpi4oM+pFtiaP3bZ3BEKUrpXbYRbhp5DhJXqXBmuNChS2tKyp+jmej&#10;gFc389luD/nbyc2m+w3tusnHWKmnx341BxGoD//hv/a7VjB9mcD9TDw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Lk6WxQAAANwAAAAPAAAAAAAAAAAAAAAAAJgCAABkcnMv&#10;ZG93bnJldi54bWxQSwUGAAAAAAQABAD1AAAAigMAAAAA&#10;" path="m244,220r,l239,135r-5,-35l229,65,214,40,199,20,179,5,149,,119,5,94,15,69,35,44,60,24,95,14,130,4,175,,220r4,40l14,305r10,35l44,370r25,30l94,420r25,10l149,435r30,l199,420r15,-20l229,375r5,-35l239,305r5,-85xe" filled="f" strokecolor="#e36c0a [2409]" strokeweight="42e-5mm">
                  <v:path arrowok="t" o:connecttype="custom" o:connectlocs="244,220;244,220;239,135;234,100;229,65;214,40;199,20;179,5;149,0;149,0;119,5;94,15;69,35;44,60;24,95;14,130;4,175;0,220;0,220;4,260;14,305;24,340;44,370;69,400;94,420;119,430;149,435;149,435;179,435;199,420;214,400;229,375;234,340;239,305;244,220;244,220" o:connectangles="0,0,0,0,0,0,0,0,0,0,0,0,0,0,0,0,0,0,0,0,0,0,0,0,0,0,0,0,0,0,0,0,0,0,0,0"/>
                </v:shape>
                <v:shape id="Freeform 183" o:spid="_x0000_s1200" style="position:absolute;left:469;top:5626;width:195;height:300;visibility:visible;mso-wrap-style:square;v-text-anchor:top" coordsize="195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gv3cQA&#10;AADcAAAADwAAAGRycy9kb3ducmV2LnhtbESPT2sCMRTE7wW/Q3iCt5r1D2pXo0hBtBdBLT0/Nq+b&#10;xc3LmqTr+u2bQsHjMDO/YVabztaiJR8qxwpGwwwEceF0xaWCz8vudQEiRGSNtWNS8KAAm3XvZYW5&#10;dnc+UXuOpUgQDjkqMDE2uZShMGQxDF1DnLxv5y3GJH0ptcd7gttajrNsJi1WnBYMNvRuqLief6yC&#10;aXXz14+u/brtH5Pj2/5oLC1OSg363XYJIlIXn+H/9kErmE9m8HcmHQG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IL93EAAAA3AAAAA8AAAAAAAAAAAAAAAAAmAIAAGRycy9k&#10;b3ducmV2LnhtbFBLBQYAAAAABAAEAPUAAACJAwAAAAA=&#10;" path="m195,150r,l195,120,190,90,180,65,170,45,155,25,140,10,120,5,100,,80,,60,10,45,25,30,40,15,65,5,90,,120r,30l,180r5,25l15,230r15,25l45,270r15,15l80,295r20,5l120,295r20,-10l155,275r15,-20l180,230r10,-25l195,180r,-30xe" filled="f" strokecolor="#e36c0a [2409]" strokeweight="42e-5mm">
                  <v:path arrowok="t" o:connecttype="custom" o:connectlocs="195,150;195,150;195,120;190,90;180,65;170,45;155,25;140,10;120,5;100,0;100,0;80,0;60,10;45,25;30,40;15,65;5,90;0,120;0,150;0,150;0,180;5,205;15,230;30,255;45,270;60,285;80,295;100,300;100,300;120,295;140,285;155,275;170,255;180,230;190,205;195,180;195,150;195,150" o:connectangles="0,0,0,0,0,0,0,0,0,0,0,0,0,0,0,0,0,0,0,0,0,0,0,0,0,0,0,0,0,0,0,0,0,0,0,0,0,0"/>
                </v:shape>
                <v:shape id="Freeform 184" o:spid="_x0000_s1201" style="position:absolute;left:499;top:5671;width:165;height:210;visibility:visible;mso-wrap-style:square;v-text-anchor:top" coordsize="16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gPkcYA&#10;AADcAAAADwAAAGRycy9kb3ducmV2LnhtbESPT2vCQBTE7wW/w/IEb3VjhEajq5TS0tJb/e/tkX0m&#10;Mdm3IbvR9Nt3C4Ueh5n5DbNc96YWN2pdaVnBZByBIM6sLjlXsNu+Pc5AOI+ssbZMCr7JwXo1eFhi&#10;qu2dv+i28bkIEHYpKii8b1IpXVaQQTe2DXHwLrY16INsc6lbvAe4qWUcRU/SYMlhocCGXgrKqk1n&#10;FDT7wynurvF75WfJ+fj6Gdfz3ig1GvbPCxCeev8f/mt/aAXJNIHfM+EI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TgPkcYAAADcAAAADwAAAAAAAAAAAAAAAACYAgAAZHJz&#10;L2Rvd25yZXYueG1sUEsFBgAAAAAEAAQA9QAAAIsDAAAAAA==&#10;" path="m165,105r,l160,80,155,65,145,45,135,30,120,15,100,10,85,,70,,55,,45,5,30,15,20,30,5,60,,105r5,40l20,175r10,15l45,200r10,5l70,210r15,-5l100,200r20,-10l135,180r10,-20l155,145r5,-20l165,105xe" filled="f" strokecolor="#e36c0a [2409]" strokeweight="42e-5mm">
                  <v:path arrowok="t" o:connecttype="custom" o:connectlocs="165,105;165,105;160,80;155,65;145,45;135,30;120,15;100,10;85,0;70,0;70,0;55,0;45,5;30,15;20,30;5,60;0,105;0,105;5,145;20,175;30,190;45,200;55,205;70,210;70,210;85,205;100,200;120,190;135,180;145,160;155,145;160,125;165,105;165,105" o:connectangles="0,0,0,0,0,0,0,0,0,0,0,0,0,0,0,0,0,0,0,0,0,0,0,0,0,0,0,0,0,0,0,0,0,0"/>
                </v:shape>
                <v:shape id="Freeform 185" o:spid="_x0000_s1202" style="position:absolute;left:519;top:5701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wt3cAA&#10;AADcAAAADwAAAGRycy9kb3ducmV2LnhtbERPz2vCMBS+D/wfwhO8zbTb6EY1imwU7HHddn80b021&#10;eQlNtPW/N4fBjh/f7+1+toO40hh6xwrydQaCuHW6507B91f1+AYiRGSNg2NScKMA+93iYYuldhN/&#10;0rWJnUghHEpUYGL0pZShNWQxrJ0nTtyvGy3GBMdO6hGnFG4H+ZRlhbTYc2ow6OndUHtuLlZB/YN9&#10;Xrj8lNX+o/IvwV/MUCu1Ws6HDYhIc/wX/7mPWsHrc1qbzqQjIH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Pwt3cAAAADcAAAADwAAAAAAAAAAAAAAAACYAgAAZHJzL2Rvd25y&#10;ZXYueG1sUEsFBgAAAAAEAAQA9QAAAIUDAAAAAA==&#10;" path="m145,75r,l140,60,135,45,120,35,110,20,75,5,50,,40,,30,5,15,20,5,45,,75r5,25l15,125r15,15l50,145r25,-5l105,130r15,-15l135,105r5,-15l145,75xe" filled="f" strokecolor="#e36c0a [2409]" strokeweight="42e-5mm">
                  <v:path arrowok="t" o:connecttype="custom" o:connectlocs="145,75;145,75;140,60;135,45;120,35;110,20;75,5;50,0;50,0;40,0;30,5;15,20;5,45;0,75;0,75;5,100;15,125;30,140;50,145;50,145;75,140;105,130;120,115;135,105;140,90;145,75;145,75" o:connectangles="0,0,0,0,0,0,0,0,0,0,0,0,0,0,0,0,0,0,0,0,0,0,0,0,0,0,0"/>
                </v:shape>
                <v:shape id="Freeform 186" o:spid="_x0000_s1203" style="position:absolute;left:664;top:5521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B2j8YA&#10;AADcAAAADwAAAGRycy9kb3ducmV2LnhtbESPzW7CMBCE75X6DtZW4gZOg8RPwKACQlRqLwUu3Fbx&#10;EqeN11FsSODp60pIPY5m55ud+bKzlbhS40vHCl4HCQji3OmSCwXHw7Y/AeEDssbKMSm4kYfl4vlp&#10;jpl2LX/RdR8KESHsM1RgQqgzKX1uyKIfuJo4emfXWAxRNoXUDbYRbiuZJslIWiw5NhisaW0o/9lf&#10;bHzjtCOTjloyd/2Zuk3+/bEaH5TqvXRvMxCBuvB//Ei/awXj4RT+xkQC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qB2j8YAAADcAAAADwAAAAAAAAAAAAAAAACYAgAAZHJz&#10;L2Rvd25yZXYueG1sUEsFBgAAAAAEAAQA9QAAAIsDAAAAAA==&#10;" path="m,510r,l10,490,20,440r,-30l20,365,10,315,,255,10,195r5,-55l20,100r,-30l10,25,,e" filled="f" strokecolor="#e36c0a [2409]" strokeweight="42e-5mm">
                  <v:path arrowok="t" o:connecttype="custom" o:connectlocs="0,510;0,510;10,490;20,440;20,410;20,365;10,315;0,255;0,255;0,255;10,195;15,140;20,100;20,70;10,25;0,0" o:connectangles="0,0,0,0,0,0,0,0,0,0,0,0,0,0,0,0"/>
                </v:shape>
                <v:shape id="Freeform 187" o:spid="_x0000_s1204" style="position:absolute;left:664;top:5521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yLO8AA&#10;AADcAAAADwAAAGRycy9kb3ducmV2LnhtbERPTWvCQBC9C/6HZYRepG4s2mp0lSIVvJqq5yE7JtHs&#10;bMhuNf33zkHw+Hjfy3XnanWjNlSeDYxHCSji3NuKCwOH3+37DFSIyBZrz2TgnwKsV/3eElPr77yn&#10;WxYLJSEcUjRQxtikWoe8JIdh5Bti4c6+dRgFtoW2Ld4l3NX6I0k+tcOKpaHEhjYl5dfszxn4mk23&#10;h+H06Hbh57K5Dufj7HI6GvM26L4XoCJ18SV+undWfBOZL2fkCOjV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SyLO8AAAADcAAAADwAAAAAAAAAAAAAAAACYAgAAZHJzL2Rvd25y&#10;ZXYueG1sUEsFBgAAAAAEAAQA9QAAAIUDAAAAAA==&#10;" path="m,510r,l15,470,25,420,35,360,45,280,40,195,35,150,30,100,15,50,,e" filled="f" strokecolor="#e36c0a [2409]" strokeweight="42e-5mm">
                  <v:path arrowok="t" o:connecttype="custom" o:connectlocs="0,510;0,510;15,470;25,420;35,360;45,280;40,195;35,150;30,100;15,50;0,0" o:connectangles="0,0,0,0,0,0,0,0,0,0,0"/>
                </v:shape>
                <v:line id="Line 188" o:spid="_x0000_s1205" style="position:absolute;flip:y;visibility:visible;mso-wrap-style:square" from="759,5516" to="760,60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0XdMMAAADcAAAADwAAAGRycy9kb3ducmV2LnhtbESPT2vCQBTE74V+h+UJ3uomrWhJXUVa&#10;hF79c/H2yD6zwezbkH3G1E/fFQSPw8z8hlmsBt+onrpYBzaQTzJQxGWwNVcGDvvN2yeoKMgWm8Bk&#10;4I8irJavLwssbLjylvqdVCpBOBZowIm0hdaxdOQxTkJLnLxT6DxKkl2lbYfXBPeNfs+ymfZYc1pw&#10;2NK3o/K8u3gDR9n+9KePXNb9xs1tdvQXvnljxqNh/QVKaJBn+NH+tQbm0xzuZ9IR0M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NdF3TDAAAA3AAAAA8AAAAAAAAAAAAA&#10;AAAAoQIAAGRycy9kb3ducmV2LnhtbFBLBQYAAAAABAAEAPkAAACRAwAAAAA=&#10;" strokecolor="#e36c0a [2409]" strokeweight="42e-5mm"/>
                <v:line id="Line 189" o:spid="_x0000_s1206" style="position:absolute;flip:y;visibility:visible;mso-wrap-style:square" from="789,5516" to="790,60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jUHcYAAADcAAAADwAAAGRycy9kb3ducmV2LnhtbESPS2vDMBCE74X+B7GF3Bq5JrTBiWzS&#10;kkfJwSWvnrfWxja1VsZSEuffR4FCj8PMfMNMs9404kydqy0reBlGIIgLq2suFex3i+cxCOeRNTaW&#10;ScGVHGTp48MUE20vvKHz1pciQNglqKDyvk2kdEVFBt3QtsTBO9rOoA+yK6Xu8BLgppFxFL1KgzWH&#10;hQpb+qio+N2ejIL3Fa/ndj2W/mtexD+HZZ4fvnOlBk/9bALCU+//w3/tT63gbRTD/Uw4AjK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5o1B3GAAAA3AAAAA8AAAAAAAAA&#10;AAAAAAAAoQIAAGRycy9kb3ducmV2LnhtbFBLBQYAAAAABAAEAPkAAACUAwAAAAA=&#10;" strokecolor="#e36c0a [2409]" strokeweight="69e-5mm"/>
                <v:shape id="Freeform 190" o:spid="_x0000_s1207" style="position:absolute;left:415;top:499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MXFsQA&#10;AADcAAAADwAAAGRycy9kb3ducmV2LnhtbESPQWsCMRSE74X+h/AKXopmt0qV1ShaUMSTVcHrY/Pc&#10;Xd28LEnU9d8bodDjMDPfMJNZa2pxI+crywrSXgKCOLe64kLBYb/sjkD4gKyxtkwKHuRhNn1/m2Cm&#10;7Z1/6bYLhYgQ9hkqKENoMil9XpJB37MNcfRO1hkMUbpCaof3CDe1/EqSb2mw4rhQYkM/JeWX3dUo&#10;WNnPsD6kiTNuca2Om/M2XY0KpTof7XwMIlAb/sN/7bVWMBz04XUmHgE5f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DFxbEAAAA3AAAAA8AAAAAAAAAAAAAAAAAmAIAAGRycy9k&#10;b3ducmV2LnhtbFBLBQYAAAAABAAEAPUAAACJAwAAAAA=&#10;" path="m249,10r,l239,25,224,35,199,45r-30,5l139,45,114,35,94,25,64,5,59,,49,5,34,20,14,50,,5e" filled="f" strokecolor="#e36c0a [2409]" strokeweight="42e-5mm">
                  <v:path arrowok="t" o:connecttype="custom" o:connectlocs="249,10;249,10;239,25;224,35;199,45;169,50;139,45;114,35;94,25;64,5;64,5;59,0;49,5;34,20;14,50;0,5" o:connectangles="0,0,0,0,0,0,0,0,0,0,0,0,0,0,0,0"/>
                </v:shape>
                <v:shape id="Freeform 191" o:spid="_x0000_s1208" style="position:absolute;left:415;top:5466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qPYsMA&#10;AADcAAAADwAAAGRycy9kb3ducmV2LnhtbESPQYvCMBSE78L+h/AW9iKadhFXqlF2BUU8qSt4fTTP&#10;ttq8lCRq/fdGEDwOM/MNM5m1phZXcr6yrCDtJyCIc6srLhTs/xe9EQgfkDXWlknBnTzMph+dCWba&#10;3nhL110oRISwz1BBGUKTSenzkgz6vm2Io3e0zmCI0hVSO7xFuKnld5IMpcGK40KJDc1Lys+7i1Gw&#10;tN2w2qeJM+7vUh3Wp026HBVKfX22v2MQgdrwDr/aK63gZzCA55l4BO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qPYsMAAADcAAAADwAAAAAAAAAAAAAAAACYAgAAZHJzL2Rv&#10;d25yZXYueG1sUEsFBgAAAAAEAAQA9QAAAIgDAAAAAA==&#10;" path="m249,50r,l224,25,199,10r-30,l139,10,114,20,94,30,64,45r-5,5l54,45,34,30,14,,,50e" filled="f" strokecolor="#e36c0a [2409]" strokeweight="42e-5mm">
                  <v:path arrowok="t" o:connecttype="custom" o:connectlocs="249,50;249,50;224,25;199,10;169,10;139,10;114,20;94,30;64,45;64,45;59,50;54,45;34,30;14,0;0,50" o:connectangles="0,0,0,0,0,0,0,0,0,0,0,0,0,0,0"/>
                </v:shape>
                <v:shape id="Freeform 192" o:spid="_x0000_s1209" style="position:absolute;left:420;top:5036;width:244;height:440;visibility:visible;mso-wrap-style:square;v-text-anchor:top" coordsize="244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EBsMA&#10;AADcAAAADwAAAGRycy9kb3ducmV2LnhtbESP0YrCMBRE3xf8h3AXfBFNFV21GkUUQcGHtfoBl+ba&#10;lm1uShNr/XsjCPs4zMwZZrluTSkaql1hWcFwEIEgTq0uOFNwvez7MxDOI2ssLZOCJzlYrzpfS4y1&#10;ffCZmsRnIkDYxagg976KpXRpTgbdwFbEwbvZ2qAPss6krvER4KaUoyj6kQYLDgs5VrTNKf1L7kYB&#10;NXY3f+pfPF2SnrsX6baZHBOlut/tZgHCU+v/w5/2QSuYjifwPhOOgF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gNEBsMAAADcAAAADwAAAAAAAAAAAAAAAACYAgAAZHJzL2Rv&#10;d25yZXYueG1sUEsFBgAAAAAEAAQA9QAAAIgDAAAAAA==&#10;" path="m244,220r,l239,135r-5,-35l229,65,214,40,199,20,179,5,149,,119,5,94,15,69,35,44,65,24,95,14,135,4,175,,220r4,45l14,305r10,35l44,375r25,25l94,420r25,10l149,440r30,-5l199,420r15,-20l229,375r5,-35l239,305r5,-85xe" filled="f" strokecolor="#e36c0a [2409]" strokeweight="42e-5mm">
                  <v:path arrowok="t" o:connecttype="custom" o:connectlocs="244,220;244,220;239,135;234,100;229,65;214,40;199,20;179,5;149,0;149,0;119,5;94,15;69,35;44,65;24,95;14,135;4,175;0,220;0,220;4,265;14,305;24,340;44,375;69,400;94,420;119,430;149,440;149,440;179,435;199,420;214,400;229,375;234,340;239,305;244,220;244,220" o:connectangles="0,0,0,0,0,0,0,0,0,0,0,0,0,0,0,0,0,0,0,0,0,0,0,0,0,0,0,0,0,0,0,0,0,0,0,0"/>
                </v:shape>
                <v:shape id="Freeform 193" o:spid="_x0000_s1210" style="position:absolute;left:469;top:5106;width:195;height:300;visibility:visible;mso-wrap-style:square;v-text-anchor:top" coordsize="195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5coMQA&#10;AADcAAAADwAAAGRycy9kb3ducmV2LnhtbESPQWsCMRSE70L/Q3gFb5qtitqtUaQg6kVQS8+Pzetm&#10;cfOyJum6/ntTKHgcZuYbZrHqbC1a8qFyrOBtmIEgLpyuuFTwdd4M5iBCRNZYOyYFdwqwWr70Fphr&#10;d+MjtadYigThkKMCE2OTSxkKQxbD0DXEyftx3mJM0pdSe7wluK3lKMum0mLFacFgQ5+Gisvp1yqY&#10;VFd/2Xft93V7Hx/etwdjaX5Uqv/arT9AROriM/zf3mkFs8kU/s6k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OXKDEAAAA3AAAAA8AAAAAAAAAAAAAAAAAmAIAAGRycy9k&#10;b3ducmV2LnhtbFBLBQYAAAAABAAEAPUAAACJAwAAAAA=&#10;" path="m195,150r,l195,120,190,90,180,65,170,45,155,25,140,15,120,5,100,,80,,60,10,45,25,30,45,15,65,5,90,,120r,30l,180r5,30l15,235r15,20l45,275r15,10l80,295r20,5l120,295r20,-5l155,275r15,-20l180,235r10,-25l195,180r,-30xe" filled="f" strokecolor="#e36c0a [2409]" strokeweight="42e-5mm">
                  <v:path arrowok="t" o:connecttype="custom" o:connectlocs="195,150;195,150;195,120;190,90;180,65;170,45;155,25;140,15;120,5;100,0;100,0;80,0;60,10;45,25;30,45;15,65;5,90;0,120;0,150;0,150;0,180;5,210;15,235;30,255;45,275;60,285;80,295;100,300;100,300;120,295;140,290;155,275;170,255;180,235;190,210;195,180;195,150;195,150" o:connectangles="0,0,0,0,0,0,0,0,0,0,0,0,0,0,0,0,0,0,0,0,0,0,0,0,0,0,0,0,0,0,0,0,0,0,0,0,0,0"/>
                </v:shape>
                <v:shape id="Freeform 194" o:spid="_x0000_s1211" style="position:absolute;left:499;top:5151;width:165;height:210;visibility:visible;mso-wrap-style:square;v-text-anchor:top" coordsize="16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587MYA&#10;AADcAAAADwAAAGRycy9kb3ducmV2LnhtbESPT2vCQBTE7wW/w/IEb3VjkEajq5TS0tJb/e/tkX0m&#10;Mdm3IbvR9Nt3C4Ueh5n5DbNc96YWN2pdaVnBZByBIM6sLjlXsNu+Pc5AOI+ssbZMCr7JwXo1eFhi&#10;qu2dv+i28bkIEHYpKii8b1IpXVaQQTe2DXHwLrY16INsc6lbvAe4qWUcRU/SYMlhocCGXgrKqk1n&#10;FDT7wynurvF75WfJ+fj6Gdfz3ig1GvbPCxCeev8f/mt/aAXJNIHfM+EI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T587MYAAADcAAAADwAAAAAAAAAAAAAAAACYAgAAZHJz&#10;L2Rvd25yZXYueG1sUEsFBgAAAAAEAAQA9QAAAIsDAAAAAA==&#10;" path="m165,105r,l160,85,155,65,145,45,135,30,120,20,100,10,85,5,70,,55,,45,5,30,15,20,30,5,65,,105r5,40l20,180r10,10l45,200r10,5l70,210r15,l100,200r20,-10l135,180r10,-15l155,145r5,-20l165,105xe" filled="f" strokecolor="#e36c0a [2409]" strokeweight="42e-5mm">
                  <v:path arrowok="t" o:connecttype="custom" o:connectlocs="165,105;165,105;160,85;155,65;145,45;135,30;120,20;100,10;85,5;70,0;70,0;55,0;45,5;30,15;20,30;5,65;0,105;0,105;5,145;20,180;30,190;45,200;55,205;70,210;70,210;85,210;100,200;120,190;135,180;145,165;155,145;160,125;165,105;165,105" o:connectangles="0,0,0,0,0,0,0,0,0,0,0,0,0,0,0,0,0,0,0,0,0,0,0,0,0,0,0,0,0,0,0,0,0,0"/>
                </v:shape>
                <v:shape id="Freeform 195" o:spid="_x0000_s1212" style="position:absolute;left:519;top:5181;width:145;height:150;visibility:visible;mso-wrap-style:square;v-text-anchor:top" coordsize="14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Q1Jb8A&#10;AADcAAAADwAAAGRycy9kb3ducmV2LnhtbERPy4rCMBTdC/MP4Q6401QZH1TTMiMjdiW0zuwvzbUt&#10;NjeliVr/3iwEl4fz3qaDacWNetdYVjCbRiCIS6sbrhT8nfaTNQjnkTW2lknBgxykycdoi7G2d87p&#10;VvhKhBB2MSqove9iKV1Zk0E3tR1x4M62N+gD7Cupe7yHcNPKeRQtpcGGQ0ONHe1qKi/F1ShYH34t&#10;D3QqfJYvjrv/Imv1j1Vq/Dl8b0B4Gvxb/HJnWsHqK6wNZ8IRkM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JDUlvwAAANwAAAAPAAAAAAAAAAAAAAAAAJgCAABkcnMvZG93bnJl&#10;di54bWxQSwUGAAAAAAQABAD1AAAAhAMAAAAA&#10;" path="m145,75r,l140,60,135,45,120,35,110,25,75,10,50,,40,5,30,5,15,20,5,45,,75r5,30l15,125r15,15l50,150r25,-5l105,130r15,-10l135,105r5,-15l145,75xe" filled="f" strokecolor="#e36c0a [2409]" strokeweight="42e-5mm">
                  <v:path arrowok="t" o:connecttype="custom" o:connectlocs="145,75;145,75;140,60;135,45;120,35;110,25;75,10;50,0;50,0;40,5;30,5;15,20;5,45;0,75;0,75;5,105;15,125;30,140;50,150;50,150;75,145;105,130;120,120;135,105;140,90;145,75;145,75" o:connectangles="0,0,0,0,0,0,0,0,0,0,0,0,0,0,0,0,0,0,0,0,0,0,0,0,0,0,0"/>
                </v:shape>
                <v:shape id="Freeform 196" o:spid="_x0000_s1213" style="position:absolute;left:664;top:5001;width:20;height:515;visibility:visible;mso-wrap-style:square;v-text-anchor:top" coordsize="20,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emqMUA&#10;AADcAAAADwAAAGRycy9kb3ducmV2LnhtbESPQWsCMRSE7wX/Q3hCbzWriNrVKCpUPAhStbTH5+a5&#10;u7h5WZKo6783gtDjMDPfMJNZYypxJedLywq6nQQEcWZ1ybmCw/7rYwTCB2SNlWVScCcPs2nrbYKp&#10;tjf+pusu5CJC2KeooAihTqX0WUEGfcfWxNE7WWcwROlyqR3eItxUspckA2mw5LhQYE3LgrLz7mIU&#10;nH4Hy/y4Pfz8bVeb/nlRrxaN6yn13m7mYxCBmvAffrXXWsGw/wnPM/EI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F6aoxQAAANwAAAAPAAAAAAAAAAAAAAAAAJgCAABkcnMv&#10;ZG93bnJldi54bWxQSwUGAAAAAAQABAD1AAAAigMAAAAA&#10;" path="m,515r,l10,490,20,445r,-35l20,365,10,315,,255,10,195r5,-50l20,100r,-30l10,25,,e" filled="f" strokecolor="#e36c0a [2409]" strokeweight="42e-5mm">
                  <v:path arrowok="t" o:connecttype="custom" o:connectlocs="0,515;0,515;10,490;20,445;20,410;20,365;10,315;0,255;0,255;0,255;10,195;15,145;20,100;20,70;10,25;0,0" o:connectangles="0,0,0,0,0,0,0,0,0,0,0,0,0,0,0,0"/>
                </v:shape>
                <v:shape id="Freeform 197" o:spid="_x0000_s1214" style="position:absolute;left:664;top:5001;width:45;height:515;visibility:visible;mso-wrap-style:square;v-text-anchor:top" coordsize="45,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sxvMIA&#10;AADcAAAADwAAAGRycy9kb3ducmV2LnhtbERPy4rCMBTdD/gP4QpuRNMRxkc1igzIDIwovvaX5tpW&#10;m5vSxNr+vVkIszyc92LVmELUVLncsoLPYQSCOLE651TB+bQZTEE4j6yxsEwKWnKwWnY+Fhhr++QD&#10;1UefihDCLkYFmfdlLKVLMjLohrYkDtzVVgZ9gFUqdYXPEG4KOYqisTSYc2jIsKTvjJL78WEU4OGv&#10;+enPWrNtk3p3mYzz23XfKtXrNus5CE+N/xe/3b9aweQrzA9nwhGQy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ezG8wgAAANwAAAAPAAAAAAAAAAAAAAAAAJgCAABkcnMvZG93&#10;bnJldi54bWxQSwUGAAAAAAQABAD1AAAAhwMAAAAA&#10;" path="m,515r,l15,470,25,425,35,360,45,285,40,195,35,150,30,100,15,50,,e" filled="f" strokecolor="#e36c0a [2409]" strokeweight="42e-5mm">
                  <v:path arrowok="t" o:connecttype="custom" o:connectlocs="0,515;0,515;15,470;25,425;35,360;45,285;40,195;35,150;30,100;15,50;0,0" o:connectangles="0,0,0,0,0,0,0,0,0,0,0"/>
                </v:shape>
                <v:line id="Line 198" o:spid="_x0000_s1215" style="position:absolute;flip:y;visibility:visible;mso-wrap-style:square" from="759,4996" to="760,5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SBqcMAAADcAAAADwAAAGRycy9kb3ducmV2LnhtbESPT2vCQBTE74V+h+UJ3uomLWpJXUVa&#10;hF79c/H2yD6zwezbkH3G1E/fFQSPw8z8hlmsBt+onrpYBzaQTzJQxGWwNVcGDvvN2yeoKMgWm8Bk&#10;4I8irJavLwssbLjylvqdVCpBOBZowIm0hdaxdOQxTkJLnLxT6DxKkl2lbYfXBPeNfs+ymfZYc1pw&#10;2NK3o/K8u3gDR9n+9KePXNb9xs1tdvQXvnljxqNh/QVKaJBn+NH+tQbm0xzuZ9IR0M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aEganDAAAA3AAAAA8AAAAAAAAAAAAA&#10;AAAAoQIAAGRycy9kb3ducmV2LnhtbFBLBQYAAAAABAAEAPkAAACRAwAAAAA=&#10;" strokecolor="#e36c0a [2409]" strokeweight="42e-5mm"/>
                <v:line id="Line 199" o:spid="_x0000_s1216" style="position:absolute;flip:y;visibility:visible;mso-wrap-style:square" from="789,4996" to="790,5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FCwMYAAADcAAAADwAAAGRycy9kb3ducmV2LnhtbESPS2vDMBCE74X+B7GF3Bq5hrTBiWzS&#10;kkfJwSWvnrfWxja1VsZSEuffR4FCj8PMfMNMs9404kydqy0reBlGIIgLq2suFex3i+cxCOeRNTaW&#10;ScGVHGTp48MUE20vvKHz1pciQNglqKDyvk2kdEVFBt3QtsTBO9rOoA+yK6Xu8BLgppFxFL1KgzWH&#10;hQpb+qio+N2ejIL3Fa/ndj2W/mtexD+HZZ4fvnOlBk/9bALCU+//w3/tT63gbRTD/Uw4AjK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uxQsDGAAAA3AAAAA8AAAAAAAAA&#10;AAAAAAAAoQIAAGRycy9kb3ducmV2LnhtbFBLBQYAAAAABAAEAPkAAACUAwAAAAA=&#10;" strokecolor="#e36c0a [2409]" strokeweight="69e-5mm"/>
                <v:shape id="Freeform 200" o:spid="_x0000_s1217" style="position:absolute;left:415;top:4476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qBy8QA&#10;AADcAAAADwAAAGRycy9kb3ducmV2LnhtbESPQWsCMRSE74X+h/AKXopmt2KV1ShaUMSTVcHrY/Pc&#10;Xd28LEnU9d8bodDjMDPfMJNZa2pxI+crywrSXgKCOLe64kLBYb/sjkD4gKyxtkwKHuRhNn1/m2Cm&#10;7Z1/6bYLhYgQ9hkqKENoMil9XpJB37MNcfRO1hkMUbpCaof3CDe1/EqSb2mw4rhQYkM/JeWX3dUo&#10;WNnPsD6kiTNuca2Om/M2XY0KpTof7XwMIlAb/sN/7bVWMBz04XUmHgE5f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agcvEAAAA3AAAAA8AAAAAAAAAAAAAAAAAmAIAAGRycy9k&#10;b3ducmV2LnhtbFBLBQYAAAAABAAEAPUAAACJAwAAAAA=&#10;" path="m249,10r,l239,20,224,30,199,45r-30,l139,40,114,35,94,20,64,,59,,49,,34,20,14,50,,e" filled="f" strokecolor="#e36c0a [2409]" strokeweight="42e-5mm">
                  <v:path arrowok="t" o:connecttype="custom" o:connectlocs="249,10;249,10;239,20;224,30;199,45;169,45;139,40;114,35;94,20;64,0;64,0;59,0;49,0;34,20;14,50;0,0" o:connectangles="0,0,0,0,0,0,0,0,0,0,0,0,0,0,0,0"/>
                </v:shape>
                <v:shape id="Freeform 201" o:spid="_x0000_s1218" style="position:absolute;left:415;top:4946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MZv8QA&#10;AADcAAAADwAAAGRycy9kb3ducmV2LnhtbESPQWsCMRSE74X+h/AKXopmt2iV1ShaUMSTVcHrY/Pc&#10;Xd28LEnU9d8bodDjMDPfMJNZa2pxI+crywrSXgKCOLe64kLBYb/sjkD4gKyxtkwKHuRhNn1/m2Cm&#10;7Z1/6bYLhYgQ9hkqKENoMil9XpJB37MNcfRO1hkMUbpCaof3CDe1/EqSb2mw4rhQYkM/JeWX3dUo&#10;WNnPsD6kiTNuca2Om/M2XY0KpTof7XwMIlAb/sN/7bVWMBz04XUmHgE5f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0zGb/EAAAA3AAAAA8AAAAAAAAAAAAAAAAAmAIAAGRycy9k&#10;b3ducmV2LnhtbFBLBQYAAAAABAAEAPUAAACJAwAAAAA=&#10;" path="m249,50r,l224,25,199,15,169,10r-30,l114,20,94,30,64,50r-5,l54,50,34,30,14,,,50e" filled="f" strokecolor="#e36c0a [2409]" strokeweight="42e-5mm">
                  <v:path arrowok="t" o:connecttype="custom" o:connectlocs="249,50;249,50;224,25;199,15;169,10;139,10;114,20;94,30;64,50;64,50;59,50;54,50;34,30;14,0;0,50" o:connectangles="0,0,0,0,0,0,0,0,0,0,0,0,0,0,0"/>
                </v:shape>
                <v:shape id="Freeform 202" o:spid="_x0000_s1219" style="position:absolute;left:420;top:4521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GrNsUA&#10;AADcAAAADwAAAGRycy9kb3ducmV2LnhtbESPQWvCQBSE74L/YXlCb7pRSJU0G9FSpb2UaqXnR/aZ&#10;BLNvw+7WxP76bqHgcZiZb5h8PZhWXMn5xrKC+SwBQVxa3XCl4PS5m65A+ICssbVMCm7kYV2MRzlm&#10;2vZ8oOsxVCJC2GeooA6hy6T0ZU0G/cx2xNE7W2cwROkqqR32EW5auUiSR2mw4bhQY0fPNZWX47dR&#10;wJsf89HtDqftl1st315o36fvC6UeJsPmCUSgIdzD/+1XrWCZpvB3Jh4BWf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8as2xQAAANwAAAAPAAAAAAAAAAAAAAAAAJgCAABkcnMv&#10;ZG93bnJldi54bWxQSwUGAAAAAAQABAD1AAAAigMAAAAA&#10;" path="m244,215r,l239,130,234,95,229,65,214,35,199,15,179,5,149,,119,,94,15,69,35,44,60,24,90,14,130,4,170,,215r4,45l14,300r10,35l44,370r25,25l94,415r25,15l149,435r30,-5l199,420r15,-20l229,370r5,-30l239,300r5,-85xe" filled="f" strokecolor="#e36c0a [2409]" strokeweight="42e-5mm">
                  <v:path arrowok="t" o:connecttype="custom" o:connectlocs="244,215;244,215;239,130;234,95;229,65;214,35;199,15;179,5;149,0;149,0;119,0;94,15;69,35;44,60;24,90;14,130;4,170;0,215;0,215;4,260;14,300;24,335;44,370;69,395;94,415;119,430;149,435;149,435;179,430;199,420;214,400;229,370;234,340;239,300;244,215;244,215" o:connectangles="0,0,0,0,0,0,0,0,0,0,0,0,0,0,0,0,0,0,0,0,0,0,0,0,0,0,0,0,0,0,0,0,0,0,0,0"/>
                </v:shape>
                <v:shape id="Freeform 203" o:spid="_x0000_s1220" style="position:absolute;left:469;top:4586;width:195;height:300;visibility:visible;mso-wrap-style:square;v-text-anchor:top" coordsize="195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fKfcQA&#10;AADcAAAADwAAAGRycy9kb3ducmV2LnhtbESPQWsCMRSE70L/Q3hCb5q1rdZujSJCUS+CWnp+bF43&#10;i5uXNUnX9d83guBxmJlvmNmis7VoyYfKsYLRMANBXDhdcang+/g1mIIIEVlj7ZgUXCnAYv7Um2Gu&#10;3YX31B5iKRKEQ44KTIxNLmUoDFkMQ9cQJ+/XeYsxSV9K7fGS4LaWL1k2kRYrTgsGG1oZKk6HP6vg&#10;rTr707Zrf87r6+vuY70zlqZ7pZ773fITRKQuPsL39kYreB9P4HYmHQE5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Xyn3EAAAA3AAAAA8AAAAAAAAAAAAAAAAAmAIAAGRycy9k&#10;b3ducmV2LnhtbFBLBQYAAAAABAAEAPUAAACJAwAAAAA=&#10;" path="m195,150r,l195,120,190,95,180,70,170,45,155,30,140,15,120,5,100,,80,5,60,10,45,25,30,45,15,65,5,90,,120r,30l,180r5,30l15,235r15,20l45,275r15,15l80,295r20,5l120,300r20,-10l155,275r15,-20l180,235r10,-25l195,180r,-30xe" filled="f" strokecolor="#e36c0a [2409]" strokeweight="42e-5mm">
                  <v:path arrowok="t" o:connecttype="custom" o:connectlocs="195,150;195,150;195,120;190,95;180,70;170,45;155,30;140,15;120,5;100,0;100,0;80,5;60,10;45,25;30,45;15,65;5,90;0,120;0,150;0,150;0,180;5,210;15,235;30,255;45,275;60,290;80,295;100,300;100,300;120,300;140,290;155,275;170,255;180,235;190,210;195,180;195,150;195,150" o:connectangles="0,0,0,0,0,0,0,0,0,0,0,0,0,0,0,0,0,0,0,0,0,0,0,0,0,0,0,0,0,0,0,0,0,0,0,0,0,0"/>
                </v:shape>
                <v:shape id="Freeform 204" o:spid="_x0000_s1221" style="position:absolute;left:499;top:4631;width:165;height:210;visibility:visible;mso-wrap-style:square;v-text-anchor:top" coordsize="16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fqMcYA&#10;AADcAAAADwAAAGRycy9kb3ducmV2LnhtbESPT2vCQBTE7wW/w/IEb3VjwEajq5TS0tJb/e/tkX0m&#10;Mdm3IbvR9Nt3C4Ueh5n5DbNc96YWN2pdaVnBZByBIM6sLjlXsNu+Pc5AOI+ssbZMCr7JwXo1eFhi&#10;qu2dv+i28bkIEHYpKii8b1IpXVaQQTe2DXHwLrY16INsc6lbvAe4qWUcRU/SYMlhocCGXgrKqk1n&#10;FDT7wynurvF75WfJ+fj6Gdfz3ig1GvbPCxCeev8f/mt/aAXJNIHfM+EI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fqMcYAAADcAAAADwAAAAAAAAAAAAAAAACYAgAAZHJz&#10;L2Rvd25yZXYueG1sUEsFBgAAAAAEAAQA9QAAAIsDAAAAAA==&#10;" path="m165,105r,l160,85,155,65,145,50,135,35,120,20,100,10,85,5,70,,55,5,45,10,30,20,20,30,5,65,,105r5,40l20,180r10,10l45,200r10,10l70,210r15,l100,205r20,-10l135,180r10,-15l155,145r5,-20l165,105xe" filled="f" strokecolor="#e36c0a [2409]" strokeweight="42e-5mm">
                  <v:path arrowok="t" o:connecttype="custom" o:connectlocs="165,105;165,105;160,85;155,65;145,50;135,35;120,20;100,10;85,5;70,0;70,0;55,5;45,10;30,20;20,30;5,65;0,105;0,105;5,145;20,180;30,190;45,200;55,210;70,210;70,210;85,210;100,205;120,195;135,180;145,165;155,145;160,125;165,105;165,105" o:connectangles="0,0,0,0,0,0,0,0,0,0,0,0,0,0,0,0,0,0,0,0,0,0,0,0,0,0,0,0,0,0,0,0,0,0"/>
                </v:shape>
                <v:shape id="Freeform 205" o:spid="_x0000_s1222" style="position:absolute;left:519;top:4666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PIfcAA&#10;AADcAAAADwAAAGRycy9kb3ducmV2LnhtbERPz2vCMBS+D/wfwhO8zbRj60Y1imwU7HHddn80b021&#10;eQlNtPW/N4fBjh/f7+1+toO40hh6xwrydQaCuHW6507B91f1+AYiRGSNg2NScKMA+93iYYuldhN/&#10;0rWJnUghHEpUYGL0pZShNWQxrJ0nTtyvGy3GBMdO6hGnFG4H+ZRlhbTYc2ow6OndUHtuLlZB/YN9&#10;Xrj8lNX+o/LPwV/MUCu1Ws6HDYhIc/wX/7mPWsHrS1qbzqQjIH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SPIfcAAAADcAAAADwAAAAAAAAAAAAAAAACYAgAAZHJzL2Rvd25y&#10;ZXYueG1sUEsFBgAAAAAEAAQA9QAAAIUDAAAAAA==&#10;" path="m145,70r,l140,55,135,45,120,30,110,20,75,5,50,,40,,30,5,15,20,5,40,,70r5,30l15,120r15,20l50,145r25,-5l105,125r15,-10l135,100r5,-15l145,70xe" filled="f" strokecolor="#e36c0a [2409]" strokeweight="42e-5mm">
                  <v:path arrowok="t" o:connecttype="custom" o:connectlocs="145,70;145,70;140,55;135,45;120,30;110,20;75,5;50,0;50,0;40,0;30,5;15,20;5,40;0,70;0,70;5,100;15,120;30,140;50,145;50,145;75,140;105,125;120,115;135,100;140,85;145,70;145,70" o:connectangles="0,0,0,0,0,0,0,0,0,0,0,0,0,0,0,0,0,0,0,0,0,0,0,0,0,0,0"/>
                </v:shape>
                <v:shape id="Freeform 206" o:spid="_x0000_s1223" style="position:absolute;left:664;top:4486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+TL8UA&#10;AADcAAAADwAAAGRycy9kb3ducmV2LnhtbESPzW7CMBCE75X6DtZW4gZOI/EXMKiAEJXaS4ELt1W8&#10;xGnjdRQbEnj6uhJSj6PZ+WZnvuxsJa7U+NKxgtdBAoI4d7rkQsHxsO1PQPiArLFyTApu5GG5eH6a&#10;Y6Zdy1903YdCRAj7DBWYEOpMSp8bsugHriaO3tk1FkOUTSF1g22E20qmSTKSFkuODQZrWhvKf/YX&#10;G9847ciko5bMXX+mbpN/f6zGB6V6L93bDESgLvwfP9LvWsF4OIW/MZEA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f5MvxQAAANwAAAAPAAAAAAAAAAAAAAAAAJgCAABkcnMv&#10;ZG93bnJldi54bWxQSwUGAAAAAAQABAD1AAAAigMAAAAA&#10;" path="m,510r,l10,485,20,440r,-35l20,365,10,310,,250,10,190r5,-50l20,100r,-35l10,20,,e" filled="f" strokecolor="#e36c0a [2409]" strokeweight="42e-5mm">
                  <v:path arrowok="t" o:connecttype="custom" o:connectlocs="0,510;0,510;10,485;20,440;20,405;20,365;10,310;0,250;0,250;0,250;10,190;15,140;20,100;20,65;10,20;0,0" o:connectangles="0,0,0,0,0,0,0,0,0,0,0,0,0,0,0,0"/>
                </v:shape>
                <v:shape id="Freeform 207" o:spid="_x0000_s1224" style="position:absolute;left:664;top:4486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nXW8AA&#10;AADcAAAADwAAAGRycy9kb3ducmV2LnhtbERPTYvCMBC9L/gfwgheRFMFXbcaRUTBq131PDSzbbWZ&#10;lCZq99/vHIQ9Pt73atO5Wj2pDZVnA5NxAoo497biwsD5+zBagAoR2WLtmQz8UoDNuvexwtT6F5/o&#10;mcVCSQiHFA2UMTap1iEvyWEY+4ZYuB/fOowC20LbFl8S7mo9TZK5dlixNJTY0K6k/J49nIHPxexw&#10;Hs4u7hj2t919+DXJbteLMYN+t12CitTFf/HbfbTim8t8OSNHQK/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pnXW8AAAADcAAAADwAAAAAAAAAAAAAAAACYAgAAZHJzL2Rvd25y&#10;ZXYueG1sUEsFBgAAAAAEAAQA9QAAAIUDAAAAAA==&#10;" path="m,510r,l15,465,25,420,35,355,45,280,40,190,35,145,30,100,15,50,,e" filled="f" strokecolor="#e36c0a [2409]" strokeweight="42e-5mm">
                  <v:path arrowok="t" o:connecttype="custom" o:connectlocs="0,510;0,510;15,465;25,420;35,355;45,280;40,190;35,145;30,100;15,50;0,0" o:connectangles="0,0,0,0,0,0,0,0,0,0,0"/>
                </v:shape>
                <v:line id="Line 208" o:spid="_x0000_s1225" style="position:absolute;flip:y;visibility:visible;mso-wrap-style:square" from="759,4476" to="760,49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hLFMIAAADcAAAADwAAAGRycy9kb3ducmV2LnhtbESPQWvCQBSE7wX/w/KE3uomFlTSbERa&#10;hF61vXh7ZJ/Z0OzbkH3G2F/vCoUeh5n5him3k+/USENsAxvIFxko4jrYlhsD31/7lw2oKMgWu8Bk&#10;4EYRttXsqcTChisfaDxKoxKEY4EGnEhfaB1rRx7jIvTEyTuHwaMkOTTaDnhNcN/pZZattMeW04LD&#10;nt4d1T/HizdwksPHeH7NZTfu3dpmJ3/hX2/M83zavYESmuQ//Nf+tAbWqxweZ9IR0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OhLFMIAAADcAAAADwAAAAAAAAAAAAAA&#10;AAChAgAAZHJzL2Rvd25yZXYueG1sUEsFBgAAAAAEAAQA+QAAAJADAAAAAA==&#10;" strokecolor="#e36c0a [2409]" strokeweight="42e-5mm"/>
                <v:line id="Line 209" o:spid="_x0000_s1226" style="position:absolute;flip:y;visibility:visible;mso-wrap-style:square" from="789,4476" to="790,49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2IfcYAAADcAAAADwAAAGRycy9kb3ducmV2LnhtbESPQWvCQBSE74X+h+UVequb5qAS3Ugr&#10;2oqHSKPx/Mw+k9Ds25Ddavz3XaHQ4zAz3zDzxWBacaHeNZYVvI4iEMSl1Q1XCg779csUhPPIGlvL&#10;pOBGDhbp48McE22v/EWX3FciQNglqKD2vkukdGVNBt3IdsTBO9veoA+yr6Tu8RrgppVxFI2lwYbD&#10;Qo0dLWsqv/Mfo+D9k7cru51Kv1uV8an4yLLimCn1/DS8zUB4Gvx/+K+90Qom4xjuZ8IRkO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XdiH3GAAAA3AAAAA8AAAAAAAAA&#10;AAAAAAAAoQIAAGRycy9kb3ducmV2LnhtbFBLBQYAAAAABAAEAPkAAACUAwAAAAA=&#10;" strokecolor="#e36c0a [2409]" strokeweight="69e-5mm"/>
                <v:shape id="Freeform 210" o:spid="_x0000_s1227" style="position:absolute;left:415;top:3956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ZLdsQA&#10;AADcAAAADwAAAGRycy9kb3ducmV2LnhtbESPT4vCMBTE7wt+h/AEL4umdUGlGkUFRfa0/gGvj+bZ&#10;VpuXkkTtfvuNIOxxmJnfMLNFa2rxIOcrywrSQQKCOLe64kLB6bjpT0D4gKyxtkwKfsnDYt75mGGm&#10;7ZP39DiEQkQI+wwVlCE0mZQ+L8mgH9iGOHoX6wyGKF0htcNnhJtaDpNkJA1WHBdKbGhdUn473I2C&#10;rf0Mu1OaOONW9+r8ff1Jt5NCqV63XU5BBGrDf/jd3mkF49EXvM7EI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2S3bEAAAA3AAAAA8AAAAAAAAAAAAAAAAAmAIAAGRycy9k&#10;b3ducmV2LnhtbFBLBQYAAAAABAAEAPUAAACJAwAAAAA=&#10;" path="m249,10r,l239,20,224,35,199,45r-30,l139,45,114,35,94,25,64,5,59,,49,,34,20,14,50,,5e" filled="f" strokecolor="#e36c0a [2409]" strokeweight="42e-5mm">
                  <v:path arrowok="t" o:connecttype="custom" o:connectlocs="249,10;249,10;239,20;224,35;199,45;169,45;139,45;114,35;94,25;64,5;64,5;59,0;49,0;34,20;14,50;0,5" o:connectangles="0,0,0,0,0,0,0,0,0,0,0,0,0,0,0,0"/>
                </v:shape>
                <v:shape id="Freeform 211" o:spid="_x0000_s1228" style="position:absolute;left:415;top:443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1/TAsQA&#10;AADcAAAADwAAAGRycy9kb3ducmV2LnhtbESPT4vCMBTE7wt+h/AEL4umlUWlGkUFRfa0/gGvj+bZ&#10;VpuXkkTtfvuNIOxxmJnfMLNFa2rxIOcrywrSQQKCOLe64kLB6bjpT0D4gKyxtkwKfsnDYt75mGGm&#10;7ZP39DiEQkQI+wwVlCE0mZQ+L8mgH9iGOHoX6wyGKF0htcNnhJtaDpNkJA1WHBdKbGhdUn473I2C&#10;rf0Mu1OaOONW9+r8ff1Jt5NCqV63XU5BBGrDf/jd3mkF49EXvM7EI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f0wLEAAAA3AAAAA8AAAAAAAAAAAAAAAAAmAIAAGRycy9k&#10;b3ducmV2LnhtbFBLBQYAAAAABAAEAPUAAACJAwAAAAA=&#10;" path="m249,45r,l224,20,199,10,169,5r-30,5l114,15,94,25,64,45r-5,5l54,45,34,30,14,,,45e" filled="f" strokecolor="#e36c0a [2409]" strokeweight="42e-5mm">
                  <v:path arrowok="t" o:connecttype="custom" o:connectlocs="249,45;249,45;224,20;199,10;169,5;139,10;114,15;94,25;64,45;64,45;59,50;54,45;34,30;14,0;0,45" o:connectangles="0,0,0,0,0,0,0,0,0,0,0,0,0,0,0"/>
                </v:shape>
                <v:shape id="Freeform 212" o:spid="_x0000_s1229" style="position:absolute;left:420;top:4001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1hi8UA&#10;AADcAAAADwAAAGRycy9kb3ducmV2LnhtbESPT4vCMBTE78J+h/AWvGm6gn+oRnEXFb0s6sqeH82z&#10;Ldu8lCTa6qc3woLHYWZ+w8wWranElZwvLSv46CcgiDOrS84VnH7WvQkIH5A1VpZJwY08LOZvnRmm&#10;2jZ8oOsx5CJC2KeooAihTqX0WUEGfd/WxNE7W2cwROlyqR02EW4qOUiSkTRYclwosKavgrK/48Uo&#10;4OXd7Ov14fT56ybj3Yo2zfB7oFT3vV1OQQRqwyv8395qBePREJ5n4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nWGLxQAAANwAAAAPAAAAAAAAAAAAAAAAAJgCAABkcnMv&#10;ZG93bnJldi54bWxQSwUGAAAAAAQABAD1AAAAigMAAAAA&#10;" path="m244,215r,l239,135,234,95,229,65,214,40,199,20,179,5,149,,119,5,94,15,69,35,44,60,24,95,14,130,4,175,,215r4,45l14,300r10,40l44,370r25,25l94,415r25,15l149,435r30,-5l199,420r15,-20l229,370r5,-30l239,300r5,-85xe" filled="f" strokecolor="#e36c0a [2409]" strokeweight="42e-5mm">
                  <v:path arrowok="t" o:connecttype="custom" o:connectlocs="244,215;244,215;239,135;234,95;229,65;214,40;199,20;179,5;149,0;149,0;119,5;94,15;69,35;44,60;24,95;14,130;4,175;0,215;0,215;4,260;14,300;24,340;44,370;69,395;94,415;119,430;149,435;149,435;179,430;199,420;214,400;229,370;234,340;239,300;244,215;244,215" o:connectangles="0,0,0,0,0,0,0,0,0,0,0,0,0,0,0,0,0,0,0,0,0,0,0,0,0,0,0,0,0,0,0,0,0,0,0,0"/>
                </v:shape>
                <v:shape id="Freeform 213" o:spid="_x0000_s1230" style="position:absolute;left:469;top:4071;width:195;height:295;visibility:visible;mso-wrap-style:square;v-text-anchor:top" coordsize="195,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xryMQA&#10;AADcAAAADwAAAGRycy9kb3ducmV2LnhtbESPQWvCQBSE7wX/w/KE3uqmVqKkriJii0ejYq+P7GsS&#10;zL6Nu6tGf71bKHgcZuYbZjrvTCMu5HxtWcH7IAFBXFhdc6lgv/t6m4DwAVljY5kU3MjDfNZ7mWKm&#10;7ZVzumxDKSKEfYYKqhDaTEpfVGTQD2xLHL1f6wyGKF0ptcNrhJtGDpMklQZrjgsVtrSsqDhuz0bB&#10;6Ji78zg9rJzD/OPE9++f4eag1Gu/W3yCCNSFZ/i/vdYKxmkKf2fiEZ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8a8jEAAAA3AAAAA8AAAAAAAAAAAAAAAAAmAIAAGRycy9k&#10;b3ducmV2LnhtbFBLBQYAAAAABAAEAPUAAACJAwAAAAA=&#10;" path="m195,145r,l195,115,190,90,180,65,170,45,155,25,140,10,120,,100,,80,,60,10,45,20,30,40,15,65,5,90,,115r,30l,175r5,30l15,230r15,20l45,270r15,15l80,295r20,l120,295r20,-10l155,270r15,-15l180,230r10,-25l195,175r,-30xe" filled="f" strokecolor="#e36c0a [2409]" strokeweight="42e-5mm">
                  <v:path arrowok="t" o:connecttype="custom" o:connectlocs="195,145;195,145;195,115;190,90;180,65;170,45;155,25;140,10;120,0;100,0;100,0;80,0;60,10;45,20;30,40;15,65;5,90;0,115;0,145;0,145;0,175;5,205;15,230;30,250;45,270;60,285;80,295;100,295;100,295;120,295;140,285;155,270;170,255;180,230;190,205;195,175;195,145;195,145" o:connectangles="0,0,0,0,0,0,0,0,0,0,0,0,0,0,0,0,0,0,0,0,0,0,0,0,0,0,0,0,0,0,0,0,0,0,0,0,0,0"/>
                </v:shape>
                <v:shape id="Freeform 214" o:spid="_x0000_s1231" style="position:absolute;left:499;top:4116;width:165;height:205;visibility:visible;mso-wrap-style:square;v-text-anchor:top" coordsize="165,2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PSk8UA&#10;AADcAAAADwAAAGRycy9kb3ducmV2LnhtbESPQWvCQBSE7wX/w/IEb3WjsSrRVUQsLS0ejIJ4e2Sf&#10;STD7NmTXGP99t1DocZiZb5jlujOVaKlxpWUFo2EEgjizuuRcwen4/joH4TyyxsoyKXiSg/Wq97LE&#10;RNsHH6hNfS4ChF2CCgrv60RKlxVk0A1tTRy8q20M+iCbXOoGHwFuKjmOoqk0WHJYKLCmbUHZLb0b&#10;Bak57y7xWxnzeMLfZvsVt/vLh1KDfrdZgPDU+f/wX/tTK5hNZ/B7Jhw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E9KTxQAAANwAAAAPAAAAAAAAAAAAAAAAAJgCAABkcnMv&#10;ZG93bnJldi54bWxQSwUGAAAAAAQABAD1AAAAigMAAAAA&#10;" path="m165,100r,l160,80,155,60,145,45,135,30,120,15,100,5,85,,70,,55,,45,5,30,15,20,25,5,60,,100r5,45l20,175r10,15l45,200r10,5l70,205r15,l100,200r20,-10l135,175r10,-15l155,145r5,-20l165,100xe" filled="f" strokecolor="#e36c0a [2409]" strokeweight="42e-5mm">
                  <v:path arrowok="t" o:connecttype="custom" o:connectlocs="165,100;165,100;160,80;155,60;145,45;135,30;120,15;100,5;85,0;70,0;70,0;55,0;45,5;30,15;20,25;5,60;0,100;0,100;5,145;20,175;30,190;45,200;55,205;70,205;70,205;85,205;100,200;120,190;135,175;145,160;155,145;160,125;165,100;165,100" o:connectangles="0,0,0,0,0,0,0,0,0,0,0,0,0,0,0,0,0,0,0,0,0,0,0,0,0,0,0,0,0,0,0,0,0,0"/>
                </v:shape>
                <v:shape id="Freeform 215" o:spid="_x0000_s1232" style="position:absolute;left:519;top:4146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8CwL8A&#10;AADcAAAADwAAAGRycy9kb3ducmV2LnhtbERPz0vDMBS+C/sfwhvsZtOK1FGbjTEp2KNzuz+aZ1Nt&#10;XkKTrd1/bw6Cx4/vd71f7ChuNIXBsYIiy0EQd04P3Cs4fzaPWxAhImscHZOCOwXY71YPNVbazfxB&#10;t1PsRQrhUKECE6OvpAydIYshc544cV9ushgTnHqpJ5xTuB3lU56X0uLAqcGgp6Oh7ud0tQraCw5F&#10;6YrvvPVvjX8O/mrGVqnNejm8goi0xH/xn/tdK3gp09p0Jh0Bufs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nTwLAvwAAANwAAAAPAAAAAAAAAAAAAAAAAJgCAABkcnMvZG93bnJl&#10;di54bWxQSwUGAAAAAAQABAD1AAAAhAMAAAAA&#10;" path="m145,70r,l140,55,135,45,120,30,110,20,75,5,50,,40,,30,5,15,20,5,45,,70r5,30l15,125r15,15l50,145r25,-5l105,125r15,-10l135,105r5,-15l145,70xe" filled="f" strokecolor="#e36c0a [2409]" strokeweight="42e-5mm">
                  <v:path arrowok="t" o:connecttype="custom" o:connectlocs="145,70;145,70;140,55;135,45;120,30;110,20;75,5;50,0;50,0;40,0;30,5;15,20;5,45;0,70;0,70;5,100;15,125;30,140;50,145;50,145;75,140;105,125;120,115;135,105;140,90;145,70;145,70" o:connectangles="0,0,0,0,0,0,0,0,0,0,0,0,0,0,0,0,0,0,0,0,0,0,0,0,0,0,0"/>
                </v:shape>
                <v:shape id="Freeform 216" o:spid="_x0000_s1233" style="position:absolute;left:664;top:3966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NZksUA&#10;AADcAAAADwAAAGRycy9kb3ducmV2LnhtbESPwW7CMBBE70j9B2sr9Vac5hBowKAWhFoJLoReuK3i&#10;JQ6N11FsSNqvr5EqcRzNzpud+XKwjbhS52vHCl7GCQji0umaKwVfh83zFIQPyBobx6TghzwsFw+j&#10;Oeba9bynaxEqESHsc1RgQmhzKX1pyKIfu5Y4eifXWQxRdpXUHfYRbhuZJkkmLdYcGwy2tDJUfhcX&#10;G984fpBJs57Mr96lbl2et++Tg1JPj8PbDESgIdyP/9OfWsEke4XbmEgA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E1mSxQAAANwAAAAPAAAAAAAAAAAAAAAAAJgCAABkcnMv&#10;ZG93bnJldi54bWxQSwUGAAAAAAQABAD1AAAAigMAAAAA&#10;" path="m,510r,l10,485,20,440r,-35l20,365,10,315,,255,10,190r5,-50l20,100r,-35l10,20,,e" filled="f" strokecolor="#e36c0a [2409]" strokeweight="42e-5mm">
                  <v:path arrowok="t" o:connecttype="custom" o:connectlocs="0,510;0,510;10,485;20,440;20,405;20,365;10,315;0,255;0,255;0,255;10,190;15,140;20,100;20,65;10,20;0,0" o:connectangles="0,0,0,0,0,0,0,0,0,0,0,0,0,0,0,0"/>
                </v:shape>
                <v:shape id="Freeform 217" o:spid="_x0000_s1234" style="position:absolute;left:664;top:3966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BBhsAA&#10;AADcAAAADwAAAGRycy9kb3ducmV2LnhtbERPS4vCMBC+C/sfwix4EU0VfHWNIqLgdevjPDSzbbWZ&#10;lCZq/fc7h4U9fnzv1aZztXpSGyrPBsajBBRx7m3FhYHz6TBcgAoR2WLtmQy8KcBm/dFbYWr9i7/p&#10;mcVCSQiHFA2UMTap1iEvyWEY+YZYuB/fOowC20LbFl8S7mo9SZKZdlixNJTY0K6k/J49nIH5Yno4&#10;D6YXdwz72+4+WI6z2/ViTP+z236BitTFf/Gf+2jFN5f5ckaOgF7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0BBhsAAAADcAAAADwAAAAAAAAAAAAAAAACYAgAAZHJzL2Rvd25y&#10;ZXYueG1sUEsFBgAAAAAEAAQA9QAAAIUDAAAAAA==&#10;" path="m,510r,l15,470,25,420,35,355,45,280,40,195,35,145,30,100,15,50,,e" filled="f" strokecolor="#e36c0a [2409]" strokeweight="42e-5mm">
                  <v:path arrowok="t" o:connecttype="custom" o:connectlocs="0,510;0,510;15,470;25,420;35,355;45,280;40,195;35,145;30,100;15,50;0,0" o:connectangles="0,0,0,0,0,0,0,0,0,0,0"/>
                </v:shape>
                <v:line id="Line 218" o:spid="_x0000_s1235" style="position:absolute;flip:y;visibility:visible;mso-wrap-style:square" from="759,3961" to="760,4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HdycIAAADcAAAADwAAAGRycy9kb3ducmV2LnhtbESPT2vCQBTE74V+h+UJ3uomFkxJXUUq&#10;Qq/+uXh7ZJ/ZYPZtyD5j2k/vFgoeh5n5DbNcj75VA/WxCWwgn2WgiKtgG64NnI67tw9QUZAttoHJ&#10;wA9FWK9eX5ZY2nDnPQ0HqVWCcCzRgBPpSq1j5chjnIWOOHmX0HuUJPta2x7vCe5bPc+yhfbYcFpw&#10;2NGXo+p6uHkDZ9lvh8t7Lpth5wqbnf2Nf70x08m4+QQlNMoz/N/+tgaKIoe/M+kI6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THdycIAAADcAAAADwAAAAAAAAAAAAAA&#10;AAChAgAAZHJzL2Rvd25yZXYueG1sUEsFBgAAAAAEAAQA+QAAAJADAAAAAA==&#10;" strokecolor="#e36c0a [2409]" strokeweight="42e-5mm"/>
                <v:line id="Line 219" o:spid="_x0000_s1236" style="position:absolute;flip:y;visibility:visible;mso-wrap-style:square" from="789,3961" to="790,4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QeoMUAAADcAAAADwAAAGRycy9kb3ducmV2LnhtbESPT2vCQBTE70K/w/IK3nTTHKqkbkSL&#10;/YOHiNZ4fs2+JqHZtyG7avz2riB4HGbmN8xs3ptGnKhztWUFL+MIBHFhdc2lgv3Px2gKwnlkjY1l&#10;UnAhB/P0aTDDRNszb+m086UIEHYJKqi8bxMpXVGRQTe2LXHw/mxn0AfZlVJ3eA5w08g4il6lwZrD&#10;QoUtvVdU/O+ORsHyi9cru55Kv1kV8W/+mWX5IVNq+Nwv3kB46v0jfG9/awWTSQy3M+EIyPQ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AQeoMUAAADcAAAADwAAAAAAAAAA&#10;AAAAAAChAgAAZHJzL2Rvd25yZXYueG1sUEsFBgAAAAAEAAQA+QAAAJMDAAAAAA==&#10;" strokecolor="#e36c0a [2409]" strokeweight="69e-5mm"/>
                <v:shape id="Freeform 220" o:spid="_x0000_s1237" style="position:absolute;left:415;top:3436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/dq8MA&#10;AADcAAAADwAAAGRycy9kb3ducmV2LnhtbESPQYvCMBSE78L+h/AW9iKadgWVapRdQRFPrit4fTTP&#10;ttq8lCRq/fdGEDwOM/MNM523phZXcr6yrCDtJyCIc6srLhTs/5e9MQgfkDXWlknBnTzMZx+dKWba&#10;3viPrrtQiAhhn6GCMoQmk9LnJRn0fdsQR+9oncEQpSukdniLcFPL7yQZSoMVx4USG1qUlJ93F6Ng&#10;ZbthvU8TZ9zvpTpsTtt0NS6U+vpsfyYgArXhHX6111rBaDSA55l4BO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/dq8MAAADcAAAADwAAAAAAAAAAAAAAAACYAgAAZHJzL2Rv&#10;d25yZXYueG1sUEsFBgAAAAAEAAQA9QAAAIgDAAAAAA==&#10;" path="m249,10r,l239,25,224,35,199,45r-30,5l139,45,114,35,94,25,64,5,59,,49,5,34,20,14,50,,5e" filled="f" strokecolor="#e36c0a [2409]" strokeweight="42e-5mm">
                  <v:path arrowok="t" o:connecttype="custom" o:connectlocs="249,10;249,10;239,25;224,35;199,45;169,50;139,45;114,35;94,25;64,5;64,5;59,0;49,5;34,20;14,50;0,5" o:connectangles="0,0,0,0,0,0,0,0,0,0,0,0,0,0,0,0"/>
                </v:shape>
                <v:shape id="Freeform 221" o:spid="_x0000_s1238" style="position:absolute;left:415;top:391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ZF38MA&#10;AADcAAAADwAAAGRycy9kb3ducmV2LnhtbESPQYvCMBSE78L+h/AW9iKadhGVapRdQRFPrit4fTTP&#10;ttq8lCRq/fdGEDwOM/MNM523phZXcr6yrCDtJyCIc6srLhTs/5e9MQgfkDXWlknBnTzMZx+dKWba&#10;3viPrrtQiAhhn6GCMoQmk9LnJRn0fdsQR+9oncEQpSukdniLcFPL7yQZSoMVx4USG1qUlJ93F6Ng&#10;ZbthvU8TZ9zvpTpsTtt0NS6U+vpsfyYgArXhHX6111rBaDSA55l4BO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oZF38MAAADcAAAADwAAAAAAAAAAAAAAAACYAgAAZHJzL2Rv&#10;d25yZXYueG1sUEsFBgAAAAAEAAQA9QAAAIgDAAAAAA==&#10;" path="m249,45r,l224,25,199,10,169,5r-30,5l114,15,94,25,64,45r-5,5l54,45,34,30,14,,,50e" filled="f" strokecolor="#e36c0a [2409]" strokeweight="42e-5mm">
                  <v:path arrowok="t" o:connecttype="custom" o:connectlocs="249,45;249,45;224,25;199,10;169,5;139,10;114,15;94,25;64,45;64,45;59,50;54,45;34,30;14,0;0,50" o:connectangles="0,0,0,0,0,0,0,0,0,0,0,0,0,0,0"/>
                </v:shape>
                <v:shape id="Freeform 222" o:spid="_x0000_s1239" style="position:absolute;left:420;top:3481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T3VsUA&#10;AADcAAAADwAAAGRycy9kb3ducmV2LnhtbESPT2vCQBTE7wW/w/IKvdVNBRtJXUVFpV6K/+j5kX0m&#10;wezbsLs10U/vCgWPw8z8hhlPO1OLCzlfWVbw0U9AEOdWV1woOB5W7yMQPiBrrC2Tgit5mE56L2PM&#10;tG15R5d9KESEsM9QQRlCk0np85IM+r5tiKN3ss5giNIVUjtsI9zUcpAkn9JgxXGhxIYWJeXn/Z9R&#10;wLOb2Tar3XH+60bpZknrdvgzUOrttZt9gQjUhWf4v/2tFaTpEB5n4hGQk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RPdWxQAAANwAAAAPAAAAAAAAAAAAAAAAAJgCAABkcnMv&#10;ZG93bnJldi54bWxQSwUGAAAAAAQABAD1AAAAigMAAAAA&#10;" path="m244,220r,l239,135r-5,-35l229,65,214,40,199,20,179,5,149,,119,5,94,15,69,35,44,60,24,95,14,135,4,175,,220r4,40l14,305r10,35l44,370r25,30l94,420r25,10l149,435r30,l199,420r15,-20l229,375r5,-35l239,305r5,-85xe" filled="f" strokecolor="#e36c0a [2409]" strokeweight="42e-5mm">
                  <v:path arrowok="t" o:connecttype="custom" o:connectlocs="244,220;244,220;239,135;234,100;229,65;214,40;199,20;179,5;149,0;149,0;119,5;94,15;69,35;44,60;24,95;14,135;4,175;0,220;0,220;4,260;14,305;24,340;44,370;69,400;94,420;119,430;149,435;149,435;179,435;199,420;214,400;229,375;234,340;239,305;244,220;244,220" o:connectangles="0,0,0,0,0,0,0,0,0,0,0,0,0,0,0,0,0,0,0,0,0,0,0,0,0,0,0,0,0,0,0,0,0,0,0,0"/>
                </v:shape>
                <v:shape id="Freeform 223" o:spid="_x0000_s1240" style="position:absolute;left:469;top:3551;width:195;height:300;visibility:visible;mso-wrap-style:square;v-text-anchor:top" coordsize="195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KWHcUA&#10;AADcAAAADwAAAGRycy9kb3ducmV2LnhtbESPW2sCMRSE3wv+h3AKvtVsa/GyGkUKxfZF8ILPh81x&#10;s7g5WZN0Xf99Iwg+DjPzDTNfdrYWLflQOVbwPshAEBdOV1wqOOy/3yYgQkTWWDsmBTcKsFz0XuaY&#10;a3flLbW7WIoE4ZCjAhNjk0sZCkMWw8A1xMk7OW8xJulLqT1eE9zW8iPLRtJixWnBYENfhorz7s8q&#10;+Kwu/vzbtcfL+jbcTNcbY2myVar/2q1mICJ18Rl+tH+0gvF4BPcz6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opYdxQAAANwAAAAPAAAAAAAAAAAAAAAAAJgCAABkcnMv&#10;ZG93bnJldi54bWxQSwUGAAAAAAQABAD1AAAAigMAAAAA&#10;" path="m195,150r,l195,120,190,90,180,65,170,45,155,25,140,10,120,5,100,,80,,60,10,45,25,30,40,15,65,5,90,,120r,30l,180r5,25l15,230r15,25l45,270r15,15l80,295r20,5l120,295r20,-10l155,275r15,-20l180,230r10,-25l195,180r,-30xe" filled="f" strokecolor="#e36c0a [2409]" strokeweight="42e-5mm">
                  <v:path arrowok="t" o:connecttype="custom" o:connectlocs="195,150;195,150;195,120;190,90;180,65;170,45;155,25;140,10;120,5;100,0;100,0;80,0;60,10;45,25;30,40;15,65;5,90;0,120;0,150;0,150;0,180;5,205;15,230;30,255;45,270;60,285;80,295;100,300;100,300;120,295;140,285;155,275;170,255;180,230;190,205;195,180;195,150;195,150" o:connectangles="0,0,0,0,0,0,0,0,0,0,0,0,0,0,0,0,0,0,0,0,0,0,0,0,0,0,0,0,0,0,0,0,0,0,0,0,0,0"/>
                </v:shape>
                <v:shape id="Freeform 224" o:spid="_x0000_s1241" style="position:absolute;left:499;top:3596;width:165;height:210;visibility:visible;mso-wrap-style:square;v-text-anchor:top" coordsize="16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K2UcUA&#10;AADcAAAADwAAAGRycy9kb3ducmV2LnhtbESPQWvCQBSE7wX/w/KE3uqmOTQaXUMRRfFWtVVvj+xr&#10;kib7NmRXTf+9KxR6HGbmG2aW9aYRV+pcZVnB6ygCQZxbXXGh4LBfvYxBOI+ssbFMCn7JQTYfPM0w&#10;1fbGH3Td+UIECLsUFZTet6mULi/JoBvZljh437Yz6IPsCqk7vAW4aWQcRW/SYMVhocSWFiXl9e5i&#10;FLSfX6f48hOvaz9OzsflNm4mvVHqedi/T0F46v1/+K+90QqSJIHHmXAE5P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UrZRxQAAANwAAAAPAAAAAAAAAAAAAAAAAJgCAABkcnMv&#10;ZG93bnJldi54bWxQSwUGAAAAAAQABAD1AAAAigMAAAAA&#10;" path="m165,105r,l160,80,155,65,145,45,135,30,120,20,100,10,85,,70,,55,,45,5,30,15,20,30,5,60,,105r5,40l20,175r10,15l45,200r10,5l70,210r15,-5l100,200r20,-10l135,180r10,-20l155,145r5,-20l165,105xe" filled="f" strokecolor="#e36c0a [2409]" strokeweight="42e-5mm">
                  <v:path arrowok="t" o:connecttype="custom" o:connectlocs="165,105;165,105;160,80;155,65;145,45;135,30;120,20;100,10;85,0;70,0;70,0;55,0;45,5;30,15;20,30;5,60;0,105;0,105;5,145;20,175;30,190;45,200;55,205;70,210;70,210;85,205;100,200;120,190;135,180;145,160;155,145;160,125;165,105;165,105" o:connectangles="0,0,0,0,0,0,0,0,0,0,0,0,0,0,0,0,0,0,0,0,0,0,0,0,0,0,0,0,0,0,0,0,0,0"/>
                </v:shape>
                <v:shape id="Freeform 225" o:spid="_x0000_s1242" style="position:absolute;left:519;top:3626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aUHb8A&#10;AADcAAAADwAAAGRycy9kb3ducmV2LnhtbERPz0vDMBS+D/wfwhO8rWlFWqnLhigDe1zV+6N5azqb&#10;l9Bka/ffL4eBx4/v92a32FFcaAqDYwVFloMg7pweuFfw871fv4IIEVnj6JgUXCnAbvuw2mCt3cwH&#10;urSxFymEQ40KTIy+ljJ0hiyGzHnixB3dZDEmOPVSTzincDvK5zwvpcWBU4NBTx+Gur/2bBU0vzgU&#10;pStOeeM/9/4l+LMZG6WeHpf3NxCRlvgvvru/tIKqSmvTmXQE5PY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lpQdvwAAANwAAAAPAAAAAAAAAAAAAAAAAJgCAABkcnMvZG93bnJl&#10;di54bWxQSwUGAAAAAAQABAD1AAAAhAMAAAAA&#10;" path="m145,75r,l140,60,135,45,120,35,110,20,75,5,50,,40,,30,5,15,20,5,45,,75r5,25l15,125r15,15l50,145r25,-5l105,130r15,-15l135,105r5,-15l145,75xe" filled="f" strokecolor="#e36c0a [2409]" strokeweight="42e-5mm">
                  <v:path arrowok="t" o:connecttype="custom" o:connectlocs="145,75;145,75;140,60;135,45;120,35;110,20;75,5;50,0;50,0;40,0;30,5;15,20;5,45;0,75;0,75;5,100;15,125;30,140;50,145;50,145;75,140;105,130;120,115;135,105;140,90;145,75;145,75" o:connectangles="0,0,0,0,0,0,0,0,0,0,0,0,0,0,0,0,0,0,0,0,0,0,0,0,0,0,0"/>
                </v:shape>
                <v:shape id="Freeform 226" o:spid="_x0000_s1243" style="position:absolute;left:664;top:3446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rPT8UA&#10;AADcAAAADwAAAGRycy9kb3ducmV2LnhtbESPwW7CMBBE70j9B2sr9Vac5kBoikEUhFoJLoReelvF&#10;2zglXkexISlfj5EqcRzNzpud2WKwjThT52vHCl7GCQji0umaKwVfh83zFIQPyBobx6Tgjzws5g+j&#10;Geba9byncxEqESHsc1RgQmhzKX1pyKIfu5Y4ej+usxii7CqpO+wj3DYyTZKJtFhzbDDY0spQeSxO&#10;Nr7x/UEmnfRkLnqXunX5u33PDko9PQ7LNxCBhnA//k9/agVZ9gq3MZEAcn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ys9PxQAAANwAAAAPAAAAAAAAAAAAAAAAAJgCAABkcnMv&#10;ZG93bnJldi54bWxQSwUGAAAAAAQABAD1AAAAigMAAAAA&#10;" path="m,510r,l10,490,20,440r,-30l20,365,10,315,,255,10,195r5,-50l20,100r,-30l10,25,,e" filled="f" strokecolor="#e36c0a [2409]" strokeweight="42e-5mm">
                  <v:path arrowok="t" o:connecttype="custom" o:connectlocs="0,510;0,510;10,490;20,440;20,410;20,365;10,315;0,255;0,255;0,255;10,195;15,145;20,100;20,70;10,25;0,0" o:connectangles="0,0,0,0,0,0,0,0,0,0,0,0,0,0,0,0"/>
                </v:shape>
                <v:shape id="Freeform 227" o:spid="_x0000_s1244" style="position:absolute;left:664;top:3446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Uxob8A&#10;AADcAAAADwAAAGRycy9kb3ducmV2LnhtbERPy4rCMBTdD/gP4QpuRFMFR6caRWQEt9bq+tLc6TM3&#10;pclo5+8nguDycN6bXW8acafOlZYVzKYRCOLM6pJzBenlOFmBcB5ZY2OZFPyRg9128LHBWNsHn+me&#10;+FyEEHYxKii8b2MpXVaQQTe1LXHgfmxn0AfY5VJ3+AjhppHzKPqUBksODQW2dCgoq5Nfo2C5WhzT&#10;8eJqTu67OtTjr1lS3a5KjYb9fg3CU+/f4pf7pJ++MD+cCUdAbv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2lTGhvwAAANwAAAAPAAAAAAAAAAAAAAAAAJgCAABkcnMvZG93bnJl&#10;di54bWxQSwUGAAAAAAQABAD1AAAAhAMAAAAA&#10;" path="m,510r,l15,470,25,420,35,360,45,280,40,195,35,150,30,100,15,50,,e" filled="f" strokecolor="#e36c0a [2409]" strokeweight="42e-5mm">
                  <v:path arrowok="t" o:connecttype="custom" o:connectlocs="0,510;0,510;15,470;25,420;35,360;45,280;40,195;35,150;30,100;15,50;0,0" o:connectangles="0,0,0,0,0,0,0,0,0,0,0"/>
                </v:shape>
                <v:line id="Line 228" o:spid="_x0000_s1245" style="position:absolute;flip:y;visibility:visible;mso-wrap-style:square" from="759,3441" to="760,3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St7sIAAADcAAAADwAAAGRycy9kb3ducmV2LnhtbESPQWvCQBSE7wX/w/IKvdVNWqgS3QSx&#10;CL1qe/H2yD6zodm3IfuM0V/fFYQeh5n5hllXk+/USENsAxvI5xko4jrYlhsDP9+71yWoKMgWu8Bk&#10;4EoRqnL2tMbChgvvaTxIoxKEY4EGnEhfaB1rRx7jPPTEyTuFwaMkOTTaDnhJcN/ptyz70B5bTgsO&#10;e9o6qn8PZ2/gKPvP8fSey2bcuYXNjv7MN2/My/O0WYESmuQ//Gh/WQOLZQ73M+kI6P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OSt7sIAAADcAAAADwAAAAAAAAAAAAAA&#10;AAChAgAAZHJzL2Rvd25yZXYueG1sUEsFBgAAAAAEAAQA+QAAAJADAAAAAA==&#10;" strokecolor="#e36c0a [2409]" strokeweight="42e-5mm"/>
                <v:line id="Line 229" o:spid="_x0000_s1246" style="position:absolute;flip:y;visibility:visible;mso-wrap-style:square" from="789,3441" to="790,3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Fuh8YAAADcAAAADwAAAGRycy9kb3ducmV2LnhtbESPT2vCQBTE74V+h+UVvNWNOdiQugm1&#10;+Kd4SFGr52f2NQnNvg3ZVdNv7xaEHoeZ+Q0zywfTigv1rrGsYDKOQBCXVjdcKfjaL58TEM4ja2wt&#10;k4JfcpBnjw8zTLW98pYuO1+JAGGXooLa+y6V0pU1GXRj2xEH79v2Bn2QfSV1j9cAN62Mo2gqDTYc&#10;Fmrs6L2m8md3Ngrma94s7CaR/nNRxqfDqigOx0Kp0dPw9grC0+D/w/f2h1bwksTwdyYcAZn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XRbofGAAAA3AAAAA8AAAAAAAAA&#10;AAAAAAAAoQIAAGRycy9kb3ducmV2LnhtbFBLBQYAAAAABAAEAPkAAACUAwAAAAA=&#10;" strokecolor="#e36c0a [2409]" strokeweight="69e-5mm"/>
                <v:shape id="Freeform 230" o:spid="_x0000_s1247" style="position:absolute;left:415;top:2916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qtjMQA&#10;AADcAAAADwAAAGRycy9kb3ducmV2LnhtbESPT4vCMBTE7wt+h/CEvSya1oW1VKOooIin9Q94fTTP&#10;ttq8lCRq99tvhIU9DjPzG2Y670wjHuR8bVlBOkxAEBdW11wqOB3XgwyED8gaG8uk4Ic8zGe9tynm&#10;2j55T49DKEWEsM9RQRVCm0vpi4oM+qFtiaN3sc5giNKVUjt8Rrhp5ChJvqTBmuNChS2tKipuh7tR&#10;sLEfYXtKE2fc8l6fd9fvdJOVSr33u8UERKAu/If/2lutYJx9wutMPAJ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6rYzEAAAA3AAAAA8AAAAAAAAAAAAAAAAAmAIAAGRycy9k&#10;b3ducmV2LnhtbFBLBQYAAAAABAAEAPUAAACJAwAAAAA=&#10;" path="m249,10r,l239,25,224,35,199,45r-30,5l139,45,114,35,94,25,64,5,59,,49,5,34,20,14,50,,5e" filled="f" strokecolor="#e36c0a [2409]" strokeweight="42e-5mm">
                  <v:path arrowok="t" o:connecttype="custom" o:connectlocs="249,10;249,10;239,25;224,35;199,45;169,50;139,45;114,35;94,25;64,5;64,5;59,0;49,5;34,20;14,50;0,5" o:connectangles="0,0,0,0,0,0,0,0,0,0,0,0,0,0,0,0"/>
                </v:shape>
                <v:shape id="Freeform 231" o:spid="_x0000_s1248" style="position:absolute;left:415;top:339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M1+MQA&#10;AADcAAAADwAAAGRycy9kb3ducmV2LnhtbESPT4vCMBTE7wt+h/CEvSyaVpa1VKOooIin9Q94fTTP&#10;ttq8lCRq99tvhIU9DjPzG2Y670wjHuR8bVlBOkxAEBdW11wqOB3XgwyED8gaG8uk4Ic8zGe9tynm&#10;2j55T49DKEWEsM9RQRVCm0vpi4oM+qFtiaN3sc5giNKVUjt8Rrhp5ChJvqTBmuNChS2tKipuh7tR&#10;sLEfYXtKE2fc8l6fd9fvdJOVSr33u8UERKAu/If/2lutYJx9wutMPAJ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TNfjEAAAA3AAAAA8AAAAAAAAAAAAAAAAAmAIAAGRycy9k&#10;b3ducmV2LnhtbFBLBQYAAAAABAAEAPUAAACJAwAAAAA=&#10;" path="m249,50r,l224,25,199,10r-30,l139,10,114,20,94,30,64,45r-5,5l54,50,34,30,14,,,50e" filled="f" strokecolor="#e36c0a [2409]" strokeweight="42e-5mm">
                  <v:path arrowok="t" o:connecttype="custom" o:connectlocs="249,50;249,50;224,25;199,10;169,10;139,10;114,20;94,30;64,45;64,45;59,50;54,50;34,30;14,0;0,50" o:connectangles="0,0,0,0,0,0,0,0,0,0,0,0,0,0,0"/>
                </v:shape>
                <v:shape id="Freeform 232" o:spid="_x0000_s1249" style="position:absolute;left:420;top:2961;width:244;height:440;visibility:visible;mso-wrap-style:square;v-text-anchor:top" coordsize="244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r+nMQA&#10;AADcAAAADwAAAGRycy9kb3ducmV2LnhtbESP0WrCQBRE3wv9h+UWfCm6UbCN0VUkIljog038gEv2&#10;mgSzd0N2E+Pfu4VCH4eZOcNsdqNpxECdqy0rmM8iEMSF1TWXCi75cRqDcB5ZY2OZFDzIwW77+rLB&#10;RNs7/9CQ+VIECLsEFVTet4mUrqjIoJvZljh4V9sZ9EF2pdQd3gPcNHIRRR/SYM1hocKW0oqKW9Yb&#10;BTTYw+qhz/idZ++ur4t0WH5lSk3exv0ahKfR/4f/2iet4DNewu+ZcATk9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6/pzEAAAA3AAAAA8AAAAAAAAAAAAAAAAAmAIAAGRycy9k&#10;b3ducmV2LnhtbFBLBQYAAAAABAAEAPUAAACJAwAAAAA=&#10;" path="m244,220r,l239,135r-5,-35l229,65,214,40,199,20,179,10,149,,119,5,94,15,69,35,44,65,24,95,14,135,4,175,,220r4,45l14,305r10,35l44,375r25,25l94,420r25,15l149,440r30,-5l199,420r15,-20l229,375r5,-35l239,305r5,-85xe" filled="f" strokecolor="#e36c0a [2409]" strokeweight="42e-5mm">
                  <v:path arrowok="t" o:connecttype="custom" o:connectlocs="244,220;244,220;239,135;234,100;229,65;214,40;199,20;179,10;149,0;149,0;119,5;94,15;69,35;44,65;24,95;14,135;4,175;0,220;0,220;4,265;14,305;24,340;44,375;69,400;94,420;119,435;149,440;149,440;179,435;199,420;214,400;229,375;234,340;239,305;244,220;244,220" o:connectangles="0,0,0,0,0,0,0,0,0,0,0,0,0,0,0,0,0,0,0,0,0,0,0,0,0,0,0,0,0,0,0,0,0,0,0,0"/>
                </v:shape>
                <v:shape id="Freeform 233" o:spid="_x0000_s1250" style="position:absolute;left:469;top:3031;width:195;height:300;visibility:visible;mso-wrap-style:square;v-text-anchor:top" coordsize="195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fmOsUA&#10;AADcAAAADwAAAGRycy9kb3ducmV2LnhtbESPQWsCMRSE70L/Q3hCb5q1Fd1ujVIKor0IbkvPj83r&#10;ZnHzsiZxXf99Uyh4HGbmG2a1GWwrevKhcaxgNs1AEFdON1wr+PrcTnIQISJrbB2TghsF2KwfRiss&#10;tLvykfoy1iJBOBSowMTYFVKGypDFMHUdcfJ+nLcYk/S11B6vCW5b+ZRlC2mx4bRgsKN3Q9WpvFgF&#10;8+bsTx9D/33e3Z4PL7uDsZQflXocD2+vICIN8R7+b++1gmW+gL8z6Qj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d+Y6xQAAANwAAAAPAAAAAAAAAAAAAAAAAJgCAABkcnMv&#10;ZG93bnJldi54bWxQSwUGAAAAAAQABAD1AAAAigMAAAAA&#10;" path="m195,150r,l195,120,190,90,180,65,170,45,155,25,140,15,120,5,100,,80,5,60,10,45,25,30,45,15,65,5,90,,120r,30l,180r5,30l15,235r15,20l45,275r15,10l80,295r20,5l120,295r20,-5l155,275r15,-20l180,235r10,-25l195,180r,-30xe" filled="f" strokecolor="#e36c0a [2409]" strokeweight="42e-5mm">
                  <v:path arrowok="t" o:connecttype="custom" o:connectlocs="195,150;195,150;195,120;190,90;180,65;170,45;155,25;140,15;120,5;100,0;100,0;80,5;60,10;45,25;30,45;15,65;5,90;0,120;0,150;0,150;0,180;5,210;15,235;30,255;45,275;60,285;80,295;100,300;100,300;120,295;140,290;155,275;170,255;180,235;190,210;195,180;195,150;195,150" o:connectangles="0,0,0,0,0,0,0,0,0,0,0,0,0,0,0,0,0,0,0,0,0,0,0,0,0,0,0,0,0,0,0,0,0,0,0,0,0,0"/>
                </v:shape>
                <v:shape id="Freeform 234" o:spid="_x0000_s1251" style="position:absolute;left:499;top:3076;width:165;height:210;visibility:visible;mso-wrap-style:square;v-text-anchor:top" coordsize="16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fGdsUA&#10;AADcAAAADwAAAGRycy9kb3ducmV2LnhtbESPT2vCQBTE74V+h+UVvOnGHEwaXUVEsfSm1n+3R/Y1&#10;Sc2+DdlV47fvFoQeh5n5DTOZdaYWN2pdZVnBcBCBIM6trrhQ8LVb9VMQziNrrC2Tggc5mE1fXyaY&#10;aXvnDd22vhABwi5DBaX3TSaly0sy6Aa2IQ7et20N+iDbQuoW7wFuahlH0UgarDgslNjQoqT8sr0a&#10;Bc3+cIqvP/H64tPkfFx+xvV7Z5TqvXXzMQhPnf8PP9sfWkGSJvB3JhwBO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h8Z2xQAAANwAAAAPAAAAAAAAAAAAAAAAAJgCAABkcnMv&#10;ZG93bnJldi54bWxQSwUGAAAAAAQABAD1AAAAigMAAAAA&#10;" path="m165,105r,l160,85,155,65,145,45,135,30,120,20,100,10,85,5,70,,55,,45,10,30,15,20,30,5,65,,105r5,40l20,180r10,10l45,200r10,5l70,210r15,l100,200r20,-10l135,180r10,-15l155,145r5,-20l165,105xe" filled="f" strokecolor="#e36c0a [2409]" strokeweight="42e-5mm">
                  <v:path arrowok="t" o:connecttype="custom" o:connectlocs="165,105;165,105;160,85;155,65;145,45;135,30;120,20;100,10;85,5;70,0;70,0;55,0;45,10;30,15;20,30;5,65;0,105;0,105;5,145;20,180;30,190;45,200;55,205;70,210;70,210;85,210;100,200;120,190;135,180;145,165;155,145;160,125;165,105;165,105" o:connectangles="0,0,0,0,0,0,0,0,0,0,0,0,0,0,0,0,0,0,0,0,0,0,0,0,0,0,0,0,0,0,0,0,0,0"/>
                </v:shape>
                <v:shape id="Freeform 235" o:spid="_x0000_s1252" style="position:absolute;left:519;top:3106;width:145;height:150;visibility:visible;mso-wrap-style:square;v-text-anchor:top" coordsize="14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2Pv74A&#10;AADcAAAADwAAAGRycy9kb3ducmV2LnhtbERPTYvCMBC9C/6HMII3TV3QLdW0qCj2tGDV+9CMbbGZ&#10;lCar9d+bw8IeH+97kw2mFU/qXWNZwWIegSAurW64UnC9HGcxCOeRNbaWScGbHGTpeLTBRNsXn+lZ&#10;+EqEEHYJKqi97xIpXVmTQTe3HXHg7rY36APsK6l7fIVw08qvKFpJgw2Hhho72tdUPopfoyA+HSwP&#10;dCl8fl7+7G9F3uqdVWo6GbZrEJ4G/y/+c+dawXcc1oYz4QjI9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Gdj7++AAAA3AAAAA8AAAAAAAAAAAAAAAAAmAIAAGRycy9kb3ducmV2&#10;LnhtbFBLBQYAAAAABAAEAPUAAACDAwAAAAA=&#10;" path="m145,75r,l140,60,135,45,120,35,110,25,75,10,50,,40,5,30,5,15,20,5,45,,75r5,30l15,125r15,15l50,150r25,-5l105,130r15,-10l135,105r5,-15l145,75xe" filled="f" strokecolor="#e36c0a [2409]" strokeweight="42e-5mm">
                  <v:path arrowok="t" o:connecttype="custom" o:connectlocs="145,75;145,75;140,60;135,45;120,35;110,25;75,10;50,0;50,0;40,5;30,5;15,20;5,45;0,75;0,75;5,105;15,125;30,140;50,150;50,150;75,145;105,130;120,120;135,105;140,90;145,75;145,75" o:connectangles="0,0,0,0,0,0,0,0,0,0,0,0,0,0,0,0,0,0,0,0,0,0,0,0,0,0,0"/>
                </v:shape>
                <v:shape id="Freeform 236" o:spid="_x0000_s1253" style="position:absolute;left:664;top:2926;width:20;height:515;visibility:visible;mso-wrap-style:square;v-text-anchor:top" coordsize="20,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4cMscA&#10;AADcAAAADwAAAGRycy9kb3ducmV2LnhtbESPQWvCQBSE70L/w/IKvemmUjRNs4oKSg+CaC3t8TX7&#10;TILZt2F3G+O/7xYEj8PMfMPk8940oiPna8sKnkcJCOLC6ppLBceP9TAF4QOyxsYyKbiSh/nsYZBj&#10;pu2F99QdQikihH2GCqoQ2kxKX1Rk0I9sSxy9k3UGQ5SulNrhJcJNI8dJMpEGa44LFba0qqg4H36N&#10;gtPXZFX+7I6f37vN9uW8bDfL3o2VenrsF28gAvXhHr6137WCafoK/2fiEZC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iuHDLHAAAA3AAAAA8AAAAAAAAAAAAAAAAAmAIAAGRy&#10;cy9kb3ducmV2LnhtbFBLBQYAAAAABAAEAPUAAACMAwAAAAA=&#10;" path="m,515r,l10,490,20,445r,-35l20,365,10,315,,255,10,195r5,-50l20,105r,-35l10,25,,e" filled="f" strokecolor="#e36c0a [2409]" strokeweight="42e-5mm">
                  <v:path arrowok="t" o:connecttype="custom" o:connectlocs="0,515;0,515;10,490;20,445;20,410;20,365;10,315;0,255;0,255;0,255;10,195;15,145;20,105;20,70;10,25;0,0" o:connectangles="0,0,0,0,0,0,0,0,0,0,0,0,0,0,0,0"/>
                </v:shape>
                <v:shape id="Freeform 237" o:spid="_x0000_s1254" style="position:absolute;left:664;top:2926;width:45;height:515;visibility:visible;mso-wrap-style:square;v-text-anchor:top" coordsize="45,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KLJsEA&#10;AADcAAAADwAAAGRycy9kb3ducmV2LnhtbERPy4rCMBTdC/MP4QpuZEx14aMaZRBEYUTR0f2lubbV&#10;5qY0sbZ/P1kILg/nvVg1phA1VS63rGA4iEAQJ1bnnCq4/G2+pyCcR9ZYWCYFLTlYLb86C4y1ffGJ&#10;6rNPRQhhF6OCzPsyltIlGRl0A1sSB+5mK4M+wCqVusJXCDeFHEXRWBrMOTRkWNI6o+RxfhoFePpt&#10;tv1Za/ZtUh+uk3F+vx1bpXrd5mcOwlPjP+K3e6cVTGZhfjgTjoB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CiybBAAAA3AAAAA8AAAAAAAAAAAAAAAAAmAIAAGRycy9kb3du&#10;cmV2LnhtbFBLBQYAAAAABAAEAPUAAACGAwAAAAA=&#10;" path="m,515r,l15,470,25,425,35,360,45,285,40,195,35,150,30,100,15,50,,e" filled="f" strokecolor="#e36c0a [2409]" strokeweight="42e-5mm">
                  <v:path arrowok="t" o:connecttype="custom" o:connectlocs="0,515;0,515;15,470;25,425;35,360;45,285;40,195;35,150;30,100;15,50;0,0" o:connectangles="0,0,0,0,0,0,0,0,0,0,0"/>
                </v:shape>
                <v:line id="Line 238" o:spid="_x0000_s1255" style="position:absolute;flip:y;visibility:visible;mso-wrap-style:square" from="759,2921" to="760,3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07M8MAAADcAAAADwAAAGRycy9kb3ducmV2LnhtbESPT2vCQBTE7wW/w/IEb3WTCtqmriIV&#10;oVf/XLw9ss9saPZtyD5j7KfvFgSPw8z8hlmuB9+onrpYBzaQTzNQxGWwNVcGTsfd6zuoKMgWm8Bk&#10;4E4R1qvRyxILG268p/4glUoQjgUacCJtoXUsHXmM09ASJ+8SOo+SZFdp2+EtwX2j37Jsrj3WnBYc&#10;tvTlqPw5XL2Bs+y3/WWWy6bfuYXNzv7Kv96YyXjYfIISGuQZfrS/rYHFRw7/Z9IR0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9OzPDAAAA3AAAAA8AAAAAAAAAAAAA&#10;AAAAoQIAAGRycy9kb3ducmV2LnhtbFBLBQYAAAAABAAEAPkAAACRAwAAAAA=&#10;" strokecolor="#e36c0a [2409]" strokeweight="42e-5mm"/>
                <v:line id="Line 239" o:spid="_x0000_s1256" style="position:absolute;flip:y;visibility:visible;mso-wrap-style:square" from="789,2921" to="790,3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j4WsYAAADcAAAADwAAAGRycy9kb3ducmV2LnhtbESPS2vDMBCE74X+B7GF3Bq5PqSpE9mk&#10;JY+Sg0tePW+tjW1qrYylJM6/jwKFHoeZ+YaZZr1pxJk6V1tW8DKMQBAXVtdcKtjvFs9jEM4ja2ws&#10;k4IrOcjSx4cpJtpeeEPnrS9FgLBLUEHlfZtI6YqKDLqhbYmDd7SdQR9kV0rd4SXATSPjKBpJgzWH&#10;hQpb+qio+N2ejIL3Fa/ndj2W/mtexD+HZZ4fvnOlBk/9bALCU+//w3/tT63g9S2G+5lwBGR6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AI+FrGAAAA3AAAAA8AAAAAAAAA&#10;AAAAAAAAoQIAAGRycy9kb3ducmV2LnhtbFBLBQYAAAAABAAEAPkAAACUAwAAAAA=&#10;" strokecolor="#e36c0a [2409]" strokeweight="69e-5mm"/>
                <v:shape id="Freeform 240" o:spid="_x0000_s1257" style="position:absolute;left:415;top:240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M7UcUA&#10;AADcAAAADwAAAGRycy9kb3ducmV2LnhtbESPQWvCQBSE74L/YXlCL9JsYqFqmlVaoSI9aSp4fWRf&#10;k7TZt2F31fTfdwuCx2FmvmGK9WA6cSHnW8sKsiQFQVxZ3XKt4Pj5/rgA4QOyxs4yKfglD+vVeFRg&#10;ru2VD3QpQy0ihH2OCpoQ+lxKXzVk0Ce2J47el3UGQ5SultrhNcJNJ2dp+iwNthwXGuxp01D1U56N&#10;gq2dht0xS51xb+f29PG9z7aLWqmHyfD6AiLQEO7hW3unFcyXT/B/Jh4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YztRxQAAANwAAAAPAAAAAAAAAAAAAAAAAJgCAABkcnMv&#10;ZG93bnJldi54bWxQSwUGAAAAAAQABAD1AAAAigMAAAAA&#10;" path="m249,10r,l239,20,224,30,199,45r-30,l139,40,114,35,94,20,64,,59,,49,,34,20,14,50,,e" filled="f" strokecolor="#e36c0a [2409]" strokeweight="42e-5mm">
                  <v:path arrowok="t" o:connecttype="custom" o:connectlocs="249,10;249,10;239,20;224,30;199,45;169,45;139,40;114,35;94,20;64,0;64,0;59,0;49,0;34,20;14,50;0,0" o:connectangles="0,0,0,0,0,0,0,0,0,0,0,0,0,0,0,0"/>
                </v:shape>
                <v:shape id="Freeform 241" o:spid="_x0000_s1258" style="position:absolute;left:415;top:287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qjJcUA&#10;AADcAAAADwAAAGRycy9kb3ducmV2LnhtbESPQWvCQBSE74L/YXlCL9JsIqVqmlVaoSI9aSp4fWRf&#10;k7TZt2F31fTfdwuCx2FmvmGK9WA6cSHnW8sKsiQFQVxZ3XKt4Pj5/rgA4QOyxs4yKfglD+vVeFRg&#10;ru2VD3QpQy0ihH2OCpoQ+lxKXzVk0Ce2J47el3UGQ5SultrhNcJNJ2dp+iwNthwXGuxp01D1U56N&#10;gq2dht0xS51xb+f29PG9z7aLWqmHyfD6AiLQEO7hW3unFcyXT/B/Jh4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iqMlxQAAANwAAAAPAAAAAAAAAAAAAAAAAJgCAABkcnMv&#10;ZG93bnJldi54bWxQSwUGAAAAAAQABAD1AAAAigMAAAAA&#10;" path="m249,50r,l224,25,199,15,169,10r-30,l114,20,94,30,64,50r-5,l54,50,34,30,14,,,50e" filled="f" strokecolor="#e36c0a [2409]" strokeweight="42e-5mm">
                  <v:path arrowok="t" o:connecttype="custom" o:connectlocs="249,50;249,50;224,25;199,15;169,10;139,10;114,20;94,30;64,50;64,50;59,50;54,50;34,30;14,0;0,50" o:connectangles="0,0,0,0,0,0,0,0,0,0,0,0,0,0,0"/>
                </v:shape>
                <v:shape id="Freeform 242" o:spid="_x0000_s1259" style="position:absolute;left:420;top:2446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gRrMUA&#10;AADcAAAADwAAAGRycy9kb3ducmV2LnhtbESPW2sCMRSE3wv+h3CEvtWsgrfVKLbUYl+KN3w+bI67&#10;i5uTJUnd1V9vhEIfh5n5hpkvW1OJKzlfWlbQ7yUgiDOrS84VHA/rtwkIH5A1VpZJwY08LBedlzmm&#10;2ja8o+s+5CJC2KeooAihTqX0WUEGfc/WxNE7W2cwROlyqR02EW4qOUiSkTRYclwosKaPgrLL/tco&#10;4NXdbOv17vh+cpPx9yd9NcOfgVKv3XY1AxGoDf/hv/ZGKxhPh/A8E4+AX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SBGsxQAAANwAAAAPAAAAAAAAAAAAAAAAAJgCAABkcnMv&#10;ZG93bnJldi54bWxQSwUGAAAAAAQABAD1AAAAigMAAAAA&#10;" path="m244,215r,l239,130,234,95,229,65,214,35,199,15,179,5,149,,119,,94,15,69,35,44,60,24,95,14,130,4,170,,215r4,45l14,300r10,40l44,370r25,25l94,415r25,15l149,435r30,-5l199,420r15,-20l229,370r5,-30l239,300r5,-85xe" filled="f" strokecolor="#e36c0a [2409]" strokeweight="42e-5mm">
                  <v:path arrowok="t" o:connecttype="custom" o:connectlocs="244,215;244,215;239,130;234,95;229,65;214,35;199,15;179,5;149,0;149,0;119,0;94,15;69,35;44,60;24,95;14,130;4,170;0,215;0,215;4,260;14,300;24,340;44,370;69,395;94,415;119,430;149,435;149,435;179,430;199,420;214,400;229,370;234,340;239,300;244,215;244,215" o:connectangles="0,0,0,0,0,0,0,0,0,0,0,0,0,0,0,0,0,0,0,0,0,0,0,0,0,0,0,0,0,0,0,0,0,0,0,0"/>
                </v:shape>
                <v:shape id="Freeform 243" o:spid="_x0000_s1260" style="position:absolute;left:469;top:2511;width:195;height:300;visibility:visible;mso-wrap-style:square;v-text-anchor:top" coordsize="195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5w58UA&#10;AADcAAAADwAAAGRycy9kb3ducmV2LnhtbESPW2sCMRSE3wv+h3AKvtVsa/GyGkUKxfZF8ILPh81x&#10;s7g5WZN0Xf99Iwg+DjPzDTNfdrYWLflQOVbwPshAEBdOV1wqOOy/3yYgQkTWWDsmBTcKsFz0XuaY&#10;a3flLbW7WIoE4ZCjAhNjk0sZCkMWw8A1xMk7OW8xJulLqT1eE9zW8iPLRtJixWnBYENfhorz7s8q&#10;+Kwu/vzbtcfL+jbcTNcbY2myVar/2q1mICJ18Rl+tH+0gvF0BPcz6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rnDnxQAAANwAAAAPAAAAAAAAAAAAAAAAAJgCAABkcnMv&#10;ZG93bnJldi54bWxQSwUGAAAAAAQABAD1AAAAigMAAAAA&#10;" path="m195,150r,l195,120,190,95,180,70,170,45,155,30,140,15,120,5,100,,80,5,60,10,45,25,30,45,15,65,5,90,,120r,30l,180r5,30l15,235r15,20l45,275r15,15l80,295r20,5l120,300r20,-10l155,275r15,-20l180,235r10,-25l195,180r,-30xe" filled="f" strokecolor="#e36c0a [2409]" strokeweight="42e-5mm">
                  <v:path arrowok="t" o:connecttype="custom" o:connectlocs="195,150;195,150;195,120;190,95;180,70;170,45;155,30;140,15;120,5;100,0;100,0;80,5;60,10;45,25;30,45;15,65;5,90;0,120;0,150;0,150;0,180;5,210;15,235;30,255;45,275;60,290;80,295;100,300;100,300;120,300;140,290;155,275;170,255;180,235;190,210;195,180;195,150;195,150" o:connectangles="0,0,0,0,0,0,0,0,0,0,0,0,0,0,0,0,0,0,0,0,0,0,0,0,0,0,0,0,0,0,0,0,0,0,0,0,0,0"/>
                </v:shape>
                <v:shape id="Freeform 244" o:spid="_x0000_s1261" style="position:absolute;left:499;top:2556;width:165;height:210;visibility:visible;mso-wrap-style:square;v-text-anchor:top" coordsize="16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5Qq8UA&#10;AADcAAAADwAAAGRycy9kb3ducmV2LnhtbESPT2vCQBTE70K/w/IEb7oxB6PRVUpRFG+1/uvtkX1N&#10;UrNvQ3bV+O3dgtDjMDO/YWaL1lTiRo0rLSsYDiIQxJnVJecK9l+r/hiE88gaK8uk4EEOFvO3zgxT&#10;be/8Sbedz0WAsEtRQeF9nUrpsoIMuoGtiYP3YxuDPsgml7rBe4CbSsZRNJIGSw4LBdb0UVB22V2N&#10;gvpwPMfX33h98ePk+7TcxtWkNUr1uu37FISn1v+HX+2NVpBMEvg7E4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XlCrxQAAANwAAAAPAAAAAAAAAAAAAAAAAJgCAABkcnMv&#10;ZG93bnJldi54bWxQSwUGAAAAAAQABAD1AAAAigMAAAAA&#10;" path="m165,105r,l160,85,155,65,145,50,135,35,120,20,100,10,85,5,70,,55,5,45,10,30,20,20,30,5,65,,105r5,40l20,180r10,10l45,200r10,10l70,210r15,l100,205r20,-10l135,180r10,-15l155,145r5,-20l165,105xe" filled="f" strokecolor="#e36c0a [2409]" strokeweight="42e-5mm">
                  <v:path arrowok="t" o:connecttype="custom" o:connectlocs="165,105;165,105;160,85;155,65;145,50;135,35;120,20;100,10;85,5;70,0;70,0;55,5;45,10;30,20;20,30;5,65;0,105;0,105;5,145;20,180;30,190;45,200;55,210;70,210;70,210;85,210;100,205;120,195;135,180;145,165;155,145;160,125;165,105;165,105" o:connectangles="0,0,0,0,0,0,0,0,0,0,0,0,0,0,0,0,0,0,0,0,0,0,0,0,0,0,0,0,0,0,0,0,0,0"/>
                </v:shape>
                <v:shape id="Freeform 245" o:spid="_x0000_s1262" style="position:absolute;left:519;top:2591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py58AA&#10;AADcAAAADwAAAGRycy9kb3ducmV2LnhtbERPz2vCMBS+D/wfwhO8zbRjdFs1imwU7HHddn80b021&#10;eQlNtPW/N4fBjh/f7+1+toO40hh6xwrydQaCuHW6507B91f1+AoiRGSNg2NScKMA+93iYYuldhN/&#10;0rWJnUghHEpUYGL0pZShNWQxrJ0nTtyvGy3GBMdO6hGnFG4H+ZRlhbTYc2ow6OndUHtuLlZB/YN9&#10;Xrj8lNX+o/LPwV/MUCu1Ws6HDYhIc/wX/7mPWsHLW1qbzqQjIH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ppy58AAAADcAAAADwAAAAAAAAAAAAAAAACYAgAAZHJzL2Rvd25y&#10;ZXYueG1sUEsFBgAAAAAEAAQA9QAAAIUDAAAAAA==&#10;" path="m145,70r,l140,55,135,45,120,30,110,20,75,5,50,,40,,30,5,15,20,5,40,,70r5,30l15,125r15,15l50,145r25,-5l105,125r15,-10l135,100r5,-15l145,70xe" filled="f" strokecolor="#e36c0a [2409]" strokeweight="42e-5mm">
                  <v:path arrowok="t" o:connecttype="custom" o:connectlocs="145,70;145,70;140,55;135,45;120,30;110,20;75,5;50,0;50,0;40,0;30,5;15,20;5,40;0,70;0,70;5,100;15,125;30,140;50,145;50,145;75,140;105,125;120,115;135,100;140,85;145,70;145,70" o:connectangles="0,0,0,0,0,0,0,0,0,0,0,0,0,0,0,0,0,0,0,0,0,0,0,0,0,0,0"/>
                </v:shape>
                <v:shape id="Freeform 246" o:spid="_x0000_s1263" style="position:absolute;left:664;top:2411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YptcYA&#10;AADcAAAADwAAAGRycy9kb3ducmV2LnhtbESPzW7CMBCE75V4B2uReisOOfATcCLaqqJSeylw4baK&#10;lzgQr6PYJaFPX1dC6nE0O9/srIvBNuJKna8dK5hOEhDEpdM1VwoO+7enBQgfkDU2jknBjTwU+ehh&#10;jZl2PX/RdRcqESHsM1RgQmgzKX1pyKKfuJY4eifXWQxRdpXUHfYRbhuZJslMWqw5Nhhs6cVQedl9&#10;2/jGcUsmnfVkfvRn6l7L88fzfK/U43jYrEAEGsL/8T39rhXMl0v4GxMJI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YptcYAAADcAAAADwAAAAAAAAAAAAAAAACYAgAAZHJz&#10;L2Rvd25yZXYueG1sUEsFBgAAAAAEAAQA9QAAAIsDAAAAAA==&#10;" path="m,510r,l10,485,20,440r,-35l20,365,10,315,,250,10,190r5,-50l20,100r,-35l10,20,,e" filled="f" strokecolor="#e36c0a [2409]" strokeweight="42e-5mm">
                  <v:path arrowok="t" o:connecttype="custom" o:connectlocs="0,510;0,510;10,485;20,440;20,405;20,365;10,315;0,250;0,250;0,250;10,190;15,140;20,100;20,65;10,20;0,0" o:connectangles="0,0,0,0,0,0,0,0,0,0,0,0,0,0,0,0"/>
                </v:shape>
                <v:shape id="Freeform 247" o:spid="_x0000_s1264" style="position:absolute;left:664;top:2411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Kmrb8A&#10;AADcAAAADwAAAGRycy9kb3ducmV2LnhtbERPTYvCMBC9C/6HMMJeRFMX1FqNIrKCV2v1PDRjW20m&#10;pYna/ffmIHh8vO/VpjO1eFLrKssKJuMIBHFudcWFguy0H8UgnEfWWFsmBf/kYLPu91aYaPviIz1T&#10;X4gQwi5BBaX3TSKly0sy6Ma2IQ7c1bYGfYBtIXWLrxBuavkbRTNpsOLQUGJDu5Lye/owCubxdJ8N&#10;p2dzcH+33X24mKS3y1mpn0G3XYLw1Pmv+OM+aAVxFOaHM+EIyP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8qatvwAAANwAAAAPAAAAAAAAAAAAAAAAAJgCAABkcnMvZG93bnJl&#10;di54bWxQSwUGAAAAAAQABAD1AAAAhAMAAAAA&#10;" path="m,510r,l15,470,25,420,35,355,45,280,40,190,35,145,30,100,15,50,,e" filled="f" strokecolor="#e36c0a [2409]" strokeweight="42e-5mm">
                  <v:path arrowok="t" o:connecttype="custom" o:connectlocs="0,510;0,510;15,470;25,420;35,355;45,280;40,190;35,145;30,100;15,50;0,0" o:connectangles="0,0,0,0,0,0,0,0,0,0,0"/>
                </v:shape>
                <v:line id="Line 248" o:spid="_x0000_s1265" style="position:absolute;flip:y;visibility:visible;mso-wrap-style:square" from="759,2401" to="760,2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4M64sIAAADcAAAADwAAAGRycy9kb3ducmV2LnhtbESPwWrDMBBE74X8g9hAb43kFtrgRAkh&#10;IdBr0l58W6yNZWKtjLVx3H59VSj0OMzMG2a9nUKnRhpSG9lCsTCgiOvoWm4sfH4cn5agkiA77CKT&#10;hS9KsN3MHtZYunjnE41naVSGcCrRghfpS61T7SlgWsSeOHuXOASULIdGuwHvGR46/WzMqw7Ycl7w&#10;2NPeU30934KFSk6H8fJSyG48+jdnqnDj72Dt43zarUAJTfIf/mu/OwtLU8DvmXwE9O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4M64sIAAADcAAAADwAAAAAAAAAAAAAA&#10;AAChAgAAZHJzL2Rvd25yZXYueG1sUEsFBgAAAAAEAAQA+QAAAJADAAAAAA==&#10;" strokecolor="#e36c0a [2409]" strokeweight="42e-5mm"/>
                <v:line id="Line 249" o:spid="_x0000_s1266" style="position:absolute;flip:y;visibility:visible;mso-wrap-style:square" from="789,2401" to="790,2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b5i8UAAADcAAAADwAAAGRycy9kb3ducmV2LnhtbESPT2vCQBTE7wW/w/IEb3VjDhKia2hL&#10;/IOHFLX2/Mw+k9Ds25BdNf323UKhx2FmfsMss8G04k69aywrmE0jEMSl1Q1XCj5O6+cEhPPIGlvL&#10;pOCbHGSr0dMSU20ffKD70VciQNilqKD2vkuldGVNBt3UdsTBu9reoA+yr6Tu8RHgppVxFM2lwYbD&#10;Qo0dvdVUfh1vRsHrlve53SfSv+dlfDlviuL8WSg1GQ8vCxCeBv8f/mvvtIIkiuH3TDgCcv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rb5i8UAAADcAAAADwAAAAAAAAAA&#10;AAAAAAChAgAAZHJzL2Rvd25yZXYueG1sUEsFBgAAAAAEAAQA+QAAAJMDAAAAAA==&#10;" strokecolor="#e36c0a [2409]" strokeweight="69e-5mm"/>
                <v:shape id="Freeform 250" o:spid="_x0000_s1267" style="position:absolute;left:415;top:1880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06gMQA&#10;AADcAAAADwAAAGRycy9kb3ducmV2LnhtbESPQWsCMRSE74X+h/AKXoomq1CWrVFaQRFPVgWvj83r&#10;7urmZUmirv/eCIUeh5n5hpnOe9uKK/nQONaQjRQI4tKZhisNh/1ymIMIEdlg65g03CnAfPb6MsXC&#10;uBv/0HUXK5EgHArUUMfYFVKGsiaLYeQ64uT9Om8xJukraTzeEty2cqzUh7TYcFqosaNFTeV5d7Ea&#10;Vu49rg+Z8tZ/X5rj5rTNVnml9eCt//oEEamP/+G/9tpoyNUEnmfSEZ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dOoDEAAAA3AAAAA8AAAAAAAAAAAAAAAAAmAIAAGRycy9k&#10;b3ducmV2LnhtbFBLBQYAAAAABAAEAPUAAACJAwAAAAA=&#10;" path="m249,10r,l239,25,224,35,199,45r-30,l139,45,114,35,94,25,64,5,59,,49,,34,20,14,50,,5e" filled="f" strokecolor="#e36c0a [2409]" strokeweight="42e-5mm">
                  <v:path arrowok="t" o:connecttype="custom" o:connectlocs="249,10;249,10;239,25;224,35;199,45;169,45;139,45;114,35;94,25;64,5;64,5;59,0;49,0;34,20;14,50;0,5" o:connectangles="0,0,0,0,0,0,0,0,0,0,0,0,0,0,0,0"/>
                </v:shape>
                <v:shape id="Freeform 251" o:spid="_x0000_s1268" style="position:absolute;left:415;top:2355;width:249;height:51;visibility:visible;mso-wrap-style:square;v-text-anchor:top" coordsize="249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Hy1sMA&#10;AADcAAAADwAAAGRycy9kb3ducmV2LnhtbESPQYvCMBSE7wv+h/AEb2uiiEg1LaKIiiBs18veHs2z&#10;LTYvpYla//1mQdjjMDPfMKust414UOdrxxomYwWCuHCm5lLD5Xv3uQDhA7LBxjFpeJGHLB18rDAx&#10;7slf9MhDKSKEfYIaqhDaREpfVGTRj11LHL2r6yyGKLtSmg6fEW4bOVVqLi3WHBcqbGlTUXHL71ZD&#10;kNv9/WenrjgrT3lxNng8XeZaj4b9egkiUB/+w+/2wWhYqBn8nYlHQK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Hy1sMAAADcAAAADwAAAAAAAAAAAAAAAACYAgAAZHJzL2Rv&#10;d25yZXYueG1sUEsFBgAAAAAEAAQA9QAAAIgDAAAAAA==&#10;" path="m249,46r,l224,21,199,10,169,5r-30,5l114,16,94,26,64,46r-5,5l54,46,34,31,14,,,46e" filled="f" strokecolor="#e36c0a [2409]" strokeweight="42e-5mm">
                  <v:path arrowok="t" o:connecttype="custom" o:connectlocs="249,46;249,46;224,21;199,10;169,5;139,10;114,16;94,26;64,46;64,46;59,51;54,46;34,31;14,0;0,46" o:connectangles="0,0,0,0,0,0,0,0,0,0,0,0,0,0,0"/>
                </v:shape>
                <v:shape id="Freeform 252" o:spid="_x0000_s1269" style="position:absolute;left:420;top:1925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YQfcUA&#10;AADcAAAADwAAAGRycy9kb3ducmV2LnhtbESPT2vCQBTE7wW/w/IEb3WjYBtiNqJSpb2U+gfPj+wz&#10;CWbfht2tSfvpu4VCj8PM/IbJV4NpxZ2cbywrmE0TEMSl1Q1XCs6n3WMKwgdkja1lUvBFHlbF6CHH&#10;TNueD3Q/hkpECPsMFdQhdJmUvqzJoJ/ajjh6V+sMhihdJbXDPsJNK+dJ8iQNNhwXauxoW1N5O34a&#10;Bbz+Nh/d7nDeXFz6/PZC+37xPldqMh7WSxCBhvAf/mu/agVpsoDfM/EIy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9hB9xQAAANwAAAAPAAAAAAAAAAAAAAAAAJgCAABkcnMv&#10;ZG93bnJldi54bWxQSwUGAAAAAAQABAD1AAAAigMAAAAA&#10;" path="m244,215r,l239,135,234,95,229,65,214,40,199,20,179,5,149,,119,5,94,15,69,35,44,60,24,95,14,130,4,175,,215r4,45l14,300r10,40l44,370r25,25l94,415r25,15l149,435r30,-5l199,420r15,-20l229,370r5,-30l239,300r5,-85xe" filled="f" strokecolor="#e36c0a [2409]" strokeweight="42e-5mm">
                  <v:path arrowok="t" o:connecttype="custom" o:connectlocs="244,215;244,215;239,135;234,95;229,65;214,40;199,20;179,5;149,0;149,0;119,5;94,15;69,35;44,60;24,95;14,130;4,175;0,215;0,215;4,260;14,300;24,340;44,370;69,395;94,415;119,430;149,435;149,435;179,430;199,420;214,400;229,370;234,340;239,300;244,215;244,215" o:connectangles="0,0,0,0,0,0,0,0,0,0,0,0,0,0,0,0,0,0,0,0,0,0,0,0,0,0,0,0,0,0,0,0,0,0,0,0"/>
                </v:shape>
                <v:shape id="Freeform 253" o:spid="_x0000_s1270" style="position:absolute;left:469;top:1995;width:195;height:295;visibility:visible;mso-wrap-style:square;v-text-anchor:top" coordsize="195,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caPsQA&#10;AADcAAAADwAAAGRycy9kb3ducmV2LnhtbESPQWvCQBSE70L/w/IK3nRTlVRSVymi0qPRYq+P7GsS&#10;zL5Nd1dN/fWuIHgcZuYbZrboTCPO5HxtWcHbMAFBXFhdc6nge78eTEH4gKyxsUwK/snDYv7Sm2Gm&#10;7YVzOu9CKSKEfYYKqhDaTEpfVGTQD21LHL1f6wyGKF0ptcNLhJtGjpIklQZrjgsVtrSsqDjuTkbB&#10;5Ji703t6WDmH+fiPr5uf0fagVP+1+/wAEagLz/Cj/aUVTJMU7mfiEZ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4XGj7EAAAA3AAAAA8AAAAAAAAAAAAAAAAAmAIAAGRycy9k&#10;b3ducmV2LnhtbFBLBQYAAAAABAAEAPUAAACJAwAAAAA=&#10;" path="m195,145r,l195,115,190,90,180,65,170,45,155,25,140,10,120,,100,,80,,60,10,45,20,30,40,15,65,5,90,,115r,30l,175r5,30l15,230r15,25l45,270r15,15l80,295r20,l120,295r20,-10l155,270r15,-15l180,230r10,-25l195,175r,-30xe" filled="f" strokecolor="#e36c0a [2409]" strokeweight="42e-5mm">
                  <v:path arrowok="t" o:connecttype="custom" o:connectlocs="195,145;195,145;195,115;190,90;180,65;170,45;155,25;140,10;120,0;100,0;100,0;80,0;60,10;45,20;30,40;15,65;5,90;0,115;0,145;0,145;0,175;5,205;15,230;30,255;45,270;60,285;80,295;100,295;100,295;120,295;140,285;155,270;170,255;180,230;190,205;195,175;195,145;195,145" o:connectangles="0,0,0,0,0,0,0,0,0,0,0,0,0,0,0,0,0,0,0,0,0,0,0,0,0,0,0,0,0,0,0,0,0,0,0,0,0,0"/>
                </v:shape>
                <v:shape id="Freeform 254" o:spid="_x0000_s1271" style="position:absolute;left:499;top:2040;width:165;height:205;visibility:visible;mso-wrap-style:square;v-text-anchor:top" coordsize="165,2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ijZcYA&#10;AADcAAAADwAAAGRycy9kb3ducmV2LnhtbESPQWvCQBSE70L/w/IKvdVNTbWSugkilRbFQ6NQvD2y&#10;r0kw+zZk15j+e1coeBxm5htmkQ2mET11rras4GUcgSAurK65VHDYr5/nIJxH1thYJgV/5CBLH0YL&#10;TLS98Df1uS9FgLBLUEHlfZtI6YqKDLqxbYmD92s7gz7IrpS6w0uAm0ZOomgmDdYcFipsaVVRccrP&#10;RkFufj6O8bSOefLKW7PaxP3u+KnU0+OwfAfhafD38H/7SyuYR29wOxOOgEy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nijZcYAAADcAAAADwAAAAAAAAAAAAAAAACYAgAAZHJz&#10;L2Rvd25yZXYueG1sUEsFBgAAAAAEAAQA9QAAAIsDAAAAAA==&#10;" path="m165,100r,l160,80,155,60,145,45,135,30,120,15,100,5,85,,70,,55,,45,5,30,15,20,30,5,60,,100r5,45l20,175r10,15l45,200r10,5l70,205r15,l100,200r20,-10l135,175r10,-15l155,145r5,-20l165,100xe" filled="f" strokecolor="#e36c0a [2409]" strokeweight="42e-5mm">
                  <v:path arrowok="t" o:connecttype="custom" o:connectlocs="165,100;165,100;160,80;155,60;145,45;135,30;120,15;100,5;85,0;70,0;70,0;55,0;45,5;30,15;20,30;5,60;0,100;0,100;5,145;20,175;30,190;45,200;55,205;70,205;70,205;85,205;100,200;120,190;135,175;145,160;155,145;160,125;165,100;165,100" o:connectangles="0,0,0,0,0,0,0,0,0,0,0,0,0,0,0,0,0,0,0,0,0,0,0,0,0,0,0,0,0,0,0,0,0,0"/>
                </v:shape>
                <v:shape id="Freeform 255" o:spid="_x0000_s1272" style="position:absolute;left:519;top:2070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RzNr0A&#10;AADcAAAADwAAAGRycy9kb3ducmV2LnhtbERPTYvCMBC9L/gfwgje1qQiItUoogj2uO56H5qxqTaT&#10;0ESt/35zWNjj432vt4PrxJP62HrWUEwVCOLam5YbDT/fx88liJiQDXaeScObImw3o481lsa/+Iue&#10;59SIHMKxRA02pVBKGWtLDuPUB+LMXX3vMGXYN9L0+MrhrpMzpRbSYcu5wWKgvaX6fn44DdUF22Lh&#10;i5uqwuEY5jE8bFdpPRkPuxWIREP6F/+5T0bDUuW1+Uw+AnLz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CRzNr0AAADcAAAADwAAAAAAAAAAAAAAAACYAgAAZHJzL2Rvd25yZXYu&#10;eG1sUEsFBgAAAAAEAAQA9QAAAIIDAAAAAA==&#10;" path="m145,70r,l140,60,135,45,120,30,110,20,75,5,50,,40,,30,5,15,20,5,45,,70r5,30l15,125r15,15l50,145r25,-5l105,125r15,-10l135,105r5,-15l145,70xe" filled="f" strokecolor="#e36c0a [2409]" strokeweight="42e-5mm">
                  <v:path arrowok="t" o:connecttype="custom" o:connectlocs="145,70;145,70;140,60;135,45;120,30;110,20;75,5;50,0;50,0;40,0;30,5;15,20;5,45;0,70;0,70;5,100;15,125;30,140;50,145;50,145;75,140;105,125;120,115;135,105;140,90;145,70;145,70" o:connectangles="0,0,0,0,0,0,0,0,0,0,0,0,0,0,0,0,0,0,0,0,0,0,0,0,0,0,0"/>
                </v:shape>
                <v:shape id="Freeform 256" o:spid="_x0000_s1273" style="position:absolute;left:664;top:1890;width:20;height:511;visibility:visible;mso-wrap-style:square;v-text-anchor:top" coordsize="20,5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f5OcYA&#10;AADcAAAADwAAAGRycy9kb3ducmV2LnhtbESP3WrCQBSE7wu+w3IEb0rdVKjYNBuRUktBEf8e4JA9&#10;zQazZ9PsGqNP7xYKvRxm5hsmm/e2Fh21vnKs4HmcgCAunK64VHA8LJ9mIHxA1lg7JgVX8jDPBw8Z&#10;ptpdeEfdPpQiQtinqMCE0KRS+sKQRT92DXH0vl1rMUTZllK3eIlwW8tJkkylxYrjgsGG3g0Vp/3Z&#10;KlhX689uU98ep5uP6+pmbLMNPy9KjYb94g1EoD78h//aX1rBLHmF3zPxCMj8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Mf5OcYAAADcAAAADwAAAAAAAAAAAAAAAACYAgAAZHJz&#10;L2Rvd25yZXYueG1sUEsFBgAAAAAEAAQA9QAAAIsDAAAAAA==&#10;" path="m,511r,l10,486,20,440r,-35l20,365,10,315,,255,10,190r5,-50l20,100r,-35l10,20,,e" filled="f" strokecolor="#e36c0a [2409]" strokeweight="42e-5mm">
                  <v:path arrowok="t" o:connecttype="custom" o:connectlocs="0,511;0,511;10,486;20,440;20,405;20,365;10,315;0,255;0,255;0,255;10,190;15,140;20,100;20,65;10,20;0,0" o:connectangles="0,0,0,0,0,0,0,0,0,0,0,0,0,0,0,0"/>
                </v:shape>
                <v:shape id="Freeform 257" o:spid="_x0000_s1274" style="position:absolute;left:664;top:1890;width:45;height:511;visibility:visible;mso-wrap-style:square;v-text-anchor:top" coordsize="45,5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SIZ8QA&#10;AADcAAAADwAAAGRycy9kb3ducmV2LnhtbERPW2vCMBR+H/gfwhH2NtPKNqQayxx4YcLwBrK3s+as&#10;qWtOShO1/nvzMNjjx3ef5J2txYVaXzlWkA4SEMSF0xWXCg77+dMIhA/IGmvHpOBGHvJp72GCmXZX&#10;3tJlF0oRQ9hnqMCE0GRS+sKQRT9wDXHkflxrMUTYllK3eI3htpbDJHmVFiuODQYbejdU/O7OVsHz&#10;+uulPNobn2afy4+hLr43C7NW6rHfvY1BBOrCv/jPvdIKRmmcH8/EIyC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kiGfEAAAA3AAAAA8AAAAAAAAAAAAAAAAAmAIAAGRycy9k&#10;b3ducmV2LnhtbFBLBQYAAAAABAAEAPUAAACJAwAAAAA=&#10;" path="m,511r,l15,470,25,420,35,355,45,280,40,195,35,145,30,100,15,50,,e" filled="f" strokecolor="#e36c0a [2409]" strokeweight="42e-5mm">
                  <v:path arrowok="t" o:connecttype="custom" o:connectlocs="0,511;0,511;15,470;25,420;35,355;45,280;40,195;35,145;30,100;15,50;0,0" o:connectangles="0,0,0,0,0,0,0,0,0,0,0"/>
                </v:shape>
                <v:line id="Line 258" o:spid="_x0000_s1275" style="position:absolute;flip:y;visibility:visible;mso-wrap-style:square" from="759,1885" to="760,24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qsP8IAAADcAAAADwAAAGRycy9kb3ducmV2LnhtbESPT2vCQBTE7wW/w/KE3uomFlpJXUUU&#10;wat/Lt4e2Wc2NPs2ZJ8x+uldodDjMDO/YebLwTeqpy7WgQ3kkwwUcRlszZWB03H7MQMVBdliE5gM&#10;3CnCcjF6m2Nhw4331B+kUgnCsUADTqQttI6lI49xElri5F1C51GS7CptO7wluG/0NMu+tMea04LD&#10;ltaOyt/D1Rs4y37TXz5zWfVb922zs7/ywxvzPh5WP6CEBvkP/7V31sAsz+F1Jh0BvXg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lqsP8IAAADcAAAADwAAAAAAAAAAAAAA&#10;AAChAgAAZHJzL2Rvd25yZXYueG1sUEsFBgAAAAAEAAQA+QAAAJADAAAAAA==&#10;" strokecolor="#e36c0a [2409]" strokeweight="42e-5mm"/>
                <v:line id="Line 259" o:spid="_x0000_s1276" style="position:absolute;flip:y;visibility:visible;mso-wrap-style:square" from="789,1885" to="790,24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9vVsUAAADcAAAADwAAAGRycy9kb3ducmV2LnhtbESPQWvCQBSE70L/w/IKvenGHEqIbqQt&#10;VouHFNPG8zP7moRm34bsVuO/dwuCx2FmvmGWq9F04kSDay0rmM8iEMSV1S3XCr6/3qcJCOeRNXaW&#10;ScGFHKyyh8kSU23PvKdT4WsRIOxSVNB436dSuqohg25me+Lg/djBoA9yqKUe8BzgppNxFD1Lgy2H&#10;hQZ7emuo+i3+jILXLe/WdpdI/7mu4mO5yfPykCv19Di+LEB4Gv09fGt/aAXJPIb/M+EIyO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29vVsUAAADcAAAADwAAAAAAAAAA&#10;AAAAAAChAgAAZHJzL2Rvd25yZXYueG1sUEsFBgAAAAAEAAQA+QAAAJMDAAAAAA==&#10;" strokecolor="#e36c0a [2409]" strokeweight="69e-5mm"/>
                <v:shape id="Freeform 260" o:spid="_x0000_s1277" style="position:absolute;left:415;top:1360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SsXcMA&#10;AADcAAAADwAAAGRycy9kb3ducmV2LnhtbESPT4vCMBTE78J+h/AEL7KmVZBSjeIKinjyH+z10Tzb&#10;avNSkqjdb78RFvY4zMxvmPmyM414kvO1ZQXpKAFBXFhdc6ngct58ZiB8QNbYWCYFP+RhufjozTHX&#10;9sVHep5CKSKEfY4KqhDaXEpfVGTQj2xLHL2rdQZDlK6U2uErwk0jx0kylQZrjgsVtrSuqLifHkbB&#10;1g7D7pImzrivR/29vx3SbVYqNeh3qxmIQF34D/+1d1pBlk7gfSYeAb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gSsXcMAAADcAAAADwAAAAAAAAAAAAAAAACYAgAAZHJzL2Rv&#10;d25yZXYueG1sUEsFBgAAAAAEAAQA9QAAAIgDAAAAAA==&#10;" path="m249,10r,l239,25,224,35,199,45r-30,5l139,45,114,35,94,25,64,5,59,,49,5,34,20,14,50,,5e" filled="f" strokecolor="#e36c0a [2409]" strokeweight="42e-5mm">
                  <v:path arrowok="t" o:connecttype="custom" o:connectlocs="249,10;249,10;239,25;224,35;199,45;169,50;139,45;114,35;94,25;64,5;64,5;59,0;49,5;34,20;14,50;0,5" o:connectangles="0,0,0,0,0,0,0,0,0,0,0,0,0,0,0,0"/>
                </v:shape>
                <v:shape id="Freeform 261" o:spid="_x0000_s1278" style="position:absolute;left:415;top:1835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00KcMA&#10;AADcAAAADwAAAGRycy9kb3ducmV2LnhtbESPT4vCMBTE78J+h/AEL7KmFZFSjeIKinjyH+z10Tzb&#10;avNSkqjdb78RFvY4zMxvmPmyM414kvO1ZQXpKAFBXFhdc6ngct58ZiB8QNbYWCYFP+RhufjozTHX&#10;9sVHep5CKSKEfY4KqhDaXEpfVGTQj2xLHL2rdQZDlK6U2uErwk0jx0kylQZrjgsVtrSuqLifHkbB&#10;1g7D7pImzrivR/29vx3SbVYqNeh3qxmIQF34D/+1d1pBlk7gfSYeAb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e00KcMAAADcAAAADwAAAAAAAAAAAAAAAACYAgAAZHJzL2Rv&#10;d25yZXYueG1sUEsFBgAAAAAEAAQA9QAAAIgDAAAAAA==&#10;" path="m249,45r,l224,25,199,10,169,5r-30,5l114,15,94,25,64,45r-5,5l54,45,34,30,14,,,50e" filled="f" strokecolor="#e36c0a [2409]" strokeweight="42e-5mm">
                  <v:path arrowok="t" o:connecttype="custom" o:connectlocs="249,45;249,45;224,25;199,10;169,5;139,10;114,15;94,25;64,45;64,45;59,50;54,45;34,30;14,0;0,50" o:connectangles="0,0,0,0,0,0,0,0,0,0,0,0,0,0,0"/>
                </v:shape>
                <v:shape id="Freeform 262" o:spid="_x0000_s1279" style="position:absolute;left:420;top:1405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+GoMUA&#10;AADcAAAADwAAAGRycy9kb3ducmV2LnhtbESPT2vCQBTE7wW/w/IEb3WjYBuiq6hUsZfiPzw/ss8k&#10;mH0bdrcm9tN3CwWPw8z8hpktOlOLOzlfWVYwGiYgiHOrKy4UnE+b1xSED8gaa8uk4EEeFvPeywwz&#10;bVs+0P0YChEh7DNUUIbQZFL6vCSDfmgb4uhdrTMYonSF1A7bCDe1HCfJmzRYcVwosaF1Sfnt+G0U&#10;8PLH7JvN4by6uPT984O27eRrrNSg3y2nIAJ14Rn+b++0gnQ0gb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L4agxQAAANwAAAAPAAAAAAAAAAAAAAAAAJgCAABkcnMv&#10;ZG93bnJldi54bWxQSwUGAAAAAAQABAD1AAAAigMAAAAA&#10;" path="m244,220r,l239,135r-5,-35l229,65,214,40,199,20,179,5,149,,119,5,94,15,69,35,44,65,24,95,14,135,4,175,,220r4,45l14,305r10,35l44,370r25,30l94,420r25,10l149,435r30,l199,420r15,-20l229,375r5,-35l239,305r5,-85xe" filled="f" strokecolor="#e36c0a [2409]" strokeweight="42e-5mm">
                  <v:path arrowok="t" o:connecttype="custom" o:connectlocs="244,220;244,220;239,135;234,100;229,65;214,40;199,20;179,5;149,0;149,0;119,5;94,15;69,35;44,65;24,95;14,135;4,175;0,220;0,220;4,265;14,305;24,340;44,370;69,400;94,420;119,430;149,435;149,435;179,435;199,420;214,400;229,375;234,340;239,305;244,220;244,220" o:connectangles="0,0,0,0,0,0,0,0,0,0,0,0,0,0,0,0,0,0,0,0,0,0,0,0,0,0,0,0,0,0,0,0,0,0,0,0"/>
                </v:shape>
                <v:shape id="Freeform 263" o:spid="_x0000_s1280" style="position:absolute;left:469;top:1475;width:195;height:300;visibility:visible;mso-wrap-style:square;v-text-anchor:top" coordsize="195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nn68QA&#10;AADcAAAADwAAAGRycy9kb3ducmV2LnhtbESPT2sCMRTE70K/Q3iF3jRrFdlujSJCsb0I/qHnx+Z1&#10;s7h5WZO4rt++EQSPw8z8hpkve9uIjnyoHSsYjzIQxKXTNVcKjoevYQ4iRGSNjWNScKMAy8XLYI6F&#10;dlfeUbePlUgQDgUqMDG2hZShNGQxjFxLnLw/5y3GJH0ltcdrgttGvmfZTFqsOS0YbGltqDztL1bB&#10;tD7700/f/Z43t8n2Y7M1lvKdUm+v/eoTRKQ+PsOP9rdWkI9ncD+TjoB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J5+vEAAAA3AAAAA8AAAAAAAAAAAAAAAAAmAIAAGRycy9k&#10;b3ducmV2LnhtbFBLBQYAAAAABAAEAPUAAACJAwAAAAA=&#10;" path="m195,150r,l195,120,190,90,180,65,170,45,155,25,140,10,120,5,100,,80,,60,10,45,25,30,40,15,65,5,90,,120r,30l,180r5,25l15,230r15,25l45,270r15,15l80,295r20,5l120,295r20,-10l155,275r15,-20l180,235r10,-30l195,180r,-30xe" filled="f" strokecolor="#e36c0a [2409]" strokeweight="42e-5mm">
                  <v:path arrowok="t" o:connecttype="custom" o:connectlocs="195,150;195,150;195,120;190,90;180,65;170,45;155,25;140,10;120,5;100,0;100,0;80,0;60,10;45,25;30,40;15,65;5,90;0,120;0,150;0,150;0,180;5,205;15,230;30,255;45,270;60,285;80,295;100,300;100,300;120,295;140,285;155,275;170,255;180,235;190,205;195,180;195,150;195,150" o:connectangles="0,0,0,0,0,0,0,0,0,0,0,0,0,0,0,0,0,0,0,0,0,0,0,0,0,0,0,0,0,0,0,0,0,0,0,0,0,0"/>
                </v:shape>
                <v:shape id="Freeform 264" o:spid="_x0000_s1281" style="position:absolute;left:499;top:1520;width:165;height:210;visibility:visible;mso-wrap-style:square;v-text-anchor:top" coordsize="16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nHp8UA&#10;AADcAAAADwAAAGRycy9kb3ducmV2LnhtbESPQWvCQBSE74L/YXmCN92Yg8bUVUQUS2+1ta23R/aZ&#10;RLNvQ3bV9N+7guBxmJlvmNmiNZW4UuNKywpGwwgEcWZ1ybmC76/NIAHhPLLGyjIp+CcHi3m3M8NU&#10;2xt/0nXncxEg7FJUUHhfp1K6rCCDbmhr4uAdbWPQB9nkUjd4C3BTyTiKxtJgyWGhwJpWBWXn3cUo&#10;qPc/f/HlFG/PPpkcftcfcTVtjVL9Xrt8A+Gp9a/ws/2uFSSjCTzOhCM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OcenxQAAANwAAAAPAAAAAAAAAAAAAAAAAJgCAABkcnMv&#10;ZG93bnJldi54bWxQSwUGAAAAAAQABAD1AAAAigMAAAAA&#10;" path="m165,105r,l160,85,155,65,145,45,135,30,120,20,100,10,85,,70,,55,,45,5,30,15,20,30,5,60,,105r5,40l20,175r10,15l45,200r10,5l70,210r15,-5l100,200r20,-10l135,180r10,-20l155,145r5,-20l165,105xe" filled="f" strokecolor="#e36c0a [2409]" strokeweight="42e-5mm">
                  <v:path arrowok="t" o:connecttype="custom" o:connectlocs="165,105;165,105;160,85;155,65;145,45;135,30;120,20;100,10;85,0;70,0;70,0;55,0;45,5;30,15;20,30;5,60;0,105;0,105;5,145;20,175;30,190;45,200;55,205;70,210;70,210;85,205;100,200;120,190;135,180;145,160;155,145;160,125;165,105;165,105" o:connectangles="0,0,0,0,0,0,0,0,0,0,0,0,0,0,0,0,0,0,0,0,0,0,0,0,0,0,0,0,0,0,0,0,0,0"/>
                </v:shape>
                <v:shape id="Freeform 265" o:spid="_x0000_s1282" style="position:absolute;left:519;top:1550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3l670A&#10;AADcAAAADwAAAGRycy9kb3ducmV2LnhtbERPy4rCMBTdC/5DuII7TSsiUo0iimCX42N/aa5NtbkJ&#10;TdT695PFwCwP573e9rYVb+pC41hBPs1AEFdON1wruF6OkyWIEJE1to5JwZcCbDfDwRoL7T78Q+9z&#10;rEUK4VCgAhOjL6QMlSGLYeo8ceLurrMYE+xqqTv8pHDbylmWLaTFhlODQU97Q9Xz/LIKyhs2+cLl&#10;j6z0h6OfB/8ybanUeNTvViAi9fFf/Oc+aQXLPK1NZ9IRkJt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f3l670AAADcAAAADwAAAAAAAAAAAAAAAACYAgAAZHJzL2Rvd25yZXYu&#10;eG1sUEsFBgAAAAAEAAQA9QAAAIIDAAAAAA==&#10;" path="m145,75r,l140,60,135,45,120,35,110,20,75,5,50,,40,,30,5,15,20,5,45,,75r5,25l15,125r15,15l50,145r25,-5l105,130r15,-15l135,105r5,-15l145,75xe" filled="f" strokecolor="#e36c0a [2409]" strokeweight="42e-5mm">
                  <v:path arrowok="t" o:connecttype="custom" o:connectlocs="145,75;145,75;140,60;135,45;120,35;110,20;75,5;50,0;50,0;40,0;30,5;15,20;5,45;0,75;0,75;5,100;15,125;30,140;50,145;50,145;75,140;105,130;120,115;135,105;140,90;145,75;145,75" o:connectangles="0,0,0,0,0,0,0,0,0,0,0,0,0,0,0,0,0,0,0,0,0,0,0,0,0,0,0"/>
                </v:shape>
                <v:shape id="Freeform 266" o:spid="_x0000_s1283" style="position:absolute;left:664;top:1370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G+ucUA&#10;AADcAAAADwAAAGRycy9kb3ducmV2LnhtbESPwW7CMBBE75X4B2uRuBWHHIAGDIJWCKT2UuDCbRUv&#10;cSBeR7Ehga+vK1XqcTQ7b3bmy85W4k6NLx0rGA0TEMS50yUXCo6HzesUhA/IGivHpOBBHpaL3ssc&#10;M+1a/qb7PhQiQthnqMCEUGdS+tyQRT90NXH0zq6xGKJsCqkbbCPcVjJNkrG0WHJsMFjTu6H8ur/Z&#10;+MZpSyYdt2Se+it1H/nlcz05KDXod6sZiEBd+D/+S++0gunoDX7HRALI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ob65xQAAANwAAAAPAAAAAAAAAAAAAAAAAJgCAABkcnMv&#10;ZG93bnJldi54bWxQSwUGAAAAAAQABAD1AAAAigMAAAAA&#10;" path="m,510r,l10,490,20,440r,-30l20,365,10,315,,255,10,195r5,-50l20,100r,-30l10,25,,e" filled="f" strokecolor="#e36c0a [2409]" strokeweight="42e-5mm">
                  <v:path arrowok="t" o:connecttype="custom" o:connectlocs="0,510;0,510;10,490;20,440;20,410;20,365;10,315;0,255;0,255;0,255;10,195;15,145;20,100;20,70;10,25;0,0" o:connectangles="0,0,0,0,0,0,0,0,0,0,0,0,0,0,0,0"/>
                </v:shape>
                <v:shape id="Freeform 267" o:spid="_x0000_s1284" style="position:absolute;left:664;top:1370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f6zb8A&#10;AADcAAAADwAAAGRycy9kb3ducmV2LnhtbERPy6rCMBDdX/AfwghuRFMFr7UaRUTBrfWxHpqxrTaT&#10;0kStf28WgsvDeS9WranEkxpXWlYwGkYgiDOrS84VnI67QQzCeWSNlWVS8CYHq2Xnb4GJti8+0DP1&#10;uQgh7BJUUHhfJ1K6rCCDbmhr4sBdbWPQB9jkUjf4CuGmkuMo+pcGSw4NBda0KSi7pw+jYBpPdqf+&#10;5Gz2bnvb3PuzUXq7nJXqddv1HISn1v/EX/deK4jHYX44E46AXH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R/rNvwAAANwAAAAPAAAAAAAAAAAAAAAAAJgCAABkcnMvZG93bnJl&#10;di54bWxQSwUGAAAAAAQABAD1AAAAhAMAAAAA&#10;" path="m,510r,l15,470,25,420,35,360,45,280,40,195,35,150,30,100,15,50,,e" filled="f" strokecolor="#e36c0a [2409]" strokeweight="42e-5mm">
                  <v:path arrowok="t" o:connecttype="custom" o:connectlocs="0,510;0,510;15,470;25,420;35,360;45,280;40,195;35,150;30,100;15,50;0,0" o:connectangles="0,0,0,0,0,0,0,0,0,0,0"/>
                </v:shape>
                <v:line id="Line 268" o:spid="_x0000_s1285" style="position:absolute;flip:y;visibility:visible;mso-wrap-style:square" from="759,1365" to="760,1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ZmgsMAAADcAAAADwAAAGRycy9kb3ducmV2LnhtbESPwWrDMBBE74X8g9hCb43sFNrgRDYh&#10;JZBr0l58W6yNZWqtjLVx3Hx9VSj0OMzMG2Zbzb5XE42xC2wgX2agiJtgO24NfH4cntegoiBb7AOT&#10;gW+KUJWLhy0WNtz4RNNZWpUgHAs04ESGQuvYOPIYl2EgTt4ljB4lybHVdsRbgvter7LsVXvsOC04&#10;HGjvqPk6X72BWk7v0+Ull910cG82q/2V796Yp8d5twElNMt/+K99tAbWqxx+z6QjoM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g2ZoLDAAAA3AAAAA8AAAAAAAAAAAAA&#10;AAAAoQIAAGRycy9kb3ducmV2LnhtbFBLBQYAAAAABAAEAPkAAACRAwAAAAA=&#10;" strokecolor="#e36c0a [2409]" strokeweight="42e-5mm"/>
                <v:line id="Line 269" o:spid="_x0000_s1286" style="position:absolute;flip:y;visibility:visible;mso-wrap-style:square" from="789,1365" to="790,1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Ol68UAAADcAAAADwAAAGRycy9kb3ducmV2LnhtbESPQWvCQBSE70L/w/IKvemmOZSQuoa2&#10;pCoeUkxrz8/sMwnNvg3ZVeO/dwuCx2FmvmHm2Wg6caLBtZYVPM8iEMSV1S3XCn6+P6cJCOeRNXaW&#10;ScGFHGSLh8kcU23PvKVT6WsRIOxSVNB436dSuqohg25me+LgHexg0Ac51FIPeA5w08k4il6kwZbD&#10;QoM9fTRU/ZVHo+B9xZvcbhLpv/Iq3u+WRbH7LZR6ehzfXkF4Gv09fGuvtYIkjuH/TDgCc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QOl68UAAADcAAAADwAAAAAAAAAA&#10;AAAAAAChAgAAZHJzL2Rvd25yZXYueG1sUEsFBgAAAAAEAAQA+QAAAJMDAAAAAA==&#10;" strokecolor="#e36c0a [2409]" strokeweight="69e-5mm"/>
                <v:shape id="Freeform 270" o:spid="_x0000_s1287" style="position:absolute;left:415;top:840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m4MUA&#10;AADcAAAADwAAAGRycy9kb3ducmV2LnhtbESPQWvCQBSE7wX/w/IEL0U3sVBCdJUqKKGnNg30+sg+&#10;k9js27C7mvTfdwuFHoeZ+YbZ7ifTizs531lWkK4SEMS11R03CqqP0zID4QOyxt4yKfgmD/vd7GGL&#10;ubYjv9O9DI2IEPY5KmhDGHIpfd2SQb+yA3H0LtYZDFG6RmqHY4SbXq6T5Fka7DgutDjQsaX6q7wZ&#10;BWf7GIoqTZxxh1v3+Xp9S89Zo9RiPr1sQASawn/4r11oBdn6CX7Px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GbgxQAAANwAAAAPAAAAAAAAAAAAAAAAAJgCAABkcnMv&#10;ZG93bnJldi54bWxQSwUGAAAAAAQABAD1AAAAigMAAAAA&#10;" path="m249,10r,l239,25,224,35,199,45r-30,5l139,45,114,35,94,25,64,5,59,,49,5,34,20,14,50,,5e" filled="f" strokecolor="#e36c0a [2409]" strokeweight="42e-5mm">
                  <v:path arrowok="t" o:connecttype="custom" o:connectlocs="249,10;249,10;239,25;224,35;199,45;169,50;139,45;114,35;94,25;64,5;64,5;59,0;49,5;34,20;14,50;0,5" o:connectangles="0,0,0,0,0,0,0,0,0,0,0,0,0,0,0,0"/>
                </v:shape>
                <v:shape id="Freeform 271" o:spid="_x0000_s1288" style="position:absolute;left:415;top:1315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H+lMUA&#10;AADcAAAADwAAAGRycy9kb3ducmV2LnhtbESPQWvCQBSE7wX/w/IEL0U3kVJCdJUqKKGnNg30+sg+&#10;k9js27C7mvTfdwuFHoeZ+YbZ7ifTizs531lWkK4SEMS11R03CqqP0zID4QOyxt4yKfgmD/vd7GGL&#10;ubYjv9O9DI2IEPY5KmhDGHIpfd2SQb+yA3H0LtYZDFG6RmqHY4SbXq6T5Fka7DgutDjQsaX6q7wZ&#10;BWf7GIoqTZxxh1v3+Xp9S89Zo9RiPr1sQASawn/4r11oBdn6CX7Px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gf6UxQAAANwAAAAPAAAAAAAAAAAAAAAAAJgCAABkcnMv&#10;ZG93bnJldi54bWxQSwUGAAAAAAQABAD1AAAAigMAAAAA&#10;" path="m249,50r,l224,25,199,10r-30,l139,10,114,20,94,30,64,45r-5,5l54,50,34,30,14,,,50e" filled="f" strokecolor="#e36c0a [2409]" strokeweight="42e-5mm">
                  <v:path arrowok="t" o:connecttype="custom" o:connectlocs="249,50;249,50;224,25;199,10;169,10;139,10;114,20;94,30;64,45;64,45;59,50;54,50;34,30;14,0;0,50" o:connectangles="0,0,0,0,0,0,0,0,0,0,0,0,0,0,0"/>
                </v:shape>
                <v:shape id="Freeform 272" o:spid="_x0000_s1289" style="position:absolute;left:420;top:885;width:244;height:440;visibility:visible;mso-wrap-style:square;v-text-anchor:top" coordsize="244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g18MMA&#10;AADcAAAADwAAAGRycy9kb3ducmV2LnhtbESP0YrCMBRE3xf8h3AFXxZNFVy0NhVRBAUf1uoHXJpr&#10;W2xuShNr/XuzsODjMDNnmGTdm1p01LrKsoLpJAJBnFtdcaHgetmPFyCcR9ZYWyYFL3KwTgdfCcba&#10;PvlMXeYLESDsYlRQet/EUrq8JINuYhvi4N1sa9AH2RZSt/gMcFPLWRT9SIMVh4USG9qWlN+zh1FA&#10;nd0tX/oXT5fs2z2qfNvNj5lSo2G/WYHw1PtP+L990AoWszn8nQlHQKZ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g18MMAAADcAAAADwAAAAAAAAAAAAAAAACYAgAAZHJzL2Rv&#10;d25yZXYueG1sUEsFBgAAAAAEAAQA9QAAAIgDAAAAAA==&#10;" path="m244,220r,l239,135r-5,-35l229,70,214,40,199,20,179,10,149,,119,5,94,15,69,35,44,65,24,95,14,135,4,175,,220r4,45l14,305r10,35l44,375r25,25l94,420r25,15l149,440r30,-5l199,420r15,-20l229,375r5,-35l239,305r5,-85xe" filled="f" strokecolor="#e36c0a [2409]" strokeweight="42e-5mm">
                  <v:path arrowok="t" o:connecttype="custom" o:connectlocs="244,220;244,220;239,135;234,100;229,70;214,40;199,20;179,10;149,0;149,0;119,5;94,15;69,35;44,65;24,95;14,135;4,175;0,220;0,220;4,265;14,305;24,340;44,375;69,400;94,420;119,435;149,440;149,440;179,435;199,420;214,400;229,375;234,340;239,305;244,220;244,220" o:connectangles="0,0,0,0,0,0,0,0,0,0,0,0,0,0,0,0,0,0,0,0,0,0,0,0,0,0,0,0,0,0,0,0,0,0,0,0"/>
                </v:shape>
                <v:shape id="Freeform 273" o:spid="_x0000_s1290" style="position:absolute;left:469;top:955;width:195;height:300;visibility:visible;mso-wrap-style:square;v-text-anchor:top" coordsize="195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UtVsQA&#10;AADcAAAADwAAAGRycy9kb3ducmV2LnhtbESPQWsCMRSE74L/ITzBm2a1RbZbo0ihqBdBW3p+bF43&#10;i5uXNUnX9d+bguBxmJlvmOW6t43oyIfasYLZNANBXDpdc6Xg++tzkoMIEVlj45gU3CjAejUcLLHQ&#10;7spH6k6xEgnCoUAFJsa2kDKUhiyGqWuJk/frvMWYpK+k9nhNcNvIeZYtpMWa04LBlj4MlefTn1Xw&#10;Wl/8ed93P5ft7eXwtj0YS/lRqfGo37yDiNTHZ/jR3mkF+XwB/2fSEZC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lLVbEAAAA3AAAAA8AAAAAAAAAAAAAAAAAmAIAAGRycy9k&#10;b3ducmV2LnhtbFBLBQYAAAAABAAEAPUAAACJAwAAAAA=&#10;" path="m195,150r,l195,120,190,90,180,65,170,45,155,25,140,15,120,5,100,,80,5,60,10,45,25,30,45,15,65,5,90,,120r,30l,180r5,30l15,235r15,20l45,275r15,10l80,295r20,5l120,295r20,-5l155,275r15,-20l180,235r10,-25l195,180r,-30xe" filled="f" strokecolor="#e36c0a [2409]" strokeweight="42e-5mm">
                  <v:path arrowok="t" o:connecttype="custom" o:connectlocs="195,150;195,150;195,120;190,90;180,65;170,45;155,25;140,15;120,5;100,0;100,0;80,5;60,10;45,25;30,45;15,65;5,90;0,120;0,150;0,150;0,180;5,210;15,235;30,255;45,275;60,285;80,295;100,300;100,300;120,295;140,290;155,275;170,255;180,235;190,210;195,180;195,150;195,150" o:connectangles="0,0,0,0,0,0,0,0,0,0,0,0,0,0,0,0,0,0,0,0,0,0,0,0,0,0,0,0,0,0,0,0,0,0,0,0,0,0"/>
                </v:shape>
                <v:shape id="Freeform 274" o:spid="_x0000_s1291" style="position:absolute;left:499;top:1000;width:165;height:210;visibility:visible;mso-wrap-style:square;v-text-anchor:top" coordsize="16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UNGsUA&#10;AADcAAAADwAAAGRycy9kb3ducmV2LnhtbESPQWvCQBSE7wX/w/IEb83GPWgaXUXE0tKb2la9PbKv&#10;SWr2bciuGv99t1DocZiZb5j5sreNuFLna8caxkkKgrhwpuZSw/v++TED4QOywcYxabiTh+Vi8DDH&#10;3Lgbb+m6C6WIEPY5aqhCaHMpfVGRRZ+4ljh6X66zGKLsSmk6vEW4baRK04m0WHNcqLCldUXFeXex&#10;GtqPz6O6fKuXc8imp8PmTTVPvdV6NOxXMxCB+vAf/mu/Gg2ZmsLvmXgE5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VQ0axQAAANwAAAAPAAAAAAAAAAAAAAAAAJgCAABkcnMv&#10;ZG93bnJldi54bWxQSwUGAAAAAAQABAD1AAAAigMAAAAA&#10;" path="m165,105r,l160,85,155,65,145,45,135,30,120,20,100,10,85,5,70,,55,,45,10,30,15,20,30,5,65,,105r5,40l20,180r10,10l45,200r10,5l70,210r15,l100,200r20,-10l135,180r10,-15l155,145r5,-20l165,105xe" filled="f" strokecolor="#e36c0a [2409]" strokeweight="42e-5mm">
                  <v:path arrowok="t" o:connecttype="custom" o:connectlocs="165,105;165,105;160,85;155,65;145,45;135,30;120,20;100,10;85,5;70,0;70,0;55,0;45,10;30,15;20,30;5,65;0,105;0,105;5,145;20,180;30,190;45,200;55,205;70,210;70,210;85,210;100,200;120,190;135,180;145,165;155,145;160,125;165,105;165,105" o:connectangles="0,0,0,0,0,0,0,0,0,0,0,0,0,0,0,0,0,0,0,0,0,0,0,0,0,0,0,0,0,0,0,0,0,0"/>
                </v:shape>
                <v:shape id="Freeform 275" o:spid="_x0000_s1292" style="position:absolute;left:519;top:1030;width:145;height:150;visibility:visible;mso-wrap-style:square;v-text-anchor:top" coordsize="14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9E070A&#10;AADcAAAADwAAAGRycy9kb3ducmV2LnhtbERPTYvCMBC9C/6HMMLeNFXYRapRVBR7Eqy796EZ22Iz&#10;KU3U+u+dg7DHx/ternvXqAd1ofZsYDpJQBEX3tZcGvi9HMZzUCEiW2w8k4EXBVivhoMlptY/+UyP&#10;PJZKQjikaKCKsU21DkVFDsPEt8TCXX3nMArsSm07fEq4a/QsSX60w5qlocKWdhUVt/zuDMyPe889&#10;XfKYnb9Pu788a+zWG/M16jcLUJH6+C/+uDMrvpmslTNyBP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4U9E070AAADcAAAADwAAAAAAAAAAAAAAAACYAgAAZHJzL2Rvd25yZXYu&#10;eG1sUEsFBgAAAAAEAAQA9QAAAIIDAAAAAA==&#10;" path="m145,75r,l140,60,135,45,120,35,110,25,75,10,50,,40,5,30,5,15,25,5,45,,75r5,30l15,125r15,15l50,150r25,-5l105,130r15,-10l135,105r5,-15l145,75xe" filled="f" strokecolor="#e36c0a [2409]" strokeweight="42e-5mm">
                  <v:path arrowok="t" o:connecttype="custom" o:connectlocs="145,75;145,75;140,60;135,45;120,35;110,25;75,10;50,0;50,0;40,5;30,5;15,25;5,45;0,75;0,75;5,105;15,125;30,140;50,150;50,150;75,145;105,130;120,120;135,105;140,90;145,75;145,75" o:connectangles="0,0,0,0,0,0,0,0,0,0,0,0,0,0,0,0,0,0,0,0,0,0,0,0,0,0,0"/>
                </v:shape>
                <v:shape id="Freeform 276" o:spid="_x0000_s1293" style="position:absolute;left:664;top:850;width:20;height:515;visibility:visible;mso-wrap-style:square;v-text-anchor:top" coordsize="20,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zXXsUA&#10;AADcAAAADwAAAGRycy9kb3ducmV2LnhtbESPQWsCMRSE70L/Q3gFb5rtImJXo6hQ8SBIraUen5vn&#10;7uLmZUmirv/eCAWPw8x8w0xmranFlZyvLCv46CcgiHOrKy4U7H++eiMQPiBrrC2Tgjt5mE3fOhPM&#10;tL3xN113oRARwj5DBWUITSalz0sy6Pu2IY7eyTqDIUpXSO3wFuGmlmmSDKXBiuNCiQ0tS8rPu4tR&#10;cPobLovjdv972K42g/OiWS1alyrVfW/nYxCB2vAK/7fXWsEo/YTnmXg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fNdexQAAANwAAAAPAAAAAAAAAAAAAAAAAJgCAABkcnMv&#10;ZG93bnJldi54bWxQSwUGAAAAAAQABAD1AAAAigMAAAAA&#10;" path="m,515r,l10,490,20,445r,-35l20,365,10,315,,255,10,195r5,-50l20,105r,-35l10,25,,e" filled="f" strokecolor="#e36c0a [2409]" strokeweight="42e-5mm">
                  <v:path arrowok="t" o:connecttype="custom" o:connectlocs="0,515;0,515;10,490;20,445;20,410;20,365;10,315;0,255;0,255;0,255;10,195;15,145;20,105;20,70;10,25;0,0" o:connectangles="0,0,0,0,0,0,0,0,0,0,0,0,0,0,0,0"/>
                </v:shape>
                <v:shape id="Freeform 277" o:spid="_x0000_s1294" style="position:absolute;left:664;top:850;width:45;height:515;visibility:visible;mso-wrap-style:square;v-text-anchor:top" coordsize="45,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BASsIA&#10;AADcAAAADwAAAGRycy9kb3ducmV2LnhtbERPy4rCMBTdD/gP4QqzEU11wEc1igiiMIPia39prm21&#10;uSlNprZ/P1kIszyc92LVmELUVLncsoLhIAJBnFidc6rgetn2pyCcR9ZYWCYFLTlYLTsfC4y1ffGJ&#10;6rNPRQhhF6OCzPsyltIlGRl0A1sSB+5uK4M+wCqVusJXCDeFHEXRWBrMOTRkWNImo+R5/jUK8PTd&#10;7Hqz1vy0SX24Tcb5435slfrsNus5CE+N/xe/3XutYPoV5ocz4QjI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EEBKwgAAANwAAAAPAAAAAAAAAAAAAAAAAJgCAABkcnMvZG93&#10;bnJldi54bWxQSwUGAAAAAAQABAD1AAAAhwMAAAAA&#10;" path="m,515r,l15,470,25,425,35,360,45,285,40,195,35,150,30,100,15,55,,e" filled="f" strokecolor="#e36c0a [2409]" strokeweight="42e-5mm">
                  <v:path arrowok="t" o:connecttype="custom" o:connectlocs="0,515;0,515;15,470;25,425;35,360;45,285;40,195;35,150;30,100;15,55;0,0" o:connectangles="0,0,0,0,0,0,0,0,0,0,0"/>
                </v:shape>
                <v:line id="Line 278" o:spid="_x0000_s1295" style="position:absolute;flip:y;visibility:visible;mso-wrap-style:square" from="759,845" to="760,1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/wX8MAAADcAAAADwAAAGRycy9kb3ducmV2LnhtbESPwWrDMBBE74X8g9hCbo3sBtrgRDYh&#10;JZBr0l58W6yNZWqtjLVx3H59VSj0OMzMG2ZXzb5XE42xC2wgX2WgiJtgO24NfLwfnzagoiBb7AOT&#10;gS+KUJWLhx0WNtz5TNNFWpUgHAs04ESGQuvYOPIYV2EgTt41jB4lybHVdsR7gvteP2fZi/bYcVpw&#10;ONDBUfN5uXkDtZzfpus6l/10dK82q/2Nv70xy8d5vwUlNMt/+K99sgY26xx+z6QjoM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3v8F/DAAAA3AAAAA8AAAAAAAAAAAAA&#10;AAAAoQIAAGRycy9kb3ducmV2LnhtbFBLBQYAAAAABAAEAPkAAACRAwAAAAA=&#10;" strokecolor="#e36c0a [2409]" strokeweight="42e-5mm"/>
                <v:line id="Line 279" o:spid="_x0000_s1296" style="position:absolute;flip:y;visibility:visible;mso-wrap-style:square" from="789,845" to="790,1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ozNsYAAADcAAAADwAAAGRycy9kb3ducmV2LnhtbESPT2vCQBTE74V+h+UVvNWNEUpI3YRa&#10;/FM8pKjV8zP7moRm34bsqum3dwtCj8PM/IaZ5YNpxYV611hWMBlHIIhLqxuuFHztl88JCOeRNbaW&#10;ScEvOcizx4cZptpeeUuXna9EgLBLUUHtfZdK6cqaDLqx7YiD9217gz7IvpK6x2uAm1bGUfQiDTYc&#10;Fmrs6L2m8md3Ngrma94s7CaR/nNRxqfDqigOx0Kp0dPw9grC0+D/w/f2h1aQTGP4OxOOgMx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DaMzbGAAAA3AAAAA8AAAAAAAAA&#10;AAAAAAAAoQIAAGRycy9kb3ducmV2LnhtbFBLBQYAAAAABAAEAPkAAACUAwAAAAA=&#10;" strokecolor="#e36c0a [2409]" strokeweight="69e-5mm"/>
                <v:shape id="Freeform 280" o:spid="_x0000_s1297" style="position:absolute;left:634;top:315;width:70;height:250;visibility:visible;mso-wrap-style:square;v-text-anchor:top" coordsize="7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t2gMUA&#10;AADcAAAADwAAAGRycy9kb3ducmV2LnhtbESPQWvCQBSE7wX/w/IEb3WjoY1GV5GCpRcpjR709sg+&#10;k2D2bbq7avrv3UKhx2FmvmGW69604kbON5YVTMYJCOLS6oYrBYf99nkGwgdkja1lUvBDHtarwdMS&#10;c23v/EW3IlQiQtjnqKAOocul9GVNBv3YdsTRO1tnMETpKqkd3iPctHKaJK/SYMNxocaO3moqL8XV&#10;KEgLh/v0dPk8ZS/zrX7/3mXHLCg1GvabBYhAffgP/7U/tIJZmsLvmXgE5O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K3aAxQAAANwAAAAPAAAAAAAAAAAAAAAAAJgCAABkcnMv&#10;ZG93bnJldi54bWxQSwUGAAAAAAQABAD1AAAAigMAAAAA&#10;" path="m60,250r,l50,225,40,200,35,170,30,145r5,-30l45,95,55,75,65,65r5,-5l70,50,45,35,15,25,,20,35,10,65,e" filled="f" strokecolor="#e36c0a [2409]" strokeweight="42e-5mm">
                  <v:path arrowok="t" o:connecttype="custom" o:connectlocs="60,250;60,250;50,225;40,200;35,170;30,145;30,145;35,115;45,95;55,75;65,65;65,65;70,60;70,50;45,35;15,25;0,20;0,20;35,10;65,0" o:connectangles="0,0,0,0,0,0,0,0,0,0,0,0,0,0,0,0,0,0,0,0"/>
                </v:shape>
                <v:shape id="Freeform 281" o:spid="_x0000_s1298" style="position:absolute;left:415;top:795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hoScQA&#10;AADcAAAADwAAAGRycy9kb3ducmV2LnhtbESPT4vCMBTE7wt+h/CEvSya1l2kVKOooIin9Q94fTTP&#10;ttq8lCRq99tvhIU9DjPzG2Y670wjHuR8bVlBOkxAEBdW11wqOB3XgwyED8gaG8uk4Ic8zGe9tynm&#10;2j55T49DKEWEsM9RQRVCm0vpi4oM+qFtiaN3sc5giNKVUjt8Rrhp5ChJxtJgzXGhwpZWFRW3w90o&#10;2NiPsD2liTNuea/Pu+t3uslKpd773WICIlAX/sN/7a1WkH1+wetMPAJ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YaEnEAAAA3AAAAA8AAAAAAAAAAAAAAAAAmAIAAGRycy9k&#10;b3ducmV2LnhtbFBLBQYAAAAABAAEAPUAAACJAwAAAAA=&#10;" path="m249,50r,l224,25,199,15,169,10r-30,l114,20,94,30,64,50r-5,l54,50,34,30,14,,,50e" filled="f" strokecolor="#e36c0a [2409]" strokeweight="42e-5mm">
                  <v:path arrowok="t" o:connecttype="custom" o:connectlocs="249,50;249,50;224,25;199,15;169,10;139,10;114,20;94,30;64,50;64,50;59,50;54,50;34,30;14,0;0,50" o:connectangles="0,0,0,0,0,0,0,0,0,0,0,0,0,0,0"/>
                </v:shape>
                <v:shape id="Freeform 282" o:spid="_x0000_s1299" style="position:absolute;left:420;top:400;width:244;height:405;visibility:visible;mso-wrap-style:square;v-text-anchor:top" coordsize="244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FK6MMA&#10;AADcAAAADwAAAGRycy9kb3ducmV2LnhtbESPzYrCMBSF98K8Q7gD7jSdDop0jOIIA24UbN24uzR3&#10;2mJyU5qo1ac3guDycH4+znzZWyMu1PnGsYKvcQKCuHS64UrBofgbzUD4gKzROCYFN/KwXHwM5php&#10;d+U9XfJQiTjCPkMFdQhtJqUva7Lox64ljt6/6yyGKLtK6g6vcdwamSbJVFpsOBJqbGldU3nKzzZy&#10;d2lv7Mbk0/Qof+9F4g+3banU8LNf/YAI1Id3+NXeaAWz7wk8z8Qj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FK6MMAAADcAAAADwAAAAAAAAAAAAAAAACYAgAAZHJzL2Rv&#10;d25yZXYueG1sUEsFBgAAAAAEAAQA9QAAAIgDAAAAAA==&#10;" path="m244,185r,l244,155r,-80l239,45,229,30,219,20,204,10,189,5,169,,149,,124,5,99,15,74,35,49,55,29,80,14,110,4,145,,185r4,45l14,270r10,40l44,340r25,25l94,385r25,15l149,405r30,-5l199,390r15,-20l229,340r5,-30l239,270r5,-85xe" filled="f" strokecolor="#e36c0a [2409]" strokeweight="42e-5mm">
                  <v:path arrowok="t" o:connecttype="custom" o:connectlocs="244,185;244,185;244,155;244,75;244,75;239,45;229,30;219,20;204,10;189,5;169,0;149,0;149,0;124,5;99,15;74,35;49,55;29,80;14,110;4,145;0,185;0,185;4,230;14,270;24,310;44,340;69,365;94,385;119,400;149,405;149,405;179,400;199,390;214,370;229,340;234,310;239,270;244,185;244,185" o:connectangles="0,0,0,0,0,0,0,0,0,0,0,0,0,0,0,0,0,0,0,0,0,0,0,0,0,0,0,0,0,0,0,0,0,0,0,0,0,0,0"/>
                </v:shape>
                <v:shape id="Freeform 283" o:spid="_x0000_s1300" style="position:absolute;left:469;top:465;width:195;height:270;visibility:visible;mso-wrap-style:square;v-text-anchor:top" coordsize="195,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VNiMYA&#10;AADcAAAADwAAAGRycy9kb3ducmV2LnhtbESPQWvCQBSE70L/w/IK3uqmCqKpm9BWFAke1JbS4yP7&#10;mgSzb8PuatJ/3xUKHoeZ+YZZ5YNpxZWcbywreJ4kIIhLqxuuFHx+bJ4WIHxA1thaJgW/5CHPHkYr&#10;TLXt+UjXU6hEhLBPUUEdQpdK6cuaDPqJ7Yij92OdwRClq6R22Ee4aeU0SebSYMNxocaO3msqz6eL&#10;UVDsl4XcJss3ed4Mrljv7OGr/1Zq/Di8voAINIR7+L+90woWsznczsQjI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fVNiMYAAADcAAAADwAAAAAAAAAAAAAAAACYAgAAZHJz&#10;L2Rvd25yZXYueG1sUEsFBgAAAAAEAAQA9QAAAIsDAAAAAA==&#10;" path="m195,120r,l150,30,140,10,120,,95,,70,5,45,20,25,45,5,75,,95r,25l,150r5,30l15,205r15,20l45,245r15,15l80,265r20,5l120,270r20,-10l155,245r15,-15l180,205r10,-25l195,150r,-30xe" filled="f" strokecolor="#e36c0a [2409]" strokeweight="42e-5mm">
                  <v:path arrowok="t" o:connecttype="custom" o:connectlocs="195,120;195,120;150,30;150,30;140,10;120,0;95,0;70,5;45,20;25,45;5,75;0,95;0,120;0,120;0,150;5,180;15,205;30,225;45,245;60,260;80,265;100,270;100,270;120,270;140,260;155,245;170,230;180,205;190,180;195,150;195,120;195,120" o:connectangles="0,0,0,0,0,0,0,0,0,0,0,0,0,0,0,0,0,0,0,0,0,0,0,0,0,0,0,0,0,0,0,0"/>
                </v:shape>
                <v:shape id="Freeform 284" o:spid="_x0000_s1301" style="position:absolute;left:499;top:505;width:165;height:185;visibility:visible;mso-wrap-style:square;v-text-anchor:top" coordsize="165,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kPysQA&#10;AADcAAAADwAAAGRycy9kb3ducmV2LnhtbESP3UrDQBSE7wu+w3IE79qNrdQSuy2lIBREi9EHOGSP&#10;2Wj2bMie5uftXUHo5TAz3zDb/egb1VMX68AG7hcZKOIy2JorA58fz/MNqCjIFpvAZGCiCPvdzWyL&#10;uQ0Dv1NfSKUShGOOBpxIm2sdS0ce4yK0xMn7Cp1HSbKrtO1wSHDf6GWWrbXHmtOCw5aOjsqf4uIN&#10;HIcwNXKW15fp4Pv1A74tv93FmLvb8fAESmiUa/i/fbIGNqtH+DuTjoDe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5D8rEAAAA3AAAAA8AAAAAAAAAAAAAAAAAmAIAAGRycy9k&#10;b3ducmV2LnhtbFBLBQYAAAAABAAEAPUAAACJAwAAAAA=&#10;" path="m165,80r,l140,55,95,10,85,,70,,55,,40,5,25,15,10,35,5,55,,80r,20l5,120r15,35l30,170r15,5l55,185r15,l85,185r15,-5l120,170r15,-15l145,140r10,-20l160,105r5,-25xe" filled="f" strokecolor="#e36c0a [2409]" strokeweight="42e-5mm">
                  <v:path arrowok="t" o:connecttype="custom" o:connectlocs="165,80;165,80;140,55;95,10;95,10;85,0;70,0;55,0;40,5;25,15;10,35;5,55;0,80;0,80;0,100;5,120;20,155;30,170;45,175;55,185;70,185;70,185;85,185;100,180;120,170;135,155;145,140;155,120;160,105;165,80;165,80" o:connectangles="0,0,0,0,0,0,0,0,0,0,0,0,0,0,0,0,0,0,0,0,0,0,0,0,0,0,0,0,0,0,0"/>
                </v:shape>
                <v:shape id="Freeform 285" o:spid="_x0000_s1302" style="position:absolute;left:519;top:530;width:145;height:130;visibility:visible;mso-wrap-style:square;v-text-anchor:top" coordsize="145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7lC8EA&#10;AADcAAAADwAAAGRycy9kb3ducmV2LnhtbERPz2vCMBS+D/wfwhN2m6k6R6lGEbGw6+pAvD2bZ1tt&#10;XkoSbf3vzWGw48f3e7UZTCse5HxjWcF0koAgLq1uuFLwe8g/UhA+IGtsLZOCJ3nYrEdvK8y07fmH&#10;HkWoRAxhn6GCOoQuk9KXNRn0E9sRR+5incEQoaukdtjHcNPKWZJ8SYMNx4YaO9rVVN6Ku1FwvO6P&#10;oS/c4saf+fm0m03zU5or9T4etksQgYbwL/5zf2sF6TyujW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ie5QvBAAAA3AAAAA8AAAAAAAAAAAAAAAAAmAIAAGRycy9kb3du&#10;cmV2LnhtbFBLBQYAAAAABAAEAPUAAACGAwAAAAA=&#10;" path="m145,55r,l110,40,65,5,55,,45,,35,,25,5,15,15,10,25,5,40,,55,5,85r10,25l30,125r20,5l75,125r30,-15l120,100,135,85r5,-10l145,55xe" filled="f" strokecolor="#e36c0a [2409]" strokeweight="42e-5mm">
                  <v:path arrowok="t" o:connecttype="custom" o:connectlocs="145,55;145,55;110,40;65,5;65,5;55,0;45,0;35,0;25,5;15,15;10,25;5,40;0,55;0,55;5,85;15,110;30,125;50,130;50,130;75,125;105,110;120,100;135,85;140,75;145,55;145,55" o:connectangles="0,0,0,0,0,0,0,0,0,0,0,0,0,0,0,0,0,0,0,0,0,0,0,0,0,0"/>
                </v:shape>
                <v:shape id="Freeform 286" o:spid="_x0000_s1303" style="position:absolute;left:664;top:565;width:30;height:280;visibility:visible;mso-wrap-style:square;v-text-anchor:top" coordsize="30,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+8gMQA&#10;AADcAAAADwAAAGRycy9kb3ducmV2LnhtbESPQWvCQBSE7wX/w/KE3uombZUYs4qUFjxqKnh9ZJ9J&#10;MPt2zW41+uvdQqHHYWa+YYrVYDpxod63lhWkkwQEcWV1y7WC/ffXSwbCB2SNnWVScCMPq+XoqcBc&#10;2yvv6FKGWkQI+xwVNCG4XEpfNWTQT6wjjt7R9gZDlH0tdY/XCDedfE2SmTTYclxo0NFHQ9Wp/DEK&#10;PqcDuorv2bY9nNeb2t3u6Xup1PN4WC9ABBrCf/ivvdEKsrc5/J6JR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vvIDEAAAA3AAAAA8AAAAAAAAAAAAAAAAAmAIAAGRycy9k&#10;b3ducmV2LnhtbFBLBQYAAAAABAAEAPUAAACJAwAAAAA=&#10;" path="m,280r,l10,255,20,210r,-35l20,135,10,85,,20r20,l20,15,30,e" filled="f" strokecolor="#e36c0a [2409]" strokeweight="42e-5mm">
                  <v:path arrowok="t" o:connecttype="custom" o:connectlocs="0,280;0,280;10,255;20,210;20,175;20,135;10,85;0,20;0,20;0,20;20,20;20,20;20,15;30,0" o:connectangles="0,0,0,0,0,0,0,0,0,0,0,0,0,0"/>
                </v:shape>
                <v:shape id="Freeform 287" o:spid="_x0000_s1304" style="position:absolute;left:664;top:565;width:45;height:280;visibility:visible;mso-wrap-style:square;v-text-anchor:top" coordsize="45,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lST8IA&#10;AADcAAAADwAAAGRycy9kb3ducmV2LnhtbERPW2vCMBR+H+w/hDPwbU0nQ6UaZRM2xAvbqr4fmmNb&#10;1px0Sar135sHYY8f33226E0jzuR8bVnBS5KCIC6srrlUcNh/PE9A+ICssbFMCq7kYTF/fJhhpu2F&#10;f+ich1LEEPYZKqhCaDMpfVGRQZ/YljhyJ+sMhghdKbXDSww3jRym6UgarDk2VNjSsqLiN++Mgu33&#10;n9t+de9hM8rpKHfjz+60NkoNnvq3KYhAffgX390rrWDyGufHM/EIyP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GVJPwgAAANwAAAAPAAAAAAAAAAAAAAAAAJgCAABkcnMvZG93&#10;bnJldi54bWxQSwUGAAAAAAQABAD1AAAAhwMAAAAA&#10;" path="m,280r,l15,240,25,190,35,125,45,50r,-25l45,20,40,30r-5,l25,30,20,20,25,10,30,e" filled="f" strokecolor="#e36c0a [2409]" strokeweight="42e-5mm">
                  <v:path arrowok="t" o:connecttype="custom" o:connectlocs="0,280;0,280;15,240;25,190;35,125;35,125;45,50;45,25;45,20;40,30;40,30;35,30;25,30;20,20;25,10;30,0" o:connectangles="0,0,0,0,0,0,0,0,0,0,0,0,0,0,0,0"/>
                </v:shape>
                <v:shape id="Freeform 288" o:spid="_x0000_s1305" style="position:absolute;left:699;top:585;width:60;height:260;visibility:visible;mso-wrap-style:square;v-text-anchor:top" coordsize="60,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F2WsQA&#10;AADcAAAADwAAAGRycy9kb3ducmV2LnhtbESPT2sCMRTE7wW/Q3iCN81arF1Wo4ggVHryT6G9PTev&#10;u0s3L2ET1/TbN4LQ4zDzm2GW62ha0VPnG8sKppMMBHFpdcOVgvNpN85B+ICssbVMCn7Jw3o1eFpi&#10;oe2ND9QfQyVSCfsCFdQhuEJKX9Zk0E+sI07et+0MhiS7SuoOb6nctPI5y+bSYMNpoUZH25rKn+PV&#10;KMir2Vf+sdt/Xt8v5Obx1cXevSg1GsbNAkSgGP7DD/pNJ242hfuZdAT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RdlrEAAAA3AAAAA8AAAAAAAAAAAAAAAAAmAIAAGRycy9k&#10;b3ducmV2LnhtbFBLBQYAAAAABAAEAPUAAACJAwAAAAA=&#10;" path="m60,260r,l60,r,15l55,30,45,45,35,55,10,70,,75e" filled="f" strokecolor="#e36c0a [2409]" strokeweight="42e-5mm">
                  <v:path arrowok="t" o:connecttype="custom" o:connectlocs="60,260;60,260;60,0;60,0;60,15;55,30;45,45;35,55;10,70;0,75" o:connectangles="0,0,0,0,0,0,0,0,0,0"/>
                </v:shape>
                <v:shape id="Freeform 289" o:spid="_x0000_s1306" style="position:absolute;left:699;top:585;width:90;height:260;visibility:visible;mso-wrap-style:square;v-text-anchor:top" coordsize="90,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H+RcMA&#10;AADcAAAADwAAAGRycy9kb3ducmV2LnhtbESPQWsCMRSE74L/ITyhN80qpcpqFG0VPLbWg8fH5rlZ&#10;3bysSXTXf98UCj0OM/MNs1h1thYP8qFyrGA8ykAQF05XXCo4fu+GMxAhImusHZOCJwVYLfu9Beba&#10;tfxFj0MsRYJwyFGBibHJpQyFIYth5Bri5J2dtxiT9KXUHtsEt7WcZNmbtFhxWjDY0Luh4nq4WwV7&#10;mtLzZuXNf1za06ac7rafZqzUy6Bbz0FE6uJ/+K+91wpmrxP4PZOOgF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QH+RcMAAADcAAAADwAAAAAAAAAAAAAAAACYAgAAZHJzL2Rv&#10;d25yZXYueG1sUEsFBgAAAAAEAAQA9QAAAIgDAAAAAA==&#10;" path="m90,260r,l90,r,25l80,45,70,60,55,75,20,100r-10,5l,105e" filled="f" strokecolor="#e36c0a [2409]" strokeweight="69e-5mm">
                  <v:path arrowok="t" o:connecttype="custom" o:connectlocs="90,260;90,260;90,0;90,0;90,25;80,45;70,60;55,75;20,100;10,105;0,105" o:connectangles="0,0,0,0,0,0,0,0,0,0,0"/>
                </v:shape>
                <v:shape id="Freeform 290" o:spid="_x0000_s1307" style="position:absolute;left:1174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ygWsUA&#10;AADcAAAADwAAAGRycy9kb3ducmV2LnhtbESPQWvCQBSE74X+h+UJvdWNtkiIriIFpdRDSJRCb4/s&#10;MwnJvg3Zrdn+e7dQ6HGYmW+YzS6YXtxodK1lBYt5AoK4srrlWsHlfHhOQTiPrLG3TAp+yMFu+/iw&#10;wUzbiQu6lb4WEcIuQwWN90MmpasaMujmdiCO3tWOBn2UYy31iFOEm14uk2QlDbYcFxoc6K2hqiu/&#10;jYLPYvV1yPNOdqcin65H7jB8XJR6moX9GoSn4P/Df+13rSB9fYHfM/EIyO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HKBaxQAAANwAAAAPAAAAAAAAAAAAAAAAAJgCAABkcnMv&#10;ZG93bnJldi54bWxQSwUGAAAAAAQABAD1AAAAigMAAAAA&#10;" path="m40,250r,l25,240,15,225,5,200,,170,5,140,15,115,25,95,45,65r5,-5l45,50,30,35,,15,45,e" filled="f" strokecolor="#e36c0a [2409]" strokeweight="42e-5mm">
                  <v:path arrowok="t" o:connecttype="custom" o:connectlocs="40,250;40,250;25,240;15,225;5,200;0,170;5,140;15,115;25,95;45,65;45,65;50,60;45,50;30,35;0,15;45,0" o:connectangles="0,0,0,0,0,0,0,0,0,0,0,0,0,0,0,0"/>
                </v:shape>
                <v:shape id="Freeform 291" o:spid="_x0000_s1308" style="position:absolute;left:699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U4LsQA&#10;AADcAAAADwAAAGRycy9kb3ducmV2LnhtbESPQYvCMBSE74L/ITzBm6YrItI1yrKgiB5KtQjeHs2z&#10;LW1eShNt/febhYU9DjPzDbPZDaYRL+pcZVnBxzwCQZxbXXGhILvuZ2sQziNrbCyTgjc52G3How3G&#10;2vac0uviCxEg7GJUUHrfxlK6vCSDbm5b4uA9bGfQB9kVUnfYB7hp5CKKVtJgxWGhxJa+S8rry9Mo&#10;uKWr+z5Jalmf06R/HLjG4ZQpNZ0MX58gPA3+P/zXPmoF6+USfs+EIy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1OC7EAAAA3AAAAA8AAAAAAAAAAAAAAAAAmAIAAGRycy9k&#10;b3ducmV2LnhtbFBLBQYAAAAABAAEAPUAAACJAwAAAAA=&#10;" path="m,250r,l25,225,40,200r,-30l40,140,30,115,20,95,5,65,,60,,55,20,35,50,15,,e" filled="f" strokecolor="#e36c0a [2409]" strokeweight="42e-5mm">
                  <v:path arrowok="t" o:connecttype="custom" o:connectlocs="0,250;0,250;25,225;40,200;40,170;40,140;30,115;20,95;5,65;5,65;0,60;0,55;20,35;50,15;0,0" o:connectangles="0,0,0,0,0,0,0,0,0,0,0,0,0,0,0"/>
                </v:shape>
                <v:shape id="Freeform 292" o:spid="_x0000_s1309" style="position:absolute;left:739;top:320;width:440;height:245;visibility:visible;mso-wrap-style:square;v-text-anchor:top" coordsize="44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zR/8MA&#10;AADcAAAADwAAAGRycy9kb3ducmV2LnhtbESP3YrCMBSE74V9h3AWvNNUUSnVKO6q4FXFug9wtjn9&#10;weakNFHr2xthYS+HmfmGWW1604g7da62rGAyjkAQ51bXXCr4uRxGMQjnkTU2lknBkxxs1h+DFSba&#10;PvhM98yXIkDYJaig8r5NpHR5RQbd2LbEwStsZ9AH2ZVSd/gIcNPIaRQtpMGaw0KFLX1XlF+zm1Ew&#10;TX+L/UU28R6ft9MuS+VXioVSw89+uwThqff/4b/2USuIZ3N4nwlHQK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zR/8MAAADcAAAADwAAAAAAAAAAAAAAAACYAgAAZHJzL2Rv&#10;d25yZXYueG1sUEsFBgAAAAAEAAQA9QAAAIgDAAAAAA==&#10;" path="m220,245r,l305,240r35,-5l375,230r25,-15l420,200r15,-20l440,150r-5,-30l425,95,405,70,375,45,345,25,305,15,265,5,220,,175,5,135,15,100,25,65,45,40,70,20,95,5,120,,150r5,30l20,200r20,15l65,230r35,5l135,240r85,5xe" filled="f" strokecolor="#e36c0a [2409]" strokeweight="42e-5mm">
                  <v:path arrowok="t" o:connecttype="custom" o:connectlocs="220,245;220,245;305,240;340,235;375,230;400,215;420,200;435,180;440,150;440,150;435,120;425,95;405,70;375,45;345,25;305,15;265,5;220,0;220,0;175,5;135,15;100,25;65,45;40,70;20,95;5,120;0,150;0,150;5,180;20,200;40,215;65,230;100,235;135,240;220,245;220,245" o:connectangles="0,0,0,0,0,0,0,0,0,0,0,0,0,0,0,0,0,0,0,0,0,0,0,0,0,0,0,0,0,0,0,0,0,0,0,0"/>
                </v:shape>
                <v:shape id="Freeform 293" o:spid="_x0000_s1310" style="position:absolute;left:809;top:370;width:300;height:195;visibility:visible;mso-wrap-style:square;v-text-anchor:top" coordsize="300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7PHMMA&#10;AADcAAAADwAAAGRycy9kb3ducmV2LnhtbESPQUsDMRSE70L/Q3gFbzapSF3WpqUUBI/bqgdvr5tn&#10;dnXfy5LEdv33RhA8DjPzDbPeTjyoM8XUB7GwXBhQJG1wvXgLL8+PNxWolFEcDkHIwjcl2G5mV2us&#10;XbjIgc7H7FWBSKrRQpfzWGud2o4Y0yKMJMV7D5ExFxm9dhEvBc6DvjVmpRl7KQsdjrTvqP08frGF&#10;5s1/TObAsTKvp1Nzv2sCs7f2ej7tHkBlmvJ/+K/95CxUdyv4PVOOgN7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p7PHMMAAADcAAAADwAAAAAAAAAAAAAAAACYAgAAZHJzL2Rv&#10;d25yZXYueG1sUEsFBgAAAAAEAAQA9QAAAIgDAAAAAA==&#10;" path="m150,195r,l180,195r30,-5l235,180r20,-10l275,155r10,-15l295,120r5,-20l300,80,290,60,275,45,255,30,235,15,210,5,180,,150,,120,,90,5,65,15,45,30,25,45,15,60,5,80,,100r5,20l10,140r15,15l45,170r20,10l90,190r30,5l150,195xe" filled="f" strokecolor="#e36c0a [2409]" strokeweight="42e-5mm">
                  <v:path arrowok="t" o:connecttype="custom" o:connectlocs="150,195;150,195;180,195;210,190;235,180;255,170;275,155;285,140;295,120;300,100;300,100;300,80;290,60;275,45;255,30;235,15;210,5;180,0;150,0;150,0;120,0;90,5;65,15;45,30;25,45;15,60;5,80;0,100;0,100;5,120;10,140;25,155;45,170;65,180;90,190;120,195;150,195;150,195" o:connectangles="0,0,0,0,0,0,0,0,0,0,0,0,0,0,0,0,0,0,0,0,0,0,0,0,0,0,0,0,0,0,0,0,0,0,0,0,0,0"/>
                </v:shape>
                <v:shape id="Freeform 294" o:spid="_x0000_s1311" style="position:absolute;left:854;top:400;width:210;height:165;visibility:visible;mso-wrap-style:square;v-text-anchor:top" coordsize="21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kRPcUA&#10;AADcAAAADwAAAGRycy9kb3ducmV2LnhtbESPQWsCMRSE7wX/Q3hCL0WzllJlNYoIgodeuraCt+fm&#10;uVncvKxJdNd/3xQKPQ4z8w2zWPW2EXfyoXasYDLOQBCXTtdcKfjab0czECEia2wck4IHBVgtB08L&#10;zLXr+JPuRaxEgnDIUYGJsc2lDKUhi2HsWuLknZ23GJP0ldQeuwS3jXzNsndpsea0YLCljaHyUtys&#10;gnjyh+pwMt/rj6tsuxdT7I/FQ6nnYb+eg4jUx//wX3unFczepvB7Jh0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yRE9xQAAANwAAAAPAAAAAAAAAAAAAAAAAJgCAABkcnMv&#10;ZG93bnJldi54bWxQSwUGAAAAAAQABAD1AAAAigMAAAAA&#10;" path="m105,165r,l125,160r20,-5l165,145r15,-10l190,120r10,-20l205,85r5,-15l210,55,205,45,195,30,180,20,145,5,105,,65,5,30,20,20,30,10,45,5,55,,70,,85r10,15l20,120r10,15l45,145r20,10l85,160r20,5xe" filled="f" strokecolor="#e36c0a [2409]" strokeweight="42e-5mm">
                  <v:path arrowok="t" o:connecttype="custom" o:connectlocs="105,165;105,165;125,160;145,155;165,145;180,135;190,120;200,100;205,85;210,70;210,70;210,55;205,45;195,30;180,20;145,5;105,0;105,0;65,5;30,20;20,30;10,45;5,55;0,70;0,70;0,85;10,100;20,120;30,135;45,145;65,155;85,160;105,165;105,165" o:connectangles="0,0,0,0,0,0,0,0,0,0,0,0,0,0,0,0,0,0,0,0,0,0,0,0,0,0,0,0,0,0,0,0,0,0"/>
                </v:shape>
                <v:shape id="Freeform 295" o:spid="_x0000_s1312" style="position:absolute;left:884;top:420;width:150;height:145;visibility:visible;mso-wrap-style:square;v-text-anchor:top" coordsize="150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Le0MIA&#10;AADcAAAADwAAAGRycy9kb3ducmV2LnhtbERPy2rCQBTdF/yH4Qrd1UlFRVInwRbE7KS24Paauc2E&#10;Zu6EzORRv95ZCF0eznuXT7YRA3W+dqzgdZGAIC6drrlS8P11eNmC8AFZY+OYFPyRhzybPe0w1W7k&#10;TxrOoRIxhH2KCkwIbSqlLw1Z9AvXEkfux3UWQ4RdJXWHYwy3jVwmyUZarDk2GGzpw1D5e+6tgoIu&#10;q83yvdnf+vW1PZ7CWBTrSqnn+bR/AxFoCv/ih7vQCraruDaeiUdAZ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4t7QwgAAANwAAAAPAAAAAAAAAAAAAAAAAJgCAABkcnMvZG93&#10;bnJldi54bWxQSwUGAAAAAAQABAD1AAAAhwMAAAAA&#10;" path="m75,145r,l90,140r15,-5l115,120r10,-10l140,75,150,50,145,40r,-10l130,15,105,5,75,,45,5,25,15,10,30,,50,5,75r15,30l30,120r15,15l60,140r15,5xe" filled="f" strokecolor="#e36c0a [2409]" strokeweight="42e-5mm">
                  <v:path arrowok="t" o:connecttype="custom" o:connectlocs="75,145;75,145;90,140;105,135;115,120;125,110;140,75;150,50;150,50;145,40;145,30;130,15;105,5;75,0;75,0;45,5;25,15;10,30;0,50;0,50;5,75;20,105;30,120;45,135;60,140;75,145;75,145" o:connectangles="0,0,0,0,0,0,0,0,0,0,0,0,0,0,0,0,0,0,0,0,0,0,0,0,0,0,0"/>
                </v:shape>
                <v:shape id="Freeform 296" o:spid="_x0000_s1313" style="position:absolute;left:699;top:565;width:515;height:20;visibility:visible;mso-wrap-style:square;v-text-anchor:top" coordsize="51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gpPMMA&#10;AADcAAAADwAAAGRycy9kb3ducmV2LnhtbESP0WrCQBRE3wv+w3KFvtWN1hqbuooUCr6IGv2A2+xt&#10;EszeDbtrjH/vCkIfh5k5wyxWvWlER87XlhWMRwkI4sLqmksFp+PP2xyED8gaG8uk4EYeVsvBywIz&#10;ba98oC4PpYgQ9hkqqEJoMyl9UZFBP7ItcfT+rDMYonSl1A6vEW4aOUmSmTRYc1yosKXviopzfjEK&#10;3kNnknR/SrfmkjYfv9LRjlKlXof9+gtEoD78h5/tjVYwn37C40w8An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cgpPMMAAADcAAAADwAAAAAAAAAAAAAAAACYAgAAZHJzL2Rv&#10;d25yZXYueG1sUEsFBgAAAAAEAAQA9QAAAIgDAAAAAA==&#10;" path="m,l,,25,10,70,20r35,l150,20,200,10,260,r60,10l370,15r40,5l445,20,490,10,515,e" filled="f" strokecolor="#e36c0a [2409]" strokeweight="42e-5mm">
                  <v:path arrowok="t" o:connecttype="custom" o:connectlocs="0,0;0,0;25,10;70,20;105,20;150,20;200,10;260,0;260,0;260,0;320,10;370,15;410,20;445,20;490,10;515,0" o:connectangles="0,0,0,0,0,0,0,0,0,0,0,0,0,0,0,0"/>
                </v:shape>
                <v:shape id="Freeform 297" o:spid="_x0000_s1314" style="position:absolute;left:699;top:565;width:515;height:45;visibility:visible;mso-wrap-style:square;v-text-anchor:top" coordsize="51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1hh8MA&#10;AADcAAAADwAAAGRycy9kb3ducmV2LnhtbERPTWvCQBC9F/oflil4KXUToWKjq4ggLfGkDcXjkJ0m&#10;wexsmt1q8u+dQ6HHx/tebQbXqiv1ofFsIJ0moIhLbxuuDBSf+5cFqBCRLbaeycBIATbrx4cVZtbf&#10;+EjXU6yUhHDI0EAdY5dpHcqaHIap74iF+/a9wyiwr7Tt8SbhrtWzJJlrhw1LQ40d7WoqL6dfJyV5&#10;9zymeXFOf7Zf7duYXw7+vTBm8jRsl6AiDfFf/Of+sAYWrzJfzsgR0O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Z1hh8MAAADcAAAADwAAAAAAAAAAAAAAAACYAgAAZHJzL2Rv&#10;d25yZXYueG1sUEsFBgAAAAAEAAQA9QAAAIgDAAAAAA==&#10;" path="m,l,,45,15,90,25r65,10l230,45r90,-5l365,35r50,-5l465,15,515,e" filled="f" strokecolor="#e36c0a [2409]" strokeweight="42e-5mm">
                  <v:path arrowok="t" o:connecttype="custom" o:connectlocs="0,0;0,0;45,15;90,25;155,35;230,45;320,40;365,35;415,30;465,15;515,0" o:connectangles="0,0,0,0,0,0,0,0,0,0,0"/>
                </v:shape>
                <v:line id="Line 298" o:spid="_x0000_s1315" style="position:absolute;visibility:visible;mso-wrap-style:square" from="699,660" to="1219,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exCsYAAADcAAAADwAAAGRycy9kb3ducmV2LnhtbESP3WrCQBSE7wt9h+UUelN0Y6GtpK4i&#10;/kBBCDQGxLtD9rgJzZ4N2TXGt3cFoZfDzHzDzBaDbURPna8dK5iMExDEpdM1GwXFfjuagvABWWPj&#10;mBRcycNi/vw0w1S7C/9SnwcjIoR9igqqENpUSl9WZNGPXUscvZPrLIYoOyN1h5cIt418T5JPabHm&#10;uFBhS6uKyr/8bBWYIl9vvkzRF+tT8LvDW9Yfs0yp15dh+Q0i0BD+w4/2j1Yw/ZjA/Uw8AnJ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U3sQrGAAAA3AAAAA8AAAAAAAAA&#10;AAAAAAAAoQIAAGRycy9kb3ducmV2LnhtbFBLBQYAAAAABAAEAPkAAACUAwAAAAA=&#10;" strokecolor="#e36c0a [2409]" strokeweight="42e-5mm"/>
                <v:line id="Line 299" o:spid="_x0000_s1316" style="position:absolute;visibility:visible;mso-wrap-style:square" from="699,690" to="1219,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P+m8QAAADcAAAADwAAAGRycy9kb3ducmV2LnhtbESP3YrCMBSE74V9h3AWvJE1VVCkGkUW&#10;1h8QRF29PjRn27DNSWlirW9vBMHLYWa+YWaL1paiodobxwoG/QQEcea04VzB7+nnawLCB2SNpWNS&#10;cCcPi/lHZ4apdjc+UHMMuYgQ9ikqKEKoUil9VpBF33cVcfT+XG0xRFnnUtd4i3BbymGSjKVFw3Gh&#10;wIq+C8r+j1erwKwv5/3ussmWjra9lV2ZOzVGqe5nu5yCCNSGd/jV3mgFk9EQnmfiEZ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U/6bxAAAANwAAAAPAAAAAAAAAAAA&#10;AAAAAKECAABkcnMvZG93bnJldi54bWxQSwUGAAAAAAQABAD5AAAAkgMAAAAA&#10;" strokecolor="#e36c0a [2409]" strokeweight="69e-5mm"/>
                <v:shape id="Freeform 300" o:spid="_x0000_s1317" style="position:absolute;left:1688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U2h8UA&#10;AADcAAAADwAAAGRycy9kb3ducmV2LnhtbESPQWvCQBSE74X+h+UJvdWNlkqIriIFpdRDSJRCb4/s&#10;MwnJvg3Zrdn+e7dQ6HGYmW+YzS6YXtxodK1lBYt5AoK4srrlWsHlfHhOQTiPrLG3TAp+yMFu+/iw&#10;wUzbiQu6lb4WEcIuQwWN90MmpasaMujmdiCO3tWOBn2UYy31iFOEm14uk2QlDbYcFxoc6K2hqiu/&#10;jYLPYvV1yPNOdqcin65H7jB8XJR6moX9GoSn4P/Df+13rSB9fYHfM/EIyO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xTaHxQAAANwAAAAPAAAAAAAAAAAAAAAAAJgCAABkcnMv&#10;ZG93bnJldi54bWxQSwUGAAAAAAQABAD1AAAAigMAAAAA&#10;" path="m40,250r,l30,240,20,225,5,200r,-30l10,140r5,-25l30,95,50,65r,-5l50,50,30,35,,15,50,e" filled="f" strokecolor="#e36c0a [2409]" strokeweight="42e-5mm">
                  <v:path arrowok="t" o:connecttype="custom" o:connectlocs="40,250;40,250;30,240;20,225;5,200;5,170;10,140;15,115;30,95;50,65;50,65;50,60;50,50;30,35;0,15;50,0" o:connectangles="0,0,0,0,0,0,0,0,0,0,0,0,0,0,0,0"/>
                </v:shape>
                <v:shape id="Freeform 301" o:spid="_x0000_s1318" style="position:absolute;left:1219;top:315;width:49;height:250;visibility:visible;mso-wrap-style:square;v-text-anchor:top" coordsize="49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06DcIA&#10;AADcAAAADwAAAGRycy9kb3ducmV2LnhtbESPQYvCMBSE74L/ITzBi2iqdEWrUUQUvG4VvD6aZ1va&#10;vJQm2uqv3yws7HGYmW+Y7b43tXhR60rLCuazCARxZnXJuYLb9TxdgXAeWWNtmRS8ycF+NxxsMdG2&#10;4296pT4XAcIuQQWF900ipcsKMuhmtiEO3sO2Bn2QbS51i12Am1ouomgpDZYcFgps6FhQVqVPo0Bf&#10;Jvf0XcXd6bOODnUsT66rKqXGo/6wAeGp9//hv/ZFK1h9xfB7JhwBuf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LToNwgAAANwAAAAPAAAAAAAAAAAAAAAAAJgCAABkcnMvZG93&#10;bnJldi54bWxQSwUGAAAAAAQABAD1AAAAhwMAAAAA&#10;" path="m,250r,l25,225,35,200r5,-30l40,140,30,115,20,95,,65,,60,,55,20,35,49,15,,e" filled="f" strokecolor="#e36c0a [2409]" strokeweight="42e-5mm">
                  <v:path arrowok="t" o:connecttype="custom" o:connectlocs="0,250;0,250;25,225;35,200;40,170;40,140;30,115;20,95;0,65;0,65;0,60;0,55;20,35;49,15;0,0" o:connectangles="0,0,0,0,0,0,0,0,0,0,0,0,0,0,0"/>
                </v:shape>
                <v:shape id="Freeform 302" o:spid="_x0000_s1319" style="position:absolute;left:1259;top:320;width:434;height:245;visibility:visible;mso-wrap-style:square;v-text-anchor:top" coordsize="434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fd0cQA&#10;AADcAAAADwAAAGRycy9kb3ducmV2LnhtbESPQWvCQBSE7wX/w/KE3urGQqpNXUWEgu2tiQe9PbLP&#10;3Wj2bchuY/rvu4WCx2FmvmFWm9G1YqA+NJ4VzGcZCOLa64aNgkP1/rQEESKyxtYzKfihAJv15GGF&#10;hfY3/qKhjEYkCIcCFdgYu0LKUFtyGGa+I07e2fcOY5K9kbrHW4K7Vj5n2Yt02HBasNjRzlJ9Lb+d&#10;ArOoTkf6IPk55PXJlq9HNpe9Uo/TcfsGItIY7+H/9l4rWOY5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H3dHEAAAA3AAAAA8AAAAAAAAAAAAAAAAAmAIAAGRycy9k&#10;b3ducmV2LnhtbFBLBQYAAAAABAAEAPUAAACJAwAAAAA=&#10;" path="m219,245r,l304,240r35,-5l369,230r30,-15l419,200r10,-20l434,150r,-30l419,95,399,70,374,45,339,25,304,15,264,5,219,,174,5,134,15,99,25,64,45,39,70,19,95,4,120,,150r4,30l14,200r20,15l64,230r30,5l134,240r85,5xe" filled="f" strokecolor="#e36c0a [2409]" strokeweight="42e-5mm">
                  <v:path arrowok="t" o:connecttype="custom" o:connectlocs="219,245;219,245;304,240;339,235;369,230;399,215;419,200;429,180;434,150;434,150;434,120;419,95;399,70;374,45;339,25;304,15;264,5;219,0;219,0;174,5;134,15;99,25;64,45;39,70;19,95;4,120;0,150;0,150;4,180;14,200;34,215;64,230;94,235;134,240;219,245;219,245" o:connectangles="0,0,0,0,0,0,0,0,0,0,0,0,0,0,0,0,0,0,0,0,0,0,0,0,0,0,0,0,0,0,0,0,0,0,0,0"/>
                </v:shape>
                <v:shape id="Freeform 303" o:spid="_x0000_s1320" style="position:absolute;left:1328;top:370;width:300;height:195;visibility:visible;mso-wrap-style:square;v-text-anchor:top" coordsize="300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dZwcMA&#10;AADcAAAADwAAAGRycy9kb3ducmV2LnhtbESPQUsDMRSE70L/Q3gFbzapYF3WpqUUBI/bqgdvr5tn&#10;dnXfy5LEdv33RhA8DjPzDbPeTjyoM8XUB7GwXBhQJG1wvXgLL8+PNxWolFEcDkHIwjcl2G5mV2us&#10;XbjIgc7H7FWBSKrRQpfzWGud2o4Y0yKMJMV7D5ExFxm9dhEvBc6DvjVmpRl7KQsdjrTvqP08frGF&#10;5s1/TObAsTKvp1Nzv2sCs7f2ej7tHkBlmvJ/+K/95CxUdyv4PVOOgN7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0dZwcMAAADcAAAADwAAAAAAAAAAAAAAAACYAgAAZHJzL2Rv&#10;d25yZXYueG1sUEsFBgAAAAAEAAQA9QAAAIgDAAAAAA==&#10;" path="m150,195r,l180,195r25,-5l230,180r25,-10l270,155r15,-15l295,120r5,-20l295,80,290,60,275,45,255,30,235,15,210,5,180,,150,,120,,90,5,65,15,45,30,25,45,10,60,5,80,,100r,20l10,140r15,15l45,170r20,10l90,190r30,5l150,195xe" filled="f" strokecolor="#e36c0a [2409]" strokeweight="42e-5mm">
                  <v:path arrowok="t" o:connecttype="custom" o:connectlocs="150,195;150,195;180,195;205,190;230,180;255,170;270,155;285,140;295,120;300,100;300,100;295,80;290,60;275,45;255,30;235,15;210,5;180,0;150,0;150,0;120,0;90,5;65,15;45,30;25,45;10,60;5,80;0,100;0,100;0,120;10,140;25,155;45,170;65,180;90,190;120,195;150,195;150,195" o:connectangles="0,0,0,0,0,0,0,0,0,0,0,0,0,0,0,0,0,0,0,0,0,0,0,0,0,0,0,0,0,0,0,0,0,0,0,0,0,0"/>
                </v:shape>
                <v:shape id="Freeform 304" o:spid="_x0000_s1321" style="position:absolute;left:1373;top:400;width:210;height:165;visibility:visible;mso-wrap-style:square;v-text-anchor:top" coordsize="21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CH4MUA&#10;AADcAAAADwAAAGRycy9kb3ducmV2LnhtbESPQWsCMRSE7wX/Q3hCL0WzFlplNYoIgodeuraCt+fm&#10;uVncvKxJdNd/3xQKPQ4z8w2zWPW2EXfyoXasYDLOQBCXTtdcKfjab0czECEia2wck4IHBVgtB08L&#10;zLXr+JPuRaxEgnDIUYGJsc2lDKUhi2HsWuLknZ23GJP0ldQeuwS3jXzNsndpsea0YLCljaHyUtys&#10;gnjyh+pwMt/rj6tsuxdT7I/FQ6nnYb+eg4jUx//wX3unFczepvB7Jh0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EIfgxQAAANwAAAAPAAAAAAAAAAAAAAAAAJgCAABkcnMv&#10;ZG93bnJldi54bWxQSwUGAAAAAAQABAD1AAAAigMAAAAA&#10;" path="m105,165r,l125,160r20,-5l160,145r15,-10l190,120r10,-20l205,85r5,-15l205,55,200,45,190,30,180,20,145,5,105,,65,5,30,20,20,30,10,45,,55,,70,,85r5,15l15,120r15,15l45,145r20,10l85,160r20,5xe" filled="f" strokecolor="#e36c0a [2409]" strokeweight="42e-5mm">
                  <v:path arrowok="t" o:connecttype="custom" o:connectlocs="105,165;105,165;125,160;145,155;160,145;175,135;190,120;200,100;205,85;210,70;210,70;205,55;200,45;190,30;180,20;145,5;105,0;105,0;65,5;30,20;20,30;10,45;0,55;0,70;0,70;0,85;5,100;15,120;30,135;45,145;65,155;85,160;105,165;105,165" o:connectangles="0,0,0,0,0,0,0,0,0,0,0,0,0,0,0,0,0,0,0,0,0,0,0,0,0,0,0,0,0,0,0,0,0,0"/>
                </v:shape>
                <v:shape id="Freeform 305" o:spid="_x0000_s1322" style="position:absolute;left:1403;top:420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dcK78A&#10;AADcAAAADwAAAGRycy9kb3ducmV2LnhtbERPz2vCMBS+D/wfwhO8zbRjK6U2ijiE9bhuuz+aZ1Nt&#10;XkITtf73y2Gw48f3u97NdhQ3msLgWEG+zkAQd04P3Cv4/jo+lyBCRNY4OiYFDwqw2y6eaqy0u/Mn&#10;3drYixTCoUIFJkZfSRk6QxbD2nnixJ3cZDEmOPVST3hP4XaUL1lWSIsDpwaDng6Gukt7tQqaHxzy&#10;wuXnrPHvR/8a/NWMjVKr5bzfgIg0x3/xn/tDKyjf0tp0Jh0Buf0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fl1wrvwAAANwAAAAPAAAAAAAAAAAAAAAAAJgCAABkcnMvZG93bnJl&#10;di54bWxQSwUGAAAAAAQABAD1AAAAhAMAAAAA&#10;" path="m75,145r,l90,140r10,-5l115,120r10,-10l140,75r5,-25l145,40,140,30,125,15,105,5,75,,45,5,25,15,5,30,,50,5,75r15,30l30,120r15,15l60,140r15,5xe" filled="f" strokecolor="#e36c0a [2409]" strokeweight="42e-5mm">
                  <v:path arrowok="t" o:connecttype="custom" o:connectlocs="75,145;75,145;90,140;100,135;115,120;125,110;140,75;145,50;145,50;145,40;140,30;125,15;105,5;75,0;75,0;45,5;25,15;5,30;0,50;0,50;5,75;20,105;30,120;45,135;60,140;75,145;75,145" o:connectangles="0,0,0,0,0,0,0,0,0,0,0,0,0,0,0,0,0,0,0,0,0,0,0,0,0,0,0"/>
                </v:shape>
                <v:shape id="Freeform 306" o:spid="_x0000_s1323" style="position:absolute;left:1219;top:565;width:509;height:20;visibility:visible;mso-wrap-style:square;v-text-anchor:top" coordsize="509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tjTccA&#10;AADcAAAADwAAAGRycy9kb3ducmV2LnhtbESPQUsDMRSE7wX/Q3iCtzZbi1LXZkttEfTgoa3SHh+b&#10;t5u1m5clid3VX2+EgsdhZr5hFsvBtuJMPjSOFUwnGQji0umGawXv++fxHESIyBpbx6TgmwIsi6vR&#10;AnPtet7SeRdrkSAcclRgYuxyKUNpyGKYuI44eZXzFmOSvpbaY5/gtpW3WXYvLTacFgx2tDZUnnZf&#10;VsHr3m/0z2z61B8+rD/2G119mjelbq6H1SOISEP8D1/aL1rB/O4B/s6kIy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rY03HAAAA3AAAAA8AAAAAAAAAAAAAAAAAmAIAAGRy&#10;cy9kb3ducmV2LnhtbFBLBQYAAAAABAAEAPUAAACMAwAAAAA=&#10;" path="m,l,,25,10,69,20r35,l144,20,199,10,259,r60,10l369,15r40,5l444,20,489,10,509,e" filled="f" strokecolor="#e36c0a [2409]" strokeweight="42e-5mm">
                  <v:path arrowok="t" o:connecttype="custom" o:connectlocs="0,0;0,0;25,10;69,20;104,20;144,20;199,10;259,0;259,0;259,0;319,10;369,15;409,20;444,20;489,10;509,0" o:connectangles="0,0,0,0,0,0,0,0,0,0,0,0,0,0,0,0"/>
                </v:shape>
                <v:shape id="Freeform 307" o:spid="_x0000_s1324" style="position:absolute;left:1219;top:565;width:509;height:45;visibility:visible;mso-wrap-style:square;v-text-anchor:top" coordsize="509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QK2MEA&#10;AADcAAAADwAAAGRycy9kb3ducmV2LnhtbERPyW7CMBC9I/EP1iD1Bg6goijFIKCq4FqWch3F0zgl&#10;HgfbhfTv6wMSx6e3z5edbcSNfKgdKxiPMhDEpdM1VwqOh49hDiJEZI2NY1LwRwGWi35vjoV2d/6k&#10;2z5WIoVwKFCBibEtpAylIYth5FrixH07bzEm6CupPd5TuG3kJMtm0mLNqcFgSxtD5WX/axX403Zr&#10;ptnP+vXsrpOw+5p253dW6mXQrd5AROriU/xw77SCfJbmpzPpCMjF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G0CtjBAAAA3AAAAA8AAAAAAAAAAAAAAAAAmAIAAGRycy9kb3du&#10;cmV2LnhtbFBLBQYAAAAABAAEAPUAAACGAwAAAAA=&#10;" path="m,l,,40,15,89,25r65,10l229,45r90,-5l364,35r45,-5l459,15,509,e" filled="f" strokecolor="#e36c0a [2409]" strokeweight="42e-5mm">
                  <v:path arrowok="t" o:connecttype="custom" o:connectlocs="0,0;0,0;40,15;89,25;154,35;229,45;319,40;364,35;409,30;459,15;509,0" o:connectangles="0,0,0,0,0,0,0,0,0,0,0"/>
                </v:shape>
                <v:line id="Line 308" o:spid="_x0000_s1325" style="position:absolute;visibility:visible;mso-wrap-style:square" from="1219,660" to="1738,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t7t8UAAADcAAAADwAAAGRycy9kb3ducmV2LnhtbESPQWvCQBSE7wX/w/KEXopu9GAluopo&#10;hYIQaBoo3h7Z5yaYfRuy25j++64geBxm5htmvR1sI3rqfO1YwWyagCAuna7ZKCi+j5MlCB+QNTaO&#10;ScEfedhuRi9rTLW78Rf1eTAiQtinqKAKoU2l9GVFFv3UtcTRu7jOYoiyM1J3eItw28h5kiykxZrj&#10;QoUt7Ssqr/mvVWCK/PDxboq+OFyCP/28Zf05y5R6HQ+7FYhAQ3iGH+1PrWC5mMH9TDwCcvM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1t7t8UAAADcAAAADwAAAAAAAAAA&#10;AAAAAAChAgAAZHJzL2Rvd25yZXYueG1sUEsFBgAAAAAEAAQA+QAAAJMDAAAAAA==&#10;" strokecolor="#e36c0a [2409]" strokeweight="42e-5mm"/>
                <v:line id="Line 309" o:spid="_x0000_s1326" style="position:absolute;visibility:visible;mso-wrap-style:square" from="1219,690" to="1738,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80JsUAAADcAAAADwAAAGRycy9kb3ducmV2LnhtbESPzWrDMBCE74W8g9hCLyWRm0MIjpUQ&#10;CnFdKITmx+fF2tgi1spYquO8fVUI9DjMzDdMthltKwbqvXGs4G2WgCCunDZcKzgdd9MlCB+QNbaO&#10;ScGdPGzWk6cMU+1u/E3DIdQiQtinqKAJoUul9FVDFv3MdcTRu7jeYoiyr6Xu8RbhtpXzJFlIi4bj&#10;QoMdvTdUXQ8/VoH5KM/7r7Koto4+X3ObmzsNRqmX53G7AhFoDP/hR7vQCpaLOfydiUdAr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T80JsUAAADcAAAADwAAAAAAAAAA&#10;AAAAAAChAgAAZHJzL2Rvd25yZXYueG1sUEsFBgAAAAAEAAQA+QAAAJMDAAAAAA==&#10;" strokecolor="#e36c0a [2409]" strokeweight="69e-5mm"/>
                <v:shape id="Freeform 310" o:spid="_x0000_s1327" style="position:absolute;left:2207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n8OsUA&#10;AADcAAAADwAAAGRycy9kb3ducmV2LnhtbESPzWrDMBCE74W8g9hAb42cFoxxrYRSSAjJwdgNhd4W&#10;a/2DrZWx1Nh5+6pQ6HGYmW+YbL+YQdxocp1lBdtNBIK4srrjRsH14/CUgHAeWeNgmRTcycF+t3rI&#10;MNV25oJupW9EgLBLUUHr/ZhK6aqWDLqNHYmDV9vJoA9yaqSecA5wM8jnKIqlwY7DQosjvbdU9eW3&#10;UfBZxF+HPO9lfynyuT5yj8v5qtTjenl7BeFp8f/hv/ZJK0jiF/g9E46A3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qfw6xQAAANwAAAAPAAAAAAAAAAAAAAAAAJgCAABkcnMv&#10;ZG93bnJldi54bWxQSwUGAAAAAAQABAD1AAAAigMAAAAA&#10;" path="m40,250r,l25,240,15,225,5,200r,-30l5,140,15,115,25,95,45,65r5,-5l50,50,30,35,,15,45,e" filled="f" strokecolor="#e36c0a [2409]" strokeweight="42e-5mm">
                  <v:path arrowok="t" o:connecttype="custom" o:connectlocs="40,250;40,250;25,240;15,225;5,200;5,170;5,140;15,115;25,95;45,65;45,65;50,60;50,50;30,35;0,15;45,0" o:connectangles="0,0,0,0,0,0,0,0,0,0,0,0,0,0,0,0"/>
                </v:shape>
                <v:shape id="Freeform 311" o:spid="_x0000_s1328" style="position:absolute;left:1733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BkTsUA&#10;AADcAAAADwAAAGRycy9kb3ducmV2LnhtbESPzWrDMBCE74W8g9hAb42cUoxxrYRSSAjJwdgNhd4W&#10;a/2DrZWx1Nh5+6pQ6HGYmW+YbL+YQdxocp1lBdtNBIK4srrjRsH14/CUgHAeWeNgmRTcycF+t3rI&#10;MNV25oJupW9EgLBLUUHr/ZhK6aqWDLqNHYmDV9vJoA9yaqSecA5wM8jnKIqlwY7DQosjvbdU9eW3&#10;UfBZxF+HPO9lfynyuT5yj8v5qtTjenl7BeFp8f/hv/ZJK0jiF/g9E46A3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QGROxQAAANwAAAAPAAAAAAAAAAAAAAAAAJgCAABkcnMv&#10;ZG93bnJldi54bWxQSwUGAAAAAAQABAD1AAAAigMAAAAA&#10;" path="m5,250r,l30,225,40,200r5,-30l40,140,35,115,25,95,5,65,,60,5,55,20,35,50,15,5,e" filled="f" strokecolor="#e36c0a [2409]" strokeweight="42e-5mm">
                  <v:path arrowok="t" o:connecttype="custom" o:connectlocs="5,250;5,250;30,225;40,200;45,170;40,140;35,115;25,95;5,65;5,65;0,60;5,55;20,35;50,15;5,0" o:connectangles="0,0,0,0,0,0,0,0,0,0,0,0,0,0,0"/>
                </v:shape>
                <v:shape id="Freeform 312" o:spid="_x0000_s1329" style="position:absolute;left:1778;top:320;width:434;height:245;visibility:visible;mso-wrap-style:square;v-text-anchor:top" coordsize="434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sXbMMA&#10;AADcAAAADwAAAGRycy9kb3ducmV2LnhtbESPQWsCMRSE7wX/Q3iCt5q1oLWrUaRQUG+uPejtsXkm&#10;q5uXZZOu23/fCEKPw8x8wyzXvatFR22oPCuYjDMQxKXXFRsF38ev1zmIEJE11p5JwS8FWK8GL0vM&#10;tb/zgboiGpEgHHJUYGNscilDaclhGPuGOHkX3zqMSbZG6hbvCe5q+ZZlM+mw4rRgsaFPS+Wt+HEK&#10;zPvxfKIdyX03Lc+2+DixuW6VGg37zQJEpD7+h5/trVYwn03hcS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sXbMMAAADcAAAADwAAAAAAAAAAAAAAAACYAgAAZHJzL2Rv&#10;d25yZXYueG1sUEsFBgAAAAAEAAQA9QAAAIgDAAAAAA==&#10;" path="m220,245r,l300,240r39,-5l369,230r25,-15l414,200r15,-20l434,150r-5,-30l419,95,399,70,374,45,339,25,305,15,260,5,220,,175,5,135,15,95,25,65,45,40,70,20,95,5,120,,150r5,30l15,200r20,15l65,230r30,5l135,240r85,5xe" filled="f" strokecolor="#e36c0a [2409]" strokeweight="42e-5mm">
                  <v:path arrowok="t" o:connecttype="custom" o:connectlocs="220,245;220,245;300,240;339,235;369,230;394,215;414,200;429,180;434,150;434,150;429,120;419,95;399,70;374,45;339,25;305,15;260,5;220,0;220,0;175,5;135,15;95,25;65,45;40,70;20,95;5,120;0,150;0,150;5,180;15,200;35,215;65,230;95,235;135,240;220,245;220,245" o:connectangles="0,0,0,0,0,0,0,0,0,0,0,0,0,0,0,0,0,0,0,0,0,0,0,0,0,0,0,0,0,0,0,0,0,0,0,0"/>
                </v:shape>
                <v:shape id="Freeform 313" o:spid="_x0000_s1330" style="position:absolute;left:1848;top:370;width:294;height:195;visibility:visible;mso-wrap-style:square;v-text-anchor:top" coordsize="294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Ff9MEA&#10;AADcAAAADwAAAGRycy9kb3ducmV2LnhtbERP3WrCMBS+H/gO4QjezVTB4jqjqOAP9Gq6BzhLztqy&#10;5qQk0dY9/TIY7PL751ttBtuKO/nQOFYwm2YgiLUzDVcK3q+H5yWIEJENto5JwYMCbNajpxUWxvX8&#10;RvdLrEQq4VCggjrGrpAy6JoshqnriJP26bzFmKCvpPHYp3LbynmW5dJiw2mhxo72Nemvy80qKPWL&#10;/r4eFh+7/mj8qSqP5TnxajIetq8gIg3x3/yXPhsFyzyH3zPpCMj1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xX/TBAAAA3AAAAA8AAAAAAAAAAAAAAAAAmAIAAGRycy9kb3du&#10;cmV2LnhtbFBLBQYAAAAABAAEAPUAAACGAwAAAAA=&#10;" path="m150,195r,l180,195r25,-5l230,180r20,-10l269,155r15,-15l294,120r,-20l294,80,284,60,274,45,255,30,230,15,205,5,180,,150,,120,,90,5,65,15,45,30,25,45,10,60,,80r,20l,120r10,20l25,155r15,15l65,180r25,10l120,195r30,xe" filled="f" strokecolor="#e36c0a [2409]" strokeweight="42e-5mm">
                  <v:path arrowok="t" o:connecttype="custom" o:connectlocs="150,195;150,195;180,195;205,190;230,180;250,170;269,155;284,140;294,120;294,100;294,100;294,80;284,60;274,45;255,30;230,15;205,5;180,0;150,0;150,0;120,0;90,5;65,15;45,30;25,45;10,60;0,80;0,100;0,100;0,120;10,140;25,155;40,170;65,180;90,190;120,195;150,195;150,195" o:connectangles="0,0,0,0,0,0,0,0,0,0,0,0,0,0,0,0,0,0,0,0,0,0,0,0,0,0,0,0,0,0,0,0,0,0,0,0,0,0"/>
                </v:shape>
                <v:shape id="Freeform 314" o:spid="_x0000_s1331" style="position:absolute;left:1893;top:400;width:205;height:165;visibility:visible;mso-wrap-style:square;v-text-anchor:top" coordsize="205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CAz8MA&#10;AADcAAAADwAAAGRycy9kb3ducmV2LnhtbESPQYvCMBSE74L/ITzBm6a7h65WY1kEYUFhWRX1+Gie&#10;bW3zUpqo9d9vBMHjMDPfMPO0M7W4UetKywo+xhEI4szqknMF+91qNAHhPLLG2jIpeJCDdNHvzTHR&#10;9s5/dNv6XAQIuwQVFN43iZQuK8igG9uGOHhn2xr0Qba51C3eA9zU8jOKYmmw5LBQYEPLgrJqezUK&#10;Yt6Y6oGyOerTYfqL1/Wl3q2VGg667xkIT51/h1/tH61gEn/B80w4An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PCAz8MAAADcAAAADwAAAAAAAAAAAAAAAACYAgAAZHJzL2Rv&#10;d25yZXYueG1sUEsFBgAAAAAEAAQA9QAAAIgDAAAAAA==&#10;" path="m105,165r,l125,160r20,-5l160,145r15,-10l190,120r10,-20l205,85r,-15l205,55,200,45,190,30,180,20,145,5,105,,60,5,30,20,15,30,5,45,,55,,70,,85r5,15l15,120r15,15l45,145r15,10l80,160r25,5xe" filled="f" strokecolor="#e36c0a [2409]" strokeweight="42e-5mm">
                  <v:path arrowok="t" o:connecttype="custom" o:connectlocs="105,165;105,165;125,160;145,155;160,145;175,135;190,120;200,100;205,85;205,70;205,70;205,55;200,45;190,30;180,20;145,5;105,0;105,0;60,5;30,20;15,30;5,45;0,55;0,70;0,70;0,85;5,100;15,120;30,135;45,145;60,155;80,160;105,165;105,165" o:connectangles="0,0,0,0,0,0,0,0,0,0,0,0,0,0,0,0,0,0,0,0,0,0,0,0,0,0,0,0,0,0,0,0,0,0"/>
                </v:shape>
                <v:shape id="Freeform 315" o:spid="_x0000_s1332" style="position:absolute;left:1923;top:420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uWlr0A&#10;AADcAAAADwAAAGRycy9kb3ducmV2LnhtbERPy4rCMBTdC/MP4Q6407QiRapRRBHscnzsL8216Uxz&#10;E5qo9e8nC8Hl4bxXm8F24kF9aB0ryKcZCOLa6ZYbBZfzYbIAESKyxs4xKXhRgM36a7TCUrsn/9Dj&#10;FBuRQjiUqMDE6EspQ23IYpg6T5y4m+stxgT7RuoenyncdnKWZYW02HJqMOhpZ6j+O92tguqKbV64&#10;/Der/P7g58HfTVcpNf4etksQkYb4Eb/dR61gUaS16Uw6AnL9D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fuWlr0AAADcAAAADwAAAAAAAAAAAAAAAACYAgAAZHJzL2Rvd25yZXYu&#10;eG1sUEsFBgAAAAAEAAQA9QAAAIIDAAAAAA==&#10;" path="m75,145r,l85,140r15,-5l115,120r10,-10l140,75r5,-25l145,40,140,30,125,15,100,5,75,,45,5,20,15,5,30,,50,5,75r15,30l30,120r10,15l55,140r20,5xe" filled="f" strokecolor="#e36c0a [2409]" strokeweight="42e-5mm">
                  <v:path arrowok="t" o:connecttype="custom" o:connectlocs="75,145;75,145;85,140;100,135;115,120;125,110;140,75;145,50;145,50;145,40;140,30;125,15;100,5;75,0;75,0;45,5;20,15;5,30;0,50;0,50;5,75;20,105;30,120;40,135;55,140;75,145;75,145" o:connectangles="0,0,0,0,0,0,0,0,0,0,0,0,0,0,0,0,0,0,0,0,0,0,0,0,0,0,0"/>
                </v:shape>
                <v:shape id="Freeform 316" o:spid="_x0000_s1333" style="position:absolute;left:1738;top:565;width:509;height:20;visibility:visible;mso-wrap-style:square;v-text-anchor:top" coordsize="509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ep8MYA&#10;AADcAAAADwAAAGRycy9kb3ducmV2LnhtbESPT2sCMRTE7wW/Q3hCbzVrC6KrUbRSaA8e6h/0+Ng8&#10;N6ublyVJ3W0/fSMUehxm5jfMbNHZWtzIh8qxguEgA0FcOF1xqWC/e3sagwgRWWPtmBR8U4DFvPcw&#10;w1y7lj/pto2lSBAOOSowMTa5lKEwZDEMXEOcvLPzFmOSvpTaY5vgtpbPWTaSFitOCwYbejVUXLdf&#10;VsHHzq/1z8tw1R4P1p/atT5fzEapx363nIKI1MX/8F/7XSsYjyZwP5OOgJ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0ep8MYAAADcAAAADwAAAAAAAAAAAAAAAACYAgAAZHJz&#10;L2Rvd25yZXYueG1sUEsFBgAAAAAEAAQA9QAAAIsDAAAAAA==&#10;" path="m,l,,25,10,70,20r35,l145,20,195,10,255,r65,10l369,15r40,5l444,20,489,10,509,e" filled="f" strokecolor="#e36c0a [2409]" strokeweight="42e-5mm">
                  <v:path arrowok="t" o:connecttype="custom" o:connectlocs="0,0;0,0;25,10;70,20;105,20;145,20;195,10;255,0;255,0;255,0;320,10;369,15;409,20;444,20;489,10;509,0" o:connectangles="0,0,0,0,0,0,0,0,0,0,0,0,0,0,0,0"/>
                </v:shape>
                <v:shape id="Freeform 317" o:spid="_x0000_s1334" style="position:absolute;left:1738;top:565;width:509;height:45;visibility:visible;mso-wrap-style:square;v-text-anchor:top" coordsize="509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2cBcEA&#10;AADcAAAADwAAAGRycy9kb3ducmV2LnhtbERPz0/CMBS+k/A/NI+EG3RCFDLoFpUQuAoK15f1uU7X&#10;19kWmP+9PZhw/PL9Xpe9bcWVfGgcK3iYZiCIK6cbrhW8H7eTJYgQkTW2jknBLwUoi+Fgjbl2N36j&#10;6yHWIoVwyFGBibHLpQyVIYth6jrixH06bzEm6GupPd5SuG3lLMuepMWGU4PBjl4NVd+Hi1XgP3Y7&#10;M8++Xh7P7mcW9qd5f96wUuNR/7wCEamPd/G/e68VLBdpfjqTjoAs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tnAXBAAAA3AAAAA8AAAAAAAAAAAAAAAAAmAIAAGRycy9kb3du&#10;cmV2LnhtbFBLBQYAAAAABAAEAPUAAACGAwAAAAA=&#10;" path="m,l,,40,15,90,25r65,10l230,45r85,-5l365,35r44,-5l459,15,509,e" filled="f" strokecolor="#e36c0a [2409]" strokeweight="42e-5mm">
                  <v:path arrowok="t" o:connecttype="custom" o:connectlocs="0,0;0,0;40,15;90,25;155,35;230,45;315,40;365,35;409,30;459,15;509,0" o:connectangles="0,0,0,0,0,0,0,0,0,0,0"/>
                </v:shape>
                <v:line id="Line 318" o:spid="_x0000_s1335" style="position:absolute;visibility:visible;mso-wrap-style:square" from="1738,660" to="2252,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LtasUAAADcAAAADwAAAGRycy9kb3ducmV2LnhtbESPQWvCQBSE7wX/w/KEXopu9KASXUW0&#10;QkEINA0Ub4/scxPMvg3ZbUz/fVcQehxm5htmsxtsI3rqfO1YwWyagCAuna7ZKCi+TpMVCB+QNTaO&#10;ScEvedhtRy8bTLW78yf1eTAiQtinqKAKoU2l9GVFFv3UtcTRu7rOYoiyM1J3eI9w28h5kiykxZrj&#10;QoUtHSoqb/mPVWCK/Pi+NEVfHK/Bn7/fsv6SZUq9jof9GkSgIfyHn+0PrWC1nMHjTDwCcv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oLtasUAAADcAAAADwAAAAAAAAAA&#10;AAAAAAChAgAAZHJzL2Rvd25yZXYueG1sUEsFBgAAAAAEAAQA+QAAAJMDAAAAAA==&#10;" strokecolor="#e36c0a [2409]" strokeweight="42e-5mm"/>
                <v:line id="Line 319" o:spid="_x0000_s1336" style="position:absolute;visibility:visible;mso-wrap-style:square" from="1738,690" to="2252,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ai+8QAAADcAAAADwAAAGRycy9kb3ducmV2LnhtbESPT4vCMBTE78J+h/AWvMia6kGlGkUW&#10;1j8giLp6fjRv27DNS2lird/eCILHYWZ+w8wWrS1FQ7U3jhUM+gkI4sxpw7mC39PP1wSED8gaS8ek&#10;4E4eFvOPzgxT7W58oOYYchEh7FNUUIRQpVL6rCCLvu8q4uj9udpiiLLOpa7xFuG2lMMkGUmLhuNC&#10;gRV9F5T9H69WgVlfzvvdZZMtHW17K7syd2qMUt3PdjkFEagN7/CrvdEKJuMhPM/EIyD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5qL7xAAAANwAAAAPAAAAAAAAAAAA&#10;AAAAAKECAABkcnMvZG93bnJldi54bWxQSwUGAAAAAAQABAD5AAAAkgMAAAAA&#10;" strokecolor="#e36c0a [2409]" strokeweight="69e-5mm"/>
                <v:shape id="Freeform 320" o:spid="_x0000_s1337" style="position:absolute;left:2727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q58UA&#10;AADcAAAADwAAAGRycy9kb3ducmV2LnhtbESPQWvCQBSE7wX/w/IKvdVNW7AhdZUiWMQeQqII3h7Z&#10;ZxKSfRuyq1n/fbdQ6HGYmW+Y5TqYXtxodK1lBS/zBARxZXXLtYLjYfucgnAeWWNvmRTcycF6NXtY&#10;YqbtxAXdSl+LCGGXoYLG+yGT0lUNGXRzOxBH72JHgz7KsZZ6xCnCTS9fk2QhDbYcFxocaNNQ1ZVX&#10;o+BULM7bPO9k913k0+WLOwz7o1JPj+HzA4Sn4P/Df+2dVpC+v8HvmXgE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cGrnxQAAANwAAAAPAAAAAAAAAAAAAAAAAJgCAABkcnMv&#10;ZG93bnJldi54bWxQSwUGAAAAAAQABAD1AAAAigMAAAAA&#10;" path="m40,250r,l25,240,15,225,5,200,,170,5,140,15,115,25,95,45,65r5,-5l45,50,30,35,,15,45,e" filled="f" strokecolor="#e36c0a [2409]" strokeweight="42e-5mm">
                  <v:path arrowok="t" o:connecttype="custom" o:connectlocs="40,250;40,250;25,240;15,225;5,200;0,170;5,140;15,115;25,95;45,65;45,65;50,60;45,50;30,35;0,15;45,0" o:connectangles="0,0,0,0,0,0,0,0,0,0,0,0,0,0,0,0"/>
                </v:shape>
                <v:shape id="Freeform 321" o:spid="_x0000_s1338" style="position:absolute;left:2252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nyk8UA&#10;AADcAAAADwAAAGRycy9kb3ducmV2LnhtbESPQWvCQBSE7wX/w/IKvdVNS7EhdZUiWMQeQqII3h7Z&#10;ZxKSfRuyq1n/fbdQ6HGYmW+Y5TqYXtxodK1lBS/zBARxZXXLtYLjYfucgnAeWWNvmRTcycF6NXtY&#10;YqbtxAXdSl+LCGGXoYLG+yGT0lUNGXRzOxBH72JHgz7KsZZ6xCnCTS9fk2QhDbYcFxocaNNQ1ZVX&#10;o+BULM7bPO9k913k0+WLOwz7o1JPj+HzA4Sn4P/Df+2dVpC+v8HvmXgE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mfKTxQAAANwAAAAPAAAAAAAAAAAAAAAAAJgCAABkcnMv&#10;ZG93bnJldi54bWxQSwUGAAAAAAQABAD1AAAAigMAAAAA&#10;" path="m5,250r,l25,225,40,200r5,-30l40,140,35,115,25,95,5,65,,60,5,55,20,35,50,15,,e" filled="f" strokecolor="#e36c0a [2409]" strokeweight="42e-5mm">
                  <v:path arrowok="t" o:connecttype="custom" o:connectlocs="5,250;5,250;25,225;40,200;45,170;40,140;35,115;25,95;5,65;5,65;0,60;5,55;20,35;50,15;0,0" o:connectangles="0,0,0,0,0,0,0,0,0,0,0,0,0,0,0"/>
                </v:shape>
                <v:shape id="Freeform 322" o:spid="_x0000_s1339" style="position:absolute;left:2297;top:320;width:435;height:245;visibility:visible;mso-wrap-style:square;v-text-anchor:top" coordsize="435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AlN8cA&#10;AADcAAAADwAAAGRycy9kb3ducmV2LnhtbESPQWvCQBSE74X+h+UVehGzMWiN0VVKi9BDERpF8fbM&#10;PpPQ7NuQ3Wr677uC0OMwM98wi1VvGnGhztWWFYyiGARxYXXNpYLddj1MQTiPrLGxTAp+ycFq+fiw&#10;wEzbK3/RJfelCBB2GSqovG8zKV1RkUEX2ZY4eGfbGfRBdqXUHV4D3DQyieMXabDmsFBhS28VFd/5&#10;j1FwHBzek9n4MxltXN6n51MiY9or9fzUv85BeOr9f/je/tAK0ukEbmfCEZ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PQJTfHAAAA3AAAAA8AAAAAAAAAAAAAAAAAmAIAAGRy&#10;cy9kb3ducmV2LnhtbFBLBQYAAAAABAAEAPUAAACMAwAAAAA=&#10;" path="m215,245r,l300,240r35,-5l370,230r25,-15l415,200r15,-20l435,150r-5,-30l420,95,400,70,370,45,340,25,300,15,260,5,215,,175,5,130,15,95,25,65,45,35,70,15,95,5,120,,150r,30l15,200r20,15l60,230r35,5l130,240r85,5xe" filled="f" strokecolor="#e36c0a [2409]" strokeweight="42e-5mm">
                  <v:path arrowok="t" o:connecttype="custom" o:connectlocs="215,245;215,245;300,240;335,235;370,230;395,215;415,200;430,180;435,150;435,150;430,120;420,95;400,70;370,45;340,25;300,15;260,5;215,0;215,0;175,5;130,15;95,25;65,45;35,70;15,95;5,120;0,150;0,150;0,180;15,200;35,215;60,230;95,235;130,240;215,245;215,245" o:connectangles="0,0,0,0,0,0,0,0,0,0,0,0,0,0,0,0,0,0,0,0,0,0,0,0,0,0,0,0,0,0,0,0,0,0,0,0"/>
                </v:shape>
                <v:shape id="Freeform 323" o:spid="_x0000_s1340" style="position:absolute;left:2362;top:370;width:300;height:195;visibility:visible;mso-wrap-style:square;v-text-anchor:top" coordsize="300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IFocMA&#10;AADcAAAADwAAAGRycy9kb3ducmV2LnhtbESPQUsDMRSE70L/Q3gFbzaph3ZZm5YiFDxuqx68vW6e&#10;2dV9L0sS2/XfG0HwOMzMN8xmN/GgLhRTH8TCcmFAkbTB9eItvDwf7ipQKaM4HIKQhW9KsNvObjZY&#10;u3CVI11O2asCkVSjhS7nsdY6tR0xpkUYSYr3HiJjLjJ67SJeC5wHfW/MSjP2UhY6HOmxo/bz9MUW&#10;mjf/MZkjx8q8ns/Net8EZm/t7XzaP4DKNOX/8F/7yVmo1iv4PVOOgN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PIFocMAAADcAAAADwAAAAAAAAAAAAAAAACYAgAAZHJzL2Rv&#10;d25yZXYueG1sUEsFBgAAAAAEAAQA9QAAAIgDAAAAAA==&#10;" path="m150,195r,l180,195r30,-5l235,180r20,-10l275,155r15,-15l295,120r5,-20l300,80,290,60,275,45,260,30,235,15,210,5,180,,150,,120,,95,5,70,15,45,30,30,45,15,60,5,80,,100r5,20l15,140r10,15l45,170r20,10l95,190r25,5l150,195xe" filled="f" strokecolor="#e36c0a [2409]" strokeweight="42e-5mm">
                  <v:path arrowok="t" o:connecttype="custom" o:connectlocs="150,195;150,195;180,195;210,190;235,180;255,170;275,155;290,140;295,120;300,100;300,100;300,80;290,60;275,45;260,30;235,15;210,5;180,0;150,0;150,0;120,0;95,5;70,15;45,30;30,45;15,60;5,80;0,100;0,100;5,120;15,140;25,155;45,170;65,180;95,190;120,195;150,195;150,195" o:connectangles="0,0,0,0,0,0,0,0,0,0,0,0,0,0,0,0,0,0,0,0,0,0,0,0,0,0,0,0,0,0,0,0,0,0,0,0,0,0"/>
                </v:shape>
                <v:shape id="Freeform 324" o:spid="_x0000_s1341" style="position:absolute;left:2407;top:400;width:210;height:165;visibility:visible;mso-wrap-style:square;v-text-anchor:top" coordsize="21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XbgMUA&#10;AADcAAAADwAAAGRycy9kb3ducmV2LnhtbESPQWsCMRSE7wX/Q3hCL0Wz9aCyGkWEggcvXVuht+fm&#10;uVncvKxJdNd/bwqFHoeZ+YZZrnvbiDv5UDtW8D7OQBCXTtdcKfg6fIzmIEJE1tg4JgUPCrBeDV6W&#10;mGvX8Sfdi1iJBOGQowITY5tLGUpDFsPYtcTJOztvMSbpK6k9dgluGznJsqm0WHNaMNjS1lB5KW5W&#10;QTz5Y3U8me/N/irb7s0Uh5/iodTrsN8sQETq43/4r73TCuazGfyeSUdAr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pduAxQAAANwAAAAPAAAAAAAAAAAAAAAAAJgCAABkcnMv&#10;ZG93bnJldi54bWxQSwUGAAAAAAQABAD1AAAAigMAAAAA&#10;" path="m105,165r,l125,160r20,-5l165,145r15,-10l190,120r10,-20l210,85r,-15l210,55,205,45,195,30,180,20,150,5,105,,65,5,35,20,20,30,10,45,5,55,,70,5,85r5,15l20,120r10,15l50,145r15,10l85,160r20,5xe" filled="f" strokecolor="#e36c0a [2409]" strokeweight="42e-5mm">
                  <v:path arrowok="t" o:connecttype="custom" o:connectlocs="105,165;105,165;125,160;145,155;165,145;180,135;190,120;200,100;210,85;210,70;210,70;210,55;205,45;195,30;180,20;150,5;105,0;105,0;65,5;35,20;20,30;10,45;5,55;0,70;0,70;5,85;10,100;20,120;30,135;50,145;65,155;85,160;105,165;105,165" o:connectangles="0,0,0,0,0,0,0,0,0,0,0,0,0,0,0,0,0,0,0,0,0,0,0,0,0,0,0,0,0,0,0,0,0,0"/>
                </v:shape>
                <v:shape id="Freeform 325" o:spid="_x0000_s1342" style="position:absolute;left:2442;top:420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IAS78A&#10;AADcAAAADwAAAGRycy9kb3ducmV2LnhtbERPz2vCMBS+D/wfwhO8zbRjdKU2ijiE9bhuuz+aZ1Nt&#10;XkITtf73y2Gw48f3u97NdhQ3msLgWEG+zkAQd04P3Cv4/jo+lyBCRNY4OiYFDwqw2y6eaqy0u/Mn&#10;3drYixTCoUIFJkZfSRk6QxbD2nnixJ3cZDEmOPVST3hP4XaUL1lWSIsDpwaDng6Gukt7tQqaHxzy&#10;wuXnrPHvR/8a/NWMjVKr5bzfgIg0x3/xn/tDKyjf0tp0Jh0Buf0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IgBLvwAAANwAAAAPAAAAAAAAAAAAAAAAAJgCAABkcnMvZG93bnJl&#10;di54bWxQSwUGAAAAAAQABAD1AAAAhAMAAAAA&#10;" path="m70,145r,l85,140r15,-5l110,120r15,-10l140,75r5,-25l145,40,140,30,125,15,100,5,70,,45,5,20,15,5,30,,50,5,75r10,30l30,120r10,15l55,140r15,5xe" filled="f" strokecolor="#e36c0a [2409]" strokeweight="42e-5mm">
                  <v:path arrowok="t" o:connecttype="custom" o:connectlocs="70,145;70,145;85,140;100,135;110,120;125,110;140,75;145,50;145,50;145,40;140,30;125,15;100,5;70,0;70,0;45,5;20,15;5,30;0,50;0,50;5,75;15,105;30,120;40,135;55,140;70,145;70,145" o:connectangles="0,0,0,0,0,0,0,0,0,0,0,0,0,0,0,0,0,0,0,0,0,0,0,0,0,0,0"/>
                </v:shape>
                <v:shape id="Freeform 326" o:spid="_x0000_s1343" style="position:absolute;left:2257;top:565;width:510;height:20;visibility:visible;mso-wrap-style:square;v-text-anchor:top" coordsize="51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D8sMMA&#10;AADcAAAADwAAAGRycy9kb3ducmV2LnhtbESPUWvCMBSF3wf+h3AF32a6Cc52RhGZKOxp6g+4NNe2&#10;W3MTk1jbf28Ggz0ezjnf4SzXvWlFRz40lhW8TDMQxKXVDVcKzqfd8wJEiMgaW8ukYKAA69XoaYmF&#10;tnf+ou4YK5EgHApUUMfoCilDWZPBMLWOOHkX6w3GJH0ltcd7gptWvmbZXBpsOC3U6GhbU/lzvBkF&#10;znVm+M4HX175Y/+5u3I+s3ulJuN+8w4iUh//w3/tg1aweMvh90w6An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D8sMMAAADcAAAADwAAAAAAAAAAAAAAAACYAgAAZHJzL2Rv&#10;d25yZXYueG1sUEsFBgAAAAAEAAQA9QAAAIgDAAAAAA==&#10;" path="m,l,,20,10,70,20r30,l145,20,195,10,255,r60,10l365,15r45,5l440,20,485,10,510,e" filled="f" strokecolor="#e36c0a [2409]" strokeweight="42e-5mm">
                  <v:path arrowok="t" o:connecttype="custom" o:connectlocs="0,0;0,0;20,10;70,20;100,20;145,20;195,10;255,0;255,0;255,0;315,10;365,15;410,20;440,20;485,10;510,0" o:connectangles="0,0,0,0,0,0,0,0,0,0,0,0,0,0,0,0"/>
                </v:shape>
                <v:shape id="Freeform 327" o:spid="_x0000_s1344" style="position:absolute;left:2257;top:565;width:510;height:45;visibility:visible;mso-wrap-style:square;v-text-anchor:top" coordsize="510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67RsQA&#10;AADcAAAADwAAAGRycy9kb3ducmV2LnhtbERPu27CMBTdK/EP1kViKw4daBpwIlqJKkvVlpdgu4ov&#10;cUR8HcUG0r+vh0odj857WQy2FTfqfeNYwWyagCCunG64VrDbrh9TED4ga2wdk4If8lDko4clZtrd&#10;+Ztum1CLGMI+QwUmhC6T0leGLPqp64gjd3a9xRBhX0vd4z2G21Y+JclcWmw4Nhjs6M1QddlcrYKv&#10;+ZFW70N3KPenz+ePF3Ncv85KpSbjYbUAEWgI/+I/d6kVpGmcH8/EI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+u0bEAAAA3AAAAA8AAAAAAAAAAAAAAAAAmAIAAGRycy9k&#10;b3ducmV2LnhtbFBLBQYAAAAABAAEAPUAAACJAwAAAAA=&#10;" path="m,l,,40,15,90,25r60,10l230,45r85,-5l360,35r50,-5l460,15,510,e" filled="f" strokecolor="#e36c0a [2409]" strokeweight="42e-5mm">
                  <v:path arrowok="t" o:connecttype="custom" o:connectlocs="0,0;0,0;40,15;90,25;150,35;230,45;315,40;360,35;410,30;460,15;510,0" o:connectangles="0,0,0,0,0,0,0,0,0,0,0"/>
                </v:shape>
                <v:line id="Line 328" o:spid="_x0000_s1345" style="position:absolute;visibility:visible;mso-wrap-style:square" from="2257,660" to="2772,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edTcYAAADcAAAADwAAAGRycy9kb3ducmV2LnhtbESPQWvCQBSE70L/w/IKXkQ3emhD6ipF&#10;LQhCoDEgvT2yz01o9m3IbmP8926h0OMwM98w6+1oWzFQ7xvHCpaLBARx5XTDRkF5/pinIHxA1tg6&#10;JgV38rDdPE3WmGl3408aimBEhLDPUEEdQpdJ6auaLPqF64ijd3W9xRBlb6Tu8RbhtpWrJHmRFhuO&#10;CzV2tKup+i5+rAJTFvvDqymHcn8N/nSZ5cNXnis1fR7f30AEGsN/+K991ArSdAm/Z+IRkJ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tXnU3GAAAA3AAAAA8AAAAAAAAA&#10;AAAAAAAAoQIAAGRycy9kb3ducmV2LnhtbFBLBQYAAAAABAAEAPkAAACUAwAAAAA=&#10;" strokecolor="#e36c0a [2409]" strokeweight="42e-5mm"/>
                <v:line id="Line 329" o:spid="_x0000_s1346" style="position:absolute;visibility:visible;mso-wrap-style:square" from="2257,690" to="2772,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PS3MUAAADcAAAADwAAAGRycy9kb3ducmV2LnhtbESPzWrDMBCE74W8g9hALiWRk0MxbpRg&#10;CnETKISmbc6LtbFFrZWxVP+8fVUI9DjMzDfMdj/aRvTUeeNYwXqVgCAunTZcKfj8OCxTED4ga2wc&#10;k4KJPOx3s4ctZtoN/E79JVQiQthnqKAOoc2k9GVNFv3KtcTRu7nOYoiyq6TucIhw28hNkjxJi4bj&#10;Qo0tvdRUfl9+rALzev06v12PZe7o9FjYwkzUG6UW8zF/BhFoDP/he/uoFaTpBv7OxCMgd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TPS3MUAAADcAAAADwAAAAAAAAAA&#10;AAAAAAChAgAAZHJzL2Rvd25yZXYueG1sUEsFBgAAAAAEAAQA+QAAAJMDAAAAAA==&#10;" strokecolor="#e36c0a [2409]" strokeweight="69e-5mm"/>
                <v:shape id="Freeform 330" o:spid="_x0000_s1347" style="position:absolute;left:3246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UawMUA&#10;AADcAAAADwAAAGRycy9kb3ducmV2LnhtbESPzWrDMBCE74W+g9hCb43cFoxxrIQQSCntwdgJgdwW&#10;a/2DrZWx1Nh9+yhQ6HGYmW+YbLuYQVxpcp1lBa+rCARxZXXHjYLT8fCSgHAeWeNgmRT8koPt5vEh&#10;w1TbmQu6lr4RAcIuRQWt92MqpataMuhWdiQOXm0ngz7IqZF6wjnAzSDfoiiWBjsOCy2OtG+p6ssf&#10;o+BcxJdDnvey/y7yuf7gHpevk1LPT8tuDcLT4v/Df+1PrSBJ3uF+JhwBub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pRrAxQAAANwAAAAPAAAAAAAAAAAAAAAAAJgCAABkcnMv&#10;ZG93bnJldi54bWxQSwUGAAAAAAQABAD1AAAAigMAAAAA&#10;" path="m40,250r,l25,240,15,225,5,200,,170,5,140,15,115,25,95,45,65r5,-5l45,50,30,35,,15,45,e" filled="f" strokecolor="#e36c0a [2409]" strokeweight="42e-5mm">
                  <v:path arrowok="t" o:connecttype="custom" o:connectlocs="40,250;40,250;25,240;15,225;5,200;0,170;5,140;15,115;25,95;45,65;45,65;50,60;45,50;30,35;0,15;45,0" o:connectangles="0,0,0,0,0,0,0,0,0,0,0,0,0,0,0,0"/>
                </v:shape>
                <v:shape id="Freeform 331" o:spid="_x0000_s1348" style="position:absolute;left:2772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yCtMUA&#10;AADcAAAADwAAAGRycy9kb3ducmV2LnhtbESPzWrDMBCE74W+g9hCb43cUoxxrIQQSCntwdgJgdwW&#10;a/2DrZWx1Nh9+yhQ6HGYmW+YbLuYQVxpcp1lBa+rCARxZXXHjYLT8fCSgHAeWeNgmRT8koPt5vEh&#10;w1TbmQu6lr4RAcIuRQWt92MqpataMuhWdiQOXm0ngz7IqZF6wjnAzSDfoiiWBjsOCy2OtG+p6ssf&#10;o+BcxJdDnvey/y7yuf7gHpevk1LPT8tuDcLT4v/Df+1PrSBJ3uF+JhwBub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TIK0xQAAANwAAAAPAAAAAAAAAAAAAAAAAJgCAABkcnMv&#10;ZG93bnJldi54bWxQSwUGAAAAAAQABAD1AAAAigMAAAAA&#10;" path="m,250r,l25,225,40,200r,-30l40,140,30,115,20,95,5,65,,60,,55,20,35,50,15,,e" filled="f" strokecolor="#e36c0a [2409]" strokeweight="42e-5mm">
                  <v:path arrowok="t" o:connecttype="custom" o:connectlocs="0,250;0,250;25,225;40,200;40,170;40,140;30,115;20,95;5,65;5,65;0,60;0,55;20,35;50,15;0,0" o:connectangles="0,0,0,0,0,0,0,0,0,0,0,0,0,0,0"/>
                </v:shape>
                <v:shape id="Freeform 332" o:spid="_x0000_s1349" style="position:absolute;left:2812;top:320;width:439;height:245;visibility:visible;mso-wrap-style:square;v-text-anchor:top" coordsize="439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guHMIA&#10;AADcAAAADwAAAGRycy9kb3ducmV2LnhtbESPQYvCMBSE78L+h/CEvWmqsFKrUWTBZfVm24u3R/Ns&#10;i81LSaJ2//1GEDwOM/MNs94OphN3cr61rGA2TUAQV1a3XCsoi/0kBeEDssbOMin4Iw/bzcdojZm2&#10;Dz7RPQ+1iBD2GSpoQugzKX3VkEE/tT1x9C7WGQxRulpqh48IN52cJ8lCGmw5LjTY03dD1TW/GQXd&#10;7MelJbEsjotbviyv56KvDkp9jofdCkSgIbzDr/avVpCmX/A8E4+A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WC4cwgAAANwAAAAPAAAAAAAAAAAAAAAAAJgCAABkcnMvZG93&#10;bnJldi54bWxQSwUGAAAAAAQABAD1AAAAhwMAAAAA&#10;" path="m219,245r,l304,240r35,-5l369,230r30,-15l419,200r10,-20l439,150r-5,-30l424,95,404,70,374,45,344,25,304,15,264,5,219,,174,5,134,15,100,25,65,45,40,70,20,95,5,120,,150r5,30l20,200r20,15l65,230r35,5l134,240r85,5xe" filled="f" strokecolor="#e36c0a [2409]" strokeweight="42e-5mm">
                  <v:path arrowok="t" o:connecttype="custom" o:connectlocs="219,245;219,245;304,240;339,235;369,230;399,215;419,200;429,180;439,150;439,150;434,120;424,95;404,70;374,45;344,25;304,15;264,5;219,0;219,0;174,5;134,15;100,25;65,45;40,70;20,95;5,120;0,150;0,150;5,180;20,200;40,215;65,230;100,235;134,240;219,245;219,245" o:connectangles="0,0,0,0,0,0,0,0,0,0,0,0,0,0,0,0,0,0,0,0,0,0,0,0,0,0,0,0,0,0,0,0,0,0,0,0"/>
                </v:shape>
                <v:shape id="Freeform 333" o:spid="_x0000_s1350" style="position:absolute;left:2882;top:370;width:299;height:195;visibility:visible;mso-wrap-style:square;v-text-anchor:top" coordsize="299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SlSsUA&#10;AADcAAAADwAAAGRycy9kb3ducmV2LnhtbESPQWvCQBSE74L/YXlCb2aj0BBSV0lFoT14qJa2x0f2&#10;dbM0+zZkt5r+e7cgeBxm5htmtRldJ840BOtZwSLLQRA3Xls2Ct5P+3kJIkRkjZ1nUvBHATbr6WSF&#10;lfYXfqPzMRqRIBwqVNDG2FdShqYlhyHzPXHyvv3gMCY5GKkHvCS46+Qyzwvp0HJaaLGnbUvNz/HX&#10;KXi0i+fafJnD9jV8Fktbu92Hdko9zMb6CUSkMd7Dt/aLVlCWBfyfSUdAr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lKVKxQAAANwAAAAPAAAAAAAAAAAAAAAAAJgCAABkcnMv&#10;ZG93bnJldi54bWxQSwUGAAAAAAQABAD1AAAAigMAAAAA&#10;" path="m149,195r,l179,195r30,-5l234,180r20,-10l274,155r10,-15l294,120r5,-20l294,80,289,60,274,45,254,30,234,15,209,5,179,,149,,119,,89,5,64,15,45,30,25,45,15,60,5,80,,100r5,20l10,140r15,15l45,170r19,10l89,190r30,5l149,195xe" filled="f" strokecolor="#e36c0a [2409]" strokeweight="42e-5mm">
                  <v:path arrowok="t" o:connecttype="custom" o:connectlocs="149,195;149,195;179,195;209,190;234,180;254,170;274,155;284,140;294,120;299,100;299,100;294,80;289,60;274,45;254,30;234,15;209,5;179,0;149,0;149,0;119,0;89,5;64,15;45,30;25,45;15,60;5,80;0,100;0,100;5,120;10,140;25,155;45,170;64,180;89,190;119,195;149,195;149,195" o:connectangles="0,0,0,0,0,0,0,0,0,0,0,0,0,0,0,0,0,0,0,0,0,0,0,0,0,0,0,0,0,0,0,0,0,0,0,0,0,0"/>
                </v:shape>
                <v:shape id="Freeform 334" o:spid="_x0000_s1351" style="position:absolute;left:2927;top:400;width:209;height:165;visibility:visible;mso-wrap-style:square;v-text-anchor:top" coordsize="209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RKpMMA&#10;AADcAAAADwAAAGRycy9kb3ducmV2LnhtbESPQWvCQBSE74L/YXlCL1I3KcWG1FVEie3VWO/P7GsS&#10;mn0bdtcY/323UPA4zMw3zGozmk4M5HxrWUG6SEAQV1a3XCv4OhXPGQgfkDV2lknBnTxs1tPJCnNt&#10;b3ykoQy1iBD2OSpoQuhzKX3VkEG/sD1x9L6tMxiidLXUDm8Rbjr5kiRLabDluNBgT7uGqp/yahTY&#10;A37M3bktXpeXYrikQ2r35Vmpp9m4fQcRaAyP8H/7UyvIsjf4OxOP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RKpMMAAADcAAAADwAAAAAAAAAAAAAAAACYAgAAZHJzL2Rv&#10;d25yZXYueG1sUEsFBgAAAAAEAAQA9QAAAIgDAAAAAA==&#10;" path="m104,165r,l124,160r20,-5l164,145r15,-10l189,120r10,-20l204,85r5,-15l209,55,199,45,194,30,179,20,144,5,104,,64,5,29,20,19,30,10,45,5,55,,70,,85r10,15l19,120r10,15l44,145r20,10l84,160r20,5xe" filled="f" strokecolor="#e36c0a [2409]" strokeweight="42e-5mm">
                  <v:path arrowok="t" o:connecttype="custom" o:connectlocs="104,165;104,165;124,160;144,155;164,145;179,135;189,120;199,100;204,85;209,70;209,70;209,55;199,45;194,30;179,20;144,5;104,0;104,0;64,5;29,20;19,30;10,45;5,55;0,70;0,70;0,85;10,100;19,120;29,135;44,145;64,155;84,160;104,165;104,165" o:connectangles="0,0,0,0,0,0,0,0,0,0,0,0,0,0,0,0,0,0,0,0,0,0,0,0,0,0,0,0,0,0,0,0,0,0"/>
                </v:shape>
                <v:shape id="Freeform 335" o:spid="_x0000_s1352" style="position:absolute;left:2956;top:420;width:150;height:145;visibility:visible;mso-wrap-style:square;v-text-anchor:top" coordsize="150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tkSsEA&#10;AADcAAAADwAAAGRycy9kb3ducmV2LnhtbERPTYvCMBC9L/gfwgje1lRRKdW06MJib8uq4HVsxrbY&#10;TEoTbfXXm8PCHh/ve5MNphEP6lxtWcFsGoEgLqyuuVRwOn5/xiCcR9bYWCYFT3KQpaOPDSba9vxL&#10;j4MvRQhhl6CCyvs2kdIVFRl0U9sSB+5qO4M+wK6UusM+hJtGzqNoJQ3WHBoqbOmrouJ2uBsFOZ0X&#10;q/mu2b7uy0u7//F9ni9LpSbjYbsG4Wnw/+I/d64VxHFYG86EIyDT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bZErBAAAA3AAAAA8AAAAAAAAAAAAAAAAAmAIAAGRycy9kb3du&#10;cmV2LnhtbFBLBQYAAAAABAAEAPUAAACGAwAAAAA=&#10;" path="m75,145r,l90,140r15,-5l115,120r10,-10l140,75,150,50,145,40r,-10l125,15,105,5,75,,45,5,25,15,10,30,,50,5,75r15,30l30,120r15,15l60,140r15,5xe" filled="f" strokecolor="#e36c0a [2409]" strokeweight="42e-5mm">
                  <v:path arrowok="t" o:connecttype="custom" o:connectlocs="75,145;75,145;90,140;105,135;115,120;125,110;140,75;150,50;150,50;145,40;145,30;125,15;105,5;75,0;75,0;45,5;25,15;10,30;0,50;0,50;5,75;20,105;30,120;45,135;60,140;75,145;75,145" o:connectangles="0,0,0,0,0,0,0,0,0,0,0,0,0,0,0,0,0,0,0,0,0,0,0,0,0,0,0"/>
                </v:shape>
                <v:shape id="Freeform 336" o:spid="_x0000_s1353" style="position:absolute;left:2772;top:565;width:514;height:20;visibility:visible;mso-wrap-style:square;v-text-anchor:top" coordsize="51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8BxcUA&#10;AADcAAAADwAAAGRycy9kb3ducmV2LnhtbESPT2vCQBTE7wW/w/IEL0VfLLTE6CoiWLz0UP/g9ZF9&#10;JtHs25DdaNpP3y0Uehxm5jfMYtXbWt259ZUTDdNJAoold6aSQsPxsB2noHwgMVQ7YQ1f7GG1HDwt&#10;KDPuIZ9834dCRYj4jDSUITQZos9LtuQnrmGJ3sW1lkKUbYGmpUeE2xpfkuQNLVUSF0pqeFNyftt3&#10;VoPgx/erLdwZ8b1zp1n+3F2rTuvRsF/PQQXuw3/4r70zGtJ0Br9n4hHA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7wHFxQAAANwAAAAPAAAAAAAAAAAAAAAAAJgCAABkcnMv&#10;ZG93bnJldi54bWxQSwUGAAAAAAQABAD1AAAAigMAAAAA&#10;" path="m,l,,25,10,70,20r35,l150,20,199,10,259,r60,10l369,15r40,5l444,20,489,10,514,e" filled="f" strokecolor="#e36c0a [2409]" strokeweight="42e-5mm">
                  <v:path arrowok="t" o:connecttype="custom" o:connectlocs="0,0;0,0;25,10;70,20;105,20;150,20;199,10;259,0;259,0;259,0;319,10;369,15;409,20;444,20;489,10;514,0" o:connectangles="0,0,0,0,0,0,0,0,0,0,0,0,0,0,0,0"/>
                </v:shape>
                <v:shape id="Freeform 337" o:spid="_x0000_s1354" style="position:absolute;left:2772;top:565;width:514;height:45;visibility:visible;mso-wrap-style:square;v-text-anchor:top" coordsize="51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hMKMAA&#10;AADcAAAADwAAAGRycy9kb3ducmV2LnhtbERPS26DMBDdR+odrKnUTVRMu2gJxaAIqWq3oTnABA8f&#10;gccEu0BuHy8qdfn0/lmxmVEsNLvesoKXKAZBXFvdc6vg/PP5nIBwHlnjaJkU3MhBkT/sMky1XflE&#10;S+VbEULYpaig835KpXR1RwZdZCfiwDV2NugDnFupZ1xDuBnlaxy/SYM9h4YOJyo7qofq1yhoq5Pk&#10;QZuxbC7XZPja9+t7WSn19LgdP0B42vy/+M/9rRUkhzA/nAlHQOZ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ThMKMAAAADcAAAADwAAAAAAAAAAAAAAAACYAgAAZHJzL2Rvd25y&#10;ZXYueG1sUEsFBgAAAAAEAAQA9QAAAIUDAAAAAA==&#10;" path="m,l,,45,15,90,25r65,10l229,45r90,-5l364,35r50,-5l464,15,514,e" filled="f" strokecolor="#e36c0a [2409]" strokeweight="42e-5mm">
                  <v:path arrowok="t" o:connecttype="custom" o:connectlocs="0,0;0,0;45,15;90,25;155,35;229,45;319,40;364,35;414,30;464,15;514,0" o:connectangles="0,0,0,0,0,0,0,0,0,0,0"/>
                </v:shape>
                <v:line id="Line 338" o:spid="_x0000_s1355" style="position:absolute;visibility:visible;mso-wrap-style:square" from="2772,660" to="3291,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4LkMYAAADcAAAADwAAAGRycy9kb3ducmV2LnhtbESPQWvCQBSE74L/YXmFXkQ39lA1dRXR&#10;FgpCoDEgvT2yz01o9m3IrjH9911B6HGYmW+Y9Xawjeip87VjBfNZAoK4dLpmo6A4fUyXIHxA1tg4&#10;JgW/5GG7GY/WmGp34y/q82BEhLBPUUEVQptK6cuKLPqZa4mjd3GdxRBlZ6Tu8BbhtpEvSfIqLdYc&#10;FypsaV9R+ZNfrQJT5If3hSn64nAJ/nieZP13lin1/DTs3kAEGsJ/+NH+1AqWqzncz8QjID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6OC5DGAAAA3AAAAA8AAAAAAAAA&#10;AAAAAAAAoQIAAGRycy9kb3ducmV2LnhtbFBLBQYAAAAABAAEAPkAAACUAwAAAAA=&#10;" strokecolor="#e36c0a [2409]" strokeweight="42e-5mm"/>
                <v:line id="Line 339" o:spid="_x0000_s1356" style="position:absolute;visibility:visible;mso-wrap-style:square" from="2772,690" to="3291,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pEAcUAAADcAAAADwAAAGRycy9kb3ducmV2LnhtbESPzWrDMBCE74W+g9hCLyWRm0NxHCsh&#10;BJKmUCj583mxNraItTKW6thvXxUKPQ4z8w2TrwbbiJ46bxwreJ0mIIhLpw1XCs6n7SQF4QOyxsYx&#10;KRjJw2r5+JBjpt2dD9QfQyUihH2GCuoQ2kxKX9Zk0U9dSxy9q+sshii7SuoO7xFuGzlLkjdp0XBc&#10;qLGlTU3l7fhtFZj34vL1WezLtaOPl53dmZF6o9Tz07BegAg0hP/wX3uvFaTzGfyeiUd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OpEAcUAAADcAAAADwAAAAAAAAAA&#10;AAAAAAChAgAAZHJzL2Rvd25yZXYueG1sUEsFBgAAAAAEAAQA+QAAAJMDAAAAAA==&#10;" strokecolor="#e36c0a [2409]" strokeweight="69e-5mm"/>
                <v:shape id="Freeform 340" o:spid="_x0000_s1357" style="position:absolute;left:3761;top:315;width:49;height:250;visibility:visible;mso-wrap-style:square;v-text-anchor:top" coordsize="49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0Y48QA&#10;AADcAAAADwAAAGRycy9kb3ducmV2LnhtbESPQWvCQBSE7wX/w/IEL6VutKEk0VVEFHJtWuj1kX1N&#10;QrJvQ3Y10V/fFYQeh5n5htnuJ9OJKw2usaxgtYxAEJdWN1wp+P46vyUgnEfW2FkmBTdysN/NXraY&#10;aTvyJ10LX4kAYZehgtr7PpPSlTUZdEvbEwfv1w4GfZBDJfWAY4CbTq6j6EMabDgs1NjTsaayLS5G&#10;gc5ff4pbG4+nexodulie3Ni2Si3m02EDwtPk/8PPdq4VJOk7PM6EIyB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9GOPEAAAA3AAAAA8AAAAAAAAAAAAAAAAAmAIAAGRycy9k&#10;b3ducmV2LnhtbFBLBQYAAAAABAAEAPUAAACJAwAAAAA=&#10;" path="m39,250r,l29,240,20,225,5,200r,-30l10,140r5,-25l29,95,49,65r,-5l49,50,29,35,,15,44,e" filled="f" strokecolor="#e36c0a [2409]" strokeweight="42e-5mm">
                  <v:path arrowok="t" o:connecttype="custom" o:connectlocs="39,250;39,250;29,240;20,225;5,200;5,170;10,140;15,115;29,95;49,65;49,65;49,60;49,50;29,35;0,15;44,0" o:connectangles="0,0,0,0,0,0,0,0,0,0,0,0,0,0,0,0"/>
                </v:shape>
                <v:shape id="Freeform 341" o:spid="_x0000_s1358" style="position:absolute;left:3291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UUacUA&#10;AADcAAAADwAAAGRycy9kb3ducmV2LnhtbESPQWvCQBSE70L/w/IKvenGUsRGV5GCpdRDSAwFb4/s&#10;MwmbfRuyW5P++65Q6HGYmW+Y7X6ynbjR4FvHCpaLBARx5XTLtYLyfJyvQfiArLFzTAp+yMN+9zDb&#10;YqrdyDndilCLCGGfooImhD6V0lcNWfQL1xNH7+oGiyHKoZZ6wDHCbSefk2QlLbYcFxrs6a2hyhTf&#10;VsFXvrocs8xIc8qz8frOBqfPUqmnx+mwARFoCv/hv/aHVrB+fYH7mXgE5O4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lRRpxQAAANwAAAAPAAAAAAAAAAAAAAAAAJgCAABkcnMv&#10;ZG93bnJldi54bWxQSwUGAAAAAAQABAD1AAAAigMAAAAA&#10;" path="m,250r,l25,225,35,200r5,-30l40,140,30,115,20,95,,65,,60,,55,20,35,50,15,,e" filled="f" strokecolor="#e36c0a [2409]" strokeweight="42e-5mm">
                  <v:path arrowok="t" o:connecttype="custom" o:connectlocs="0,250;0,250;25,225;35,200;40,170;40,140;30,115;20,95;0,65;0,65;0,60;0,55;20,35;50,15;0,0" o:connectangles="0,0,0,0,0,0,0,0,0,0,0,0,0,0,0"/>
                </v:shape>
                <v:shape id="Freeform 342" o:spid="_x0000_s1359" style="position:absolute;left:3331;top:320;width:435;height:245;visibility:visible;mso-wrap-style:square;v-text-anchor:top" coordsize="435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zDzcYA&#10;AADcAAAADwAAAGRycy9kb3ducmV2LnhtbESPQWvCQBSE74L/YXlCL6Ibg5WYukppETxIwSiKt9fs&#10;MwnNvg3ZrcZ/7xYKHoeZ+YZZrDpTiyu1rrKsYDKOQBDnVldcKDjs16MEhPPIGmvLpOBODlbLfm+B&#10;qbY33tE184UIEHYpKii9b1IpXV6SQTe2DXHwLrY16INsC6lbvAW4qWUcRTNpsOKwUGJDHyXlP9mv&#10;UXAenj7j+XQbT75c1iWX71hGdFTqZdC9v4Hw1Pln+L+90QqS+Sv8nQ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9zDzcYAAADcAAAADwAAAAAAAAAAAAAAAACYAgAAZHJz&#10;L2Rvd25yZXYueG1sUEsFBgAAAAAEAAQA9QAAAIsDAAAAAA==&#10;" path="m220,245r,l305,240r35,-5l370,230r25,-15l420,200r10,-20l435,150r,-30l420,95,400,70,375,45,340,25,305,15,265,5,220,,175,5,135,15,95,25,65,45,40,70,20,95,5,120,,150r5,30l15,200r20,15l65,230r30,5l135,240r85,5xe" filled="f" strokecolor="#e36c0a [2409]" strokeweight="42e-5mm">
                  <v:path arrowok="t" o:connecttype="custom" o:connectlocs="220,245;220,245;305,240;340,235;370,230;395,215;420,200;430,180;435,150;435,150;435,120;420,95;400,70;375,45;340,25;305,15;265,5;220,0;220,0;175,5;135,15;95,25;65,45;40,70;20,95;5,120;0,150;0,150;5,180;15,200;35,215;65,230;95,235;135,240;220,245;220,245" o:connectangles="0,0,0,0,0,0,0,0,0,0,0,0,0,0,0,0,0,0,0,0,0,0,0,0,0,0,0,0,0,0,0,0,0,0,0,0"/>
                </v:shape>
                <v:shape id="Freeform 343" o:spid="_x0000_s1360" style="position:absolute;left:3401;top:370;width:300;height:195;visibility:visible;mso-wrap-style:square;v-text-anchor:top" coordsize="300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7jW8MA&#10;AADcAAAADwAAAGRycy9kb3ducmV2LnhtbESPQUsDMRSE74L/ITzBm030UNe1aSmFgsdt1YO3180z&#10;u7rvZUliu/33jSB4HGbmG2axmnhQR4qpD2LhfmZAkbTB9eItvL1u7ypQKaM4HIKQhTMlWC2vrxZY&#10;u3CSHR332asCkVSjhS7nsdY6tR0xplkYSYr3GSJjLjJ67SKeCpwH/WDMXDP2UhY6HGnTUfu9/2EL&#10;zYf/msyOY2XeD4fmcd0EZm/t7c20fgaVacr/4b/2i7NQPc3h90w5Anp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7jW8MAAADcAAAADwAAAAAAAAAAAAAAAACYAgAAZHJzL2Rv&#10;d25yZXYueG1sUEsFBgAAAAAEAAQA9QAAAIgDAAAAAA==&#10;" path="m150,195r,l180,195r25,-5l230,180r25,-10l270,155r15,-15l295,120r5,-20l295,80,290,60,275,45,255,30,235,15,210,5,180,,150,,120,,90,5,65,15,45,30,25,45,10,60,5,80,,100r,20l10,140r15,15l40,170r25,10l90,190r30,5l150,195xe" filled="f" strokecolor="#e36c0a [2409]" strokeweight="42e-5mm">
                  <v:path arrowok="t" o:connecttype="custom" o:connectlocs="150,195;150,195;180,195;205,190;230,180;255,170;270,155;285,140;295,120;300,100;300,100;295,80;290,60;275,45;255,30;235,15;210,5;180,0;150,0;150,0;120,0;90,5;65,15;45,30;25,45;10,60;5,80;0,100;0,100;0,120;10,140;25,155;40,170;65,180;90,190;120,195;150,195;150,195" o:connectangles="0,0,0,0,0,0,0,0,0,0,0,0,0,0,0,0,0,0,0,0,0,0,0,0,0,0,0,0,0,0,0,0,0,0,0,0,0,0"/>
                </v:shape>
                <v:shape id="Freeform 344" o:spid="_x0000_s1361" style="position:absolute;left:3446;top:400;width:210;height:165;visibility:visible;mso-wrap-style:square;v-text-anchor:top" coordsize="21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k9esYA&#10;AADcAAAADwAAAGRycy9kb3ducmV2LnhtbESPQWsCMRSE74L/ITyhF9Fse9DtahQRCj300rUVentu&#10;XjdLNy9rkrrrvzeFgsdhZr5h1tvBtuJCPjSOFTzOMxDEldMN1wo+Di+zHESIyBpbx6TgSgG2m/Fo&#10;jYV2Pb/TpYy1SBAOBSowMXaFlKEyZDHMXUecvG/nLcYkfS21xz7BbSufsmwhLTacFgx2tDdU/ZS/&#10;VkE8+WN9PJnP3dtZdv3UlIev8qrUw2TYrUBEGuI9/N9+1Qry5yX8nUlHQG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6k9esYAAADcAAAADwAAAAAAAAAAAAAAAACYAgAAZHJz&#10;L2Rvd25yZXYueG1sUEsFBgAAAAAEAAQA9QAAAIsDAAAAAA==&#10;" path="m105,165r,l125,160r20,-5l160,145r15,-10l190,120r10,-20l205,85r5,-15l205,55,200,45,190,30,180,20,145,5,105,,65,5,30,20,20,30,10,45,,55,,70,,85r5,15l15,120r15,15l45,145r20,10l85,160r20,5xe" filled="f" strokecolor="#e36c0a [2409]" strokeweight="42e-5mm">
                  <v:path arrowok="t" o:connecttype="custom" o:connectlocs="105,165;105,165;125,160;145,155;160,145;175,135;190,120;200,100;205,85;210,70;210,70;205,55;200,45;190,30;180,20;145,5;105,0;105,0;65,5;30,20;20,30;10,45;0,55;0,70;0,70;0,85;5,100;15,120;30,135;45,145;65,155;85,160;105,165;105,165" o:connectangles="0,0,0,0,0,0,0,0,0,0,0,0,0,0,0,0,0,0,0,0,0,0,0,0,0,0,0,0,0,0,0,0,0,0"/>
                </v:shape>
                <v:shape id="Freeform 345" o:spid="_x0000_s1362" style="position:absolute;left:3476;top:420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7msb8A&#10;AADcAAAADwAAAGRycy9kb3ducmV2LnhtbERPz0vDMBS+D/wfwhO8rWlFSq3LhigDe1zV+6N5azqb&#10;l9Bka/ffL4eBx4/v92a32FFcaAqDYwVFloMg7pweuFfw871fVyBCRNY4OiYFVwqw2z6sNlhrN/OB&#10;Lm3sRQrhUKMCE6OvpQydIYshc544cUc3WYwJTr3UE84p3I7yOc9LaXHg1GDQ04eh7q89WwXNLw5F&#10;6YpT3vjPvX8J/mzGRqmnx+X9DUSkJf6L7+4vraB6TWvTmXQE5PY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LuaxvwAAANwAAAAPAAAAAAAAAAAAAAAAAJgCAABkcnMvZG93bnJl&#10;di54bWxQSwUGAAAAAAQABAD1AAAAhAMAAAAA&#10;" path="m75,145r,l90,140r10,-5l115,120r10,-10l140,75r5,-25l145,40,140,30,125,15,105,5,75,,45,5,20,15,5,30,,50,5,75r15,30l30,120r15,15l55,140r20,5xe" filled="f" strokecolor="#e36c0a [2409]" strokeweight="42e-5mm">
                  <v:path arrowok="t" o:connecttype="custom" o:connectlocs="75,145;75,145;90,140;100,135;115,120;125,110;140,75;145,50;145,50;145,40;140,30;125,15;105,5;75,0;75,0;45,5;20,15;5,30;0,50;0,50;5,75;20,105;30,120;45,135;55,140;75,145;75,145" o:connectangles="0,0,0,0,0,0,0,0,0,0,0,0,0,0,0,0,0,0,0,0,0,0,0,0,0,0,0"/>
                </v:shape>
                <v:shape id="Freeform 346" o:spid="_x0000_s1363" style="position:absolute;left:3291;top:565;width:509;height:20;visibility:visible;mso-wrap-style:square;v-text-anchor:top" coordsize="509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LZ18YA&#10;AADcAAAADwAAAGRycy9kb3ducmV2LnhtbESPT2sCMRTE74V+h/AKvdWsLRTdGqUqhfbgwX/o8bF5&#10;brbdvCxJ6q5+eiMIHoeZ+Q0zmnS2FkfyoXKsoN/LQBAXTldcKtisv14GIEJE1lg7JgUnCjAZPz6M&#10;MNeu5SUdV7EUCcIhRwUmxiaXMhSGLIaea4iTd3DeYkzSl1J7bBPc1vI1y96lxYrTgsGGZoaKv9W/&#10;VfCz9nN9futP293W+n0714dfs1Dq+an7/AARqYv38K39rRUMhkO4nklHQI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LZ18YAAADcAAAADwAAAAAAAAAAAAAAAACYAgAAZHJz&#10;L2Rvd25yZXYueG1sUEsFBgAAAAAEAAQA9QAAAIsDAAAAAA==&#10;" path="m,l,,25,10,70,20r35,l145,20,195,10,260,r60,10l370,15r40,5l445,20,490,10,509,e" filled="f" strokecolor="#e36c0a [2409]" strokeweight="42e-5mm">
                  <v:path arrowok="t" o:connecttype="custom" o:connectlocs="0,0;0,0;25,10;70,20;105,20;145,20;195,10;260,0;260,0;260,0;320,10;370,15;410,20;445,20;490,10;509,0" o:connectangles="0,0,0,0,0,0,0,0,0,0,0,0,0,0,0,0"/>
                </v:shape>
                <v:shape id="Freeform 347" o:spid="_x0000_s1364" style="position:absolute;left:3291;top:565;width:509;height:45;visibility:visible;mso-wrap-style:square;v-text-anchor:top" coordsize="509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rg5cAA&#10;AADcAAAADwAAAGRycy9kb3ducmV2LnhtbERPy2oCMRTdC/5DuII7TVQs7dQoWim61T7cXia3k6mT&#10;m2mS6vj3ZlHo8nDei1XnGnGhEGvPGiZjBYK49KbmSsP72+voEURMyAYbz6ThRhFWy35vgYXxVz7Q&#10;5ZgqkUM4FqjBptQWUsbSksM49i1x5r58cJgyDJU0Aa853DVyqtSDdFhzbrDY0oul8nz8dRrCx25n&#10;Z+p7Mz/5n2ncf86605a1Hg669TOIRF36F/+590bDk8rz85l8BOTy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org5cAAAADcAAAADwAAAAAAAAAAAAAAAACYAgAAZHJzL2Rvd25y&#10;ZXYueG1sUEsFBgAAAAAEAAQA9QAAAIUDAAAAAA==&#10;" path="m,l,,40,15,90,25r65,10l230,45r85,-5l365,35r45,-5l460,15,509,e" filled="f" strokecolor="#e36c0a [2409]" strokeweight="42e-5mm">
                  <v:path arrowok="t" o:connecttype="custom" o:connectlocs="0,0;0,0;40,15;90,25;155,35;230,45;315,40;365,35;410,30;460,15;509,0" o:connectangles="0,0,0,0,0,0,0,0,0,0,0"/>
                </v:shape>
                <v:line id="Line 348" o:spid="_x0000_s1365" style="position:absolute;visibility:visible;mso-wrap-style:square" from="3291,660" to="3805,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WRisYAAADcAAAADwAAAGRycy9kb3ducmV2LnhtbESPW2vCQBSE3wv+h+UIfSl1Yx96SV1F&#10;vEBBCJgGxLdD9rgJzZ4N2TXGf+8KQh+HmfmGmS0G24ieOl87VjCdJCCIS6drNgqK3+3rJwgfkDU2&#10;jknBlTws5qOnGabaXXhPfR6MiBD2KSqoQmhTKX1ZkUU/cS1x9E6usxii7IzUHV4i3DbyLUnepcWa&#10;40KFLa0qKv/ys1Vginy9+TBFX6xPwe8OL1l/zDKlnsfD8htEoCH8hx/tH63gK5nC/Uw8AnJ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BlkYrGAAAA3AAAAA8AAAAAAAAA&#10;AAAAAAAAoQIAAGRycy9kb3ducmV2LnhtbFBLBQYAAAAABAAEAPkAAACUAwAAAAA=&#10;" strokecolor="#e36c0a [2409]" strokeweight="42e-5mm"/>
                <v:line id="Line 349" o:spid="_x0000_s1366" style="position:absolute;visibility:visible;mso-wrap-style:square" from="3291,690" to="3805,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HeG8QAAADcAAAADwAAAGRycy9kb3ducmV2LnhtbESPT4vCMBTE74LfITzBi6ypHhbtGkUE&#10;XQVB/LOeH83bNti8lCZb67ffCILHYWZ+w8wWrS1FQ7U3jhWMhgkI4sxpw7mCy3n9MQHhA7LG0jEp&#10;eJCHxbzbmWGq3Z2P1JxCLiKEfYoKihCqVEqfFWTRD11FHL1fV1sMUda51DXeI9yWcpwkn9Ki4bhQ&#10;YEWrgrLb6c8qMN/Xn8P+us2WjnaDjd2YBzVGqX6vXX6BCNSGd/jV3moF02QMzzPxCMj5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Ad4bxAAAANwAAAAPAAAAAAAAAAAA&#10;AAAAAKECAABkcnMvZG93bnJldi54bWxQSwUGAAAAAAQABAD5AAAAkgMAAAAA&#10;" strokecolor="#e36c0a [2409]" strokeweight="69e-5mm"/>
                <v:shape id="Freeform 350" o:spid="_x0000_s1367" style="position:absolute;left:4280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cWB8UA&#10;AADcAAAADwAAAGRycy9kb3ducmV2LnhtbESPQWuDQBSE74X+h+UVcmvWNhBSk42EgqU0B9FKobeH&#10;+6Ki+1bcbbT/PhsI5DjMzDfMLplNL840utaygpdlBIK4srrlWkH5nT5vQDiPrLG3TAr+yUGyf3zY&#10;YaztxDmdC1+LAGEXo4LG+yGW0lUNGXRLOxAH72RHgz7IsZZ6xCnATS9fo2gtDbYcFhoc6L2hqiv+&#10;jIKffP2bZlknu2OeTacP7nD+KpVaPM2HLQhPs7+Hb+1PreAtWsH1TDgCc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lxYHxQAAANwAAAAPAAAAAAAAAAAAAAAAAJgCAABkcnMv&#10;ZG93bnJldi54bWxQSwUGAAAAAAQABAD1AAAAigMAAAAA&#10;" path="m40,250r,l25,240,15,225,5,200r,-30l5,140,15,115,25,95,45,65r5,-5l45,50,30,35,,15,45,e" filled="f" strokecolor="#e36c0a [2409]" strokeweight="42e-5mm">
                  <v:path arrowok="t" o:connecttype="custom" o:connectlocs="40,250;40,250;25,240;15,225;5,200;5,170;5,140;15,115;25,95;45,65;45,65;50,60;45,50;30,35;0,15;45,0" o:connectangles="0,0,0,0,0,0,0,0,0,0,0,0,0,0,0,0"/>
                </v:shape>
                <v:shape id="Freeform 351" o:spid="_x0000_s1368" style="position:absolute;left:3805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6Oc8UA&#10;AADcAAAADwAAAGRycy9kb3ducmV2LnhtbESPQWuDQBSE74X+h+UVcmvWlhBSk42EgqU0B9FKobeH&#10;+6Ki+1bcbbT/PhsI5DjMzDfMLplNL840utaygpdlBIK4srrlWkH5nT5vQDiPrLG3TAr+yUGyf3zY&#10;YaztxDmdC1+LAGEXo4LG+yGW0lUNGXRLOxAH72RHgz7IsZZ6xCnATS9fo2gtDbYcFhoc6L2hqiv+&#10;jIKffP2bZlknu2OeTacP7nD+KpVaPM2HLQhPs7+Hb+1PreAtWsH1TDgCc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fo5zxQAAANwAAAAPAAAAAAAAAAAAAAAAAJgCAABkcnMv&#10;ZG93bnJldi54bWxQSwUGAAAAAAQABAD1AAAAigMAAAAA&#10;" path="m5,250r,l30,225,40,200r5,-30l40,140,35,115,25,95,5,65,,60,5,55,20,35,50,15,,e" filled="f" strokecolor="#e36c0a [2409]" strokeweight="42e-5mm">
                  <v:path arrowok="t" o:connecttype="custom" o:connectlocs="5,250;5,250;30,225;40,200;45,170;40,140;35,115;25,95;5,65;5,65;0,60;5,55;20,35;50,15;0,0" o:connectangles="0,0,0,0,0,0,0,0,0,0,0,0,0,0,0"/>
                </v:shape>
                <v:shape id="Freeform 352" o:spid="_x0000_s1369" style="position:absolute;left:3850;top:320;width:435;height:245;visibility:visible;mso-wrap-style:square;v-text-anchor:top" coordsize="435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dZ18YA&#10;AADcAAAADwAAAGRycy9kb3ducmV2LnhtbESPQWvCQBSE74X+h+UVeim6a9ASU1cpiuChCKZF8faa&#10;fSah2bchu9X477uC0OMwM98ws0VvG3GmzteONYyGCgRx4UzNpYavz/UgBeEDssHGMWm4kofF/PFh&#10;hplxF97ROQ+liBD2GWqoQmgzKX1RkUU/dC1x9E6usxii7EppOrxEuG1kotSrtFhzXKiwpWVFxU/+&#10;azUcXw6rZDr+SEZbn/fp6TuRivZaPz/1728gAvXhP3xvb4yGqZrA7Uw8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TdZ18YAAADcAAAADwAAAAAAAAAAAAAAAACYAgAAZHJz&#10;L2Rvd25yZXYueG1sUEsFBgAAAAAEAAQA9QAAAIsDAAAAAA==&#10;" path="m220,245r,l300,240r40,-5l370,230r25,-15l415,200r15,-20l435,150r-5,-30l420,95,400,70,375,45,340,25,305,15,260,5,220,,175,5,135,15,95,25,65,45,40,70,20,95,5,120,,150r5,30l15,200r20,15l65,230r30,5l135,240r85,5xe" filled="f" strokecolor="#e36c0a [2409]" strokeweight="42e-5mm">
                  <v:path arrowok="t" o:connecttype="custom" o:connectlocs="220,245;220,245;300,240;340,235;370,230;395,215;415,200;430,180;435,150;435,150;430,120;420,95;400,70;375,45;340,25;305,15;260,5;220,0;220,0;175,5;135,15;95,25;65,45;40,70;20,95;5,120;0,150;0,150;5,180;15,200;35,215;65,230;95,235;135,240;220,245;220,245" o:connectangles="0,0,0,0,0,0,0,0,0,0,0,0,0,0,0,0,0,0,0,0,0,0,0,0,0,0,0,0,0,0,0,0,0,0,0,0"/>
                </v:shape>
                <v:shape id="Freeform 353" o:spid="_x0000_s1370" style="position:absolute;left:3920;top:370;width:295;height:195;visibility:visible;mso-wrap-style:square;v-text-anchor:top" coordsize="295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rQrcYA&#10;AADcAAAADwAAAGRycy9kb3ducmV2LnhtbESPQWvCQBSE7wX/w/IEb3WjB9HUTRClUCiIxlKvr9nX&#10;JDT7Nma3uvrrXaHQ4zAz3zDLPJhWnKl3jWUFk3ECgri0uuFKwcfh9XkOwnlkja1lUnAlB3k2eFpi&#10;qu2F93QufCUihF2KCmrvu1RKV9Zk0I1tRxy9b9sb9FH2ldQ9XiLctHKaJDNpsOG4UGNH65rKn+LX&#10;KHBft81qWoT303Fbbtvb5+4Y5julRsOwegHhKfj/8F/7TStYJDN4nIlHQGZ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orQrcYAAADcAAAADwAAAAAAAAAAAAAAAACYAgAAZHJz&#10;L2Rvd25yZXYueG1sUEsFBgAAAAAEAAQA9QAAAIsDAAAAAA==&#10;" path="m150,195r,l175,195r30,-5l230,180r20,-10l270,155r15,-15l295,120r,-20l295,80,285,60,275,45,255,30,230,15,205,5,180,,150,,115,,90,5,65,15,40,30,25,45,10,60,,80r,20l,120r10,20l25,155r15,15l65,180r25,10l115,195r35,xe" filled="f" strokecolor="#e36c0a [2409]" strokeweight="42e-5mm">
                  <v:path arrowok="t" o:connecttype="custom" o:connectlocs="150,195;150,195;175,195;205,190;230,180;250,170;270,155;285,140;295,120;295,100;295,100;295,80;285,60;275,45;255,30;230,15;205,5;180,0;150,0;150,0;115,0;90,5;65,15;40,30;25,45;10,60;0,80;0,100;0,100;0,120;10,140;25,155;40,170;65,180;90,190;115,195;150,195;150,195" o:connectangles="0,0,0,0,0,0,0,0,0,0,0,0,0,0,0,0,0,0,0,0,0,0,0,0,0,0,0,0,0,0,0,0,0,0,0,0,0,0"/>
                </v:shape>
                <v:shape id="Freeform 354" o:spid="_x0000_s1371" style="position:absolute;left:3965;top:400;width:205;height:165;visibility:visible;mso-wrap-style:square;v-text-anchor:top" coordsize="205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5q8sMA&#10;AADcAAAADwAAAGRycy9kb3ducmV2LnhtbESPzarCMBSE94LvEI7gTlNdqO01igiCoCD+4L3LQ3Nu&#10;W21OShO1vr0RBJfDzHzDTOeNKcWdaldYVjDoRyCIU6sLzhScjqveBITzyBpLy6TgSQ7ms3Zriom2&#10;D97T/eAzESDsElSQe18lUro0J4Oubyvi4P3b2qAPss6krvER4KaUwygaSYMFh4UcK1rmlF4PN6Ng&#10;xFtzfaKsfvXfOd7hbXMpjxulup1m8QPCU+O/4U97rRXE0RjeZ8IR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85q8sMAAADcAAAADwAAAAAAAAAAAAAAAACYAgAAZHJzL2Rv&#10;d25yZXYueG1sUEsFBgAAAAAEAAQA9QAAAIgDAAAAAA==&#10;" path="m105,165r,l125,160r20,-5l160,145r15,-10l190,120r10,-20l205,85r,-15l205,55,200,45,190,30,175,20,145,5,105,,60,5,30,20,15,30,5,45,,55,,70,,85r5,15l15,120r15,15l45,145r15,10l80,160r25,5xe" filled="f" strokecolor="#e36c0a [2409]" strokeweight="42e-5mm">
                  <v:path arrowok="t" o:connecttype="custom" o:connectlocs="105,165;105,165;125,160;145,155;160,145;175,135;190,120;200,100;205,85;205,70;205,70;205,55;200,45;190,30;175,20;145,5;105,0;105,0;60,5;30,20;15,30;5,45;0,55;0,70;0,70;0,85;5,100;15,120;30,135;45,145;60,155;80,160;105,165;105,165" o:connectangles="0,0,0,0,0,0,0,0,0,0,0,0,0,0,0,0,0,0,0,0,0,0,0,0,0,0,0,0,0,0,0,0,0,0"/>
                </v:shape>
                <v:shape id="Freeform 355" o:spid="_x0000_s1372" style="position:absolute;left:3995;top:420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V8q74A&#10;AADcAAAADwAAAGRycy9kb3ducmV2LnhtbERPTWsCMRC9F/wPYQRvNdkiUlejiEVwj7V6HzbjZnUz&#10;CZuo679vDoUeH+97tRlcJx7Ux9azhmKqQBDX3rTcaDj97N8/QcSEbLDzTBpeFGGzHr2tsDT+yd/0&#10;OKZG5BCOJWqwKYVSylhbchinPhBn7uJ7hynDvpGmx2cOd538UGouHbacGywG2lmqb8e701CdsS3m&#10;vriqKnztwyyGu+0qrSfjYbsEkWhI/+I/98FoWKi8Np/JR0Cufw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rFfKu+AAAA3AAAAA8AAAAAAAAAAAAAAAAAmAIAAGRycy9kb3ducmV2&#10;LnhtbFBLBQYAAAAABAAEAPUAAACDAwAAAAA=&#10;" path="m75,145r,l85,140r15,-5l115,120r10,-10l140,75r5,-25l145,40,140,30,125,15,100,5,75,,45,5,20,15,5,30,,50,5,75r15,30l30,120r10,15l55,140r20,5xe" filled="f" strokecolor="#e36c0a [2409]" strokeweight="42e-5mm">
                  <v:path arrowok="t" o:connecttype="custom" o:connectlocs="75,145;75,145;85,140;100,135;115,120;125,110;140,75;145,50;145,50;145,40;140,30;125,15;100,5;75,0;75,0;45,5;20,15;5,30;0,50;0,50;5,75;20,105;30,120;40,135;55,140;75,145;75,145" o:connectangles="0,0,0,0,0,0,0,0,0,0,0,0,0,0,0,0,0,0,0,0,0,0,0,0,0,0,0"/>
                </v:shape>
                <v:shape id="Freeform 356" o:spid="_x0000_s1373" style="position:absolute;left:3810;top:565;width:510;height:20;visibility:visible;mso-wrap-style:square;v-text-anchor:top" coordsize="51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eAUMIA&#10;AADcAAAADwAAAGRycy9kb3ducmV2LnhtbESPUWvCMBSF3wf+h3CFvc3UCWOtRhGZOPBp6g+4NNe2&#10;2tzEJNb235vBYI+Hc853OItVb1rRkQ+NZQXTSQaCuLS64UrB6bh9+wQRIrLG1jIpGCjAajl6WWCh&#10;7YN/qDvESiQIhwIV1DG6QspQ1mQwTKwjTt7ZeoMxSV9J7fGR4KaV71n2IQ02nBZqdLSpqbwe7kaB&#10;c50ZLvngyxt/7fbbG+czu1Pqddyv5yAi9fE//Nf+1gryLIffM+kIyO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V4BQwgAAANwAAAAPAAAAAAAAAAAAAAAAAJgCAABkcnMvZG93&#10;bnJldi54bWxQSwUGAAAAAAQABAD1AAAAhwMAAAAA&#10;" path="m,l,,25,10,70,20r35,l145,20,195,10,255,r65,10l370,15r40,5l445,20,490,10,510,e" filled="f" strokecolor="#e36c0a [2409]" strokeweight="42e-5mm">
                  <v:path arrowok="t" o:connecttype="custom" o:connectlocs="0,0;0,0;25,10;70,20;105,20;145,20;195,10;255,0;255,0;255,0;320,10;370,15;410,20;445,20;490,10;510,0" o:connectangles="0,0,0,0,0,0,0,0,0,0,0,0,0,0,0,0"/>
                </v:shape>
                <v:shape id="Freeform 357" o:spid="_x0000_s1374" style="position:absolute;left:3810;top:565;width:510;height:45;visibility:visible;mso-wrap-style:square;v-text-anchor:top" coordsize="510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UhXMMA&#10;AADcAAAADwAAAGRycy9kb3ducmV2LnhtbERPu27CMBTdK/EP1kViK046QAkYRCtRZUG0vATbVXyJ&#10;I+LrKDYQ/r4eKnU8Ou/ZorO1uFPrK8cK0mECgrhwuuJSwX63en0H4QOyxtoxKXiSh8W89zLDTLsH&#10;/9B9G0oRQ9hnqMCE0GRS+sKQRT90DXHkLq61GCJsS6lbfMRwW8u3JBlJixXHBoMNfRoqrtubVfA9&#10;OtHyq2uO+eG8Ga8n5rT6SHOlBv1uOQURqAv/4j93rhVM0jg/nolHQM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1UhXMMAAADcAAAADwAAAAAAAAAAAAAAAACYAgAAZHJzL2Rv&#10;d25yZXYueG1sUEsFBgAAAAAEAAQA9QAAAIgDAAAAAA==&#10;" path="m,l,,40,15,90,25r65,10l230,45r85,-5l360,35r50,-5l460,15,510,e" filled="f" strokecolor="#e36c0a [2409]" strokeweight="42e-5mm">
                  <v:path arrowok="t" o:connecttype="custom" o:connectlocs="0,0;0,0;40,15;90,25;155,35;230,45;315,40;360,35;410,30;460,15;510,0" o:connectangles="0,0,0,0,0,0,0,0,0,0,0"/>
                </v:shape>
                <v:line id="Line 358" o:spid="_x0000_s1375" style="position:absolute;visibility:visible;mso-wrap-style:square" from="3810,660" to="4325,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wHV8YAAADcAAAADwAAAGRycy9kb3ducmV2LnhtbESPQWvCQBSE74X+h+UVeil1kx6sja4i&#10;2oJQCBgD4u2RfW6C2bchu43pv+8KQo/DzHzDLFajbcVAvW8cK0gnCQjiyumGjYLy8PU6A+EDssbW&#10;MSn4JQ+r5ePDAjPtrrynoQhGRAj7DBXUIXSZlL6qyaKfuI44emfXWwxR9kbqHq8Rblv5liRTabHh&#10;uFBjR5uaqkvxYxWYsth+vptyKLfn4L+PL/lwynOlnp/G9RxEoDH8h+/tnVbwkaZwOxOP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8B1fGAAAA3AAAAA8AAAAAAAAA&#10;AAAAAAAAoQIAAGRycy9kb3ducmV2LnhtbFBLBQYAAAAABAAEAPkAAACUAwAAAAA=&#10;" strokecolor="#e36c0a [2409]" strokeweight="42e-5mm"/>
                <v:line id="Line 359" o:spid="_x0000_s1376" style="position:absolute;visibility:visible;mso-wrap-style:square" from="3810,690" to="4325,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hIxsMAAADcAAAADwAAAGRycy9kb3ducmV2LnhtbESPT4vCMBTE7wt+h/AEL6KpHhatRhFB&#10;V0FY/Ht+NM822LyUJlvrt98IC3scZuY3zHzZ2lI0VHvjWMFomIAgzpw2nCu4nDeDCQgfkDWWjknB&#10;izwsF52POabaPflIzSnkIkLYp6igCKFKpfRZQRb90FXE0bu72mKIss6lrvEZ4baU4yT5lBYNx4UC&#10;K1oXlD1OP1aB+bpdvw+3XbZytO9v7da8qDFK9brtagYiUBv+w3/tnVYwHY3hfSYeAbn4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fYSMbDAAAA3AAAAA8AAAAAAAAAAAAA&#10;AAAAoQIAAGRycy9kb3ducmV2LnhtbFBLBQYAAAAABAAEAPkAAACRAwAAAAA=&#10;" strokecolor="#e36c0a [2409]" strokeweight="69e-5mm"/>
                <v:shape id="Freeform 360" o:spid="_x0000_s1377" style="position:absolute;left:4799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6A2sUA&#10;AADcAAAADwAAAGRycy9kb3ducmV2LnhtbESPQWuDQBSE74X+h+UVcmvWNBBSm00oBUtpDqKRQm8P&#10;90VF9624W7X/PhsI5DjMzDfM7jCbTow0uMaygtUyAkFcWt1wpaA4Jc9bEM4ja+wsk4J/cnDYPz7s&#10;MNZ24ozG3FciQNjFqKD2vo+ldGVNBt3S9sTBO9vBoA9yqKQecApw08mXKNpIgw2HhRp7+qipbPM/&#10;o+An2/wmadrK9pil0/mTW5y/C6UWT/P7GwhPs7+Hb+0vreB1tYbrmXAE5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ToDaxQAAANwAAAAPAAAAAAAAAAAAAAAAAJgCAABkcnMv&#10;ZG93bnJldi54bWxQSwUGAAAAAAQABAD1AAAAigMAAAAA&#10;" path="m40,250r,l25,240,15,225,5,200,,170,5,140,15,115,25,95,45,65r5,-5l45,50,30,35,,15,45,e" filled="f" strokecolor="#e36c0a [2409]" strokeweight="42e-5mm">
                  <v:path arrowok="t" o:connecttype="custom" o:connectlocs="40,250;40,250;25,240;15,225;5,200;0,170;5,140;15,115;25,95;45,65;45,65;50,60;45,50;30,35;0,15;45,0" o:connectangles="0,0,0,0,0,0,0,0,0,0,0,0,0,0,0,0"/>
                </v:shape>
                <v:shape id="Freeform 361" o:spid="_x0000_s1378" style="position:absolute;left:4325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cYrsUA&#10;AADcAAAADwAAAGRycy9kb3ducmV2LnhtbESPQWuDQBSE74X+h+UVcmvWlBBSm00oBUtpDqKRQm8P&#10;90VF9624W7X/PhsI5DjMzDfM7jCbTow0uMaygtUyAkFcWt1wpaA4Jc9bEM4ja+wsk4J/cnDYPz7s&#10;MNZ24ozG3FciQNjFqKD2vo+ldGVNBt3S9sTBO9vBoA9yqKQecApw08mXKNpIgw2HhRp7+qipbPM/&#10;o+An2/wmadrK9pil0/mTW5y/C6UWT/P7GwhPs7+Hb+0vreB1tYbrmXAE5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pxiuxQAAANwAAAAPAAAAAAAAAAAAAAAAAJgCAABkcnMv&#10;ZG93bnJldi54bWxQSwUGAAAAAAQABAD1AAAAigMAAAAA&#10;" path="m5,250r,l25,225,40,200r5,-30l40,140,35,115,25,95,5,65,,60,5,55,20,35,50,15,,e" filled="f" strokecolor="#e36c0a [2409]" strokeweight="42e-5mm">
                  <v:path arrowok="t" o:connecttype="custom" o:connectlocs="5,250;5,250;25,225;40,200;45,170;40,140;35,115;25,95;5,65;5,65;0,60;5,55;20,35;50,15;0,0" o:connectangles="0,0,0,0,0,0,0,0,0,0,0,0,0,0,0"/>
                </v:shape>
                <v:shape id="Freeform 362" o:spid="_x0000_s1379" style="position:absolute;left:4370;top:320;width:434;height:245;visibility:visible;mso-wrap-style:square;v-text-anchor:top" coordsize="434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xrjMMA&#10;AADcAAAADwAAAGRycy9kb3ducmV2LnhtbESPQWsCMRSE7wX/Q3iCt5pVsK2rUUQQtLeuPejtsXkm&#10;q5uXZRPX9d83hUKPw8x8wyzXvatFR22oPCuYjDMQxKXXFRsF38fd6weIEJE11p5JwZMCrFeDlyXm&#10;2j/4i7oiGpEgHHJUYGNscilDaclhGPuGOHkX3zqMSbZG6hYfCe5qOc2yN+mw4rRgsaGtpfJW3J0C&#10;8348n+hA8rOblWdbzE9srnulRsN+swARqY//4b/2XiuYT2bweyYdAbn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xrjMMAAADcAAAADwAAAAAAAAAAAAAAAACYAgAAZHJzL2Rv&#10;d25yZXYueG1sUEsFBgAAAAAEAAQA9QAAAIgDAAAAAA==&#10;" path="m215,245r,l299,240r35,-5l369,230r25,-15l414,200r15,-20l434,150r-5,-30l419,95,399,70,369,45,339,25,299,15,259,5,215,,170,5,130,15,95,25,65,45,35,70,15,95,5,120,,150r,30l15,200r20,15l60,230r35,5l130,240r85,5xe" filled="f" strokecolor="#e36c0a [2409]" strokeweight="42e-5mm">
                  <v:path arrowok="t" o:connecttype="custom" o:connectlocs="215,245;215,245;299,240;334,235;369,230;394,215;414,200;429,180;434,150;434,150;429,120;419,95;399,70;369,45;339,25;299,15;259,5;215,0;215,0;170,5;130,15;95,25;65,45;35,70;15,95;5,120;0,150;0,150;0,180;15,200;35,215;60,230;95,235;130,240;215,245;215,245" o:connectangles="0,0,0,0,0,0,0,0,0,0,0,0,0,0,0,0,0,0,0,0,0,0,0,0,0,0,0,0,0,0,0,0,0,0,0,0"/>
                </v:shape>
                <v:shape id="Freeform 363" o:spid="_x0000_s1380" style="position:absolute;left:4435;top:370;width:299;height:195;visibility:visible;mso-wrap-style:square;v-text-anchor:top" coordsize="299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8/UMUA&#10;AADcAAAADwAAAGRycy9kb3ducmV2LnhtbESPQWsCMRSE7wX/Q3gFbzW7Qpe6NcoqFvTQQ7W0PT42&#10;r9nQzcuyibr++0YQPA4z8w0zXw6uFSfqg/WsIJ9kIIhrry0bBZ+Ht6cXECEia2w9k4ILBVguRg9z&#10;LLU/8wed9tGIBOFQooImxq6UMtQNOQwT3xEn79f3DmOSvZG6x3OCu1ZOs6yQDi2nhQY7WjdU/+2P&#10;TsGzzVeV+THv6134Lqa2cpsv7ZQaPw7VK4hIQ7yHb+2tVjDLC7ieSUdA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fz9QxQAAANwAAAAPAAAAAAAAAAAAAAAAAJgCAABkcnMv&#10;ZG93bnJldi54bWxQSwUGAAAAAAQABAD1AAAAigMAAAAA&#10;" path="m150,195r,l180,195r29,-5l234,180r20,-10l274,155r15,-15l294,120r5,-20l299,80,289,60,274,45,259,30,234,15,209,5,180,,150,,120,,95,5,70,15,45,30,30,45,15,60,5,80,,100r5,20l15,140r10,15l45,170r20,10l95,190r25,5l150,195xe" filled="f" strokecolor="#e36c0a [2409]" strokeweight="42e-5mm">
                  <v:path arrowok="t" o:connecttype="custom" o:connectlocs="150,195;150,195;180,195;209,190;234,180;254,170;274,155;289,140;294,120;299,100;299,100;299,80;289,60;274,45;259,30;234,15;209,5;180,0;150,0;150,0;120,0;95,5;70,15;45,30;30,45;15,60;5,80;0,100;0,100;5,120;15,140;25,155;45,170;65,180;95,190;120,195;150,195;150,195" o:connectangles="0,0,0,0,0,0,0,0,0,0,0,0,0,0,0,0,0,0,0,0,0,0,0,0,0,0,0,0,0,0,0,0,0,0,0,0,0,0"/>
                </v:shape>
                <v:shape id="Freeform 364" o:spid="_x0000_s1381" style="position:absolute;left:4480;top:400;width:209;height:165;visibility:visible;mso-wrap-style:square;v-text-anchor:top" coordsize="209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/QvsQA&#10;AADcAAAADwAAAGRycy9kb3ducmV2LnhtbESPT2vCQBTE7wW/w/KEXopuIsU/0VWkkrZXo96f2WcS&#10;zL4Nu9uYfvtuodDjMDO/YTa7wbSiJ+cbywrSaQKCuLS64UrB+ZRPliB8QNbYWiYF3+Rhtx09bTDT&#10;9sFH6otQiQhhn6GCOoQuk9KXNRn0U9sRR+9mncEQpaukdviIcNPKWZLMpcGG40KNHb3VVN6LL6PA&#10;vuPHi7s0+ev8mvfXtE/tobgo9Twe9msQgYbwH/5rf2oFq3QBv2fiEZ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//0L7EAAAA3AAAAA8AAAAAAAAAAAAAAAAAmAIAAGRycy9k&#10;b3ducmV2LnhtbFBLBQYAAAAABAAEAPUAAACJAwAAAAA=&#10;" path="m105,165r,l125,160r20,-5l164,145r15,-10l189,120r10,-20l209,85r,-15l209,55,204,45,194,30,179,20,145,5,105,,65,5,35,20,20,30,10,45,5,55,,70,5,85r5,15l20,120r10,15l45,145r20,10l85,160r20,5xe" filled="f" strokecolor="#e36c0a [2409]" strokeweight="42e-5mm">
                  <v:path arrowok="t" o:connecttype="custom" o:connectlocs="105,165;105,165;125,160;145,155;164,145;179,135;189,120;199,100;209,85;209,70;209,70;209,55;204,45;194,30;179,20;145,5;105,0;105,0;65,5;35,20;20,30;10,45;5,55;0,70;0,70;5,85;10,100;20,120;30,135;45,145;65,155;85,160;105,165;105,165" o:connectangles="0,0,0,0,0,0,0,0,0,0,0,0,0,0,0,0,0,0,0,0,0,0,0,0,0,0,0,0,0,0,0,0,0,0"/>
                </v:shape>
                <v:shape id="Freeform 365" o:spid="_x0000_s1382" style="position:absolute;left:4515;top:420;width:144;height:145;visibility:visible;mso-wrap-style:square;v-text-anchor:top" coordsize="144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pkXMAA&#10;AADcAAAADwAAAGRycy9kb3ducmV2LnhtbERPy4rCMBTdC/5DuIK7MVVQxmoUEcUHbnwgLi/NtS02&#10;N6WJts7XTxaCy8N5T+eNKcSLKpdbVtDvRSCIE6tzThVczuufXxDOI2ssLJOCNzmYz9qtKcba1nyk&#10;18mnIoSwi1FB5n0ZS+mSjAy6ni2JA3e3lUEfYJVKXWEdwk0hB1E0kgZzDg0ZlrTMKHmcnkZBQaPN&#10;vl7drza6Hg7DG9Pu701KdTvNYgLCU+O/4o97qxWM+2FtOBOOgJ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ZpkXMAAAADcAAAADwAAAAAAAAAAAAAAAACYAgAAZHJzL2Rvd25y&#10;ZXYueG1sUEsFBgAAAAAEAAQA9QAAAIUDAAAAAA==&#10;" path="m70,145r,l85,140r15,-5l110,120r9,-10l139,75r5,-25l144,40,139,30,124,15,100,5,70,,45,5,20,15,5,30,,50,,75r15,30l25,120r15,15l55,140r15,5xe" filled="f" strokecolor="#e36c0a [2409]" strokeweight="42e-5mm">
                  <v:path arrowok="t" o:connecttype="custom" o:connectlocs="70,145;70,145;85,140;100,135;110,120;119,110;139,75;144,50;144,50;144,40;139,30;124,15;100,5;70,0;70,0;45,5;20,15;5,30;0,50;0,50;0,75;15,105;25,120;40,135;55,140;70,145;70,145" o:connectangles="0,0,0,0,0,0,0,0,0,0,0,0,0,0,0,0,0,0,0,0,0,0,0,0,0,0,0"/>
                </v:shape>
                <v:shape id="Freeform 366" o:spid="_x0000_s1383" style="position:absolute;left:4330;top:565;width:509;height:20;visibility:visible;mso-wrap-style:square;v-text-anchor:top" coordsize="509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DVEMYA&#10;AADcAAAADwAAAGRycy9kb3ducmV2LnhtbESPQWsCMRSE7wX/Q3iCt5rdFkrdGkUrhfbgoWppj4/N&#10;c7O6eVmS6G799U1B8DjMzDfMdN7bRpzJh9qxgnycgSAuna65UrDbvt0/gwgRWWPjmBT8UoD5bHA3&#10;xUK7jj/pvImVSBAOBSowMbaFlKE0ZDGMXUucvL3zFmOSvpLaY5fgtpEPWfYkLdacFgy29GqoPG5O&#10;VsHH1q/05TFfdt9f1v90K70/mLVSo2G/eAERqY+38LX9rhVM8gn8n0lHQM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DVEMYAAADcAAAADwAAAAAAAAAAAAAAAACYAgAAZHJz&#10;L2Rvd25yZXYueG1sUEsFBgAAAAAEAAQA9QAAAIsDAAAAAA==&#10;" path="m,l,,20,10,70,20r30,l145,20,195,10,255,r59,10l364,15r45,5l439,20,484,10,509,e" filled="f" strokecolor="#e36c0a [2409]" strokeweight="42e-5mm">
                  <v:path arrowok="t" o:connecttype="custom" o:connectlocs="0,0;0,0;20,10;70,20;100,20;145,20;195,10;255,0;255,0;255,0;314,10;364,15;409,20;439,20;484,10;509,0" o:connectangles="0,0,0,0,0,0,0,0,0,0,0,0,0,0,0,0"/>
                </v:shape>
                <v:shape id="Freeform 367" o:spid="_x0000_s1384" style="position:absolute;left:4330;top:565;width:509;height:45;visibility:visible;mso-wrap-style:square;v-text-anchor:top" coordsize="509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+8hcEA&#10;AADcAAAADwAAAGRycy9kb3ducmV2LnhtbERPz0/CMBS+m/A/NI/Em+sYgeCkENAYuAoo15f1uU7W&#10;19lWGP+9PZBw/PL9ni9724oz+dA4VjDKchDEldMN1woO+/enGYgQkTW2jknBlQIsF4OHOZbaXfiD&#10;zrtYixTCoUQFJsaulDJUhiyGzHXEift23mJM0NdSe7ykcNvKIs+n0mLDqcFgR6+GqtPuzyrwn5uN&#10;Gec/68nR/RZh+zXuj2+s1OOwX72AiNTHu/jm3moFz0Wan86kIyA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/vIXBAAAA3AAAAA8AAAAAAAAAAAAAAAAAmAIAAGRycy9kb3du&#10;cmV2LnhtbFBLBQYAAAAABAAEAPUAAACGAwAAAAA=&#10;" path="m,l,,40,15,90,25r60,10l230,45r84,-5l359,35r50,-5l459,15,509,e" filled="f" strokecolor="#e36c0a [2409]" strokeweight="42e-5mm">
                  <v:path arrowok="t" o:connecttype="custom" o:connectlocs="0,0;0,0;40,15;90,25;150,35;230,45;314,40;359,35;409,30;459,15;509,0" o:connectangles="0,0,0,0,0,0,0,0,0,0,0"/>
                </v:shape>
                <v:line id="Line 368" o:spid="_x0000_s1385" style="position:absolute;visibility:visible;mso-wrap-style:square" from="4325,660" to="4844,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DN6sYAAADcAAAADwAAAGRycy9kb3ducmV2LnhtbESPQWvCQBSE7wX/w/IEL0U3emhrdBWp&#10;CoVCoDEg3h7Z5yaYfRuy2xj/fbdQ6HGYmW+Y9Xawjeip87VjBfNZAoK4dLpmo6A4HadvIHxA1tg4&#10;JgUP8rDdjJ7WmGp35y/q82BEhLBPUUEVQptK6cuKLPqZa4mjd3WdxRBlZ6Tu8B7htpGLJHmRFmuO&#10;CxW29F5Recu/rQJT5PvDqyn6Yn8N/vP8nPWXLFNqMh52KxCBhvAf/mt/aAXLxRx+z8QjID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QzerGAAAA3AAAAA8AAAAAAAAA&#10;AAAAAAAAoQIAAGRycy9kb3ducmV2LnhtbFBLBQYAAAAABAAEAPkAAACUAwAAAAA=&#10;" strokecolor="#e36c0a [2409]" strokeweight="42e-5mm"/>
                <v:line id="Line 369" o:spid="_x0000_s1386" style="position:absolute;visibility:visible;mso-wrap-style:square" from="4325,690" to="4844,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SCe8QAAADcAAAADwAAAGRycy9kb3ducmV2LnhtbESPzWrDMBCE74G+g9hCLyGR60NJHMsh&#10;FJqmECj5PS/Wxha1VsZSHeftq0Ahx2FmvmHy5WAb0VPnjWMFr9MEBHHptOFKwfHwMZmB8AFZY+OY&#10;FNzIw7J4GuWYaXflHfX7UIkIYZ+hgjqENpPSlzVZ9FPXEkfv4jqLIcqukrrDa4TbRqZJ8iYtGo4L&#10;Nbb0XlP5s/+1Cszn+fS9PW/KlaOv8dquzY16o9TL87BagAg0hEf4v73RCuZpCvcz8QjI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tIJ7xAAAANwAAAAPAAAAAAAAAAAA&#10;AAAAAKECAABkcnMvZG93bnJldi54bWxQSwUGAAAAAAQABAD5AAAAkgMAAAAA&#10;" strokecolor="#e36c0a [2409]" strokeweight="69e-5mm"/>
                <v:shape id="Freeform 370" o:spid="_x0000_s1387" style="position:absolute;left:5314;top:315;width:55;height:250;visibility:visible;mso-wrap-style:square;v-text-anchor:top" coordsize="55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qFqsQA&#10;AADcAAAADwAAAGRycy9kb3ducmV2LnhtbESPT4vCMBTE78J+h/AWvK2pXSpajbIurCh68Q+en82z&#10;LTYvpYlav70RFjwOM/MbZjJrTSVu1LjSsoJ+LwJBnFldcq7gsP/7GoJwHlljZZkUPMjBbPrRmWCq&#10;7Z23dNv5XAQIuxQVFN7XqZQuK8ig69maOHhn2xj0QTa51A3eA9xUMo6igTRYclgosKbfgrLL7moU&#10;zNeHOFkMkw3LeXI97bE+Li4rpbqf7c8YhKfWv8P/7aVWMIq/4XUmHAE5f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2KharEAAAA3AAAAA8AAAAAAAAAAAAAAAAAmAIAAGRycy9k&#10;b3ducmV2LnhtbFBLBQYAAAAABAAEAPUAAACJAwAAAAA=&#10;" path="m45,250r,l30,240,20,225,10,200,5,170r5,-30l20,115,30,95,50,65r5,-5l50,50,35,35,,15,50,e" filled="f" strokecolor="#e36c0a [2409]" strokeweight="42e-5mm">
                  <v:path arrowok="t" o:connecttype="custom" o:connectlocs="45,250;45,250;30,240;20,225;10,200;5,170;10,140;20,115;30,95;50,65;50,65;55,60;50,50;35,35;0,15;50,0" o:connectangles="0,0,0,0,0,0,0,0,0,0,0,0,0,0,0,0"/>
                </v:shape>
                <v:shape id="Freeform 371" o:spid="_x0000_s1388" style="position:absolute;left:4844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vSE8UA&#10;AADcAAAADwAAAGRycy9kb3ducmV2LnhtbESPQWuDQBSE74X8h+UFemvWSgmNzUZKIKGkB9FIoLeH&#10;+6Ki+1bcbTT/vlso9DjMzDfMNp1NL240utaygudVBIK4srrlWkF5Pjy9gnAeWWNvmRTcyUG6Wzxs&#10;MdF24pxuha9FgLBLUEHj/ZBI6aqGDLqVHYiDd7WjQR/kWEs94hTgppdxFK2lwZbDQoMD7RuquuLb&#10;KLjk669DlnWy+8yz6XrkDudTqdTjcn5/A+Fp9v/hv/aHVrCJX+D3TDgCcvc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y9ITxQAAANwAAAAPAAAAAAAAAAAAAAAAAJgCAABkcnMv&#10;ZG93bnJldi54bWxQSwUGAAAAAAQABAD1AAAAigMAAAAA&#10;" path="m,250r,l25,225,40,200r,-30l40,140,30,115,20,95,5,65,,60,,55,20,35,50,15,,e" filled="f" strokecolor="#e36c0a [2409]" strokeweight="42e-5mm">
                  <v:path arrowok="t" o:connecttype="custom" o:connectlocs="0,250;0,250;25,225;40,200;40,170;40,140;30,115;20,95;5,65;5,65;0,60;0,55;20,35;50,15;0,0" o:connectangles="0,0,0,0,0,0,0,0,0,0,0,0,0,0,0"/>
                </v:shape>
                <v:shape id="Freeform 372" o:spid="_x0000_s1389" style="position:absolute;left:4884;top:320;width:440;height:245;visibility:visible;mso-wrap-style:square;v-text-anchor:top" coordsize="44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I7wsMA&#10;AADcAAAADwAAAGRycy9kb3ducmV2LnhtbESP3YrCMBSE74V9h3AE7zS1oLjVKK664FXFug9wbE5/&#10;sDkpTdT69puFBS+HmfmGWW1604gHda62rGA6iUAQ51bXXCr4uXyPFyCcR9bYWCYFL3KwWX8MVpho&#10;++QzPTJfigBhl6CCyvs2kdLlFRl0E9sSB6+wnUEfZFdK3eEzwE0j4yiaS4M1h4UKW9pVlN+yu1EQ&#10;p9ficJHN4oCv+2mfpfIrxUKp0bDfLkF46v07/N8+agWf8Qz+zoQj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QI7wsMAAADcAAAADwAAAAAAAAAAAAAAAACYAgAAZHJzL2Rv&#10;d25yZXYueG1sUEsFBgAAAAAEAAQA9QAAAIgDAAAAAA==&#10;" path="m220,245r,l305,240r35,-5l370,230r30,-15l420,200r10,-20l440,150r-5,-30l425,95,405,70,375,45,345,25,305,15,265,5,220,,175,5,135,15,100,25,65,45,40,70,20,95,5,120,,150r5,30l20,200r20,15l65,230r35,5l135,240r85,5xe" filled="f" strokecolor="#e36c0a [2409]" strokeweight="42e-5mm">
                  <v:path arrowok="t" o:connecttype="custom" o:connectlocs="220,245;220,245;305,240;340,235;370,230;400,215;420,200;430,180;440,150;440,150;435,120;425,95;405,70;375,45;345,25;305,15;265,5;220,0;220,0;175,5;135,15;100,25;65,45;40,70;20,95;5,120;0,150;0,150;5,180;20,200;40,215;65,230;100,235;135,240;220,245;220,245" o:connectangles="0,0,0,0,0,0,0,0,0,0,0,0,0,0,0,0,0,0,0,0,0,0,0,0,0,0,0,0,0,0,0,0,0,0,0,0"/>
                </v:shape>
                <v:shape id="Freeform 373" o:spid="_x0000_s1390" style="position:absolute;left:4954;top:370;width:300;height:195;visibility:visible;mso-wrap-style:square;v-text-anchor:top" coordsize="300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AlIcMA&#10;AADcAAAADwAAAGRycy9kb3ducmV2LnhtbESPQUsDMRSE70L/Q3gFbzZpD7WuTUspCB631R68vW6e&#10;2dV9L0sS2/XfG0HwOMzMN8x6O3KvLhRTF8TCfGZAkTTBdeItvL483a1ApYzisA9CFr4pwXYzuVlj&#10;5cJVDnQ5Zq8KRFKFFtqch0rr1LTEmGZhICnee4iMucjotYt4LXDu9cKYpWbspCy0ONC+pebz+MUW&#10;6jf/MZoDx5U5nc/1/a4OzN7a2+m4ewSVacz/4b/2s7PwsFjC75lyBP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AlIcMAAADcAAAADwAAAAAAAAAAAAAAAACYAgAAZHJzL2Rv&#10;d25yZXYueG1sUEsFBgAAAAAEAAQA9QAAAIgDAAAAAA==&#10;" path="m150,195r,l180,195r30,-5l235,180r20,-10l275,155r10,-15l295,120r5,-20l295,80,290,60,275,45,255,30,235,15,210,5,180,,150,,120,,90,5,65,15,45,30,25,45,15,60,5,80,,100r5,20l10,140r15,15l45,170r20,10l90,190r30,5l150,195xe" filled="f" strokecolor="#e36c0a [2409]" strokeweight="42e-5mm">
                  <v:path arrowok="t" o:connecttype="custom" o:connectlocs="150,195;150,195;180,195;210,190;235,180;255,170;275,155;285,140;295,120;300,100;300,100;295,80;290,60;275,45;255,30;235,15;210,5;180,0;150,0;150,0;120,0;90,5;65,15;45,30;25,45;15,60;5,80;0,100;0,100;5,120;10,140;25,155;45,170;65,180;90,190;120,195;150,195;150,195" o:connectangles="0,0,0,0,0,0,0,0,0,0,0,0,0,0,0,0,0,0,0,0,0,0,0,0,0,0,0,0,0,0,0,0,0,0,0,0,0,0"/>
                </v:shape>
                <v:shape id="Freeform 374" o:spid="_x0000_s1391" style="position:absolute;left:4999;top:400;width:210;height:165;visibility:visible;mso-wrap-style:square;v-text-anchor:top" coordsize="21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f7AMUA&#10;AADcAAAADwAAAGRycy9kb3ducmV2LnhtbESPQWsCMRSE7wX/Q3hCL0Wz9dDqahQpCD300rUVvD03&#10;z83i5mVNorv++0YQehxm5htmseptI67kQ+1Ywes4A0FcOl1zpeBnuxlNQYSIrLFxTApuFGC1HDwt&#10;MNeu42+6FrESCcIhRwUmxjaXMpSGLIaxa4mTd3TeYkzSV1J77BLcNnKSZW/SYs1pwWBLH4bKU3Gx&#10;CuLB76rdwfyuv86y7V5Msd0XN6Weh/16DiJSH//Dj/anVjCbvMP9TDo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9/sAxQAAANwAAAAPAAAAAAAAAAAAAAAAAJgCAABkcnMv&#10;ZG93bnJldi54bWxQSwUGAAAAAAQABAD1AAAAigMAAAAA&#10;" path="m105,165r,l125,160r20,-5l165,145r15,-10l190,120r10,-20l205,85r5,-15l210,55,200,45,195,30,180,20,145,5,105,,65,5,30,20,20,30,10,45,5,55,,70,,85r10,15l15,120r15,15l45,145r20,10l85,160r20,5xe" filled="f" strokecolor="#e36c0a [2409]" strokeweight="42e-5mm">
                  <v:path arrowok="t" o:connecttype="custom" o:connectlocs="105,165;105,165;125,160;145,155;165,145;180,135;190,120;200,100;205,85;210,70;210,70;210,55;200,45;195,30;180,20;145,5;105,0;105,0;65,5;30,20;20,30;10,45;5,55;0,70;0,70;0,85;10,100;15,120;30,135;45,145;65,155;85,160;105,165;105,165" o:connectangles="0,0,0,0,0,0,0,0,0,0,0,0,0,0,0,0,0,0,0,0,0,0,0,0,0,0,0,0,0,0,0,0,0,0"/>
                </v:shape>
                <v:shape id="Freeform 375" o:spid="_x0000_s1392" style="position:absolute;left:5029;top:420;width:150;height:145;visibility:visible;mso-wrap-style:square;v-text-anchor:top" coordsize="150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w07cIA&#10;AADcAAAADwAAAGRycy9kb3ducmV2LnhtbERPTWvCQBC9F/wPywjemo3BiKZZRQvF3EpV8DrNTpPQ&#10;7GzIrknsr+8eCj0+3ne+n0wrBupdY1nBMopBEJdWN1wpuF7enjcgnEfW2FomBQ9ysN/NnnLMtB35&#10;g4azr0QIYZehgtr7LpPSlTUZdJHtiAP3ZXuDPsC+krrHMYSbViZxvJYGGw4NNXb0WlP5fb4bBQXd&#10;Vuvk2B5+7ulnd3r3Y1GklVKL+XR4AeFp8v/iP3ehFWyTsDacCUd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3DTtwgAAANwAAAAPAAAAAAAAAAAAAAAAAJgCAABkcnMvZG93&#10;bnJldi54bWxQSwUGAAAAAAQABAD1AAAAhwMAAAAA&#10;" path="m75,145r,l90,140r15,-5l115,120r10,-10l140,75,150,50,145,40r,-10l125,15,105,5,75,,45,5,25,15,10,30,,50,5,75r15,30l30,120r15,15l60,140r15,5xe" filled="f" strokecolor="#e36c0a [2409]" strokeweight="42e-5mm">
                  <v:path arrowok="t" o:connecttype="custom" o:connectlocs="75,145;75,145;90,140;105,135;115,120;125,110;140,75;150,50;150,50;145,40;145,30;125,15;105,5;75,0;75,0;45,5;25,15;10,30;0,50;0,50;5,75;20,105;30,120;45,135;60,140;75,145;75,145" o:connectangles="0,0,0,0,0,0,0,0,0,0,0,0,0,0,0,0,0,0,0,0,0,0,0,0,0,0,0"/>
                </v:shape>
                <v:shape id="Freeform 376" o:spid="_x0000_s1393" style="position:absolute;left:4844;top:565;width:515;height:20;visibility:visible;mso-wrap-style:square;v-text-anchor:top" coordsize="51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DAcIA&#10;AADcAAAADwAAAGRycy9kb3ducmV2LnhtbESP3YrCMBSE7xd8h3AE79ZUxe3aNYoIgjfi+vMAZ5uz&#10;bbE5KUms9e2NIHg5zMw3zHzZmVq05HxlWcFomIAgzq2uuFBwPm0+v0H4gKyxtkwK7uRhueh9zDHT&#10;9sYHao+hEBHCPkMFZQhNJqXPSzLoh7Yhjt6/dQZDlK6Q2uEtwk0tx0nyJQ1WHBdKbGhdUn45Xo2C&#10;SWhNkv6e0525pvX0TzraU6rUoN+tfkAE6sI7/GpvtYLZeAbPM/EI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9sMBwgAAANwAAAAPAAAAAAAAAAAAAAAAAJgCAABkcnMvZG93&#10;bnJldi54bWxQSwUGAAAAAAQABAD1AAAAhwMAAAAA&#10;" path="m,l,,25,10,70,20r35,l145,20,200,10,260,r60,10l370,15r40,5l445,20,490,10,515,e" filled="f" strokecolor="#e36c0a [2409]" strokeweight="42e-5mm">
                  <v:path arrowok="t" o:connecttype="custom" o:connectlocs="0,0;0,0;25,10;70,20;105,20;145,20;200,10;260,0;260,0;260,0;320,10;370,15;410,20;445,20;490,10;515,0" o:connectangles="0,0,0,0,0,0,0,0,0,0,0,0,0,0,0,0"/>
                </v:shape>
                <v:shape id="Freeform 377" o:spid="_x0000_s1394" style="position:absolute;left:4844;top:565;width:515;height:45;visibility:visible;mso-wrap-style:square;v-text-anchor:top" coordsize="51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OLusMA&#10;AADcAAAADwAAAGRycy9kb3ducmV2LnhtbERPTWvCQBC9F/oflil4KXUTC1Kjq4ggLfGkDcXjkJ0m&#10;wexsmt1q8u+dQ6HHx/tebQbXqiv1ofFsIJ0moIhLbxuuDBSf+5c3UCEiW2w9k4GRAmzWjw8rzKy/&#10;8ZGup1gpCeGQoYE6xi7TOpQ1OQxT3xEL9+17h1FgX2nb403CXatnSTLXDhuWhho72tVUXk6/Tkry&#10;7nlM8+Kc/my/2sWYXw7+vTBm8jRsl6AiDfFf/Of+sAYWrzJfzsgR0O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OLusMAAADcAAAADwAAAAAAAAAAAAAAAACYAgAAZHJzL2Rv&#10;d25yZXYueG1sUEsFBgAAAAAEAAQA9QAAAIgDAAAAAA==&#10;" path="m,l,,45,15,90,25r65,10l230,45r90,-5l365,35r50,-5l460,15,515,e" filled="f" strokecolor="#e36c0a [2409]" strokeweight="42e-5mm">
                  <v:path arrowok="t" o:connecttype="custom" o:connectlocs="0,0;0,0;45,15;90,25;155,35;230,45;320,40;365,35;415,30;460,15;515,0" o:connectangles="0,0,0,0,0,0,0,0,0,0,0"/>
                </v:shape>
                <v:line id="Line 378" o:spid="_x0000_s1395" style="position:absolute;visibility:visible;mso-wrap-style:square" from="4844,660" to="5364,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lbN8YAAADcAAAADwAAAGRycy9kb3ducmV2LnhtbESPQWvCQBSE7wX/w/IKvZS6UaGtqauI&#10;tiAIAdOA9PbIPjeh2bchu43x37tCweMwM98wi9VgG9FT52vHCibjBARx6XTNRkHx/fXyDsIHZI2N&#10;Y1JwIQ+r5ehhgal2Zz5QnwcjIoR9igqqENpUSl9WZNGPXUscvZPrLIYoOyN1h+cIt42cJsmrtFhz&#10;XKiwpU1F5W/+ZxWYIt9+vpmiL7an4PfH56z/yTKlnh6H9QeIQEO4h//bO61gPpvA7Uw8AnJ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4JWzfGAAAA3AAAAA8AAAAAAAAA&#10;AAAAAAAAoQIAAGRycy9kb3ducmV2LnhtbFBLBQYAAAAABAAEAPkAAACUAwAAAAA=&#10;" strokecolor="#e36c0a [2409]" strokeweight="42e-5mm"/>
                <v:line id="Line 379" o:spid="_x0000_s1396" style="position:absolute;visibility:visible;mso-wrap-style:square" from="4844,690" to="5364,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G0UpsUAAADcAAAADwAAAGRycy9kb3ducmV2LnhtbESPS2vDMBCE74H+B7GFXEoiN4XQOJZD&#10;KORRCITmdV6srS1qrYylOM6/rwqFHIeZ+YbJFr2tRUetN44VvI4TEMSF04ZLBafjavQOwgdkjbVj&#10;UnAnD4v8aZBhqt2Nv6g7hFJECPsUFVQhNKmUvqjIoh+7hjh63661GKJsS6lbvEW4reUkSabSouG4&#10;UGFDHxUVP4erVWA2l/N+d9kWS0efL2u7NnfqjFLD5345BxGoD4/wf3urFczeJvB3Jh4Bmf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G0UpsUAAADcAAAADwAAAAAAAAAA&#10;AAAAAAChAgAAZHJzL2Rvd25yZXYueG1sUEsFBgAAAAAEAAQA+QAAAJMDAAAAAA==&#10;" strokecolor="#e36c0a [2409]" strokeweight="69e-5mm"/>
                <v:shape id="Freeform 380" o:spid="_x0000_s1397" style="position:absolute;left:5833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vcusQA&#10;AADcAAAADwAAAGRycy9kb3ducmV2LnhtbESPQYvCMBSE78L+h/AW9qapK4hbjSILyqKHUpUFb4/m&#10;2ZY2L6WJtv57Iwgeh5n5hlmselOLG7WutKxgPIpAEGdWl5wrOB03wxkI55E11pZJwZ0crJYfgwXG&#10;2nac0u3gcxEg7GJUUHjfxFK6rCCDbmQb4uBdbGvQB9nmUrfYBbip5XcUTaXBksNCgQ39FpRVh6tR&#10;8J9Oz5skqWS1T5PusuUK+91Jqa/Pfj0H4an37/Cr/acV/Ewm8DwTj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73LrEAAAA3AAAAA8AAAAAAAAAAAAAAAAAmAIAAGRycy9k&#10;b3ducmV2LnhtbFBLBQYAAAAABAAEAPUAAACJAwAAAAA=&#10;" path="m40,250r,l30,240,20,225,5,200r,-30l10,140r5,-25l30,95,50,65r,-5l50,50,30,35,,15,45,e" filled="f" strokecolor="#e36c0a [2409]" strokeweight="42e-5mm">
                  <v:path arrowok="t" o:connecttype="custom" o:connectlocs="40,250;40,250;30,240;20,225;5,200;5,170;10,140;15,115;30,95;50,65;50,65;50,60;50,50;30,35;0,15;45,0" o:connectangles="0,0,0,0,0,0,0,0,0,0,0,0,0,0,0,0"/>
                </v:shape>
                <v:shape id="Freeform 381" o:spid="_x0000_s1398" style="position:absolute;left:5364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JEzsUA&#10;AADcAAAADwAAAGRycy9kb3ducmV2LnhtbESPT2vCQBTE7wW/w/IEb3VjLWLTrCIFRdpDiEqht0f2&#10;5Q/Jvg3Z1cRv3y0UPA4z8xsm2Y6mFTfqXW1ZwWIegSDOra65VHA575/XIJxH1thaJgV3crDdTJ4S&#10;jLUdOKPbyZciQNjFqKDyvouldHlFBt3cdsTBK2xv0AfZl1L3OAS4aeVLFK2kwZrDQoUdfVSUN6er&#10;UfCdrX72adrI5itLh+LADY6fF6Vm03H3DsLT6B/h//ZRK3hbvsLfmXA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EkTOxQAAANwAAAAPAAAAAAAAAAAAAAAAAJgCAABkcnMv&#10;ZG93bnJldi54bWxQSwUGAAAAAAQABAD1AAAAigMAAAAA&#10;" path="m,250r,l25,225,35,200r5,-30l40,140,30,115,20,95,,65,,60,,55,20,35,50,15,,e" filled="f" strokecolor="#e36c0a [2409]" strokeweight="42e-5mm">
                  <v:path arrowok="t" o:connecttype="custom" o:connectlocs="0,250;0,250;25,225;35,200;40,170;40,140;30,115;20,95;0,65;0,65;0,60;0,55;20,35;50,15;0,0" o:connectangles="0,0,0,0,0,0,0,0,0,0,0,0,0,0,0"/>
                </v:shape>
                <v:shape id="Freeform 382" o:spid="_x0000_s1399" style="position:absolute;left:5404;top:320;width:434;height:245;visibility:visible;mso-wrap-style:square;v-text-anchor:top" coordsize="434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k37MQA&#10;AADcAAAADwAAAGRycy9kb3ducmV2LnhtbESPQWsCMRSE7wX/Q3gFbzVbxbauRhGhoL117UFvj80z&#10;Wd28LJt0Xf99Iwg9DjPzDbNY9a4WHbWh8qzgdZSBIC69rtgo+Nl/vnyACBFZY+2ZFNwowGo5eFpg&#10;rv2Vv6krohEJwiFHBTbGJpcylJYchpFviJN38q3DmGRrpG7xmuCuluMse5MOK04LFhvaWCovxa9T&#10;YN73xwPtSH510/Joi9mBzXmr1PC5X89BROrjf/jR3moFs8kU7mfSEZ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25N+zEAAAA3AAAAA8AAAAAAAAAAAAAAAAAmAIAAGRycy9k&#10;b3ducmV2LnhtbFBLBQYAAAAABAAEAPUAAACJAwAAAAA=&#10;" path="m219,245r,l304,240r35,-5l369,230r25,-15l414,200r15,-20l434,150r,-30l419,95,399,70,374,45,339,25,304,15,264,5,219,,174,5,134,15,94,25,65,45,40,70,20,95,5,120,,150r5,30l15,200r20,15l65,230r29,5l134,240r85,5xe" filled="f" strokecolor="#e36c0a [2409]" strokeweight="42e-5mm">
                  <v:path arrowok="t" o:connecttype="custom" o:connectlocs="219,245;219,245;304,240;339,235;369,230;394,215;414,200;429,180;434,150;434,150;434,120;419,95;399,70;374,45;339,25;304,15;264,5;219,0;219,0;174,5;134,15;94,25;65,45;40,70;20,95;5,120;0,150;0,150;5,180;15,200;35,215;65,230;94,235;134,240;219,245;219,245" o:connectangles="0,0,0,0,0,0,0,0,0,0,0,0,0,0,0,0,0,0,0,0,0,0,0,0,0,0,0,0,0,0,0,0,0,0,0,0"/>
                </v:shape>
                <v:shape id="Freeform 383" o:spid="_x0000_s1400" style="position:absolute;left:5473;top:370;width:300;height:195;visibility:visible;mso-wrap-style:square;v-text-anchor:top" coordsize="300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mz/MMA&#10;AADcAAAADwAAAGRycy9kb3ducmV2LnhtbESPQUsDMRSE74L/ITzBm02sUOvatJSC4HFb68Hb6+aZ&#10;Xd33siSxXf99UxA8DjPzDbNYjdyrI8XUBbFwPzGgSJrgOvEW9m8vd3NQKaM47IOQhV9KsFpeXy2w&#10;cuEkWzruslcFIqlCC23OQ6V1alpiTJMwkBTvM0TGXGT02kU8FTj3emrMTDN2UhZaHGjTUvO9+2EL&#10;9Yf/Gs2W49y8Hw7147oOzN7a25tx/Qwq05j/w3/tV2fh6WEGlzPlCOjlG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Hmz/MMAAADcAAAADwAAAAAAAAAAAAAAAACYAgAAZHJzL2Rv&#10;d25yZXYueG1sUEsFBgAAAAAEAAQA9QAAAIgDAAAAAA==&#10;" path="m150,195r,l180,195r25,-5l230,180r25,-10l270,155r15,-15l295,120r5,-20l295,80,290,60,275,45,255,30,235,15,205,5,180,,150,,120,,90,5,65,15,45,30,25,45,10,60,,80r,20l,120r10,20l25,155r15,15l65,180r25,10l120,195r30,xe" filled="f" strokecolor="#e36c0a [2409]" strokeweight="42e-5mm">
                  <v:path arrowok="t" o:connecttype="custom" o:connectlocs="150,195;150,195;180,195;205,190;230,180;255,170;270,155;285,140;295,120;300,100;300,100;295,80;290,60;275,45;255,30;235,15;205,5;180,0;150,0;150,0;120,0;90,5;65,15;45,30;25,45;10,60;0,80;0,100;0,100;0,120;10,140;25,155;40,170;65,180;90,190;120,195;150,195;150,195" o:connectangles="0,0,0,0,0,0,0,0,0,0,0,0,0,0,0,0,0,0,0,0,0,0,0,0,0,0,0,0,0,0,0,0,0,0,0,0,0,0"/>
                </v:shape>
                <v:shape id="Freeform 384" o:spid="_x0000_s1401" style="position:absolute;left:5518;top:400;width:210;height:165;visibility:visible;mso-wrap-style:square;v-text-anchor:top" coordsize="21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5t3cYA&#10;AADcAAAADwAAAGRycy9kb3ducmV2LnhtbESPQWsCMRSE7wX/Q3hCL6VmVWjr1ihSEHroxdUK3p6b&#10;183i5mWbpO76741Q8DjMzDfMfNnbRpzJh9qxgvEoA0FcOl1zpWC3XT+/gQgRWWPjmBRcKMByMXiY&#10;Y65dxxs6F7ESCcIhRwUmxjaXMpSGLIaRa4mT9+O8xZikr6T22CW4beQky16kxZrTgsGWPgyVp+LP&#10;KohHv6/2R/O9+vqVbfdkiu2huCj1OOxX7yAi9fEe/m9/agWz6SvczqQjIB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y5t3cYAAADcAAAADwAAAAAAAAAAAAAAAACYAgAAZHJz&#10;L2Rvd25yZXYueG1sUEsFBgAAAAAEAAQA9QAAAIsDAAAAAA==&#10;" path="m105,165r,l125,160r20,-5l160,145r15,-10l190,120r10,-20l205,85r5,-15l205,55,200,45,190,30,180,20,145,5,105,,65,5,30,20,15,30,10,45,,55,,70,,85r5,15l15,120r15,15l45,145r20,10l85,160r20,5xe" filled="f" strokecolor="#e36c0a [2409]" strokeweight="42e-5mm">
                  <v:path arrowok="t" o:connecttype="custom" o:connectlocs="105,165;105,165;125,160;145,155;160,145;175,135;190,120;200,100;205,85;210,70;210,70;205,55;200,45;190,30;180,20;145,5;105,0;105,0;65,5;30,20;15,30;10,45;0,55;0,70;0,70;0,85;5,100;15,120;30,135;45,145;65,155;85,160;105,165;105,165" o:connectangles="0,0,0,0,0,0,0,0,0,0,0,0,0,0,0,0,0,0,0,0,0,0,0,0,0,0,0,0,0,0,0,0,0,0"/>
                </v:shape>
                <v:shape id="Freeform 385" o:spid="_x0000_s1402" style="position:absolute;left:5548;top:420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m2FsAA&#10;AADcAAAADwAAAGRycy9kb3ducmV2LnhtbERPz2vCMBS+D/wfwhO8zbTbKFs1imwU7HHddn80b021&#10;eQlNtPW/N4fBjh/f7+1+toO40hh6xwrydQaCuHW6507B91f1+AoiRGSNg2NScKMA+93iYYuldhN/&#10;0rWJnUghHEpUYGL0pZShNWQxrJ0nTtyvGy3GBMdO6hGnFG4H+ZRlhbTYc2ow6OndUHtuLlZB/YN9&#10;Xrj8lNX+o/IvwV/MUCu1Ws6HDYhIc/wX/7mPWsHbc1qbzqQjIH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Km2FsAAAADcAAAADwAAAAAAAAAAAAAAAACYAgAAZHJzL2Rvd25y&#10;ZXYueG1sUEsFBgAAAAAEAAQA9QAAAIUDAAAAAA==&#10;" path="m75,145r,l90,140r10,-5l115,120r10,-10l140,75r5,-25l145,40,140,30,125,15,100,5,75,,45,5,20,15,5,30,,50,5,75r15,30l30,120r15,15l55,140r20,5xe" filled="f" strokecolor="#e36c0a [2409]" strokeweight="42e-5mm">
                  <v:path arrowok="t" o:connecttype="custom" o:connectlocs="75,145;75,145;90,140;100,135;115,120;125,110;140,75;145,50;145,50;145,40;140,30;125,15;100,5;75,0;75,0;45,5;20,15;5,30;0,50;0,50;5,75;20,105;30,120;45,135;55,140;75,145;75,145" o:connectangles="0,0,0,0,0,0,0,0,0,0,0,0,0,0,0,0,0,0,0,0,0,0,0,0,0,0,0"/>
                </v:shape>
                <v:shape id="Freeform 386" o:spid="_x0000_s1403" style="position:absolute;left:5364;top:565;width:509;height:20;visibility:visible;mso-wrap-style:square;v-text-anchor:top" coordsize="509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WJcMYA&#10;AADcAAAADwAAAGRycy9kb3ducmV2LnhtbESPT2sCMRTE74V+h/AKvdWsFaSuRrGVQnvwUP+gx8fm&#10;uVndvCxJ6q5++qYgeBxm5jfMZNbZWpzJh8qxgn4vA0FcOF1xqWCz/nx5AxEissbaMSm4UIDZ9PFh&#10;grl2Lf/QeRVLkSAcclRgYmxyKUNhyGLouYY4eQfnLcYkfSm1xzbBbS1fs2woLVacFgw29GGoOK1+&#10;rYLvtV/o66D/3u621u/bhT4czVKp56duPgYRqYv38K39pRWMBiP4P5OOgJ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hWJcMYAAADcAAAADwAAAAAAAAAAAAAAAACYAgAAZHJz&#10;L2Rvd25yZXYueG1sUEsFBgAAAAAEAAQA9QAAAIsDAAAAAA==&#10;" path="m,l,,25,10,70,20r35,l144,20,194,10,259,r60,10l369,15r40,5l444,20,489,10,509,e" filled="f" strokecolor="#e36c0a [2409]" strokeweight="42e-5mm">
                  <v:path arrowok="t" o:connecttype="custom" o:connectlocs="0,0;0,0;25,10;70,20;105,20;144,20;194,10;259,0;259,0;259,0;319,10;369,15;409,20;444,20;489,10;509,0" o:connectangles="0,0,0,0,0,0,0,0,0,0,0,0,0,0,0,0"/>
                </v:shape>
                <v:shape id="Freeform 387" o:spid="_x0000_s1404" style="position:absolute;left:5364;top:565;width:509;height:45;visibility:visible;mso-wrap-style:square;v-text-anchor:top" coordsize="509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BZJcEA&#10;AADcAAAADwAAAGRycy9kb3ducmV2LnhtbERPyW7CMBC9I/EP1iD1Bk6hRW3AoFJUwZWl5TqKhzht&#10;PA62gfD3+FCJ49Pbp/PW1uJCPlSOFTwPMhDEhdMVlwr2u6/+G4gQkTXWjknBjQLMZ93OFHPtrryh&#10;yzaWIoVwyFGBibHJpQyFIYth4BrixB2dtxgT9KXUHq8p3NZymGVjabHi1GCwoU9Dxd/2bBX479XK&#10;jLLfxevBnYZh/TNqD0tW6qnXfkxARGrjQ/zvXmsF7y9pfjqTjoCc3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zgWSXBAAAA3AAAAA8AAAAAAAAAAAAAAAAAmAIAAGRycy9kb3du&#10;cmV2LnhtbFBLBQYAAAAABAAEAPUAAACGAwAAAAA=&#10;" path="m,l,,40,15,90,25r64,10l229,45r85,-5l364,35r45,-5l459,15,509,e" filled="f" strokecolor="#e36c0a [2409]" strokeweight="42e-5mm">
                  <v:path arrowok="t" o:connecttype="custom" o:connectlocs="0,0;0,0;40,15;90,25;154,35;229,45;314,40;364,35;409,30;459,15;509,0" o:connectangles="0,0,0,0,0,0,0,0,0,0,0"/>
                </v:shape>
                <v:line id="Line 388" o:spid="_x0000_s1405" style="position:absolute;visibility:visible;mso-wrap-style:square" from="5364,660" to="5878,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8oSsYAAADcAAAADwAAAGRycy9kb3ducmV2LnhtbESPQWvCQBSE7wX/w/IKvZS6UaStqauI&#10;tiAIAdOA9PbIPjeh2bchu43x37tCweMwM98wi9VgG9FT52vHCibjBARx6XTNRkHx/fXyDsIHZI2N&#10;Y1JwIQ+r5ehhgal2Zz5QnwcjIoR9igqqENpUSl9WZNGPXUscvZPrLIYoOyN1h+cIt42cJsmrtFhz&#10;XKiwpU1F5W/+ZxWYIt9+vpmiL7an4PfH56z/yTKlnh6H9QeIQEO4h//bO61gPpvA7Uw8AnJ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YPKErGAAAA3AAAAA8AAAAAAAAA&#10;AAAAAAAAoQIAAGRycy9kb3ducmV2LnhtbFBLBQYAAAAABAAEAPkAAACUAwAAAAA=&#10;" strokecolor="#e36c0a [2409]" strokeweight="42e-5mm"/>
                <v:line id="Line 389" o:spid="_x0000_s1406" style="position:absolute;visibility:visible;mso-wrap-style:square" from="5364,690" to="5878,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tn28UAAADcAAAADwAAAGRycy9kb3ducmV2LnhtbESPS2vDMBCE74H+B7GFXEoiN5TQOJZD&#10;KORRCITmdV6srS1qrYylOM6/rwqFHIeZ+YbJFr2tRUetN44VvI4TEMSF04ZLBafjavQOwgdkjbVj&#10;UnAnD4v8aZBhqt2Nv6g7hFJECPsUFVQhNKmUvqjIoh+7hjh63661GKJsS6lbvEW4reUkSabSouG4&#10;UGFDHxUVP4erVWA2l/N+d9kWS0efL2u7NnfqjFLD5345BxGoD4/wf3urFczeJvB3Jh4Bmf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Gtn28UAAADcAAAADwAAAAAAAAAA&#10;AAAAAAChAgAAZHJzL2Rvd25yZXYueG1sUEsFBgAAAAAEAAQA+QAAAJMDAAAAAA==&#10;" strokecolor="#e36c0a [2409]" strokeweight="69e-5mm"/>
                <v:shape id="Freeform 390" o:spid="_x0000_s1407" style="position:absolute;left:6148;top:555;width:249;height:65;visibility:visible;mso-wrap-style:square;v-text-anchor:top" coordsize="249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jX2cUA&#10;AADcAAAADwAAAGRycy9kb3ducmV2LnhtbESPQWvCQBSE74L/YXmCF6mbatEaXaWKAXtUS9XbI/tM&#10;gtm3Ibtq/PeuUOhxmJlvmNmiMaW4Ue0Kywre+xEI4tTqgjMFP/vk7ROE88gaS8uk4EEOFvN2a4ax&#10;tnfe0m3nMxEg7GJUkHtfxVK6NCeDrm8r4uCdbW3QB1lnUtd4D3BTykEUjaTBgsNCjhWtckovu6tR&#10;8FtcT2tcJun3cXLaj5NDkxx6W6W6neZrCsJT4//Df+2NVjD5GMLr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ONfZxQAAANwAAAAPAAAAAAAAAAAAAAAAAJgCAABkcnMv&#10;ZG93bnJldi54bWxQSwUGAAAAAAQABAD1AAAAigMAAAAA&#10;" path="m,55r,l25,35,50,25,80,20r30,5l135,30r20,10l174,50r10,10l189,65r10,-5l214,40,229,20,234,r15,60e" filled="f" strokecolor="#e36c0a [2409]" strokeweight="42e-5mm">
                  <v:path arrowok="t" o:connecttype="custom" o:connectlocs="0,55;0,55;25,35;50,25;80,20;110,25;135,30;155,40;174,50;184,60;184,60;189,65;199,60;214,40;229,20;234,0;234,0;249,60" o:connectangles="0,0,0,0,0,0,0,0,0,0,0,0,0,0,0,0,0,0"/>
                </v:shape>
                <v:shape id="Freeform 391" o:spid="_x0000_s1408" style="position:absolute;left:5878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Q3s8QA&#10;AADcAAAADwAAAGRycy9kb3ducmV2LnhtbESPQYvCMBSE78L+h/AW9qapi4hbjSILyqKHUpUFb4/m&#10;2ZY2L6WJtv57Iwgeh5n5hlmselOLG7WutKxgPIpAEGdWl5wrOB03wxkI55E11pZJwZ0crJYfgwXG&#10;2nac0u3gcxEg7GJUUHjfxFK6rCCDbmQb4uBdbGvQB9nmUrfYBbip5XcUTaXBksNCgQ39FpRVh6tR&#10;8J9Oz5skqWS1T5PusuUK+91Jqa/Pfj0H4an37/Cr/acV/Ewm8DwTj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UN7PEAAAA3AAAAA8AAAAAAAAAAAAAAAAAmAIAAGRycy9k&#10;b3ducmV2LnhtbFBLBQYAAAAABAAEAPUAAACJAwAAAAA=&#10;" path="m5,250r,l30,225,40,200r5,-30l40,140,35,115,25,95,5,65,,60,5,55,20,35,50,15,,e" filled="f" strokecolor="#e36c0a [2409]" strokeweight="42e-5mm">
                  <v:path arrowok="t" o:connecttype="custom" o:connectlocs="5,250;5,250;30,225;40,200;45,170;40,140;35,115;25,95;5,65;5,65;0,60;5,55;20,35;50,15;0,0" o:connectangles="0,0,0,0,0,0,0,0,0,0,0,0,0,0,0"/>
                </v:shape>
                <v:shape id="Freeform 392" o:spid="_x0000_s1409" style="position:absolute;left:5923;top:325;width:399;height:250;visibility:visible;mso-wrap-style:square;v-text-anchor:top" coordsize="399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sIP8MA&#10;AADcAAAADwAAAGRycy9kb3ducmV2LnhtbESPS2/CMBCE70j8B2srcWucIihNikG0EoJjSR/nVbzN&#10;o/E6ik0S/j1GqsRxNDPfaNbb0TSip85VlhU8RTEI4tzqigsFX5/7xxcQziNrbCyTggs52G6mkzWm&#10;2g58oj7zhQgQdikqKL1vUyldXpJBF9mWOHi/tjPog+wKqTscAtw0ch7Hz9JgxWGhxJbeS8r/srNR&#10;4DTaevVdc/NTH9rx7SNx1S5RavYw7l5BeBr9PfzfPmoFyWIJtzPhCMjN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sIP8MAAADcAAAADwAAAAAAAAAAAAAAAACYAgAAZHJzL2Rv&#10;d25yZXYueG1sUEsFBgAAAAAEAAQA9QAAAIgDAAAAAA==&#10;" path="m205,240r,l235,245r80,5l345,245r15,-5l375,230r10,-15l389,200r5,-20l399,160r-5,-25l385,110,375,85,355,60,330,35,300,20,265,5,230,,180,,135,10,95,20,65,40,35,65,20,90,5,115,,145r,30l15,195r20,15l65,225r30,5l130,235r75,5xe" filled="f" strokecolor="#e36c0a [2409]" strokeweight="42e-5mm">
                  <v:path arrowok="t" o:connecttype="custom" o:connectlocs="205,240;205,240;235,245;315,250;315,250;345,245;360,240;375,230;385,215;389,200;394,180;399,160;399,160;394,135;385,110;375,85;355,60;330,35;300,20;265,5;230,0;230,0;180,0;135,10;95,20;65,40;35,65;20,90;5,115;0,145;0,145;0,175;15,195;35,210;65,225;95,230;130,235;205,240;205,240" o:connectangles="0,0,0,0,0,0,0,0,0,0,0,0,0,0,0,0,0,0,0,0,0,0,0,0,0,0,0,0,0,0,0,0,0,0,0,0,0,0,0"/>
                </v:shape>
                <v:shape id="Freeform 393" o:spid="_x0000_s1410" style="position:absolute;left:5993;top:370;width:265;height:195;visibility:visible;mso-wrap-style:square;v-text-anchor:top" coordsize="265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8/AsQA&#10;AADcAAAADwAAAGRycy9kb3ducmV2LnhtbESPT4vCMBTE7wt+h/AEb2uqSNmtRhFB/HNxVwvi7dE8&#10;22LzUpqo7bc3wsIeh5n5DTNbtKYSD2pcaVnBaBiBIM6sLjlXkJ7Wn18gnEfWWFkmBR05WMx7HzNM&#10;tH3yLz2OPhcBwi5BBYX3dSKlywoy6Ia2Jg7e1TYGfZBNLnWDzwA3lRxHUSwNlhwWCqxpVVB2O96N&#10;gp90tekwHu107rNzetnjoe72Sg367XIKwlPr/8N/7a1W8D2J4X0mHAE5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vPwLEAAAA3AAAAA8AAAAAAAAAAAAAAAAAmAIAAGRycy9k&#10;b3ducmV2LnhtbFBLBQYAAAAABAAEAPUAAACJAwAAAAA=&#10;" path="m135,195r,l235,160r15,-10l265,130r,-25l265,80,250,55,230,30,195,10,155,,120,,90,5,65,15,40,30,25,45,10,60,,80r,20l,120r10,20l25,155r15,15l65,180r25,10l135,195xe" filled="f" strokecolor="#e36c0a [2409]" strokeweight="42e-5mm">
                  <v:path arrowok="t" o:connecttype="custom" o:connectlocs="135,195;135,195;235,160;235,160;250,150;265,130;265,105;265,80;250,55;230,30;195,10;155,0;155,0;120,0;90,5;65,15;40,30;25,45;10,60;0,80;0,100;0,100;0,120;10,140;25,155;40,170;65,180;90,190;135,195;135,195" o:connectangles="0,0,0,0,0,0,0,0,0,0,0,0,0,0,0,0,0,0,0,0,0,0,0,0,0,0,0,0,0,0"/>
                </v:shape>
                <v:shape id="Freeform 394" o:spid="_x0000_s1411" style="position:absolute;left:6033;top:400;width:185;height:165;visibility:visible;mso-wrap-style:square;v-text-anchor:top" coordsize="185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0GL8MA&#10;AADcAAAADwAAAGRycy9kb3ducmV2LnhtbESPQWvCQBSE74X+h+UVvNVNxVZNXYOUtNijiQePj+wz&#10;CWbfht1tEv99Vyj0OMzMN8w2m0wnBnK+tazgZZ6AIK6sbrlWcCo/n9cgfEDW2FkmBTfykO0eH7aY&#10;ajvykYYi1CJC2KeooAmhT6X0VUMG/dz2xNG7WGcwROlqqR2OEW46uUiSN2mw5bjQYE8fDVXX4sco&#10;qHhaf7+eMZTa3b4KnV+xPOVKzZ6m/TuIQFP4D/+1D1rBZrmC+5l4BO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J0GL8MAAADcAAAADwAAAAAAAAAAAAAAAACYAgAAZHJzL2Rv&#10;d25yZXYueG1sUEsFBgAAAAAEAAQA9QAAAIgDAAAAAA==&#10;" path="m95,165r,l170,105,180,95r5,-15l185,65,180,45,170,30,155,15,135,5,110,,85,,65,5,50,10,35,20,20,30,10,45,5,55,,70,5,85r5,20l20,120r15,15l65,155r15,10l95,165xe" filled="f" strokecolor="#e36c0a [2409]" strokeweight="42e-5mm">
                  <v:path arrowok="t" o:connecttype="custom" o:connectlocs="95,165;95,165;170,105;170,105;180,95;185,80;185,65;180,45;170,30;155,15;135,5;110,0;110,0;85,0;65,5;50,10;35,20;20,30;10,45;5,55;0,70;0,70;5,85;10,105;20,120;35,135;65,155;80,165;95,165;95,165" o:connectangles="0,0,0,0,0,0,0,0,0,0,0,0,0,0,0,0,0,0,0,0,0,0,0,0,0,0,0,0,0,0"/>
                </v:shape>
                <v:shape id="Freeform 395" o:spid="_x0000_s1412" style="position:absolute;left:6068;top:420;width:125;height:145;visibility:visible;mso-wrap-style:square;v-text-anchor:top" coordsize="12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QBKMMA&#10;AADcAAAADwAAAGRycy9kb3ducmV2LnhtbERPy2rCQBTdC/2H4Rbc6cRaJKaOUkrbFLoyEdeXzG0S&#10;zdxJM2Mef99ZFFweznt3GE0jeupcbVnBahmBIC6srrlUcMo/FjEI55E1NpZJwUQODvuH2Q4TbQc+&#10;Up/5UoQQdgkqqLxvEyldUZFBt7QtceB+bGfQB9iVUnc4hHDTyKco2kiDNYeGClt6q6i4ZjejYJ3G&#10;5/78nf5upvU2ssfrJf18z5WaP46vLyA8jf4u/nd/aQXb57A2nAlHQO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DQBKMMAAADcAAAADwAAAAAAAAAAAAAAAACYAgAAZHJzL2Rv&#10;d25yZXYueG1sUEsFBgAAAAAEAAQA9QAAAIgDAAAAAA==&#10;" path="m60,145r,l80,115,120,70r5,-10l125,50r,-10l120,30,110,20,100,10,90,5,75,,45,5,20,15,5,30,,50,,60,5,75r15,30l40,135r10,5l60,145xe" filled="f" strokecolor="#e36c0a [2409]" strokeweight="42e-5mm">
                  <v:path arrowok="t" o:connecttype="custom" o:connectlocs="60,145;60,145;80,115;120,70;120,70;125,60;125,50;125,40;120,30;110,20;100,10;90,5;75,0;75,0;45,5;20,15;5,30;0,50;0,50;0,60;5,75;20,105;40,135;50,140;60,145;60,145" o:connectangles="0,0,0,0,0,0,0,0,0,0,0,0,0,0,0,0,0,0,0,0,0,0,0,0,0,0"/>
                </v:shape>
                <v:shape id="Freeform 396" o:spid="_x0000_s1413" style="position:absolute;left:5883;top:565;width:265;height:45;visibility:visible;mso-wrap-style:square;v-text-anchor:top" coordsize="26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pFlsYA&#10;AADcAAAADwAAAGRycy9kb3ducmV2LnhtbESP3WrCQBSE7wu+w3KE3tWNpRWNrmKVllZU8Ae8PWSP&#10;STB7NuxuTPr23UKhl8PMfMPMFp2pxJ2cLy0rGA4SEMSZ1SXnCs6n96cxCB+QNVaWScE3eVjMew8z&#10;TLVt+UD3Y8hFhLBPUUERQp1K6bOCDPqBrYmjd7XOYIjS5VI7bCPcVPI5SUbSYMlxocCaVgVlt2Nj&#10;FLxukr09b99G7e5yHX59rJvKukapx363nIII1IX/8F/7UyuYvEzg90w8AnL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pFlsYAAADcAAAADwAAAAAAAAAAAAAAAACYAgAAZHJz&#10;L2Rvd25yZXYueG1sUEsFBgAAAAAEAAQA9QAAAIsDAAAAAA==&#10;" path="m,l,,20,10,70,20r35,l145,20,190,10,245,r,20l255,20r10,25e" filled="f" strokecolor="#e36c0a [2409]" strokeweight="42e-5mm">
                  <v:path arrowok="t" o:connecttype="custom" o:connectlocs="0,0;0,0;20,10;70,20;105,20;145,20;190,10;245,0;245,0;245,0;245,20;245,20;255,20;265,45" o:connectangles="0,0,0,0,0,0,0,0,0,0,0,0,0,0"/>
                </v:shape>
                <v:shape id="Freeform 397" o:spid="_x0000_s1414" style="position:absolute;left:5883;top:565;width:265;height:45;visibility:visible;mso-wrap-style:square;v-text-anchor:top" coordsize="26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l61sIA&#10;AADcAAAADwAAAGRycy9kb3ducmV2LnhtbERPXWvCMBR9H+w/hDvwTVMFZatGcYqiww2mgq+X5tqW&#10;NTclSW399+ZB2OPhfM8WnanEjZwvLSsYDhIQxJnVJecKzqdN/x2ED8gaK8uk4E4eFvPXlxmm2rb8&#10;S7djyEUMYZ+igiKEOpXSZwUZ9ANbE0fuap3BEKHLpXbYxnBTyVGSTKTBkmNDgTWtCsr+jo1RMP5K&#10;fuz58Dlpvy/X4X67birrGqV6b91yCiJQF/7FT/dOK/gYx/nxTDwC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6XrWwgAAANwAAAAPAAAAAAAAAAAAAAAAAJgCAABkcnMvZG93&#10;bnJldi54bWxQSwUGAAAAAAQABAD1AAAAhwMAAAAA&#10;" path="m,l,,40,15,90,25r65,10l230,45r10,l235,40r-5,-5l235,25r5,-5l250,20r5,10l265,45e" filled="f" strokecolor="#e36c0a [2409]" strokeweight="42e-5mm">
                  <v:path arrowok="t" o:connecttype="custom" o:connectlocs="0,0;0,0;40,15;90,25;155,35;155,35;230,45;230,45;240,45;235,40;235,40;235,40;230,35;235,25;240,20;250,20;255,30;265,45" o:connectangles="0,0,0,0,0,0,0,0,0,0,0,0,0,0,0,0,0,0"/>
                </v:shape>
                <v:shape id="Freeform 398" o:spid="_x0000_s1415" style="position:absolute;left:5883;top:590;width:235;height:70;visibility:visible;mso-wrap-style:square;v-text-anchor:top" coordsize="235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2nN8YA&#10;AADcAAAADwAAAGRycy9kb3ducmV2LnhtbESPQWvCQBSE7wX/w/KE3uomQoNNXcUWBb1YjNJ6fGRf&#10;k2D2bcyumvx7Vyj0OMzMN8x03plaXKl1lWUF8SgCQZxbXXGh4LBfvUxAOI+ssbZMCnpyMJ8NnqaY&#10;anvjHV0zX4gAYZeigtL7JpXS5SUZdCPbEAfv17YGfZBtIXWLtwA3tRxHUSINVhwWSmzos6T8lF2M&#10;go9z/D3OcT85LjfNT7I89l/bQ6/U87BbvIPw1Pn/8F97rRW8vcbwOBOOgJ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X2nN8YAAADcAAAADwAAAAAAAAAAAAAAAACYAgAAZHJz&#10;L2Rvd25yZXYueG1sUEsFBgAAAAAEAAQA9QAAAIsDAAAAAA==&#10;" path="m,70r,l235,70,220,65,210,60,195,50,185,40,180,30,175,15,170,r,25e" filled="f" strokecolor="#e36c0a [2409]" strokeweight="42e-5mm">
                  <v:path arrowok="t" o:connecttype="custom" o:connectlocs="0,70;0,70;235,70;235,70;220,65;210,60;195,50;185,40;185,40;180,30;175,15;175,15;170,0;170,25" o:connectangles="0,0,0,0,0,0,0,0,0,0,0,0,0,0"/>
                </v:shape>
                <v:shape id="Freeform 399" o:spid="_x0000_s1416" style="position:absolute;left:5883;top:595;width:235;height:95;visibility:visible;mso-wrap-style:square;v-text-anchor:top" coordsize="23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gs1cQA&#10;AADcAAAADwAAAGRycy9kb3ducmV2LnhtbESPwWrDMBBE74X8g9hAb40cQ0riRDEmJGB6q5tDjhtr&#10;a5taKyPJsfv3VaHQ4zAzb5hDPptePMj5zrKC9SoBQVxb3XGj4PpxedmC8AFZY2+ZFHyTh/y4eDpg&#10;pu3E7/SoQiMihH2GCtoQhkxKX7dk0K/sQBy9T+sMhihdI7XDKcJNL9MkeZUGO44LLQ50aqn+qkaj&#10;oDDOufF+3vab09s0jmtT6luq1PNyLvYgAs3hP/zXLrWC3SaF3zPxCMjj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oLNXEAAAA3AAAAA8AAAAAAAAAAAAAAAAAmAIAAGRycy9k&#10;b3ducmV2LnhtbFBLBQYAAAAABAAEAPUAAACJAwAAAAA=&#10;" path="m,95r,l235,95,215,90,195,80,175,70,165,55,150,35,145,15,140,r,20e" filled="f" strokecolor="#e36c0a [2409]" strokeweight="69e-5mm">
                  <v:path arrowok="t" o:connecttype="custom" o:connectlocs="0,95;0,95;235,95;235,95;215,90;195,80;175,70;165,55;165,55;150,35;145,15;145,15;140,0;140,20" o:connectangles="0,0,0,0,0,0,0,0,0,0,0,0,0,0"/>
                </v:shape>
                <v:shape id="Freeform 400" o:spid="_x0000_s1417" style="position:absolute;left:6148;top:1085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8aAMUA&#10;AADcAAAADwAAAGRycy9kb3ducmV2LnhtbESPQWvCQBSE74L/YXlCL9JsYqlomlVaoSI9aSp4fWRf&#10;k7TZt2F31fTfdwuCx2FmvmGK9WA6cSHnW8sKsiQFQVxZ3XKt4Pj5/rgA4QOyxs4yKfglD+vVeFRg&#10;ru2VD3QpQy0ihH2OCpoQ+lxKXzVk0Ce2J47el3UGQ5SultrhNcJNJ2dpOpcGW44LDfa0aaj6Kc9G&#10;wdZOw+6Ypc64t3N7+vjeZ9tFrdTDZHh9ARFoCPfwrb3TCpbPT/B/Jh4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jxoAxQAAANwAAAAPAAAAAAAAAAAAAAAAAJgCAABkcnMv&#10;ZG93bnJldi54bWxQSwUGAAAAAAQABAD1AAAAigMAAAAA&#10;" path="m,40r,l10,30,25,20,50,5r30,l110,10r25,5l155,30r29,20l189,50r10,l214,30,234,r15,45e" filled="f" strokecolor="#e36c0a [2409]" strokeweight="42e-5mm">
                  <v:path arrowok="t" o:connecttype="custom" o:connectlocs="0,40;0,40;10,30;25,20;50,5;80,5;110,10;135,15;155,30;184,50;184,50;189,50;199,50;214,30;234,0;249,45" o:connectangles="0,0,0,0,0,0,0,0,0,0,0,0,0,0,0,0"/>
                </v:shape>
                <v:shape id="Freeform 401" o:spid="_x0000_s1418" style="position:absolute;left:6148;top:615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aCdMUA&#10;AADcAAAADwAAAGRycy9kb3ducmV2LnhtbESPQWvCQBSE74L/YXlCL9JsIq1omlVaoSI9aSp4fWRf&#10;k7TZt2F31fTfdwuCx2FmvmGK9WA6cSHnW8sKsiQFQVxZ3XKt4Pj5/rgA4QOyxs4yKfglD+vVeFRg&#10;ru2VD3QpQy0ihH2OCpoQ+lxKXzVk0Ce2J47el3UGQ5SultrhNcJNJ2dpOpcGW44LDfa0aaj6Kc9G&#10;wdZOw+6Ypc64t3N7+vjeZ9tFrdTDZHh9ARFoCPfwrb3TCpbPT/B/Jh4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ZoJ0xQAAANwAAAAPAAAAAAAAAAAAAAAAAJgCAABkcnMv&#10;ZG93bnJldi54bWxQSwUGAAAAAAQABAD1AAAAigMAAAAA&#10;" path="m,l,,25,25,50,35r30,5l110,40,135,30,155,20,184,r5,l194,r20,20l234,50,249,e" filled="f" strokecolor="#e36c0a [2409]" strokeweight="42e-5mm">
                  <v:path arrowok="t" o:connecttype="custom" o:connectlocs="0,0;0,0;25,25;50,35;80,40;110,40;135,30;155,20;184,0;184,0;189,0;194,0;214,20;234,50;249,0" o:connectangles="0,0,0,0,0,0,0,0,0,0,0,0,0,0,0"/>
                </v:shape>
                <v:shape id="Freeform 402" o:spid="_x0000_s1419" style="position:absolute;left:6148;top:655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Qw/cUA&#10;AADcAAAADwAAAGRycy9kb3ducmV2LnhtbESPT2vCQBTE74V+h+UJvdWNQqpGV7Gipb1I/YPnR/aZ&#10;BLNvw+7WRD99tyD0OMzMb5jZojO1uJLzlWUFg34Cgji3uuJCwfGweR2D8AFZY22ZFNzIw2L+/DTD&#10;TNuWd3Tdh0JECPsMFZQhNJmUPi/JoO/bhjh6Z+sMhihdIbXDNsJNLYdJ8iYNVhwXSmxoVVJ+2f8Y&#10;Bby8m+9mszu+n9x49LWmjzbdDpV66XXLKYhAXfgPP9qfWsEkTeHvTDw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pDD9xQAAANwAAAAPAAAAAAAAAAAAAAAAAJgCAABkcnMv&#10;ZG93bnJldi54bWxQSwUGAAAAAAQABAD1AAAAigMAAAAA&#10;" path="m,220r,l5,305r5,35l15,370r15,30l45,420r20,10l95,435r30,l150,420r24,-20l199,375r20,-35l229,305r10,-40l244,220r-5,-45l229,135,219,95,199,65,174,40,150,20,125,5,95,,65,5,45,15,30,35,15,65,10,95,5,135,,220xe" filled="f" strokecolor="#e36c0a [2409]" strokeweight="42e-5mm">
                  <v:path arrowok="t" o:connecttype="custom" o:connectlocs="0,220;0,220;5,305;10,340;15,370;30,400;45,420;65,430;95,435;95,435;125,435;150,420;174,400;199,375;219,340;229,305;239,265;244,220;244,220;239,175;229,135;219,95;199,65;174,40;150,20;125,5;95,0;95,0;65,5;45,15;30,35;15,65;10,95;5,135;0,220;0,220" o:connectangles="0,0,0,0,0,0,0,0,0,0,0,0,0,0,0,0,0,0,0,0,0,0,0,0,0,0,0,0,0,0,0,0,0,0,0,0"/>
                </v:shape>
                <v:shape id="Freeform 403" o:spid="_x0000_s1420" style="position:absolute;left:6148;top:725;width:194;height:300;visibility:visible;mso-wrap-style:square;v-text-anchor:top" coordsize="194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AG4sUA&#10;AADcAAAADwAAAGRycy9kb3ducmV2LnhtbESP0WqDQBRE3wP9h+UW+hKatYFKarMJNhBaqA/R9AMu&#10;7o2K7l1xN2r/vlsI5HGYmTPMdj+bTow0uMaygpdVBIK4tLrhSsHP+fi8AeE8ssbOMin4JQf73cNi&#10;i4m2E+c0Fr4SAcIuQQW1930ipStrMuhWticO3sUOBn2QQyX1gFOAm06uoyiWBhsOCzX2dKipbIur&#10;UfDxnbVjutSnS5T3Nv88l5lsnVJPj3P6DsLT7O/hW/tLK3h7jeH/TDgCcvc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IAbixQAAANwAAAAPAAAAAAAAAAAAAAAAAJgCAABkcnMv&#10;ZG93bnJldi54bWxQSwUGAAAAAAQABAD1AAAAigMAAAAA&#10;" path="m,150r,l,180r5,25l15,230r10,25l40,270r15,15l75,295r20,5l115,295r20,-5l150,275r14,-20l179,235r10,-25l194,180r,-30l194,120,189,90,179,65,164,45,150,25,135,10,115,5,95,,75,,55,10,40,25,25,45,15,65,5,90,,120r,30xe" filled="f" strokecolor="#e36c0a [2409]" strokeweight="42e-5mm">
                  <v:path arrowok="t" o:connecttype="custom" o:connectlocs="0,150;0,150;0,180;5,205;15,230;25,255;40,270;55,285;75,295;95,300;95,300;115,295;135,290;150,275;164,255;179,235;189,210;194,180;194,150;194,150;194,120;189,90;179,65;164,45;150,25;135,10;115,5;95,0;95,0;75,0;55,10;40,25;25,45;15,65;5,90;0,120;0,150;0,150" o:connectangles="0,0,0,0,0,0,0,0,0,0,0,0,0,0,0,0,0,0,0,0,0,0,0,0,0,0,0,0,0,0,0,0,0,0,0,0,0,0"/>
                </v:shape>
                <v:shape id="Freeform 404" o:spid="_x0000_s1421" style="position:absolute;left:6148;top:770;width:164;height:210;visibility:visible;mso-wrap-style:square;v-text-anchor:top" coordsize="164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DCccUA&#10;AADcAAAADwAAAGRycy9kb3ducmV2LnhtbESP0WrCQBRE3wv+w3KFvohuKrTV6CqhVNCXSqMfcM1e&#10;k2j2bsiuZvv33YLQx2FmzjDLdTCNuFPnassKXiYJCOLC6ppLBcfDZjwD4TyyxsYyKfghB+vV4GmJ&#10;qbY9f9M996WIEHYpKqi8b1MpXVGRQTexLXH0zrYz6KPsSqk77CPcNHKaJG/SYM1xocKWPioqrvnN&#10;KMjcwXzuvk6X8y3L96PehHI3DUo9D0O2AOEp+P/wo73VCuav7/B3Jh4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MMJxxQAAANwAAAAPAAAAAAAAAAAAAAAAAJgCAABkcnMv&#10;ZG93bnJldi54bWxQSwUGAAAAAAQABAD1AAAAigMAAAAA&#10;" path="m,105r,l5,125r5,20l20,160r10,15l45,190r20,10l80,205r15,5l110,205r10,-5l135,190r10,-10l160,145r4,-40l160,65,145,30,135,20,120,10,110,,95,,80,,65,5,45,15,30,30,20,45,10,65,5,85,,105xe" filled="f" strokecolor="#e36c0a [2409]" strokeweight="42e-5mm">
                  <v:path arrowok="t" o:connecttype="custom" o:connectlocs="0,105;0,105;5,125;10,145;20,160;30,175;45,190;65,200;80,205;95,210;95,210;110,205;120,200;135,190;145,180;160,145;164,105;164,105;160,65;145,30;135,20;120,10;110,0;95,0;95,0;80,0;65,5;45,15;30,30;20,45;10,65;5,85;0,105;0,105" o:connectangles="0,0,0,0,0,0,0,0,0,0,0,0,0,0,0,0,0,0,0,0,0,0,0,0,0,0,0,0,0,0,0,0,0,0"/>
                </v:shape>
                <v:shape id="Freeform 405" o:spid="_x0000_s1422" style="position:absolute;left:6148;top:800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ZTtsAA&#10;AADcAAAADwAAAGRycy9kb3ducmV2LnhtbERPz2vCMBS+D/wfwhO8zbRjK1s1imwU7HHddn80b021&#10;eQlNtPW/N4fBjh/f7+1+toO40hh6xwrydQaCuHW6507B91f1+AoiRGSNg2NScKMA+93iYYuldhN/&#10;0rWJnUghHEpUYGL0pZShNWQxrJ0nTtyvGy3GBMdO6hGnFG4H+ZRlhbTYc2ow6OndUHtuLlZB/YN9&#10;Xrj8lNX+o/LPwV/MUCu1Ws6HDYhIc/wX/7mPWsHbS1qbzqQjIH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ZTtsAAAADcAAAADwAAAAAAAAAAAAAAAACYAgAAZHJzL2Rvd25y&#10;ZXYueG1sUEsFBgAAAAAEAAQA9QAAAIUDAAAAAA==&#10;" path="m,75r,l5,90r5,10l25,115r10,10l70,140r25,5l105,145r10,-5l130,125r10,-20l145,75,140,45,130,20,115,5,95,,70,5,40,20,25,30,10,45,5,55,,75xe" filled="f" strokecolor="#e36c0a [2409]" strokeweight="42e-5mm">
                  <v:path arrowok="t" o:connecttype="custom" o:connectlocs="0,75;0,75;5,90;10,100;25,115;35,125;70,140;95,145;95,145;105,145;115,140;130,125;140,105;145,75;145,75;140,45;130,20;115,5;95,0;95,0;70,5;40,20;25,30;10,45;5,55;0,75;0,75" o:connectangles="0,0,0,0,0,0,0,0,0,0,0,0,0,0,0,0,0,0,0,0,0,0,0,0,0,0,0"/>
                </v:shape>
                <v:shape id="Freeform 406" o:spid="_x0000_s1423" style="position:absolute;left:6128;top:615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oI5MYA&#10;AADcAAAADwAAAGRycy9kb3ducmV2LnhtbESPS2/CMBCE75X6H6ytxK04jcQrYFABISq1Fx4Xbqt4&#10;idPG6yg2JPDr60pIPY5m55ud2aKzlbhS40vHCt76CQji3OmSCwXHw+Z1DMIHZI2VY1JwIw+L+fPT&#10;DDPtWt7RdR8KESHsM1RgQqgzKX1uyKLvu5o4emfXWAxRNoXUDbYRbiuZJslQWiw5NhisaWUo/9lf&#10;bHzjtCWTDlsyd/2VunX+/bkcHZTqvXTvUxCBuvB//Eh/aAWTwQT+xkQC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oI5MYAAADcAAAADwAAAAAAAAAAAAAAAACYAgAAZHJz&#10;L2Rvd25yZXYueG1sUEsFBgAAAAAEAAQA9QAAAIsDAAAAAA==&#10;" path="m20,r,l10,25,,70r,35l,145r10,50l20,260,10,320,5,370,,410r,35l10,490r10,20e" filled="f" strokecolor="#e36c0a [2409]" strokeweight="42e-5mm">
                  <v:path arrowok="t" o:connecttype="custom" o:connectlocs="20,0;20,0;10,25;0,70;0,105;0,145;10,195;20,260;20,260;20,260;10,320;5,370;0,410;0,445;10,490;20,510" o:connectangles="0,0,0,0,0,0,0,0,0,0,0,0,0,0,0,0"/>
                </v:shape>
                <v:shape id="Freeform 407" o:spid="_x0000_s1424" style="position:absolute;left:6103;top:615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xMkL4A&#10;AADcAAAADwAAAGRycy9kb3ducmV2LnhtbERPyQrCMBC9C/5DGMGLaKrgVo0iouDVupyHZmyrzaQ0&#10;Uevfm4Pg8fH25boxpXhR7QrLCoaDCARxanXBmYLzad+fgXAeWWNpmRR8yMF61W4tMdb2zUd6JT4T&#10;IYRdjApy76tYSpfmZNANbEUcuJutDfoA60zqGt8h3JRyFEUTabDg0JBjRduc0kfyNAqms/H+3Btf&#10;zMHt7ttHbz5M7teLUt1Os1mA8NT4v/jnPmgF80mYH86EIyB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bMTJC+AAAA3AAAAA8AAAAAAAAAAAAAAAAAmAIAAGRycy9kb3ducmV2&#10;LnhtbFBLBQYAAAAABAAEAPUAAACDAwAAAAA=&#10;" path="m45,r,l30,40,20,90,10,155,,230r5,85l10,365r5,45l30,460r15,50e" filled="f" strokecolor="#e36c0a [2409]" strokeweight="42e-5mm">
                  <v:path arrowok="t" o:connecttype="custom" o:connectlocs="45,0;45,0;30,40;20,90;10,155;0,230;5,315;10,365;15,410;30,460;45,510" o:connectangles="0,0,0,0,0,0,0,0,0,0,0"/>
                </v:shape>
                <v:line id="Line 408" o:spid="_x0000_s1425" style="position:absolute;visibility:visible;mso-wrap-style:square" from="6053,615" to="6054,11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p0KsYAAADcAAAADwAAAGRycy9kb3ducmV2LnhtbESPQWvCQBSE7wX/w/KEXopu7MHW6CpS&#10;WxAKgcaAeHtkn5tg9m3IbmP8911B6HGYmW+Y1Wawjeip87VjBbNpAoK4dLpmo6A4fE3eQfiArLFx&#10;TApu5GGzHj2tMNXuyj/U58GICGGfooIqhDaV0pcVWfRT1xJH7+w6iyHKzkjd4TXCbSNfk2QuLdYc&#10;Fyps6aOi8pL/WgWmyHefb6boi905+O/jS9afskyp5/GwXYIINIT/8KO91woW8xncz8QjIN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26dCrGAAAA3AAAAA8AAAAAAAAA&#10;AAAAAAAAoQIAAGRycy9kb3ducmV2LnhtbFBLBQYAAAAABAAEAPkAAACUAwAAAAA=&#10;" strokecolor="#e36c0a [2409]" strokeweight="42e-5mm"/>
                <v:line id="Line 409" o:spid="_x0000_s1426" style="position:absolute;visibility:visible;mso-wrap-style:square" from="6023,615" to="6024,11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47u8QAAADcAAAADwAAAGRycy9kb3ducmV2LnhtbESPT4vCMBTE78J+h/AWvMia6kG0GkUW&#10;1j8giLp6fjRv27DNS2lird/eCILHYWZ+w8wWrS1FQ7U3jhUM+gkI4sxpw7mC39PP1xiED8gaS8ek&#10;4E4eFvOPzgxT7W58oOYYchEh7FNUUIRQpVL6rCCLvu8q4uj9udpiiLLOpa7xFuG2lMMkGUmLhuNC&#10;gRV9F5T9H69WgVlfzvvdZZMtHW17K7syd2qMUt3PdjkFEagN7/CrvdEKJqMhPM/EIyD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3ju7xAAAANwAAAAPAAAAAAAAAAAA&#10;AAAAAKECAABkcnMvZG93bnJldi54bWxQSwUGAAAAAAQABAD5AAAAkgMAAAAA&#10;" strokecolor="#e36c0a [2409]" strokeweight="69e-5mm"/>
                <v:shape id="Freeform 410" o:spid="_x0000_s1427" style="position:absolute;left:6148;top:1605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PQvcMA&#10;AADcAAAADwAAAGRycy9kb3ducmV2LnhtbESPQYvCMBSE78L+h/AWvIimXUG0GmUVVsST6wpeH82z&#10;rdu8lCRq/fdGEDwOM/MNM1u0phZXcr6yrCAdJCCIc6srLhQc/n76YxA+IGusLZOCO3lYzD86M8y0&#10;vfEvXfehEBHCPkMFZQhNJqXPSzLoB7Yhjt7JOoMhSldI7fAW4aaWX0kykgYrjgslNrQqKf/fX4yC&#10;te2FzSFNnHHLS3Xcnnfpelwo1f1sv6cgArXhHX61N1rBZDSE55l4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OPQvcMAAADcAAAADwAAAAAAAAAAAAAAAACYAgAAZHJzL2Rv&#10;d25yZXYueG1sUEsFBgAAAAAEAAQA9QAAAIgDAAAAAA==&#10;" path="m,40r,l10,25,25,15,50,5r30,l110,5r25,10l155,25r29,20l189,50r10,l214,30,234,r15,45e" filled="f" strokecolor="#e36c0a [2409]" strokeweight="42e-5mm">
                  <v:path arrowok="t" o:connecttype="custom" o:connectlocs="0,40;0,40;10,25;25,15;50,5;80,5;110,5;135,15;155,25;184,45;184,45;189,50;199,50;214,30;234,0;249,45" o:connectangles="0,0,0,0,0,0,0,0,0,0,0,0,0,0,0,0"/>
                </v:shape>
                <v:shape id="Freeform 411" o:spid="_x0000_s1428" style="position:absolute;left:6148;top:1130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pIycMA&#10;AADcAAAADwAAAGRycy9kb3ducmV2LnhtbESPQYvCMBSE78L+h/AWvIimXUS0GmUVVsST6wpeH82z&#10;rdu8lCRq/fdGEDwOM/MNM1u0phZXcr6yrCAdJCCIc6srLhQc/n76YxA+IGusLZOCO3lYzD86M8y0&#10;vfEvXfehEBHCPkMFZQhNJqXPSzLoB7Yhjt7JOoMhSldI7fAW4aaWX0kykgYrjgslNrQqKf/fX4yC&#10;te2FzSFNnHHLS3Xcnnfpelwo1f1sv6cgArXhHX61N1rBZDSE55l4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wpIycMAAADcAAAADwAAAAAAAAAAAAAAAACYAgAAZHJzL2Rv&#10;d25yZXYueG1sUEsFBgAAAAAEAAQA9QAAAIgDAAAAAA==&#10;" path="m,5r,l25,30,50,40r30,5l110,40r25,-5l155,25,184,5,189,r5,5l214,20r20,30l249,e" filled="f" strokecolor="#e36c0a [2409]" strokeweight="42e-5mm">
                  <v:path arrowok="t" o:connecttype="custom" o:connectlocs="0,5;0,5;25,30;50,40;80,45;110,40;135,35;155,25;184,5;184,5;189,0;194,5;214,20;234,50;249,0" o:connectangles="0,0,0,0,0,0,0,0,0,0,0,0,0,0,0"/>
                </v:shape>
                <v:shape id="Freeform 412" o:spid="_x0000_s1429" style="position:absolute;left:6148;top:1175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j6QMYA&#10;AADcAAAADwAAAGRycy9kb3ducmV2LnhtbESPT2vCQBTE70K/w/IK3nRTwT9NsxEVlfYi1UrPj+xr&#10;Epp9G3ZXk/bTdwuCx2FmfsNky9404krO15YVPI0TEMSF1TWXCs4fu9EChA/IGhvLpOCHPCzzh0GG&#10;qbYdH+l6CqWIEPYpKqhCaFMpfVGRQT+2LXH0vqwzGKJ0pdQOuwg3jZwkyUwarDkuVNjSpqLi+3Qx&#10;Cnj1a97b3fG8/nSL+duW9t30MFFq+NivXkAE6sM9fGu/agXPsyn8n4lHQO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8j6QMYAAADcAAAADwAAAAAAAAAAAAAAAACYAgAAZHJz&#10;L2Rvd25yZXYueG1sUEsFBgAAAAAEAAQA9QAAAIsDAAAAAA==&#10;" path="m,220r,l5,300r5,40l15,370r15,25l45,415r20,15l95,435r30,-5l150,420r24,-20l199,375r20,-35l229,305r10,-45l244,220r-5,-45l229,135,219,95,199,65,174,40,150,20,125,5,95,,65,5,45,15,30,35,15,65,10,95,5,135,,220xe" filled="f" strokecolor="#e36c0a [2409]" strokeweight="42e-5mm">
                  <v:path arrowok="t" o:connecttype="custom" o:connectlocs="0,220;0,220;5,300;10,340;15,370;30,395;45,415;65,430;95,435;95,435;125,430;150,420;174,400;199,375;219,340;229,305;239,260;244,220;244,220;239,175;229,135;219,95;199,65;174,40;150,20;125,5;95,0;95,0;65,5;45,15;30,35;15,65;10,95;5,135;0,220;0,220" o:connectangles="0,0,0,0,0,0,0,0,0,0,0,0,0,0,0,0,0,0,0,0,0,0,0,0,0,0,0,0,0,0,0,0,0,0,0,0"/>
                </v:shape>
                <v:shape id="Freeform 413" o:spid="_x0000_s1430" style="position:absolute;left:6148;top:1245;width:194;height:295;visibility:visible;mso-wrap-style:square;v-text-anchor:top" coordsize="194,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fcW8UA&#10;AADcAAAADwAAAGRycy9kb3ducmV2LnhtbESPzWrDMBCE74G+g9hCb7HcFEzsRgmhkLTH/EHb29ba&#10;WibWyrFUx337KBDIcZiZb5jZYrCN6KnztWMFz0kKgrh0uuZKwWG/Gk9B+ICssXFMCv7Jw2L+MJph&#10;od2Zt9TvQiUihH2BCkwIbSGlLw1Z9IlriaP36zqLIcqukrrDc4TbRk7SNJMWa44LBlt6M1Qed39W&#10;gWvXa7/Z5HnvJqf3n+9q+Hr5NEo9PQ7LVxCBhnAP39ofWkGeZXA9E4+An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J9xbxQAAANwAAAAPAAAAAAAAAAAAAAAAAJgCAABkcnMv&#10;ZG93bnJldi54bWxQSwUGAAAAAAQABAD1AAAAigMAAAAA&#10;" path="m,150r,l,180r5,25l15,230r10,20l40,270r15,15l75,295r20,l115,295r20,-10l150,275r14,-20l179,230r10,-25l194,180r,-30l194,120,189,90,179,65,164,40,150,25,135,10,115,,95,,75,,55,10,40,25,25,40,15,65,5,90,,120r,30xe" filled="f" strokecolor="#e36c0a [2409]" strokeweight="42e-5mm">
                  <v:path arrowok="t" o:connecttype="custom" o:connectlocs="0,150;0,150;0,180;5,205;15,230;25,250;40,270;55,285;75,295;95,295;95,295;115,295;135,285;150,275;164,255;179,230;189,205;194,180;194,150;194,150;194,120;189,90;179,65;164,40;150,25;135,10;115,0;95,0;95,0;75,0;55,10;40,25;25,40;15,65;5,90;0,120;0,150;0,150" o:connectangles="0,0,0,0,0,0,0,0,0,0,0,0,0,0,0,0,0,0,0,0,0,0,0,0,0,0,0,0,0,0,0,0,0,0,0,0,0,0"/>
                </v:shape>
                <v:shape id="Freeform 414" o:spid="_x0000_s1431" style="position:absolute;left:6148;top:1290;width:164;height:205;visibility:visible;mso-wrap-style:square;v-text-anchor:top" coordsize="164,2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NPp8UA&#10;AADcAAAADwAAAGRycy9kb3ducmV2LnhtbESPQWsCMRSE74X+h/CE3mrWHqyuRlHbQlU8rIrg7bF5&#10;bpZuXpYk6vbfN4VCj8PMfMNM551txI18qB0rGPQzEMSl0zVXCo6Hj+cRiBCRNTaOScE3BZjPHh+m&#10;mGt354Ju+1iJBOGQowITY5tLGUpDFkPftcTJuzhvMSbpK6k93hPcNvIly4bSYs1pwWBLK0Pl1/5q&#10;Fby9L/2p2K71ect+sN6ZDV4LVOqp1y0mICJ18T/81/7UCsbDV/g9k46An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I0+nxQAAANwAAAAPAAAAAAAAAAAAAAAAAJgCAABkcnMv&#10;ZG93bnJldi54bWxQSwUGAAAAAAQABAD1AAAAigMAAAAA&#10;" path="m,105r,l5,125r5,20l20,160r10,15l45,190r20,10l80,205r15,l110,205r10,-5l135,190r10,-15l160,145r4,-40l160,60,145,30,135,15,120,5,110,,95,,80,,65,5,45,15,30,30,20,45,10,60,5,80,,105xe" filled="f" strokecolor="#e36c0a [2409]" strokeweight="42e-5mm">
                  <v:path arrowok="t" o:connecttype="custom" o:connectlocs="0,105;0,105;5,125;10,145;20,160;30,175;45,190;65,200;80,205;95,205;95,205;110,205;120,200;135,190;145,175;160,145;164,105;164,105;160,60;145,30;135,15;120,5;110,0;95,0;95,0;80,0;65,5;45,15;30,30;20,45;10,60;5,80;0,105;0,105" o:connectangles="0,0,0,0,0,0,0,0,0,0,0,0,0,0,0,0,0,0,0,0,0,0,0,0,0,0,0,0,0,0,0,0,0,0"/>
                </v:shape>
                <v:shape id="Freeform 415" o:spid="_x0000_s1432" style="position:absolute;left:6148;top:1320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qZC78A&#10;AADcAAAADwAAAGRycy9kb3ducmV2LnhtbERPz0vDMBS+C/sfwhvsZtOKFFebjTEp2KNzuz+aZ1Nt&#10;XkKTrd1/bw6Cx4/vd71f7ChuNIXBsYIiy0EQd04P3Cs4fzaPLyBCRNY4OiYFdwqw360eaqy0m/mD&#10;bqfYixTCoUIFJkZfSRk6QxZD5jxx4r7cZDEmOPVSTzincDvKpzwvpcWBU4NBT0dD3c/pahW0FxyK&#10;0hXfeevfGv8c/NWMrVKb9XJ4BRFpif/iP/e7VrAt09p0Jh0Bufs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nGpkLvwAAANwAAAAPAAAAAAAAAAAAAAAAAJgCAABkcnMvZG93bnJl&#10;di54bWxQSwUGAAAAAAQABAD1AAAAhAMAAAAA&#10;" path="m,75r,l5,85r5,15l25,115r10,10l70,140r25,5l105,145r10,-5l130,125r10,-25l145,75,140,45,130,20,115,5,95,,70,5,40,20,25,30,10,40,5,55,,75xe" filled="f" strokecolor="#e36c0a [2409]" strokeweight="42e-5mm">
                  <v:path arrowok="t" o:connecttype="custom" o:connectlocs="0,75;0,75;5,85;10,100;25,115;35,125;70,140;95,145;95,145;105,145;115,140;130,125;140,100;145,75;145,75;140,45;130,20;115,5;95,0;95,0;70,5;40,20;25,30;10,40;5,55;0,75;0,75" o:connectangles="0,0,0,0,0,0,0,0,0,0,0,0,0,0,0,0,0,0,0,0,0,0,0,0,0,0,0"/>
                </v:shape>
                <v:shape id="Freeform 416" o:spid="_x0000_s1433" style="position:absolute;left:6128;top:1135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bCWcUA&#10;AADcAAAADwAAAGRycy9kb3ducmV2LnhtbESPS2/CMBCE75X4D9YicSsOOYSSYhAPVVSiFx6X3lbx&#10;Nk6J11HskpRfjytV4jianW925sve1uJKra8cK5iMExDEhdMVlwrOp7fnFxA+IGusHZOCX/KwXAye&#10;5phr1/GBrsdQighhn6MCE0KTS+kLQxb92DXE0ftyrcUQZVtK3WIX4baWaZJk0mLFscFgQxtDxeX4&#10;Y+MbnzsyadaRuemP1G2L7/16elJqNOxXryAC9eFx/J9+1wpm2Qz+xkQC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RsJZxQAAANwAAAAPAAAAAAAAAAAAAAAAAJgCAABkcnMv&#10;ZG93bnJldi54bWxQSwUGAAAAAAQABAD1AAAAigMAAAAA&#10;" path="m20,r,l10,25,,70r,35l,145r10,50l20,255,10,320,5,370,,410r,35l10,490r10,20e" filled="f" strokecolor="#e36c0a [2409]" strokeweight="42e-5mm">
                  <v:path arrowok="t" o:connecttype="custom" o:connectlocs="20,0;20,0;10,25;0,70;0,105;0,145;10,195;20,255;20,255;20,255;10,320;5,370;0,410;0,445;10,490;20,510" o:connectangles="0,0,0,0,0,0,0,0,0,0,0,0,0,0,0,0"/>
                </v:shape>
                <v:shape id="Freeform 417" o:spid="_x0000_s1434" style="position:absolute;left:6103;top:1135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XaTb4A&#10;AADcAAAADwAAAGRycy9kb3ducmV2LnhtbERPyQrCMBC9C/5DGMGLaKrgVo0iouDVupyHZmyrzaQ0&#10;Uevfm4Pg8fH25boxpXhR7QrLCoaDCARxanXBmYLzad+fgXAeWWNpmRR8yMF61W4tMdb2zUd6JT4T&#10;IYRdjApy76tYSpfmZNANbEUcuJutDfoA60zqGt8h3JRyFEUTabDg0JBjRduc0kfyNAqms/H+3Btf&#10;zMHt7ttHbz5M7teLUt1Os1mA8NT4v/jnPmgF82mYH86EIyB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MV2k2+AAAA3AAAAA8AAAAAAAAAAAAAAAAAmAIAAGRycy9kb3ducmV2&#10;LnhtbFBLBQYAAAAABAAEAPUAAACDAwAAAAA=&#10;" path="m45,r,l30,40,20,90,10,155,,230r5,85l10,365r5,45l30,460r15,50e" filled="f" strokecolor="#e36c0a [2409]" strokeweight="42e-5mm">
                  <v:path arrowok="t" o:connecttype="custom" o:connectlocs="45,0;45,0;30,40;20,90;10,155;0,230;5,315;10,365;15,410;30,460;45,510" o:connectangles="0,0,0,0,0,0,0,0,0,0,0"/>
                </v:shape>
                <v:line id="Line 418" o:spid="_x0000_s1435" style="position:absolute;visibility:visible;mso-wrap-style:square" from="6053,1135" to="6054,1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Pi98YAAADcAAAADwAAAGRycy9kb3ducmV2LnhtbESPQWvCQBSE74L/YXmFXkQ39lBr6iqi&#10;LRSEQGNAentkn5vQ7NuQXWP677uC4HGYmW+Y1Wawjeip87VjBfNZAoK4dLpmo6A4fk7fQPiArLFx&#10;TAr+yMNmPR6tMNXuyt/U58GICGGfooIqhDaV0pcVWfQz1xJH7+w6iyHKzkjd4TXCbSNfkuRVWqw5&#10;LlTY0q6i8je/WAWmyPcfC1P0xf4c/OE0yfqfLFPq+WnYvoMINIRH+N7+0gqWiznczsQjIN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hj4vfGAAAA3AAAAA8AAAAAAAAA&#10;AAAAAAAAoQIAAGRycy9kb3ducmV2LnhtbFBLBQYAAAAABAAEAPkAAACUAwAAAAA=&#10;" strokecolor="#e36c0a [2409]" strokeweight="42e-5mm"/>
                <v:line id="Line 419" o:spid="_x0000_s1436" style="position:absolute;visibility:visible;mso-wrap-style:square" from="6023,1135" to="6024,1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etZsUAAADcAAAADwAAAGRycy9kb3ducmV2LnhtbESPS2vDMBCE74H+B7GFXEoiN4emcSyH&#10;UMijEAjN67xYW1vUWhlLcZx/XxUKOQ4z8w2TLXpbi45abxwreB0nIIgLpw2XCk7H1egdhA/IGmvH&#10;pOBOHhb50yDDVLsbf1F3CKWIEPYpKqhCaFIpfVGRRT92DXH0vl1rMUTZllK3eItwW8tJkrxJi4bj&#10;QoUNfVRU/ByuVoHZXM773WVbLB19vqzt2typM0oNn/vlHESgPjzC/+2tVjCbTuDvTDwCMv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getZsUAAADcAAAADwAAAAAAAAAA&#10;AAAAAAChAgAAZHJzL2Rvd25yZXYueG1sUEsFBgAAAAAEAAQA+QAAAJMDAAAAAA==&#10;" strokecolor="#e36c0a [2409]" strokeweight="69e-5mm"/>
                <v:shape id="Freeform 420" o:spid="_x0000_s1437" style="position:absolute;left:6148;top:2125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pGYMUA&#10;AADcAAAADwAAAGRycy9kb3ducmV2LnhtbESPQWvCQBSE74L/YXlCL9JsYqFqmlVaoSI9aSp4fWRf&#10;k7TZt2F31fTfdwuCx2FmvmGK9WA6cSHnW8sKsiQFQVxZ3XKt4Pj5/rgA4QOyxs4yKfglD+vVeFRg&#10;ru2VD3QpQy0ihH2OCpoQ+lxKXzVk0Ce2J47el3UGQ5SultrhNcJNJ2dp+iwNthwXGuxp01D1U56N&#10;gq2dht0xS51xb+f29PG9z7aLWqmHyfD6AiLQEO7hW3unFSznT/B/Jh4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OkZgxQAAANwAAAAPAAAAAAAAAAAAAAAAAJgCAABkcnMv&#10;ZG93bnJldi54bWxQSwUGAAAAAAQABAD1AAAAigMAAAAA&#10;" path="m,40r,l10,25,25,15,50,5,80,r30,5l135,15r20,10l184,45r5,5l199,45,214,30,234,r15,45e" filled="f" strokecolor="#e36c0a [2409]" strokeweight="42e-5mm">
                  <v:path arrowok="t" o:connecttype="custom" o:connectlocs="0,40;0,40;10,25;25,15;50,5;80,0;110,5;135,15;155,25;184,45;184,45;189,50;199,45;214,30;234,0;249,45" o:connectangles="0,0,0,0,0,0,0,0,0,0,0,0,0,0,0,0"/>
                </v:shape>
                <v:shape id="Freeform 421" o:spid="_x0000_s1438" style="position:absolute;left:6148;top:1650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PeFMUA&#10;AADcAAAADwAAAGRycy9kb3ducmV2LnhtbESPQWvCQBSE74L/YXlCL9JsIqVqmlVaoSI9aSp4fWRf&#10;k7TZt2F31fTfdwuCx2FmvmGK9WA6cSHnW8sKsiQFQVxZ3XKt4Pj5/rgA4QOyxs4yKfglD+vVeFRg&#10;ru2VD3QpQy0ihH2OCpoQ+lxKXzVk0Ce2J47el3UGQ5SultrhNcJNJ2dp+iwNthwXGuxp01D1U56N&#10;gq2dht0xS51xb+f29PG9z7aLWqmHyfD6AiLQEO7hW3unFSznT/B/Jh4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094UxQAAANwAAAAPAAAAAAAAAAAAAAAAAJgCAABkcnMv&#10;ZG93bnJldi54bWxQSwUGAAAAAAQABAD1AAAAigMAAAAA&#10;" path="m,5r,l25,25,50,40r30,5l110,40r25,-5l155,25,184,5,189,r5,5l214,20r20,30l249,e" filled="f" strokecolor="#e36c0a [2409]" strokeweight="42e-5mm">
                  <v:path arrowok="t" o:connecttype="custom" o:connectlocs="0,5;0,5;25,25;50,40;80,45;110,40;135,35;155,25;184,5;184,5;189,0;194,5;214,20;234,50;249,0" o:connectangles="0,0,0,0,0,0,0,0,0,0,0,0,0,0,0"/>
                </v:shape>
                <v:shape id="Freeform 422" o:spid="_x0000_s1439" style="position:absolute;left:6148;top:1695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FsncUA&#10;AADcAAAADwAAAGRycy9kb3ducmV2LnhtbESPW2sCMRSE3wv+h3CEvtWsgrfVKLbUYl+KN3w+bI67&#10;i5uTJUnd1V9vhEIfh5n5hpkvW1OJKzlfWlbQ7yUgiDOrS84VHA/rtwkIH5A1VpZJwY08LBedlzmm&#10;2ja8o+s+5CJC2KeooAihTqX0WUEGfc/WxNE7W2cwROlyqR02EW4qOUiSkTRYclwosKaPgrLL/tco&#10;4NXdbOv17vh+cpPx9yd9NcOfgVKv3XY1AxGoDf/hv/ZGK5iOh/A8E4+AX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EWydxQAAANwAAAAPAAAAAAAAAAAAAAAAAJgCAABkcnMv&#10;ZG93bnJldi54bWxQSwUGAAAAAAQABAD1AAAAigMAAAAA&#10;" path="m,215r,l5,300r5,35l15,370r15,25l45,415r20,15l95,435r30,-5l150,420r24,-20l199,370r20,-30l229,300r10,-40l244,215r-5,-45l229,130,219,95,199,65,174,35,150,15,125,5,95,,65,,45,15,30,35,15,60,10,95,5,130,,215xe" filled="f" strokecolor="#e36c0a [2409]" strokeweight="42e-5mm">
                  <v:path arrowok="t" o:connecttype="custom" o:connectlocs="0,215;0,215;5,300;10,335;15,370;30,395;45,415;65,430;95,435;95,435;125,430;150,420;174,400;199,370;219,340;229,300;239,260;244,215;244,215;239,170;229,130;219,95;199,65;174,35;150,15;125,5;95,0;95,0;65,0;45,15;30,35;15,60;10,95;5,130;0,215;0,215" o:connectangles="0,0,0,0,0,0,0,0,0,0,0,0,0,0,0,0,0,0,0,0,0,0,0,0,0,0,0,0,0,0,0,0,0,0,0,0"/>
                </v:shape>
                <v:shape id="Freeform 423" o:spid="_x0000_s1440" style="position:absolute;left:6148;top:1760;width:194;height:300;visibility:visible;mso-wrap-style:square;v-text-anchor:top" coordsize="194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VagsUA&#10;AADcAAAADwAAAGRycy9kb3ducmV2LnhtbESPzYrCQBCE78K+w9ALexGd6MGfrKOoICvowcR9gCbT&#10;JiGZnpAZY/btdwTBY1FVX1GrTW9q0VHrSssKJuMIBHFmdcm5gt/rYbQA4TyyxtoyKfgjB5v1x2CF&#10;sbYPTqhLfS4ChF2MCgrvm1hKlxVk0I1tQxy8m20N+iDbXOoWHwFuajmNopk0WHJYKLChfUFZld6N&#10;gt3pXHXbob7coqSxyc81O8vKKfX12W+/QXjq/Tv8ah+1guV8Bs8z4Qj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lVqCxQAAANwAAAAPAAAAAAAAAAAAAAAAAJgCAABkcnMv&#10;ZG93bnJldi54bWxQSwUGAAAAAAQABAD1AAAAigMAAAAA&#10;" path="m,150r,l,180r5,30l15,235r10,20l40,275r15,15l75,295r20,5l115,300r20,-10l150,275r14,-15l179,235r10,-25l194,180r,-30l194,120,189,95,179,70,164,45,150,30,135,15,115,5,95,,75,5,55,15,40,25,25,45,15,65,5,95,,120r,30xe" filled="f" strokecolor="#e36c0a [2409]" strokeweight="42e-5mm">
                  <v:path arrowok="t" o:connecttype="custom" o:connectlocs="0,150;0,150;0,180;5,210;15,235;25,255;40,275;55,290;75,295;95,300;95,300;115,300;135,290;150,275;164,260;179,235;189,210;194,180;194,150;194,150;194,120;189,95;179,70;164,45;150,30;135,15;115,5;95,0;95,0;75,5;55,15;40,25;25,45;15,65;5,95;0,120;0,150;0,150" o:connectangles="0,0,0,0,0,0,0,0,0,0,0,0,0,0,0,0,0,0,0,0,0,0,0,0,0,0,0,0,0,0,0,0,0,0,0,0,0,0"/>
                </v:shape>
                <v:shape id="Freeform 424" o:spid="_x0000_s1441" style="position:absolute;left:6148;top:1805;width:164;height:210;visibility:visible;mso-wrap-style:square;v-text-anchor:top" coordsize="164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WeEcUA&#10;AADcAAAADwAAAGRycy9kb3ducmV2LnhtbESPQWvCQBSE7wX/w/IEL6Vu9KA2ukqQFvTSYvQHPLPP&#10;JG32bciuZv33XUHocZiZb5jVJphG3KhztWUFk3ECgriwuuZSwen4+bYA4TyyxsYyKbiTg8168LLC&#10;VNueD3TLfSkihF2KCirv21RKV1Rk0I1tSxy9i+0M+ii7UuoO+wg3jZwmyUwarDkuVNjStqLiN78a&#10;BZk7mo/91/nncs3y79fehHI/DUqNhiFbgvAU/H/42d5pBe/zOTzOxCM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hZ4RxQAAANwAAAAPAAAAAAAAAAAAAAAAAJgCAABkcnMv&#10;ZG93bnJldi54bWxQSwUGAAAAAAQABAD1AAAAigMAAAAA&#10;" path="m,105r,l5,125r5,20l20,165r10,15l45,190r20,10l80,210r15,l110,210r10,-5l135,195r10,-15l160,150r4,-45l160,65,145,35,135,20,120,10,110,5,95,,80,5,65,10,45,20,30,30,20,50,10,65,5,85,,105xe" filled="f" strokecolor="#e36c0a [2409]" strokeweight="42e-5mm">
                  <v:path arrowok="t" o:connecttype="custom" o:connectlocs="0,105;0,105;5,125;10,145;20,165;30,180;45,190;65,200;80,210;95,210;95,210;110,210;120,205;135,195;145,180;160,150;164,105;164,105;160,65;145,35;135,20;120,10;110,5;95,0;95,0;80,5;65,10;45,20;30,30;20,50;10,65;5,85;0,105;0,105" o:connectangles="0,0,0,0,0,0,0,0,0,0,0,0,0,0,0,0,0,0,0,0,0,0,0,0,0,0,0,0,0,0,0,0,0,0"/>
                </v:shape>
                <v:shape id="Freeform 425" o:spid="_x0000_s1442" style="position:absolute;left:6148;top:1840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MP1sAA&#10;AADcAAAADwAAAGRycy9kb3ducmV2LnhtbERPz2vCMBS+D/wfwhO8zbRjdFs1imwU7HHddn80b021&#10;eQlNtPW/N4fBjh/f7+1+toO40hh6xwrydQaCuHW6507B91f1+AoiRGSNg2NScKMA+93iYYuldhN/&#10;0rWJnUghHEpUYGL0pZShNWQxrJ0nTtyvGy3GBMdO6hGnFG4H+ZRlhbTYc2ow6OndUHtuLlZB/YN9&#10;Xrj8lNX+o/LPwV/MUCu1Ws6HDYhIc/wX/7mPWsHbS1qbzqQjIH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sMP1sAAAADcAAAADwAAAAAAAAAAAAAAAACYAgAAZHJzL2Rvd25y&#10;ZXYueG1sUEsFBgAAAAAEAAQA9QAAAIUDAAAAAA==&#10;" path="m,70r,l5,85r5,15l25,110r10,15l70,140r25,5l105,145r10,-5l130,125r10,-25l145,70,140,45,130,20,115,5,95,,70,5,40,15,25,30,10,40,5,55,,70xe" filled="f" strokecolor="#e36c0a [2409]" strokeweight="42e-5mm">
                  <v:path arrowok="t" o:connecttype="custom" o:connectlocs="0,70;0,70;5,85;10,100;25,110;35,125;70,140;95,145;95,145;105,145;115,140;130,125;140,100;145,70;145,70;140,45;130,20;115,5;95,0;95,0;70,5;40,15;25,30;10,40;5,55;0,70;0,70" o:connectangles="0,0,0,0,0,0,0,0,0,0,0,0,0,0,0,0,0,0,0,0,0,0,0,0,0,0,0"/>
                </v:shape>
                <v:shape id="Freeform 426" o:spid="_x0000_s1443" style="position:absolute;left:6128;top:1655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9UhMYA&#10;AADcAAAADwAAAGRycy9kb3ducmV2LnhtbESPzW7CMBCE75V4B2uReisOOfATcCLaqqJSeylw4baK&#10;lzgQr6PYJaFPX1dC6nE0O9/srIvBNuJKna8dK5hOEhDEpdM1VwoO+7enBQgfkDU2jknBjTwU+ehh&#10;jZl2PX/RdRcqESHsM1RgQmgzKX1pyKKfuJY4eifXWQxRdpXUHfYRbhuZJslMWqw5Nhhs6cVQedl9&#10;2/jGcUsmnfVkfvRn6l7L88fzfK/U43jYrEAEGsL/8T39rhUs50v4GxMJI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J9UhMYAAADcAAAADwAAAAAAAAAAAAAAAACYAgAAZHJz&#10;L2Rvd25yZXYueG1sUEsFBgAAAAAEAAQA9QAAAIsDAAAAAA==&#10;" path="m20,r,l10,20,,70r,30l,145r10,50l20,255,10,315,5,365,,410r,30l10,485r10,25e" filled="f" strokecolor="#e36c0a [2409]" strokeweight="42e-5mm">
                  <v:path arrowok="t" o:connecttype="custom" o:connectlocs="20,0;20,0;10,20;0,70;0,100;0,145;10,195;20,255;20,255;20,255;10,315;5,365;0,410;0,440;10,485;20,510" o:connectangles="0,0,0,0,0,0,0,0,0,0,0,0,0,0,0,0"/>
                </v:shape>
                <v:shape id="Freeform 427" o:spid="_x0000_s1444" style="position:absolute;left:6103;top:1655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CqasEA&#10;AADcAAAADwAAAGRycy9kb3ducmV2LnhtbERPTWvCQBC9F/oflil4kbqJkBqjayhiwKtRex6yYxLN&#10;zobsVuO/7x4KHh/ve52PphN3GlxrWUE8i0AQV1a3XCs4HYvPFITzyBo7y6TgSQ7yzfvbGjNtH3yg&#10;e+lrEULYZaig8b7PpHRVQwbdzPbEgbvYwaAPcKilHvARwk0n51H0JQ22HBoa7GnbUHUrf42CRZoU&#10;p2lyNnu3u25v02VcXn/OSk0+xu8VCE+jf4n/3XutYJmG+eFMOA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AqmrBAAAA3AAAAA8AAAAAAAAAAAAAAAAAmAIAAGRycy9kb3du&#10;cmV2LnhtbFBLBQYAAAAABAAEAPUAAACGAwAAAAA=&#10;" path="m45,r,l30,40,20,90,10,150,,230r5,85l10,360r5,50l30,460r15,50e" filled="f" strokecolor="#e36c0a [2409]" strokeweight="42e-5mm">
                  <v:path arrowok="t" o:connecttype="custom" o:connectlocs="45,0;45,0;30,40;20,90;10,150;0,230;5,315;10,360;15,410;30,460;45,510" o:connectangles="0,0,0,0,0,0,0,0,0,0,0"/>
                </v:shape>
                <v:line id="Line 428" o:spid="_x0000_s1445" style="position:absolute;visibility:visible;mso-wrap-style:square" from="6053,1650" to="6054,21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aS0MYAAADcAAAADwAAAGRycy9kb3ducmV2LnhtbESPQWvCQBSE74L/YXmFXkQ39lA1dRXR&#10;FgpCoDEgvT2yz01o9m3IrjH9911B6HGYmW+Y9Xawjeip87VjBfNZAoK4dLpmo6A4fUyXIHxA1tg4&#10;JgW/5GG7GY/WmGp34y/q82BEhLBPUUEVQptK6cuKLPqZa4mjd3GdxRBlZ6Tu8BbhtpEvSfIqLdYc&#10;FypsaV9R+ZNfrQJT5If3hSn64nAJ/nieZP13lin1/DTs3kAEGsJ/+NH+1ApWyzncz8QjID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22ktDGAAAA3AAAAA8AAAAAAAAA&#10;AAAAAAAAoQIAAGRycy9kb3ducmV2LnhtbFBLBQYAAAAABAAEAPkAAACUAwAAAAA=&#10;" strokecolor="#e36c0a [2409]" strokeweight="42e-5mm"/>
                <v:line id="Line 429" o:spid="_x0000_s1446" style="position:absolute;visibility:visible;mso-wrap-style:square" from="6023,1650" to="6024,21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LdQcUAAADcAAAADwAAAGRycy9kb3ducmV2LnhtbESPzWrDMBCE74W+g9hCLyWRm0NxHCsh&#10;BJKmUCj583mxNraItTKW6thvXxUKPQ4z8w2TrwbbiJ46bxwreJ0mIIhLpw1XCs6n7SQF4QOyxsYx&#10;KRjJw2r5+JBjpt2dD9QfQyUihH2GCuoQ2kxKX9Zk0U9dSxy9q+sshii7SuoO7xFuGzlLkjdp0XBc&#10;qLGlTU3l7fhtFZj34vL1WezLtaOPl53dmZF6o9Tz07BegAg0hP/wX3uvFczTGfyeiUd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9LdQcUAAADcAAAADwAAAAAAAAAA&#10;AAAAAAChAgAAZHJzL2Rvd25yZXYueG1sUEsFBgAAAAAEAAQA+QAAAJMDAAAAAA==&#10;" strokecolor="#e36c0a [2409]" strokeweight="69e-5mm"/>
                <v:shape id="Freeform 430" o:spid="_x0000_s1447" style="position:absolute;left:6148;top:2646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82R8UA&#10;AADcAAAADwAAAGRycy9kb3ducmV2LnhtbESPQWvCQBSE70L/w/IKvYhu0kJJYzbSCor0VFPB6yP7&#10;TKLZt2F31fTfdwsFj8PMfMMUy9H04krOd5YVpPMEBHFtdceNgv33epaB8AFZY2+ZFPyQh2X5MCkw&#10;1/bGO7pWoRERwj5HBW0IQy6lr1sy6Od2II7e0TqDIUrXSO3wFuGml89J8ioNdhwXWhxo1VJ9ri5G&#10;wcZOw3afJs64j0t3+Dx9pZusUerpcXxfgAg0hnv4v73VCt6yF/g7E4+AL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zZHxQAAANwAAAAPAAAAAAAAAAAAAAAAAJgCAABkcnMv&#10;ZG93bnJldi54bWxQSwUGAAAAAAQABAD1AAAAigMAAAAA&#10;" path="m,40r,l10,25,25,15,50,5,80,r30,5l135,15r20,10l184,45r5,5l199,45,214,30,234,r15,45e" filled="f" strokecolor="#e36c0a [2409]" strokeweight="42e-5mm">
                  <v:path arrowok="t" o:connecttype="custom" o:connectlocs="0,40;0,40;10,25;25,15;50,5;80,0;110,5;135,15;155,25;184,45;184,45;189,50;199,45;214,30;234,0;249,45" o:connectangles="0,0,0,0,0,0,0,0,0,0,0,0,0,0,0,0"/>
                </v:shape>
                <v:shape id="Freeform 431" o:spid="_x0000_s1448" style="position:absolute;left:6148;top:2170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auM8UA&#10;AADcAAAADwAAAGRycy9kb3ducmV2LnhtbESPQWvCQBSE70L/w/IKvYhuUkpJYzbSCor0VFPB6yP7&#10;TKLZt2F31fTfdwsFj8PMfMMUy9H04krOd5YVpPMEBHFtdceNgv33epaB8AFZY2+ZFPyQh2X5MCkw&#10;1/bGO7pWoRERwj5HBW0IQy6lr1sy6Od2II7e0TqDIUrXSO3wFuGml89J8ioNdhwXWhxo1VJ9ri5G&#10;wcZOw3afJs64j0t3+Dx9pZusUerpcXxfgAg0hnv4v73VCt6yF/g7E4+AL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Bq4zxQAAANwAAAAPAAAAAAAAAAAAAAAAAJgCAABkcnMv&#10;ZG93bnJldi54bWxQSwUGAAAAAAQABAD1AAAAigMAAAAA&#10;" path="m,l,,25,25,50,40r30,l110,40,135,30,155,20,184,5,189,r5,l214,20r20,30l249,e" filled="f" strokecolor="#e36c0a [2409]" strokeweight="42e-5mm">
                  <v:path arrowok="t" o:connecttype="custom" o:connectlocs="0,0;0,0;25,25;50,40;80,40;110,40;135,30;155,20;184,5;184,5;189,0;194,0;214,20;234,50;249,0" o:connectangles="0,0,0,0,0,0,0,0,0,0,0,0,0,0,0"/>
                </v:shape>
                <v:shape id="Freeform 432" o:spid="_x0000_s1449" style="position:absolute;left:6148;top:2210;width:244;height:441;visibility:visible;mso-wrap-style:square;v-text-anchor:top" coordsize="244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hT5cYA&#10;AADcAAAADwAAAGRycy9kb3ducmV2LnhtbESPQWvCQBSE74X+h+UVetNNldQkuoqIhZwqag/19sg+&#10;s6HZtyG7atpf3y0IPQ4z8w2zWA22FVfqfeNYwcs4AUFcOd1wreDj+DbKQPiArLF1TAq+ycNq+fiw&#10;wEK7G+/pegi1iBD2BSowIXSFlL4yZNGPXUccvbPrLYYo+1rqHm8Rbls5SZJXabHhuGCwo42h6utw&#10;sQp+Zpv8U+pqO7ynZn0qd2c7pZ1Sz0/Deg4i0BD+w/d2qRXkWQp/Z+IR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nhT5cYAAADcAAAADwAAAAAAAAAAAAAAAACYAgAAZHJz&#10;L2Rvd25yZXYueG1sUEsFBgAAAAAEAAQA9QAAAIsDAAAAAA==&#10;" path="m,221r,l5,306r5,35l15,371r15,30l45,421r20,10l95,441r30,-5l150,426r24,-20l199,376r20,-30l229,306r10,-40l244,221r-5,-45l229,135,219,100,199,65,174,40,150,20,125,5,95,,65,5,45,20,30,40,15,65r-5,35l5,135,,221xe" filled="f" strokecolor="#e36c0a [2409]" strokeweight="42e-5mm">
                  <v:path arrowok="t" o:connecttype="custom" o:connectlocs="0,221;0,221;5,306;10,341;15,371;30,401;45,421;65,431;95,441;95,441;125,436;150,426;174,406;199,376;219,346;229,306;239,266;244,221;244,221;239,176;229,135;219,100;199,65;174,40;150,20;125,5;95,0;95,0;65,5;45,20;30,40;15,65;10,100;5,135;0,221;0,221" o:connectangles="0,0,0,0,0,0,0,0,0,0,0,0,0,0,0,0,0,0,0,0,0,0,0,0,0,0,0,0,0,0,0,0,0,0,0,0"/>
                </v:shape>
                <v:shape id="Freeform 433" o:spid="_x0000_s1450" style="position:absolute;left:6148;top:2280;width:194;height:301;visibility:visible;mso-wrap-style:square;v-text-anchor:top" coordsize="194,3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OUkMYA&#10;AADcAAAADwAAAGRycy9kb3ducmV2LnhtbESPT2vCQBTE74LfYXmF3nRTC5qmWUW0ghUFa3vo8ZF9&#10;+YPZt2l21bSf3i0IHoeZ+Q2TzjpTizO1rrKs4GkYgSDOrK64UPD1uRrEIJxH1lhbJgW/5GA27fdS&#10;TLS98AedD74QAcIuQQWl900ipctKMuiGtiEOXm5bgz7ItpC6xUuAm1qOomgsDVYcFkpsaFFSdjyc&#10;jIK3JX3LyZ/9IUvx9jnf+83mfafU40M3fwXhqfP38K291gpe4jH8nwlHQE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FOUkMYAAADcAAAADwAAAAAAAAAAAAAAAACYAgAAZHJz&#10;L2Rvd25yZXYueG1sUEsFBgAAAAAEAAQA9QAAAIsDAAAAAA==&#10;" path="m,151r,l,181r5,30l15,236r10,20l40,276r15,10l75,296r20,5l115,296r20,-5l150,276r14,-20l179,236r10,-25l194,181r,-30l194,121,189,91,179,65,164,45,150,25,135,15,115,5,95,,75,5,55,10,40,25,25,45,15,65,5,91,,121r,30xe" filled="f" strokecolor="#e36c0a [2409]" strokeweight="42e-5mm">
                  <v:path arrowok="t" o:connecttype="custom" o:connectlocs="0,151;0,151;0,181;5,211;15,236;25,256;40,276;55,286;75,296;95,301;95,301;115,296;135,291;150,276;164,256;179,236;189,211;194,181;194,151;194,151;194,121;189,91;179,65;164,45;150,25;135,15;115,5;95,0;95,0;75,5;55,10;40,25;25,45;15,65;5,91;0,121;0,151;0,151" o:connectangles="0,0,0,0,0,0,0,0,0,0,0,0,0,0,0,0,0,0,0,0,0,0,0,0,0,0,0,0,0,0,0,0,0,0,0,0,0,0"/>
                </v:shape>
                <v:shape id="Freeform 434" o:spid="_x0000_s1451" style="position:absolute;left:6148;top:2325;width:164;height:211;visibility:visible;mso-wrap-style:square;v-text-anchor:top" coordsize="164,2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ifqMYA&#10;AADcAAAADwAAAGRycy9kb3ducmV2LnhtbESPT2vCQBTE70K/w/IKXkrdVERtdCNStfQkalrPj+zL&#10;H8y+DdnVpN++WxA8DjPzG2a56k0tbtS6yrKCt1EEgjizuuJCwXe6e52DcB5ZY22ZFPySg1XyNFhi&#10;rG3HR7qdfCEChF2MCkrvm1hKl5Vk0I1sQxy83LYGfZBtIXWLXYCbWo6jaCoNVhwWSmzoo6Tscroa&#10;BeNJlp5/dte0O0w3n5wf93u/fVFq+NyvFyA89f4Rvre/tIL3+Qz+z4QjIJ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CifqMYAAADcAAAADwAAAAAAAAAAAAAAAACYAgAAZHJz&#10;L2Rvd25yZXYueG1sUEsFBgAAAAAEAAQA9QAAAIsDAAAAAA==&#10;" path="m,106r,l5,126r5,20l20,166r10,15l45,191r20,10l80,206r15,5l110,211r10,-10l135,196r10,-15l160,146r4,-40l160,66,145,30,135,20,120,10,110,5,95,,80,,65,10,45,20,30,30,20,46,10,66,5,86,,106xe" filled="f" strokecolor="#e36c0a [2409]" strokeweight="42e-5mm">
                  <v:path arrowok="t" o:connecttype="custom" o:connectlocs="0,106;0,106;5,126;10,146;20,166;30,181;45,191;65,201;80,206;95,211;95,211;110,211;120,201;135,196;145,181;160,146;164,106;164,106;160,66;145,30;135,20;120,10;110,5;95,0;95,0;80,0;65,10;45,20;30,30;20,46;10,66;5,86;0,106;0,106" o:connectangles="0,0,0,0,0,0,0,0,0,0,0,0,0,0,0,0,0,0,0,0,0,0,0,0,0,0,0,0,0,0,0,0,0,0"/>
                </v:shape>
                <v:shape id="Freeform 435" o:spid="_x0000_s1452" style="position:absolute;left:6148;top:2355;width:145;height:151;visibility:visible;mso-wrap-style:square;v-text-anchor:top" coordsize="145,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eImMAA&#10;AADcAAAADwAAAGRycy9kb3ducmV2LnhtbERPy4rCMBTdC/5DuII7TVVGtBpFBMHFIIyP/aW5NtXm&#10;pjbR1vn6yWLA5eG8l+vWluJFtS8cKxgNExDEmdMF5wrOp91gBsIHZI2lY1LwJg/rVbezxFS7hn/o&#10;dQy5iCHsU1RgQqhSKX1myKIfuoo4cldXWwwR1rnUNTYx3JZynCRTabHg2GCwoq2h7H58WgWTdrw7&#10;bH593uxvD0vmUhy+vt9K9XvtZgEiUBs+4n/3XiuYz+LaeCYeAbn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4eImMAAAADcAAAADwAAAAAAAAAAAAAAAACYAgAAZHJzL2Rvd25y&#10;ZXYueG1sUEsFBgAAAAAEAAQA9QAAAIUDAAAAAA==&#10;" path="m,76r,l5,91r5,15l25,116r10,10l70,141r25,10l105,146r10,l130,126r10,-20l145,76,140,46,130,26,115,10,95,,70,5,40,21,25,31,10,46,5,61,,76xe" filled="f" strokecolor="#e36c0a [2409]" strokeweight="42e-5mm">
                  <v:path arrowok="t" o:connecttype="custom" o:connectlocs="0,76;0,76;5,91;10,106;25,116;35,126;70,141;95,151;95,151;105,146;115,146;130,126;140,106;145,76;145,76;140,46;130,26;115,10;95,0;95,0;70,5;40,21;25,31;10,46;5,61;0,76;0,76" o:connectangles="0,0,0,0,0,0,0,0,0,0,0,0,0,0,0,0,0,0,0,0,0,0,0,0,0,0,0"/>
                </v:shape>
                <v:shape id="Freeform 436" o:spid="_x0000_s1453" style="position:absolute;left:6128;top:2170;width:20;height:516;visibility:visible;mso-wrap-style:square;v-text-anchor:top" coordsize="20,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+vJMUA&#10;AADcAAAADwAAAGRycy9kb3ducmV2LnhtbESPQWsCMRSE74L/ITyhN83WQ9GtUdoFqVBkqfbQ42Pz&#10;ugndvCxJdLf99aZQ6HGYmW+YzW50nbhSiNazgvtFAYK48dpyq+D9vJ+vQMSErLHzTAq+KcJuO51s&#10;sNR+4De6nlIrMoRjiQpMSn0pZWwMOYwL3xNn79MHhynL0EodcMhw18llUTxIh5bzgsGeKkPN1+ni&#10;FNQvR/sz2PHjuarD2bweqkvdWKXuZuPTI4hEY/oP/7UPWsF6tYbfM/kIyO0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768kxQAAANwAAAAPAAAAAAAAAAAAAAAAAJgCAABkcnMv&#10;ZG93bnJldi54bWxQSwUGAAAAAAQABAD1AAAAigMAAAAA&#10;" path="m20,r,l10,25,,70r,35l,145r10,56l20,261,10,321,5,371,,411r,35l10,491r10,25e" filled="f" strokecolor="#e36c0a [2409]" strokeweight="42e-5mm">
                  <v:path arrowok="t" o:connecttype="custom" o:connectlocs="20,0;20,0;10,25;0,70;0,105;0,145;10,201;20,261;20,261;20,261;10,321;5,371;0,411;0,446;10,491;20,516" o:connectangles="0,0,0,0,0,0,0,0,0,0,0,0,0,0,0,0"/>
                </v:shape>
                <v:shape id="Freeform 437" o:spid="_x0000_s1454" style="position:absolute;left:6103;top:2170;width:45;height:516;visibility:visible;mso-wrap-style:square;v-text-anchor:top" coordsize="45,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AObcEA&#10;AADcAAAADwAAAGRycy9kb3ducmV2LnhtbERPy4rCMBTdC/5DuII7TXUhWo0i6gzDoOALcXlprm2x&#10;uSlN1OrXm4Xg8nDek1ltCnGnyuWWFfS6EQjixOqcUwXHw09nCMJ5ZI2FZVLwJAezabMxwVjbB+/o&#10;vvepCCHsYlSQeV/GUrokI4Oua0viwF1sZdAHWKVSV/gI4aaQ/SgaSIM5h4YMS1pklFz3N6Pg+rpt&#10;fy+L81Kf/iN52MxX6RpXSrVb9XwMwlPtv+KP+08rGI3C/HAmHAE5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gDm3BAAAA3AAAAA8AAAAAAAAAAAAAAAAAmAIAAGRycy9kb3du&#10;cmV2LnhtbFBLBQYAAAAABAAEAPUAAACGAwAAAAA=&#10;" path="m45,r,l30,45,20,90,10,155,,231r5,90l10,366r5,50l30,461r15,55e" filled="f" strokecolor="#e36c0a [2409]" strokeweight="42e-5mm">
                  <v:path arrowok="t" o:connecttype="custom" o:connectlocs="45,0;45,0;30,45;20,90;10,155;0,231;5,321;10,366;15,416;30,461;45,516" o:connectangles="0,0,0,0,0,0,0,0,0,0,0"/>
                </v:shape>
                <v:line id="Line 438" o:spid="_x0000_s1455" style="position:absolute;visibility:visible;mso-wrap-style:square" from="6053,2170" to="6054,2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8EDcYAAADcAAAADwAAAGRycy9kb3ducmV2LnhtbESPT2vCQBTE74V+h+UVeim6sYe2pq4i&#10;/oGCEGgMiLdH9rkJzb4N2TXGb+8KQo/DzPyGmS0G24ieOl87VjAZJyCIS6drNgqK/Xb0BcIHZI2N&#10;Y1JwJQ+L+fPTDFPtLvxLfR6MiBD2KSqoQmhTKX1ZkUU/di1x9E6usxii7IzUHV4i3DbyPUk+pMWa&#10;40KFLa0qKv/ys1Vginy9+TRFX6xPwe8Ob1l/zDKlXl+G5TeIQEP4Dz/aP1rBdDqB+5l4BOT8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hvBA3GAAAA3AAAAA8AAAAAAAAA&#10;AAAAAAAAoQIAAGRycy9kb3ducmV2LnhtbFBLBQYAAAAABAAEAPkAAACUAwAAAAA=&#10;" strokecolor="#e36c0a [2409]" strokeweight="42e-5mm"/>
                <v:line id="Line 439" o:spid="_x0000_s1456" style="position:absolute;visibility:visible;mso-wrap-style:square" from="6023,2170" to="6024,2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tLnMQAAADcAAAADwAAAGRycy9kb3ducmV2LnhtbESPT4vCMBTE78J+h/AWvMia6kG0GkUW&#10;1j8giLp6fjRv27DNS2lird/eCILHYWZ+w8wWrS1FQ7U3jhUM+gkI4sxpw7mC39PP1xiED8gaS8ek&#10;4E4eFvOPzgxT7W58oOYYchEh7FNUUIRQpVL6rCCLvu8q4uj9udpiiLLOpa7xFuG2lMMkGUmLhuNC&#10;gRV9F5T9H69WgVlfzvvdZZMtHW17K7syd2qMUt3PdjkFEagN7/CrvdEKJpMhPM/EIyD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C0ucxAAAANwAAAAPAAAAAAAAAAAA&#10;AAAAAKECAABkcnMvZG93bnJldi54bWxQSwUGAAAAAAQABAD5AAAAkgMAAAAA&#10;" strokecolor="#e36c0a [2409]" strokeweight="69e-5mm"/>
                <v:shape id="Freeform 440" o:spid="_x0000_s1457" style="position:absolute;left:6148;top:316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agmsMA&#10;AADcAAAADwAAAGRycy9kb3ducmV2LnhtbESPQYvCMBSE78L+h/AW9iKadgXRapRdQRFPrit4fTTP&#10;ttq8lCRq/fdGEDwOM/MNM523phZXcr6yrCDtJyCIc6srLhTs/5e9EQgfkDXWlknBnTzMZx+dKWba&#10;3viPrrtQiAhhn6GCMoQmk9LnJRn0fdsQR+9oncEQpSukdniLcFPL7yQZSoMVx4USG1qUlJ93F6Ng&#10;ZbthvU8TZ9zvpTpsTtt0NSqU+vpsfyYgArXhHX6111rBeDyA55l4BO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TagmsMAAADcAAAADwAAAAAAAAAAAAAAAACYAgAAZHJzL2Rv&#10;d25yZXYueG1sUEsFBgAAAAAEAAQA9QAAAIgDAAAAAA==&#10;" path="m,40r,l10,30,25,20,50,5r30,l110,10r25,5l155,30r29,20l189,50r10,l214,30,234,r15,45e" filled="f" strokecolor="#e36c0a [2409]" strokeweight="42e-5mm">
                  <v:path arrowok="t" o:connecttype="custom" o:connectlocs="0,40;0,40;10,30;25,20;50,5;80,5;110,10;135,15;155,30;184,50;184,50;189,50;199,50;214,30;234,0;249,45" o:connectangles="0,0,0,0,0,0,0,0,0,0,0,0,0,0,0,0"/>
                </v:shape>
                <v:shape id="Freeform 441" o:spid="_x0000_s1458" style="position:absolute;left:6148;top:269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847sMA&#10;AADcAAAADwAAAGRycy9kb3ducmV2LnhtbESPQYvCMBSE78L+h/AW9iKadhHRapRdQRFPrit4fTTP&#10;ttq8lCRq/fdGEDwOM/MNM523phZXcr6yrCDtJyCIc6srLhTs/5e9EQgfkDXWlknBnTzMZx+dKWba&#10;3viPrrtQiAhhn6GCMoQmk9LnJRn0fdsQR+9oncEQpSukdniLcFPL7yQZSoMVx4USG1qUlJ93F6Ng&#10;ZbthvU8TZ9zvpTpsTtt0NSqU+vpsfyYgArXhHX6111rBeDyA55l4BO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t847sMAAADcAAAADwAAAAAAAAAAAAAAAACYAgAAZHJzL2Rv&#10;d25yZXYueG1sUEsFBgAAAAAEAAQA9QAAAIgDAAAAAA==&#10;" path="m,l,,25,25,50,35r30,5l110,40,135,30,155,20,184,r5,l194,r20,20l234,50,249,e" filled="f" strokecolor="#e36c0a [2409]" strokeweight="42e-5mm">
                  <v:path arrowok="t" o:connecttype="custom" o:connectlocs="0,0;0,0;25,25;50,35;80,40;110,40;135,30;155,20;184,0;184,0;189,0;194,0;214,20;234,50;249,0" o:connectangles="0,0,0,0,0,0,0,0,0,0,0,0,0,0,0"/>
                </v:shape>
                <v:shape id="Freeform 442" o:spid="_x0000_s1459" style="position:absolute;left:6148;top:2731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2KZ8UA&#10;AADcAAAADwAAAGRycy9kb3ducmV2LnhtbESPT2sCMRTE7wW/Q3hCbzWrYKurUbTUYi/iPzw/Ns/d&#10;xc3LkqTu6qc3hYLHYWZ+w0znranElZwvLSvo9xIQxJnVJecKjofV2wiED8gaK8uk4EYe5rPOyxRT&#10;bRve0XUfchEh7FNUUIRQp1L6rCCDvmdr4uidrTMYonS51A6bCDeVHCTJuzRYclwosKbPgrLL/tco&#10;4MXdbOvV7rg8udHHzxd9N8PNQKnXbruYgAjUhmf4v73WCsbjIfydiUd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HYpnxQAAANwAAAAPAAAAAAAAAAAAAAAAAJgCAABkcnMv&#10;ZG93bnJldi54bWxQSwUGAAAAAAQABAD1AAAAigMAAAAA&#10;" path="m,220r,l5,305r5,35l15,370r15,25l45,420r20,10l95,435r30,l150,420r24,-20l199,375r20,-35l229,305r10,-40l244,220r-5,-45l229,135,219,95,199,65,174,40,150,20,125,5,95,,65,5,45,15,30,35,15,65,10,95,5,135,,220xe" filled="f" strokecolor="#e36c0a [2409]" strokeweight="42e-5mm">
                  <v:path arrowok="t" o:connecttype="custom" o:connectlocs="0,220;0,220;5,305;10,340;15,370;30,395;45,420;65,430;95,435;95,435;125,435;150,420;174,400;199,375;219,340;229,305;239,265;244,220;244,220;239,175;229,135;219,95;199,65;174,40;150,20;125,5;95,0;95,0;65,5;45,15;30,35;15,65;10,95;5,135;0,220;0,220" o:connectangles="0,0,0,0,0,0,0,0,0,0,0,0,0,0,0,0,0,0,0,0,0,0,0,0,0,0,0,0,0,0,0,0,0,0,0,0"/>
                </v:shape>
                <v:shape id="Freeform 443" o:spid="_x0000_s1460" style="position:absolute;left:6148;top:2801;width:194;height:300;visibility:visible;mso-wrap-style:square;v-text-anchor:top" coordsize="194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m8eMUA&#10;AADcAAAADwAAAGRycy9kb3ducmV2LnhtbESPQWvCQBSE74L/YXlCL6Kbegg1ukosiIXm0Kg/4JF9&#10;JiHZtyG7Jum/7xYKPQ4z8w2zP06mFQP1rras4HUdgSAurK65VHC/nVdvIJxH1thaJgXf5OB4mM/2&#10;mGg7ck7D1ZciQNglqKDyvkukdEVFBt3adsTBe9jeoA+yL6XucQxw08pNFMXSYM1hocKO3isqmuvT&#10;KDh9Zs2QLvXXI8o7m19uRSYbp9TLYkp3IDxN/j/81/7QCrbbGH7Ph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mbx4xQAAANwAAAAPAAAAAAAAAAAAAAAAAJgCAABkcnMv&#10;ZG93bnJldi54bWxQSwUGAAAAAAQABAD1AAAAigMAAAAA&#10;" path="m,150r,l,180r5,25l15,230r10,25l40,270r15,15l75,295r20,5l115,295r20,-5l150,275r14,-20l179,235r10,-25l194,180r,-30l194,120,189,90,179,65,164,45,150,25,135,10,115,5,95,,75,,55,10,40,25,25,40,15,65,5,90,,120r,30xe" filled="f" strokecolor="#e36c0a [2409]" strokeweight="42e-5mm">
                  <v:path arrowok="t" o:connecttype="custom" o:connectlocs="0,150;0,150;0,180;5,205;15,230;25,255;40,270;55,285;75,295;95,300;95,300;115,295;135,290;150,275;164,255;179,235;189,210;194,180;194,150;194,150;194,120;189,90;179,65;164,45;150,25;135,10;115,5;95,0;95,0;75,0;55,10;40,25;25,40;15,65;5,90;0,120;0,150;0,150" o:connectangles="0,0,0,0,0,0,0,0,0,0,0,0,0,0,0,0,0,0,0,0,0,0,0,0,0,0,0,0,0,0,0,0,0,0,0,0,0,0"/>
                </v:shape>
                <v:shape id="Freeform 444" o:spid="_x0000_s1461" style="position:absolute;left:6148;top:2846;width:164;height:210;visibility:visible;mso-wrap-style:square;v-text-anchor:top" coordsize="164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l468YA&#10;AADcAAAADwAAAGRycy9kb3ducmV2LnhtbESPQWvCQBSE7wX/w/IKvZS6qQdbYzYSpAW9WIz9Aa/Z&#10;ZxKbfRuyq1n/vSsUehxm5hsmWwXTiQsNrrWs4HWagCCurG65VvB9+Hx5B+E8ssbOMim4koNVPnnI&#10;MNV25D1dSl+LCGGXooLG+z6V0lUNGXRT2xNH72gHgz7KoZZ6wDHCTSdnSTKXBluOCw32tG6o+i3P&#10;RkHhDuZju/s5Hc9F+fU8mlBvZ0Gpp8dQLEF4Cv4//NfeaAWLxRvcz8QjI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Il468YAAADcAAAADwAAAAAAAAAAAAAAAACYAgAAZHJz&#10;L2Rvd25yZXYueG1sUEsFBgAAAAAEAAQA9QAAAIsDAAAAAA==&#10;" path="m,105r,l5,125r5,20l20,160r10,15l45,190r20,10l80,205r15,5l110,205r10,-5l135,190r10,-10l160,145r4,-40l160,65,145,30,135,15,120,10,110,,95,,80,,65,5,45,15,30,30,20,45,10,65,5,85,,105xe" filled="f" strokecolor="#e36c0a [2409]" strokeweight="42e-5mm">
                  <v:path arrowok="t" o:connecttype="custom" o:connectlocs="0,105;0,105;5,125;10,145;20,160;30,175;45,190;65,200;80,205;95,210;95,210;110,205;120,200;135,190;145,180;160,145;164,105;164,105;160,65;145,30;135,15;120,10;110,0;95,0;95,0;80,0;65,5;45,15;30,30;20,45;10,65;5,85;0,105;0,105" o:connectangles="0,0,0,0,0,0,0,0,0,0,0,0,0,0,0,0,0,0,0,0,0,0,0,0,0,0,0,0,0,0,0,0,0,0"/>
                </v:shape>
                <v:shape id="Freeform 445" o:spid="_x0000_s1462" style="position:absolute;left:6148;top:2876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/pLL8A&#10;AADcAAAADwAAAGRycy9kb3ducmV2LnhtbERPz2vCMBS+D/wfwhO8zbRjlLU2ijiE9bhuuz+aZ1Nt&#10;XkITtf73y2Gw48f3u97NdhQ3msLgWEG+zkAQd04P3Cv4/jo+v4EIEVnj6JgUPCjAbrt4qrHS7s6f&#10;dGtjL1IIhwoVmBh9JWXoDFkMa+eJE3dyk8WY4NRLPeE9hdtRvmRZIS0OnBoMejoY6i7t1SpofnDI&#10;C5efs8a/H/1r8FczNkqtlvN+AyLSHP/Ff+4PraAs09p0Jh0Buf0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Sz+ksvwAAANwAAAAPAAAAAAAAAAAAAAAAAJgCAABkcnMvZG93bnJl&#10;di54bWxQSwUGAAAAAAQABAD1AAAAhAMAAAAA&#10;" path="m,75r,l5,90r5,10l25,115r10,10l70,140r25,5l105,145r10,-5l130,125r10,-20l145,75,140,45,130,20,115,5,95,,70,5,40,20,25,30,10,45,5,55,,75xe" filled="f" strokecolor="#e36c0a [2409]" strokeweight="42e-5mm">
                  <v:path arrowok="t" o:connecttype="custom" o:connectlocs="0,75;0,75;5,90;10,100;25,115;35,125;70,140;95,145;95,145;105,145;115,140;130,125;140,105;145,75;145,75;140,45;130,20;115,5;95,0;95,0;70,5;40,20;25,30;10,45;5,55;0,75;0,75" o:connectangles="0,0,0,0,0,0,0,0,0,0,0,0,0,0,0,0,0,0,0,0,0,0,0,0,0,0,0"/>
                </v:shape>
                <v:shape id="Freeform 446" o:spid="_x0000_s1463" style="position:absolute;left:6128;top:2691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OyfsUA&#10;AADcAAAADwAAAGRycy9kb3ducmV2LnhtbESPzW7CMBCE70i8g7VIvYFDDpSkGAStqlaCCz+X3lbx&#10;Nk6J11HskrRPj5GQOI5m55udxaq3tbhQ6yvHCqaTBARx4XTFpYLT8X08B+EDssbaMSn4Iw+r5XCw&#10;wFy7jvd0OYRSRAj7HBWYEJpcSl8YsugnriGO3rdrLYYo21LqFrsIt7VMk2QmLVYcGww29GqoOB9+&#10;bXzj64NMOuvI/Otd6t6Kn+3m+ajU06hfv4AI1IfH8T39qRVkWQa3MZEA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k7J+xQAAANwAAAAPAAAAAAAAAAAAAAAAAJgCAABkcnMv&#10;ZG93bnJldi54bWxQSwUGAAAAAAQABAD1AAAAigMAAAAA&#10;" path="m20,r,l10,25,,70r,35l,145r10,50l20,260,10,320,5,370,,410r,35l10,490r10,20e" filled="f" strokecolor="#e36c0a [2409]" strokeweight="42e-5mm">
                  <v:path arrowok="t" o:connecttype="custom" o:connectlocs="20,0;20,0;10,25;0,70;0,105;0,145;10,195;20,260;20,260;20,260;10,320;5,370;0,410;0,445;10,490;20,510" o:connectangles="0,0,0,0,0,0,0,0,0,0,0,0,0,0,0,0"/>
                </v:shape>
                <v:shape id="Freeform 447" o:spid="_x0000_s1464" style="position:absolute;left:6103;top:2691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7scUA&#10;AADdAAAADwAAAGRycy9kb3ducmV2LnhtbESPQW/CMAyF70j7D5EncUEjAQnGOgKaEEhcKbCz1Xht&#10;oXGqJoPy7+fDJG623vN7n5fr3jfqRl2sA1uYjA0o4iK4mksLp+PubQEqJmSHTWCy8KAI69XLYImZ&#10;C3c+0C1PpZIQjhlaqFJqM61jUZHHOA4tsWg/ofOYZO1K7Tq8S7hv9NSYufZYszRU2NKmouKa/3oL&#10;74vZ7jSanf0+bi+b6+hjkl++z9YOX/uvT1CJ+vQ0/1/vneAbI/zyjYy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dTuxxQAAAN0AAAAPAAAAAAAAAAAAAAAAAJgCAABkcnMv&#10;ZG93bnJldi54bWxQSwUGAAAAAAQABAD1AAAAigMAAAAA&#10;" path="m45,r,l30,40,20,90,10,155,,230r5,85l10,365r5,45l30,460r15,50e" filled="f" strokecolor="#e36c0a [2409]" strokeweight="42e-5mm">
                  <v:path arrowok="t" o:connecttype="custom" o:connectlocs="45,0;45,0;30,40;20,90;10,155;0,230;5,315;10,365;15,410;30,460;45,510" o:connectangles="0,0,0,0,0,0,0,0,0,0,0"/>
                </v:shape>
                <v:line id="Line 448" o:spid="_x0000_s1465" style="position:absolute;visibility:visible;mso-wrap-style:square" from="6053,2691" to="6054,32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BlMMQAAADdAAAADwAAAGRycy9kb3ducmV2LnhtbERP32vCMBB+F/wfwgl7kZm4hymdUcac&#10;IAwK1sLY29GcaVlzKU2s9b9fBoO93cf38za70bVioD40njUsFwoEceVNw1ZDeT48rkGEiGyw9Uwa&#10;7hRgt51ONpgZf+MTDUW0IoVwyFBDHWOXSRmqmhyGhe+IE3fxvcOYYG+l6fGWwl0rn5R6lg4bTg01&#10;dvRWU/VdXJ0GWxb795Uth3J/ieHjc54PX3mu9cNsfH0BEWmM/+I/99Gk+Uot4febdIL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cGUwxAAAAN0AAAAPAAAAAAAAAAAA&#10;AAAAAKECAABkcnMvZG93bnJldi54bWxQSwUGAAAAAAQABAD5AAAAkgMAAAAA&#10;" strokecolor="#e36c0a [2409]" strokeweight="42e-5mm"/>
                <v:line id="Line 449" o:spid="_x0000_s1466" style="position:absolute;visibility:visible;mso-wrap-style:square" from="6023,2691" to="6024,32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AZCcIAAADdAAAADwAAAGRycy9kb3ducmV2LnhtbERPyWrDMBC9F/oPYgq5lFpKDiW4kUMo&#10;NAsUQtbzYE1tUWtkLMVx/j4KFHqbx1tnNh9cI3rqgvWsYZwpEMSlN5YrDcfD19sURIjIBhvPpOFG&#10;AebF89MMc+OvvKN+HyuRQjjkqKGOsc2lDGVNDkPmW+LE/fjOYUywq6Tp8JrCXSMnSr1Lh5ZTQ40t&#10;fdZU/u4vToNdnU/b7/O6XHjavC7d0t6ot1qPXobFB4hIQ/wX/7nXJs1XagKPb9IJsr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fAZCcIAAADdAAAADwAAAAAAAAAAAAAA&#10;AAChAgAAZHJzL2Rvd25yZXYueG1sUEsFBgAAAAAEAAQA+QAAAJADAAAAAA==&#10;" strokecolor="#e36c0a [2409]" strokeweight="69e-5mm"/>
                <v:shape id="Freeform 450" o:spid="_x0000_s1467" style="position:absolute;left:6148;top:368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+Sy8MA&#10;AADdAAAADwAAAGRycy9kb3ducmV2LnhtbERP32vCMBB+F/Y/hBvsRWbSCSKdadkERXzSKuz1aG5t&#10;t+ZSkqjdf78Ig73dx/fzVuVoe3ElHzrHGrKZAkFcO9Nxo+F82jwvQYSIbLB3TBp+KEBZPExWmBt3&#10;4yNdq9iIFMIhRw1tjEMuZahbshhmbiBO3KfzFmOCvpHG4y2F216+KLWQFjtODS0OtG6p/q4uVsPW&#10;TePunClv/ful+9h/HbLtstH66XF8ewURaYz/4j/3zqT5Ss3h/k06QR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+Sy8MAAADdAAAADwAAAAAAAAAAAAAAAACYAgAAZHJzL2Rv&#10;d25yZXYueG1sUEsFBgAAAAAEAAQA9QAAAIgDAAAAAA==&#10;" path="m,40r,l10,25,25,15,50,5r30,l110,5r25,10l155,25r29,20l189,50r10,-5l214,30,234,r15,45e" filled="f" strokecolor="#e36c0a [2409]" strokeweight="42e-5mm">
                  <v:path arrowok="t" o:connecttype="custom" o:connectlocs="0,40;0,40;10,25;25,15;50,5;80,5;110,5;135,15;155,25;184,45;184,45;189,50;199,45;214,30;234,0;249,45" o:connectangles="0,0,0,0,0,0,0,0,0,0,0,0,0,0,0,0"/>
                </v:shape>
                <v:shape id="Freeform 451" o:spid="_x0000_s1468" style="position:absolute;left:6148;top:3206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YKv8MA&#10;AADdAAAADwAAAGRycy9kb3ducmV2LnhtbERP32vCMBB+F/Y/hBvsRWbSISKdadkERXzSKuz1aG5t&#10;t+ZSkqjdf78Ig73dx/fzVuVoe3ElHzrHGrKZAkFcO9Nxo+F82jwvQYSIbLB3TBp+KEBZPExWmBt3&#10;4yNdq9iIFMIhRw1tjEMuZahbshhmbiBO3KfzFmOCvpHG4y2F216+KLWQFjtODS0OtG6p/q4uVsPW&#10;TePunClv/ful+9h/HbLtstH66XF8ewURaYz/4j/3zqT5Ss3h/k06QR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yYKv8MAAADdAAAADwAAAAAAAAAAAAAAAACYAgAAZHJzL2Rv&#10;d25yZXYueG1sUEsFBgAAAAAEAAQA9QAAAIgDAAAAAA==&#10;" path="m,5r,l25,30,50,40r30,5l110,40r25,-5l155,25,184,5,189,r5,5l214,20r20,30l249,e" filled="f" strokecolor="#e36c0a [2409]" strokeweight="42e-5mm">
                  <v:path arrowok="t" o:connecttype="custom" o:connectlocs="0,5;0,5;25,30;50,40;80,45;110,40;135,35;155,25;184,5;184,5;189,0;194,5;214,20;234,50;249,0" o:connectangles="0,0,0,0,0,0,0,0,0,0,0,0,0,0,0"/>
                </v:shape>
                <v:shape id="Freeform 452" o:spid="_x0000_s1469" style="position:absolute;left:6148;top:3251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vWSsMA&#10;AADdAAAADwAAAGRycy9kb3ducmV2LnhtbERPTWsCMRC9F/wPYYTealLBKqtRVGppL+Ja6XnYjLtL&#10;N5MlSd1tf30jCN7m8T5nseptIy7kQ+1Yw/NIgSAunKm51HD63D3NQISIbLBxTBp+KcBqOXhYYGZc&#10;xzldjrEUKYRDhhqqGNtMylBUZDGMXEucuLPzFmOCvpTGY5fCbSPHSr1IizWnhgpb2lZUfB9/rAZe&#10;/9lDu8tPmy8/m3680ls32Y+1fhz26zmISH28i2/ud5PmKzWB6zfpB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XvWSsMAAADdAAAADwAAAAAAAAAAAAAAAACYAgAAZHJzL2Rv&#10;d25yZXYueG1sUEsFBgAAAAAEAAQA9QAAAIgDAAAAAA==&#10;" path="m,215r,l5,300r5,40l15,370r15,25l45,415r20,15l95,435r30,-5l150,420r24,-20l199,375r20,-35l229,305r10,-45l244,220r-5,-45l229,135,219,95,199,65,174,40,150,15,125,5,95,,65,5,45,15,30,35,15,65,10,95,5,130,,215xe" filled="f" strokecolor="#e36c0a [2409]" strokeweight="42e-5mm">
                  <v:path arrowok="t" o:connecttype="custom" o:connectlocs="0,215;0,215;5,300;10,340;15,370;30,395;45,415;65,430;95,435;95,435;125,430;150,420;174,400;199,375;219,340;229,305;239,260;244,220;244,220;239,175;229,135;219,95;199,65;174,40;150,15;125,5;95,0;95,0;65,5;45,15;30,35;15,65;10,95;5,130;0,215;0,215" o:connectangles="0,0,0,0,0,0,0,0,0,0,0,0,0,0,0,0,0,0,0,0,0,0,0,0,0,0,0,0,0,0,0,0,0,0,0,0"/>
                </v:shape>
                <v:shape id="Freeform 453" o:spid="_x0000_s1470" style="position:absolute;left:6148;top:3321;width:194;height:295;visibility:visible;mso-wrap-style:square;v-text-anchor:top" coordsize="194,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33scUA&#10;AADdAAAADwAAAGRycy9kb3ducmV2LnhtbESPQWvCQBCF7wX/wzJCb7ppCtJEVymCqUerheptzE6z&#10;odnZNLvG+O+7BaG3Gd5737xZrAbbiJ46XztW8DRNQBCXTtdcKfg4bCYvIHxA1tg4JgU38rBajh4W&#10;mGt35Xfq96ESEcI+RwUmhDaX0peGLPqpa4mj9uU6iyGuXSV1h9cIt41Mk2QmLdYcLxhsaW2o/N5f&#10;rALXFoXf7bKsd+nP2/lUDcfnT6PU43h4nYMINIR/8z291bF+JMLfN3EE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bfexxQAAAN0AAAAPAAAAAAAAAAAAAAAAAJgCAABkcnMv&#10;ZG93bnJldi54bWxQSwUGAAAAAAQABAD1AAAAigMAAAAA&#10;" path="m,145r,l,175r5,30l15,230r10,20l40,270r15,15l75,295r20,l115,295r20,-10l150,275r14,-20l179,230r10,-25l194,180r,-30l194,115,189,90,179,65,164,40,150,25,135,10,115,,95,,75,,55,10,40,25,25,40,15,65,5,90,,115r,30xe" filled="f" strokecolor="#e36c0a [2409]" strokeweight="42e-5mm">
                  <v:path arrowok="t" o:connecttype="custom" o:connectlocs="0,145;0,145;0,175;5,205;15,230;25,250;40,270;55,285;75,295;95,295;95,295;115,295;135,285;150,275;164,255;179,230;189,205;194,180;194,150;194,150;194,115;189,90;179,65;164,40;150,25;135,10;115,0;95,0;95,0;75,0;55,10;40,25;25,40;15,65;5,90;0,115;0,145;0,145" o:connectangles="0,0,0,0,0,0,0,0,0,0,0,0,0,0,0,0,0,0,0,0,0,0,0,0,0,0,0,0,0,0,0,0,0,0,0,0,0,0"/>
                </v:shape>
                <v:shape id="Freeform 454" o:spid="_x0000_s1471" style="position:absolute;left:6148;top:3366;width:164;height:205;visibility:visible;mso-wrap-style:square;v-text-anchor:top" coordsize="164,2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A+kcMA&#10;AADdAAAADwAAAGRycy9kb3ducmV2LnhtbERPTWsCMRC9C/6HMEJvmthDW7ZGqbaFWvGwVgRvw2bc&#10;LN1MliTq9t83hYK3ebzPmS1614oLhdh41jCdKBDElTcN1xr2X+/jJxAxIRtsPZOGH4qwmA8HMyyM&#10;v3JJl12qRQ7hWKAGm1JXSBkrSw7jxHfEmTv54DBlGGppAl5zuGvlvVIP0mHDucFiRytL1ffu7DS8&#10;vi3DodyszXHDYbre2k88l6j13ah/eQaRqE838b/7w+T5Sj3C3zf5BD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1A+kcMAAADdAAAADwAAAAAAAAAAAAAAAACYAgAAZHJzL2Rv&#10;d25yZXYueG1sUEsFBgAAAAAEAAQA9QAAAIgDAAAAAA==&#10;" path="m,100r,l5,125r5,20l20,160r10,15l45,190r20,10l80,205r15,l110,205r10,-5l135,190r10,-15l160,145r4,-40l160,60,145,30,135,15,120,5,110,,95,,80,,65,5,45,15,30,30,20,45,10,60,5,80,,100xe" filled="f" strokecolor="#e36c0a [2409]" strokeweight="42e-5mm">
                  <v:path arrowok="t" o:connecttype="custom" o:connectlocs="0,100;0,100;5,125;10,145;20,160;30,175;45,190;65,200;80,205;95,205;95,205;110,205;120,200;135,190;145,175;160,145;164,105;164,105;160,60;145,30;135,15;120,5;110,0;95,0;95,0;80,0;65,5;45,15;30,30;20,45;10,60;5,80;0,100;0,100" o:connectangles="0,0,0,0,0,0,0,0,0,0,0,0,0,0,0,0,0,0,0,0,0,0,0,0,0,0,0,0,0,0,0,0,0,0"/>
                </v:shape>
                <v:shape id="Freeform 455" o:spid="_x0000_s1472" style="position:absolute;left:6148;top:3396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XGocIA&#10;AADdAAAADwAAAGRycy9kb3ducmV2LnhtbESPT2vDMAzF74N9B6PBbqudMkrJ6paxUWiO/bO7iLU4&#10;Wyyb2G2zbz8dCr1JvKf3flptpjCoC425j2yhmhlQxG10PXcWTsftyxJULsgOh8hk4Y8ybNaPDyus&#10;Xbzyni6H0ikJ4VyjBV9KqrXOraeAeRYTsWjfcQxYZB077Ua8SngY9NyYhQ7YszR4TPThqf09nIOF&#10;5gv7ahGrH9Okz216zensh8ba56fp/Q1UoanczbfrnRN8YwRXvpER9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FcahwgAAAN0AAAAPAAAAAAAAAAAAAAAAAJgCAABkcnMvZG93&#10;bnJldi54bWxQSwUGAAAAAAQABAD1AAAAhwMAAAAA&#10;" path="m,70r,l5,85r5,15l25,115r10,10l70,140r25,5l105,145r10,-5l130,125r10,-25l145,75,140,45,130,20,115,5,95,,70,5,40,20,25,30,10,40,5,55,,70xe" filled="f" strokecolor="#e36c0a [2409]" strokeweight="42e-5mm">
                  <v:path arrowok="t" o:connecttype="custom" o:connectlocs="0,70;0,70;5,85;10,100;25,115;35,125;70,140;95,145;95,145;105,145;115,140;130,125;140,100;145,75;145,75;140,45;130,20;115,5;95,0;95,0;70,5;40,20;25,30;10,40;5,55;0,70;0,70" o:connectangles="0,0,0,0,0,0,0,0,0,0,0,0,0,0,0,0,0,0,0,0,0,0,0,0,0,0,0"/>
                </v:shape>
                <v:shape id="Freeform 456" o:spid="_x0000_s1473" style="position:absolute;left:6128;top:3211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IcPMUA&#10;AADdAAAADwAAAGRycy9kb3ducmV2LnhtbESPQW/CMAyF70j8h8hIu41kPTBWCGiApk2Cy2CX3azG&#10;NIXGqZpAu/36BWkSN1vvfc/P82XvanGlNlSeNTyNFQjiwpuKSw1fh7fHKYgQkQ3WnknDDwVYLoaD&#10;OebGd/xJ130sRQrhkKMGG2OTSxkKSw7D2DfESTv61mFMa1tK02KXwl0tM6Um0mHF6YLFhtaWivP+&#10;4lKN73ey2aQj+2t2md8Up+3q+aD1w6h/nYGI1Me7+Z/+MIlT6gVu36QR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Ehw8xQAAAN0AAAAPAAAAAAAAAAAAAAAAAJgCAABkcnMv&#10;ZG93bnJldi54bWxQSwUGAAAAAAQABAD1AAAAigMAAAAA&#10;" path="m20,r,l10,25,,70r,35l,145r10,50l20,255,10,320,5,370,,410r,35l10,485r10,25e" filled="f" strokecolor="#e36c0a [2409]" strokeweight="42e-5mm">
                  <v:path arrowok="t" o:connecttype="custom" o:connectlocs="20,0;20,0;10,25;0,70;0,105;0,145;10,195;20,255;20,255;20,255;10,320;5,370;0,410;0,445;10,485;20,510" o:connectangles="0,0,0,0,0,0,0,0,0,0,0,0,0,0,0,0"/>
                </v:shape>
                <v:shape id="Freeform 457" o:spid="_x0000_s1474" style="position:absolute;left:6103;top:3211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ytbMUA&#10;AADdAAAADwAAAGRycy9kb3ducmV2LnhtbESPT2vCQBDF74V+h2UKvYhuUrBqdJUiFbwa/5yH7JhE&#10;s7Mhu9X02zsHwdsM7817v1mseteoG3Wh9mwgHSWgiAtvay4NHPab4RRUiMgWG89k4J8CrJbvbwvM&#10;rL/zjm55LJWEcMjQQBVjm2kdioochpFviUU7+85hlLUrte3wLuGu0V9J8q0d1iwNFba0rqi45n/O&#10;wGQ63hwG46Pbht/L+jqYpfnldDTm86P/mYOK1MeX+Xm9tYKfpMIv38gIev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rK1sxQAAAN0AAAAPAAAAAAAAAAAAAAAAAJgCAABkcnMv&#10;ZG93bnJldi54bWxQSwUGAAAAAAQABAD1AAAAigMAAAAA&#10;" path="m45,r,l30,40,20,90,10,155,,230r5,85l10,360r5,50l30,460r15,50e" filled="f" strokecolor="#e36c0a [2409]" strokeweight="42e-5mm">
                  <v:path arrowok="t" o:connecttype="custom" o:connectlocs="45,0;45,0;30,40;20,90;10,155;0,230;5,315;10,360;15,410;30,460;45,510" o:connectangles="0,0,0,0,0,0,0,0,0,0,0"/>
                </v:shape>
                <v:line id="Line 458" o:spid="_x0000_s1475" style="position:absolute;visibility:visible;mso-wrap-style:square" from="6053,3211" to="6054,3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nz7cQAAADdAAAADwAAAGRycy9kb3ducmV2LnhtbERPTWvCQBC9F/wPywheSt3Eg5XoKkUt&#10;FAqBxkDxNmTHTWh2NmS3Mf33XUHwNo/3OZvdaFsxUO8bxwrSeQKCuHK6YaOgPL2/rED4gKyxdUwK&#10;/sjDbjt52mCm3ZW/aCiCETGEfYYK6hC6TEpf1WTRz11HHLmL6y2GCHsjdY/XGG5buUiSpbTYcGyo&#10;saN9TdVP8WsVmLI4HF9NOZSHS/Cf38/5cM5zpWbT8W0NItAYHuK7+0PH+Umawu2beILc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qfPtxAAAAN0AAAAPAAAAAAAAAAAA&#10;AAAAAKECAABkcnMvZG93bnJldi54bWxQSwUGAAAAAAQABAD5AAAAkgMAAAAA&#10;" strokecolor="#e36c0a [2409]" strokeweight="42e-5mm"/>
                <v:line id="Line 459" o:spid="_x0000_s1476" style="position:absolute;visibility:visible;mso-wrap-style:square" from="6023,3211" to="6024,3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CmP1MMAAADdAAAADwAAAGRycy9kb3ducmV2LnhtbERPyWrDMBC9F/IPYgK5lEZODqE4VkIo&#10;ZINAadr4PFhTW9QaGUvx8vdRodDbPN462Xawteio9caxgsU8AUFcOG24VPD1uX95BeEDssbaMSkY&#10;ycN2M3nKMNWu5w/qrqEUMYR9igqqEJpUSl9UZNHPXUMcuW/XWgwRtqXULfYx3NZymSQradFwbKiw&#10;obeKip/r3Sowx/z2fslPxc7R+flgD2akzig1mw67NYhAQ/gX/7lPOs5PFkv4/SaeID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Qpj9TDAAAA3QAAAA8AAAAAAAAAAAAA&#10;AAAAoQIAAGRycy9kb3ducmV2LnhtbFBLBQYAAAAABAAEAPkAAACRAwAAAAA=&#10;" strokecolor="#e36c0a [2409]" strokeweight="69e-5mm"/>
                <v:shape id="Freeform 460" o:spid="_x0000_s1477" style="position:absolute;left:6148;top:420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YEFsMA&#10;AADdAAAADwAAAGRycy9kb3ducmV2LnhtbERP32vCMBB+F/Y/hBvsRWbSDUSqadkERfY0q7DXoznb&#10;anMpSdTuv18Gg73dx/fzVuVoe3EjHzrHGrKZAkFcO9Nxo+F42DwvQISIbLB3TBq+KUBZPExWmBt3&#10;5z3dqtiIFMIhRw1tjEMuZahbshhmbiBO3Ml5izFB30jj8Z7CbS9flJpLix2nhhYHWrdUX6qr1bB1&#10;07g7Zspb/37tvj7On9l20Wj99Di+LUFEGuO/+M+9M2m+yl7h95t0gi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YEFsMAAADdAAAADwAAAAAAAAAAAAAAAACYAgAAZHJzL2Rv&#10;d25yZXYueG1sUEsFBgAAAAAEAAQA9QAAAIgDAAAAAA==&#10;" path="m,40r,l10,25,25,15,50,5,80,r30,5l135,15r20,10l184,45r5,5l199,45,214,30,234,r15,45e" filled="f" strokecolor="#e36c0a [2409]" strokeweight="42e-5mm">
                  <v:path arrowok="t" o:connecttype="custom" o:connectlocs="0,40;0,40;10,25;25,15;50,5;80,0;110,5;135,15;155,25;184,45;184,45;189,50;199,45;214,30;234,0;249,45" o:connectangles="0,0,0,0,0,0,0,0,0,0,0,0,0,0,0,0"/>
                </v:shape>
                <v:shape id="Freeform 461" o:spid="_x0000_s1478" style="position:absolute;left:6148;top:3726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+cYsMA&#10;AADdAAAADwAAAGRycy9kb3ducmV2LnhtbERP32vCMBB+F/Y/hBvsRWbSMUSqadkERfY0q7DXoznb&#10;anMpSdTuv18Gg73dx/fzVuVoe3EjHzrHGrKZAkFcO9Nxo+F42DwvQISIbLB3TBq+KUBZPExWmBt3&#10;5z3dqtiIFMIhRw1tjEMuZahbshhmbiBO3Ml5izFB30jj8Z7CbS9flJpLix2nhhYHWrdUX6qr1bB1&#10;07g7Zspb/37tvj7On9l20Wj99Di+LUFEGuO/+M+9M2m+yl7h95t0gi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+cYsMAAADdAAAADwAAAAAAAAAAAAAAAACYAgAAZHJzL2Rv&#10;d25yZXYueG1sUEsFBgAAAAAEAAQA9QAAAIgDAAAAAA==&#10;" path="m,5r,l25,25,50,40r30,5l110,40r25,-5l155,25,184,5,189,r5,5l214,20r20,30l249,e" filled="f" strokecolor="#e36c0a [2409]" strokeweight="42e-5mm">
                  <v:path arrowok="t" o:connecttype="custom" o:connectlocs="0,5;0,5;25,25;50,40;80,45;110,40;135,35;155,25;184,5;184,5;189,0;194,5;214,20;234,50;249,0" o:connectangles="0,0,0,0,0,0,0,0,0,0,0,0,0,0,0"/>
                </v:shape>
                <v:shape id="Freeform 462" o:spid="_x0000_s1479" style="position:absolute;left:6148;top:3771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JAl8QA&#10;AADdAAAADwAAAGRycy9kb3ducmV2LnhtbERPTWvCQBC9C/0PyxR6000Eq6SukhYt9iKNlZ6H7DQJ&#10;zc6G3dXE/vquIHibx/uc5XowrTiT841lBekkAUFcWt1wpeD4tR0vQPiArLG1TAou5GG9ehgtMdO2&#10;54LOh1CJGMI+QwV1CF0mpS9rMugntiOO3I91BkOErpLaYR/DTSunSfIsDTYcG2rs6K2m8vdwMgo4&#10;/zOf3bY4vn67xfxjQ+/9bD9V6ulxyF9ABBrCXXxz73Scn6QzuH4TT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iQJfEAAAA3QAAAA8AAAAAAAAAAAAAAAAAmAIAAGRycy9k&#10;b3ducmV2LnhtbFBLBQYAAAAABAAEAPUAAACJAwAAAAA=&#10;" path="m,215r,l5,300r5,35l15,370r15,25l45,415r20,15l95,435r30,-5l150,420r24,-20l199,370r20,-30l229,300r10,-40l244,215r-5,-45l229,130,219,95,199,65,174,35,150,15,125,5,95,,65,,45,15,30,35,15,60,10,95,5,130,,215xe" filled="f" strokecolor="#e36c0a [2409]" strokeweight="42e-5mm">
                  <v:path arrowok="t" o:connecttype="custom" o:connectlocs="0,215;0,215;5,300;10,335;15,370;30,395;45,415;65,430;95,435;95,435;125,430;150,420;174,400;199,370;219,340;229,300;239,260;244,215;244,215;239,170;229,130;219,95;199,65;174,35;150,15;125,5;95,0;95,0;65,0;45,15;30,35;15,60;10,95;5,130;0,215;0,215" o:connectangles="0,0,0,0,0,0,0,0,0,0,0,0,0,0,0,0,0,0,0,0,0,0,0,0,0,0,0,0,0,0,0,0,0,0,0,0"/>
                </v:shape>
                <v:shape id="Freeform 463" o:spid="_x0000_s1480" style="position:absolute;left:6148;top:3836;width:194;height:300;visibility:visible;mso-wrap-style:square;v-text-anchor:top" coordsize="194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G6JsMA&#10;AADdAAAADwAAAGRycy9kb3ducmV2LnhtbERPzWrCQBC+F3yHZQq9FN21Bykxq1ihKDSHxvgAQ3ZM&#10;QrKzIbtN0rfvFgRv8/H9TrqfbSdGGnzjWMN6pUAQl840XGm4Fp/LdxA+IBvsHJOGX/Kw3y2eUkyM&#10;mzin8RIqEUPYJ6ihDqFPpPRlTRb9yvXEkbu5wWKIcKikGXCK4baTb0ptpMWGY0ONPR1rKtvLj9Xw&#10;8ZW14+HVfN9U3rv8VJSZbL3WL8/zYQsi0Bwe4rv7bOJ8td7A/zfxBLn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AG6JsMAAADdAAAADwAAAAAAAAAAAAAAAACYAgAAZHJzL2Rv&#10;d25yZXYueG1sUEsFBgAAAAAEAAQA9QAAAIgDAAAAAA==&#10;" path="m,150r,l,180r5,30l15,235r10,20l40,275r15,15l75,295r20,5l115,300r20,-10l150,275r14,-15l179,235r10,-25l194,180r,-30l194,120,189,95,179,70,164,45,150,30,135,15,115,5,95,,75,5,55,10,40,25,25,45,15,65,5,95,,120r,30xe" filled="f" strokecolor="#e36c0a [2409]" strokeweight="42e-5mm">
                  <v:path arrowok="t" o:connecttype="custom" o:connectlocs="0,150;0,150;0,180;5,210;15,235;25,255;40,275;55,290;75,295;95,300;95,300;115,300;135,290;150,275;164,260;179,235;189,210;194,180;194,150;194,150;194,120;189,95;179,70;164,45;150,30;135,15;115,5;95,0;95,0;75,5;55,10;40,25;25,45;15,65;5,95;0,120;0,150;0,150" o:connectangles="0,0,0,0,0,0,0,0,0,0,0,0,0,0,0,0,0,0,0,0,0,0,0,0,0,0,0,0,0,0,0,0,0,0,0,0,0,0"/>
                </v:shape>
                <v:shape id="Freeform 464" o:spid="_x0000_s1481" style="position:absolute;left:6148;top:3881;width:164;height:210;visibility:visible;mso-wrap-style:square;v-text-anchor:top" coordsize="164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B0W8MA&#10;AADdAAAADwAAAGRycy9kb3ducmV2LnhtbERPzWrCQBC+C32HZQq9SN3oQSV1lVAU6kUx8QGm2TFJ&#10;m50N2dVs374rCN7m4/ud1SaYVtyod41lBdNJAoK4tLrhSsG52L0vQTiPrLG1TAr+yMFm/TJaYart&#10;wCe65b4SMYRdigpq77tUSlfWZNBNbEccuYvtDfoI+0rqHocYblo5S5K5NNhwbKixo8+ayt/8ahRk&#10;rjDb/eH753LN8uN4MKHaz4JSb68h+wDhKfin+OH+0nF+Ml3A/Zt4gl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B0W8MAAADdAAAADwAAAAAAAAAAAAAAAACYAgAAZHJzL2Rv&#10;d25yZXYueG1sUEsFBgAAAAAEAAQA9QAAAIgDAAAAAA==&#10;" path="m,105r,l5,125r5,20l20,165r10,15l45,190r20,10l80,210r15,l110,210r10,-5l135,195r10,-15l160,145r4,-40l160,65,145,35,135,20,120,10,110,5,95,,80,5,65,10,45,20,30,30,20,45,10,65,5,85,,105xe" filled="f" strokecolor="#e36c0a [2409]" strokeweight="42e-5mm">
                  <v:path arrowok="t" o:connecttype="custom" o:connectlocs="0,105;0,105;5,125;10,145;20,165;30,180;45,190;65,200;80,210;95,210;95,210;110,210;120,205;135,195;145,180;160,145;164,105;164,105;160,65;145,35;135,20;120,10;110,5;95,0;95,0;80,5;65,10;45,20;30,30;20,45;10,65;5,85;0,105;0,105" o:connectangles="0,0,0,0,0,0,0,0,0,0,0,0,0,0,0,0,0,0,0,0,0,0,0,0,0,0,0,0,0,0,0,0,0,0"/>
                </v:shape>
                <v:shape id="Freeform 465" o:spid="_x0000_s1482" style="position:absolute;left:6148;top:3916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xQfMMA&#10;AADdAAAADwAAAGRycy9kb3ducmV2LnhtbESPT2vDMAzF74N9B6PBbqudMkrJ6paxUWiO/bO7iLU4&#10;Wyyb2G2zbz8dCr1JvKf3flptpjCoC425j2yhmhlQxG10PXcWTsftyxJULsgOh8hk4Y8ybNaPDyus&#10;Xbzyni6H0ikJ4VyjBV9KqrXOraeAeRYTsWjfcQxYZB077Ua8SngY9NyYhQ7YszR4TPThqf09nIOF&#10;5gv7ahGrH9Okz216zensh8ba56fp/Q1UoanczbfrnRN8UwmufCMj6P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xQfMMAAADdAAAADwAAAAAAAAAAAAAAAACYAgAAZHJzL2Rv&#10;d25yZXYueG1sUEsFBgAAAAAEAAQA9QAAAIgDAAAAAA==&#10;" path="m,70r,l5,85r5,15l25,110r10,10l70,140r25,5l105,145r10,-5l130,125r10,-25l145,70,140,45,130,20,115,5,95,,70,,40,15,25,25,10,40,5,55,,70xe" filled="f" strokecolor="#e36c0a [2409]" strokeweight="42e-5mm">
                  <v:path arrowok="t" o:connecttype="custom" o:connectlocs="0,70;0,70;5,85;10,100;25,110;35,120;70,140;95,145;95,145;105,145;115,140;130,125;140,100;145,70;145,70;140,45;130,20;115,5;95,0;95,0;70,0;40,15;25,25;10,40;5,55;0,70;0,70" o:connectangles="0,0,0,0,0,0,0,0,0,0,0,0,0,0,0,0,0,0,0,0,0,0,0,0,0,0,0"/>
                </v:shape>
                <v:shape id="Freeform 466" o:spid="_x0000_s1483" style="position:absolute;left:6128;top:3731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uK4cYA&#10;AADdAAAADwAAAGRycy9kb3ducmV2LnhtbESPzW7CMBCE70h9B2sr9QYOOQBNcaL+qAIJLkAvva3i&#10;JQ6N11HsktCnr5GQuO1q5pudXRaDbcSZOl87VjCdJCCIS6drrhR8HT7HCxA+IGtsHJOCC3ko8ofR&#10;EjPtet7ReR8qEUPYZ6jAhNBmUvrSkEU/cS1x1I6usxji2lVSd9jHcNvINElm0mLN8YLBlt4NlT/7&#10;XxtrfK/IpLOezJ/epu6jPG3e5gelnh6H1xcQgYZwN9/otY5cMn2G6zdxBJn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cuK4cYAAADdAAAADwAAAAAAAAAAAAAAAACYAgAAZHJz&#10;L2Rvd25yZXYueG1sUEsFBgAAAAAEAAQA9QAAAIsDAAAAAA==&#10;" path="m20,r,l10,20,,70r,30l,145r10,50l20,255,10,315,5,365,,410r,30l10,485r10,25e" filled="f" strokecolor="#e36c0a [2409]" strokeweight="42e-5mm">
                  <v:path arrowok="t" o:connecttype="custom" o:connectlocs="20,0;20,0;10,20;0,70;0,100;0,145;10,195;20,255;20,255;20,255;10,315;5,365;0,410;0,440;10,485;20,510" o:connectangles="0,0,0,0,0,0,0,0,0,0,0,0,0,0,0,0"/>
                </v:shape>
                <v:shape id="Freeform 467" o:spid="_x0000_s1484" style="position:absolute;left:6103;top:3731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Bn0cQA&#10;AADdAAAADwAAAGRycy9kb3ducmV2LnhtbESPQYvCQAyF74L/YYjgRXSqoOtWRxFR8Lpd9Rw62bba&#10;yZTOqPXfbw4Le0t4L+99WW87V6sntaHybGA6SUAR595WXBg4fx/HS1AhIlusPZOBNwXYbvq9NabW&#10;v/iLnlkslIRwSNFAGWOTah3ykhyGiW+IRfvxrcMoa1to2+JLwl2tZ0my0A4rloYSG9qXlN+zhzPw&#10;sZwfz6P5xZ3C4ba/jz6n2e16MWY46HYrUJG6+G/+uz5ZwU9mwi/fyAh6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AZ9HEAAAA3QAAAA8AAAAAAAAAAAAAAAAAmAIAAGRycy9k&#10;b3ducmV2LnhtbFBLBQYAAAAABAAEAPUAAACJAwAAAAA=&#10;" path="m45,r,l30,40,20,90,10,150,,230r5,85l10,360r5,50l30,460r15,50e" filled="f" strokecolor="#e36c0a [2409]" strokeweight="42e-5mm">
                  <v:path arrowok="t" o:connecttype="custom" o:connectlocs="45,0;45,0;30,40;20,90;10,150;0,230;5,315;10,360;15,410;30,460;45,510" o:connectangles="0,0,0,0,0,0,0,0,0,0,0"/>
                </v:shape>
                <v:line id="Line 468" o:spid="_x0000_s1485" style="position:absolute;visibility:visible;mso-wrap-style:square" from="6053,3726" to="6054,4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U5UMQAAADdAAAADwAAAGRycy9kb3ducmV2LnhtbERPTWvCQBC9F/wPywheim700Ep0FdEK&#10;QiHQGBBvQ3bcBLOzIbuN8d93C4Xe5vE+Z70dbCN66nztWMF8loAgLp2u2SgozsfpEoQPyBobx6Tg&#10;SR62m9HLGlPtHvxFfR6MiCHsU1RQhdCmUvqyIot+5lriyN1cZzFE2BmpO3zEcNvIRZK8SYs1x4YK&#10;W9pXVN7zb6vAFPnh490UfXG4Bf95ec36a5YpNRkPuxWIQEP4F/+5TzrOTxZz+P0mniA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xTlQxAAAAN0AAAAPAAAAAAAAAAAA&#10;AAAAAKECAABkcnMvZG93bnJldi54bWxQSwUGAAAAAAQABAD5AAAAkgMAAAAA&#10;" strokecolor="#e36c0a [2409]" strokeweight="42e-5mm"/>
                <v:line id="Line 469" o:spid="_x0000_s1486" style="position:absolute;visibility:visible;mso-wrap-style:square" from="6023,3726" to="6024,4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VFacMAAADdAAAADwAAAGRycy9kb3ducmV2LnhtbERP32vCMBB+H/g/hBN8GZqsD2NUo4ig&#10;qzAY083no7m1Yc2lNLGt/70ZDPZ2H9/PW21G14ieumA9a3haKBDEpTeWKw2f5/38BUSIyAYbz6Th&#10;RgE268nDCnPjB/6g/hQrkUI45KihjrHNpQxlTQ7DwrfEifv2ncOYYFdJ0+GQwl0jM6WepUPLqaHG&#10;lnY1lT+nq9NgXy9f72+Xotx6Oj4e3MHeqLdaz6bjdgki0hj/xX/uwqT5Ksvg95t0glz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pFRWnDAAAA3QAAAA8AAAAAAAAAAAAA&#10;AAAAoQIAAGRycy9kb3ducmV2LnhtbFBLBQYAAAAABAAEAPkAAACRAwAAAAA=&#10;" strokecolor="#e36c0a [2409]" strokeweight="69e-5mm"/>
                <v:shape id="Freeform 470" o:spid="_x0000_s1487" style="position:absolute;left:6148;top:4716;width:249;height:55;visibility:visible;mso-wrap-style:square;v-text-anchor:top" coordsize="249,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DSk8QA&#10;AADdAAAADwAAAGRycy9kb3ducmV2LnhtbERPTWvCQBC9C/0PyxR6MxtTtCG6BtEWLHgx7cXbkJ0m&#10;qdnZkF2T+O+7hUJv83ifs8kn04qBetdYVrCIYhDEpdUNVwo+P97mKQjnkTW2lknBnRzk24fZBjNt&#10;Rz7TUPhKhBB2GSqove8yKV1Zk0EX2Y44cF+2N+gD7CupexxDuGllEscrabDh0FBjR/uaymtxMwpe&#10;Fq/mMLklX850/ebDe7FPT3elnh6n3RqEp8n/i//cRx3mx8kz/H4TTp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w0pPEAAAA3QAAAA8AAAAAAAAAAAAAAAAAmAIAAGRycy9k&#10;b3ducmV2LnhtbFBLBQYAAAAABAAEAPUAAACJAwAAAAA=&#10;" path="m,45r,l10,30,25,20,50,10,80,5r30,5l135,20r20,10l184,50r5,5l199,50,214,35,234,r15,50e" filled="f" strokecolor="#e36c0a [2409]" strokeweight="42e-5mm">
                  <v:path arrowok="t" o:connecttype="custom" o:connectlocs="0,45;0,45;10,30;25,20;50,10;80,5;110,10;135,20;155,30;184,50;184,50;189,55;199,50;214,35;234,0;249,50" o:connectangles="0,0,0,0,0,0,0,0,0,0,0,0,0,0,0,0"/>
                </v:shape>
                <v:shape id="Freeform 471" o:spid="_x0000_s1488" style="position:absolute;left:6148;top:4246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NW38MA&#10;AADdAAAADwAAAGRycy9kb3ducmV2LnhtbERP32vCMBB+F/Y/hBvsRTSpiEg1LdtgIj5NJ+z1aM62&#10;rrmUJGr9781gsLf7+H7euhxsJ67kQ+tYQzZVIIgrZ1quNRy/PiZLECEiG+wck4Y7BSiLp9Eac+Nu&#10;vKfrIdYihXDIUUMTY59LGaqGLIap64kTd3LeYkzQ19J4vKVw28mZUgtpseXU0GBP7w1VP4eL1bBx&#10;47g9Zspb/3Zpv3fnz2yzrLV+eR5eVyAiDfFf/OfemjRfzebw+006QRY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NW38MAAADdAAAADwAAAAAAAAAAAAAAAACYAgAAZHJzL2Rv&#10;d25yZXYueG1sUEsFBgAAAAAEAAQA9QAAAIgDAAAAAA==&#10;" path="m,l,,25,25,50,40r30,l110,40,135,30,155,20,184,5,189,r5,l214,20r20,30l249,e" filled="f" strokecolor="#e36c0a [2409]" strokeweight="42e-5mm">
                  <v:path arrowok="t" o:connecttype="custom" o:connectlocs="0,0;0,0;25,25;50,40;80,40;110,40;135,30;155,20;184,5;184,5;189,0;194,0;214,20;234,50;249,0" o:connectangles="0,0,0,0,0,0,0,0,0,0,0,0,0,0,0"/>
                </v:shape>
                <v:shape id="Freeform 472" o:spid="_x0000_s1489" style="position:absolute;left:6148;top:4286;width:244;height:440;visibility:visible;mso-wrap-style:square;v-text-anchor:top" coordsize="244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wPd8AA&#10;AADdAAAADwAAAGRycy9kb3ducmV2LnhtbERPzYrCMBC+L/gOYQQvi6YKLlqNIoqg4GFtfYChGdti&#10;MylNrPXtjSB4m4/vd5brzlSipcaVlhWMRxEI4szqknMFl3Q/nIFwHlljZZkUPMnBetX7WWKs7YPP&#10;1CY+FyGEXYwKCu/rWEqXFWTQjWxNHLirbQz6AJtc6gYfIdxUchJFf9JgyaGhwJq2BWW35G4UUGt3&#10;86f+x1Oa/Lp7mW3b6TFRatDvNgsQnjr/FX/cBx3mR5MpvL8JJ8jV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6wPd8AAAADdAAAADwAAAAAAAAAAAAAAAACYAgAAZHJzL2Rvd25y&#10;ZXYueG1sUEsFBgAAAAAEAAQA9QAAAIUDAAAAAA==&#10;" path="m,220r,l5,305r5,35l15,370r15,30l45,420r20,10l95,440r30,-5l150,420r24,-15l199,375r20,-30l229,305r10,-40l244,220r-5,-45l229,135,219,100,199,65,174,40,150,20,125,5,95,,65,5,45,20,30,40,15,65r-5,35l5,135,,220xe" filled="f" strokecolor="#e36c0a [2409]" strokeweight="42e-5mm">
                  <v:path arrowok="t" o:connecttype="custom" o:connectlocs="0,220;0,220;5,305;10,340;15,370;30,400;45,420;65,430;95,440;95,440;125,435;150,420;174,405;199,375;219,345;229,305;239,265;244,220;244,220;239,175;229,135;219,100;199,65;174,40;150,20;125,5;95,0;95,0;65,5;45,20;30,40;15,65;10,100;5,135;0,220;0,220" o:connectangles="0,0,0,0,0,0,0,0,0,0,0,0,0,0,0,0,0,0,0,0,0,0,0,0,0,0,0,0,0,0,0,0,0,0,0,0"/>
                </v:shape>
                <v:shape id="Freeform 473" o:spid="_x0000_s1490" style="position:absolute;left:6148;top:4356;width:194;height:300;visibility:visible;mso-wrap-style:square;v-text-anchor:top" coordsize="194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1wm8MA&#10;AADdAAAADwAAAGRycy9kb3ducmV2LnhtbERPzWrCQBC+F3yHZQpeiu42Bykxq1ihKDSHxvgAQ3ZM&#10;QrKzIbvG9O27hUJv8/H9TrafbS8mGn3rWMPrWoEgrpxpudZwLT9WbyB8QDbYOyYN3+Rhv1s8ZZga&#10;9+CCpkuoRQxhn6KGJoQhldJXDVn0azcQR+7mRoshwrGWZsRHDLe9TJTaSIstx4YGBzo2VHWXu9Xw&#10;/pl30+HFfN1UMbjiVFa57LzWy+f5sAURaA7/4j/32cT5KtnA7zfxBLn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m1wm8MAAADdAAAADwAAAAAAAAAAAAAAAACYAgAAZHJzL2Rv&#10;d25yZXYueG1sUEsFBgAAAAAEAAQA9QAAAIgDAAAAAA==&#10;" path="m,150r,l,180r5,30l15,235r10,20l40,270r15,15l75,295r20,5l115,295r20,-5l150,275r14,-20l179,235r10,-25l194,180r,-30l194,120,189,90,179,65,164,45,150,25,135,15,115,5,95,,75,5,55,10,40,25,25,45,15,65,5,90,,120r,30xe" filled="f" strokecolor="#e36c0a [2409]" strokeweight="42e-5mm">
                  <v:path arrowok="t" o:connecttype="custom" o:connectlocs="0,150;0,150;0,180;5,210;15,235;25,255;40,270;55,285;75,295;95,300;95,300;115,295;135,290;150,275;164,255;179,235;189,210;194,180;194,150;194,150;194,120;189,90;179,65;164,45;150,25;135,15;115,5;95,0;95,0;75,5;55,10;40,25;25,45;15,65;5,90;0,120;0,150;0,150" o:connectangles="0,0,0,0,0,0,0,0,0,0,0,0,0,0,0,0,0,0,0,0,0,0,0,0,0,0,0,0,0,0,0,0,0,0,0,0,0,0"/>
                </v:shape>
                <v:shape id="Freeform 474" o:spid="_x0000_s1491" style="position:absolute;left:6148;top:4401;width:164;height:210;visibility:visible;mso-wrap-style:square;v-text-anchor:top" coordsize="164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y+5sMA&#10;AADdAAAADwAAAGRycy9kb3ducmV2LnhtbERPzWrCQBC+C32HZQq9SN00B5XoKkEs1Iti7AOM2TFJ&#10;m50N2dWsb+8Khd7m4/ud5TqYVtyod41lBR+TBARxaXXDlYLv0+f7HITzyBpby6TgTg7Wq5fREjNt&#10;Bz7SrfCViCHsMlRQe99lUrqyJoNuYjviyF1sb9BH2FdS9zjEcNPKNEmm0mDDsaHGjjY1lb/F1SjI&#10;3clsd/vzz+WaF4fxYEK1S4NSb68hX4DwFPy/+M/9peP8JJ3B85t4gl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y+5sMAAADdAAAADwAAAAAAAAAAAAAAAACYAgAAZHJzL2Rv&#10;d25yZXYueG1sUEsFBgAAAAAEAAQA9QAAAIgDAAAAAA==&#10;" path="m,105r,l5,125r5,20l20,165r10,15l45,190r20,10l80,205r15,5l110,210r10,-10l135,190r10,-10l160,145r4,-40l160,65,145,30,135,20,120,10,110,5,95,,80,,65,10,45,15,30,30,20,45,10,65,5,85,,105xe" filled="f" strokecolor="#e36c0a [2409]" strokeweight="42e-5mm">
                  <v:path arrowok="t" o:connecttype="custom" o:connectlocs="0,105;0,105;5,125;10,145;20,165;30,180;45,190;65,200;80,205;95,210;95,210;110,210;120,200;135,190;145,180;160,145;164,105;164,105;160,65;145,30;135,20;120,10;110,5;95,0;95,0;80,0;65,10;45,15;30,30;20,45;10,65;5,85;0,105;0,105" o:connectangles="0,0,0,0,0,0,0,0,0,0,0,0,0,0,0,0,0,0,0,0,0,0,0,0,0,0,0,0,0,0,0,0,0,0"/>
                </v:shape>
                <v:shape id="Freeform 475" o:spid="_x0000_s1492" style="position:absolute;left:6148;top:4431;width:145;height:150;visibility:visible;mso-wrap-style:square;v-text-anchor:top" coordsize="14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2q/sIA&#10;AADdAAAADwAAAGRycy9kb3ducmV2LnhtbESPQYvCQAyF74L/YYiwN50q7CLVUVQUexKsu/fQiW2x&#10;kymdUeu/Nwdhbwnv5b0vy3XvGvWgLtSeDUwnCSjiwtuaSwO/l8N4DipEZIuNZzLwogDr1XCwxNT6&#10;J5/pkcdSSQiHFA1UMbap1qGoyGGY+JZYtKvvHEZZu1LbDp8S7ho9S5If7bBmaaiwpV1FxS2/OwPz&#10;495zT5c8Zufv0+4vzxq79cZ8jfrNAlSkPv6bP9eZFfxkJrjyjYygV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zar+wgAAAN0AAAAPAAAAAAAAAAAAAAAAAJgCAABkcnMvZG93&#10;bnJldi54bWxQSwUGAAAAAAQABAD1AAAAhwMAAAAA&#10;" path="m,75r,l5,90r5,15l25,115r10,10l70,140r25,10l105,145r10,l130,125r10,-20l145,75,140,45,130,25,115,10,95,,70,5,40,20,25,30,10,45,5,60,,75xe" filled="f" strokecolor="#e36c0a [2409]" strokeweight="42e-5mm">
                  <v:path arrowok="t" o:connecttype="custom" o:connectlocs="0,75;0,75;5,90;10,105;25,115;35,125;70,140;95,150;95,150;105,145;115,145;130,125;140,105;145,75;145,75;140,45;130,25;115,10;95,0;95,0;70,5;40,20;25,30;10,45;5,60;0,75;0,75" o:connectangles="0,0,0,0,0,0,0,0,0,0,0,0,0,0,0,0,0,0,0,0,0,0,0,0,0,0,0"/>
                </v:shape>
                <v:shape id="Freeform 476" o:spid="_x0000_s1493" style="position:absolute;left:6128;top:4246;width:20;height:515;visibility:visible;mso-wrap-style:square;v-text-anchor:top" coordsize="20,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F1fMQA&#10;AADdAAAADwAAAGRycy9kb3ducmV2LnhtbERPTWvCQBC9F/wPywi91Y1BRFNXUUHpoSDaSHucZsck&#10;mJ0Nu1uN/94VhN7m8T5ntuhMIy7kfG1ZwXCQgCAurK65VJB/bd4mIHxA1thYJgU38rCY915mmGl7&#10;5T1dDqEUMYR9hgqqENpMSl9UZNAPbEscuZN1BkOErpTa4TWGm0amSTKWBmuODRW2tK6oOB/+jILT&#10;93hd/u7y489u+zk6r9rtqnOpUq/9bvkOIlAX/sVP94eO85N0Co9v4gl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BdXzEAAAA3QAAAA8AAAAAAAAAAAAAAAAAmAIAAGRycy9k&#10;b3ducmV2LnhtbFBLBQYAAAAABAAEAPUAAACJAwAAAAA=&#10;" path="m20,r,l10,25,,70r,35l,145r10,55l20,260,10,320,5,370,,410r,35l10,490r10,25e" filled="f" strokecolor="#e36c0a [2409]" strokeweight="42e-5mm">
                  <v:path arrowok="t" o:connecttype="custom" o:connectlocs="20,0;20,0;10,25;0,70;0,105;0,145;10,200;20,260;20,260;20,260;10,320;5,370;0,410;0,445;10,490;20,515" o:connectangles="0,0,0,0,0,0,0,0,0,0,0,0,0,0,0,0"/>
                </v:shape>
                <v:shape id="Freeform 477" o:spid="_x0000_s1494" style="position:absolute;left:6103;top:4246;width:45;height:515;visibility:visible;mso-wrap-style:square;v-text-anchor:top" coordsize="45,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7I78cA&#10;AADdAAAADwAAAGRycy9kb3ducmV2LnhtbESPT2vCQBDF74V+h2UKXkrdqGDb1FWKIAqKxT+9D9kx&#10;SZudDdk1Jt/eORR6m+G9ee83s0XnKtVSE0rPBkbDBBRx5m3JuYHzafXyBipEZIuVZzLQU4DF/PFh&#10;hqn1Nz5Qe4y5khAOKRooYqxTrUNWkMMw9DWxaBffOIyyNrm2Dd4k3FV6nCRT7bBkaSiwpmVB2e/x&#10;6gzgYdutn997t+uzdv/9Oi1/Ll+9MYOn7vMDVKQu/pv/rjdW8JOJ8Ms3MoKe3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k+yO/HAAAA3QAAAA8AAAAAAAAAAAAAAAAAmAIAAGRy&#10;cy9kb3ducmV2LnhtbFBLBQYAAAAABAAEAPUAAACMAwAAAAA=&#10;" path="m45,r,l30,45,20,90,10,155,,230r5,90l10,365r5,50l30,460r15,55e" filled="f" strokecolor="#e36c0a [2409]" strokeweight="42e-5mm">
                  <v:path arrowok="t" o:connecttype="custom" o:connectlocs="45,0;45,0;30,45;20,90;10,155;0,230;5,320;10,365;15,415;30,460;45,515" o:connectangles="0,0,0,0,0,0,0,0,0,0,0"/>
                </v:shape>
                <v:line id="Line 478" o:spid="_x0000_s1495" style="position:absolute;visibility:visible;mso-wrap-style:square" from="6053,4246" to="6054,47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yvjcQAAADdAAAADwAAAGRycy9kb3ducmV2LnhtbERP22rCQBB9L/gPywh9KXVjC21JXUW8&#10;QEEImAbEtyE7bkKzsyG7xvj3riD0bQ7nOrPFYBvRU+drxwqmkwQEcel0zUZB8bt9/QLhA7LGxjEp&#10;uJKHxXz0NMNUuwvvqc+DETGEfYoKqhDaVEpfVmTRT1xLHLmT6yyGCDsjdYeXGG4b+ZYkH9JizbGh&#10;wpZWFZV/+dkqMEW+3nyaoi/Wp+B3h5esP2aZUs/jYfkNItAQ/sUP94+O85P3Kdy/iSf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HK+NxAAAAN0AAAAPAAAAAAAAAAAA&#10;AAAAAKECAABkcnMvZG93bnJldi54bWxQSwUGAAAAAAQABAD5AAAAkgMAAAAA&#10;" strokecolor="#e36c0a [2409]" strokeweight="42e-5mm"/>
                <v:line id="Line 479" o:spid="_x0000_s1496" style="position:absolute;visibility:visible;mso-wrap-style:square" from="6023,4246" to="6024,47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zTtMEAAADdAAAADwAAAGRycy9kb3ducmV2LnhtbERP24rCMBB9X/Afwgi+LJqqsCzVKCJ4&#10;A2FZb89DM7bBZlKaWOvfG2Fh3+ZwrjOdt7YUDdXeOFYwHCQgiDOnDecKTsdV/xuED8gaS8ek4Eke&#10;5rPOxxRT7R78S80h5CKGsE9RQRFClUrps4Is+oGriCN3dbXFEGGdS13jI4bbUo6S5EtaNBwbCqxo&#10;WVB2O9ytArO5nH/2l222cLT7XNu1eVJjlOp128UERKA2/Iv/3Fsd5yfjEby/iSfI2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nNO0wQAAAN0AAAAPAAAAAAAAAAAAAAAA&#10;AKECAABkcnMvZG93bnJldi54bWxQSwUGAAAAAAQABAD5AAAAjwMAAAAA&#10;" strokecolor="#e36c0a [2409]" strokeweight="69e-5mm"/>
                <v:shape id="Freeform 480" o:spid="_x0000_s1497" style="position:absolute;left:6148;top:5236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NYdsIA&#10;AADdAAAADwAAAGRycy9kb3ducmV2LnhtbERPTWsCMRC9C/0PYQpepCarILI1igqK9FRXweuwme5u&#10;3UyWJOr675tCobd5vM9ZrHrbijv50DjWkI0VCOLSmYYrDefT7m0OIkRkg61j0vCkAKvly2CBuXEP&#10;PtK9iJVIIRxy1FDH2OVShrImi2HsOuLEfTlvMSboK2k8PlK4beVEqZm02HBqqLGjbU3ltbhZDXs3&#10;iodzprz1m1tz+fj+zPbzSuvha79+BxGpj//iP/fBpPlqOoXfb9IJcv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o1h2wgAAAN0AAAAPAAAAAAAAAAAAAAAAAJgCAABkcnMvZG93&#10;bnJldi54bWxQSwUGAAAAAAQABAD1AAAAhwMAAAAA&#10;" path="m,40r,l10,30,25,20,50,5r30,l110,10r25,5l155,30r29,20l189,50r10,l214,30,234,r15,45e" filled="f" strokecolor="#e36c0a [2409]" strokeweight="42e-5mm">
                  <v:path arrowok="t" o:connecttype="custom" o:connectlocs="0,40;0,40;10,30;25,20;50,5;80,5;110,10;135,15;155,30;184,50;184,50;189,50;199,50;214,30;234,0;249,45" o:connectangles="0,0,0,0,0,0,0,0,0,0,0,0,0,0,0,0"/>
                </v:shape>
                <v:shape id="Freeform 481" o:spid="_x0000_s1498" style="position:absolute;left:6148;top:4766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rAAsMA&#10;AADdAAAADwAAAGRycy9kb3ducmV2LnhtbERP32vCMBB+F/Y/hBvsRWbSTYbUprINJuKTc4KvR3O2&#10;dc2lJFG7/34RBN/u4/t5xWKwnTiTD61jDdlEgSCunGm51rD7+XqegQgR2WDnmDT8UYBF+TAqMDfu&#10;wt903sZapBAOOWpoYuxzKUPVkMUwcT1x4g7OW4wJ+loaj5cUbjv5otSbtNhyamiwp8+Gqt/tyWpY&#10;unFc7TLlrf84tfv1cZMtZ7XWT4/D+xxEpCHexTf3yqT56nUK12/SCbL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rAAsMAAADdAAAADwAAAAAAAAAAAAAAAACYAgAAZHJzL2Rv&#10;d25yZXYueG1sUEsFBgAAAAAEAAQA9QAAAIgDAAAAAA==&#10;" path="m,l,,25,25,50,35r30,5l110,40,135,30,155,20,184,r5,l194,r20,20l234,50,249,e" filled="f" strokecolor="#e36c0a [2409]" strokeweight="42e-5mm">
                  <v:path arrowok="t" o:connecttype="custom" o:connectlocs="0,0;0,0;25,25;50,35;80,40;110,40;135,30;155,20;184,0;184,0;189,0;194,0;214,20;234,50;249,0" o:connectangles="0,0,0,0,0,0,0,0,0,0,0,0,0,0,0"/>
                </v:shape>
                <v:shape id="Freeform 482" o:spid="_x0000_s1499" style="position:absolute;left:6148;top:4806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cc98MA&#10;AADdAAAADwAAAGRycy9kb3ducmV2LnhtbERPS2sCMRC+C/6HMAVvmq3ig9UoWqq0F/GF52Ez3V26&#10;mSxJdLf99U1B8DYf33MWq9ZU4k7Ol5YVvA4SEMSZ1SXnCi7nbX8GwgdkjZVlUvBDHlbLbmeBqbYN&#10;H+l+CrmIIexTVFCEUKdS+qwgg35ga+LIfVlnMETocqkdNjHcVHKYJBNpsOTYUGBNbwVl36ebUcDr&#10;X3Oot8fL5upm08932jXj/VCp3ku7noMI1Ian+OH+0HF+MhrD/zfx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cc98MAAADdAAAADwAAAAAAAAAAAAAAAACYAgAAZHJzL2Rv&#10;d25yZXYueG1sUEsFBgAAAAAEAAQA9QAAAIgDAAAAAA==&#10;" path="m,220r,l5,305r5,35l15,370r15,25l45,415r20,15l95,435r30,l150,420r24,-20l199,375r20,-35l229,305r10,-40l244,220r-5,-45l229,135,219,95,199,65,174,40,150,20,125,5,95,,65,5,45,15,30,35,15,65,10,95,5,135,,220xe" filled="f" strokecolor="#e36c0a [2409]" strokeweight="42e-5mm">
                  <v:path arrowok="t" o:connecttype="custom" o:connectlocs="0,220;0,220;5,305;10,340;15,370;30,395;45,415;65,430;95,435;95,435;125,435;150,420;174,400;199,375;219,340;229,305;239,265;244,220;244,220;239,175;229,135;219,95;199,65;174,40;150,20;125,5;95,0;95,0;65,5;45,15;30,35;15,65;10,95;5,135;0,220;0,220" o:connectangles="0,0,0,0,0,0,0,0,0,0,0,0,0,0,0,0,0,0,0,0,0,0,0,0,0,0,0,0,0,0,0,0,0,0,0,0"/>
                </v:shape>
                <v:shape id="Freeform 483" o:spid="_x0000_s1500" style="position:absolute;left:6148;top:4876;width:194;height:300;visibility:visible;mso-wrap-style:square;v-text-anchor:top" coordsize="194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TmRsIA&#10;AADdAAAADwAAAGRycy9kb3ducmV2LnhtbERPzYrCMBC+C/sOYRb2IpqoINI1iissCnqw6gMMzdiW&#10;NpPSZGv37Y0geJuP73eW697WoqPWl441TMYKBHHmTMm5huvld7QA4QOywdoxafgnD+vVx2CJiXF3&#10;Tqk7h1zEEPYJaihCaBIpfVaQRT92DXHkbq61GCJsc2lavMdwW8upUnNpseTYUGBD24Ky6vxnNfwc&#10;jlW3GZrTTaWNS3eX7Cgrr/XXZ7/5BhGoD2/xy703cb6azeH5TTxB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tOZGwgAAAN0AAAAPAAAAAAAAAAAAAAAAAJgCAABkcnMvZG93&#10;bnJldi54bWxQSwUGAAAAAAQABAD1AAAAhwMAAAAA&#10;" path="m,150r,l,180r5,25l15,230r10,25l40,270r15,15l75,295r20,5l115,295r20,-10l150,275r14,-20l179,235r10,-30l194,180r,-30l194,120,189,90,179,65,164,45,150,25,135,10,115,,95,,75,,55,10,40,25,25,40,15,65,5,90,,120r,30xe" filled="f" strokecolor="#e36c0a [2409]" strokeweight="42e-5mm">
                  <v:path arrowok="t" o:connecttype="custom" o:connectlocs="0,150;0,150;0,180;5,205;15,230;25,255;40,270;55,285;75,295;95,300;95,300;115,295;135,285;150,275;164,255;179,235;189,205;194,180;194,150;194,150;194,120;189,90;179,65;164,45;150,25;135,10;115,0;95,0;95,0;75,0;55,10;40,25;25,40;15,65;5,90;0,120;0,150;0,150" o:connectangles="0,0,0,0,0,0,0,0,0,0,0,0,0,0,0,0,0,0,0,0,0,0,0,0,0,0,0,0,0,0,0,0,0,0,0,0,0,0"/>
                </v:shape>
                <v:shape id="Freeform 484" o:spid="_x0000_s1501" style="position:absolute;left:6148;top:4921;width:164;height:210;visibility:visible;mso-wrap-style:square;v-text-anchor:top" coordsize="164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UoO8MA&#10;AADdAAAADwAAAGRycy9kb3ducmV2LnhtbERPzWrCQBC+F3yHZQQvpW5UaCV1lSAKerE0+gDT7Jik&#10;ZmdDdjXr27tCobf5+H5nsQqmETfqXG1ZwWScgCAurK65VHA6bt/mIJxH1thYJgV3crBaDl4WmGrb&#10;8zfdcl+KGMIuRQWV920qpSsqMujGtiWO3Nl2Bn2EXSl1h30MN42cJsm7NFhzbKiwpXVFxSW/GgWZ&#10;O5rN/vDze75m+ddrb0K5nwalRsOQfYLwFPy/+M+903F+MvuA5zfxBL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cUoO8MAAADdAAAADwAAAAAAAAAAAAAAAACYAgAAZHJzL2Rv&#10;d25yZXYueG1sUEsFBgAAAAAEAAQA9QAAAIgDAAAAAA==&#10;" path="m,105r,l5,125r5,20l20,160r10,15l45,190r20,10l80,205r15,5l110,205r10,-5l135,190r10,-10l160,145r4,-40l160,65,145,30,135,15,120,5,110,,95,,80,,65,5,45,15,30,30,20,45,10,65,5,80,,105xe" filled="f" strokecolor="#e36c0a [2409]" strokeweight="42e-5mm">
                  <v:path arrowok="t" o:connecttype="custom" o:connectlocs="0,105;0,105;5,125;10,145;20,160;30,175;45,190;65,200;80,205;95,210;95,210;110,205;120,200;135,190;145,180;160,145;164,105;164,105;160,65;145,30;135,15;120,5;110,0;95,0;95,0;80,0;65,5;45,15;30,30;20,45;10,65;5,80;0,105;0,105" o:connectangles="0,0,0,0,0,0,0,0,0,0,0,0,0,0,0,0,0,0,0,0,0,0,0,0,0,0,0,0,0,0,0,0,0,0"/>
                </v:shape>
                <v:shape id="Freeform 485" o:spid="_x0000_s1502" style="position:absolute;left:6148;top:4951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kMHMMA&#10;AADdAAAADwAAAGRycy9kb3ducmV2LnhtbESPQU/DMAyF70j8h8iTuLGkgKapLJsm0CR6ZGx3qzFN&#10;t8aJmmwr/x4fkLjZes/vfV5tpjCoK425j2yhmhtQxG10PXcWDl+7xyWoXJAdDpHJwg9l2Kzv71ZY&#10;u3jjT7ruS6ckhHONFnwpqdY6t54C5nlMxKJ9xzFgkXXstBvxJuFh0E/GLHTAnqXBY6I3T+15fwkW&#10;miP21SJWJ9Ok9116yenih8bah9m0fQVVaCr/5r/rDyf45llw5RsZQa9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kMHMMAAADdAAAADwAAAAAAAAAAAAAAAACYAgAAZHJzL2Rv&#10;d25yZXYueG1sUEsFBgAAAAAEAAQA9QAAAIgDAAAAAA==&#10;" path="m,75r,l5,90r5,10l25,115r10,10l70,140r25,5l105,145r10,-5l130,125r10,-25l145,75,140,45,130,20,115,5,95,,70,5,40,20,25,30,10,40,5,55,,75xe" filled="f" strokecolor="#e36c0a [2409]" strokeweight="42e-5mm">
                  <v:path arrowok="t" o:connecttype="custom" o:connectlocs="0,75;0,75;5,90;10,100;25,115;35,125;70,140;95,145;95,145;105,145;115,140;130,125;140,100;145,75;145,75;140,45;130,20;115,5;95,0;95,0;70,5;40,20;25,30;10,40;5,55;0,75;0,75" o:connectangles="0,0,0,0,0,0,0,0,0,0,0,0,0,0,0,0,0,0,0,0,0,0,0,0,0,0,0"/>
                </v:shape>
                <v:shape id="Freeform 486" o:spid="_x0000_s1503" style="position:absolute;left:6128;top:4766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7WgcYA&#10;AADdAAAADwAAAGRycy9kb3ducmV2LnhtbESPT2vCQBDF7wW/wzJCb3VjCmqjq/iHolAvai/ehuw0&#10;m5qdDdmtiX76rlDobYb3fm/ezBadrcSVGl86VjAcJCCIc6dLLhR8nt5fJiB8QNZYOSYFN/KwmPee&#10;Zphp1/KBrsdQiBjCPkMFJoQ6k9Lnhiz6gauJo/blGoshrk0hdYNtDLeVTJNkJC2WHC8YrGltKL8c&#10;f2yscd6SSUctmbvep26Tf3+sxielnvvdcgoiUBf+zX/0TkcueX2DxzdxBDn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n7WgcYAAADdAAAADwAAAAAAAAAAAAAAAACYAgAAZHJz&#10;L2Rvd25yZXYueG1sUEsFBgAAAAAEAAQA9QAAAIsDAAAAAA==&#10;" path="m20,r,l10,25,,70r,35l,145r10,50l20,260,10,320,5,370,,410r,35l10,490r10,20e" filled="f" strokecolor="#e36c0a [2409]" strokeweight="42e-5mm">
                  <v:path arrowok="t" o:connecttype="custom" o:connectlocs="20,0;20,0;10,25;0,70;0,105;0,145;10,195;20,260;20,260;20,260;10,320;5,370;0,410;0,445;10,490;20,510" o:connectangles="0,0,0,0,0,0,0,0,0,0,0,0,0,0,0,0"/>
                </v:shape>
                <v:shape id="Freeform 487" o:spid="_x0000_s1504" style="position:absolute;left:6103;top:4766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+CccUA&#10;AADdAAAADwAAAGRycy9kb3ducmV2LnhtbESPQW/CMAyF70j8h8hIu6CRMsEGhYAmNCSudMDZakxb&#10;aJyqyaD79/iAxM3We37v83LduVrdqA2VZwPjUQKKOPe24sLA4Xf7PgMVIrLF2jMZ+KcA61W/t8TU&#10;+jvv6ZbFQkkIhxQNlDE2qdYhL8lhGPmGWLSzbx1GWdtC2xbvEu5q/ZEkn9phxdJQYkObkvJr9ucM&#10;fM2m28NwenS78HPZXIfzcXY5HY15G3TfC1CRuvgyP693VvCTifDLNzKCXj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H4JxxQAAAN0AAAAPAAAAAAAAAAAAAAAAAJgCAABkcnMv&#10;ZG93bnJldi54bWxQSwUGAAAAAAQABAD1AAAAigMAAAAA&#10;" path="m45,r,l30,40,20,90,10,155,,230r5,85l10,365r5,45l30,460r15,50e" filled="f" strokecolor="#e36c0a [2409]" strokeweight="42e-5mm">
                  <v:path arrowok="t" o:connecttype="custom" o:connectlocs="45,0;45,0;30,40;20,90;10,155;0,230;5,315;10,365;15,410;30,460;45,510" o:connectangles="0,0,0,0,0,0,0,0,0,0,0"/>
                </v:shape>
                <v:line id="Line 488" o:spid="_x0000_s1505" style="position:absolute;visibility:visible;mso-wrap-style:square" from="6053,4766" to="6054,52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Rrc8MQAAADdAAAADwAAAGRycy9kb3ducmV2LnhtbERP22rCQBB9L/gPywh9KXVjKW1JXUW8&#10;QEEImAbEtyE7bkKzsyG7xvj3riD0bQ7nOrPFYBvRU+drxwqmkwQEcel0zUZB8bt9/QLhA7LGxjEp&#10;uJKHxXz0NMNUuwvvqc+DETGEfYoKqhDaVEpfVmTRT1xLHLmT6yyGCDsjdYeXGG4b+ZYkH9JizbGh&#10;wpZWFZV/+dkqMEW+3nyaoi/Wp+B3h5esP2aZUs/jYfkNItAQ/sUP94+O85P3Kdy/iSf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GtzwxAAAAN0AAAAPAAAAAAAAAAAA&#10;AAAAAKECAABkcnMvZG93bnJldi54bWxQSwUGAAAAAAQABAD5AAAAkgMAAAAA&#10;" strokecolor="#e36c0a [2409]" strokeweight="42e-5mm"/>
                <v:line id="Line 489" o:spid="_x0000_s1506" style="position:absolute;visibility:visible;mso-wrap-style:square" from="6023,4766" to="6024,52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5qgycEAAADdAAAADwAAAGRycy9kb3ducmV2LnhtbERP24rCMBB9X/Afwgi+LJoqsizVKCJ4&#10;A2FZb89DM7bBZlKaWOvfG2Fh3+ZwrjOdt7YUDdXeOFYwHCQgiDOnDecKTsdV/xuED8gaS8ek4Eke&#10;5rPOxxRT7R78S80h5CKGsE9RQRFClUrps4Is+oGriCN3dbXFEGGdS13jI4bbUo6S5EtaNBwbCqxo&#10;WVB2O9ytArO5nH/2l222cLT7XNu1eVJjlOp128UERKA2/Iv/3Fsd5yfjEby/iSfI2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mqDJwQAAAN0AAAAPAAAAAAAAAAAAAAAA&#10;AKECAABkcnMvZG93bnJldi54bWxQSwUGAAAAAAQABAD5AAAAjwMAAAAA&#10;" strokecolor="#e36c0a [2409]" strokeweight="69e-5mm"/>
                <v:shape id="Freeform 490" o:spid="_x0000_s1507" style="position:absolute;left:6148;top:5756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UrC8MA&#10;AADdAAAADwAAAGRycy9kb3ducmV2LnhtbERP32vCMBB+F/Y/hBvsRWbSTYbUprINJuKTc4KvR3O2&#10;dc2lJFG7/34RBN/u4/t5xWKwnTiTD61jDdlEgSCunGm51rD7+XqegQgR2WDnmDT8UYBF+TAqMDfu&#10;wt903sZapBAOOWpoYuxzKUPVkMUwcT1x4g7OW4wJ+loaj5cUbjv5otSbtNhyamiwp8+Gqt/tyWpY&#10;unFc7TLlrf84tfv1cZMtZ7XWT4/D+xxEpCHexTf3yqT5avoK12/SCbL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qUrC8MAAADdAAAADwAAAAAAAAAAAAAAAACYAgAAZHJzL2Rv&#10;d25yZXYueG1sUEsFBgAAAAAEAAQA9QAAAIgDAAAAAA==&#10;" path="m,40r,l10,25,25,15,50,5,80,r30,5l135,15r20,10l184,45r5,5l199,45,214,30,234,r15,45e" filled="f" strokecolor="#e36c0a [2409]" strokeweight="42e-5mm">
                  <v:path arrowok="t" o:connecttype="custom" o:connectlocs="0,40;0,40;10,25;25,15;50,5;80,0;110,5;135,15;155,25;184,45;184,45;189,50;199,45;214,30;234,0;249,45" o:connectangles="0,0,0,0,0,0,0,0,0,0,0,0,0,0,0,0"/>
                </v:shape>
                <v:shape id="Freeform 491" o:spid="_x0000_s1508" style="position:absolute;left:6148;top:528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yzf8IA&#10;AADdAAAADwAAAGRycy9kb3ducmV2LnhtbERPTWsCMRC9C/0PYQpepCYrIrI1igqK9FRXweuwme5u&#10;3UyWJOr675tCobd5vM9ZrHrbijv50DjWkI0VCOLSmYYrDefT7m0OIkRkg61j0vCkAKvly2CBuXEP&#10;PtK9iJVIIRxy1FDH2OVShrImi2HsOuLEfTlvMSboK2k8PlK4beVEqZm02HBqqLGjbU3ltbhZDXs3&#10;iodzprz1m1tz+fj+zPbzSuvha79+BxGpj//iP/fBpPlqOoXfb9IJcv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TLN/wgAAAN0AAAAPAAAAAAAAAAAAAAAAAJgCAABkcnMvZG93&#10;bnJldi54bWxQSwUGAAAAAAQABAD1AAAAhwMAAAAA&#10;" path="m,5r,l25,25,50,40r30,5l110,40r25,-5l155,25,184,5,189,r5,5l214,20r20,30l249,e" filled="f" strokecolor="#e36c0a [2409]" strokeweight="42e-5mm">
                  <v:path arrowok="t" o:connecttype="custom" o:connectlocs="0,5;0,5;25,25;50,40;80,45;110,40;135,35;155,25;184,5;184,5;189,0;194,5;214,20;234,50;249,0" o:connectangles="0,0,0,0,0,0,0,0,0,0,0,0,0,0,0"/>
                </v:shape>
                <v:shape id="Freeform 492" o:spid="_x0000_s1509" style="position:absolute;left:6148;top:5326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FvisMA&#10;AADdAAAADwAAAGRycy9kb3ducmV2LnhtbERPS2sCMRC+C/6HMAVvmq34YjWKlirtRXzhedhMd5du&#10;JksS3W1/fVMQvM3H95zFqjWVuJPzpWUFr4MEBHFmdcm5gst525+B8AFZY2WZFPyQh9Wy21lgqm3D&#10;R7qfQi5iCPsUFRQh1KmUPivIoB/YmjhyX9YZDBG6XGqHTQw3lRwmyUQaLDk2FFjTW0HZ9+lmFPD6&#10;1xzq7fGyubrZ9POdds14P1Sq99Ku5yACteEpfrg/dJyfjMbw/008QS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FvisMAAADdAAAADwAAAAAAAAAAAAAAAACYAgAAZHJzL2Rv&#10;d25yZXYueG1sUEsFBgAAAAAEAAQA9QAAAIgDAAAAAA==&#10;" path="m,215r,l5,300r5,40l15,370r15,25l45,415r20,15l95,435r30,-5l150,420r24,-20l199,375r20,-35l229,305r10,-45l244,215r-5,-40l229,130,219,95,199,65,174,35,150,15,125,5,95,,65,5,45,15,30,35,15,60,10,95,5,130,,215xe" filled="f" strokecolor="#e36c0a [2409]" strokeweight="42e-5mm">
                  <v:path arrowok="t" o:connecttype="custom" o:connectlocs="0,215;0,215;5,300;10,340;15,370;30,395;45,415;65,430;95,435;95,435;125,430;150,420;174,400;199,375;219,340;229,305;239,260;244,215;244,215;239,175;229,130;219,95;199,65;174,35;150,15;125,5;95,0;95,0;65,5;45,15;30,35;15,60;10,95;5,130;0,215;0,215" o:connectangles="0,0,0,0,0,0,0,0,0,0,0,0,0,0,0,0,0,0,0,0,0,0,0,0,0,0,0,0,0,0,0,0,0,0,0,0"/>
                </v:shape>
                <v:shape id="Freeform 493" o:spid="_x0000_s1510" style="position:absolute;left:6148;top:5391;width:194;height:300;visibility:visible;mso-wrap-style:square;v-text-anchor:top" coordsize="194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KVO8IA&#10;AADdAAAADwAAAGRycy9kb3ducmV2LnhtbERPzYrCMBC+C/sOYRb2IpooItI1iissCnqw6gMMzdiW&#10;NpPSZGv37Y0geJuP73eW697WoqPWl441TMYKBHHmTMm5huvld7QA4QOywdoxafgnD+vVx2CJiXF3&#10;Tqk7h1zEEPYJaihCaBIpfVaQRT92DXHkbq61GCJsc2lavMdwW8upUnNpseTYUGBD24Ky6vxnNfwc&#10;jlW3GZrTTaWNS3eX7Cgrr/XXZ7/5BhGoD2/xy703cb6azeH5TTxB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spU7wgAAAN0AAAAPAAAAAAAAAAAAAAAAAJgCAABkcnMvZG93&#10;bnJldi54bWxQSwUGAAAAAAQABAD1AAAAhwMAAAAA&#10;" path="m,150r,l,180r5,30l15,235r10,20l40,275r15,15l75,300r20,l115,300r20,-10l150,275r14,-15l179,235r10,-25l194,185r,-35l194,120,189,95,179,70,164,45,150,30,135,15,115,5,95,,75,5,55,15,40,25,25,45,15,70,5,95,,120r,30xe" filled="f" strokecolor="#e36c0a [2409]" strokeweight="42e-5mm">
                  <v:path arrowok="t" o:connecttype="custom" o:connectlocs="0,150;0,150;0,180;5,210;15,235;25,255;40,275;55,290;75,300;95,300;95,300;115,300;135,290;150,275;164,260;179,235;189,210;194,185;194,150;194,150;194,120;189,95;179,70;164,45;150,30;135,15;115,5;95,0;95,0;75,5;55,15;40,25;25,45;15,70;5,95;0,120;0,150;0,150" o:connectangles="0,0,0,0,0,0,0,0,0,0,0,0,0,0,0,0,0,0,0,0,0,0,0,0,0,0,0,0,0,0,0,0,0,0,0,0,0,0"/>
                </v:shape>
                <v:shape id="Freeform 494" o:spid="_x0000_s1511" style="position:absolute;left:6148;top:5436;width:164;height:210;visibility:visible;mso-wrap-style:square;v-text-anchor:top" coordsize="164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NbRsMA&#10;AADdAAAADwAAAGRycy9kb3ducmV2LnhtbERPzWrCQBC+F3yHZQQvpW4UaSV1lSAKerE0+gDT7Jik&#10;ZmdDdjXr27tCobf5+H5nsQqmETfqXG1ZwWScgCAurK65VHA6bt/mIJxH1thYJgV3crBaDl4WmGrb&#10;8zfdcl+KGMIuRQWV920qpSsqMujGtiWO3Nl2Bn2EXSl1h30MN42cJsm7NFhzbKiwpXVFxSW/GgWZ&#10;O5rN/vDze75m+ddrb0K5nwalRsOQfYLwFPy/+M+903F+MvuA5zfxBL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cNbRsMAAADdAAAADwAAAAAAAAAAAAAAAACYAgAAZHJzL2Rv&#10;d25yZXYueG1sUEsFBgAAAAAEAAQA9QAAAIgDAAAAAA==&#10;" path="m,105r,l5,130r5,20l20,165r10,15l45,195r20,10l80,210r15,l110,210r10,-5l135,195r10,-15l160,150r4,-45l160,65,145,35,135,20,120,10,110,5,95,,80,5,65,10,45,20,30,35,20,50,10,65,5,85,,105xe" filled="f" strokecolor="#e36c0a [2409]" strokeweight="42e-5mm">
                  <v:path arrowok="t" o:connecttype="custom" o:connectlocs="0,105;0,105;5,130;10,150;20,165;30,180;45,195;65,205;80,210;95,210;95,210;110,210;120,205;135,195;145,180;160,150;164,105;164,105;160,65;145,35;135,20;120,10;110,5;95,0;95,0;80,5;65,10;45,20;30,35;20,50;10,65;5,85;0,105;0,105" o:connectangles="0,0,0,0,0,0,0,0,0,0,0,0,0,0,0,0,0,0,0,0,0,0,0,0,0,0,0,0,0,0,0,0,0,0"/>
                </v:shape>
                <v:shape id="Freeform 495" o:spid="_x0000_s1512" style="position:absolute;left:6148;top:5471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9/YcMA&#10;AADdAAAADwAAAGRycy9kb3ducmV2LnhtbESPQWvDMAyF74P9B6NBb6udUUrJ6paxUViO69q7iLU4&#10;bSyb2G2zf18dBrtJvKf3Pq23UxjUlcbcR7ZQzQ0o4ja6njsLh+/d8wpULsgOh8hk4ZcybDePD2us&#10;XbzxF133pVMSwrlGC76UVGudW08B8zwmYtF+4hiwyDp22o14k/Aw6Bdjljpgz9LgMdG7p/a8vwQL&#10;zRH7ahmrk2nSxy4tcrr4obF29jS9vYIqNJV/89/1pxN8sxBc+UZG0J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9/YcMAAADdAAAADwAAAAAAAAAAAAAAAACYAgAAZHJzL2Rv&#10;d25yZXYueG1sUEsFBgAAAAAEAAQA9QAAAIgDAAAAAA==&#10;" path="m,70r,l5,85r5,15l25,115r10,10l70,140r25,5l105,145r10,-5l130,125r10,-25l145,70,140,45,130,20,115,5,95,,70,5,40,20,25,30,10,40,5,55,,70xe" filled="f" strokecolor="#e36c0a [2409]" strokeweight="42e-5mm">
                  <v:path arrowok="t" o:connecttype="custom" o:connectlocs="0,70;0,70;5,85;10,100;25,115;35,125;70,140;95,145;95,145;105,145;115,140;130,125;140,100;145,70;145,70;140,45;130,20;115,5;95,0;95,0;70,5;40,20;25,30;10,40;5,55;0,70;0,70" o:connectangles="0,0,0,0,0,0,0,0,0,0,0,0,0,0,0,0,0,0,0,0,0,0,0,0,0,0,0"/>
                </v:shape>
                <v:shape id="Freeform 496" o:spid="_x0000_s1513" style="position:absolute;left:6128;top:5286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il/MYA&#10;AADdAAAADwAAAGRycy9kb3ducmV2LnhtbESPT2vCQBDF7wW/wzJCb3VjKGqjq/iHolAvai/ehuw0&#10;m5qdDdmtiX76rlDobYb3fm/ezBadrcSVGl86VjAcJCCIc6dLLhR8nt5fJiB8QNZYOSYFN/KwmPee&#10;Zphp1/KBrsdQiBjCPkMFJoQ6k9Lnhiz6gauJo/blGoshrk0hdYNtDLeVTJNkJC2WHC8YrGltKL8c&#10;f2yscd6SSUctmbvep26Tf3+sxielnvvdcgoiUBf+zX/0TkcueX2DxzdxBDn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nil/MYAAADdAAAADwAAAAAAAAAAAAAAAACYAgAAZHJz&#10;L2Rvd25yZXYueG1sUEsFBgAAAAAEAAQA9QAAAIsDAAAAAA==&#10;" path="m20,r,l10,20,,70r,35l,145r10,50l20,255,10,315,5,370,,410r,30l10,485r10,25e" filled="f" strokecolor="#e36c0a [2409]" strokeweight="42e-5mm">
                  <v:path arrowok="t" o:connecttype="custom" o:connectlocs="20,0;20,0;10,20;0,70;0,105;0,145;10,195;20,255;20,255;20,255;10,315;5,370;0,410;0,440;10,485;20,510" o:connectangles="0,0,0,0,0,0,0,0,0,0,0,0,0,0,0,0"/>
                </v:shape>
                <v:shape id="Freeform 497" o:spid="_x0000_s1514" style="position:absolute;left:6103;top:5286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YUrMUA&#10;AADdAAAADwAAAGRycy9kb3ducmV2LnhtbESPT2vCQBDF74V+h2UKvYhuFFI1ukoRBa+Nf85Ddkyi&#10;2dmQ3Wr67Z2D0NsM7817v1mue9eoO3Wh9mxgPEpAERfe1lwaOB52wxmoEJEtNp7JwB8FWK/e35aY&#10;Wf/gH7rnsVQSwiFDA1WMbaZ1KCpyGEa+JRbt4juHUdau1LbDh4S7Rk+S5Es7rFkaKmxpU1Fxy3+d&#10;geks3R0H6cntw/a6uQ3m4/x6Phnz+dF/L0BF6uO/+XW9t4KfpMIv38gIevU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xhSsxQAAAN0AAAAPAAAAAAAAAAAAAAAAAJgCAABkcnMv&#10;ZG93bnJldi54bWxQSwUGAAAAAAQABAD1AAAAigMAAAAA&#10;" path="m45,r,l30,40,20,90,10,155,,230r5,85l10,360r5,50l30,460r15,50e" filled="f" strokecolor="#e36c0a [2409]" strokeweight="42e-5mm">
                  <v:path arrowok="t" o:connecttype="custom" o:connectlocs="45,0;45,0;30,40;20,90;10,155;0,230;5,315;10,360;15,410;30,460;45,510" o:connectangles="0,0,0,0,0,0,0,0,0,0,0"/>
                </v:shape>
                <v:line id="Line 498" o:spid="_x0000_s1515" style="position:absolute;visibility:visible;mso-wrap-style:square" from="6053,5286" to="6054,58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NKLcQAAADdAAAADwAAAGRycy9kb3ducmV2LnhtbERP22rCQBB9L/gPywh9KXVjoRdSVxEv&#10;UBACpgHxbciOm9DsbMiuMf69Kwh9m8O5zmwx2Eb01PnasYLpJAFBXDpds1FQ/G5fv0D4gKyxcUwK&#10;ruRhMR89zTDV7sJ76vNgRAxhn6KCKoQ2ldKXFVn0E9cSR+7kOoshws5I3eElhttGviXJh7RYc2yo&#10;sKVVReVffrYKTJGvN5+m6Iv1Kfjd4SXrj1mm1PN4WH6DCDSEf/HD/aPj/OR9Cvdv4gly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w0otxAAAAN0AAAAPAAAAAAAAAAAA&#10;AAAAAKECAABkcnMvZG93bnJldi54bWxQSwUGAAAAAAQABAD5AAAAkgMAAAAA&#10;" strokecolor="#e36c0a [2409]" strokeweight="42e-5mm"/>
                <v:line id="Line 499" o:spid="_x0000_s1516" style="position:absolute;visibility:visible;mso-wrap-style:square" from="6023,5286" to="6024,58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M2FMEAAADdAAAADwAAAGRycy9kb3ducmV2LnhtbERP24rCMBB9X/Afwgi+LJoquCzVKCJ4&#10;A2FZb89DM7bBZlKaWOvfG2Fh3+ZwrjOdt7YUDdXeOFYwHCQgiDOnDecKTsdV/xuED8gaS8ek4Eke&#10;5rPOxxRT7R78S80h5CKGsE9RQRFClUrps4Is+oGriCN3dbXFEGGdS13jI4bbUo6S5EtaNBwbCqxo&#10;WVB2O9ytArO5nH/2l222cLT7XNu1eVJjlOp128UERKA2/Iv/3Fsd5yfjEby/iSfI2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yQzYUwQAAAN0AAAAPAAAAAAAAAAAAAAAA&#10;AKECAABkcnMvZG93bnJldi54bWxQSwUGAAAAAAQABAD5AAAAjwMAAAAA&#10;" strokecolor="#e36c0a [2409]" strokeweight="69e-5mm"/>
                <v:shape id="Freeform 500" o:spid="_x0000_s1517" style="position:absolute;left:6148;top:6276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y91sMA&#10;AADdAAAADwAAAGRycy9kb3ducmV2LnhtbERP32vCMBB+F/Y/hBvsRWbSDYfUprINJuKTc4KvR3O2&#10;dc2lJFG7/34RBN/u4/t5xWKwnTiTD61jDdlEgSCunGm51rD7+XqegQgR2WDnmDT8UYBF+TAqMDfu&#10;wt903sZapBAOOWpoYuxzKUPVkMUwcT1x4g7OW4wJ+loaj5cUbjv5otSbtNhyamiwp8+Gqt/tyWpY&#10;unFc7TLlrf84tfv1cZMtZ7XWT4/D+xxEpCHexTf3yqT5avoK12/SCbL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3y91sMAAADdAAAADwAAAAAAAAAAAAAAAACYAgAAZHJzL2Rv&#10;d25yZXYueG1sUEsFBgAAAAAEAAQA9QAAAIgDAAAAAA==&#10;" path="m,40r,l10,25,25,15,50,5,80,r30,5l135,15r20,10l184,45r5,5l199,45,214,30,234,r15,45e" filled="f" strokecolor="#e36c0a [2409]" strokeweight="42e-5mm">
                  <v:path arrowok="t" o:connecttype="custom" o:connectlocs="0,40;0,40;10,25;25,15;50,5;80,0;110,5;135,15;155,25;184,45;184,45;189,50;199,45;214,30;234,0;249,45" o:connectangles="0,0,0,0,0,0,0,0,0,0,0,0,0,0,0,0"/>
                </v:shape>
                <v:shape id="Freeform 501" o:spid="_x0000_s1518" style="position:absolute;left:6148;top:580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UlosMA&#10;AADdAAAADwAAAGRycy9kb3ducmV2LnhtbERP32vCMBB+F/Y/hBvsRWbSMYfUprINJuKTc4KvR3O2&#10;dc2lJFG7/34RBN/u4/t5xWKwnTiTD61jDdlEgSCunGm51rD7+XqegQgR2WDnmDT8UYBF+TAqMDfu&#10;wt903sZapBAOOWpoYuxzKUPVkMUwcT1x4g7OW4wJ+loaj5cUbjv5otSbtNhyamiwp8+Gqt/tyWpY&#10;unFc7TLlrf84tfv1cZMtZ7XWT4/D+xxEpCHexTf3yqT5avoK12/SCbL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UlosMAAADdAAAADwAAAAAAAAAAAAAAAACYAgAAZHJzL2Rv&#10;d25yZXYueG1sUEsFBgAAAAAEAAQA9QAAAIgDAAAAAA==&#10;" path="m,5r,l25,25,50,40r30,5l110,40,135,30r20,-5l184,5,189,r5,5l214,20r20,30l249,e" filled="f" strokecolor="#e36c0a [2409]" strokeweight="42e-5mm">
                  <v:path arrowok="t" o:connecttype="custom" o:connectlocs="0,5;0,5;25,25;50,40;80,45;110,40;135,30;155,25;184,5;184,5;189,0;194,5;214,20;234,50;249,0" o:connectangles="0,0,0,0,0,0,0,0,0,0,0,0,0,0,0"/>
                </v:shape>
                <v:shape id="Freeform 502" o:spid="_x0000_s1519" style="position:absolute;left:6148;top:5846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j5V8QA&#10;AADdAAAADwAAAGRycy9kb3ducmV2LnhtbERPTWvCQBC9F/wPywje6kYhraTZiIqKvZRqpechO02C&#10;2dmwu5rYX98tFHqbx/ucfDmYVtzI+caygtk0AUFcWt1wpeD8sXtcgPABWWNrmRTcycOyGD3kmGnb&#10;85Fup1CJGMI+QwV1CF0mpS9rMuintiOO3Jd1BkOErpLaYR/DTSvnSfIkDTYcG2rsaFNTeTldjQJe&#10;fZv3bnc8rz/d4vl1S/s+fZsrNRkPqxcQgYbwL/5zH3Scn6Qp/H4TT5DF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I+VfEAAAA3QAAAA8AAAAAAAAAAAAAAAAAmAIAAGRycy9k&#10;b3ducmV2LnhtbFBLBQYAAAAABAAEAPUAAACJAwAAAAA=&#10;" path="m,215r,l5,300r5,35l15,370r15,25l45,415r20,15l95,435r30,-5l150,420r24,-20l199,370r20,-30l229,300r10,-40l244,215r-5,-45l229,130,219,95,199,60,174,35,150,15,125,5,95,,65,,45,15,30,35,15,60,10,95,5,130,,215xe" filled="f" strokecolor="#e36c0a [2409]" strokeweight="42e-5mm">
                  <v:path arrowok="t" o:connecttype="custom" o:connectlocs="0,215;0,215;5,300;10,335;15,370;30,395;45,415;65,430;95,435;95,435;125,430;150,420;174,400;199,370;219,340;229,300;239,260;244,215;244,215;239,170;229,130;219,95;199,60;174,35;150,15;125,5;95,0;95,0;65,0;45,15;30,35;15,60;10,95;5,130;0,215;0,215" o:connectangles="0,0,0,0,0,0,0,0,0,0,0,0,0,0,0,0,0,0,0,0,0,0,0,0,0,0,0,0,0,0,0,0,0,0,0,0"/>
                </v:shape>
                <v:shape id="Freeform 503" o:spid="_x0000_s1520" style="position:absolute;left:6148;top:5911;width:194;height:300;visibility:visible;mso-wrap-style:square;v-text-anchor:top" coordsize="194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sD5sIA&#10;AADdAAAADwAAAGRycy9kb3ducmV2LnhtbERPzYrCMBC+C/sOYRb2IpooKNI1iissCnqw6gMMzdiW&#10;NpPSZGv37Y0geJuP73eW697WoqPWl441TMYKBHHmTMm5huvld7QA4QOywdoxafgnD+vVx2CJiXF3&#10;Tqk7h1zEEPYJaihCaBIpfVaQRT92DXHkbq61GCJsc2lavMdwW8upUnNpseTYUGBD24Ky6vxnNfwc&#10;jlW3GZrTTaWNS3eX7Cgrr/XXZ7/5BhGoD2/xy703cb6azeH5TTxB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awPmwgAAAN0AAAAPAAAAAAAAAAAAAAAAAJgCAABkcnMvZG93&#10;bnJldi54bWxQSwUGAAAAAAQABAD1AAAAhwMAAAAA&#10;" path="m,150r,l,180r5,30l15,235r10,20l40,275r15,10l75,295r20,5l115,300r20,-10l150,275r14,-15l179,235r10,-25l194,180r,-30l194,120,189,95,179,70,164,45,150,30,135,15,115,5,95,,75,5,55,10,40,25,25,45,15,65,5,95,,120r,30xe" filled="f" strokecolor="#e36c0a [2409]" strokeweight="42e-5mm">
                  <v:path arrowok="t" o:connecttype="custom" o:connectlocs="0,150;0,150;0,180;5,210;15,235;25,255;40,275;55,285;75,295;95,300;95,300;115,300;135,290;150,275;164,260;179,235;189,210;194,180;194,150;194,150;194,120;189,95;179,70;164,45;150,30;135,15;115,5;95,0;95,0;75,5;55,10;40,25;25,45;15,65;5,95;0,120;0,150;0,150" o:connectangles="0,0,0,0,0,0,0,0,0,0,0,0,0,0,0,0,0,0,0,0,0,0,0,0,0,0,0,0,0,0,0,0,0,0,0,0,0,0"/>
                </v:shape>
                <v:shape id="Freeform 504" o:spid="_x0000_s1521" style="position:absolute;left:6148;top:5956;width:164;height:210;visibility:visible;mso-wrap-style:square;v-text-anchor:top" coordsize="164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rNm8MA&#10;AADdAAAADwAAAGRycy9kb3ducmV2LnhtbERPzWrCQBC+F3yHZQQvpW4UbCV1lSAKerE0+gDT7Jik&#10;ZmdDdjXr27tCobf5+H5nsQqmETfqXG1ZwWScgCAurK65VHA6bt/mIJxH1thYJgV3crBaDl4WmGrb&#10;8zfdcl+KGMIuRQWV920qpSsqMujGtiWO3Nl2Bn2EXSl1h30MN42cJsm7NFhzbKiwpXVFxSW/GgWZ&#10;O5rN/vDze75m+ddrb0K5nwalRsOQfYLwFPy/+M+903F+MvuA5zfxBL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BrNm8MAAADdAAAADwAAAAAAAAAAAAAAAACYAgAAZHJzL2Rv&#10;d25yZXYueG1sUEsFBgAAAAAEAAQA9QAAAIgDAAAAAA==&#10;" path="m,105r,l5,125r5,20l20,165r10,15l45,190r20,10l80,210r15,l110,210r10,-5l135,195r10,-15l160,145r4,-40l160,65,145,30,135,20,120,10,110,5,95,,80,5,65,10,45,20,30,30,20,45,10,65,5,85,,105xe" filled="f" strokecolor="#e36c0a [2409]" strokeweight="42e-5mm">
                  <v:path arrowok="t" o:connecttype="custom" o:connectlocs="0,105;0,105;5,125;10,145;20,165;30,180;45,190;65,200;80,210;95,210;95,210;110,210;120,205;135,195;145,180;160,145;164,105;164,105;160,65;145,30;135,20;120,10;110,5;95,0;95,0;80,5;65,10;45,20;30,30;20,45;10,65;5,85;0,105;0,105" o:connectangles="0,0,0,0,0,0,0,0,0,0,0,0,0,0,0,0,0,0,0,0,0,0,0,0,0,0,0,0,0,0,0,0,0,0"/>
                </v:shape>
                <v:shape id="Freeform 505" o:spid="_x0000_s1522" style="position:absolute;left:6148;top:5986;width:145;height:150;visibility:visible;mso-wrap-style:square;v-text-anchor:top" coordsize="14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vZg8IA&#10;AADdAAAADwAAAGRycy9kb3ducmV2LnhtbESPQYvCQAyF78L+hyELe9OpC4pUR1FZ2Z4EW72HTmyL&#10;nUzpjNr995uD4C3hvbz3ZbUZXKse1IfGs4HpJAFFXHrbcGXgXBzGC1AhIltsPZOBPwqwWX+MVpha&#10;/+QTPfJYKQnhkKKBOsYu1TqUNTkME98Ri3b1vcMoa19p2+NTwl2rv5Nkrh02LA01drSvqbzld2dg&#10;8fvjeaAij9lpdtxf8qy1O2/M1+ewXYKKNMS3+XWdWcFPZoIr38gIev0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y9mDwgAAAN0AAAAPAAAAAAAAAAAAAAAAAJgCAABkcnMvZG93&#10;bnJldi54bWxQSwUGAAAAAAQABAD1AAAAhwMAAAAA&#10;" path="m,75r,l5,90r5,15l25,115r10,10l70,145r25,5l105,150r10,-5l130,130r10,-25l145,75,140,50,130,25,115,10,95,,70,5,40,20,25,30,10,45,5,60,,75xe" filled="f" strokecolor="#e36c0a [2409]" strokeweight="42e-5mm">
                  <v:path arrowok="t" o:connecttype="custom" o:connectlocs="0,75;0,75;5,90;10,105;25,115;35,125;70,145;95,150;95,150;105,150;115,145;130,130;140,105;145,75;145,75;140,50;130,25;115,10;95,0;95,0;70,5;40,20;25,30;10,45;5,60;0,75;0,75" o:connectangles="0,0,0,0,0,0,0,0,0,0,0,0,0,0,0,0,0,0,0,0,0,0,0,0,0,0,0"/>
                </v:shape>
                <v:shape id="Freeform 506" o:spid="_x0000_s1523" style="position:absolute;left:6128;top:5806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EzIcYA&#10;AADdAAAADwAAAGRycy9kb3ducmV2LnhtbESPT2vCQBDF7wW/wzJCb3VjoGqjq/iHolAvai/ehuw0&#10;m5qdDdmtiX76rlDobYb3fm/ezBadrcSVGl86VjAcJCCIc6dLLhR8nt5fJiB8QNZYOSYFN/KwmPee&#10;Zphp1/KBrsdQiBjCPkMFJoQ6k9Lnhiz6gauJo/blGoshrk0hdYNtDLeVTJNkJC2WHC8YrGltKL8c&#10;f2yscd6SSUctmbvep26Tf3+sxielnvvdcgoiUBf+zX/0TkcueX2DxzdxBDn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6EzIcYAAADdAAAADwAAAAAAAAAAAAAAAACYAgAAZHJz&#10;L2Rvd25yZXYueG1sUEsFBgAAAAAEAAQA9QAAAIsDAAAAAA==&#10;" path="m20,r,l10,20,,70r,30l,145r10,50l20,255,10,315,5,365,,410r,30l10,485r10,25e" filled="f" strokecolor="#e36c0a [2409]" strokeweight="42e-5mm">
                  <v:path arrowok="t" o:connecttype="custom" o:connectlocs="20,0;20,0;10,20;0,70;0,100;0,145;10,195;20,255;20,255;20,255;10,315;5,365;0,410;0,440;10,485;20,510" o:connectangles="0,0,0,0,0,0,0,0,0,0,0,0,0,0,0,0"/>
                </v:shape>
                <v:shape id="Freeform 507" o:spid="_x0000_s1524" style="position:absolute;left:6103;top:5806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reEcQA&#10;AADdAAAADwAAAGRycy9kb3ducmV2LnhtbESPQYvCQAyF7wv+hyGCF9Gpgq5bHUVEwatd9Rw62bba&#10;yZTOqN1/vzkIe0t4L+99WW06V6sntaHybGAyTkAR595WXBg4fx9GC1AhIlusPZOBXwqwWfc+Vpha&#10;/+ITPbNYKAnhkKKBMsYm1TrkJTkMY98Qi/bjW4dR1rbQtsWXhLtaT5Nkrh1WLA0lNrQrKb9nD2fg&#10;czE7nIezizuG/W13H35Nstv1Ysyg322XoCJ18d/8vj5awU/mwi/fyAh6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q3hHEAAAA3QAAAA8AAAAAAAAAAAAAAAAAmAIAAGRycy9k&#10;b3ducmV2LnhtbFBLBQYAAAAABAAEAPUAAACJAwAAAAA=&#10;" path="m45,r,l30,40,20,90,10,150,,230r5,85l10,360r5,50l30,460r15,50e" filled="f" strokecolor="#e36c0a [2409]" strokeweight="42e-5mm">
                  <v:path arrowok="t" o:connecttype="custom" o:connectlocs="45,0;45,0;30,40;20,90;10,150;0,230;5,315;10,360;15,410;30,460;45,510" o:connectangles="0,0,0,0,0,0,0,0,0,0,0"/>
                </v:shape>
                <v:line id="Line 508" o:spid="_x0000_s1525" style="position:absolute;visibility:visible;mso-wrap-style:square" from="6053,5801" to="6054,63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+AkMQAAADdAAAADwAAAGRycy9kb3ducmV2LnhtbERPTWvCQBC9F/wPywheim70YCW6imgF&#10;oRBoDIi3ITtugtnZkN3G9N93C4Xe5vE+Z7MbbCN66nztWMF8loAgLp2u2SgoLqfpCoQPyBobx6Tg&#10;mzzstqOXDabaPfmT+jwYEUPYp6igCqFNpfRlRRb9zLXEkbu7zmKIsDNSd/iM4baRiyRZSos1x4YK&#10;WzpUVD7yL6vAFPnx/c0UfXG8B/9xfc36W5YpNRkP+zWIQEP4F/+5zzrOT5Zz+P0mniC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r4CQxAAAAN0AAAAPAAAAAAAAAAAA&#10;AAAAAKECAABkcnMvZG93bnJldi54bWxQSwUGAAAAAAQABAD5AAAAkgMAAAAA&#10;" strokecolor="#e36c0a [2409]" strokeweight="42e-5mm"/>
                <v:line id="Line 509" o:spid="_x0000_s1526" style="position:absolute;visibility:visible;mso-wrap-style:square" from="6023,5801" to="6024,63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/8qcMAAADdAAAADwAAAGRycy9kb3ducmV2LnhtbERPTWvCQBC9C/0PyxR6kbrRg0iaVaRg&#10;mkJBjDbnITtNlmZnQ3Yb47/vCoXe5vE+J9tNthMjDd44VrBcJCCIa6cNNwou58PzBoQPyBo7x6Tg&#10;Rh5224dZhql2Vz7RWIZGxBD2KSpoQ+hTKX3dkkW/cD1x5L7cYDFEODRSD3iN4baTqyRZS4uGY0OL&#10;Pb22VH+XP1aBeas+jx9VUe8dvc9zm5sbjUapp8dp/wIi0BT+xX/uQsf5yXoF92/iCXL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wv/KnDAAAA3QAAAA8AAAAAAAAAAAAA&#10;AAAAoQIAAGRycy9kb3ducmV2LnhtbFBLBQYAAAAABAAEAPkAAACRAwAAAAA=&#10;" strokecolor="#e36c0a [2409]" strokeweight="69e-5mm"/>
                <v:shape id="Freeform 510" o:spid="_x0000_s1527" style="position:absolute;left:6148;top:679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3a8MA&#10;AADdAAAADwAAAGRycy9kb3ducmV2LnhtbERP32vCMBB+F/wfwgl7kZnUgUhnWlRQZE+bCr4eza3t&#10;bC4lidr998tgsLf7+H7eqhxsJ+7kQ+tYQzZTIIgrZ1quNZxPu+cliBCRDXaOScM3BSiL8WiFuXEP&#10;/qD7MdYihXDIUUMTY59LGaqGLIaZ64kT9+m8xZigr6Xx+EjhtpNzpRbSYsupocGetg1V1+PNati7&#10;aTycM+Wt39zay9vXe7Zf1lo/TYb1K4hIQ/wX/7kPJs1Xixf4/SadII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RB3a8MAAADdAAAADwAAAAAAAAAAAAAAAACYAgAAZHJzL2Rv&#10;d25yZXYueG1sUEsFBgAAAAAEAAQA9QAAAIgDAAAAAA==&#10;" path="m,40r,l10,30,25,20,50,5r30,l110,10r25,10l155,30r29,20l189,50r10,l214,35,234,r15,50e" filled="f" strokecolor="#e36c0a [2409]" strokeweight="42e-5mm">
                  <v:path arrowok="t" o:connecttype="custom" o:connectlocs="0,40;0,40;10,30;25,20;50,5;80,5;110,10;135,20;155,30;184,50;184,50;189,50;199,50;214,35;234,0;249,50" o:connectangles="0,0,0,0,0,0,0,0,0,0,0,0,0,0,0,0"/>
                </v:shape>
                <v:shape id="Freeform 511" o:spid="_x0000_s1528" style="position:absolute;left:6148;top:632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vH8MA&#10;AADdAAAADwAAAGRycy9kb3ducmV2LnhtbERP32vCMBB+F/wfwgl7kZlUhkhnWlRQZE+bCr4eza3t&#10;bC4lidr998tgsLf7+H7eqhxsJ+7kQ+tYQzZTIIgrZ1quNZxPu+cliBCRDXaOScM3BSiL8WiFuXEP&#10;/qD7MdYihXDIUUMTY59LGaqGLIaZ64kT9+m8xZigr6Xx+EjhtpNzpRbSYsupocGetg1V1+PNati7&#10;aTycM+Wt39zay9vXe7Zf1lo/TYb1K4hIQ/wX/7kPJs1Xixf4/SadII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vnvH8MAAADdAAAADwAAAAAAAAAAAAAAAACYAgAAZHJzL2Rv&#10;d25yZXYueG1sUEsFBgAAAAAEAAQA9QAAAIgDAAAAAA==&#10;" path="m,l,,25,25,50,40r30,l110,40,135,30,155,20,184,r5,l194,r20,20l234,50,249,e" filled="f" strokecolor="#e36c0a [2409]" strokeweight="42e-5mm">
                  <v:path arrowok="t" o:connecttype="custom" o:connectlocs="0,0;0,0;25,25;50,40;80,40;110,40;135,30;155,20;184,0;184,0;189,0;194,0;214,20;234,50;249,0" o:connectangles="0,0,0,0,0,0,0,0,0,0,0,0,0,0,0"/>
                </v:shape>
                <v:shape id="Freeform 512" o:spid="_x0000_s1529" style="position:absolute;left:6148;top:6361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Qz6sQA&#10;AADdAAAADwAAAGRycy9kb3ducmV2LnhtbERPS2vCQBC+C/0PyxS86aYBH0RXSUst7UWqFc9DdkyC&#10;2dmwu5q0v74rCN7m43vOct2bRlzJ+dqygpdxAoK4sLrmUsHhZzOag/ABWWNjmRT8kof16mmwxEzb&#10;jnd03YdSxBD2GSqoQmgzKX1RkUE/ti1x5E7WGQwRulJqh10MN41Mk2QqDdYcGyps6a2i4ry/GAWc&#10;/5nvdrM7vB7dfPb1Th/dZJsqNXzu8wWIQH14iO/uTx3nJ9MJ3L6JJ8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kM+rEAAAA3QAAAA8AAAAAAAAAAAAAAAAAmAIAAGRycy9k&#10;b3ducmV2LnhtbFBLBQYAAAAABAAEAPUAAACJAwAAAAA=&#10;" path="m,220r,l5,305r5,35l15,370r15,30l45,420r20,10l95,435r30,l150,420r24,-20l199,375r20,-30l229,305r10,-40l244,220r-5,-45l229,135,219,100,199,65,174,40,150,20,125,5,95,,65,5,45,20,30,40,15,65,10,95,5,135,,220xe" filled="f" strokecolor="#e36c0a [2409]" strokeweight="42e-5mm">
                  <v:path arrowok="t" o:connecttype="custom" o:connectlocs="0,220;0,220;5,305;10,340;15,370;30,400;45,420;65,430;95,435;95,435;125,435;150,420;174,400;199,375;219,345;229,305;239,265;244,220;244,220;239,175;229,135;219,100;199,65;174,40;150,20;125,5;95,0;95,0;65,5;45,20;30,40;15,65;10,95;5,135;0,220;0,220" o:connectangles="0,0,0,0,0,0,0,0,0,0,0,0,0,0,0,0,0,0,0,0,0,0,0,0,0,0,0,0,0,0,0,0,0,0,0,0"/>
                </v:shape>
                <v:shape id="Freeform 513" o:spid="_x0000_s1530" style="position:absolute;left:6148;top:6431;width:194;height:300;visibility:visible;mso-wrap-style:square;v-text-anchor:top" coordsize="194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fJW8IA&#10;AADdAAAADwAAAGRycy9kb3ducmV2LnhtbERPzYrCMBC+C75DGGEvosnuoUg1ii4su6AHqz7A0Ixt&#10;aTMpTbbWtzeC4G0+vt9ZbQbbiJ46XznW8DlXIIhzZyouNFzOP7MFCB+QDTaOScOdPGzW49EKU+Nu&#10;nFF/CoWIIexT1FCG0KZS+rwki37uWuLIXV1nMUTYFdJ0eIvhtpFfSiXSYsWxocSWvkvK69O/1bDb&#10;H+p+OzXHq8pal/2e84OsvdYfk2G7BBFoCG/xy/1n4nyVJPD8Jp4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B8lbwgAAAN0AAAAPAAAAAAAAAAAAAAAAAJgCAABkcnMvZG93&#10;bnJldi54bWxQSwUGAAAAAAQABAD1AAAAhwMAAAAA&#10;" path="m,150r,l,180r5,25l15,230r10,25l40,270r15,15l75,295r20,5l115,295r20,-5l150,275r14,-20l179,235r10,-25l194,180r,-30l194,120,189,90,179,65,164,45,150,25,135,10,115,5,95,,75,,55,10,40,25,25,45,15,65,5,90,,120r,30xe" filled="f" strokecolor="#e36c0a [2409]" strokeweight="42e-5mm">
                  <v:path arrowok="t" o:connecttype="custom" o:connectlocs="0,150;0,150;0,180;5,205;15,230;25,255;40,270;55,285;75,295;95,300;95,300;115,295;135,290;150,275;164,255;179,235;189,210;194,180;194,150;194,150;194,120;189,90;179,65;164,45;150,25;135,10;115,5;95,0;95,0;75,0;55,10;40,25;25,45;15,65;5,90;0,120;0,150;0,150" o:connectangles="0,0,0,0,0,0,0,0,0,0,0,0,0,0,0,0,0,0,0,0,0,0,0,0,0,0,0,0,0,0,0,0,0,0,0,0,0,0"/>
                </v:shape>
                <v:shape id="Freeform 514" o:spid="_x0000_s1531" style="position:absolute;left:6148;top:6476;width:164;height:210;visibility:visible;mso-wrap-style:square;v-text-anchor:top" coordsize="164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YHJsMA&#10;AADdAAAADwAAAGRycy9kb3ducmV2LnhtbERPzWrCQBC+F3yHZQQvpW7qwZbUjQSpoBdLYx9gmp38&#10;1OxsyK5mfXu3IHibj+93VutgOnGhwbWWFbzOExDEpdUt1wp+jtuXdxDOI2vsLJOCKzlYZ5OnFaba&#10;jvxNl8LXIoawS1FB432fSunKhgy6ue2JI1fZwaCPcKilHnCM4aaTiyRZSoMtx4YGe9o0VJ6Ks1GQ&#10;u6P53B9+/6pzXnw9jybU+0VQajYN+QcIT8E/xHf3Tsf5yfIN/r+JJ8j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YHJsMAAADdAAAADwAAAAAAAAAAAAAAAACYAgAAZHJzL2Rv&#10;d25yZXYueG1sUEsFBgAAAAAEAAQA9QAAAIgDAAAAAA==&#10;" path="m,105r,l5,125r5,20l20,165r10,15l45,190r20,10l80,205r15,5l110,210r10,-10l135,190r10,-10l160,145r4,-40l160,65,145,30,135,20,120,10,110,,95,,80,,65,5,45,15,30,30,20,45,10,65,5,85,,105xe" filled="f" strokecolor="#e36c0a [2409]" strokeweight="42e-5mm">
                  <v:path arrowok="t" o:connecttype="custom" o:connectlocs="0,105;0,105;5,125;10,145;20,165;30,180;45,190;65,200;80,205;95,210;95,210;110,210;120,200;135,190;145,180;160,145;164,105;164,105;160,65;145,30;135,20;120,10;110,0;95,0;95,0;80,0;65,5;45,15;30,30;20,45;10,65;5,85;0,105;0,105" o:connectangles="0,0,0,0,0,0,0,0,0,0,0,0,0,0,0,0,0,0,0,0,0,0,0,0,0,0,0,0,0,0,0,0,0,0"/>
                </v:shape>
                <v:shape id="Freeform 515" o:spid="_x0000_s1532" style="position:absolute;left:6148;top:6506;width:145;height:150;visibility:visible;mso-wrap-style:square;v-text-anchor:top" coordsize="14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cTPsIA&#10;AADdAAAADwAAAGRycy9kb3ducmV2LnhtbESPQYvCQAyF78L+hyELe9OpCytSHUVlZXsSbPUeOrEt&#10;djKlM2r335uD4C3hvbz3ZbkeXKvu1IfGs4HpJAFFXHrbcGXgVOzHc1AhIltsPZOBfwqwXn2Mlpha&#10;/+Aj3fNYKQnhkKKBOsYu1TqUNTkME98Ri3bxvcMoa19p2+NDwl2rv5Nkph02LA01drSrqbzmN2dg&#10;/vfreaAij9nx57A751lrt96Yr89hswAVaYhv8+s6s4KfzARXvpER9O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pxM+wgAAAN0AAAAPAAAAAAAAAAAAAAAAAJgCAABkcnMvZG93&#10;bnJldi54bWxQSwUGAAAAAAQABAD1AAAAhwMAAAAA&#10;" path="m,75r,l5,90r5,15l25,115r10,10l70,140r25,10l105,145r10,l130,125r10,-20l145,75,140,45,130,25,115,5,95,,70,5,40,20,25,30,10,45,5,60,,75xe" filled="f" strokecolor="#e36c0a [2409]" strokeweight="42e-5mm">
                  <v:path arrowok="t" o:connecttype="custom" o:connectlocs="0,75;0,75;5,90;10,105;25,115;35,125;70,140;95,150;95,150;105,145;115,145;130,125;140,105;145,75;145,75;140,45;130,25;115,5;95,0;95,0;70,5;40,20;25,30;10,45;5,60;0,75;0,75" o:connectangles="0,0,0,0,0,0,0,0,0,0,0,0,0,0,0,0,0,0,0,0,0,0,0,0,0,0,0"/>
                </v:shape>
                <v:shape id="Freeform 516" o:spid="_x0000_s1533" style="position:absolute;left:6128;top:6321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35nMYA&#10;AADdAAAADwAAAGRycy9kb3ducmV2LnhtbESPQW/CMAyF70j7D5En7QbpeihQCGgbmoY0LpRddrMa&#10;03RrnKoJtOPXk0lI3Gy99z0/L9eDbcSZOl87VvA8SUAQl07XXCn4OryPZyB8QNbYOCYFf+RhvXoY&#10;LTHXruc9nYtQiRjCPkcFJoQ2l9KXhiz6iWuJo3Z0ncUQ166SusM+httGpkmSSYs1xwsGW3ozVP4W&#10;JxtrfH+QSbOezEXvUrcpfz5fpwelnh6HlwWIQEO4m2/0Vkcuyebw/00cQa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c35nMYAAADdAAAADwAAAAAAAAAAAAAAAACYAgAAZHJz&#10;L2Rvd25yZXYueG1sUEsFBgAAAAAEAAQA9QAAAIsDAAAAAA==&#10;" path="m20,r,l10,25,,70r,35l,145r10,55l20,260,10,320,5,370,,410r,35l10,490r10,20e" filled="f" strokecolor="#e36c0a [2409]" strokeweight="42e-5mm">
                  <v:path arrowok="t" o:connecttype="custom" o:connectlocs="20,0;20,0;10,25;0,70;0,105;0,145;10,200;20,260;20,260;20,260;10,320;5,370;0,410;0,445;10,490;20,510" o:connectangles="0,0,0,0,0,0,0,0,0,0,0,0,0,0,0,0"/>
                </v:shape>
                <v:shape id="Freeform 517" o:spid="_x0000_s1534" style="position:absolute;left:6103;top:6321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NIzMUA&#10;AADdAAAADwAAAGRycy9kb3ducmV2LnhtbESPS4vCQBCE78L+h6EXvIhOFHxlHUVEwevGx7nJ9CbR&#10;TE/IjBr//fZhYW/dVHXV16tN52r1pDZUng2MRwko4tzbigsD59NhuAAVIrLF2jMZeFOAzfqjt8LU&#10;+hd/0zOLhZIQDikaKGNsUq1DXpLDMPINsWg/vnUYZW0LbVt8Sbir9SRJZtphxdJQYkO7kvJ79nAG&#10;5ovp4TyYXtwx7G+7+2A5zm7XizH9z277BSpSF//Nf9dHK/jJXPjlGxlBr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c0jMxQAAAN0AAAAPAAAAAAAAAAAAAAAAAJgCAABkcnMv&#10;ZG93bnJldi54bWxQSwUGAAAAAAQABAD1AAAAigMAAAAA&#10;" path="m45,r,l30,45,20,90,10,155,,230r5,90l10,365r5,50l30,460r15,50e" filled="f" strokecolor="#e36c0a [2409]" strokeweight="42e-5mm">
                  <v:path arrowok="t" o:connecttype="custom" o:connectlocs="45,0;45,0;30,45;20,90;10,155;0,230;5,320;10,365;15,415;30,460;45,510" o:connectangles="0,0,0,0,0,0,0,0,0,0,0"/>
                </v:shape>
                <v:line id="Line 518" o:spid="_x0000_s1535" style="position:absolute;visibility:visible;mso-wrap-style:square" from="6053,6321" to="6054,68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YWTcQAAADdAAAADwAAAGRycy9kb3ducmV2LnhtbERPTWvCQBC9F/wPywheim70UCW6imgF&#10;oRBoDIi3ITtugtnZkN3G9N93C4Xe5vE+Z7MbbCN66nztWMF8loAgLp2u2SgoLqfpCoQPyBobx6Tg&#10;mzzstqOXDabaPfmT+jwYEUPYp6igCqFNpfRlRRb9zLXEkbu7zmKIsDNSd/iM4baRiyR5kxZrjg0V&#10;tnSoqHzkX1aBKfLj+9IUfXG8B/9xfc36W5YpNRkP+zWIQEP4F/+5zzrOT5Zz+P0mniC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dhZNxAAAAN0AAAAPAAAAAAAAAAAA&#10;AAAAAKECAABkcnMvZG93bnJldi54bWxQSwUGAAAAAAQABAD5AAAAkgMAAAAA&#10;" strokecolor="#e36c0a [2409]" strokeweight="42e-5mm"/>
                <v:line id="Line 519" o:spid="_x0000_s1536" style="position:absolute;visibility:visible;mso-wrap-style:square" from="6023,6321" to="6024,68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ZqdMIAAADdAAAADwAAAGRycy9kb3ducmV2LnhtbERPS4vCMBC+L/gfwgheFk314C7VKCL4&#10;AmFZX+ehGdtgMylNrPXfG2Fhb/PxPWc6b20pGqq9caxgOEhAEGdOG84VnI6r/jcIH5A1lo5JwZM8&#10;zGedjymm2j34l5pDyEUMYZ+igiKEKpXSZwVZ9ANXEUfu6mqLIcI6l7rGRwy3pRwlyVhaNBwbCqxo&#10;WVB2O9ytArO5nH/2l222cLT7XNu1eVJjlOp128UERKA2/Iv/3Fsd5ydfI3h/E0+Qs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fZqdMIAAADdAAAADwAAAAAAAAAAAAAA&#10;AAChAgAAZHJzL2Rvd25yZXYueG1sUEsFBgAAAAAEAAQA+QAAAJADAAAAAA==&#10;" strokecolor="#e36c0a [2409]" strokeweight="69e-5mm"/>
                <v:shape id="Freeform 520" o:spid="_x0000_s1537" style="position:absolute;left:6148;top:7312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nhtsMA&#10;AADdAAAADwAAAGRycy9kb3ducmV2LnhtbERP32vCMBB+F/Y/hBvsRWbSDZzUprINJuKTc4KvR3O2&#10;dc2lJFG7/34RBN/u4/t5xWKwnTiTD61jDdlEgSCunGm51rD7+XqegQgR2WDnmDT8UYBF+TAqMDfu&#10;wt903sZapBAOOWpoYuxzKUPVkMUwcT1x4g7OW4wJ+loaj5cUbjv5otRUWmw5NTTY02dD1e/2ZDUs&#10;3Tiudpny1n+c2v36uMmWs1rrp8fhfQ4i0hDv4pt7ZdJ89fYK12/SCbL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MnhtsMAAADdAAAADwAAAAAAAAAAAAAAAACYAgAAZHJzL2Rv&#10;d25yZXYueG1sUEsFBgAAAAAEAAQA9QAAAIgDAAAAAA==&#10;" path="m,40r,l10,30,25,20,50,5r30,l110,10r25,5l155,30r29,20l189,50r10,l214,30,234,r15,45e" filled="f" strokecolor="#e36c0a [2409]" strokeweight="42e-5mm">
                  <v:path arrowok="t" o:connecttype="custom" o:connectlocs="0,40;0,40;10,30;25,20;50,5;80,5;110,10;135,15;155,30;184,50;184,50;189,50;199,50;214,30;234,0;249,45" o:connectangles="0,0,0,0,0,0,0,0,0,0,0,0,0,0,0,0"/>
                </v:shape>
                <v:shape id="Freeform 521" o:spid="_x0000_s1538" style="position:absolute;left:6148;top:684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B5wsMA&#10;AADdAAAADwAAAGRycy9kb3ducmV2LnhtbERP32vCMBB+F/Y/hBvsRWbSMZzUprINJuKTc4KvR3O2&#10;dc2lJFG7/34RBN/u4/t5xWKwnTiTD61jDdlEgSCunGm51rD7+XqegQgR2WDnmDT8UYBF+TAqMDfu&#10;wt903sZapBAOOWpoYuxzKUPVkMUwcT1x4g7OW4wJ+loaj5cUbjv5otRUWmw5NTTY02dD1e/2ZDUs&#10;3Tiudpny1n+c2v36uMmWs1rrp8fhfQ4i0hDv4pt7ZdJ89fYK12/SCbL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B5wsMAAADdAAAADwAAAAAAAAAAAAAAAACYAgAAZHJzL2Rv&#10;d25yZXYueG1sUEsFBgAAAAAEAAQA9QAAAIgDAAAAAA==&#10;" path="m,l,,25,25,50,35r30,5l110,35r25,-5l155,20,184,r5,l194,r20,15l234,50,249,e" filled="f" strokecolor="#e36c0a [2409]" strokeweight="42e-5mm">
                  <v:path arrowok="t" o:connecttype="custom" o:connectlocs="0,0;0,0;25,25;50,35;80,40;110,35;135,30;155,20;184,0;184,0;189,0;194,0;214,15;234,50;249,0" o:connectangles="0,0,0,0,0,0,0,0,0,0,0,0,0,0,0"/>
                </v:shape>
                <v:shape id="Freeform 522" o:spid="_x0000_s1539" style="position:absolute;left:6148;top:6881;width:244;height:436;visibility:visible;mso-wrap-style:square;v-text-anchor:top" coordsize="244,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0zLMQA&#10;AADdAAAADwAAAGRycy9kb3ducmV2LnhtbERPXWsCMRB8F/wPYYW+ac5Cq5xGEbHQlxbq1/N6WS/H&#10;JZvjkp7X/vqmIPg2u7Mzs7Nc986KjtpQeVYwnWQgiAuvKy4VHA9v4zmIEJE1Ws+k4IcCrFfDwRJz&#10;7W/8Rd0+liKZcMhRgYmxyaUMhSGHYeIb4sRdfeswprEtpW7xlsydlc9Z9iodVpwSDDa0NVTU+2+n&#10;YHaurbGffX2hY/w97bq0/whKPY36zQJEpD4+ju/qd53ez2Yv8N8mQ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9MyzEAAAA3QAAAA8AAAAAAAAAAAAAAAAAmAIAAGRycy9k&#10;b3ducmV2LnhtbFBLBQYAAAAABAAEAPUAAACJAwAAAAA=&#10;" path="m,220r,l5,301r5,40l15,371r15,25l45,416r20,15l95,436r30,l150,421r24,-20l199,376r20,-35l229,306r10,-40l244,220r-5,-45l229,135,219,95,199,65,174,40,150,20,125,5,95,,65,5,45,15,30,35,15,65,10,95,5,135,,220xe" filled="f" strokecolor="#e36c0a [2409]" strokeweight="42e-5mm">
                  <v:path arrowok="t" o:connecttype="custom" o:connectlocs="0,220;0,220;5,301;10,341;15,371;30,396;45,416;65,431;95,436;95,436;125,436;150,421;174,401;199,376;219,341;229,306;239,266;244,220;244,220;239,175;229,135;219,95;199,65;174,40;150,20;125,5;95,0;95,0;65,5;45,15;30,35;15,65;10,95;5,135;0,220;0,220" o:connectangles="0,0,0,0,0,0,0,0,0,0,0,0,0,0,0,0,0,0,0,0,0,0,0,0,0,0,0,0,0,0,0,0,0,0,0,0"/>
                </v:shape>
                <v:shape id="Freeform 523" o:spid="_x0000_s1540" style="position:absolute;left:6148;top:6951;width:194;height:301;visibility:visible;mso-wrap-style:square;v-text-anchor:top" coordsize="194,3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sOEsQA&#10;AADdAAAADwAAAGRycy9kb3ducmV2LnhtbERPTWvCQBC9C/0PyxR6000VTEhdRapCKy2o7aHHITsm&#10;wexszG6T6K93hUJv83ifM1v0phItNa60rOB5FIEgzqwuOVfw/bUZJiCcR9ZYWSYFF3KwmD8MZphq&#10;2/Ge2oPPRQhhl6KCwvs6ldJlBRl0I1sTB+5oG4M+wCaXusEuhJtKjqNoKg2WHBoKrOm1oOx0+DUK&#10;1iv6kfHVnslS8jE57vx2+/6p1NNjv3wB4an3/+I/95sO86N4Cvdvwgl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bDhLEAAAA3QAAAA8AAAAAAAAAAAAAAAAAmAIAAGRycy9k&#10;b3ducmV2LnhtbFBLBQYAAAAABAAEAPUAAACJAwAAAAA=&#10;" path="m,150r,l,181r5,25l15,231r10,25l40,271r15,15l75,296r20,5l115,296r20,-10l150,276r14,-20l179,236r10,-30l194,181r,-31l194,120,189,90,179,65,164,45,150,25,135,10,115,,95,,75,,55,10,40,25,25,40,15,65,5,90,,120r,30xe" filled="f" strokecolor="#e36c0a [2409]" strokeweight="42e-5mm">
                  <v:path arrowok="t" o:connecttype="custom" o:connectlocs="0,150;0,150;0,181;5,206;15,231;25,256;40,271;55,286;75,296;95,301;95,301;115,296;135,286;150,276;164,256;179,236;189,206;194,181;194,150;194,150;194,120;189,90;179,65;164,45;150,25;135,10;115,0;95,0;95,0;75,0;55,10;40,25;25,40;15,65;5,90;0,120;0,150;0,150" o:connectangles="0,0,0,0,0,0,0,0,0,0,0,0,0,0,0,0,0,0,0,0,0,0,0,0,0,0,0,0,0,0,0,0,0,0,0,0,0,0"/>
                </v:shape>
                <v:shape id="Freeform 524" o:spid="_x0000_s1541" style="position:absolute;left:6148;top:6996;width:164;height:211;visibility:visible;mso-wrap-style:square;v-text-anchor:top" coordsize="164,2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4IjMQA&#10;AADdAAAADwAAAGRycy9kb3ducmV2LnhtbERPTWvCQBC9C/6HZYReRHcrJUrqKtLW0lOoRnsesmMS&#10;zM6G7GrSf98tFHqbx/uc9XawjbhT52vHGh7nCgRx4UzNpYZTvp+tQPiAbLBxTBq+ycN2Mx6tMTWu&#10;5wPdj6EUMYR9ihqqENpUSl9UZNHPXUscuYvrLIYIu1KaDvsYbhu5UCqRFmuODRW29FJRcT3erIbF&#10;U5F/nfe3vP9MXt/5csiy8DbV+mEy7J5BBBrCv/jP/WHifLVcwu838QS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uCIzEAAAA3QAAAA8AAAAAAAAAAAAAAAAAmAIAAGRycy9k&#10;b3ducmV2LnhtbFBLBQYAAAAABAAEAPUAAACJAwAAAAA=&#10;" path="m,105r,l5,126r5,20l20,161r10,15l45,191r20,10l80,206r15,5l110,206r10,-5l135,191r10,-10l160,146r4,-41l160,65,145,30,135,15,120,5,110,,95,,80,,65,5,45,15,30,30,20,45,10,60,5,80,,105xe" filled="f" strokecolor="#e36c0a [2409]" strokeweight="42e-5mm">
                  <v:path arrowok="t" o:connecttype="custom" o:connectlocs="0,105;0,105;5,126;10,146;20,161;30,176;45,191;65,201;80,206;95,211;95,211;110,206;120,201;135,191;145,181;160,146;164,105;164,105;160,65;145,30;135,15;120,5;110,0;95,0;95,0;80,0;65,5;45,15;30,30;20,45;10,60;5,80;0,105;0,105" o:connectangles="0,0,0,0,0,0,0,0,0,0,0,0,0,0,0,0,0,0,0,0,0,0,0,0,0,0,0,0,0,0,0,0,0,0"/>
                </v:shape>
                <v:shape id="Freeform 525" o:spid="_x0000_s1542" style="position:absolute;left:6148;top:7026;width:145;height:146;visibility:visible;mso-wrap-style:square;v-text-anchor:top" coordsize="145,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xiscYA&#10;AADdAAAADwAAAGRycy9kb3ducmV2LnhtbESPQW/CMAyF75P2HyJP4jZSOAxUCGhiGtqBia3jsKPV&#10;eE21xqmaAGG/Hh+QdnuWnz+/t1xn36kTDbENbGAyLkAR18G23Bg4fL0+zkHFhGyxC0wGLhRhvbq/&#10;W2Jpw5k/6VSlRgmEY4kGXEp9qXWsHXmM49ATy+4nDB6TjEOj7YBngftOT4viSXtsWT447GnjqP6t&#10;jl4o75w/Kq2/L83c7V/+dvU2T6Mxo4f8vACVKKd/8+36zUr8YiZxpY1I0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4xiscYAAADdAAAADwAAAAAAAAAAAAAAAACYAgAAZHJz&#10;L2Rvd25yZXYueG1sUEsFBgAAAAAEAAQA9QAAAIsDAAAAAA==&#10;" path="m,75r,l5,91r5,10l25,116r10,10l70,141r25,5l105,146r10,-5l130,126r10,-25l145,75,140,45,130,20,115,5,95,,70,5,40,20,25,30,10,40,5,55,,75xe" filled="f" strokecolor="#e36c0a [2409]" strokeweight="42e-5mm">
                  <v:path arrowok="t" o:connecttype="custom" o:connectlocs="0,75;0,75;5,91;10,101;25,116;35,126;70,141;95,146;95,146;105,146;115,141;130,126;140,101;145,75;145,75;140,45;130,20;115,5;95,0;95,0;70,5;40,20;25,30;10,40;5,55;0,75;0,75" o:connectangles="0,0,0,0,0,0,0,0,0,0,0,0,0,0,0,0,0,0,0,0,0,0,0,0,0,0,0"/>
                </v:shape>
                <v:shape id="Freeform 526" o:spid="_x0000_s1543" style="position:absolute;left:6128;top:6841;width:20;height:511;visibility:visible;mso-wrap-style:square;v-text-anchor:top" coordsize="20,5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lW0MUA&#10;AADdAAAADwAAAGRycy9kb3ducmV2LnhtbERP3WrCMBS+H+wdwhnsZmjqQN2qUcaYIkzE1T3AoTk2&#10;Zc1JbWKtPr0RBt6dj+/3TOedrURLjS8dKxj0ExDEudMlFwp+d4veGwgfkDVWjknBmTzMZ48PU0y1&#10;O/EPtVkoRAxhn6ICE0KdSulzQxZ939XEkdu7xmKIsCmkbvAUw20lX5NkJC2WHBsM1vRpKP/LjlbB&#10;ulwv2011eRltvs7fF2PrbTgMlXp+6j4mIAJ14S7+d690nJ+M3+H2TTxBz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qVbQxQAAAN0AAAAPAAAAAAAAAAAAAAAAAJgCAABkcnMv&#10;ZG93bnJldi54bWxQSwUGAAAAAAQABAD1AAAAigMAAAAA&#10;" path="m20,r,l10,25,,70r,35l,145r10,50l20,260,10,321,5,371,,411r,35l10,491r10,20e" filled="f" strokecolor="#e36c0a [2409]" strokeweight="42e-5mm">
                  <v:path arrowok="t" o:connecttype="custom" o:connectlocs="20,0;20,0;10,25;0,70;0,105;0,145;10,195;20,260;20,260;20,260;10,321;5,371;0,411;0,446;10,491;20,511" o:connectangles="0,0,0,0,0,0,0,0,0,0,0,0,0,0,0,0"/>
                </v:shape>
                <v:shape id="Freeform 527" o:spid="_x0000_s1544" style="position:absolute;left:6103;top:6841;width:45;height:511;visibility:visible;mso-wrap-style:square;v-text-anchor:top" coordsize="45,5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319MgA&#10;AADdAAAADwAAAGRycy9kb3ducmV2LnhtbESPQWsCQQyF7wX/wxChtzpbqSJbR2kFbVEQawult3Qn&#10;3dm6k1l2prr+++YgeEt4L+99mc47X6sjtbEKbOB+kIEiLoKtuDTw8b68m4CKCdliHZgMnCnCfNa7&#10;mWJuw4nf6LhPpZIQjjkacCk1udaxcOQxDkJDLNpPaD0mWdtS2xZPEu5rPcyysfZYsTQ4bGjhqDjs&#10;/7yBh83XqPz0Z/593r6sh7b43q3cxpjbfvf0CCpRl67my/WrFfxsIvzyjYygZ/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XnfX0yAAAAN0AAAAPAAAAAAAAAAAAAAAAAJgCAABk&#10;cnMvZG93bnJldi54bWxQSwUGAAAAAAQABAD1AAAAjQMAAAAA&#10;" path="m45,r,l30,40,20,90,10,155,,230r5,86l10,366r5,45l30,461r15,50e" filled="f" strokecolor="#e36c0a [2409]" strokeweight="42e-5mm">
                  <v:path arrowok="t" o:connecttype="custom" o:connectlocs="45,0;45,0;30,40;20,90;10,155;0,230;5,316;10,366;15,411;30,461;45,511" o:connectangles="0,0,0,0,0,0,0,0,0,0,0"/>
                </v:shape>
                <v:line id="Line 528" o:spid="_x0000_s1545" style="position:absolute;visibility:visible;mso-wrap-style:square" from="6053,6841" to="6054,73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NmasQAAADdAAAADwAAAGRycy9kb3ducmV2LnhtbERPS2vCQBC+F/wPywi9FN3YQyvRVcQH&#10;CIVAY0C8DdlxE8zOhuwa47/vFgq9zcf3nOV6sI3oqfO1YwWzaQKCuHS6ZqOgOB0mcxA+IGtsHJOC&#10;J3lYr0YvS0y1e/A39XkwIoawT1FBFUKbSunLiiz6qWuJI3d1ncUQYWek7vARw20j35PkQ1qsOTZU&#10;2NK2ovKW360CU+S7/acp+mJ3Df7r/Jb1lyxT6nU8bBYgAg3hX/znPuo4P5nP4PebeIJ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o2ZqxAAAAN0AAAAPAAAAAAAAAAAA&#10;AAAAAKECAABkcnMvZG93bnJldi54bWxQSwUGAAAAAAQABAD5AAAAkgMAAAAA&#10;" strokecolor="#e36c0a [2409]" strokeweight="42e-5mm"/>
                <v:line id="Line 529" o:spid="_x0000_s1546" style="position:absolute;visibility:visible;mso-wrap-style:square" from="6023,6841" to="6024,73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MaU8MAAADdAAAADwAAAGRycy9kb3ducmV2LnhtbERPTWvCQBC9C/0PyxR6kbrRQ5E0q0jB&#10;NIWCGG3OQ3aaLM3Ohuw2xn/fLQje5vE+J9tOthMjDd44VrBcJCCIa6cNNwrOp/3zGoQPyBo7x6Tg&#10;Sh62m4dZhql2Fz7SWIZGxBD2KSpoQ+hTKX3dkkW/cD1x5L7dYDFEODRSD3iJ4baTqyR5kRYNx4YW&#10;e3prqf4pf60C8159HT6rot45+pjnNjdXGo1ST4/T7hVEoCncxTd3oeP8ZL2C/2/iCXLz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wjGlPDAAAA3QAAAA8AAAAAAAAAAAAA&#10;AAAAoQIAAGRycy9kb3ducmV2LnhtbFBLBQYAAAAABAAEAPkAAACRAwAAAAA=&#10;" strokecolor="#e36c0a [2409]" strokeweight="69e-5mm"/>
                <v:shape id="Freeform 530" o:spid="_x0000_s1547" style="position:absolute;left:6148;top:7832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yRkcIA&#10;AADdAAAADwAAAGRycy9kb3ducmV2LnhtbERPTWsCMRC9F/wPYYReiibbQllWo2ihIj21KngdNuPu&#10;6mayJFHXf28Kgrd5vM+Zznvbigv50DjWkI0VCOLSmYYrDbvt9ygHESKywdYxabhRgPls8DLFwrgr&#10;/9FlEyuRQjgUqKGOsSukDGVNFsPYdcSJOzhvMSboK2k8XlO4beW7Up/SYsOpocaOvmoqT5uz1bBy&#10;b3G9y5S3fnlu9j/H32yVV1q/DvvFBESkPj7FD/fapPkq/4D/b9IJcn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HJGRwgAAAN0AAAAPAAAAAAAAAAAAAAAAAJgCAABkcnMvZG93&#10;bnJldi54bWxQSwUGAAAAAAQABAD1AAAAhwMAAAAA&#10;" path="m,40r,l10,25,25,15,50,5,80,r30,5l135,15r20,10l184,45r5,5l199,45,214,30,234,r15,45e" filled="f" strokecolor="#e36c0a [2409]" strokeweight="42e-5mm">
                  <v:path arrowok="t" o:connecttype="custom" o:connectlocs="0,40;0,40;10,25;25,15;50,5;80,0;110,5;135,15;155,25;184,45;184,45;189,50;199,45;214,30;234,0;249,45" o:connectangles="0,0,0,0,0,0,0,0,0,0,0,0,0,0,0,0"/>
                </v:shape>
                <v:shape id="Freeform 531" o:spid="_x0000_s1548" style="position:absolute;left:6148;top:7357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UJ5cIA&#10;AADdAAAADwAAAGRycy9kb3ducmV2LnhtbERPTWsCMRC9F/wPYYReiiZbSllWo2ihIj21KngdNuPu&#10;6mayJFHXf28Kgrd5vM+Zznvbigv50DjWkI0VCOLSmYYrDbvt9ygHESKywdYxabhRgPls8DLFwrgr&#10;/9FlEyuRQjgUqKGOsSukDGVNFsPYdcSJOzhvMSboK2k8XlO4beW7Up/SYsOpocaOvmoqT5uz1bBy&#10;b3G9y5S3fnlu9j/H32yVV1q/DvvFBESkPj7FD/fapPkq/4D/b9IJcn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9QnlwgAAAN0AAAAPAAAAAAAAAAAAAAAAAJgCAABkcnMvZG93&#10;bnJldi54bWxQSwUGAAAAAAQABAD1AAAAhwMAAAAA&#10;" path="m,5r,l25,25,50,40r30,5l110,40r25,-5l155,25,184,5,189,r5,5l214,20r20,30l249,e" filled="f" strokecolor="#e36c0a [2409]" strokeweight="42e-5mm">
                  <v:path arrowok="t" o:connecttype="custom" o:connectlocs="0,5;0,5;25,25;50,40;80,45;110,40;135,35;155,25;184,5;184,5;189,0;194,5;214,20;234,50;249,0" o:connectangles="0,0,0,0,0,0,0,0,0,0,0,0,0,0,0"/>
                </v:shape>
                <v:shape id="Freeform 532" o:spid="_x0000_s1549" style="position:absolute;left:6148;top:7402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jVEMQA&#10;AADdAAAADwAAAGRycy9kb3ducmV2LnhtbERPS2vCQBC+F/wPywje6kbBNsRsRKVKeyn1gechOybB&#10;7GzY3Zq0v75bKPQ2H99z8tVgWnEn5xvLCmbTBARxaXXDlYLzafeYgvABWWNrmRR8kYdVMXrIMdO2&#10;5wPdj6ESMYR9hgrqELpMSl/WZNBPbUccuat1BkOErpLaYR/DTSvnSfIkDTYcG2rsaFtTeTt+GgW8&#10;/jYf3e5w3lxc+vz2Qvt+8T5XajIe1ksQgYbwL/5zv+o4P0kX8PtNPEE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o1RDEAAAA3QAAAA8AAAAAAAAAAAAAAAAAmAIAAGRycy9k&#10;b3ducmV2LnhtbFBLBQYAAAAABAAEAPUAAACJAwAAAAA=&#10;" path="m,215r,l5,300r5,35l15,370r15,25l45,415r20,15l95,435r30,-5l150,420r24,-20l199,375r20,-35l229,305r10,-45l244,215r-5,-40l229,130,219,95,199,65,174,35,150,15,125,5,95,,65,5,45,15,30,35,15,60,10,95,5,130,,215xe" filled="f" strokecolor="#e36c0a [2409]" strokeweight="42e-5mm">
                  <v:path arrowok="t" o:connecttype="custom" o:connectlocs="0,215;0,215;5,300;10,335;15,370;30,395;45,415;65,430;95,435;95,435;125,430;150,420;174,400;199,375;219,340;229,305;239,260;244,215;244,215;239,175;229,130;219,95;199,65;174,35;150,15;125,5;95,0;95,0;65,5;45,15;30,35;15,60;10,95;5,130;0,215;0,215" o:connectangles="0,0,0,0,0,0,0,0,0,0,0,0,0,0,0,0,0,0,0,0,0,0,0,0,0,0,0,0,0,0,0,0,0,0,0,0"/>
                </v:shape>
                <v:shape id="Freeform 533" o:spid="_x0000_s1550" style="position:absolute;left:6148;top:7467;width:194;height:300;visibility:visible;mso-wrap-style:square;v-text-anchor:top" coordsize="194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svocEA&#10;AADdAAAADwAAAGRycy9kb3ducmV2LnhtbERPzYrCMBC+L/gOYYS9LJroQaQaRQVZQQ9WfYChGdvS&#10;ZlKabO2+vREEb/Px/c5y3dtadNT60rGGyViBIM6cKTnXcLvuR3MQPiAbrB2Thn/ysF4NvpaYGPfg&#10;lLpLyEUMYZ+ghiKEJpHSZwVZ9GPXEEfu7lqLIcI2l6bFRwy3tZwqNZMWS44NBTa0KyirLn9Ww/Z4&#10;qrrNjznfVdq49PeanWTltf4e9psFiEB9+Ijf7oOJ89V8Bq9v4gly9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gLL6HBAAAA3QAAAA8AAAAAAAAAAAAAAAAAmAIAAGRycy9kb3du&#10;cmV2LnhtbFBLBQYAAAAABAAEAPUAAACGAwAAAAA=&#10;" path="m,150r,l,180r5,30l15,235r10,20l40,275r15,15l75,300r20,l115,300r20,-10l150,275r14,-15l179,235r10,-25l194,180r,-30l194,120,189,95,179,70,164,45,150,30,135,15,115,5,95,,75,5,55,15,40,25,25,45,15,70,5,95,,120r,30xe" filled="f" strokecolor="#e36c0a [2409]" strokeweight="42e-5mm">
                  <v:path arrowok="t" o:connecttype="custom" o:connectlocs="0,150;0,150;0,180;5,210;15,235;25,255;40,275;55,290;75,300;95,300;95,300;115,300;135,290;150,275;164,260;179,235;189,210;194,180;194,150;194,150;194,120;189,95;179,70;164,45;150,30;135,15;115,5;95,0;95,0;75,5;55,15;40,25;25,45;15,70;5,95;0,120;0,150;0,150" o:connectangles="0,0,0,0,0,0,0,0,0,0,0,0,0,0,0,0,0,0,0,0,0,0,0,0,0,0,0,0,0,0,0,0,0,0,0,0,0,0"/>
                </v:shape>
                <v:shape id="Freeform 534" o:spid="_x0000_s1551" style="position:absolute;left:6148;top:7512;width:164;height:210;visibility:visible;mso-wrap-style:square;v-text-anchor:top" coordsize="164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rh3MQA&#10;AADdAAAADwAAAGRycy9kb3ducmV2LnhtbERPzWrCQBC+F/oOyxR6KbqpBytpVgmlhXpRmvgA0+zk&#10;p83Ohuxq1rd3BcHbfHy/k22C6cWJRtdZVvA6T0AQV1Z33Cg4lF+zFQjnkTX2lknBmRxs1o8PGaba&#10;TvxDp8I3IoawS1FB6/2QSumqlgy6uR2II1fb0aCPcGykHnGK4aaXiyRZSoMdx4YWB/poqfovjkZB&#10;7krzud39/tXHvNi/TCY020VQ6vkp5O8gPAV/F9/c3zrOT1ZvcP0mni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64dzEAAAA3QAAAA8AAAAAAAAAAAAAAAAAmAIAAGRycy9k&#10;b3ducmV2LnhtbFBLBQYAAAAABAAEAPUAAACJAwAAAAA=&#10;" path="m,105r,l5,130r5,15l20,165r10,15l45,195r20,10l80,210r15,l110,210r10,-5l135,195r10,-15l160,150r4,-45l160,65,145,35,135,20,120,10,110,5,95,,80,5,65,10,45,20,30,30,20,50,10,65,5,85,,105xe" filled="f" strokecolor="#e36c0a [2409]" strokeweight="42e-5mm">
                  <v:path arrowok="t" o:connecttype="custom" o:connectlocs="0,105;0,105;5,130;10,145;20,165;30,180;45,195;65,205;80,210;95,210;95,210;110,210;120,205;135,195;145,180;160,150;164,105;164,105;160,65;145,35;135,20;120,10;110,5;95,0;95,0;80,5;65,10;45,20;30,30;20,50;10,65;5,85;0,105;0,105" o:connectangles="0,0,0,0,0,0,0,0,0,0,0,0,0,0,0,0,0,0,0,0,0,0,0,0,0,0,0,0,0,0,0,0,0,0"/>
                </v:shape>
                <v:shape id="Freeform 535" o:spid="_x0000_s1552" style="position:absolute;left:6148;top:7547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bF+8MA&#10;AADdAAAADwAAAGRycy9kb3ducmV2LnhtbESPQWvDMAyF74P9B6NBb6udUUrJ6paxUWiO69a7iLU4&#10;bSyb2G3Tfz8dBrtJvKf3Pq23UxjUlcbcR7ZQzQ0o4ja6njsL31+75xWoXJAdDpHJwp0ybDePD2us&#10;XbzxJ10PpVMSwrlGC76UVGudW08B8zwmYtF+4hiwyDp22o14k/Aw6Bdjljpgz9LgMdG7p/Z8uAQL&#10;zRH7ahmrk2nSxy4tcrr4obF29jS9vYIqNJV/89/13gm+WQmufCMj6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cbF+8MAAADdAAAADwAAAAAAAAAAAAAAAACYAgAAZHJzL2Rv&#10;d25yZXYueG1sUEsFBgAAAAAEAAQA9QAAAIgDAAAAAA==&#10;" path="m,70r,l5,85r5,15l25,115r10,10l70,140r25,5l105,145r10,-5l130,125r10,-25l145,70,140,45,130,20,115,5,95,,70,5,40,20,25,30,10,40,5,55,,70xe" filled="f" strokecolor="#e36c0a [2409]" strokeweight="42e-5mm">
                  <v:path arrowok="t" o:connecttype="custom" o:connectlocs="0,70;0,70;5,85;10,100;25,115;35,125;70,140;95,145;95,145;105,145;115,140;130,125;140,100;145,70;145,70;140,45;130,20;115,5;95,0;95,0;70,5;40,20;25,30;10,40;5,55;0,70;0,70" o:connectangles="0,0,0,0,0,0,0,0,0,0,0,0,0,0,0,0,0,0,0,0,0,0,0,0,0,0,0"/>
                </v:shape>
                <v:shape id="Freeform 536" o:spid="_x0000_s1553" style="position:absolute;left:6128;top:7362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EfZsYA&#10;AADdAAAADwAAAGRycy9kb3ducmV2LnhtbESPS2vDMBCE74X+B7GF3Bq5PuThRDZ9UBJIL3lcclus&#10;jeXUWhlLjZ38+qhQ6G2XmW92dlkMthEX6nztWMHLOAFBXDpdc6XgsP98noHwAVlj45gUXMlDkT8+&#10;LDHTructXXahEjGEfYYKTAhtJqUvDVn0Y9cSR+3kOoshrl0ldYd9DLeNTJNkIi3WHC8YbOndUPm9&#10;+7GxxnFFJp30ZG76K3Uf5XnzNt0rNXoaXhcgAg3h3/xHr3Xkktkcfr+JI8j8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cEfZsYAAADdAAAADwAAAAAAAAAAAAAAAACYAgAAZHJz&#10;L2Rvd25yZXYueG1sUEsFBgAAAAAEAAQA9QAAAIsDAAAAAA==&#10;" path="m20,r,l10,20,,70r,30l,145r10,50l20,255,10,315,5,370,,410r,30l10,485r10,25e" filled="f" strokecolor="#e36c0a [2409]" strokeweight="42e-5mm">
                  <v:path arrowok="t" o:connecttype="custom" o:connectlocs="20,0;20,0;10,20;0,70;0,100;0,145;10,195;20,255;20,255;20,255;10,315;5,370;0,410;0,440;10,485;20,510" o:connectangles="0,0,0,0,0,0,0,0,0,0,0,0,0,0,0,0"/>
                </v:shape>
                <v:shape id="Freeform 537" o:spid="_x0000_s1554" style="position:absolute;left:6103;top:7362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+uNsUA&#10;AADdAAAADwAAAGRycy9kb3ducmV2LnhtbESPS4vCQBCE74L/YWhhL6ITF3xlHUVkBa/Gx7nJ9CbR&#10;TE/IjJr999uHBW/dVHXV16tN52r1pDZUng1Mxgko4tzbigsD59N+tAAVIrLF2jMZ+KUAm3W/t8LU&#10;+hcf6ZnFQkkIhxQNlDE2qdYhL8lhGPuGWLQf3zqMsraFti2+JNzV+jNJZtphxdJQYkO7kvJ79nAG&#10;5ovp/jycXtwhfN929+Fykt2uF2M+Bt32C1SkLr7N/9cHK/jJUvjlGxlBr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f642xQAAAN0AAAAPAAAAAAAAAAAAAAAAAJgCAABkcnMv&#10;ZG93bnJldi54bWxQSwUGAAAAAAQABAD1AAAAigMAAAAA&#10;" path="m45,r,l30,40,20,90,10,155,,230r5,85l10,360r5,50l30,460r15,50e" filled="f" strokecolor="#e36c0a [2409]" strokeweight="42e-5mm">
                  <v:path arrowok="t" o:connecttype="custom" o:connectlocs="45,0;45,0;30,40;20,90;10,155;0,230;5,315;10,360;15,410;30,460;45,510" o:connectangles="0,0,0,0,0,0,0,0,0,0,0"/>
                </v:shape>
                <v:line id="Line 538" o:spid="_x0000_s1555" style="position:absolute;visibility:visible;mso-wrap-style:square" from="6053,7362" to="6054,7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3rwt8QAAADdAAAADwAAAGRycy9kb3ducmV2LnhtbERPS2vCQBC+F/wPywi9lLqxhz5SVxEf&#10;UBACpgHxNmTHTWh2NmTXGP+9Kwi9zcf3nNlisI3oqfO1YwXTSQKCuHS6ZqOg+N2+foLwAVlj45gU&#10;XMnDYj56mmGq3YX31OfBiBjCPkUFVQhtKqUvK7LoJ64ljtzJdRZDhJ2RusNLDLeNfEuSd2mx5thQ&#10;YUurisq//GwVmCJfbz5M0RfrU/C7w0vWH7NMqefxsPwGEWgI/+KH+0fH+cnXFO7fxBP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evC3xAAAAN0AAAAPAAAAAAAAAAAA&#10;AAAAAKECAABkcnMvZG93bnJldi54bWxQSwUGAAAAAAQABAD5AAAAkgMAAAAA&#10;" strokecolor="#e36c0a [2409]" strokeweight="42e-5mm"/>
                <v:line id="Line 539" o:spid="_x0000_s1556" style="position:absolute;visibility:visible;mso-wrap-style:square" from="6023,7362" to="6024,7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qMjsIAAADdAAAADwAAAGRycy9kb3ducmV2LnhtbERPS4vCMBC+L/gfwgheFk31ILvVKCL4&#10;AmFZX+ehGdtgMylNrPXfG2Fhb/PxPWc6b20pGqq9caxgOEhAEGdOG84VnI6r/hcIH5A1lo5JwZM8&#10;zGedjymm2j34l5pDyEUMYZ+igiKEKpXSZwVZ9ANXEUfu6mqLIcI6l7rGRwy3pRwlyVhaNBwbCqxo&#10;WVB2O9ytArO5nH/2l222cLT7XNu1eVJjlOp128UERKA2/Iv/3Fsd5yffI3h/E0+Qs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fqMjsIAAADdAAAADwAAAAAAAAAAAAAA&#10;AAChAgAAZHJzL2Rvd25yZXYueG1sUEsFBgAAAAAEAAQA+QAAAJADAAAAAA==&#10;" strokecolor="#e36c0a [2409]" strokeweight="69e-5mm"/>
                <v:shape id="Freeform 540" o:spid="_x0000_s1557" style="position:absolute;left:6148;top:8352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UHTMIA&#10;AADdAAAADwAAAGRycy9kb3ducmV2LnhtbERPTWsCMRC9F/wPYYReiibbguhqFC1UpCergtdhM+6u&#10;biZLEnX77xtB6G0e73Nmi8424kY+1I41ZEMFgrhwpuZSw2H/NRiDCBHZYOOYNPxSgMW89zLD3Lg7&#10;/9BtF0uRQjjkqKGKsc2lDEVFFsPQtcSJOzlvMSboS2k83lO4beS7UiNpsebUUGFLnxUVl93Vali7&#10;t7g5ZMpbv7rWx+/zNluPS61f+91yCiJSF//FT/fGpPlq8gGPb9IJcv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xQdMwgAAAN0AAAAPAAAAAAAAAAAAAAAAAJgCAABkcnMvZG93&#10;bnJldi54bWxQSwUGAAAAAAQABAD1AAAAhwMAAAAA&#10;" path="m,40r,l10,25,25,15,50,5,80,r30,5l135,15r20,10l184,45r5,5l199,45,214,30,234,r15,45e" filled="f" strokecolor="#e36c0a [2409]" strokeweight="42e-5mm">
                  <v:path arrowok="t" o:connecttype="custom" o:connectlocs="0,40;0,40;10,25;25,15;50,5;80,0;110,5;135,15;155,25;184,45;184,45;189,50;199,45;214,30;234,0;249,45" o:connectangles="0,0,0,0,0,0,0,0,0,0,0,0,0,0,0,0"/>
                </v:shape>
                <v:shape id="Freeform 541" o:spid="_x0000_s1558" style="position:absolute;left:6148;top:7877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yfOMIA&#10;AADdAAAADwAAAGRycy9kb3ducmV2LnhtbERPTWsCMRC9F/wPYYReiiZbiuhqFC1UpCergtdhM+6u&#10;biZLEnX77xtB6G0e73Nmi8424kY+1I41ZEMFgrhwpuZSw2H/NRiDCBHZYOOYNPxSgMW89zLD3Lg7&#10;/9BtF0uRQjjkqKGKsc2lDEVFFsPQtcSJOzlvMSboS2k83lO4beS7UiNpsebUUGFLnxUVl93Vali7&#10;t7g5ZMpbv7rWx+/zNluPS61f+91yCiJSF//FT/fGpPlq8gGPb9IJcv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LJ84wgAAAN0AAAAPAAAAAAAAAAAAAAAAAJgCAABkcnMvZG93&#10;bnJldi54bWxQSwUGAAAAAAQABAD1AAAAhwMAAAAA&#10;" path="m,l,,25,25,50,40r30,5l110,40,135,30,155,20,184,5,189,r5,5l214,20r20,30l249,e" filled="f" strokecolor="#e36c0a [2409]" strokeweight="42e-5mm">
                  <v:path arrowok="t" o:connecttype="custom" o:connectlocs="0,0;0,0;25,25;50,40;80,45;110,40;135,30;155,20;184,5;184,5;189,0;194,5;214,20;234,50;249,0" o:connectangles="0,0,0,0,0,0,0,0,0,0,0,0,0,0,0"/>
                </v:shape>
                <v:shape id="Freeform 542" o:spid="_x0000_s1559" style="position:absolute;left:6148;top:7922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FDzcQA&#10;AADdAAAADwAAAGRycy9kb3ducmV2LnhtbERPTWvCQBC9C/0PyxS86aaCrU2zESta9CJqpechO01C&#10;s7NhdzVpf70rFLzN431ONu9NIy7kfG1ZwdM4AUFcWF1zqeD0uR7NQPiArLGxTAp+ycM8fxhkmGrb&#10;8YEux1CKGMI+RQVVCG0qpS8qMujHtiWO3Ld1BkOErpTaYRfDTSMnSfIsDdYcGypsaVlR8XM8GwW8&#10;+DP7dn04vX+52ct2RR/ddDdRavjYL95ABOrDXfzv3ug4P3mdwu2beILM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xQ83EAAAA3QAAAA8AAAAAAAAAAAAAAAAAmAIAAGRycy9k&#10;b3ducmV2LnhtbFBLBQYAAAAABAAEAPUAAACJAwAAAAA=&#10;" path="m,215r,l5,300r5,35l15,370r15,25l45,415r20,15l95,435r30,-5l150,420r24,-20l199,370r20,-30l229,300r10,-40l244,215r-5,-45l229,130,219,95,199,60,174,35,150,15,125,5,95,,65,,45,15,30,35,15,60,10,95,5,130,,215xe" filled="f" strokecolor="#e36c0a [2409]" strokeweight="42e-5mm">
                  <v:path arrowok="t" o:connecttype="custom" o:connectlocs="0,215;0,215;5,300;10,335;15,370;30,395;45,415;65,430;95,435;95,435;125,430;150,420;174,400;199,370;219,340;229,300;239,260;244,215;244,215;239,170;229,130;219,95;199,60;174,35;150,15;125,5;95,0;95,0;65,0;45,15;30,35;15,60;10,95;5,130;0,215;0,215" o:connectangles="0,0,0,0,0,0,0,0,0,0,0,0,0,0,0,0,0,0,0,0,0,0,0,0,0,0,0,0,0,0,0,0,0,0,0,0"/>
                </v:shape>
                <v:shape id="Freeform 543" o:spid="_x0000_s1560" style="position:absolute;left:6148;top:7987;width:194;height:300;visibility:visible;mso-wrap-style:square;v-text-anchor:top" coordsize="194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K5fMIA&#10;AADdAAAADwAAAGRycy9kb3ducmV2LnhtbERPzYrCMBC+C/sOYRb2IproQbRrFFdYFPRg1QcYmrEt&#10;bSalydbu2xtB8DYf3+8s172tRUetLx1rmIwVCOLMmZJzDdfL72gOwgdkg7Vj0vBPHtarj8ESE+Pu&#10;nFJ3DrmIIewT1FCE0CRS+qwgi37sGuLI3VxrMUTY5tK0eI/htpZTpWbSYsmxocCGtgVl1fnPavg5&#10;HKtuMzSnm0obl+4u2VFWXuuvz37zDSJQH97il3tv4ny1mMHzm3iCX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0rl8wgAAAN0AAAAPAAAAAAAAAAAAAAAAAJgCAABkcnMvZG93&#10;bnJldi54bWxQSwUGAAAAAAQABAD1AAAAhwMAAAAA&#10;" path="m,150r,l,180r5,30l15,235r10,20l40,275r15,10l75,295r20,5l115,300r20,-10l150,275r14,-15l179,235r10,-25l194,180r,-30l194,120,189,95,179,65,164,45,150,25,135,15,115,5,95,,75,5,55,10,40,25,25,45,15,65,5,90,,120r,30xe" filled="f" strokecolor="#e36c0a [2409]" strokeweight="42e-5mm">
                  <v:path arrowok="t" o:connecttype="custom" o:connectlocs="0,150;0,150;0,180;5,210;15,235;25,255;40,275;55,285;75,295;95,300;95,300;115,300;135,290;150,275;164,260;179,235;189,210;194,180;194,150;194,150;194,120;189,95;179,65;164,45;150,25;135,15;115,5;95,0;95,0;75,5;55,10;40,25;25,45;15,65;5,90;0,120;0,150;0,150" o:connectangles="0,0,0,0,0,0,0,0,0,0,0,0,0,0,0,0,0,0,0,0,0,0,0,0,0,0,0,0,0,0,0,0,0,0,0,0,0,0"/>
                </v:shape>
                <v:shape id="Freeform 544" o:spid="_x0000_s1561" style="position:absolute;left:6148;top:8032;width:164;height:210;visibility:visible;mso-wrap-style:square;v-text-anchor:top" coordsize="164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N3AcMA&#10;AADdAAAADwAAAGRycy9kb3ducmV2LnhtbERPzWrCQBC+F3yHZQQvpW70YGvqKkEU9GJp9AGm2TFJ&#10;zc6G7GrWt3eFQm/z8f3OYhVMI27Uudqygsk4AUFcWF1zqeB03L59gHAeWWNjmRTcycFqOXhZYKpt&#10;z990y30pYgi7FBVU3replK6oyKAb25Y4cmfbGfQRdqXUHfYx3DRymiQzabDm2FBhS+uKikt+NQoy&#10;dzSb/eHn93zN8q/X3oRyPw1KjYYh+wThKfh/8Z97p+P8ZP4Oz2/iCX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6N3AcMAAADdAAAADwAAAAAAAAAAAAAAAACYAgAAZHJzL2Rv&#10;d25yZXYueG1sUEsFBgAAAAAEAAQA9QAAAIgDAAAAAA==&#10;" path="m,105r,l5,125r5,20l20,165r10,15l45,190r20,10l80,210r15,l110,210r10,-5l135,195r10,-15l160,145r4,-40l160,65,145,30,135,20,120,10,110,5,95,,80,5,65,10,45,20,30,30,20,45,10,65,5,85,,105xe" filled="f" strokecolor="#e36c0a [2409]" strokeweight="42e-5mm">
                  <v:path arrowok="t" o:connecttype="custom" o:connectlocs="0,105;0,105;5,125;10,145;20,165;30,180;45,190;65,200;80,210;95,210;95,210;110,210;120,205;135,195;145,180;160,145;164,105;164,105;160,65;145,30;135,20;120,10;110,5;95,0;95,0;80,5;65,10;45,20;30,30;20,45;10,65;5,85;0,105;0,105" o:connectangles="0,0,0,0,0,0,0,0,0,0,0,0,0,0,0,0,0,0,0,0,0,0,0,0,0,0,0,0,0,0,0,0,0,0"/>
                </v:shape>
                <v:shape id="Freeform 545" o:spid="_x0000_s1562" style="position:absolute;left:6148;top:8062;width:145;height:150;visibility:visible;mso-wrap-style:square;v-text-anchor:top" coordsize="14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JjGcIA&#10;AADdAAAADwAAAGRycy9kb3ducmV2LnhtbESPQYvCQAyF7wv+hyHC3tapguJWR1FZsSfBut5DJ7bF&#10;TqZ0ZrX7781B8JbwXt77slz3rlF36kLt2cB4lIAiLrytuTTwe95/zUGFiGyx8UwG/inAejX4WGJq&#10;/YNPdM9jqSSEQ4oGqhjbVOtQVOQwjHxLLNrVdw6jrF2pbYcPCXeNniTJTDusWRoqbGlXUXHL/5yB&#10;+eHHc0/nPGan6XF3ybPGbr0xn8N+swAVqY9v8+s6s4KffAuufCMj6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cmMZwgAAAN0AAAAPAAAAAAAAAAAAAAAAAJgCAABkcnMvZG93&#10;bnJldi54bWxQSwUGAAAAAAQABAD1AAAAhwMAAAAA&#10;" path="m,75r,l5,90r5,15l25,115r10,10l70,145r25,5l105,150r10,-5l130,130r10,-25l145,75,140,45,130,25,115,10,95,,70,5,40,20,25,30,10,45,5,60,,75xe" filled="f" strokecolor="#e36c0a [2409]" strokeweight="42e-5mm">
                  <v:path arrowok="t" o:connecttype="custom" o:connectlocs="0,75;0,75;5,90;10,105;25,115;35,125;70,145;95,150;95,150;105,150;115,145;130,130;140,105;145,75;145,75;140,45;130,25;115,10;95,0;95,0;70,5;40,20;25,30;10,45;5,60;0,75;0,75" o:connectangles="0,0,0,0,0,0,0,0,0,0,0,0,0,0,0,0,0,0,0,0,0,0,0,0,0,0,0"/>
                </v:shape>
                <v:shape id="Freeform 546" o:spid="_x0000_s1563" style="position:absolute;left:6128;top:7877;width:20;height:515;visibility:visible;mso-wrap-style:square;v-text-anchor:top" coordsize="20,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8m8UA&#10;AADdAAAADwAAAGRycy9kb3ducmV2LnhtbERPTWvCQBC9F/wPywi9NRtFpKZZRQWlh4JoLe1xmh2T&#10;YHY27G6T9N93hYK3ebzPyVeDaURHzteWFUySFARxYXXNpYLz++7pGYQPyBoby6TglzyslqOHHDNt&#10;ez5SdwqliCHsM1RQhdBmUvqiIoM+sS1x5C7WGQwRulJqh30MN42cpulcGqw5NlTY0rai4nr6MQou&#10;n/Nt+X04f3wd9m+z66bdbwY3VepxPKxfQAQawl38737VcX66WMDtm3iC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PrybxQAAAN0AAAAPAAAAAAAAAAAAAAAAAJgCAABkcnMv&#10;ZG93bnJldi54bWxQSwUGAAAAAAQABAD1AAAAigMAAAAA&#10;" path="m20,r,l10,25,,70r,35l,150r10,50l20,260,10,320,5,370,,415r,30l10,490r10,25e" filled="f" strokecolor="#e36c0a [2409]" strokeweight="42e-5mm">
                  <v:path arrowok="t" o:connecttype="custom" o:connectlocs="20,0;20,0;10,25;0,70;0,105;0,150;10,200;20,260;20,260;20,260;10,320;5,370;0,415;0,445;10,490;20,515" o:connectangles="0,0,0,0,0,0,0,0,0,0,0,0,0,0,0,0"/>
                </v:shape>
                <v:shape id="Freeform 547" o:spid="_x0000_s1564" style="position:absolute;left:6103;top:7877;width:45;height:515;visibility:visible;mso-wrap-style:square;v-text-anchor:top" coordsize="45,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MNz8YA&#10;AADdAAAADwAAAGRycy9kb3ducmV2LnhtbESPQWvCQBCF70L/wzKFXopu7MHW6CqlUFqoKLF6H7Jj&#10;EpudDdltTP69cxC8zfDevPfNct27WnXUhsqzgekkAUWce1txYeDw+zl+AxUissXaMxkYKMB69TBa&#10;Ymr9hTPq9rFQEsIhRQNljE2qdchLchgmviEW7eRbh1HWttC2xYuEu1q/JMlMO6xYGkps6KOk/G//&#10;7wxg9tN/Pc8Htxnybnt8nVXn024w5umxf1+AitTHu/l2/W0Ff5oIv3wjI+jV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bMNz8YAAADdAAAADwAAAAAAAAAAAAAAAACYAgAAZHJz&#10;L2Rvd25yZXYueG1sUEsFBgAAAAAEAAQA9QAAAIsDAAAAAA==&#10;" path="m45,r,l30,45,20,95,10,155,,235r5,85l10,365r5,50l30,465r15,50e" filled="f" strokecolor="#e36c0a [2409]" strokeweight="42e-5mm">
                  <v:path arrowok="t" o:connecttype="custom" o:connectlocs="45,0;45,0;30,45;20,95;10,155;0,235;5,320;10,365;15,415;30,465;45,515" o:connectangles="0,0,0,0,0,0,0,0,0,0,0"/>
                </v:shape>
                <v:line id="Line 548" o:spid="_x0000_s1565" style="position:absolute;visibility:visible;mso-wrap-style:square" from="6053,7877" to="6054,8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FqrcQAAADdAAAADwAAAGRycy9kb3ducmV2LnhtbERPTWvCQBC9F/wPywheSt3Eg5XoKkUt&#10;FAqBxkDxNmTHTWh2NmS3Mf33XUHwNo/3OZvdaFsxUO8bxwrSeQKCuHK6YaOgPL2/rED4gKyxdUwK&#10;/sjDbjt52mCm3ZW/aCiCETGEfYYK6hC6TEpf1WTRz11HHLmL6y2GCHsjdY/XGG5buUiSpbTYcGyo&#10;saN9TdVP8WsVmLI4HF9NOZSHS/Cf38/5cM5zpWbT8W0NItAYHuK7+0PH+WmSwu2beILc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kWqtxAAAAN0AAAAPAAAAAAAAAAAA&#10;AAAAAKECAABkcnMvZG93bnJldi54bWxQSwUGAAAAAAQABAD5AAAAkgMAAAAA&#10;" strokecolor="#e36c0a [2409]" strokeweight="42e-5mm"/>
                <v:line id="Line 549" o:spid="_x0000_s1566" style="position:absolute;visibility:visible;mso-wrap-style:square" from="6023,7877" to="6024,8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EWlMMAAADdAAAADwAAAGRycy9kb3ducmV2LnhtbERPyWrDMBC9F/IPYgK5lEZODqE4VkIo&#10;ZINAadr4PFhTW9QaGUvx8vdRodDbPN462Xawteio9caxgsU8AUFcOG24VPD1uX95BeEDssbaMSkY&#10;ycN2M3nKMNWu5w/qrqEUMYR9igqqEJpUSl9UZNHPXUMcuW/XWgwRtqXULfYx3NZymSQradFwbKiw&#10;obeKip/r3Sowx/z2fslPxc7R+flgD2akzig1mw67NYhAQ/gX/7lPOs5fJEv4/SaeID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cRFpTDAAAA3QAAAA8AAAAAAAAAAAAA&#10;AAAAoQIAAGRycy9kb3ducmV2LnhtbFBLBQYAAAAABAAEAPkAAACRAwAAAAA=&#10;" strokecolor="#e36c0a [2409]" strokeweight="69e-5mm"/>
                <v:shape id="Freeform 550" o:spid="_x0000_s1567" style="position:absolute;left:6148;top:8867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6dVsMA&#10;AADdAAAADwAAAGRycy9kb3ducmV2LnhtbERP32vCMBB+F/Y/hBvsRWbSDUSqadkERfY0q7DXoznb&#10;anMpSdTuv18Gg73dx/fzVuVoe3EjHzrHGrKZAkFcO9Nxo+F42DwvQISIbLB3TBq+KUBZPExWmBt3&#10;5z3dqtiIFMIhRw1tjEMuZahbshhmbiBO3Ml5izFB30jj8Z7CbS9flJpLix2nhhYHWrdUX6qr1bB1&#10;07g7Zspb/37tvj7On9l20Wj99Di+LUFEGuO/+M+9M2l+pl7h95t0gi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i6dVsMAAADdAAAADwAAAAAAAAAAAAAAAACYAgAAZHJzL2Rv&#10;d25yZXYueG1sUEsFBgAAAAAEAAQA9QAAAIgDAAAAAA==&#10;" path="m,40r,l10,30,25,20,50,5r30,l110,10r25,5l155,30r29,20l189,50r10,l214,35,234,r15,50e" filled="f" strokecolor="#e36c0a [2409]" strokeweight="42e-5mm">
                  <v:path arrowok="t" o:connecttype="custom" o:connectlocs="0,40;0,40;10,30;25,20;50,5;80,5;110,10;135,15;155,30;184,50;184,50;189,50;199,50;214,35;234,0;249,50" o:connectangles="0,0,0,0,0,0,0,0,0,0,0,0,0,0,0,0"/>
                </v:shape>
                <v:shape id="Freeform 551" o:spid="_x0000_s1568" style="position:absolute;left:6148;top:8397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cFIsMA&#10;AADdAAAADwAAAGRycy9kb3ducmV2LnhtbERP32vCMBB+F/Y/hBvsRWbSMUSqadkERfY0q7DXoznb&#10;anMpSdTuv18Gg73dx/fzVuVoe3EjHzrHGrKZAkFcO9Nxo+F42DwvQISIbLB3TBq+KUBZPExWmBt3&#10;5z3dqtiIFMIhRw1tjEMuZahbshhmbiBO3Ml5izFB30jj8Z7CbS9flJpLix2nhhYHWrdUX6qr1bB1&#10;07g7Zspb/37tvj7On9l20Wj99Di+LUFEGuO/+M+9M2l+pl7h95t0gi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ccFIsMAAADdAAAADwAAAAAAAAAAAAAAAACYAgAAZHJzL2Rv&#10;d25yZXYueG1sUEsFBgAAAAAEAAQA9QAAAIgDAAAAAA==&#10;" path="m,l,,25,25,50,35r30,5l110,40,135,30,155,20,184,r5,l194,r20,20l234,50,249,e" filled="f" strokecolor="#e36c0a [2409]" strokeweight="42e-5mm">
                  <v:path arrowok="t" o:connecttype="custom" o:connectlocs="0,0;0,0;25,25;50,35;80,40;110,40;135,30;155,20;184,0;184,0;189,0;194,0;214,20;234,50;249,0" o:connectangles="0,0,0,0,0,0,0,0,0,0,0,0,0,0,0"/>
                </v:shape>
                <v:shape id="Freeform 552" o:spid="_x0000_s1569" style="position:absolute;left:6148;top:8437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rZ18QA&#10;AADdAAAADwAAAGRycy9kb3ducmV2LnhtbERPTWvCQBC9C/0PyxR6000Eq6SukhYt9iKNlZ6H7DQJ&#10;zc6G3dXE/vquIHibx/uc5XowrTiT841lBekkAUFcWt1wpeD4tR0vQPiArLG1TAou5GG9ehgtMdO2&#10;54LOh1CJGMI+QwV1CF0mpS9rMugntiOO3I91BkOErpLaYR/DTSunSfIsDTYcG2rs6K2m8vdwMgo4&#10;/zOf3bY4vn67xfxjQ+/9bD9V6ulxyF9ABBrCXXxz73ScnyYzuH4TT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a2dfEAAAA3QAAAA8AAAAAAAAAAAAAAAAAmAIAAGRycy9k&#10;b3ducmV2LnhtbFBLBQYAAAAABAAEAPUAAACJAwAAAAA=&#10;" path="m,220r,l5,305r5,35l15,370r15,30l45,420r20,10l95,435r30,l150,420r24,-20l199,375r20,-30l229,305r10,-40l244,220r-5,-45l229,135,219,100,199,65,174,40,150,20,125,5,95,,65,5,45,15,30,40,15,65,10,95,5,135,,220xe" filled="f" strokecolor="#e36c0a [2409]" strokeweight="42e-5mm">
                  <v:path arrowok="t" o:connecttype="custom" o:connectlocs="0,220;0,220;5,305;10,340;15,370;30,400;45,420;65,430;95,435;95,435;125,435;150,420;174,400;199,375;219,345;229,305;239,265;244,220;244,220;239,175;229,135;219,100;199,65;174,40;150,20;125,5;95,0;95,0;65,5;45,15;30,40;15,65;10,95;5,135;0,220;0,220" o:connectangles="0,0,0,0,0,0,0,0,0,0,0,0,0,0,0,0,0,0,0,0,0,0,0,0,0,0,0,0,0,0,0,0,0,0,0,0"/>
                </v:shape>
                <v:shape id="Freeform 553" o:spid="_x0000_s1570" style="position:absolute;left:6148;top:8507;width:194;height:300;visibility:visible;mso-wrap-style:square;v-text-anchor:top" coordsize="194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kjZsMA&#10;AADdAAAADwAAAGRycy9kb3ducmV2LnhtbERPzWrCQBC+F3yHZQq9FN21Bykxq1ihKDSHxvgAQ3ZM&#10;QrKzIbtN0rfvFgRv8/H9TrqfbSdGGnzjWMN6pUAQl840XGm4Fp/LdxA+IBvsHJOGX/Kw3y2eUkyM&#10;mzin8RIqEUPYJ6ihDqFPpPRlTRb9yvXEkbu5wWKIcKikGXCK4baTb0ptpMWGY0ONPR1rKtvLj9Xw&#10;8ZW14+HVfN9U3rv8VJSZbL3WL8/zYQsi0Bwe4rv7bOL8tdrA/zfxBLn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kjZsMAAADdAAAADwAAAAAAAAAAAAAAAACYAgAAZHJzL2Rv&#10;d25yZXYueG1sUEsFBgAAAAAEAAQA9QAAAIgDAAAAAA==&#10;" path="m,150r,l,180r5,25l15,230r10,25l40,270r15,15l75,295r20,5l115,295r20,-5l150,275r14,-20l179,235r10,-25l194,180r,-30l194,120,189,90,179,65,164,45,150,25,135,10,115,5,95,,75,,55,10,40,25,25,45,15,65,5,90,,120r,30xe" filled="f" strokecolor="#e36c0a [2409]" strokeweight="42e-5mm">
                  <v:path arrowok="t" o:connecttype="custom" o:connectlocs="0,150;0,150;0,180;5,205;15,230;25,255;40,270;55,285;75,295;95,300;95,300;115,295;135,290;150,275;164,255;179,235;189,210;194,180;194,150;194,150;194,120;189,90;179,65;164,45;150,25;135,10;115,5;95,0;95,0;75,0;55,10;40,25;25,45;15,65;5,90;0,120;0,150;0,150" o:connectangles="0,0,0,0,0,0,0,0,0,0,0,0,0,0,0,0,0,0,0,0,0,0,0,0,0,0,0,0,0,0,0,0,0,0,0,0,0,0"/>
                </v:shape>
                <v:shape id="Freeform 554" o:spid="_x0000_s1571" style="position:absolute;left:6148;top:8552;width:164;height:210;visibility:visible;mso-wrap-style:square;v-text-anchor:top" coordsize="164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jtG8MA&#10;AADdAAAADwAAAGRycy9kb3ducmV2LnhtbERPzWrCQBC+C32HZQq9SN3oQSV1lVAU6kUx8QGm2TFJ&#10;m50N2dVs374rCN7m4/ud1SaYVtyod41lBdNJAoK4tLrhSsG52L0vQTiPrLG1TAr+yMFm/TJaYart&#10;wCe65b4SMYRdigpq77tUSlfWZNBNbEccuYvtDfoI+0rqHocYblo5S5K5NNhwbKixo8+ayt/8ahRk&#10;rjDb/eH753LN8uN4MKHaz4JSb68h+wDhKfin+OH+0nH+NFnA/Zt4gl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UjtG8MAAADdAAAADwAAAAAAAAAAAAAAAACYAgAAZHJzL2Rv&#10;d25yZXYueG1sUEsFBgAAAAAEAAQA9QAAAIgDAAAAAA==&#10;" path="m,105r,l5,125r5,20l20,160r10,20l45,190r20,10l80,205r15,5l110,205r10,-5l135,190r10,-10l160,145r4,-40l160,65,145,30,135,20,120,10,110,,95,,80,,65,5,45,15,30,30,20,45,10,65,5,85,,105xe" filled="f" strokecolor="#e36c0a [2409]" strokeweight="42e-5mm">
                  <v:path arrowok="t" o:connecttype="custom" o:connectlocs="0,105;0,105;5,125;10,145;20,160;30,180;45,190;65,200;80,205;95,210;95,210;110,205;120,200;135,190;145,180;160,145;164,105;164,105;160,65;145,30;135,20;120,10;110,0;95,0;95,0;80,0;65,5;45,15;30,30;20,45;10,65;5,85;0,105;0,105" o:connectangles="0,0,0,0,0,0,0,0,0,0,0,0,0,0,0,0,0,0,0,0,0,0,0,0,0,0,0,0,0,0,0,0,0,0"/>
                </v:shape>
                <v:shape id="Freeform 555" o:spid="_x0000_s1572" style="position:absolute;left:6148;top:8582;width:145;height:150;visibility:visible;mso-wrap-style:square;v-text-anchor:top" coordsize="14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n5A8IA&#10;AADdAAAADwAAAGRycy9kb3ducmV2LnhtbESPQYvCQAyF78L+hyEL3nSqoEjXUVzZZXsSbPUeOtm2&#10;2MmUzqj135uD4C3hvbz3Zb0dXKtu1IfGs4HZNAFFXHrbcGXgVPxOVqBCRLbYeiYDDwqw3XyM1pha&#10;f+cj3fJYKQnhkKKBOsYu1TqUNTkMU98Ri/bve4dR1r7Stse7hLtWz5NkqR02LA01drSvqbzkV2dg&#10;9ffjeaAij9lxcdif86y1396Y8eew+wIVaYhv8+s6s4I/SwRXvpER9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mfkDwgAAAN0AAAAPAAAAAAAAAAAAAAAAAJgCAABkcnMvZG93&#10;bnJldi54bWxQSwUGAAAAAAQABAD1AAAAhwMAAAAA&#10;" path="m,75r,l5,90r5,15l25,115r10,10l70,140r25,10l105,145r10,-5l130,125r10,-20l145,75,140,45,130,25,115,5,95,,70,5,40,20,25,30,10,45,5,60,,75xe" filled="f" strokecolor="#e36c0a [2409]" strokeweight="42e-5mm">
                  <v:path arrowok="t" o:connecttype="custom" o:connectlocs="0,75;0,75;5,90;10,105;25,115;35,125;70,140;95,150;95,150;105,145;115,140;130,125;140,105;145,75;145,75;140,45;130,25;115,5;95,0;95,0;70,5;40,20;25,30;10,45;5,60;0,75;0,75" o:connectangles="0,0,0,0,0,0,0,0,0,0,0,0,0,0,0,0,0,0,0,0,0,0,0,0,0,0,0"/>
                </v:shape>
                <v:shape id="Freeform 556" o:spid="_x0000_s1573" style="position:absolute;left:6128;top:8397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MTocYA&#10;AADdAAAADwAAAGRycy9kb3ducmV2LnhtbESPzW7CMBCE70h9B2sr9QYOOQBNcaL+qAIJLkAvva3i&#10;JQ6N11HsktCnr5GQuO1q5pudXRaDbcSZOl87VjCdJCCIS6drrhR8HT7HCxA+IGtsHJOCC3ko8ofR&#10;EjPtet7ReR8qEUPYZ6jAhNBmUvrSkEU/cS1x1I6usxji2lVSd9jHcNvINElm0mLN8YLBlt4NlT/7&#10;XxtrfK/IpLOezJ/epu6jPG3e5gelnh6H1xcQgYZwN9/otY7cNHmG6zdxBJn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MTocYAAADdAAAADwAAAAAAAAAAAAAAAACYAgAAZHJz&#10;L2Rvd25yZXYueG1sUEsFBgAAAAAEAAQA9QAAAIsDAAAAAA==&#10;" path="m20,r,l10,25,,70r,35l,145r10,55l20,260,10,320,5,370,,410r,35l10,490r10,20e" filled="f" strokecolor="#e36c0a [2409]" strokeweight="42e-5mm">
                  <v:path arrowok="t" o:connecttype="custom" o:connectlocs="20,0;20,0;10,25;0,70;0,105;0,145;10,200;20,260;20,260;20,260;10,320;5,370;0,410;0,445;10,490;20,510" o:connectangles="0,0,0,0,0,0,0,0,0,0,0,0,0,0,0,0"/>
                </v:shape>
                <v:shape id="Freeform 557" o:spid="_x0000_s1574" style="position:absolute;left:6103;top:8397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2i8cUA&#10;AADdAAAADwAAAGRycy9kb3ducmV2LnhtbESPQWvCQBCF74X+h2UKXqRuItja6EaKKHht1J6H7JjE&#10;ZGdDdqvx33cOhd5meG/e+2a9GV2nbjSExrOBdJaAIi69bbgycDruX5egQkS22HkmAw8KsMmfn9aY&#10;WX/nL7oVsVISwiFDA3WMfaZ1KGtyGGa+Jxbt4geHUdah0nbAu4S7Ts+T5E07bFgaauxpW1PZFj/O&#10;wPtysT9NF2d3CLvrtp1+pMX1+2zM5GX8XIGKNMZ/89/1wQp+mgq/fCMj6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TaLxxQAAAN0AAAAPAAAAAAAAAAAAAAAAAJgCAABkcnMv&#10;ZG93bnJldi54bWxQSwUGAAAAAAQABAD1AAAAigMAAAAA&#10;" path="m45,r,l30,45,20,90,10,155,,230r5,90l10,365r5,45l30,460r15,50e" filled="f" strokecolor="#e36c0a [2409]" strokeweight="42e-5mm">
                  <v:path arrowok="t" o:connecttype="custom" o:connectlocs="45,0;45,0;30,45;20,90;10,155;0,230;5,320;10,365;15,410;30,460;45,510" o:connectangles="0,0,0,0,0,0,0,0,0,0,0"/>
                </v:shape>
                <v:line id="Line 558" o:spid="_x0000_s1575" style="position:absolute;visibility:visible;mso-wrap-style:square" from="6053,8397" to="6054,89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j8cMUAAADdAAAADwAAAGRycy9kb3ducmV2LnhtbERP0WrCQBB8L/Qfji34UvSiD1qip5Rq&#10;QSgEjIHi25JbL8HcXshdY/z7niA4T7vMzszOajPYRvTU+dqxgukkAUFcOl2zUVAcv8cfIHxA1tg4&#10;JgU38rBZv76sMNXuygfq82BENGGfooIqhDaV0pcVWfQT1xJH7uw6iyGunZG6w2s0t42cJclcWqw5&#10;JlTY0ldF5SX/swpMkW93C1P0xfYc/M/ve9afskyp0dvwuQQRaAjP44d6r+P7EXBvE0eQ6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Ej8cMUAAADdAAAADwAAAAAAAAAA&#10;AAAAAAChAgAAZHJzL2Rvd25yZXYueG1sUEsFBgAAAAAEAAQA+QAAAJMDAAAAAA==&#10;" strokecolor="#e36c0a [2409]" strokeweight="42e-5mm"/>
                <v:line id="Line 559" o:spid="_x0000_s1576" style="position:absolute;visibility:visible;mso-wrap-style:square" from="6023,8397" to="6024,89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iAScEAAADdAAAADwAAAGRycy9kb3ducmV2LnhtbERPS4vCMBC+C/sfwizsRTStB5FqFBHW&#10;dUEQn+ehGdtgMylNttZ/vxEEb/PxPWe26GwlWmq8cawgHSYgiHOnDRcKTsfvwQSED8gaK8ek4EEe&#10;FvOP3gwz7e68p/YQChFD2GeooAyhzqT0eUkW/dDVxJG7usZiiLAppG7wHsNtJUdJMpYWDceGEmta&#10;lZTfDn9Wgfm5nHfbyyZfOvrtr+3aPKg1Sn19dsspiEBdeItf7o2O89N0BM9v4gly/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SyIBJwQAAAN0AAAAPAAAAAAAAAAAAAAAA&#10;AKECAABkcnMvZG93bnJldi54bWxQSwUGAAAAAAQABAD5AAAAjwMAAAAA&#10;" strokecolor="#e36c0a [2409]" strokeweight="69e-5mm"/>
              </v:group>
            </w:pict>
          </mc:Fallback>
        </mc:AlternateContent>
      </w:r>
      <w:bookmarkEnd w:id="0"/>
      <w:r>
        <w:rPr>
          <w:noProof/>
          <w:lang w:eastAsia="ja-JP"/>
        </w:rPr>
        <mc:AlternateContent>
          <mc:Choice Requires="wpg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5855335</wp:posOffset>
                </wp:positionH>
                <wp:positionV relativeFrom="paragraph">
                  <wp:posOffset>2056765</wp:posOffset>
                </wp:positionV>
                <wp:extent cx="2756535" cy="1168400"/>
                <wp:effectExtent l="0" t="0" r="0" b="13335"/>
                <wp:wrapNone/>
                <wp:docPr id="558" name="Group 39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56535" cy="1168400"/>
                          <a:chOff x="2013" y="3446"/>
                          <a:chExt cx="4341" cy="1840"/>
                        </a:xfrm>
                      </wpg:grpSpPr>
                      <wps:wsp>
                        <wps:cNvPr id="559" name="Text Box 3996"/>
                        <wps:cNvSpPr txBox="1">
                          <a:spLocks noChangeArrowheads="1"/>
                        </wps:cNvSpPr>
                        <wps:spPr bwMode="auto">
                          <a:xfrm>
                            <a:off x="2013" y="3446"/>
                            <a:ext cx="4341" cy="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id w:val="30354308"/>
                                <w:picture/>
                              </w:sdtPr>
                              <w:sdtEndPr/>
                              <w:sdtContent>
                                <w:p w:rsidR="000D277F" w:rsidRDefault="000D277F" w:rsidP="000D277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eastAsia="ja-JP"/>
                                    </w:rPr>
                                    <w:drawing>
                                      <wp:inline distT="0" distB="0" distL="0" distR="0">
                                        <wp:extent cx="1712214" cy="908114"/>
                                        <wp:effectExtent l="19050" t="19050" r="40386" b="25336"/>
                                        <wp:docPr id="4" name="Picture 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712214" cy="908114"/>
                                                </a:xfrm>
                                                <a:prstGeom prst="cloud">
                                                  <a:avLst/>
                                                </a:prstGeom>
                                                <a:noFill/>
                                                <a:ln w="6350">
                                                  <a:solidFill>
                                                    <a:schemeClr val="accent6">
                                                      <a:lumMod val="50000"/>
                                                    </a:schemeClr>
                                                  </a:solidFill>
                                                  <a:prstDash val="sysDash"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0" tIns="0" rIns="0" bIns="0" anchor="ctr" anchorCtr="0" upright="1">
                          <a:spAutoFit/>
                        </wps:bodyPr>
                      </wps:wsp>
                      <wps:wsp>
                        <wps:cNvPr id="560" name="Freeform 3997"/>
                        <wps:cNvSpPr>
                          <a:spLocks/>
                        </wps:cNvSpPr>
                        <wps:spPr bwMode="auto">
                          <a:xfrm>
                            <a:off x="2627" y="4708"/>
                            <a:ext cx="709" cy="578"/>
                          </a:xfrm>
                          <a:custGeom>
                            <a:avLst/>
                            <a:gdLst>
                              <a:gd name="T0" fmla="*/ 255 w 529"/>
                              <a:gd name="T1" fmla="*/ 125 h 430"/>
                              <a:gd name="T2" fmla="*/ 255 w 529"/>
                              <a:gd name="T3" fmla="*/ 125 h 430"/>
                              <a:gd name="T4" fmla="*/ 215 w 529"/>
                              <a:gd name="T5" fmla="*/ 115 h 430"/>
                              <a:gd name="T6" fmla="*/ 180 w 529"/>
                              <a:gd name="T7" fmla="*/ 105 h 430"/>
                              <a:gd name="T8" fmla="*/ 135 w 529"/>
                              <a:gd name="T9" fmla="*/ 105 h 430"/>
                              <a:gd name="T10" fmla="*/ 85 w 529"/>
                              <a:gd name="T11" fmla="*/ 105 h 430"/>
                              <a:gd name="T12" fmla="*/ 65 w 529"/>
                              <a:gd name="T13" fmla="*/ 115 h 430"/>
                              <a:gd name="T14" fmla="*/ 45 w 529"/>
                              <a:gd name="T15" fmla="*/ 120 h 430"/>
                              <a:gd name="T16" fmla="*/ 30 w 529"/>
                              <a:gd name="T17" fmla="*/ 135 h 430"/>
                              <a:gd name="T18" fmla="*/ 15 w 529"/>
                              <a:gd name="T19" fmla="*/ 150 h 430"/>
                              <a:gd name="T20" fmla="*/ 5 w 529"/>
                              <a:gd name="T21" fmla="*/ 170 h 430"/>
                              <a:gd name="T22" fmla="*/ 0 w 529"/>
                              <a:gd name="T23" fmla="*/ 195 h 430"/>
                              <a:gd name="T24" fmla="*/ 0 w 529"/>
                              <a:gd name="T25" fmla="*/ 195 h 430"/>
                              <a:gd name="T26" fmla="*/ 5 w 529"/>
                              <a:gd name="T27" fmla="*/ 225 h 430"/>
                              <a:gd name="T28" fmla="*/ 15 w 529"/>
                              <a:gd name="T29" fmla="*/ 250 h 430"/>
                              <a:gd name="T30" fmla="*/ 30 w 529"/>
                              <a:gd name="T31" fmla="*/ 275 h 430"/>
                              <a:gd name="T32" fmla="*/ 50 w 529"/>
                              <a:gd name="T33" fmla="*/ 295 h 430"/>
                              <a:gd name="T34" fmla="*/ 75 w 529"/>
                              <a:gd name="T35" fmla="*/ 320 h 430"/>
                              <a:gd name="T36" fmla="*/ 105 w 529"/>
                              <a:gd name="T37" fmla="*/ 335 h 430"/>
                              <a:gd name="T38" fmla="*/ 170 w 529"/>
                              <a:gd name="T39" fmla="*/ 370 h 430"/>
                              <a:gd name="T40" fmla="*/ 240 w 529"/>
                              <a:gd name="T41" fmla="*/ 395 h 430"/>
                              <a:gd name="T42" fmla="*/ 295 w 529"/>
                              <a:gd name="T43" fmla="*/ 415 h 430"/>
                              <a:gd name="T44" fmla="*/ 350 w 529"/>
                              <a:gd name="T45" fmla="*/ 430 h 430"/>
                              <a:gd name="T46" fmla="*/ 350 w 529"/>
                              <a:gd name="T47" fmla="*/ 430 h 430"/>
                              <a:gd name="T48" fmla="*/ 390 w 529"/>
                              <a:gd name="T49" fmla="*/ 385 h 430"/>
                              <a:gd name="T50" fmla="*/ 425 w 529"/>
                              <a:gd name="T51" fmla="*/ 335 h 430"/>
                              <a:gd name="T52" fmla="*/ 465 w 529"/>
                              <a:gd name="T53" fmla="*/ 275 h 430"/>
                              <a:gd name="T54" fmla="*/ 499 w 529"/>
                              <a:gd name="T55" fmla="*/ 210 h 430"/>
                              <a:gd name="T56" fmla="*/ 514 w 529"/>
                              <a:gd name="T57" fmla="*/ 180 h 430"/>
                              <a:gd name="T58" fmla="*/ 524 w 529"/>
                              <a:gd name="T59" fmla="*/ 145 h 430"/>
                              <a:gd name="T60" fmla="*/ 529 w 529"/>
                              <a:gd name="T61" fmla="*/ 115 h 430"/>
                              <a:gd name="T62" fmla="*/ 524 w 529"/>
                              <a:gd name="T63" fmla="*/ 85 h 430"/>
                              <a:gd name="T64" fmla="*/ 519 w 529"/>
                              <a:gd name="T65" fmla="*/ 60 h 430"/>
                              <a:gd name="T66" fmla="*/ 504 w 529"/>
                              <a:gd name="T67" fmla="*/ 35 h 430"/>
                              <a:gd name="T68" fmla="*/ 504 w 529"/>
                              <a:gd name="T69" fmla="*/ 35 h 430"/>
                              <a:gd name="T70" fmla="*/ 485 w 529"/>
                              <a:gd name="T71" fmla="*/ 20 h 430"/>
                              <a:gd name="T72" fmla="*/ 465 w 529"/>
                              <a:gd name="T73" fmla="*/ 5 h 430"/>
                              <a:gd name="T74" fmla="*/ 445 w 529"/>
                              <a:gd name="T75" fmla="*/ 0 h 430"/>
                              <a:gd name="T76" fmla="*/ 425 w 529"/>
                              <a:gd name="T77" fmla="*/ 0 h 430"/>
                              <a:gd name="T78" fmla="*/ 405 w 529"/>
                              <a:gd name="T79" fmla="*/ 5 h 430"/>
                              <a:gd name="T80" fmla="*/ 385 w 529"/>
                              <a:gd name="T81" fmla="*/ 15 h 430"/>
                              <a:gd name="T82" fmla="*/ 345 w 529"/>
                              <a:gd name="T83" fmla="*/ 35 h 430"/>
                              <a:gd name="T84" fmla="*/ 310 w 529"/>
                              <a:gd name="T85" fmla="*/ 65 h 430"/>
                              <a:gd name="T86" fmla="*/ 280 w 529"/>
                              <a:gd name="T87" fmla="*/ 95 h 430"/>
                              <a:gd name="T88" fmla="*/ 255 w 529"/>
                              <a:gd name="T89" fmla="*/ 125 h 430"/>
                              <a:gd name="T90" fmla="*/ 255 w 529"/>
                              <a:gd name="T91" fmla="*/ 125 h 4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529" h="430">
                                <a:moveTo>
                                  <a:pt x="255" y="125"/>
                                </a:moveTo>
                                <a:lnTo>
                                  <a:pt x="255" y="125"/>
                                </a:lnTo>
                                <a:lnTo>
                                  <a:pt x="215" y="115"/>
                                </a:lnTo>
                                <a:lnTo>
                                  <a:pt x="180" y="105"/>
                                </a:lnTo>
                                <a:lnTo>
                                  <a:pt x="135" y="105"/>
                                </a:lnTo>
                                <a:lnTo>
                                  <a:pt x="85" y="105"/>
                                </a:lnTo>
                                <a:lnTo>
                                  <a:pt x="65" y="115"/>
                                </a:lnTo>
                                <a:lnTo>
                                  <a:pt x="45" y="120"/>
                                </a:lnTo>
                                <a:lnTo>
                                  <a:pt x="30" y="135"/>
                                </a:lnTo>
                                <a:lnTo>
                                  <a:pt x="15" y="150"/>
                                </a:lnTo>
                                <a:lnTo>
                                  <a:pt x="5" y="170"/>
                                </a:lnTo>
                                <a:lnTo>
                                  <a:pt x="0" y="195"/>
                                </a:lnTo>
                                <a:lnTo>
                                  <a:pt x="5" y="225"/>
                                </a:lnTo>
                                <a:lnTo>
                                  <a:pt x="15" y="250"/>
                                </a:lnTo>
                                <a:lnTo>
                                  <a:pt x="30" y="275"/>
                                </a:lnTo>
                                <a:lnTo>
                                  <a:pt x="50" y="295"/>
                                </a:lnTo>
                                <a:lnTo>
                                  <a:pt x="75" y="320"/>
                                </a:lnTo>
                                <a:lnTo>
                                  <a:pt x="105" y="335"/>
                                </a:lnTo>
                                <a:lnTo>
                                  <a:pt x="170" y="370"/>
                                </a:lnTo>
                                <a:lnTo>
                                  <a:pt x="240" y="395"/>
                                </a:lnTo>
                                <a:lnTo>
                                  <a:pt x="295" y="415"/>
                                </a:lnTo>
                                <a:lnTo>
                                  <a:pt x="350" y="430"/>
                                </a:lnTo>
                                <a:lnTo>
                                  <a:pt x="390" y="385"/>
                                </a:lnTo>
                                <a:lnTo>
                                  <a:pt x="425" y="335"/>
                                </a:lnTo>
                                <a:lnTo>
                                  <a:pt x="465" y="275"/>
                                </a:lnTo>
                                <a:lnTo>
                                  <a:pt x="499" y="210"/>
                                </a:lnTo>
                                <a:lnTo>
                                  <a:pt x="514" y="180"/>
                                </a:lnTo>
                                <a:lnTo>
                                  <a:pt x="524" y="145"/>
                                </a:lnTo>
                                <a:lnTo>
                                  <a:pt x="529" y="115"/>
                                </a:lnTo>
                                <a:lnTo>
                                  <a:pt x="524" y="85"/>
                                </a:lnTo>
                                <a:lnTo>
                                  <a:pt x="519" y="60"/>
                                </a:lnTo>
                                <a:lnTo>
                                  <a:pt x="504" y="35"/>
                                </a:lnTo>
                                <a:lnTo>
                                  <a:pt x="485" y="20"/>
                                </a:lnTo>
                                <a:lnTo>
                                  <a:pt x="465" y="5"/>
                                </a:lnTo>
                                <a:lnTo>
                                  <a:pt x="445" y="0"/>
                                </a:lnTo>
                                <a:lnTo>
                                  <a:pt x="425" y="0"/>
                                </a:lnTo>
                                <a:lnTo>
                                  <a:pt x="405" y="5"/>
                                </a:lnTo>
                                <a:lnTo>
                                  <a:pt x="385" y="15"/>
                                </a:lnTo>
                                <a:lnTo>
                                  <a:pt x="345" y="35"/>
                                </a:lnTo>
                                <a:lnTo>
                                  <a:pt x="310" y="65"/>
                                </a:lnTo>
                                <a:lnTo>
                                  <a:pt x="280" y="95"/>
                                </a:lnTo>
                                <a:lnTo>
                                  <a:pt x="255" y="125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chemeClr val="l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6">
                                  <a:lumMod val="40000"/>
                                  <a:lumOff val="60000"/>
                                </a:schemeClr>
                              </a:gs>
                            </a:gsLst>
                            <a:lin ang="5400000" scaled="1"/>
                          </a:gradFill>
                          <a:ln w="9525"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accent6">
                                      <a:lumMod val="50000"/>
                                      <a:lumOff val="0"/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Freeform 3998"/>
                        <wps:cNvSpPr>
                          <a:spLocks/>
                        </wps:cNvSpPr>
                        <wps:spPr bwMode="auto">
                          <a:xfrm>
                            <a:off x="4989" y="3488"/>
                            <a:ext cx="629" cy="458"/>
                          </a:xfrm>
                          <a:custGeom>
                            <a:avLst/>
                            <a:gdLst>
                              <a:gd name="T0" fmla="*/ 269 w 544"/>
                              <a:gd name="T1" fmla="*/ 70 h 395"/>
                              <a:gd name="T2" fmla="*/ 269 w 544"/>
                              <a:gd name="T3" fmla="*/ 70 h 395"/>
                              <a:gd name="T4" fmla="*/ 234 w 544"/>
                              <a:gd name="T5" fmla="*/ 55 h 395"/>
                              <a:gd name="T6" fmla="*/ 199 w 544"/>
                              <a:gd name="T7" fmla="*/ 35 h 395"/>
                              <a:gd name="T8" fmla="*/ 159 w 544"/>
                              <a:gd name="T9" fmla="*/ 20 h 395"/>
                              <a:gd name="T10" fmla="*/ 115 w 544"/>
                              <a:gd name="T11" fmla="*/ 10 h 395"/>
                              <a:gd name="T12" fmla="*/ 90 w 544"/>
                              <a:gd name="T13" fmla="*/ 10 h 395"/>
                              <a:gd name="T14" fmla="*/ 70 w 544"/>
                              <a:gd name="T15" fmla="*/ 15 h 395"/>
                              <a:gd name="T16" fmla="*/ 50 w 544"/>
                              <a:gd name="T17" fmla="*/ 20 h 395"/>
                              <a:gd name="T18" fmla="*/ 35 w 544"/>
                              <a:gd name="T19" fmla="*/ 35 h 395"/>
                              <a:gd name="T20" fmla="*/ 20 w 544"/>
                              <a:gd name="T21" fmla="*/ 50 h 395"/>
                              <a:gd name="T22" fmla="*/ 5 w 544"/>
                              <a:gd name="T23" fmla="*/ 75 h 395"/>
                              <a:gd name="T24" fmla="*/ 5 w 544"/>
                              <a:gd name="T25" fmla="*/ 75 h 395"/>
                              <a:gd name="T26" fmla="*/ 0 w 544"/>
                              <a:gd name="T27" fmla="*/ 100 h 395"/>
                              <a:gd name="T28" fmla="*/ 5 w 544"/>
                              <a:gd name="T29" fmla="*/ 130 h 395"/>
                              <a:gd name="T30" fmla="*/ 15 w 544"/>
                              <a:gd name="T31" fmla="*/ 155 h 395"/>
                              <a:gd name="T32" fmla="*/ 30 w 544"/>
                              <a:gd name="T33" fmla="*/ 185 h 395"/>
                              <a:gd name="T34" fmla="*/ 50 w 544"/>
                              <a:gd name="T35" fmla="*/ 210 h 395"/>
                              <a:gd name="T36" fmla="*/ 70 w 544"/>
                              <a:gd name="T37" fmla="*/ 240 h 395"/>
                              <a:gd name="T38" fmla="*/ 125 w 544"/>
                              <a:gd name="T39" fmla="*/ 290 h 395"/>
                              <a:gd name="T40" fmla="*/ 179 w 544"/>
                              <a:gd name="T41" fmla="*/ 330 h 395"/>
                              <a:gd name="T42" fmla="*/ 229 w 544"/>
                              <a:gd name="T43" fmla="*/ 365 h 395"/>
                              <a:gd name="T44" fmla="*/ 279 w 544"/>
                              <a:gd name="T45" fmla="*/ 395 h 395"/>
                              <a:gd name="T46" fmla="*/ 279 w 544"/>
                              <a:gd name="T47" fmla="*/ 395 h 395"/>
                              <a:gd name="T48" fmla="*/ 329 w 544"/>
                              <a:gd name="T49" fmla="*/ 360 h 395"/>
                              <a:gd name="T50" fmla="*/ 379 w 544"/>
                              <a:gd name="T51" fmla="*/ 325 h 395"/>
                              <a:gd name="T52" fmla="*/ 434 w 544"/>
                              <a:gd name="T53" fmla="*/ 275 h 395"/>
                              <a:gd name="T54" fmla="*/ 484 w 544"/>
                              <a:gd name="T55" fmla="*/ 225 h 395"/>
                              <a:gd name="T56" fmla="*/ 504 w 544"/>
                              <a:gd name="T57" fmla="*/ 195 h 395"/>
                              <a:gd name="T58" fmla="*/ 524 w 544"/>
                              <a:gd name="T59" fmla="*/ 165 h 395"/>
                              <a:gd name="T60" fmla="*/ 534 w 544"/>
                              <a:gd name="T61" fmla="*/ 140 h 395"/>
                              <a:gd name="T62" fmla="*/ 544 w 544"/>
                              <a:gd name="T63" fmla="*/ 110 h 395"/>
                              <a:gd name="T64" fmla="*/ 544 w 544"/>
                              <a:gd name="T65" fmla="*/ 80 h 395"/>
                              <a:gd name="T66" fmla="*/ 534 w 544"/>
                              <a:gd name="T67" fmla="*/ 55 h 395"/>
                              <a:gd name="T68" fmla="*/ 534 w 544"/>
                              <a:gd name="T69" fmla="*/ 55 h 395"/>
                              <a:gd name="T70" fmla="*/ 519 w 544"/>
                              <a:gd name="T71" fmla="*/ 35 h 395"/>
                              <a:gd name="T72" fmla="*/ 504 w 544"/>
                              <a:gd name="T73" fmla="*/ 15 h 395"/>
                              <a:gd name="T74" fmla="*/ 484 w 544"/>
                              <a:gd name="T75" fmla="*/ 5 h 395"/>
                              <a:gd name="T76" fmla="*/ 464 w 544"/>
                              <a:gd name="T77" fmla="*/ 0 h 395"/>
                              <a:gd name="T78" fmla="*/ 444 w 544"/>
                              <a:gd name="T79" fmla="*/ 0 h 395"/>
                              <a:gd name="T80" fmla="*/ 424 w 544"/>
                              <a:gd name="T81" fmla="*/ 0 h 395"/>
                              <a:gd name="T82" fmla="*/ 379 w 544"/>
                              <a:gd name="T83" fmla="*/ 15 h 395"/>
                              <a:gd name="T84" fmla="*/ 339 w 544"/>
                              <a:gd name="T85" fmla="*/ 30 h 395"/>
                              <a:gd name="T86" fmla="*/ 304 w 544"/>
                              <a:gd name="T87" fmla="*/ 50 h 395"/>
                              <a:gd name="T88" fmla="*/ 269 w 544"/>
                              <a:gd name="T89" fmla="*/ 70 h 395"/>
                              <a:gd name="T90" fmla="*/ 269 w 544"/>
                              <a:gd name="T91" fmla="*/ 70 h 3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544" h="395">
                                <a:moveTo>
                                  <a:pt x="269" y="70"/>
                                </a:moveTo>
                                <a:lnTo>
                                  <a:pt x="269" y="70"/>
                                </a:lnTo>
                                <a:lnTo>
                                  <a:pt x="234" y="55"/>
                                </a:lnTo>
                                <a:lnTo>
                                  <a:pt x="199" y="35"/>
                                </a:lnTo>
                                <a:lnTo>
                                  <a:pt x="159" y="20"/>
                                </a:lnTo>
                                <a:lnTo>
                                  <a:pt x="115" y="10"/>
                                </a:lnTo>
                                <a:lnTo>
                                  <a:pt x="90" y="10"/>
                                </a:lnTo>
                                <a:lnTo>
                                  <a:pt x="70" y="15"/>
                                </a:lnTo>
                                <a:lnTo>
                                  <a:pt x="50" y="20"/>
                                </a:lnTo>
                                <a:lnTo>
                                  <a:pt x="35" y="35"/>
                                </a:lnTo>
                                <a:lnTo>
                                  <a:pt x="20" y="50"/>
                                </a:lnTo>
                                <a:lnTo>
                                  <a:pt x="5" y="75"/>
                                </a:lnTo>
                                <a:lnTo>
                                  <a:pt x="0" y="100"/>
                                </a:lnTo>
                                <a:lnTo>
                                  <a:pt x="5" y="130"/>
                                </a:lnTo>
                                <a:lnTo>
                                  <a:pt x="15" y="155"/>
                                </a:lnTo>
                                <a:lnTo>
                                  <a:pt x="30" y="185"/>
                                </a:lnTo>
                                <a:lnTo>
                                  <a:pt x="50" y="210"/>
                                </a:lnTo>
                                <a:lnTo>
                                  <a:pt x="70" y="240"/>
                                </a:lnTo>
                                <a:lnTo>
                                  <a:pt x="125" y="290"/>
                                </a:lnTo>
                                <a:lnTo>
                                  <a:pt x="179" y="330"/>
                                </a:lnTo>
                                <a:lnTo>
                                  <a:pt x="229" y="365"/>
                                </a:lnTo>
                                <a:lnTo>
                                  <a:pt x="279" y="395"/>
                                </a:lnTo>
                                <a:lnTo>
                                  <a:pt x="329" y="360"/>
                                </a:lnTo>
                                <a:lnTo>
                                  <a:pt x="379" y="325"/>
                                </a:lnTo>
                                <a:lnTo>
                                  <a:pt x="434" y="275"/>
                                </a:lnTo>
                                <a:lnTo>
                                  <a:pt x="484" y="225"/>
                                </a:lnTo>
                                <a:lnTo>
                                  <a:pt x="504" y="195"/>
                                </a:lnTo>
                                <a:lnTo>
                                  <a:pt x="524" y="165"/>
                                </a:lnTo>
                                <a:lnTo>
                                  <a:pt x="534" y="140"/>
                                </a:lnTo>
                                <a:lnTo>
                                  <a:pt x="544" y="110"/>
                                </a:lnTo>
                                <a:lnTo>
                                  <a:pt x="544" y="80"/>
                                </a:lnTo>
                                <a:lnTo>
                                  <a:pt x="534" y="55"/>
                                </a:lnTo>
                                <a:lnTo>
                                  <a:pt x="519" y="35"/>
                                </a:lnTo>
                                <a:lnTo>
                                  <a:pt x="504" y="15"/>
                                </a:lnTo>
                                <a:lnTo>
                                  <a:pt x="484" y="5"/>
                                </a:lnTo>
                                <a:lnTo>
                                  <a:pt x="464" y="0"/>
                                </a:lnTo>
                                <a:lnTo>
                                  <a:pt x="444" y="0"/>
                                </a:lnTo>
                                <a:lnTo>
                                  <a:pt x="424" y="0"/>
                                </a:lnTo>
                                <a:lnTo>
                                  <a:pt x="379" y="15"/>
                                </a:lnTo>
                                <a:lnTo>
                                  <a:pt x="339" y="30"/>
                                </a:lnTo>
                                <a:lnTo>
                                  <a:pt x="304" y="50"/>
                                </a:lnTo>
                                <a:lnTo>
                                  <a:pt x="269" y="70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chemeClr val="l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6">
                                  <a:lumMod val="40000"/>
                                  <a:lumOff val="60000"/>
                                </a:schemeClr>
                              </a:gs>
                            </a:gsLst>
                            <a:lin ang="5400000" scaled="1"/>
                          </a:gradFill>
                          <a:ln w="9525"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chemeClr val="accent6">
                                      <a:lumMod val="50000"/>
                                      <a:lumOff val="0"/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95" o:spid="_x0000_s1035" style="position:absolute;margin-left:461.05pt;margin-top:161.95pt;width:217.05pt;height:92pt;z-index:251832320" coordorigin="2013,3446" coordsize="4341,1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">
                <v:shape id="Text Box 3996" o:spid="_x0000_s1036" type="#_x0000_t202" style="position:absolute;left:2013;top:3446;width:4341;height:15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pUY8QA&#10;AADcAAAADwAAAGRycy9kb3ducmV2LnhtbESPT2vCQBTE7wW/w/IKvRSzUYi0qauoIHis6R/w9si+&#10;JqHZt0t2XeO37xYEj8PM/IZZrkfTi0iD7ywrmGU5COLa6o4bBZ8f++kLCB+QNfaWScGVPKxXk4cl&#10;ltpe+EixCo1IEPYlKmhDcKWUvm7JoM+sI07ejx0MhiSHRuoBLwluejnP84U02HFaaNHRrqX6tzob&#10;Bc+b7ekagy6kfj+w+67il5tFpZ4ex80biEBjuIdv7YNWUBSv8H8mHQ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aVGPEAAAA3AAAAA8AAAAAAAAAAAAAAAAAmAIAAGRycy9k&#10;b3ducmV2LnhtbFBLBQYAAAAABAAEAPUAAACJAwAAAAA=&#10;" filled="f" stroked="f">
                  <v:textbox style="mso-fit-shape-to-text:t" inset="0,0,0,0">
                    <w:txbxContent>
                      <w:sdt>
                        <w:sdtPr>
                          <w:id w:val="30354308"/>
                          <w:picture/>
                        </w:sdtPr>
                        <w:sdtEndPr/>
                        <w:sdtContent>
                          <w:p w:rsidR="000D277F" w:rsidRDefault="000D277F" w:rsidP="000D277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>
                                  <wp:extent cx="1712214" cy="908114"/>
                                  <wp:effectExtent l="19050" t="19050" r="40386" b="25336"/>
                                  <wp:docPr id="4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2214" cy="908114"/>
                                          </a:xfrm>
                                          <a:prstGeom prst="cloud">
                                            <a:avLst/>
                                          </a:prstGeom>
                                          <a:noFill/>
                                          <a:ln w="6350">
                                            <a:solidFill>
                                              <a:schemeClr val="accent6">
                                                <a:lumMod val="50000"/>
                                              </a:schemeClr>
                                            </a:solidFill>
                                            <a:prstDash val="sysDash"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sdtContent>
                      </w:sdt>
                    </w:txbxContent>
                  </v:textbox>
                </v:shape>
                <v:shape id="Freeform 3997" o:spid="_x0000_s1037" style="position:absolute;left:2627;top:4708;width:709;height:578;visibility:visible;mso-wrap-style:square;v-text-anchor:top" coordsize="529,4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H9eL8A&#10;AADcAAAADwAAAGRycy9kb3ducmV2LnhtbERPO2vDMBDeC/0P4gLZmnNCaoIbOZRCoWtiL90u1vmB&#10;rZOxlET999VQ6PjxvY+naCd158UPTjRsNxkolsaZQToNdfX5cgDlA4mhyQlr+GEPp/L56UiFcQ85&#10;8/0SOpVCxBekoQ9hLhB907Mlv3EzS+Jat1gKCS4dmoUeKdxOuMuyHC0Nkhp6mvmj52a83KyGKoZb&#10;da13bf0dz/sxx9ZMiFqvV/H9DVTgGP7Ff+4vo+E1T/PTmXQEsPw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8f14vwAAANwAAAAPAAAAAAAAAAAAAAAAAJgCAABkcnMvZG93bnJl&#10;di54bWxQSwUGAAAAAAQABAD1AAAAhAMAAAAA&#10;" path="m255,125r,l215,115,180,105r-45,l85,105,65,115r-20,5l30,135,15,150,5,170,,195r5,30l15,250r15,25l50,295r25,25l105,335r65,35l240,395r55,20l350,430r40,-45l425,335r40,-60l499,210r15,-30l524,145r5,-30l524,85,519,60,504,35,485,20,465,5,445,,425,,405,5,385,15,345,35,310,65,280,95r-25,30xe" fillcolor="white [3201]" strokecolor="#fabf8f [1945]">
                  <v:fill color2="#fbd4b4 [1305]" focus="100%" type="gradient"/>
                  <v:stroke dashstyle="1 1"/>
                  <v:shadow color="#974706 [1609]" opacity=".5" offset="1pt"/>
                  <v:path arrowok="t" o:connecttype="custom" o:connectlocs="342,168;342,168;288,155;241,141;181,141;114,141;87,155;60,161;40,181;20,202;7,229;0,262;0,262;7,302;20,336;40,370;67,397;101,430;141,450;228,497;322,531;395,558;469,578;469,578;523,518;570,450;623,370;669,282;689,242;702,195;709,155;702,114;696,81;675,47;675,47;650,27;623,7;596,0;570,0;543,7;516,20;462,47;415,87;375,128;342,168;342,168" o:connectangles="0,0,0,0,0,0,0,0,0,0,0,0,0,0,0,0,0,0,0,0,0,0,0,0,0,0,0,0,0,0,0,0,0,0,0,0,0,0,0,0,0,0,0,0,0,0"/>
                </v:shape>
                <v:shape id="Freeform 3998" o:spid="_x0000_s1038" style="position:absolute;left:4989;top:3488;width:629;height:458;visibility:visible;mso-wrap-style:square;v-text-anchor:top" coordsize="544,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pW5MUA&#10;AADcAAAADwAAAGRycy9kb3ducmV2LnhtbESPzWrDMBCE74W8g9hAb7Wc0DiJEyWElkIOTUv+7ou1&#10;kU2slbFU2337qlDocZiZb5j1drC16Kj1lWMFkyQFQVw4XbFRcDm/PS1A+ICssXZMCr7Jw3Yzelhj&#10;rl3PR+pOwYgIYZ+jgjKEJpfSFyVZ9IlriKN3c63FEGVrpG6xj3Bby2maZtJixXGhxIZeSirupy+r&#10;4GOZHRe9wcOnWXbycH0+z9/5VanH8bBbgQg0hP/wX3uvFcyyCfyeiUdA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2lbkxQAAANwAAAAPAAAAAAAAAAAAAAAAAJgCAABkcnMv&#10;ZG93bnJldi54bWxQSwUGAAAAAAQABAD1AAAAigMAAAAA&#10;" path="m269,70r,l234,55,199,35,159,20,115,10r-25,l70,15,50,20,35,35,20,50,5,75,,100r5,30l15,155r15,30l50,210r20,30l125,290r54,40l229,365r50,30l329,360r50,-35l434,275r50,-50l504,195r20,-30l534,140r10,-30l544,80,534,55,519,35,504,15,484,5,464,,444,,424,,379,15,339,30,304,50,269,70xe" fillcolor="white [3201]" strokecolor="#fabf8f [1945]">
                  <v:fill color2="#fbd4b4 [1305]" focus="100%" type="gradient"/>
                  <v:stroke dashstyle="1 1"/>
                  <v:shadow color="#974706 [1609]" opacity=".5" offset="1pt"/>
                  <v:path arrowok="t" o:connecttype="custom" o:connectlocs="311,81;311,81;271,64;230,41;184,23;133,12;104,12;81,17;58,23;40,41;23,58;6,87;6,87;0,116;6,151;17,180;35,215;58,243;81,278;145,336;207,383;265,423;323,458;323,458;380,417;438,377;502,319;560,261;583,226;606,191;617,162;629,128;629,93;617,64;617,64;600,41;583,17;560,6;537,0;513,0;490,0;438,17;392,35;352,58;311,81;311,81" o:connectangles="0,0,0,0,0,0,0,0,0,0,0,0,0,0,0,0,0,0,0,0,0,0,0,0,0,0,0,0,0,0,0,0,0,0,0,0,0,0,0,0,0,0,0,0,0,0"/>
                </v:shape>
              </v:group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5677535</wp:posOffset>
                </wp:positionH>
                <wp:positionV relativeFrom="paragraph">
                  <wp:posOffset>2971165</wp:posOffset>
                </wp:positionV>
                <wp:extent cx="3098800" cy="1863725"/>
                <wp:effectExtent l="10160" t="8890" r="15240" b="13335"/>
                <wp:wrapNone/>
                <wp:docPr id="557" name="Freeform 3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98800" cy="1863725"/>
                        </a:xfrm>
                        <a:custGeom>
                          <a:avLst/>
                          <a:gdLst>
                            <a:gd name="T0" fmla="*/ 4092 w 5571"/>
                            <a:gd name="T1" fmla="*/ 2995 h 3070"/>
                            <a:gd name="T2" fmla="*/ 4496 w 5571"/>
                            <a:gd name="T3" fmla="*/ 2770 h 3070"/>
                            <a:gd name="T4" fmla="*/ 4921 w 5571"/>
                            <a:gd name="T5" fmla="*/ 2780 h 3070"/>
                            <a:gd name="T6" fmla="*/ 5121 w 5571"/>
                            <a:gd name="T7" fmla="*/ 2305 h 3070"/>
                            <a:gd name="T8" fmla="*/ 5351 w 5571"/>
                            <a:gd name="T9" fmla="*/ 2010 h 3070"/>
                            <a:gd name="T10" fmla="*/ 5121 w 5571"/>
                            <a:gd name="T11" fmla="*/ 1485 h 3070"/>
                            <a:gd name="T12" fmla="*/ 5111 w 5571"/>
                            <a:gd name="T13" fmla="*/ 1170 h 3070"/>
                            <a:gd name="T14" fmla="*/ 5316 w 5571"/>
                            <a:gd name="T15" fmla="*/ 1165 h 3070"/>
                            <a:gd name="T16" fmla="*/ 5256 w 5571"/>
                            <a:gd name="T17" fmla="*/ 1290 h 3070"/>
                            <a:gd name="T18" fmla="*/ 5441 w 5571"/>
                            <a:gd name="T19" fmla="*/ 1365 h 3070"/>
                            <a:gd name="T20" fmla="*/ 5526 w 5571"/>
                            <a:gd name="T21" fmla="*/ 930 h 3070"/>
                            <a:gd name="T22" fmla="*/ 5086 w 5571"/>
                            <a:gd name="T23" fmla="*/ 695 h 3070"/>
                            <a:gd name="T24" fmla="*/ 5061 w 5571"/>
                            <a:gd name="T25" fmla="*/ 270 h 3070"/>
                            <a:gd name="T26" fmla="*/ 4791 w 5571"/>
                            <a:gd name="T27" fmla="*/ 275 h 3070"/>
                            <a:gd name="T28" fmla="*/ 4826 w 5571"/>
                            <a:gd name="T29" fmla="*/ 480 h 3070"/>
                            <a:gd name="T30" fmla="*/ 4916 w 5571"/>
                            <a:gd name="T31" fmla="*/ 465 h 3070"/>
                            <a:gd name="T32" fmla="*/ 4701 w 5571"/>
                            <a:gd name="T33" fmla="*/ 605 h 3070"/>
                            <a:gd name="T34" fmla="*/ 4406 w 5571"/>
                            <a:gd name="T35" fmla="*/ 260 h 3070"/>
                            <a:gd name="T36" fmla="*/ 4027 w 5571"/>
                            <a:gd name="T37" fmla="*/ 340 h 3070"/>
                            <a:gd name="T38" fmla="*/ 3927 w 5571"/>
                            <a:gd name="T39" fmla="*/ 20 h 3070"/>
                            <a:gd name="T40" fmla="*/ 3662 w 5571"/>
                            <a:gd name="T41" fmla="*/ 165 h 3070"/>
                            <a:gd name="T42" fmla="*/ 3772 w 5571"/>
                            <a:gd name="T43" fmla="*/ 240 h 3070"/>
                            <a:gd name="T44" fmla="*/ 3817 w 5571"/>
                            <a:gd name="T45" fmla="*/ 230 h 3070"/>
                            <a:gd name="T46" fmla="*/ 3562 w 5571"/>
                            <a:gd name="T47" fmla="*/ 280 h 3070"/>
                            <a:gd name="T48" fmla="*/ 3252 w 5571"/>
                            <a:gd name="T49" fmla="*/ 425 h 3070"/>
                            <a:gd name="T50" fmla="*/ 3002 w 5571"/>
                            <a:gd name="T51" fmla="*/ 70 h 3070"/>
                            <a:gd name="T52" fmla="*/ 2673 w 5571"/>
                            <a:gd name="T53" fmla="*/ 210 h 3070"/>
                            <a:gd name="T54" fmla="*/ 2473 w 5571"/>
                            <a:gd name="T55" fmla="*/ 90 h 3070"/>
                            <a:gd name="T56" fmla="*/ 2043 w 5571"/>
                            <a:gd name="T57" fmla="*/ 370 h 3070"/>
                            <a:gd name="T58" fmla="*/ 1703 w 5571"/>
                            <a:gd name="T59" fmla="*/ 370 h 3070"/>
                            <a:gd name="T60" fmla="*/ 1788 w 5571"/>
                            <a:gd name="T61" fmla="*/ 195 h 3070"/>
                            <a:gd name="T62" fmla="*/ 1878 w 5571"/>
                            <a:gd name="T63" fmla="*/ 285 h 3070"/>
                            <a:gd name="T64" fmla="*/ 1813 w 5571"/>
                            <a:gd name="T65" fmla="*/ 55 h 3070"/>
                            <a:gd name="T66" fmla="*/ 1519 w 5571"/>
                            <a:gd name="T67" fmla="*/ 250 h 3070"/>
                            <a:gd name="T68" fmla="*/ 1289 w 5571"/>
                            <a:gd name="T69" fmla="*/ 260 h 3070"/>
                            <a:gd name="T70" fmla="*/ 1014 w 5571"/>
                            <a:gd name="T71" fmla="*/ 570 h 3070"/>
                            <a:gd name="T72" fmla="*/ 674 w 5571"/>
                            <a:gd name="T73" fmla="*/ 580 h 3070"/>
                            <a:gd name="T74" fmla="*/ 714 w 5571"/>
                            <a:gd name="T75" fmla="*/ 485 h 3070"/>
                            <a:gd name="T76" fmla="*/ 809 w 5571"/>
                            <a:gd name="T77" fmla="*/ 415 h 3070"/>
                            <a:gd name="T78" fmla="*/ 584 w 5571"/>
                            <a:gd name="T79" fmla="*/ 265 h 3070"/>
                            <a:gd name="T80" fmla="*/ 444 w 5571"/>
                            <a:gd name="T81" fmla="*/ 605 h 3070"/>
                            <a:gd name="T82" fmla="*/ 184 w 5571"/>
                            <a:gd name="T83" fmla="*/ 800 h 3070"/>
                            <a:gd name="T84" fmla="*/ 25 w 5571"/>
                            <a:gd name="T85" fmla="*/ 1285 h 3070"/>
                            <a:gd name="T86" fmla="*/ 289 w 5571"/>
                            <a:gd name="T87" fmla="*/ 1405 h 3070"/>
                            <a:gd name="T88" fmla="*/ 229 w 5571"/>
                            <a:gd name="T89" fmla="*/ 1285 h 3070"/>
                            <a:gd name="T90" fmla="*/ 384 w 5571"/>
                            <a:gd name="T91" fmla="*/ 1160 h 3070"/>
                            <a:gd name="T92" fmla="*/ 509 w 5571"/>
                            <a:gd name="T93" fmla="*/ 1375 h 3070"/>
                            <a:gd name="T94" fmla="*/ 239 w 5571"/>
                            <a:gd name="T95" fmla="*/ 1835 h 3070"/>
                            <a:gd name="T96" fmla="*/ 419 w 5571"/>
                            <a:gd name="T97" fmla="*/ 2270 h 3070"/>
                            <a:gd name="T98" fmla="*/ 534 w 5571"/>
                            <a:gd name="T99" fmla="*/ 2680 h 3070"/>
                            <a:gd name="T100" fmla="*/ 899 w 5571"/>
                            <a:gd name="T101" fmla="*/ 2880 h 3070"/>
                            <a:gd name="T102" fmla="*/ 1244 w 5571"/>
                            <a:gd name="T103" fmla="*/ 2845 h 3070"/>
                            <a:gd name="T104" fmla="*/ 1763 w 5571"/>
                            <a:gd name="T105" fmla="*/ 2995 h 3070"/>
                            <a:gd name="T106" fmla="*/ 2008 w 5571"/>
                            <a:gd name="T107" fmla="*/ 2835 h 3070"/>
                            <a:gd name="T108" fmla="*/ 2368 w 5571"/>
                            <a:gd name="T109" fmla="*/ 2920 h 3070"/>
                            <a:gd name="T110" fmla="*/ 2668 w 5571"/>
                            <a:gd name="T111" fmla="*/ 2785 h 3070"/>
                            <a:gd name="T112" fmla="*/ 2987 w 5571"/>
                            <a:gd name="T113" fmla="*/ 2805 h 3070"/>
                            <a:gd name="T114" fmla="*/ 3507 w 5571"/>
                            <a:gd name="T115" fmla="*/ 2560 h 3070"/>
                            <a:gd name="T116" fmla="*/ 3597 w 5571"/>
                            <a:gd name="T117" fmla="*/ 2785 h 3070"/>
                            <a:gd name="T118" fmla="*/ 3532 w 5571"/>
                            <a:gd name="T119" fmla="*/ 2750 h 3070"/>
                            <a:gd name="T120" fmla="*/ 3412 w 5571"/>
                            <a:gd name="T121" fmla="*/ 2815 h 30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5571" h="3070">
                              <a:moveTo>
                                <a:pt x="3607" y="3040"/>
                              </a:moveTo>
                              <a:lnTo>
                                <a:pt x="3607" y="3040"/>
                              </a:lnTo>
                              <a:lnTo>
                                <a:pt x="3662" y="3050"/>
                              </a:lnTo>
                              <a:lnTo>
                                <a:pt x="3712" y="3060"/>
                              </a:lnTo>
                              <a:lnTo>
                                <a:pt x="3757" y="3065"/>
                              </a:lnTo>
                              <a:lnTo>
                                <a:pt x="3802" y="3070"/>
                              </a:lnTo>
                              <a:lnTo>
                                <a:pt x="3847" y="3065"/>
                              </a:lnTo>
                              <a:lnTo>
                                <a:pt x="3887" y="3065"/>
                              </a:lnTo>
                              <a:lnTo>
                                <a:pt x="3962" y="3050"/>
                              </a:lnTo>
                              <a:lnTo>
                                <a:pt x="4032" y="3025"/>
                              </a:lnTo>
                              <a:lnTo>
                                <a:pt x="4092" y="2995"/>
                              </a:lnTo>
                              <a:lnTo>
                                <a:pt x="4147" y="2955"/>
                              </a:lnTo>
                              <a:lnTo>
                                <a:pt x="4197" y="2915"/>
                              </a:lnTo>
                              <a:lnTo>
                                <a:pt x="4236" y="2875"/>
                              </a:lnTo>
                              <a:lnTo>
                                <a:pt x="4271" y="2830"/>
                              </a:lnTo>
                              <a:lnTo>
                                <a:pt x="4301" y="2790"/>
                              </a:lnTo>
                              <a:lnTo>
                                <a:pt x="4321" y="2755"/>
                              </a:lnTo>
                              <a:lnTo>
                                <a:pt x="4351" y="2695"/>
                              </a:lnTo>
                              <a:lnTo>
                                <a:pt x="4361" y="2675"/>
                              </a:lnTo>
                              <a:lnTo>
                                <a:pt x="4426" y="2725"/>
                              </a:lnTo>
                              <a:lnTo>
                                <a:pt x="4496" y="2770"/>
                              </a:lnTo>
                              <a:lnTo>
                                <a:pt x="4566" y="2810"/>
                              </a:lnTo>
                              <a:lnTo>
                                <a:pt x="4601" y="2820"/>
                              </a:lnTo>
                              <a:lnTo>
                                <a:pt x="4636" y="2835"/>
                              </a:lnTo>
                              <a:lnTo>
                                <a:pt x="4671" y="2840"/>
                              </a:lnTo>
                              <a:lnTo>
                                <a:pt x="4706" y="2845"/>
                              </a:lnTo>
                              <a:lnTo>
                                <a:pt x="4741" y="2845"/>
                              </a:lnTo>
                              <a:lnTo>
                                <a:pt x="4781" y="2840"/>
                              </a:lnTo>
                              <a:lnTo>
                                <a:pt x="4816" y="2835"/>
                              </a:lnTo>
                              <a:lnTo>
                                <a:pt x="4851" y="2820"/>
                              </a:lnTo>
                              <a:lnTo>
                                <a:pt x="4886" y="2805"/>
                              </a:lnTo>
                              <a:lnTo>
                                <a:pt x="4921" y="2780"/>
                              </a:lnTo>
                              <a:lnTo>
                                <a:pt x="4956" y="2750"/>
                              </a:lnTo>
                              <a:lnTo>
                                <a:pt x="4996" y="2700"/>
                              </a:lnTo>
                              <a:lnTo>
                                <a:pt x="5036" y="2635"/>
                              </a:lnTo>
                              <a:lnTo>
                                <a:pt x="5076" y="2560"/>
                              </a:lnTo>
                              <a:lnTo>
                                <a:pt x="5096" y="2520"/>
                              </a:lnTo>
                              <a:lnTo>
                                <a:pt x="5111" y="2480"/>
                              </a:lnTo>
                              <a:lnTo>
                                <a:pt x="5121" y="2435"/>
                              </a:lnTo>
                              <a:lnTo>
                                <a:pt x="5126" y="2390"/>
                              </a:lnTo>
                              <a:lnTo>
                                <a:pt x="5126" y="2350"/>
                              </a:lnTo>
                              <a:lnTo>
                                <a:pt x="5121" y="2305"/>
                              </a:lnTo>
                              <a:lnTo>
                                <a:pt x="5111" y="2265"/>
                              </a:lnTo>
                              <a:lnTo>
                                <a:pt x="5096" y="2225"/>
                              </a:lnTo>
                              <a:lnTo>
                                <a:pt x="5151" y="2230"/>
                              </a:lnTo>
                              <a:lnTo>
                                <a:pt x="5196" y="2220"/>
                              </a:lnTo>
                              <a:lnTo>
                                <a:pt x="5241" y="2200"/>
                              </a:lnTo>
                              <a:lnTo>
                                <a:pt x="5276" y="2175"/>
                              </a:lnTo>
                              <a:lnTo>
                                <a:pt x="5301" y="2140"/>
                              </a:lnTo>
                              <a:lnTo>
                                <a:pt x="5326" y="2100"/>
                              </a:lnTo>
                              <a:lnTo>
                                <a:pt x="5341" y="2055"/>
                              </a:lnTo>
                              <a:lnTo>
                                <a:pt x="5351" y="2010"/>
                              </a:lnTo>
                              <a:lnTo>
                                <a:pt x="5356" y="1955"/>
                              </a:lnTo>
                              <a:lnTo>
                                <a:pt x="5351" y="1905"/>
                              </a:lnTo>
                              <a:lnTo>
                                <a:pt x="5346" y="1850"/>
                              </a:lnTo>
                              <a:lnTo>
                                <a:pt x="5331" y="1795"/>
                              </a:lnTo>
                              <a:lnTo>
                                <a:pt x="5311" y="1745"/>
                              </a:lnTo>
                              <a:lnTo>
                                <a:pt x="5286" y="1695"/>
                              </a:lnTo>
                              <a:lnTo>
                                <a:pt x="5261" y="1650"/>
                              </a:lnTo>
                              <a:lnTo>
                                <a:pt x="5226" y="1610"/>
                              </a:lnTo>
                              <a:lnTo>
                                <a:pt x="5151" y="1530"/>
                              </a:lnTo>
                              <a:lnTo>
                                <a:pt x="5121" y="1485"/>
                              </a:lnTo>
                              <a:lnTo>
                                <a:pt x="5091" y="1435"/>
                              </a:lnTo>
                              <a:lnTo>
                                <a:pt x="5071" y="1385"/>
                              </a:lnTo>
                              <a:lnTo>
                                <a:pt x="5061" y="1360"/>
                              </a:lnTo>
                              <a:lnTo>
                                <a:pt x="5061" y="1330"/>
                              </a:lnTo>
                              <a:lnTo>
                                <a:pt x="5061" y="1305"/>
                              </a:lnTo>
                              <a:lnTo>
                                <a:pt x="5061" y="1275"/>
                              </a:lnTo>
                              <a:lnTo>
                                <a:pt x="5071" y="1245"/>
                              </a:lnTo>
                              <a:lnTo>
                                <a:pt x="5081" y="1215"/>
                              </a:lnTo>
                              <a:lnTo>
                                <a:pt x="5096" y="1190"/>
                              </a:lnTo>
                              <a:lnTo>
                                <a:pt x="5111" y="1170"/>
                              </a:lnTo>
                              <a:lnTo>
                                <a:pt x="5126" y="1150"/>
                              </a:lnTo>
                              <a:lnTo>
                                <a:pt x="5146" y="1135"/>
                              </a:lnTo>
                              <a:lnTo>
                                <a:pt x="5166" y="1125"/>
                              </a:lnTo>
                              <a:lnTo>
                                <a:pt x="5186" y="1120"/>
                              </a:lnTo>
                              <a:lnTo>
                                <a:pt x="5206" y="1115"/>
                              </a:lnTo>
                              <a:lnTo>
                                <a:pt x="5226" y="1110"/>
                              </a:lnTo>
                              <a:lnTo>
                                <a:pt x="5251" y="1115"/>
                              </a:lnTo>
                              <a:lnTo>
                                <a:pt x="5266" y="1120"/>
                              </a:lnTo>
                              <a:lnTo>
                                <a:pt x="5286" y="1130"/>
                              </a:lnTo>
                              <a:lnTo>
                                <a:pt x="5301" y="1145"/>
                              </a:lnTo>
                              <a:lnTo>
                                <a:pt x="5316" y="1165"/>
                              </a:lnTo>
                              <a:lnTo>
                                <a:pt x="5326" y="1185"/>
                              </a:lnTo>
                              <a:lnTo>
                                <a:pt x="5336" y="1215"/>
                              </a:lnTo>
                              <a:lnTo>
                                <a:pt x="5341" y="1245"/>
                              </a:lnTo>
                              <a:lnTo>
                                <a:pt x="5321" y="1240"/>
                              </a:lnTo>
                              <a:lnTo>
                                <a:pt x="5306" y="1235"/>
                              </a:lnTo>
                              <a:lnTo>
                                <a:pt x="5291" y="1240"/>
                              </a:lnTo>
                              <a:lnTo>
                                <a:pt x="5281" y="1245"/>
                              </a:lnTo>
                              <a:lnTo>
                                <a:pt x="5271" y="1250"/>
                              </a:lnTo>
                              <a:lnTo>
                                <a:pt x="5261" y="1260"/>
                              </a:lnTo>
                              <a:lnTo>
                                <a:pt x="5256" y="1290"/>
                              </a:lnTo>
                              <a:lnTo>
                                <a:pt x="5256" y="1320"/>
                              </a:lnTo>
                              <a:lnTo>
                                <a:pt x="5261" y="1335"/>
                              </a:lnTo>
                              <a:lnTo>
                                <a:pt x="5271" y="1350"/>
                              </a:lnTo>
                              <a:lnTo>
                                <a:pt x="5281" y="1360"/>
                              </a:lnTo>
                              <a:lnTo>
                                <a:pt x="5296" y="1375"/>
                              </a:lnTo>
                              <a:lnTo>
                                <a:pt x="5316" y="1385"/>
                              </a:lnTo>
                              <a:lnTo>
                                <a:pt x="5336" y="1390"/>
                              </a:lnTo>
                              <a:lnTo>
                                <a:pt x="5371" y="1390"/>
                              </a:lnTo>
                              <a:lnTo>
                                <a:pt x="5406" y="1385"/>
                              </a:lnTo>
                              <a:lnTo>
                                <a:pt x="5441" y="1365"/>
                              </a:lnTo>
                              <a:lnTo>
                                <a:pt x="5471" y="1345"/>
                              </a:lnTo>
                              <a:lnTo>
                                <a:pt x="5501" y="1315"/>
                              </a:lnTo>
                              <a:lnTo>
                                <a:pt x="5526" y="1280"/>
                              </a:lnTo>
                              <a:lnTo>
                                <a:pt x="5546" y="1240"/>
                              </a:lnTo>
                              <a:lnTo>
                                <a:pt x="5561" y="1205"/>
                              </a:lnTo>
                              <a:lnTo>
                                <a:pt x="5571" y="1150"/>
                              </a:lnTo>
                              <a:lnTo>
                                <a:pt x="5571" y="1095"/>
                              </a:lnTo>
                              <a:lnTo>
                                <a:pt x="5561" y="1040"/>
                              </a:lnTo>
                              <a:lnTo>
                                <a:pt x="5546" y="985"/>
                              </a:lnTo>
                              <a:lnTo>
                                <a:pt x="5526" y="930"/>
                              </a:lnTo>
                              <a:lnTo>
                                <a:pt x="5496" y="880"/>
                              </a:lnTo>
                              <a:lnTo>
                                <a:pt x="5461" y="835"/>
                              </a:lnTo>
                              <a:lnTo>
                                <a:pt x="5426" y="795"/>
                              </a:lnTo>
                              <a:lnTo>
                                <a:pt x="5386" y="755"/>
                              </a:lnTo>
                              <a:lnTo>
                                <a:pt x="5341" y="725"/>
                              </a:lnTo>
                              <a:lnTo>
                                <a:pt x="5296" y="700"/>
                              </a:lnTo>
                              <a:lnTo>
                                <a:pt x="5251" y="680"/>
                              </a:lnTo>
                              <a:lnTo>
                                <a:pt x="5206" y="670"/>
                              </a:lnTo>
                              <a:lnTo>
                                <a:pt x="5166" y="670"/>
                              </a:lnTo>
                              <a:lnTo>
                                <a:pt x="5126" y="680"/>
                              </a:lnTo>
                              <a:lnTo>
                                <a:pt x="5086" y="695"/>
                              </a:lnTo>
                              <a:lnTo>
                                <a:pt x="5101" y="665"/>
                              </a:lnTo>
                              <a:lnTo>
                                <a:pt x="5111" y="635"/>
                              </a:lnTo>
                              <a:lnTo>
                                <a:pt x="5126" y="565"/>
                              </a:lnTo>
                              <a:lnTo>
                                <a:pt x="5131" y="495"/>
                              </a:lnTo>
                              <a:lnTo>
                                <a:pt x="5126" y="420"/>
                              </a:lnTo>
                              <a:lnTo>
                                <a:pt x="5116" y="390"/>
                              </a:lnTo>
                              <a:lnTo>
                                <a:pt x="5106" y="355"/>
                              </a:lnTo>
                              <a:lnTo>
                                <a:pt x="5096" y="325"/>
                              </a:lnTo>
                              <a:lnTo>
                                <a:pt x="5076" y="295"/>
                              </a:lnTo>
                              <a:lnTo>
                                <a:pt x="5061" y="270"/>
                              </a:lnTo>
                              <a:lnTo>
                                <a:pt x="5036" y="250"/>
                              </a:lnTo>
                              <a:lnTo>
                                <a:pt x="5011" y="235"/>
                              </a:lnTo>
                              <a:lnTo>
                                <a:pt x="4986" y="220"/>
                              </a:lnTo>
                              <a:lnTo>
                                <a:pt x="4961" y="215"/>
                              </a:lnTo>
                              <a:lnTo>
                                <a:pt x="4931" y="210"/>
                              </a:lnTo>
                              <a:lnTo>
                                <a:pt x="4901" y="215"/>
                              </a:lnTo>
                              <a:lnTo>
                                <a:pt x="4871" y="220"/>
                              </a:lnTo>
                              <a:lnTo>
                                <a:pt x="4841" y="235"/>
                              </a:lnTo>
                              <a:lnTo>
                                <a:pt x="4816" y="255"/>
                              </a:lnTo>
                              <a:lnTo>
                                <a:pt x="4791" y="275"/>
                              </a:lnTo>
                              <a:lnTo>
                                <a:pt x="4776" y="305"/>
                              </a:lnTo>
                              <a:lnTo>
                                <a:pt x="4766" y="335"/>
                              </a:lnTo>
                              <a:lnTo>
                                <a:pt x="4761" y="370"/>
                              </a:lnTo>
                              <a:lnTo>
                                <a:pt x="4761" y="405"/>
                              </a:lnTo>
                              <a:lnTo>
                                <a:pt x="4766" y="440"/>
                              </a:lnTo>
                              <a:lnTo>
                                <a:pt x="4781" y="465"/>
                              </a:lnTo>
                              <a:lnTo>
                                <a:pt x="4791" y="475"/>
                              </a:lnTo>
                              <a:lnTo>
                                <a:pt x="4801" y="480"/>
                              </a:lnTo>
                              <a:lnTo>
                                <a:pt x="4811" y="485"/>
                              </a:lnTo>
                              <a:lnTo>
                                <a:pt x="4826" y="480"/>
                              </a:lnTo>
                              <a:lnTo>
                                <a:pt x="4841" y="475"/>
                              </a:lnTo>
                              <a:lnTo>
                                <a:pt x="4856" y="465"/>
                              </a:lnTo>
                              <a:lnTo>
                                <a:pt x="4856" y="445"/>
                              </a:lnTo>
                              <a:lnTo>
                                <a:pt x="4861" y="430"/>
                              </a:lnTo>
                              <a:lnTo>
                                <a:pt x="4871" y="420"/>
                              </a:lnTo>
                              <a:lnTo>
                                <a:pt x="4876" y="415"/>
                              </a:lnTo>
                              <a:lnTo>
                                <a:pt x="4886" y="415"/>
                              </a:lnTo>
                              <a:lnTo>
                                <a:pt x="4891" y="420"/>
                              </a:lnTo>
                              <a:lnTo>
                                <a:pt x="4906" y="440"/>
                              </a:lnTo>
                              <a:lnTo>
                                <a:pt x="4916" y="465"/>
                              </a:lnTo>
                              <a:lnTo>
                                <a:pt x="4916" y="480"/>
                              </a:lnTo>
                              <a:lnTo>
                                <a:pt x="4916" y="500"/>
                              </a:lnTo>
                              <a:lnTo>
                                <a:pt x="4906" y="520"/>
                              </a:lnTo>
                              <a:lnTo>
                                <a:pt x="4896" y="535"/>
                              </a:lnTo>
                              <a:lnTo>
                                <a:pt x="4881" y="555"/>
                              </a:lnTo>
                              <a:lnTo>
                                <a:pt x="4856" y="575"/>
                              </a:lnTo>
                              <a:lnTo>
                                <a:pt x="4821" y="590"/>
                              </a:lnTo>
                              <a:lnTo>
                                <a:pt x="4781" y="605"/>
                              </a:lnTo>
                              <a:lnTo>
                                <a:pt x="4741" y="605"/>
                              </a:lnTo>
                              <a:lnTo>
                                <a:pt x="4701" y="605"/>
                              </a:lnTo>
                              <a:lnTo>
                                <a:pt x="4661" y="595"/>
                              </a:lnTo>
                              <a:lnTo>
                                <a:pt x="4621" y="575"/>
                              </a:lnTo>
                              <a:lnTo>
                                <a:pt x="4586" y="555"/>
                              </a:lnTo>
                              <a:lnTo>
                                <a:pt x="4556" y="525"/>
                              </a:lnTo>
                              <a:lnTo>
                                <a:pt x="4531" y="490"/>
                              </a:lnTo>
                              <a:lnTo>
                                <a:pt x="4511" y="450"/>
                              </a:lnTo>
                              <a:lnTo>
                                <a:pt x="4476" y="365"/>
                              </a:lnTo>
                              <a:lnTo>
                                <a:pt x="4456" y="325"/>
                              </a:lnTo>
                              <a:lnTo>
                                <a:pt x="4431" y="290"/>
                              </a:lnTo>
                              <a:lnTo>
                                <a:pt x="4406" y="260"/>
                              </a:lnTo>
                              <a:lnTo>
                                <a:pt x="4366" y="240"/>
                              </a:lnTo>
                              <a:lnTo>
                                <a:pt x="4326" y="225"/>
                              </a:lnTo>
                              <a:lnTo>
                                <a:pt x="4281" y="220"/>
                              </a:lnTo>
                              <a:lnTo>
                                <a:pt x="4236" y="220"/>
                              </a:lnTo>
                              <a:lnTo>
                                <a:pt x="4187" y="230"/>
                              </a:lnTo>
                              <a:lnTo>
                                <a:pt x="4142" y="250"/>
                              </a:lnTo>
                              <a:lnTo>
                                <a:pt x="4102" y="275"/>
                              </a:lnTo>
                              <a:lnTo>
                                <a:pt x="4062" y="305"/>
                              </a:lnTo>
                              <a:lnTo>
                                <a:pt x="4027" y="340"/>
                              </a:lnTo>
                              <a:lnTo>
                                <a:pt x="4037" y="305"/>
                              </a:lnTo>
                              <a:lnTo>
                                <a:pt x="4047" y="270"/>
                              </a:lnTo>
                              <a:lnTo>
                                <a:pt x="4052" y="240"/>
                              </a:lnTo>
                              <a:lnTo>
                                <a:pt x="4052" y="210"/>
                              </a:lnTo>
                              <a:lnTo>
                                <a:pt x="4047" y="180"/>
                              </a:lnTo>
                              <a:lnTo>
                                <a:pt x="4042" y="155"/>
                              </a:lnTo>
                              <a:lnTo>
                                <a:pt x="4037" y="135"/>
                              </a:lnTo>
                              <a:lnTo>
                                <a:pt x="4027" y="110"/>
                              </a:lnTo>
                              <a:lnTo>
                                <a:pt x="3997" y="75"/>
                              </a:lnTo>
                              <a:lnTo>
                                <a:pt x="3962" y="45"/>
                              </a:lnTo>
                              <a:lnTo>
                                <a:pt x="3927" y="20"/>
                              </a:lnTo>
                              <a:lnTo>
                                <a:pt x="3882" y="10"/>
                              </a:lnTo>
                              <a:lnTo>
                                <a:pt x="3842" y="0"/>
                              </a:lnTo>
                              <a:lnTo>
                                <a:pt x="3797" y="0"/>
                              </a:lnTo>
                              <a:lnTo>
                                <a:pt x="3757" y="10"/>
                              </a:lnTo>
                              <a:lnTo>
                                <a:pt x="3722" y="25"/>
                              </a:lnTo>
                              <a:lnTo>
                                <a:pt x="3692" y="50"/>
                              </a:lnTo>
                              <a:lnTo>
                                <a:pt x="3672" y="80"/>
                              </a:lnTo>
                              <a:lnTo>
                                <a:pt x="3667" y="100"/>
                              </a:lnTo>
                              <a:lnTo>
                                <a:pt x="3662" y="120"/>
                              </a:lnTo>
                              <a:lnTo>
                                <a:pt x="3657" y="140"/>
                              </a:lnTo>
                              <a:lnTo>
                                <a:pt x="3662" y="165"/>
                              </a:lnTo>
                              <a:lnTo>
                                <a:pt x="3667" y="200"/>
                              </a:lnTo>
                              <a:lnTo>
                                <a:pt x="3682" y="230"/>
                              </a:lnTo>
                              <a:lnTo>
                                <a:pt x="3692" y="245"/>
                              </a:lnTo>
                              <a:lnTo>
                                <a:pt x="3702" y="255"/>
                              </a:lnTo>
                              <a:lnTo>
                                <a:pt x="3717" y="260"/>
                              </a:lnTo>
                              <a:lnTo>
                                <a:pt x="3732" y="265"/>
                              </a:lnTo>
                              <a:lnTo>
                                <a:pt x="3757" y="265"/>
                              </a:lnTo>
                              <a:lnTo>
                                <a:pt x="3767" y="255"/>
                              </a:lnTo>
                              <a:lnTo>
                                <a:pt x="3772" y="240"/>
                              </a:lnTo>
                              <a:lnTo>
                                <a:pt x="3772" y="225"/>
                              </a:lnTo>
                              <a:lnTo>
                                <a:pt x="3767" y="185"/>
                              </a:lnTo>
                              <a:lnTo>
                                <a:pt x="3772" y="165"/>
                              </a:lnTo>
                              <a:lnTo>
                                <a:pt x="3782" y="150"/>
                              </a:lnTo>
                              <a:lnTo>
                                <a:pt x="3797" y="145"/>
                              </a:lnTo>
                              <a:lnTo>
                                <a:pt x="3807" y="140"/>
                              </a:lnTo>
                              <a:lnTo>
                                <a:pt x="3817" y="145"/>
                              </a:lnTo>
                              <a:lnTo>
                                <a:pt x="3822" y="155"/>
                              </a:lnTo>
                              <a:lnTo>
                                <a:pt x="3822" y="185"/>
                              </a:lnTo>
                              <a:lnTo>
                                <a:pt x="3817" y="230"/>
                              </a:lnTo>
                              <a:lnTo>
                                <a:pt x="3802" y="280"/>
                              </a:lnTo>
                              <a:lnTo>
                                <a:pt x="3782" y="330"/>
                              </a:lnTo>
                              <a:lnTo>
                                <a:pt x="3762" y="375"/>
                              </a:lnTo>
                              <a:lnTo>
                                <a:pt x="3737" y="410"/>
                              </a:lnTo>
                              <a:lnTo>
                                <a:pt x="3712" y="380"/>
                              </a:lnTo>
                              <a:lnTo>
                                <a:pt x="3682" y="350"/>
                              </a:lnTo>
                              <a:lnTo>
                                <a:pt x="3657" y="330"/>
                              </a:lnTo>
                              <a:lnTo>
                                <a:pt x="3627" y="310"/>
                              </a:lnTo>
                              <a:lnTo>
                                <a:pt x="3592" y="290"/>
                              </a:lnTo>
                              <a:lnTo>
                                <a:pt x="3562" y="280"/>
                              </a:lnTo>
                              <a:lnTo>
                                <a:pt x="3527" y="270"/>
                              </a:lnTo>
                              <a:lnTo>
                                <a:pt x="3492" y="265"/>
                              </a:lnTo>
                              <a:lnTo>
                                <a:pt x="3462" y="265"/>
                              </a:lnTo>
                              <a:lnTo>
                                <a:pt x="3427" y="270"/>
                              </a:lnTo>
                              <a:lnTo>
                                <a:pt x="3397" y="280"/>
                              </a:lnTo>
                              <a:lnTo>
                                <a:pt x="3362" y="300"/>
                              </a:lnTo>
                              <a:lnTo>
                                <a:pt x="3332" y="320"/>
                              </a:lnTo>
                              <a:lnTo>
                                <a:pt x="3302" y="350"/>
                              </a:lnTo>
                              <a:lnTo>
                                <a:pt x="3277" y="380"/>
                              </a:lnTo>
                              <a:lnTo>
                                <a:pt x="3252" y="425"/>
                              </a:lnTo>
                              <a:lnTo>
                                <a:pt x="3257" y="405"/>
                              </a:lnTo>
                              <a:lnTo>
                                <a:pt x="3262" y="385"/>
                              </a:lnTo>
                              <a:lnTo>
                                <a:pt x="3267" y="365"/>
                              </a:lnTo>
                              <a:lnTo>
                                <a:pt x="3262" y="345"/>
                              </a:lnTo>
                              <a:lnTo>
                                <a:pt x="3252" y="300"/>
                              </a:lnTo>
                              <a:lnTo>
                                <a:pt x="3227" y="250"/>
                              </a:lnTo>
                              <a:lnTo>
                                <a:pt x="3192" y="210"/>
                              </a:lnTo>
                              <a:lnTo>
                                <a:pt x="3152" y="165"/>
                              </a:lnTo>
                              <a:lnTo>
                                <a:pt x="3107" y="125"/>
                              </a:lnTo>
                              <a:lnTo>
                                <a:pt x="3057" y="95"/>
                              </a:lnTo>
                              <a:lnTo>
                                <a:pt x="3002" y="70"/>
                              </a:lnTo>
                              <a:lnTo>
                                <a:pt x="2947" y="55"/>
                              </a:lnTo>
                              <a:lnTo>
                                <a:pt x="2892" y="50"/>
                              </a:lnTo>
                              <a:lnTo>
                                <a:pt x="2863" y="50"/>
                              </a:lnTo>
                              <a:lnTo>
                                <a:pt x="2838" y="55"/>
                              </a:lnTo>
                              <a:lnTo>
                                <a:pt x="2808" y="65"/>
                              </a:lnTo>
                              <a:lnTo>
                                <a:pt x="2783" y="80"/>
                              </a:lnTo>
                              <a:lnTo>
                                <a:pt x="2758" y="95"/>
                              </a:lnTo>
                              <a:lnTo>
                                <a:pt x="2738" y="115"/>
                              </a:lnTo>
                              <a:lnTo>
                                <a:pt x="2713" y="145"/>
                              </a:lnTo>
                              <a:lnTo>
                                <a:pt x="2693" y="175"/>
                              </a:lnTo>
                              <a:lnTo>
                                <a:pt x="2673" y="210"/>
                              </a:lnTo>
                              <a:lnTo>
                                <a:pt x="2658" y="245"/>
                              </a:lnTo>
                              <a:lnTo>
                                <a:pt x="2668" y="210"/>
                              </a:lnTo>
                              <a:lnTo>
                                <a:pt x="2668" y="180"/>
                              </a:lnTo>
                              <a:lnTo>
                                <a:pt x="2658" y="155"/>
                              </a:lnTo>
                              <a:lnTo>
                                <a:pt x="2638" y="130"/>
                              </a:lnTo>
                              <a:lnTo>
                                <a:pt x="2613" y="115"/>
                              </a:lnTo>
                              <a:lnTo>
                                <a:pt x="2583" y="100"/>
                              </a:lnTo>
                              <a:lnTo>
                                <a:pt x="2548" y="95"/>
                              </a:lnTo>
                              <a:lnTo>
                                <a:pt x="2513" y="90"/>
                              </a:lnTo>
                              <a:lnTo>
                                <a:pt x="2473" y="90"/>
                              </a:lnTo>
                              <a:lnTo>
                                <a:pt x="2428" y="95"/>
                              </a:lnTo>
                              <a:lnTo>
                                <a:pt x="2388" y="105"/>
                              </a:lnTo>
                              <a:lnTo>
                                <a:pt x="2343" y="115"/>
                              </a:lnTo>
                              <a:lnTo>
                                <a:pt x="2303" y="130"/>
                              </a:lnTo>
                              <a:lnTo>
                                <a:pt x="2263" y="150"/>
                              </a:lnTo>
                              <a:lnTo>
                                <a:pt x="2228" y="175"/>
                              </a:lnTo>
                              <a:lnTo>
                                <a:pt x="2198" y="200"/>
                              </a:lnTo>
                              <a:lnTo>
                                <a:pt x="2153" y="245"/>
                              </a:lnTo>
                              <a:lnTo>
                                <a:pt x="2103" y="305"/>
                              </a:lnTo>
                              <a:lnTo>
                                <a:pt x="2043" y="370"/>
                              </a:lnTo>
                              <a:lnTo>
                                <a:pt x="1983" y="425"/>
                              </a:lnTo>
                              <a:lnTo>
                                <a:pt x="1948" y="445"/>
                              </a:lnTo>
                              <a:lnTo>
                                <a:pt x="1918" y="465"/>
                              </a:lnTo>
                              <a:lnTo>
                                <a:pt x="1883" y="475"/>
                              </a:lnTo>
                              <a:lnTo>
                                <a:pt x="1848" y="480"/>
                              </a:lnTo>
                              <a:lnTo>
                                <a:pt x="1818" y="475"/>
                              </a:lnTo>
                              <a:lnTo>
                                <a:pt x="1783" y="460"/>
                              </a:lnTo>
                              <a:lnTo>
                                <a:pt x="1753" y="440"/>
                              </a:lnTo>
                              <a:lnTo>
                                <a:pt x="1723" y="400"/>
                              </a:lnTo>
                              <a:lnTo>
                                <a:pt x="1703" y="370"/>
                              </a:lnTo>
                              <a:lnTo>
                                <a:pt x="1693" y="330"/>
                              </a:lnTo>
                              <a:lnTo>
                                <a:pt x="1693" y="285"/>
                              </a:lnTo>
                              <a:lnTo>
                                <a:pt x="1698" y="245"/>
                              </a:lnTo>
                              <a:lnTo>
                                <a:pt x="1708" y="210"/>
                              </a:lnTo>
                              <a:lnTo>
                                <a:pt x="1718" y="200"/>
                              </a:lnTo>
                              <a:lnTo>
                                <a:pt x="1728" y="190"/>
                              </a:lnTo>
                              <a:lnTo>
                                <a:pt x="1743" y="185"/>
                              </a:lnTo>
                              <a:lnTo>
                                <a:pt x="1758" y="180"/>
                              </a:lnTo>
                              <a:lnTo>
                                <a:pt x="1773" y="185"/>
                              </a:lnTo>
                              <a:lnTo>
                                <a:pt x="1788" y="195"/>
                              </a:lnTo>
                              <a:lnTo>
                                <a:pt x="1798" y="210"/>
                              </a:lnTo>
                              <a:lnTo>
                                <a:pt x="1803" y="225"/>
                              </a:lnTo>
                              <a:lnTo>
                                <a:pt x="1798" y="265"/>
                              </a:lnTo>
                              <a:lnTo>
                                <a:pt x="1798" y="285"/>
                              </a:lnTo>
                              <a:lnTo>
                                <a:pt x="1803" y="300"/>
                              </a:lnTo>
                              <a:lnTo>
                                <a:pt x="1813" y="305"/>
                              </a:lnTo>
                              <a:lnTo>
                                <a:pt x="1838" y="305"/>
                              </a:lnTo>
                              <a:lnTo>
                                <a:pt x="1853" y="305"/>
                              </a:lnTo>
                              <a:lnTo>
                                <a:pt x="1868" y="295"/>
                              </a:lnTo>
                              <a:lnTo>
                                <a:pt x="1878" y="285"/>
                              </a:lnTo>
                              <a:lnTo>
                                <a:pt x="1888" y="270"/>
                              </a:lnTo>
                              <a:lnTo>
                                <a:pt x="1903" y="240"/>
                              </a:lnTo>
                              <a:lnTo>
                                <a:pt x="1908" y="205"/>
                              </a:lnTo>
                              <a:lnTo>
                                <a:pt x="1913" y="185"/>
                              </a:lnTo>
                              <a:lnTo>
                                <a:pt x="1908" y="160"/>
                              </a:lnTo>
                              <a:lnTo>
                                <a:pt x="1903" y="140"/>
                              </a:lnTo>
                              <a:lnTo>
                                <a:pt x="1898" y="125"/>
                              </a:lnTo>
                              <a:lnTo>
                                <a:pt x="1878" y="90"/>
                              </a:lnTo>
                              <a:lnTo>
                                <a:pt x="1848" y="70"/>
                              </a:lnTo>
                              <a:lnTo>
                                <a:pt x="1813" y="55"/>
                              </a:lnTo>
                              <a:lnTo>
                                <a:pt x="1773" y="45"/>
                              </a:lnTo>
                              <a:lnTo>
                                <a:pt x="1728" y="45"/>
                              </a:lnTo>
                              <a:lnTo>
                                <a:pt x="1688" y="50"/>
                              </a:lnTo>
                              <a:lnTo>
                                <a:pt x="1643" y="65"/>
                              </a:lnTo>
                              <a:lnTo>
                                <a:pt x="1608" y="85"/>
                              </a:lnTo>
                              <a:lnTo>
                                <a:pt x="1573" y="115"/>
                              </a:lnTo>
                              <a:lnTo>
                                <a:pt x="1543" y="155"/>
                              </a:lnTo>
                              <a:lnTo>
                                <a:pt x="1533" y="175"/>
                              </a:lnTo>
                              <a:lnTo>
                                <a:pt x="1529" y="200"/>
                              </a:lnTo>
                              <a:lnTo>
                                <a:pt x="1524" y="225"/>
                              </a:lnTo>
                              <a:lnTo>
                                <a:pt x="1519" y="250"/>
                              </a:lnTo>
                              <a:lnTo>
                                <a:pt x="1519" y="280"/>
                              </a:lnTo>
                              <a:lnTo>
                                <a:pt x="1524" y="315"/>
                              </a:lnTo>
                              <a:lnTo>
                                <a:pt x="1533" y="350"/>
                              </a:lnTo>
                              <a:lnTo>
                                <a:pt x="1543" y="385"/>
                              </a:lnTo>
                              <a:lnTo>
                                <a:pt x="1509" y="345"/>
                              </a:lnTo>
                              <a:lnTo>
                                <a:pt x="1469" y="315"/>
                              </a:lnTo>
                              <a:lnTo>
                                <a:pt x="1429" y="290"/>
                              </a:lnTo>
                              <a:lnTo>
                                <a:pt x="1384" y="275"/>
                              </a:lnTo>
                              <a:lnTo>
                                <a:pt x="1334" y="265"/>
                              </a:lnTo>
                              <a:lnTo>
                                <a:pt x="1289" y="260"/>
                              </a:lnTo>
                              <a:lnTo>
                                <a:pt x="1244" y="265"/>
                              </a:lnTo>
                              <a:lnTo>
                                <a:pt x="1204" y="280"/>
                              </a:lnTo>
                              <a:lnTo>
                                <a:pt x="1164" y="305"/>
                              </a:lnTo>
                              <a:lnTo>
                                <a:pt x="1139" y="335"/>
                              </a:lnTo>
                              <a:lnTo>
                                <a:pt x="1114" y="370"/>
                              </a:lnTo>
                              <a:lnTo>
                                <a:pt x="1094" y="410"/>
                              </a:lnTo>
                              <a:lnTo>
                                <a:pt x="1059" y="490"/>
                              </a:lnTo>
                              <a:lnTo>
                                <a:pt x="1039" y="530"/>
                              </a:lnTo>
                              <a:lnTo>
                                <a:pt x="1014" y="570"/>
                              </a:lnTo>
                              <a:lnTo>
                                <a:pt x="984" y="595"/>
                              </a:lnTo>
                              <a:lnTo>
                                <a:pt x="949" y="620"/>
                              </a:lnTo>
                              <a:lnTo>
                                <a:pt x="909" y="635"/>
                              </a:lnTo>
                              <a:lnTo>
                                <a:pt x="869" y="645"/>
                              </a:lnTo>
                              <a:lnTo>
                                <a:pt x="829" y="650"/>
                              </a:lnTo>
                              <a:lnTo>
                                <a:pt x="784" y="645"/>
                              </a:lnTo>
                              <a:lnTo>
                                <a:pt x="749" y="635"/>
                              </a:lnTo>
                              <a:lnTo>
                                <a:pt x="714" y="615"/>
                              </a:lnTo>
                              <a:lnTo>
                                <a:pt x="689" y="595"/>
                              </a:lnTo>
                              <a:lnTo>
                                <a:pt x="674" y="580"/>
                              </a:lnTo>
                              <a:lnTo>
                                <a:pt x="664" y="560"/>
                              </a:lnTo>
                              <a:lnTo>
                                <a:pt x="654" y="540"/>
                              </a:lnTo>
                              <a:lnTo>
                                <a:pt x="654" y="525"/>
                              </a:lnTo>
                              <a:lnTo>
                                <a:pt x="654" y="505"/>
                              </a:lnTo>
                              <a:lnTo>
                                <a:pt x="664" y="480"/>
                              </a:lnTo>
                              <a:lnTo>
                                <a:pt x="679" y="460"/>
                              </a:lnTo>
                              <a:lnTo>
                                <a:pt x="684" y="460"/>
                              </a:lnTo>
                              <a:lnTo>
                                <a:pt x="694" y="460"/>
                              </a:lnTo>
                              <a:lnTo>
                                <a:pt x="699" y="465"/>
                              </a:lnTo>
                              <a:lnTo>
                                <a:pt x="709" y="470"/>
                              </a:lnTo>
                              <a:lnTo>
                                <a:pt x="714" y="485"/>
                              </a:lnTo>
                              <a:lnTo>
                                <a:pt x="714" y="505"/>
                              </a:lnTo>
                              <a:lnTo>
                                <a:pt x="729" y="520"/>
                              </a:lnTo>
                              <a:lnTo>
                                <a:pt x="744" y="525"/>
                              </a:lnTo>
                              <a:lnTo>
                                <a:pt x="759" y="525"/>
                              </a:lnTo>
                              <a:lnTo>
                                <a:pt x="769" y="525"/>
                              </a:lnTo>
                              <a:lnTo>
                                <a:pt x="779" y="515"/>
                              </a:lnTo>
                              <a:lnTo>
                                <a:pt x="789" y="510"/>
                              </a:lnTo>
                              <a:lnTo>
                                <a:pt x="804" y="480"/>
                              </a:lnTo>
                              <a:lnTo>
                                <a:pt x="809" y="450"/>
                              </a:lnTo>
                              <a:lnTo>
                                <a:pt x="809" y="415"/>
                              </a:lnTo>
                              <a:lnTo>
                                <a:pt x="804" y="375"/>
                              </a:lnTo>
                              <a:lnTo>
                                <a:pt x="794" y="345"/>
                              </a:lnTo>
                              <a:lnTo>
                                <a:pt x="779" y="315"/>
                              </a:lnTo>
                              <a:lnTo>
                                <a:pt x="754" y="295"/>
                              </a:lnTo>
                              <a:lnTo>
                                <a:pt x="729" y="275"/>
                              </a:lnTo>
                              <a:lnTo>
                                <a:pt x="699" y="265"/>
                              </a:lnTo>
                              <a:lnTo>
                                <a:pt x="669" y="255"/>
                              </a:lnTo>
                              <a:lnTo>
                                <a:pt x="639" y="255"/>
                              </a:lnTo>
                              <a:lnTo>
                                <a:pt x="609" y="255"/>
                              </a:lnTo>
                              <a:lnTo>
                                <a:pt x="584" y="265"/>
                              </a:lnTo>
                              <a:lnTo>
                                <a:pt x="559" y="275"/>
                              </a:lnTo>
                              <a:lnTo>
                                <a:pt x="534" y="295"/>
                              </a:lnTo>
                              <a:lnTo>
                                <a:pt x="509" y="315"/>
                              </a:lnTo>
                              <a:lnTo>
                                <a:pt x="494" y="340"/>
                              </a:lnTo>
                              <a:lnTo>
                                <a:pt x="474" y="365"/>
                              </a:lnTo>
                              <a:lnTo>
                                <a:pt x="464" y="395"/>
                              </a:lnTo>
                              <a:lnTo>
                                <a:pt x="454" y="430"/>
                              </a:lnTo>
                              <a:lnTo>
                                <a:pt x="444" y="465"/>
                              </a:lnTo>
                              <a:lnTo>
                                <a:pt x="439" y="535"/>
                              </a:lnTo>
                              <a:lnTo>
                                <a:pt x="444" y="605"/>
                              </a:lnTo>
                              <a:lnTo>
                                <a:pt x="459" y="675"/>
                              </a:lnTo>
                              <a:lnTo>
                                <a:pt x="469" y="710"/>
                              </a:lnTo>
                              <a:lnTo>
                                <a:pt x="484" y="740"/>
                              </a:lnTo>
                              <a:lnTo>
                                <a:pt x="444" y="720"/>
                              </a:lnTo>
                              <a:lnTo>
                                <a:pt x="404" y="710"/>
                              </a:lnTo>
                              <a:lnTo>
                                <a:pt x="364" y="715"/>
                              </a:lnTo>
                              <a:lnTo>
                                <a:pt x="319" y="725"/>
                              </a:lnTo>
                              <a:lnTo>
                                <a:pt x="274" y="740"/>
                              </a:lnTo>
                              <a:lnTo>
                                <a:pt x="229" y="765"/>
                              </a:lnTo>
                              <a:lnTo>
                                <a:pt x="184" y="800"/>
                              </a:lnTo>
                              <a:lnTo>
                                <a:pt x="145" y="835"/>
                              </a:lnTo>
                              <a:lnTo>
                                <a:pt x="110" y="875"/>
                              </a:lnTo>
                              <a:lnTo>
                                <a:pt x="75" y="925"/>
                              </a:lnTo>
                              <a:lnTo>
                                <a:pt x="45" y="975"/>
                              </a:lnTo>
                              <a:lnTo>
                                <a:pt x="25" y="1025"/>
                              </a:lnTo>
                              <a:lnTo>
                                <a:pt x="10" y="1080"/>
                              </a:lnTo>
                              <a:lnTo>
                                <a:pt x="0" y="1135"/>
                              </a:lnTo>
                              <a:lnTo>
                                <a:pt x="0" y="1190"/>
                              </a:lnTo>
                              <a:lnTo>
                                <a:pt x="10" y="1245"/>
                              </a:lnTo>
                              <a:lnTo>
                                <a:pt x="25" y="1285"/>
                              </a:lnTo>
                              <a:lnTo>
                                <a:pt x="45" y="1320"/>
                              </a:lnTo>
                              <a:lnTo>
                                <a:pt x="70" y="1355"/>
                              </a:lnTo>
                              <a:lnTo>
                                <a:pt x="100" y="1385"/>
                              </a:lnTo>
                              <a:lnTo>
                                <a:pt x="130" y="1410"/>
                              </a:lnTo>
                              <a:lnTo>
                                <a:pt x="165" y="1425"/>
                              </a:lnTo>
                              <a:lnTo>
                                <a:pt x="199" y="1430"/>
                              </a:lnTo>
                              <a:lnTo>
                                <a:pt x="234" y="1430"/>
                              </a:lnTo>
                              <a:lnTo>
                                <a:pt x="254" y="1425"/>
                              </a:lnTo>
                              <a:lnTo>
                                <a:pt x="274" y="1415"/>
                              </a:lnTo>
                              <a:lnTo>
                                <a:pt x="289" y="1405"/>
                              </a:lnTo>
                              <a:lnTo>
                                <a:pt x="299" y="1390"/>
                              </a:lnTo>
                              <a:lnTo>
                                <a:pt x="309" y="1375"/>
                              </a:lnTo>
                              <a:lnTo>
                                <a:pt x="314" y="1360"/>
                              </a:lnTo>
                              <a:lnTo>
                                <a:pt x="314" y="1330"/>
                              </a:lnTo>
                              <a:lnTo>
                                <a:pt x="309" y="1305"/>
                              </a:lnTo>
                              <a:lnTo>
                                <a:pt x="299" y="1295"/>
                              </a:lnTo>
                              <a:lnTo>
                                <a:pt x="289" y="1285"/>
                              </a:lnTo>
                              <a:lnTo>
                                <a:pt x="279" y="1280"/>
                              </a:lnTo>
                              <a:lnTo>
                                <a:pt x="264" y="1280"/>
                              </a:lnTo>
                              <a:lnTo>
                                <a:pt x="249" y="1280"/>
                              </a:lnTo>
                              <a:lnTo>
                                <a:pt x="229" y="1285"/>
                              </a:lnTo>
                              <a:lnTo>
                                <a:pt x="234" y="1255"/>
                              </a:lnTo>
                              <a:lnTo>
                                <a:pt x="244" y="1230"/>
                              </a:lnTo>
                              <a:lnTo>
                                <a:pt x="254" y="1205"/>
                              </a:lnTo>
                              <a:lnTo>
                                <a:pt x="269" y="1190"/>
                              </a:lnTo>
                              <a:lnTo>
                                <a:pt x="284" y="1175"/>
                              </a:lnTo>
                              <a:lnTo>
                                <a:pt x="304" y="1165"/>
                              </a:lnTo>
                              <a:lnTo>
                                <a:pt x="319" y="1155"/>
                              </a:lnTo>
                              <a:lnTo>
                                <a:pt x="344" y="1155"/>
                              </a:lnTo>
                              <a:lnTo>
                                <a:pt x="364" y="1155"/>
                              </a:lnTo>
                              <a:lnTo>
                                <a:pt x="384" y="1160"/>
                              </a:lnTo>
                              <a:lnTo>
                                <a:pt x="404" y="1170"/>
                              </a:lnTo>
                              <a:lnTo>
                                <a:pt x="424" y="1180"/>
                              </a:lnTo>
                              <a:lnTo>
                                <a:pt x="444" y="1195"/>
                              </a:lnTo>
                              <a:lnTo>
                                <a:pt x="459" y="1210"/>
                              </a:lnTo>
                              <a:lnTo>
                                <a:pt x="474" y="1230"/>
                              </a:lnTo>
                              <a:lnTo>
                                <a:pt x="489" y="1255"/>
                              </a:lnTo>
                              <a:lnTo>
                                <a:pt x="499" y="1285"/>
                              </a:lnTo>
                              <a:lnTo>
                                <a:pt x="509" y="1315"/>
                              </a:lnTo>
                              <a:lnTo>
                                <a:pt x="509" y="1345"/>
                              </a:lnTo>
                              <a:lnTo>
                                <a:pt x="509" y="1375"/>
                              </a:lnTo>
                              <a:lnTo>
                                <a:pt x="504" y="1400"/>
                              </a:lnTo>
                              <a:lnTo>
                                <a:pt x="499" y="1425"/>
                              </a:lnTo>
                              <a:lnTo>
                                <a:pt x="479" y="1480"/>
                              </a:lnTo>
                              <a:lnTo>
                                <a:pt x="449" y="1525"/>
                              </a:lnTo>
                              <a:lnTo>
                                <a:pt x="419" y="1570"/>
                              </a:lnTo>
                              <a:lnTo>
                                <a:pt x="344" y="1650"/>
                              </a:lnTo>
                              <a:lnTo>
                                <a:pt x="309" y="1690"/>
                              </a:lnTo>
                              <a:lnTo>
                                <a:pt x="284" y="1735"/>
                              </a:lnTo>
                              <a:lnTo>
                                <a:pt x="259" y="1785"/>
                              </a:lnTo>
                              <a:lnTo>
                                <a:pt x="239" y="1835"/>
                              </a:lnTo>
                              <a:lnTo>
                                <a:pt x="224" y="1890"/>
                              </a:lnTo>
                              <a:lnTo>
                                <a:pt x="219" y="1945"/>
                              </a:lnTo>
                              <a:lnTo>
                                <a:pt x="214" y="2000"/>
                              </a:lnTo>
                              <a:lnTo>
                                <a:pt x="219" y="2050"/>
                              </a:lnTo>
                              <a:lnTo>
                                <a:pt x="229" y="2100"/>
                              </a:lnTo>
                              <a:lnTo>
                                <a:pt x="244" y="2145"/>
                              </a:lnTo>
                              <a:lnTo>
                                <a:pt x="269" y="2185"/>
                              </a:lnTo>
                              <a:lnTo>
                                <a:pt x="294" y="2215"/>
                              </a:lnTo>
                              <a:lnTo>
                                <a:pt x="329" y="2245"/>
                              </a:lnTo>
                              <a:lnTo>
                                <a:pt x="374" y="2260"/>
                              </a:lnTo>
                              <a:lnTo>
                                <a:pt x="419" y="2270"/>
                              </a:lnTo>
                              <a:lnTo>
                                <a:pt x="474" y="2270"/>
                              </a:lnTo>
                              <a:lnTo>
                                <a:pt x="459" y="2305"/>
                              </a:lnTo>
                              <a:lnTo>
                                <a:pt x="449" y="2350"/>
                              </a:lnTo>
                              <a:lnTo>
                                <a:pt x="444" y="2390"/>
                              </a:lnTo>
                              <a:lnTo>
                                <a:pt x="444" y="2435"/>
                              </a:lnTo>
                              <a:lnTo>
                                <a:pt x="449" y="2475"/>
                              </a:lnTo>
                              <a:lnTo>
                                <a:pt x="459" y="2520"/>
                              </a:lnTo>
                              <a:lnTo>
                                <a:pt x="474" y="2560"/>
                              </a:lnTo>
                              <a:lnTo>
                                <a:pt x="494" y="2605"/>
                              </a:lnTo>
                              <a:lnTo>
                                <a:pt x="534" y="2680"/>
                              </a:lnTo>
                              <a:lnTo>
                                <a:pt x="574" y="2745"/>
                              </a:lnTo>
                              <a:lnTo>
                                <a:pt x="614" y="2795"/>
                              </a:lnTo>
                              <a:lnTo>
                                <a:pt x="649" y="2825"/>
                              </a:lnTo>
                              <a:lnTo>
                                <a:pt x="684" y="2845"/>
                              </a:lnTo>
                              <a:lnTo>
                                <a:pt x="719" y="2865"/>
                              </a:lnTo>
                              <a:lnTo>
                                <a:pt x="754" y="2875"/>
                              </a:lnTo>
                              <a:lnTo>
                                <a:pt x="789" y="2885"/>
                              </a:lnTo>
                              <a:lnTo>
                                <a:pt x="829" y="2885"/>
                              </a:lnTo>
                              <a:lnTo>
                                <a:pt x="864" y="2885"/>
                              </a:lnTo>
                              <a:lnTo>
                                <a:pt x="899" y="2880"/>
                              </a:lnTo>
                              <a:lnTo>
                                <a:pt x="934" y="2875"/>
                              </a:lnTo>
                              <a:lnTo>
                                <a:pt x="969" y="2865"/>
                              </a:lnTo>
                              <a:lnTo>
                                <a:pt x="1004" y="2850"/>
                              </a:lnTo>
                              <a:lnTo>
                                <a:pt x="1074" y="2815"/>
                              </a:lnTo>
                              <a:lnTo>
                                <a:pt x="1144" y="2770"/>
                              </a:lnTo>
                              <a:lnTo>
                                <a:pt x="1209" y="2715"/>
                              </a:lnTo>
                              <a:lnTo>
                                <a:pt x="1214" y="2750"/>
                              </a:lnTo>
                              <a:lnTo>
                                <a:pt x="1219" y="2785"/>
                              </a:lnTo>
                              <a:lnTo>
                                <a:pt x="1229" y="2815"/>
                              </a:lnTo>
                              <a:lnTo>
                                <a:pt x="1244" y="2845"/>
                              </a:lnTo>
                              <a:lnTo>
                                <a:pt x="1259" y="2875"/>
                              </a:lnTo>
                              <a:lnTo>
                                <a:pt x="1279" y="2900"/>
                              </a:lnTo>
                              <a:lnTo>
                                <a:pt x="1299" y="2920"/>
                              </a:lnTo>
                              <a:lnTo>
                                <a:pt x="1324" y="2940"/>
                              </a:lnTo>
                              <a:lnTo>
                                <a:pt x="1379" y="2975"/>
                              </a:lnTo>
                              <a:lnTo>
                                <a:pt x="1439" y="3000"/>
                              </a:lnTo>
                              <a:lnTo>
                                <a:pt x="1499" y="3015"/>
                              </a:lnTo>
                              <a:lnTo>
                                <a:pt x="1568" y="3025"/>
                              </a:lnTo>
                              <a:lnTo>
                                <a:pt x="1633" y="3025"/>
                              </a:lnTo>
                              <a:lnTo>
                                <a:pt x="1703" y="3015"/>
                              </a:lnTo>
                              <a:lnTo>
                                <a:pt x="1763" y="2995"/>
                              </a:lnTo>
                              <a:lnTo>
                                <a:pt x="1823" y="2970"/>
                              </a:lnTo>
                              <a:lnTo>
                                <a:pt x="1878" y="2940"/>
                              </a:lnTo>
                              <a:lnTo>
                                <a:pt x="1903" y="2920"/>
                              </a:lnTo>
                              <a:lnTo>
                                <a:pt x="1928" y="2895"/>
                              </a:lnTo>
                              <a:lnTo>
                                <a:pt x="1943" y="2870"/>
                              </a:lnTo>
                              <a:lnTo>
                                <a:pt x="1963" y="2845"/>
                              </a:lnTo>
                              <a:lnTo>
                                <a:pt x="1978" y="2815"/>
                              </a:lnTo>
                              <a:lnTo>
                                <a:pt x="1988" y="2785"/>
                              </a:lnTo>
                              <a:lnTo>
                                <a:pt x="1993" y="2810"/>
                              </a:lnTo>
                              <a:lnTo>
                                <a:pt x="2008" y="2835"/>
                              </a:lnTo>
                              <a:lnTo>
                                <a:pt x="2018" y="2855"/>
                              </a:lnTo>
                              <a:lnTo>
                                <a:pt x="2038" y="2870"/>
                              </a:lnTo>
                              <a:lnTo>
                                <a:pt x="2058" y="2885"/>
                              </a:lnTo>
                              <a:lnTo>
                                <a:pt x="2078" y="2900"/>
                              </a:lnTo>
                              <a:lnTo>
                                <a:pt x="2128" y="2920"/>
                              </a:lnTo>
                              <a:lnTo>
                                <a:pt x="2178" y="2930"/>
                              </a:lnTo>
                              <a:lnTo>
                                <a:pt x="2228" y="2935"/>
                              </a:lnTo>
                              <a:lnTo>
                                <a:pt x="2273" y="2935"/>
                              </a:lnTo>
                              <a:lnTo>
                                <a:pt x="2318" y="2930"/>
                              </a:lnTo>
                              <a:lnTo>
                                <a:pt x="2368" y="2920"/>
                              </a:lnTo>
                              <a:lnTo>
                                <a:pt x="2418" y="2905"/>
                              </a:lnTo>
                              <a:lnTo>
                                <a:pt x="2463" y="2885"/>
                              </a:lnTo>
                              <a:lnTo>
                                <a:pt x="2508" y="2855"/>
                              </a:lnTo>
                              <a:lnTo>
                                <a:pt x="2548" y="2820"/>
                              </a:lnTo>
                              <a:lnTo>
                                <a:pt x="2588" y="2785"/>
                              </a:lnTo>
                              <a:lnTo>
                                <a:pt x="2628" y="2740"/>
                              </a:lnTo>
                              <a:lnTo>
                                <a:pt x="2668" y="2695"/>
                              </a:lnTo>
                              <a:lnTo>
                                <a:pt x="2663" y="2730"/>
                              </a:lnTo>
                              <a:lnTo>
                                <a:pt x="2663" y="2760"/>
                              </a:lnTo>
                              <a:lnTo>
                                <a:pt x="2668" y="2785"/>
                              </a:lnTo>
                              <a:lnTo>
                                <a:pt x="2678" y="2805"/>
                              </a:lnTo>
                              <a:lnTo>
                                <a:pt x="2688" y="2825"/>
                              </a:lnTo>
                              <a:lnTo>
                                <a:pt x="2698" y="2840"/>
                              </a:lnTo>
                              <a:lnTo>
                                <a:pt x="2713" y="2850"/>
                              </a:lnTo>
                              <a:lnTo>
                                <a:pt x="2733" y="2855"/>
                              </a:lnTo>
                              <a:lnTo>
                                <a:pt x="2753" y="2860"/>
                              </a:lnTo>
                              <a:lnTo>
                                <a:pt x="2773" y="2860"/>
                              </a:lnTo>
                              <a:lnTo>
                                <a:pt x="2823" y="2860"/>
                              </a:lnTo>
                              <a:lnTo>
                                <a:pt x="2873" y="2845"/>
                              </a:lnTo>
                              <a:lnTo>
                                <a:pt x="2932" y="2825"/>
                              </a:lnTo>
                              <a:lnTo>
                                <a:pt x="2987" y="2805"/>
                              </a:lnTo>
                              <a:lnTo>
                                <a:pt x="3042" y="2775"/>
                              </a:lnTo>
                              <a:lnTo>
                                <a:pt x="3147" y="2720"/>
                              </a:lnTo>
                              <a:lnTo>
                                <a:pt x="3227" y="2665"/>
                              </a:lnTo>
                              <a:lnTo>
                                <a:pt x="3272" y="2640"/>
                              </a:lnTo>
                              <a:lnTo>
                                <a:pt x="3317" y="2610"/>
                              </a:lnTo>
                              <a:lnTo>
                                <a:pt x="3362" y="2580"/>
                              </a:lnTo>
                              <a:lnTo>
                                <a:pt x="3412" y="2565"/>
                              </a:lnTo>
                              <a:lnTo>
                                <a:pt x="3462" y="2555"/>
                              </a:lnTo>
                              <a:lnTo>
                                <a:pt x="3487" y="2555"/>
                              </a:lnTo>
                              <a:lnTo>
                                <a:pt x="3507" y="2560"/>
                              </a:lnTo>
                              <a:lnTo>
                                <a:pt x="3527" y="2565"/>
                              </a:lnTo>
                              <a:lnTo>
                                <a:pt x="3547" y="2580"/>
                              </a:lnTo>
                              <a:lnTo>
                                <a:pt x="3567" y="2600"/>
                              </a:lnTo>
                              <a:lnTo>
                                <a:pt x="3577" y="2625"/>
                              </a:lnTo>
                              <a:lnTo>
                                <a:pt x="3592" y="2655"/>
                              </a:lnTo>
                              <a:lnTo>
                                <a:pt x="3602" y="2690"/>
                              </a:lnTo>
                              <a:lnTo>
                                <a:pt x="3607" y="2720"/>
                              </a:lnTo>
                              <a:lnTo>
                                <a:pt x="3607" y="2745"/>
                              </a:lnTo>
                              <a:lnTo>
                                <a:pt x="3602" y="2770"/>
                              </a:lnTo>
                              <a:lnTo>
                                <a:pt x="3597" y="2785"/>
                              </a:lnTo>
                              <a:lnTo>
                                <a:pt x="3592" y="2800"/>
                              </a:lnTo>
                              <a:lnTo>
                                <a:pt x="3582" y="2810"/>
                              </a:lnTo>
                              <a:lnTo>
                                <a:pt x="3572" y="2820"/>
                              </a:lnTo>
                              <a:lnTo>
                                <a:pt x="3562" y="2820"/>
                              </a:lnTo>
                              <a:lnTo>
                                <a:pt x="3552" y="2820"/>
                              </a:lnTo>
                              <a:lnTo>
                                <a:pt x="3547" y="2815"/>
                              </a:lnTo>
                              <a:lnTo>
                                <a:pt x="3537" y="2810"/>
                              </a:lnTo>
                              <a:lnTo>
                                <a:pt x="3532" y="2800"/>
                              </a:lnTo>
                              <a:lnTo>
                                <a:pt x="3527" y="2785"/>
                              </a:lnTo>
                              <a:lnTo>
                                <a:pt x="3527" y="2770"/>
                              </a:lnTo>
                              <a:lnTo>
                                <a:pt x="3532" y="2750"/>
                              </a:lnTo>
                              <a:lnTo>
                                <a:pt x="3537" y="2730"/>
                              </a:lnTo>
                              <a:lnTo>
                                <a:pt x="3507" y="2715"/>
                              </a:lnTo>
                              <a:lnTo>
                                <a:pt x="3482" y="2705"/>
                              </a:lnTo>
                              <a:lnTo>
                                <a:pt x="3457" y="2705"/>
                              </a:lnTo>
                              <a:lnTo>
                                <a:pt x="3437" y="2710"/>
                              </a:lnTo>
                              <a:lnTo>
                                <a:pt x="3422" y="2720"/>
                              </a:lnTo>
                              <a:lnTo>
                                <a:pt x="3412" y="2740"/>
                              </a:lnTo>
                              <a:lnTo>
                                <a:pt x="3407" y="2760"/>
                              </a:lnTo>
                              <a:lnTo>
                                <a:pt x="3407" y="2785"/>
                              </a:lnTo>
                              <a:lnTo>
                                <a:pt x="3412" y="2815"/>
                              </a:lnTo>
                              <a:lnTo>
                                <a:pt x="3422" y="2845"/>
                              </a:lnTo>
                              <a:lnTo>
                                <a:pt x="3437" y="2875"/>
                              </a:lnTo>
                              <a:lnTo>
                                <a:pt x="3457" y="2910"/>
                              </a:lnTo>
                              <a:lnTo>
                                <a:pt x="3487" y="2945"/>
                              </a:lnTo>
                              <a:lnTo>
                                <a:pt x="3517" y="2975"/>
                              </a:lnTo>
                              <a:lnTo>
                                <a:pt x="3562" y="3010"/>
                              </a:lnTo>
                              <a:lnTo>
                                <a:pt x="3607" y="3040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76F34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994" o:spid="_x0000_s1026" style="position:absolute;margin-left:447.05pt;margin-top:233.95pt;width:244pt;height:146.7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571,3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" path="m3607,3040r,l3662,3050r50,10l3757,3065r45,5l3847,3065r40,l3962,3050r70,-25l4092,2995r55,-40l4197,2915r39,-40l4271,2830r30,-40l4321,2755r30,-60l4361,2675r65,50l4496,2770r70,40l4601,2820r35,15l4671,2840r35,5l4741,2845r40,-5l4816,2835r35,-15l4886,2805r35,-25l4956,2750r40,-50l5036,2635r40,-75l5096,2520r15,-40l5121,2435r5,-45l5126,2350r-5,-45l5111,2265r-15,-40l5151,2230r45,-10l5241,2200r35,-25l5301,2140r25,-40l5341,2055r10,-45l5356,1955r-5,-50l5346,1850r-15,-55l5311,1745r-25,-50l5261,1650r-35,-40l5151,1530r-30,-45l5091,1435r-20,-50l5061,1360r,-30l5061,1305r,-30l5071,1245r10,-30l5096,1190r15,-20l5126,1150r20,-15l5166,1125r20,-5l5206,1115r20,-5l5251,1115r15,5l5286,1130r15,15l5316,1165r10,20l5336,1215r5,30l5321,1240r-15,-5l5291,1240r-10,5l5271,1250r-10,10l5256,1290r,30l5261,1335r10,15l5281,1360r15,15l5316,1385r20,5l5371,1390r35,-5l5441,1365r30,-20l5501,1315r25,-35l5546,1240r15,-35l5571,1150r,-55l5561,1040r-15,-55l5526,930r-30,-50l5461,835r-35,-40l5386,755r-45,-30l5296,700r-45,-20l5206,670r-40,l5126,680r-40,15l5101,665r10,-30l5126,565r5,-70l5126,420r-10,-30l5106,355r-10,-30l5076,295r-15,-25l5036,250r-25,-15l4986,220r-25,-5l4931,210r-30,5l4871,220r-30,15l4816,255r-25,20l4776,305r-10,30l4761,370r,35l4766,440r15,25l4791,475r10,5l4811,485r15,-5l4841,475r15,-10l4856,445r5,-15l4871,420r5,-5l4886,415r5,5l4906,440r10,25l4916,480r,20l4906,520r-10,15l4881,555r-25,20l4821,590r-40,15l4741,605r-40,l4661,595r-40,-20l4586,555r-30,-30l4531,490r-20,-40l4476,365r-20,-40l4431,290r-25,-30l4366,240r-40,-15l4281,220r-45,l4187,230r-45,20l4102,275r-40,30l4027,340r10,-35l4047,270r5,-30l4052,210r-5,-30l4042,155r-5,-20l4027,110,3997,75,3962,45,3927,20,3882,10,3842,r-45,l3757,10r-35,15l3692,50r-20,30l3667,100r-5,20l3657,140r5,25l3667,200r15,30l3692,245r10,10l3717,260r15,5l3757,265r10,-10l3772,240r,-15l3767,185r5,-20l3782,150r15,-5l3807,140r10,5l3822,155r,30l3817,230r-15,50l3782,330r-20,45l3737,410r-25,-30l3682,350r-25,-20l3627,310r-35,-20l3562,280r-35,-10l3492,265r-30,l3427,270r-30,10l3362,300r-30,20l3302,350r-25,30l3252,425r5,-20l3262,385r5,-20l3262,345r-10,-45l3227,250r-35,-40l3152,165r-45,-40l3057,95,3002,70,2947,55r-55,-5l2863,50r-25,5l2808,65r-25,15l2758,95r-20,20l2713,145r-20,30l2673,210r-15,35l2668,210r,-30l2658,155r-20,-25l2613,115r-30,-15l2548,95r-35,-5l2473,90r-45,5l2388,105r-45,10l2303,130r-40,20l2228,175r-30,25l2153,245r-50,60l2043,370r-60,55l1948,445r-30,20l1883,475r-35,5l1818,475r-35,-15l1753,440r-30,-40l1703,370r-10,-40l1693,285r5,-40l1708,210r10,-10l1728,190r15,-5l1758,180r15,5l1788,195r10,15l1803,225r-5,40l1798,285r5,15l1813,305r25,l1853,305r15,-10l1878,285r10,-15l1903,240r5,-35l1913,185r-5,-25l1903,140r-5,-15l1878,90,1848,70,1813,55,1773,45r-45,l1688,50r-45,15l1608,85r-35,30l1543,155r-10,20l1529,200r-5,25l1519,250r,30l1524,315r9,35l1543,385r-34,-40l1469,315r-40,-25l1384,275r-50,-10l1289,260r-45,5l1204,280r-40,25l1139,335r-25,35l1094,410r-35,80l1039,530r-25,40l984,595r-35,25l909,635r-40,10l829,650r-45,-5l749,635,714,615,689,595,674,580,664,560,654,540r,-15l654,505r10,-25l679,460r5,l694,460r5,5l709,470r5,15l714,505r15,15l744,525r15,l769,525r10,-10l789,510r15,-30l809,450r,-35l804,375,794,345,779,315,754,295,729,275,699,265,669,255r-30,l609,255r-25,10l559,275r-25,20l509,315r-15,25l474,365r-10,30l454,430r-10,35l439,535r5,70l459,675r10,35l484,740,444,720,404,710r-40,5l319,725r-45,15l229,765r-45,35l145,835r-35,40l75,925,45,975r-20,50l10,1080,,1135r,55l10,1245r15,40l45,1320r25,35l100,1385r30,25l165,1425r34,5l234,1430r20,-5l274,1415r15,-10l299,1390r10,-15l314,1360r,-30l309,1305r-10,-10l289,1285r-10,-5l264,1280r-15,l229,1285r5,-30l244,1230r10,-25l269,1190r15,-15l304,1165r15,-10l344,1155r20,l384,1160r20,10l424,1180r20,15l459,1210r15,20l489,1255r10,30l509,1315r,30l509,1375r-5,25l499,1425r-20,55l449,1525r-30,45l344,1650r-35,40l284,1735r-25,50l239,1835r-15,55l219,1945r-5,55l219,2050r10,50l244,2145r25,40l294,2215r35,30l374,2260r45,10l474,2270r-15,35l449,2350r-5,40l444,2435r5,40l459,2520r15,40l494,2605r40,75l574,2745r40,50l649,2825r35,20l719,2865r35,10l789,2885r40,l864,2885r35,-5l934,2875r35,-10l1004,2850r70,-35l1144,2770r65,-55l1214,2750r5,35l1229,2815r15,30l1259,2875r20,25l1299,2920r25,20l1379,2975r60,25l1499,3015r69,10l1633,3025r70,-10l1763,2995r60,-25l1878,2940r25,-20l1928,2895r15,-25l1963,2845r15,-30l1988,2785r5,25l2008,2835r10,20l2038,2870r20,15l2078,2900r50,20l2178,2930r50,5l2273,2935r45,-5l2368,2920r50,-15l2463,2885r45,-30l2548,2820r40,-35l2628,2740r40,-45l2663,2730r,30l2668,2785r10,20l2688,2825r10,15l2713,2850r20,5l2753,2860r20,l2823,2860r50,-15l2932,2825r55,-20l3042,2775r105,-55l3227,2665r45,-25l3317,2610r45,-30l3412,2565r50,-10l3487,2555r20,5l3527,2565r20,15l3567,2600r10,25l3592,2655r10,35l3607,2720r,25l3602,2770r-5,15l3592,2800r-10,10l3572,2820r-10,l3552,2820r-5,-5l3537,2810r-5,-10l3527,2785r,-15l3532,2750r5,-20l3507,2715r-25,-10l3457,2705r-20,5l3422,2720r-10,20l3407,2760r,25l3412,2815r10,30l3437,2875r20,35l3487,2945r30,30l3562,3010r45,30xe" filled="f" fillcolor="#e76f34" strokecolor="#fbd4b4 [1305]" strokeweight="1pt">
                <v:stroke dashstyle="1 1"/>
                <v:path arrowok="t" o:connecttype="custom" o:connectlocs="2276125,1818194;2500845,1681602;2737246,1687673;2848493,1399311;2976428,1220224;2848493,901509;2842931,710280;2956959,707244;2923585,783129;3026489,828659;3073769,564581;2829025,421918;2815119,163911;2664935,166946;2684403,291397;2734464,282291;2614873,367281;2450783,157840;2239969,206406;2184345,12142;2036942,100168;2098128,145698;2123159,139628;1981319,169981;1808885,258008;1669825,42495;1486823,127486;1375576,54637;1136394,224618;947273,224618;994553,118380;1044614,173017;1008459,33389;844925,151769;716990,157840;564025,346034;374904,352104;397154,294432;449996,251937;324843,160875;246970,367281;102348,485661;13906,780093;160753,852943;127378,780093;213595,704209;283125,834730;132941,1113985;233064,1378064;297031,1626965;500058,1748380;691960,1727133;980647,1818194;1116925,1721062;1317171,1772664;1484042,1690708;1661482,1702850;1950725,1554116;2000787,1690708;1964631,1669461;1897883,1708920" o:connectangles="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margin">
                  <wp:posOffset>5610225</wp:posOffset>
                </wp:positionH>
                <wp:positionV relativeFrom="margin">
                  <wp:posOffset>1132840</wp:posOffset>
                </wp:positionV>
                <wp:extent cx="3243580" cy="5063490"/>
                <wp:effectExtent l="9525" t="8890" r="13970" b="13970"/>
                <wp:wrapNone/>
                <wp:docPr id="556" name="Rectangle 3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43580" cy="506349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chemeClr val="accent6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93" o:spid="_x0000_s1026" style="position:absolute;margin-left:441.75pt;margin-top:89.2pt;width:255.4pt;height:398.7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" fillcolor="white [3201]" strokecolor="#e36c0a [2409]">
                <v:fill color2="#fbd4b4 [1305]" focus="100%" type="gradient"/>
                <v:shadow color="#974706 [1609]" opacity=".5" offset="1pt"/>
                <w10:wrap anchorx="margin" anchory="margin"/>
              </v:rect>
            </w:pict>
          </mc:Fallback>
        </mc:AlternateContent>
      </w:r>
      <w:r>
        <w:rPr>
          <w:noProof/>
          <w:lang w:eastAsia="ja-JP"/>
        </w:rPr>
        <mc:AlternateContent>
          <mc:Choice Requires="wpg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5405755</wp:posOffset>
                </wp:positionH>
                <wp:positionV relativeFrom="paragraph">
                  <wp:posOffset>922655</wp:posOffset>
                </wp:positionV>
                <wp:extent cx="3657600" cy="5486400"/>
                <wp:effectExtent l="14605" t="8255" r="13970" b="10795"/>
                <wp:wrapNone/>
                <wp:docPr id="3" name="Group 3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57600" cy="5486400"/>
                          <a:chOff x="415" y="315"/>
                          <a:chExt cx="5982" cy="8872"/>
                        </a:xfrm>
                      </wpg:grpSpPr>
                      <wps:wsp>
                        <wps:cNvPr id="5" name="Freeform 3443"/>
                        <wps:cNvSpPr>
                          <a:spLocks/>
                        </wps:cNvSpPr>
                        <wps:spPr bwMode="auto">
                          <a:xfrm>
                            <a:off x="5848" y="8937"/>
                            <a:ext cx="50" cy="250"/>
                          </a:xfrm>
                          <a:custGeom>
                            <a:avLst/>
                            <a:gdLst>
                              <a:gd name="T0" fmla="*/ 10 w 50"/>
                              <a:gd name="T1" fmla="*/ 0 h 250"/>
                              <a:gd name="T2" fmla="*/ 10 w 50"/>
                              <a:gd name="T3" fmla="*/ 0 h 250"/>
                              <a:gd name="T4" fmla="*/ 25 w 50"/>
                              <a:gd name="T5" fmla="*/ 10 h 250"/>
                              <a:gd name="T6" fmla="*/ 35 w 50"/>
                              <a:gd name="T7" fmla="*/ 25 h 250"/>
                              <a:gd name="T8" fmla="*/ 45 w 50"/>
                              <a:gd name="T9" fmla="*/ 50 h 250"/>
                              <a:gd name="T10" fmla="*/ 50 w 50"/>
                              <a:gd name="T11" fmla="*/ 80 h 250"/>
                              <a:gd name="T12" fmla="*/ 45 w 50"/>
                              <a:gd name="T13" fmla="*/ 110 h 250"/>
                              <a:gd name="T14" fmla="*/ 35 w 50"/>
                              <a:gd name="T15" fmla="*/ 135 h 250"/>
                              <a:gd name="T16" fmla="*/ 25 w 50"/>
                              <a:gd name="T17" fmla="*/ 155 h 250"/>
                              <a:gd name="T18" fmla="*/ 5 w 50"/>
                              <a:gd name="T19" fmla="*/ 185 h 250"/>
                              <a:gd name="T20" fmla="*/ 5 w 50"/>
                              <a:gd name="T21" fmla="*/ 185 h 250"/>
                              <a:gd name="T22" fmla="*/ 0 w 50"/>
                              <a:gd name="T23" fmla="*/ 190 h 250"/>
                              <a:gd name="T24" fmla="*/ 5 w 50"/>
                              <a:gd name="T25" fmla="*/ 200 h 250"/>
                              <a:gd name="T26" fmla="*/ 20 w 50"/>
                              <a:gd name="T27" fmla="*/ 215 h 250"/>
                              <a:gd name="T28" fmla="*/ 50 w 50"/>
                              <a:gd name="T29" fmla="*/ 235 h 250"/>
                              <a:gd name="T30" fmla="*/ 5 w 50"/>
                              <a:gd name="T31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10" y="0"/>
                                </a:moveTo>
                                <a:lnTo>
                                  <a:pt x="10" y="0"/>
                                </a:lnTo>
                                <a:lnTo>
                                  <a:pt x="25" y="10"/>
                                </a:lnTo>
                                <a:lnTo>
                                  <a:pt x="35" y="25"/>
                                </a:lnTo>
                                <a:lnTo>
                                  <a:pt x="45" y="50"/>
                                </a:lnTo>
                                <a:lnTo>
                                  <a:pt x="50" y="80"/>
                                </a:lnTo>
                                <a:lnTo>
                                  <a:pt x="45" y="110"/>
                                </a:lnTo>
                                <a:lnTo>
                                  <a:pt x="35" y="135"/>
                                </a:lnTo>
                                <a:lnTo>
                                  <a:pt x="25" y="155"/>
                                </a:lnTo>
                                <a:lnTo>
                                  <a:pt x="5" y="185"/>
                                </a:lnTo>
                                <a:lnTo>
                                  <a:pt x="0" y="190"/>
                                </a:lnTo>
                                <a:lnTo>
                                  <a:pt x="5" y="200"/>
                                </a:lnTo>
                                <a:lnTo>
                                  <a:pt x="20" y="215"/>
                                </a:lnTo>
                                <a:lnTo>
                                  <a:pt x="50" y="235"/>
                                </a:lnTo>
                                <a:lnTo>
                                  <a:pt x="5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3444"/>
                        <wps:cNvSpPr>
                          <a:spLocks/>
                        </wps:cNvSpPr>
                        <wps:spPr bwMode="auto">
                          <a:xfrm>
                            <a:off x="6148" y="8912"/>
                            <a:ext cx="249" cy="85"/>
                          </a:xfrm>
                          <a:custGeom>
                            <a:avLst/>
                            <a:gdLst>
                              <a:gd name="T0" fmla="*/ 0 w 249"/>
                              <a:gd name="T1" fmla="*/ 5 h 85"/>
                              <a:gd name="T2" fmla="*/ 0 w 249"/>
                              <a:gd name="T3" fmla="*/ 5 h 85"/>
                              <a:gd name="T4" fmla="*/ 25 w 249"/>
                              <a:gd name="T5" fmla="*/ 10 h 85"/>
                              <a:gd name="T6" fmla="*/ 50 w 249"/>
                              <a:gd name="T7" fmla="*/ 20 h 85"/>
                              <a:gd name="T8" fmla="*/ 75 w 249"/>
                              <a:gd name="T9" fmla="*/ 30 h 85"/>
                              <a:gd name="T10" fmla="*/ 105 w 249"/>
                              <a:gd name="T11" fmla="*/ 35 h 85"/>
                              <a:gd name="T12" fmla="*/ 105 w 249"/>
                              <a:gd name="T13" fmla="*/ 35 h 85"/>
                              <a:gd name="T14" fmla="*/ 130 w 249"/>
                              <a:gd name="T15" fmla="*/ 35 h 85"/>
                              <a:gd name="T16" fmla="*/ 155 w 249"/>
                              <a:gd name="T17" fmla="*/ 25 h 85"/>
                              <a:gd name="T18" fmla="*/ 169 w 249"/>
                              <a:gd name="T19" fmla="*/ 15 h 85"/>
                              <a:gd name="T20" fmla="*/ 179 w 249"/>
                              <a:gd name="T21" fmla="*/ 5 h 85"/>
                              <a:gd name="T22" fmla="*/ 179 w 249"/>
                              <a:gd name="T23" fmla="*/ 5 h 85"/>
                              <a:gd name="T24" fmla="*/ 189 w 249"/>
                              <a:gd name="T25" fmla="*/ 0 h 85"/>
                              <a:gd name="T26" fmla="*/ 199 w 249"/>
                              <a:gd name="T27" fmla="*/ 5 h 85"/>
                              <a:gd name="T28" fmla="*/ 209 w 249"/>
                              <a:gd name="T29" fmla="*/ 30 h 85"/>
                              <a:gd name="T30" fmla="*/ 219 w 249"/>
                              <a:gd name="T31" fmla="*/ 65 h 85"/>
                              <a:gd name="T32" fmla="*/ 219 w 249"/>
                              <a:gd name="T33" fmla="*/ 85 h 85"/>
                              <a:gd name="T34" fmla="*/ 219 w 249"/>
                              <a:gd name="T35" fmla="*/ 85 h 85"/>
                              <a:gd name="T36" fmla="*/ 239 w 249"/>
                              <a:gd name="T37" fmla="*/ 45 h 85"/>
                              <a:gd name="T38" fmla="*/ 249 w 249"/>
                              <a:gd name="T39" fmla="*/ 5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49" h="85">
                                <a:moveTo>
                                  <a:pt x="0" y="5"/>
                                </a:moveTo>
                                <a:lnTo>
                                  <a:pt x="0" y="5"/>
                                </a:lnTo>
                                <a:lnTo>
                                  <a:pt x="25" y="10"/>
                                </a:lnTo>
                                <a:lnTo>
                                  <a:pt x="50" y="20"/>
                                </a:lnTo>
                                <a:lnTo>
                                  <a:pt x="75" y="30"/>
                                </a:lnTo>
                                <a:lnTo>
                                  <a:pt x="105" y="35"/>
                                </a:lnTo>
                                <a:lnTo>
                                  <a:pt x="130" y="35"/>
                                </a:lnTo>
                                <a:lnTo>
                                  <a:pt x="155" y="25"/>
                                </a:lnTo>
                                <a:lnTo>
                                  <a:pt x="169" y="15"/>
                                </a:lnTo>
                                <a:lnTo>
                                  <a:pt x="179" y="5"/>
                                </a:lnTo>
                                <a:lnTo>
                                  <a:pt x="189" y="0"/>
                                </a:lnTo>
                                <a:lnTo>
                                  <a:pt x="199" y="5"/>
                                </a:lnTo>
                                <a:lnTo>
                                  <a:pt x="209" y="30"/>
                                </a:lnTo>
                                <a:lnTo>
                                  <a:pt x="219" y="65"/>
                                </a:lnTo>
                                <a:lnTo>
                                  <a:pt x="219" y="85"/>
                                </a:lnTo>
                                <a:lnTo>
                                  <a:pt x="239" y="45"/>
                                </a:lnTo>
                                <a:lnTo>
                                  <a:pt x="249" y="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3445"/>
                        <wps:cNvSpPr>
                          <a:spLocks/>
                        </wps:cNvSpPr>
                        <wps:spPr bwMode="auto">
                          <a:xfrm>
                            <a:off x="5893" y="8937"/>
                            <a:ext cx="405" cy="245"/>
                          </a:xfrm>
                          <a:custGeom>
                            <a:avLst/>
                            <a:gdLst>
                              <a:gd name="T0" fmla="*/ 220 w 405"/>
                              <a:gd name="T1" fmla="*/ 0 h 245"/>
                              <a:gd name="T2" fmla="*/ 220 w 405"/>
                              <a:gd name="T3" fmla="*/ 0 h 245"/>
                              <a:gd name="T4" fmla="*/ 135 w 405"/>
                              <a:gd name="T5" fmla="*/ 5 h 245"/>
                              <a:gd name="T6" fmla="*/ 100 w 405"/>
                              <a:gd name="T7" fmla="*/ 10 h 245"/>
                              <a:gd name="T8" fmla="*/ 65 w 405"/>
                              <a:gd name="T9" fmla="*/ 15 h 245"/>
                              <a:gd name="T10" fmla="*/ 40 w 405"/>
                              <a:gd name="T11" fmla="*/ 30 h 245"/>
                              <a:gd name="T12" fmla="*/ 20 w 405"/>
                              <a:gd name="T13" fmla="*/ 45 h 245"/>
                              <a:gd name="T14" fmla="*/ 5 w 405"/>
                              <a:gd name="T15" fmla="*/ 65 h 245"/>
                              <a:gd name="T16" fmla="*/ 0 w 405"/>
                              <a:gd name="T17" fmla="*/ 95 h 245"/>
                              <a:gd name="T18" fmla="*/ 0 w 405"/>
                              <a:gd name="T19" fmla="*/ 95 h 245"/>
                              <a:gd name="T20" fmla="*/ 5 w 405"/>
                              <a:gd name="T21" fmla="*/ 125 h 245"/>
                              <a:gd name="T22" fmla="*/ 15 w 405"/>
                              <a:gd name="T23" fmla="*/ 150 h 245"/>
                              <a:gd name="T24" fmla="*/ 35 w 405"/>
                              <a:gd name="T25" fmla="*/ 175 h 245"/>
                              <a:gd name="T26" fmla="*/ 65 w 405"/>
                              <a:gd name="T27" fmla="*/ 200 h 245"/>
                              <a:gd name="T28" fmla="*/ 95 w 405"/>
                              <a:gd name="T29" fmla="*/ 220 h 245"/>
                              <a:gd name="T30" fmla="*/ 135 w 405"/>
                              <a:gd name="T31" fmla="*/ 230 h 245"/>
                              <a:gd name="T32" fmla="*/ 175 w 405"/>
                              <a:gd name="T33" fmla="*/ 240 h 245"/>
                              <a:gd name="T34" fmla="*/ 220 w 405"/>
                              <a:gd name="T35" fmla="*/ 245 h 245"/>
                              <a:gd name="T36" fmla="*/ 220 w 405"/>
                              <a:gd name="T37" fmla="*/ 245 h 245"/>
                              <a:gd name="T38" fmla="*/ 250 w 405"/>
                              <a:gd name="T39" fmla="*/ 240 h 245"/>
                              <a:gd name="T40" fmla="*/ 285 w 405"/>
                              <a:gd name="T41" fmla="*/ 235 h 245"/>
                              <a:gd name="T42" fmla="*/ 315 w 405"/>
                              <a:gd name="T43" fmla="*/ 220 h 245"/>
                              <a:gd name="T44" fmla="*/ 340 w 405"/>
                              <a:gd name="T45" fmla="*/ 205 h 245"/>
                              <a:gd name="T46" fmla="*/ 365 w 405"/>
                              <a:gd name="T47" fmla="*/ 185 h 245"/>
                              <a:gd name="T48" fmla="*/ 385 w 405"/>
                              <a:gd name="T49" fmla="*/ 165 h 245"/>
                              <a:gd name="T50" fmla="*/ 400 w 405"/>
                              <a:gd name="T51" fmla="*/ 140 h 245"/>
                              <a:gd name="T52" fmla="*/ 405 w 405"/>
                              <a:gd name="T53" fmla="*/ 115 h 245"/>
                              <a:gd name="T54" fmla="*/ 405 w 405"/>
                              <a:gd name="T55" fmla="*/ 115 h 245"/>
                              <a:gd name="T56" fmla="*/ 405 w 405"/>
                              <a:gd name="T57" fmla="*/ 95 h 245"/>
                              <a:gd name="T58" fmla="*/ 405 w 405"/>
                              <a:gd name="T59" fmla="*/ 75 h 245"/>
                              <a:gd name="T60" fmla="*/ 400 w 405"/>
                              <a:gd name="T61" fmla="*/ 60 h 245"/>
                              <a:gd name="T62" fmla="*/ 395 w 405"/>
                              <a:gd name="T63" fmla="*/ 45 h 245"/>
                              <a:gd name="T64" fmla="*/ 385 w 405"/>
                              <a:gd name="T65" fmla="*/ 30 h 245"/>
                              <a:gd name="T66" fmla="*/ 370 w 405"/>
                              <a:gd name="T67" fmla="*/ 20 h 245"/>
                              <a:gd name="T68" fmla="*/ 345 w 405"/>
                              <a:gd name="T69" fmla="*/ 10 h 245"/>
                              <a:gd name="T70" fmla="*/ 345 w 405"/>
                              <a:gd name="T71" fmla="*/ 10 h 245"/>
                              <a:gd name="T72" fmla="*/ 265 w 405"/>
                              <a:gd name="T73" fmla="*/ 0 h 245"/>
                              <a:gd name="T74" fmla="*/ 220 w 405"/>
                              <a:gd name="T75" fmla="*/ 0 h 245"/>
                              <a:gd name="T76" fmla="*/ 220 w 405"/>
                              <a:gd name="T77" fmla="*/ 0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405" h="245">
                                <a:moveTo>
                                  <a:pt x="220" y="0"/>
                                </a:moveTo>
                                <a:lnTo>
                                  <a:pt x="220" y="0"/>
                                </a:lnTo>
                                <a:lnTo>
                                  <a:pt x="135" y="5"/>
                                </a:lnTo>
                                <a:lnTo>
                                  <a:pt x="100" y="10"/>
                                </a:lnTo>
                                <a:lnTo>
                                  <a:pt x="65" y="15"/>
                                </a:lnTo>
                                <a:lnTo>
                                  <a:pt x="40" y="30"/>
                                </a:lnTo>
                                <a:lnTo>
                                  <a:pt x="20" y="45"/>
                                </a:lnTo>
                                <a:lnTo>
                                  <a:pt x="5" y="65"/>
                                </a:lnTo>
                                <a:lnTo>
                                  <a:pt x="0" y="95"/>
                                </a:lnTo>
                                <a:lnTo>
                                  <a:pt x="5" y="125"/>
                                </a:lnTo>
                                <a:lnTo>
                                  <a:pt x="15" y="150"/>
                                </a:lnTo>
                                <a:lnTo>
                                  <a:pt x="35" y="175"/>
                                </a:lnTo>
                                <a:lnTo>
                                  <a:pt x="65" y="200"/>
                                </a:lnTo>
                                <a:lnTo>
                                  <a:pt x="95" y="220"/>
                                </a:lnTo>
                                <a:lnTo>
                                  <a:pt x="135" y="230"/>
                                </a:lnTo>
                                <a:lnTo>
                                  <a:pt x="175" y="240"/>
                                </a:lnTo>
                                <a:lnTo>
                                  <a:pt x="220" y="245"/>
                                </a:lnTo>
                                <a:lnTo>
                                  <a:pt x="250" y="240"/>
                                </a:lnTo>
                                <a:lnTo>
                                  <a:pt x="285" y="235"/>
                                </a:lnTo>
                                <a:lnTo>
                                  <a:pt x="315" y="220"/>
                                </a:lnTo>
                                <a:lnTo>
                                  <a:pt x="340" y="205"/>
                                </a:lnTo>
                                <a:lnTo>
                                  <a:pt x="365" y="185"/>
                                </a:lnTo>
                                <a:lnTo>
                                  <a:pt x="385" y="165"/>
                                </a:lnTo>
                                <a:lnTo>
                                  <a:pt x="400" y="140"/>
                                </a:lnTo>
                                <a:lnTo>
                                  <a:pt x="405" y="115"/>
                                </a:lnTo>
                                <a:lnTo>
                                  <a:pt x="405" y="95"/>
                                </a:lnTo>
                                <a:lnTo>
                                  <a:pt x="405" y="75"/>
                                </a:lnTo>
                                <a:lnTo>
                                  <a:pt x="400" y="60"/>
                                </a:lnTo>
                                <a:lnTo>
                                  <a:pt x="395" y="45"/>
                                </a:lnTo>
                                <a:lnTo>
                                  <a:pt x="385" y="30"/>
                                </a:lnTo>
                                <a:lnTo>
                                  <a:pt x="370" y="20"/>
                                </a:lnTo>
                                <a:lnTo>
                                  <a:pt x="345" y="10"/>
                                </a:lnTo>
                                <a:lnTo>
                                  <a:pt x="265" y="0"/>
                                </a:lnTo>
                                <a:lnTo>
                                  <a:pt x="22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3446"/>
                        <wps:cNvSpPr>
                          <a:spLocks/>
                        </wps:cNvSpPr>
                        <wps:spPr bwMode="auto">
                          <a:xfrm>
                            <a:off x="5963" y="8937"/>
                            <a:ext cx="275" cy="195"/>
                          </a:xfrm>
                          <a:custGeom>
                            <a:avLst/>
                            <a:gdLst>
                              <a:gd name="T0" fmla="*/ 150 w 275"/>
                              <a:gd name="T1" fmla="*/ 0 h 195"/>
                              <a:gd name="T2" fmla="*/ 150 w 275"/>
                              <a:gd name="T3" fmla="*/ 0 h 195"/>
                              <a:gd name="T4" fmla="*/ 120 w 275"/>
                              <a:gd name="T5" fmla="*/ 0 h 195"/>
                              <a:gd name="T6" fmla="*/ 90 w 275"/>
                              <a:gd name="T7" fmla="*/ 5 h 195"/>
                              <a:gd name="T8" fmla="*/ 65 w 275"/>
                              <a:gd name="T9" fmla="*/ 15 h 195"/>
                              <a:gd name="T10" fmla="*/ 45 w 275"/>
                              <a:gd name="T11" fmla="*/ 25 h 195"/>
                              <a:gd name="T12" fmla="*/ 25 w 275"/>
                              <a:gd name="T13" fmla="*/ 40 h 195"/>
                              <a:gd name="T14" fmla="*/ 10 w 275"/>
                              <a:gd name="T15" fmla="*/ 55 h 195"/>
                              <a:gd name="T16" fmla="*/ 5 w 275"/>
                              <a:gd name="T17" fmla="*/ 75 h 195"/>
                              <a:gd name="T18" fmla="*/ 0 w 275"/>
                              <a:gd name="T19" fmla="*/ 95 h 195"/>
                              <a:gd name="T20" fmla="*/ 0 w 275"/>
                              <a:gd name="T21" fmla="*/ 95 h 195"/>
                              <a:gd name="T22" fmla="*/ 0 w 275"/>
                              <a:gd name="T23" fmla="*/ 115 h 195"/>
                              <a:gd name="T24" fmla="*/ 10 w 275"/>
                              <a:gd name="T25" fmla="*/ 135 h 195"/>
                              <a:gd name="T26" fmla="*/ 25 w 275"/>
                              <a:gd name="T27" fmla="*/ 150 h 195"/>
                              <a:gd name="T28" fmla="*/ 40 w 275"/>
                              <a:gd name="T29" fmla="*/ 165 h 195"/>
                              <a:gd name="T30" fmla="*/ 65 w 275"/>
                              <a:gd name="T31" fmla="*/ 180 h 195"/>
                              <a:gd name="T32" fmla="*/ 90 w 275"/>
                              <a:gd name="T33" fmla="*/ 190 h 195"/>
                              <a:gd name="T34" fmla="*/ 120 w 275"/>
                              <a:gd name="T35" fmla="*/ 195 h 195"/>
                              <a:gd name="T36" fmla="*/ 150 w 275"/>
                              <a:gd name="T37" fmla="*/ 195 h 195"/>
                              <a:gd name="T38" fmla="*/ 150 w 275"/>
                              <a:gd name="T39" fmla="*/ 195 h 195"/>
                              <a:gd name="T40" fmla="*/ 190 w 275"/>
                              <a:gd name="T41" fmla="*/ 190 h 195"/>
                              <a:gd name="T42" fmla="*/ 225 w 275"/>
                              <a:gd name="T43" fmla="*/ 180 h 195"/>
                              <a:gd name="T44" fmla="*/ 250 w 275"/>
                              <a:gd name="T45" fmla="*/ 160 h 195"/>
                              <a:gd name="T46" fmla="*/ 265 w 275"/>
                              <a:gd name="T47" fmla="*/ 135 h 195"/>
                              <a:gd name="T48" fmla="*/ 275 w 275"/>
                              <a:gd name="T49" fmla="*/ 110 h 195"/>
                              <a:gd name="T50" fmla="*/ 275 w 275"/>
                              <a:gd name="T51" fmla="*/ 85 h 195"/>
                              <a:gd name="T52" fmla="*/ 265 w 275"/>
                              <a:gd name="T53" fmla="*/ 65 h 195"/>
                              <a:gd name="T54" fmla="*/ 250 w 275"/>
                              <a:gd name="T55" fmla="*/ 50 h 195"/>
                              <a:gd name="T56" fmla="*/ 250 w 275"/>
                              <a:gd name="T57" fmla="*/ 50 h 195"/>
                              <a:gd name="T58" fmla="*/ 190 w 275"/>
                              <a:gd name="T59" fmla="*/ 15 h 195"/>
                              <a:gd name="T60" fmla="*/ 170 w 275"/>
                              <a:gd name="T61" fmla="*/ 5 h 195"/>
                              <a:gd name="T62" fmla="*/ 150 w 275"/>
                              <a:gd name="T63" fmla="*/ 0 h 195"/>
                              <a:gd name="T64" fmla="*/ 150 w 275"/>
                              <a:gd name="T65" fmla="*/ 0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275" h="195">
                                <a:moveTo>
                                  <a:pt x="150" y="0"/>
                                </a:moveTo>
                                <a:lnTo>
                                  <a:pt x="150" y="0"/>
                                </a:lnTo>
                                <a:lnTo>
                                  <a:pt x="120" y="0"/>
                                </a:lnTo>
                                <a:lnTo>
                                  <a:pt x="90" y="5"/>
                                </a:lnTo>
                                <a:lnTo>
                                  <a:pt x="65" y="15"/>
                                </a:lnTo>
                                <a:lnTo>
                                  <a:pt x="45" y="25"/>
                                </a:lnTo>
                                <a:lnTo>
                                  <a:pt x="25" y="40"/>
                                </a:lnTo>
                                <a:lnTo>
                                  <a:pt x="10" y="55"/>
                                </a:lnTo>
                                <a:lnTo>
                                  <a:pt x="5" y="75"/>
                                </a:lnTo>
                                <a:lnTo>
                                  <a:pt x="0" y="95"/>
                                </a:lnTo>
                                <a:lnTo>
                                  <a:pt x="0" y="115"/>
                                </a:lnTo>
                                <a:lnTo>
                                  <a:pt x="10" y="135"/>
                                </a:lnTo>
                                <a:lnTo>
                                  <a:pt x="25" y="150"/>
                                </a:lnTo>
                                <a:lnTo>
                                  <a:pt x="40" y="165"/>
                                </a:lnTo>
                                <a:lnTo>
                                  <a:pt x="65" y="180"/>
                                </a:lnTo>
                                <a:lnTo>
                                  <a:pt x="90" y="190"/>
                                </a:lnTo>
                                <a:lnTo>
                                  <a:pt x="120" y="195"/>
                                </a:lnTo>
                                <a:lnTo>
                                  <a:pt x="150" y="195"/>
                                </a:lnTo>
                                <a:lnTo>
                                  <a:pt x="190" y="190"/>
                                </a:lnTo>
                                <a:lnTo>
                                  <a:pt x="225" y="180"/>
                                </a:lnTo>
                                <a:lnTo>
                                  <a:pt x="250" y="160"/>
                                </a:lnTo>
                                <a:lnTo>
                                  <a:pt x="265" y="135"/>
                                </a:lnTo>
                                <a:lnTo>
                                  <a:pt x="275" y="110"/>
                                </a:lnTo>
                                <a:lnTo>
                                  <a:pt x="275" y="85"/>
                                </a:lnTo>
                                <a:lnTo>
                                  <a:pt x="265" y="65"/>
                                </a:lnTo>
                                <a:lnTo>
                                  <a:pt x="250" y="50"/>
                                </a:lnTo>
                                <a:lnTo>
                                  <a:pt x="190" y="15"/>
                                </a:lnTo>
                                <a:lnTo>
                                  <a:pt x="170" y="5"/>
                                </a:lnTo>
                                <a:lnTo>
                                  <a:pt x="15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3447"/>
                        <wps:cNvSpPr>
                          <a:spLocks/>
                        </wps:cNvSpPr>
                        <wps:spPr bwMode="auto">
                          <a:xfrm>
                            <a:off x="6008" y="8937"/>
                            <a:ext cx="190" cy="165"/>
                          </a:xfrm>
                          <a:custGeom>
                            <a:avLst/>
                            <a:gdLst>
                              <a:gd name="T0" fmla="*/ 105 w 190"/>
                              <a:gd name="T1" fmla="*/ 0 h 165"/>
                              <a:gd name="T2" fmla="*/ 105 w 190"/>
                              <a:gd name="T3" fmla="*/ 0 h 165"/>
                              <a:gd name="T4" fmla="*/ 85 w 190"/>
                              <a:gd name="T5" fmla="*/ 5 h 165"/>
                              <a:gd name="T6" fmla="*/ 65 w 190"/>
                              <a:gd name="T7" fmla="*/ 10 h 165"/>
                              <a:gd name="T8" fmla="*/ 45 w 190"/>
                              <a:gd name="T9" fmla="*/ 20 h 165"/>
                              <a:gd name="T10" fmla="*/ 30 w 190"/>
                              <a:gd name="T11" fmla="*/ 30 h 165"/>
                              <a:gd name="T12" fmla="*/ 20 w 190"/>
                              <a:gd name="T13" fmla="*/ 45 h 165"/>
                              <a:gd name="T14" fmla="*/ 10 w 190"/>
                              <a:gd name="T15" fmla="*/ 65 h 165"/>
                              <a:gd name="T16" fmla="*/ 0 w 190"/>
                              <a:gd name="T17" fmla="*/ 80 h 165"/>
                              <a:gd name="T18" fmla="*/ 0 w 190"/>
                              <a:gd name="T19" fmla="*/ 95 h 165"/>
                              <a:gd name="T20" fmla="*/ 0 w 190"/>
                              <a:gd name="T21" fmla="*/ 95 h 165"/>
                              <a:gd name="T22" fmla="*/ 0 w 190"/>
                              <a:gd name="T23" fmla="*/ 110 h 165"/>
                              <a:gd name="T24" fmla="*/ 5 w 190"/>
                              <a:gd name="T25" fmla="*/ 120 h 165"/>
                              <a:gd name="T26" fmla="*/ 15 w 190"/>
                              <a:gd name="T27" fmla="*/ 135 h 165"/>
                              <a:gd name="T28" fmla="*/ 30 w 190"/>
                              <a:gd name="T29" fmla="*/ 145 h 165"/>
                              <a:gd name="T30" fmla="*/ 65 w 190"/>
                              <a:gd name="T31" fmla="*/ 160 h 165"/>
                              <a:gd name="T32" fmla="*/ 105 w 190"/>
                              <a:gd name="T33" fmla="*/ 165 h 165"/>
                              <a:gd name="T34" fmla="*/ 105 w 190"/>
                              <a:gd name="T35" fmla="*/ 165 h 165"/>
                              <a:gd name="T36" fmla="*/ 130 w 190"/>
                              <a:gd name="T37" fmla="*/ 165 h 165"/>
                              <a:gd name="T38" fmla="*/ 150 w 190"/>
                              <a:gd name="T39" fmla="*/ 155 h 165"/>
                              <a:gd name="T40" fmla="*/ 165 w 190"/>
                              <a:gd name="T41" fmla="*/ 145 h 165"/>
                              <a:gd name="T42" fmla="*/ 180 w 190"/>
                              <a:gd name="T43" fmla="*/ 135 h 165"/>
                              <a:gd name="T44" fmla="*/ 185 w 190"/>
                              <a:gd name="T45" fmla="*/ 115 h 165"/>
                              <a:gd name="T46" fmla="*/ 190 w 190"/>
                              <a:gd name="T47" fmla="*/ 100 h 165"/>
                              <a:gd name="T48" fmla="*/ 190 w 190"/>
                              <a:gd name="T49" fmla="*/ 85 h 165"/>
                              <a:gd name="T50" fmla="*/ 180 w 190"/>
                              <a:gd name="T51" fmla="*/ 75 h 165"/>
                              <a:gd name="T52" fmla="*/ 180 w 190"/>
                              <a:gd name="T53" fmla="*/ 75 h 165"/>
                              <a:gd name="T54" fmla="*/ 160 w 190"/>
                              <a:gd name="T55" fmla="*/ 50 h 165"/>
                              <a:gd name="T56" fmla="*/ 140 w 190"/>
                              <a:gd name="T57" fmla="*/ 25 h 165"/>
                              <a:gd name="T58" fmla="*/ 120 w 190"/>
                              <a:gd name="T59" fmla="*/ 10 h 165"/>
                              <a:gd name="T60" fmla="*/ 105 w 190"/>
                              <a:gd name="T61" fmla="*/ 0 h 165"/>
                              <a:gd name="T62" fmla="*/ 105 w 190"/>
                              <a:gd name="T63" fmla="*/ 0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90" h="165">
                                <a:moveTo>
                                  <a:pt x="105" y="0"/>
                                </a:moveTo>
                                <a:lnTo>
                                  <a:pt x="105" y="0"/>
                                </a:lnTo>
                                <a:lnTo>
                                  <a:pt x="85" y="5"/>
                                </a:lnTo>
                                <a:lnTo>
                                  <a:pt x="65" y="10"/>
                                </a:lnTo>
                                <a:lnTo>
                                  <a:pt x="45" y="20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0" y="80"/>
                                </a:lnTo>
                                <a:lnTo>
                                  <a:pt x="0" y="95"/>
                                </a:lnTo>
                                <a:lnTo>
                                  <a:pt x="0" y="110"/>
                                </a:lnTo>
                                <a:lnTo>
                                  <a:pt x="5" y="120"/>
                                </a:lnTo>
                                <a:lnTo>
                                  <a:pt x="15" y="135"/>
                                </a:lnTo>
                                <a:lnTo>
                                  <a:pt x="30" y="145"/>
                                </a:lnTo>
                                <a:lnTo>
                                  <a:pt x="65" y="160"/>
                                </a:lnTo>
                                <a:lnTo>
                                  <a:pt x="105" y="165"/>
                                </a:lnTo>
                                <a:lnTo>
                                  <a:pt x="130" y="165"/>
                                </a:lnTo>
                                <a:lnTo>
                                  <a:pt x="150" y="155"/>
                                </a:lnTo>
                                <a:lnTo>
                                  <a:pt x="165" y="145"/>
                                </a:lnTo>
                                <a:lnTo>
                                  <a:pt x="180" y="135"/>
                                </a:lnTo>
                                <a:lnTo>
                                  <a:pt x="185" y="115"/>
                                </a:lnTo>
                                <a:lnTo>
                                  <a:pt x="190" y="100"/>
                                </a:lnTo>
                                <a:lnTo>
                                  <a:pt x="190" y="85"/>
                                </a:lnTo>
                                <a:lnTo>
                                  <a:pt x="180" y="75"/>
                                </a:lnTo>
                                <a:lnTo>
                                  <a:pt x="160" y="50"/>
                                </a:lnTo>
                                <a:lnTo>
                                  <a:pt x="140" y="25"/>
                                </a:lnTo>
                                <a:lnTo>
                                  <a:pt x="120" y="10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3448"/>
                        <wps:cNvSpPr>
                          <a:spLocks/>
                        </wps:cNvSpPr>
                        <wps:spPr bwMode="auto">
                          <a:xfrm>
                            <a:off x="6038" y="8937"/>
                            <a:ext cx="135" cy="145"/>
                          </a:xfrm>
                          <a:custGeom>
                            <a:avLst/>
                            <a:gdLst>
                              <a:gd name="T0" fmla="*/ 75 w 135"/>
                              <a:gd name="T1" fmla="*/ 0 h 145"/>
                              <a:gd name="T2" fmla="*/ 75 w 135"/>
                              <a:gd name="T3" fmla="*/ 0 h 145"/>
                              <a:gd name="T4" fmla="*/ 60 w 135"/>
                              <a:gd name="T5" fmla="*/ 5 h 145"/>
                              <a:gd name="T6" fmla="*/ 45 w 135"/>
                              <a:gd name="T7" fmla="*/ 10 h 145"/>
                              <a:gd name="T8" fmla="*/ 35 w 135"/>
                              <a:gd name="T9" fmla="*/ 25 h 145"/>
                              <a:gd name="T10" fmla="*/ 25 w 135"/>
                              <a:gd name="T11" fmla="*/ 35 h 145"/>
                              <a:gd name="T12" fmla="*/ 5 w 135"/>
                              <a:gd name="T13" fmla="*/ 70 h 145"/>
                              <a:gd name="T14" fmla="*/ 0 w 135"/>
                              <a:gd name="T15" fmla="*/ 95 h 145"/>
                              <a:gd name="T16" fmla="*/ 0 w 135"/>
                              <a:gd name="T17" fmla="*/ 95 h 145"/>
                              <a:gd name="T18" fmla="*/ 0 w 135"/>
                              <a:gd name="T19" fmla="*/ 105 h 145"/>
                              <a:gd name="T20" fmla="*/ 5 w 135"/>
                              <a:gd name="T21" fmla="*/ 115 h 145"/>
                              <a:gd name="T22" fmla="*/ 20 w 135"/>
                              <a:gd name="T23" fmla="*/ 130 h 145"/>
                              <a:gd name="T24" fmla="*/ 45 w 135"/>
                              <a:gd name="T25" fmla="*/ 140 h 145"/>
                              <a:gd name="T26" fmla="*/ 75 w 135"/>
                              <a:gd name="T27" fmla="*/ 145 h 145"/>
                              <a:gd name="T28" fmla="*/ 75 w 135"/>
                              <a:gd name="T29" fmla="*/ 145 h 145"/>
                              <a:gd name="T30" fmla="*/ 90 w 135"/>
                              <a:gd name="T31" fmla="*/ 145 h 145"/>
                              <a:gd name="T32" fmla="*/ 105 w 135"/>
                              <a:gd name="T33" fmla="*/ 140 h 145"/>
                              <a:gd name="T34" fmla="*/ 125 w 135"/>
                              <a:gd name="T35" fmla="*/ 125 h 145"/>
                              <a:gd name="T36" fmla="*/ 135 w 135"/>
                              <a:gd name="T37" fmla="*/ 105 h 145"/>
                              <a:gd name="T38" fmla="*/ 135 w 135"/>
                              <a:gd name="T39" fmla="*/ 95 h 145"/>
                              <a:gd name="T40" fmla="*/ 130 w 135"/>
                              <a:gd name="T41" fmla="*/ 85 h 145"/>
                              <a:gd name="T42" fmla="*/ 130 w 135"/>
                              <a:gd name="T43" fmla="*/ 85 h 145"/>
                              <a:gd name="T44" fmla="*/ 120 w 135"/>
                              <a:gd name="T45" fmla="*/ 65 h 145"/>
                              <a:gd name="T46" fmla="*/ 105 w 135"/>
                              <a:gd name="T47" fmla="*/ 35 h 145"/>
                              <a:gd name="T48" fmla="*/ 90 w 135"/>
                              <a:gd name="T49" fmla="*/ 10 h 145"/>
                              <a:gd name="T50" fmla="*/ 80 w 135"/>
                              <a:gd name="T51" fmla="*/ 5 h 145"/>
                              <a:gd name="T52" fmla="*/ 75 w 135"/>
                              <a:gd name="T53" fmla="*/ 0 h 145"/>
                              <a:gd name="T54" fmla="*/ 75 w 135"/>
                              <a:gd name="T55" fmla="*/ 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135" h="145">
                                <a:moveTo>
                                  <a:pt x="75" y="0"/>
                                </a:moveTo>
                                <a:lnTo>
                                  <a:pt x="75" y="0"/>
                                </a:lnTo>
                                <a:lnTo>
                                  <a:pt x="60" y="5"/>
                                </a:lnTo>
                                <a:lnTo>
                                  <a:pt x="45" y="10"/>
                                </a:lnTo>
                                <a:lnTo>
                                  <a:pt x="35" y="25"/>
                                </a:lnTo>
                                <a:lnTo>
                                  <a:pt x="25" y="35"/>
                                </a:lnTo>
                                <a:lnTo>
                                  <a:pt x="5" y="70"/>
                                </a:lnTo>
                                <a:lnTo>
                                  <a:pt x="0" y="95"/>
                                </a:lnTo>
                                <a:lnTo>
                                  <a:pt x="0" y="105"/>
                                </a:lnTo>
                                <a:lnTo>
                                  <a:pt x="5" y="115"/>
                                </a:lnTo>
                                <a:lnTo>
                                  <a:pt x="20" y="130"/>
                                </a:lnTo>
                                <a:lnTo>
                                  <a:pt x="45" y="140"/>
                                </a:lnTo>
                                <a:lnTo>
                                  <a:pt x="75" y="145"/>
                                </a:lnTo>
                                <a:lnTo>
                                  <a:pt x="90" y="145"/>
                                </a:lnTo>
                                <a:lnTo>
                                  <a:pt x="105" y="140"/>
                                </a:lnTo>
                                <a:lnTo>
                                  <a:pt x="125" y="125"/>
                                </a:lnTo>
                                <a:lnTo>
                                  <a:pt x="135" y="105"/>
                                </a:lnTo>
                                <a:lnTo>
                                  <a:pt x="135" y="95"/>
                                </a:lnTo>
                                <a:lnTo>
                                  <a:pt x="130" y="85"/>
                                </a:lnTo>
                                <a:lnTo>
                                  <a:pt x="120" y="65"/>
                                </a:lnTo>
                                <a:lnTo>
                                  <a:pt x="105" y="35"/>
                                </a:lnTo>
                                <a:lnTo>
                                  <a:pt x="90" y="10"/>
                                </a:lnTo>
                                <a:lnTo>
                                  <a:pt x="80" y="5"/>
                                </a:lnTo>
                                <a:lnTo>
                                  <a:pt x="7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3449"/>
                        <wps:cNvSpPr>
                          <a:spLocks/>
                        </wps:cNvSpPr>
                        <wps:spPr bwMode="auto">
                          <a:xfrm>
                            <a:off x="5858" y="8917"/>
                            <a:ext cx="290" cy="20"/>
                          </a:xfrm>
                          <a:custGeom>
                            <a:avLst/>
                            <a:gdLst>
                              <a:gd name="T0" fmla="*/ 290 w 290"/>
                              <a:gd name="T1" fmla="*/ 0 h 20"/>
                              <a:gd name="T2" fmla="*/ 290 w 290"/>
                              <a:gd name="T3" fmla="*/ 0 h 20"/>
                              <a:gd name="T4" fmla="*/ 270 w 290"/>
                              <a:gd name="T5" fmla="*/ 0 h 20"/>
                              <a:gd name="T6" fmla="*/ 270 w 290"/>
                              <a:gd name="T7" fmla="*/ 0 h 20"/>
                              <a:gd name="T8" fmla="*/ 270 w 290"/>
                              <a:gd name="T9" fmla="*/ 0 h 20"/>
                              <a:gd name="T10" fmla="*/ 270 w 290"/>
                              <a:gd name="T11" fmla="*/ 0 h 20"/>
                              <a:gd name="T12" fmla="*/ 270 w 290"/>
                              <a:gd name="T13" fmla="*/ 5 h 20"/>
                              <a:gd name="T14" fmla="*/ 255 w 290"/>
                              <a:gd name="T15" fmla="*/ 20 h 20"/>
                              <a:gd name="T16" fmla="*/ 255 w 290"/>
                              <a:gd name="T17" fmla="*/ 20 h 20"/>
                              <a:gd name="T18" fmla="*/ 255 w 290"/>
                              <a:gd name="T19" fmla="*/ 20 h 20"/>
                              <a:gd name="T20" fmla="*/ 195 w 290"/>
                              <a:gd name="T21" fmla="*/ 10 h 20"/>
                              <a:gd name="T22" fmla="*/ 145 w 290"/>
                              <a:gd name="T23" fmla="*/ 5 h 20"/>
                              <a:gd name="T24" fmla="*/ 100 w 290"/>
                              <a:gd name="T25" fmla="*/ 0 h 20"/>
                              <a:gd name="T26" fmla="*/ 70 w 290"/>
                              <a:gd name="T27" fmla="*/ 0 h 20"/>
                              <a:gd name="T28" fmla="*/ 25 w 290"/>
                              <a:gd name="T29" fmla="*/ 10 h 20"/>
                              <a:gd name="T30" fmla="*/ 0 w 290"/>
                              <a:gd name="T31" fmla="*/ 2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90" h="20">
                                <a:moveTo>
                                  <a:pt x="290" y="0"/>
                                </a:moveTo>
                                <a:lnTo>
                                  <a:pt x="290" y="0"/>
                                </a:lnTo>
                                <a:lnTo>
                                  <a:pt x="270" y="0"/>
                                </a:lnTo>
                                <a:lnTo>
                                  <a:pt x="270" y="5"/>
                                </a:lnTo>
                                <a:lnTo>
                                  <a:pt x="255" y="20"/>
                                </a:lnTo>
                                <a:lnTo>
                                  <a:pt x="195" y="10"/>
                                </a:lnTo>
                                <a:lnTo>
                                  <a:pt x="145" y="5"/>
                                </a:lnTo>
                                <a:lnTo>
                                  <a:pt x="100" y="0"/>
                                </a:lnTo>
                                <a:lnTo>
                                  <a:pt x="70" y="0"/>
                                </a:lnTo>
                                <a:lnTo>
                                  <a:pt x="25" y="10"/>
                                </a:ln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3450"/>
                        <wps:cNvSpPr>
                          <a:spLocks/>
                        </wps:cNvSpPr>
                        <wps:spPr bwMode="auto">
                          <a:xfrm>
                            <a:off x="5858" y="8892"/>
                            <a:ext cx="290" cy="45"/>
                          </a:xfrm>
                          <a:custGeom>
                            <a:avLst/>
                            <a:gdLst>
                              <a:gd name="T0" fmla="*/ 290 w 290"/>
                              <a:gd name="T1" fmla="*/ 25 h 45"/>
                              <a:gd name="T2" fmla="*/ 290 w 290"/>
                              <a:gd name="T3" fmla="*/ 25 h 45"/>
                              <a:gd name="T4" fmla="*/ 275 w 290"/>
                              <a:gd name="T5" fmla="*/ 25 h 45"/>
                              <a:gd name="T6" fmla="*/ 265 w 290"/>
                              <a:gd name="T7" fmla="*/ 20 h 45"/>
                              <a:gd name="T8" fmla="*/ 260 w 290"/>
                              <a:gd name="T9" fmla="*/ 10 h 45"/>
                              <a:gd name="T10" fmla="*/ 260 w 290"/>
                              <a:gd name="T11" fmla="*/ 10 h 45"/>
                              <a:gd name="T12" fmla="*/ 260 w 290"/>
                              <a:gd name="T13" fmla="*/ 5 h 45"/>
                              <a:gd name="T14" fmla="*/ 265 w 290"/>
                              <a:gd name="T15" fmla="*/ 0 h 45"/>
                              <a:gd name="T16" fmla="*/ 265 w 290"/>
                              <a:gd name="T17" fmla="*/ 0 h 45"/>
                              <a:gd name="T18" fmla="*/ 195 w 290"/>
                              <a:gd name="T19" fmla="*/ 5 h 45"/>
                              <a:gd name="T20" fmla="*/ 195 w 290"/>
                              <a:gd name="T21" fmla="*/ 5 h 45"/>
                              <a:gd name="T22" fmla="*/ 150 w 290"/>
                              <a:gd name="T23" fmla="*/ 10 h 45"/>
                              <a:gd name="T24" fmla="*/ 100 w 290"/>
                              <a:gd name="T25" fmla="*/ 15 h 45"/>
                              <a:gd name="T26" fmla="*/ 50 w 290"/>
                              <a:gd name="T27" fmla="*/ 30 h 45"/>
                              <a:gd name="T28" fmla="*/ 0 w 290"/>
                              <a:gd name="T29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90" h="45">
                                <a:moveTo>
                                  <a:pt x="290" y="25"/>
                                </a:moveTo>
                                <a:lnTo>
                                  <a:pt x="290" y="25"/>
                                </a:lnTo>
                                <a:lnTo>
                                  <a:pt x="275" y="25"/>
                                </a:lnTo>
                                <a:lnTo>
                                  <a:pt x="265" y="20"/>
                                </a:lnTo>
                                <a:lnTo>
                                  <a:pt x="260" y="10"/>
                                </a:lnTo>
                                <a:lnTo>
                                  <a:pt x="260" y="5"/>
                                </a:lnTo>
                                <a:lnTo>
                                  <a:pt x="265" y="0"/>
                                </a:lnTo>
                                <a:lnTo>
                                  <a:pt x="195" y="5"/>
                                </a:lnTo>
                                <a:lnTo>
                                  <a:pt x="150" y="10"/>
                                </a:lnTo>
                                <a:lnTo>
                                  <a:pt x="100" y="15"/>
                                </a:lnTo>
                                <a:lnTo>
                                  <a:pt x="50" y="30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3451"/>
                        <wps:cNvSpPr>
                          <a:spLocks/>
                        </wps:cNvSpPr>
                        <wps:spPr bwMode="auto">
                          <a:xfrm>
                            <a:off x="5853" y="8842"/>
                            <a:ext cx="260" cy="70"/>
                          </a:xfrm>
                          <a:custGeom>
                            <a:avLst/>
                            <a:gdLst>
                              <a:gd name="T0" fmla="*/ 200 w 260"/>
                              <a:gd name="T1" fmla="*/ 70 h 70"/>
                              <a:gd name="T2" fmla="*/ 200 w 260"/>
                              <a:gd name="T3" fmla="*/ 70 h 70"/>
                              <a:gd name="T4" fmla="*/ 200 w 260"/>
                              <a:gd name="T5" fmla="*/ 55 h 70"/>
                              <a:gd name="T6" fmla="*/ 205 w 260"/>
                              <a:gd name="T7" fmla="*/ 45 h 70"/>
                              <a:gd name="T8" fmla="*/ 215 w 260"/>
                              <a:gd name="T9" fmla="*/ 30 h 70"/>
                              <a:gd name="T10" fmla="*/ 225 w 260"/>
                              <a:gd name="T11" fmla="*/ 20 h 70"/>
                              <a:gd name="T12" fmla="*/ 250 w 260"/>
                              <a:gd name="T13" fmla="*/ 5 h 70"/>
                              <a:gd name="T14" fmla="*/ 260 w 260"/>
                              <a:gd name="T15" fmla="*/ 0 h 70"/>
                              <a:gd name="T16" fmla="*/ 0 w 260"/>
                              <a:gd name="T17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60" h="70">
                                <a:moveTo>
                                  <a:pt x="200" y="70"/>
                                </a:moveTo>
                                <a:lnTo>
                                  <a:pt x="200" y="70"/>
                                </a:lnTo>
                                <a:lnTo>
                                  <a:pt x="200" y="55"/>
                                </a:lnTo>
                                <a:lnTo>
                                  <a:pt x="205" y="45"/>
                                </a:lnTo>
                                <a:lnTo>
                                  <a:pt x="215" y="30"/>
                                </a:lnTo>
                                <a:lnTo>
                                  <a:pt x="225" y="20"/>
                                </a:lnTo>
                                <a:lnTo>
                                  <a:pt x="250" y="5"/>
                                </a:lnTo>
                                <a:lnTo>
                                  <a:pt x="26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3452"/>
                        <wps:cNvSpPr>
                          <a:spLocks/>
                        </wps:cNvSpPr>
                        <wps:spPr bwMode="auto">
                          <a:xfrm>
                            <a:off x="5853" y="8812"/>
                            <a:ext cx="260" cy="100"/>
                          </a:xfrm>
                          <a:custGeom>
                            <a:avLst/>
                            <a:gdLst>
                              <a:gd name="T0" fmla="*/ 170 w 260"/>
                              <a:gd name="T1" fmla="*/ 100 h 100"/>
                              <a:gd name="T2" fmla="*/ 170 w 260"/>
                              <a:gd name="T3" fmla="*/ 100 h 100"/>
                              <a:gd name="T4" fmla="*/ 170 w 260"/>
                              <a:gd name="T5" fmla="*/ 80 h 100"/>
                              <a:gd name="T6" fmla="*/ 180 w 260"/>
                              <a:gd name="T7" fmla="*/ 60 h 100"/>
                              <a:gd name="T8" fmla="*/ 190 w 260"/>
                              <a:gd name="T9" fmla="*/ 45 h 100"/>
                              <a:gd name="T10" fmla="*/ 205 w 260"/>
                              <a:gd name="T11" fmla="*/ 30 h 100"/>
                              <a:gd name="T12" fmla="*/ 240 w 260"/>
                              <a:gd name="T13" fmla="*/ 5 h 100"/>
                              <a:gd name="T14" fmla="*/ 250 w 260"/>
                              <a:gd name="T15" fmla="*/ 0 h 100"/>
                              <a:gd name="T16" fmla="*/ 260 w 260"/>
                              <a:gd name="T17" fmla="*/ 0 h 100"/>
                              <a:gd name="T18" fmla="*/ 0 w 260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60" h="100">
                                <a:moveTo>
                                  <a:pt x="170" y="100"/>
                                </a:moveTo>
                                <a:lnTo>
                                  <a:pt x="170" y="100"/>
                                </a:lnTo>
                                <a:lnTo>
                                  <a:pt x="170" y="80"/>
                                </a:lnTo>
                                <a:lnTo>
                                  <a:pt x="180" y="60"/>
                                </a:lnTo>
                                <a:lnTo>
                                  <a:pt x="190" y="45"/>
                                </a:lnTo>
                                <a:lnTo>
                                  <a:pt x="205" y="30"/>
                                </a:lnTo>
                                <a:lnTo>
                                  <a:pt x="240" y="5"/>
                                </a:lnTo>
                                <a:lnTo>
                                  <a:pt x="250" y="0"/>
                                </a:lnTo>
                                <a:lnTo>
                                  <a:pt x="26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3453"/>
                        <wps:cNvSpPr>
                          <a:spLocks/>
                        </wps:cNvSpPr>
                        <wps:spPr bwMode="auto">
                          <a:xfrm>
                            <a:off x="5334" y="8937"/>
                            <a:ext cx="50" cy="250"/>
                          </a:xfrm>
                          <a:custGeom>
                            <a:avLst/>
                            <a:gdLst>
                              <a:gd name="T0" fmla="*/ 5 w 50"/>
                              <a:gd name="T1" fmla="*/ 0 h 250"/>
                              <a:gd name="T2" fmla="*/ 5 w 50"/>
                              <a:gd name="T3" fmla="*/ 0 h 250"/>
                              <a:gd name="T4" fmla="*/ 20 w 50"/>
                              <a:gd name="T5" fmla="*/ 10 h 250"/>
                              <a:gd name="T6" fmla="*/ 30 w 50"/>
                              <a:gd name="T7" fmla="*/ 25 h 250"/>
                              <a:gd name="T8" fmla="*/ 45 w 50"/>
                              <a:gd name="T9" fmla="*/ 50 h 250"/>
                              <a:gd name="T10" fmla="*/ 45 w 50"/>
                              <a:gd name="T11" fmla="*/ 80 h 250"/>
                              <a:gd name="T12" fmla="*/ 40 w 50"/>
                              <a:gd name="T13" fmla="*/ 110 h 250"/>
                              <a:gd name="T14" fmla="*/ 30 w 50"/>
                              <a:gd name="T15" fmla="*/ 135 h 250"/>
                              <a:gd name="T16" fmla="*/ 20 w 50"/>
                              <a:gd name="T17" fmla="*/ 155 h 250"/>
                              <a:gd name="T18" fmla="*/ 0 w 50"/>
                              <a:gd name="T19" fmla="*/ 185 h 250"/>
                              <a:gd name="T20" fmla="*/ 0 w 50"/>
                              <a:gd name="T21" fmla="*/ 185 h 250"/>
                              <a:gd name="T22" fmla="*/ 0 w 50"/>
                              <a:gd name="T23" fmla="*/ 190 h 250"/>
                              <a:gd name="T24" fmla="*/ 0 w 50"/>
                              <a:gd name="T25" fmla="*/ 200 h 250"/>
                              <a:gd name="T26" fmla="*/ 15 w 50"/>
                              <a:gd name="T27" fmla="*/ 215 h 250"/>
                              <a:gd name="T28" fmla="*/ 50 w 50"/>
                              <a:gd name="T29" fmla="*/ 235 h 250"/>
                              <a:gd name="T30" fmla="*/ 0 w 50"/>
                              <a:gd name="T31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5" y="0"/>
                                </a:moveTo>
                                <a:lnTo>
                                  <a:pt x="5" y="0"/>
                                </a:lnTo>
                                <a:lnTo>
                                  <a:pt x="20" y="10"/>
                                </a:lnTo>
                                <a:lnTo>
                                  <a:pt x="30" y="25"/>
                                </a:lnTo>
                                <a:lnTo>
                                  <a:pt x="45" y="50"/>
                                </a:lnTo>
                                <a:lnTo>
                                  <a:pt x="45" y="80"/>
                                </a:lnTo>
                                <a:lnTo>
                                  <a:pt x="40" y="110"/>
                                </a:lnTo>
                                <a:lnTo>
                                  <a:pt x="30" y="135"/>
                                </a:lnTo>
                                <a:lnTo>
                                  <a:pt x="20" y="155"/>
                                </a:lnTo>
                                <a:lnTo>
                                  <a:pt x="0" y="185"/>
                                </a:lnTo>
                                <a:lnTo>
                                  <a:pt x="0" y="190"/>
                                </a:lnTo>
                                <a:lnTo>
                                  <a:pt x="0" y="200"/>
                                </a:lnTo>
                                <a:lnTo>
                                  <a:pt x="15" y="215"/>
                                </a:lnTo>
                                <a:lnTo>
                                  <a:pt x="50" y="235"/>
                                </a:lnTo>
                                <a:lnTo>
                                  <a:pt x="0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3454"/>
                        <wps:cNvSpPr>
                          <a:spLocks/>
                        </wps:cNvSpPr>
                        <wps:spPr bwMode="auto">
                          <a:xfrm>
                            <a:off x="5803" y="8937"/>
                            <a:ext cx="50" cy="250"/>
                          </a:xfrm>
                          <a:custGeom>
                            <a:avLst/>
                            <a:gdLst>
                              <a:gd name="T0" fmla="*/ 50 w 50"/>
                              <a:gd name="T1" fmla="*/ 0 h 250"/>
                              <a:gd name="T2" fmla="*/ 50 w 50"/>
                              <a:gd name="T3" fmla="*/ 0 h 250"/>
                              <a:gd name="T4" fmla="*/ 25 w 50"/>
                              <a:gd name="T5" fmla="*/ 25 h 250"/>
                              <a:gd name="T6" fmla="*/ 10 w 50"/>
                              <a:gd name="T7" fmla="*/ 50 h 250"/>
                              <a:gd name="T8" fmla="*/ 10 w 50"/>
                              <a:gd name="T9" fmla="*/ 80 h 250"/>
                              <a:gd name="T10" fmla="*/ 10 w 50"/>
                              <a:gd name="T11" fmla="*/ 110 h 250"/>
                              <a:gd name="T12" fmla="*/ 20 w 50"/>
                              <a:gd name="T13" fmla="*/ 135 h 250"/>
                              <a:gd name="T14" fmla="*/ 30 w 50"/>
                              <a:gd name="T15" fmla="*/ 155 h 250"/>
                              <a:gd name="T16" fmla="*/ 50 w 50"/>
                              <a:gd name="T17" fmla="*/ 185 h 250"/>
                              <a:gd name="T18" fmla="*/ 50 w 50"/>
                              <a:gd name="T19" fmla="*/ 185 h 250"/>
                              <a:gd name="T20" fmla="*/ 50 w 50"/>
                              <a:gd name="T21" fmla="*/ 190 h 250"/>
                              <a:gd name="T22" fmla="*/ 50 w 50"/>
                              <a:gd name="T23" fmla="*/ 195 h 250"/>
                              <a:gd name="T24" fmla="*/ 30 w 50"/>
                              <a:gd name="T25" fmla="*/ 215 h 250"/>
                              <a:gd name="T26" fmla="*/ 0 w 50"/>
                              <a:gd name="T27" fmla="*/ 235 h 250"/>
                              <a:gd name="T28" fmla="*/ 50 w 50"/>
                              <a:gd name="T29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50" y="0"/>
                                </a:moveTo>
                                <a:lnTo>
                                  <a:pt x="50" y="0"/>
                                </a:lnTo>
                                <a:lnTo>
                                  <a:pt x="25" y="25"/>
                                </a:lnTo>
                                <a:lnTo>
                                  <a:pt x="10" y="50"/>
                                </a:lnTo>
                                <a:lnTo>
                                  <a:pt x="10" y="80"/>
                                </a:lnTo>
                                <a:lnTo>
                                  <a:pt x="10" y="110"/>
                                </a:lnTo>
                                <a:lnTo>
                                  <a:pt x="20" y="135"/>
                                </a:lnTo>
                                <a:lnTo>
                                  <a:pt x="30" y="155"/>
                                </a:lnTo>
                                <a:lnTo>
                                  <a:pt x="50" y="185"/>
                                </a:lnTo>
                                <a:lnTo>
                                  <a:pt x="50" y="190"/>
                                </a:lnTo>
                                <a:lnTo>
                                  <a:pt x="50" y="195"/>
                                </a:lnTo>
                                <a:lnTo>
                                  <a:pt x="30" y="215"/>
                                </a:lnTo>
                                <a:lnTo>
                                  <a:pt x="0" y="235"/>
                                </a:lnTo>
                                <a:lnTo>
                                  <a:pt x="50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3455"/>
                        <wps:cNvSpPr>
                          <a:spLocks/>
                        </wps:cNvSpPr>
                        <wps:spPr bwMode="auto">
                          <a:xfrm>
                            <a:off x="5374" y="8937"/>
                            <a:ext cx="439" cy="245"/>
                          </a:xfrm>
                          <a:custGeom>
                            <a:avLst/>
                            <a:gdLst>
                              <a:gd name="T0" fmla="*/ 219 w 439"/>
                              <a:gd name="T1" fmla="*/ 0 h 245"/>
                              <a:gd name="T2" fmla="*/ 219 w 439"/>
                              <a:gd name="T3" fmla="*/ 0 h 245"/>
                              <a:gd name="T4" fmla="*/ 134 w 439"/>
                              <a:gd name="T5" fmla="*/ 5 h 245"/>
                              <a:gd name="T6" fmla="*/ 99 w 439"/>
                              <a:gd name="T7" fmla="*/ 10 h 245"/>
                              <a:gd name="T8" fmla="*/ 70 w 439"/>
                              <a:gd name="T9" fmla="*/ 15 h 245"/>
                              <a:gd name="T10" fmla="*/ 40 w 439"/>
                              <a:gd name="T11" fmla="*/ 30 h 245"/>
                              <a:gd name="T12" fmla="*/ 20 w 439"/>
                              <a:gd name="T13" fmla="*/ 45 h 245"/>
                              <a:gd name="T14" fmla="*/ 10 w 439"/>
                              <a:gd name="T15" fmla="*/ 65 h 245"/>
                              <a:gd name="T16" fmla="*/ 0 w 439"/>
                              <a:gd name="T17" fmla="*/ 95 h 245"/>
                              <a:gd name="T18" fmla="*/ 0 w 439"/>
                              <a:gd name="T19" fmla="*/ 95 h 245"/>
                              <a:gd name="T20" fmla="*/ 5 w 439"/>
                              <a:gd name="T21" fmla="*/ 125 h 245"/>
                              <a:gd name="T22" fmla="*/ 20 w 439"/>
                              <a:gd name="T23" fmla="*/ 150 h 245"/>
                              <a:gd name="T24" fmla="*/ 40 w 439"/>
                              <a:gd name="T25" fmla="*/ 175 h 245"/>
                              <a:gd name="T26" fmla="*/ 65 w 439"/>
                              <a:gd name="T27" fmla="*/ 200 h 245"/>
                              <a:gd name="T28" fmla="*/ 95 w 439"/>
                              <a:gd name="T29" fmla="*/ 220 h 245"/>
                              <a:gd name="T30" fmla="*/ 134 w 439"/>
                              <a:gd name="T31" fmla="*/ 230 h 245"/>
                              <a:gd name="T32" fmla="*/ 174 w 439"/>
                              <a:gd name="T33" fmla="*/ 240 h 245"/>
                              <a:gd name="T34" fmla="*/ 219 w 439"/>
                              <a:gd name="T35" fmla="*/ 245 h 245"/>
                              <a:gd name="T36" fmla="*/ 219 w 439"/>
                              <a:gd name="T37" fmla="*/ 245 h 245"/>
                              <a:gd name="T38" fmla="*/ 264 w 439"/>
                              <a:gd name="T39" fmla="*/ 240 h 245"/>
                              <a:gd name="T40" fmla="*/ 304 w 439"/>
                              <a:gd name="T41" fmla="*/ 230 h 245"/>
                              <a:gd name="T42" fmla="*/ 339 w 439"/>
                              <a:gd name="T43" fmla="*/ 220 h 245"/>
                              <a:gd name="T44" fmla="*/ 374 w 439"/>
                              <a:gd name="T45" fmla="*/ 200 h 245"/>
                              <a:gd name="T46" fmla="*/ 399 w 439"/>
                              <a:gd name="T47" fmla="*/ 175 h 245"/>
                              <a:gd name="T48" fmla="*/ 419 w 439"/>
                              <a:gd name="T49" fmla="*/ 150 h 245"/>
                              <a:gd name="T50" fmla="*/ 434 w 439"/>
                              <a:gd name="T51" fmla="*/ 125 h 245"/>
                              <a:gd name="T52" fmla="*/ 439 w 439"/>
                              <a:gd name="T53" fmla="*/ 95 h 245"/>
                              <a:gd name="T54" fmla="*/ 439 w 439"/>
                              <a:gd name="T55" fmla="*/ 95 h 245"/>
                              <a:gd name="T56" fmla="*/ 434 w 439"/>
                              <a:gd name="T57" fmla="*/ 65 h 245"/>
                              <a:gd name="T58" fmla="*/ 419 w 439"/>
                              <a:gd name="T59" fmla="*/ 45 h 245"/>
                              <a:gd name="T60" fmla="*/ 399 w 439"/>
                              <a:gd name="T61" fmla="*/ 30 h 245"/>
                              <a:gd name="T62" fmla="*/ 374 w 439"/>
                              <a:gd name="T63" fmla="*/ 15 h 245"/>
                              <a:gd name="T64" fmla="*/ 344 w 439"/>
                              <a:gd name="T65" fmla="*/ 10 h 245"/>
                              <a:gd name="T66" fmla="*/ 304 w 439"/>
                              <a:gd name="T67" fmla="*/ 5 h 245"/>
                              <a:gd name="T68" fmla="*/ 219 w 439"/>
                              <a:gd name="T69" fmla="*/ 0 h 245"/>
                              <a:gd name="T70" fmla="*/ 219 w 439"/>
                              <a:gd name="T71" fmla="*/ 0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9" h="245">
                                <a:moveTo>
                                  <a:pt x="219" y="0"/>
                                </a:moveTo>
                                <a:lnTo>
                                  <a:pt x="219" y="0"/>
                                </a:lnTo>
                                <a:lnTo>
                                  <a:pt x="134" y="5"/>
                                </a:lnTo>
                                <a:lnTo>
                                  <a:pt x="99" y="10"/>
                                </a:lnTo>
                                <a:lnTo>
                                  <a:pt x="70" y="15"/>
                                </a:lnTo>
                                <a:lnTo>
                                  <a:pt x="4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0" y="95"/>
                                </a:lnTo>
                                <a:lnTo>
                                  <a:pt x="5" y="125"/>
                                </a:lnTo>
                                <a:lnTo>
                                  <a:pt x="20" y="150"/>
                                </a:lnTo>
                                <a:lnTo>
                                  <a:pt x="40" y="175"/>
                                </a:lnTo>
                                <a:lnTo>
                                  <a:pt x="65" y="200"/>
                                </a:lnTo>
                                <a:lnTo>
                                  <a:pt x="95" y="220"/>
                                </a:lnTo>
                                <a:lnTo>
                                  <a:pt x="134" y="230"/>
                                </a:lnTo>
                                <a:lnTo>
                                  <a:pt x="174" y="240"/>
                                </a:lnTo>
                                <a:lnTo>
                                  <a:pt x="219" y="245"/>
                                </a:lnTo>
                                <a:lnTo>
                                  <a:pt x="264" y="240"/>
                                </a:lnTo>
                                <a:lnTo>
                                  <a:pt x="304" y="230"/>
                                </a:lnTo>
                                <a:lnTo>
                                  <a:pt x="339" y="220"/>
                                </a:lnTo>
                                <a:lnTo>
                                  <a:pt x="374" y="200"/>
                                </a:lnTo>
                                <a:lnTo>
                                  <a:pt x="399" y="175"/>
                                </a:lnTo>
                                <a:lnTo>
                                  <a:pt x="419" y="150"/>
                                </a:lnTo>
                                <a:lnTo>
                                  <a:pt x="434" y="125"/>
                                </a:lnTo>
                                <a:lnTo>
                                  <a:pt x="439" y="95"/>
                                </a:lnTo>
                                <a:lnTo>
                                  <a:pt x="434" y="65"/>
                                </a:lnTo>
                                <a:lnTo>
                                  <a:pt x="419" y="45"/>
                                </a:lnTo>
                                <a:lnTo>
                                  <a:pt x="399" y="30"/>
                                </a:lnTo>
                                <a:lnTo>
                                  <a:pt x="374" y="15"/>
                                </a:lnTo>
                                <a:lnTo>
                                  <a:pt x="344" y="10"/>
                                </a:lnTo>
                                <a:lnTo>
                                  <a:pt x="304" y="5"/>
                                </a:lnTo>
                                <a:lnTo>
                                  <a:pt x="21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3456"/>
                        <wps:cNvSpPr>
                          <a:spLocks/>
                        </wps:cNvSpPr>
                        <wps:spPr bwMode="auto">
                          <a:xfrm>
                            <a:off x="5444" y="8937"/>
                            <a:ext cx="299" cy="195"/>
                          </a:xfrm>
                          <a:custGeom>
                            <a:avLst/>
                            <a:gdLst>
                              <a:gd name="T0" fmla="*/ 149 w 299"/>
                              <a:gd name="T1" fmla="*/ 0 h 195"/>
                              <a:gd name="T2" fmla="*/ 149 w 299"/>
                              <a:gd name="T3" fmla="*/ 0 h 195"/>
                              <a:gd name="T4" fmla="*/ 119 w 299"/>
                              <a:gd name="T5" fmla="*/ 0 h 195"/>
                              <a:gd name="T6" fmla="*/ 94 w 299"/>
                              <a:gd name="T7" fmla="*/ 5 h 195"/>
                              <a:gd name="T8" fmla="*/ 69 w 299"/>
                              <a:gd name="T9" fmla="*/ 15 h 195"/>
                              <a:gd name="T10" fmla="*/ 44 w 299"/>
                              <a:gd name="T11" fmla="*/ 25 h 195"/>
                              <a:gd name="T12" fmla="*/ 29 w 299"/>
                              <a:gd name="T13" fmla="*/ 40 h 195"/>
                              <a:gd name="T14" fmla="*/ 15 w 299"/>
                              <a:gd name="T15" fmla="*/ 55 h 195"/>
                              <a:gd name="T16" fmla="*/ 5 w 299"/>
                              <a:gd name="T17" fmla="*/ 75 h 195"/>
                              <a:gd name="T18" fmla="*/ 0 w 299"/>
                              <a:gd name="T19" fmla="*/ 95 h 195"/>
                              <a:gd name="T20" fmla="*/ 0 w 299"/>
                              <a:gd name="T21" fmla="*/ 95 h 195"/>
                              <a:gd name="T22" fmla="*/ 5 w 299"/>
                              <a:gd name="T23" fmla="*/ 115 h 195"/>
                              <a:gd name="T24" fmla="*/ 10 w 299"/>
                              <a:gd name="T25" fmla="*/ 135 h 195"/>
                              <a:gd name="T26" fmla="*/ 25 w 299"/>
                              <a:gd name="T27" fmla="*/ 150 h 195"/>
                              <a:gd name="T28" fmla="*/ 44 w 299"/>
                              <a:gd name="T29" fmla="*/ 165 h 195"/>
                              <a:gd name="T30" fmla="*/ 64 w 299"/>
                              <a:gd name="T31" fmla="*/ 180 h 195"/>
                              <a:gd name="T32" fmla="*/ 89 w 299"/>
                              <a:gd name="T33" fmla="*/ 190 h 195"/>
                              <a:gd name="T34" fmla="*/ 119 w 299"/>
                              <a:gd name="T35" fmla="*/ 195 h 195"/>
                              <a:gd name="T36" fmla="*/ 149 w 299"/>
                              <a:gd name="T37" fmla="*/ 195 h 195"/>
                              <a:gd name="T38" fmla="*/ 149 w 299"/>
                              <a:gd name="T39" fmla="*/ 195 h 195"/>
                              <a:gd name="T40" fmla="*/ 179 w 299"/>
                              <a:gd name="T41" fmla="*/ 195 h 195"/>
                              <a:gd name="T42" fmla="*/ 209 w 299"/>
                              <a:gd name="T43" fmla="*/ 190 h 195"/>
                              <a:gd name="T44" fmla="*/ 234 w 299"/>
                              <a:gd name="T45" fmla="*/ 180 h 195"/>
                              <a:gd name="T46" fmla="*/ 254 w 299"/>
                              <a:gd name="T47" fmla="*/ 165 h 195"/>
                              <a:gd name="T48" fmla="*/ 274 w 299"/>
                              <a:gd name="T49" fmla="*/ 150 h 195"/>
                              <a:gd name="T50" fmla="*/ 284 w 299"/>
                              <a:gd name="T51" fmla="*/ 135 h 195"/>
                              <a:gd name="T52" fmla="*/ 294 w 299"/>
                              <a:gd name="T53" fmla="*/ 115 h 195"/>
                              <a:gd name="T54" fmla="*/ 299 w 299"/>
                              <a:gd name="T55" fmla="*/ 95 h 195"/>
                              <a:gd name="T56" fmla="*/ 299 w 299"/>
                              <a:gd name="T57" fmla="*/ 95 h 195"/>
                              <a:gd name="T58" fmla="*/ 294 w 299"/>
                              <a:gd name="T59" fmla="*/ 75 h 195"/>
                              <a:gd name="T60" fmla="*/ 289 w 299"/>
                              <a:gd name="T61" fmla="*/ 55 h 195"/>
                              <a:gd name="T62" fmla="*/ 274 w 299"/>
                              <a:gd name="T63" fmla="*/ 40 h 195"/>
                              <a:gd name="T64" fmla="*/ 254 w 299"/>
                              <a:gd name="T65" fmla="*/ 25 h 195"/>
                              <a:gd name="T66" fmla="*/ 234 w 299"/>
                              <a:gd name="T67" fmla="*/ 15 h 195"/>
                              <a:gd name="T68" fmla="*/ 209 w 299"/>
                              <a:gd name="T69" fmla="*/ 5 h 195"/>
                              <a:gd name="T70" fmla="*/ 179 w 299"/>
                              <a:gd name="T71" fmla="*/ 0 h 195"/>
                              <a:gd name="T72" fmla="*/ 149 w 299"/>
                              <a:gd name="T73" fmla="*/ 0 h 195"/>
                              <a:gd name="T74" fmla="*/ 149 w 299"/>
                              <a:gd name="T75" fmla="*/ 0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299" h="195">
                                <a:moveTo>
                                  <a:pt x="149" y="0"/>
                                </a:moveTo>
                                <a:lnTo>
                                  <a:pt x="149" y="0"/>
                                </a:lnTo>
                                <a:lnTo>
                                  <a:pt x="119" y="0"/>
                                </a:lnTo>
                                <a:lnTo>
                                  <a:pt x="94" y="5"/>
                                </a:lnTo>
                                <a:lnTo>
                                  <a:pt x="69" y="15"/>
                                </a:lnTo>
                                <a:lnTo>
                                  <a:pt x="44" y="25"/>
                                </a:lnTo>
                                <a:lnTo>
                                  <a:pt x="29" y="40"/>
                                </a:lnTo>
                                <a:lnTo>
                                  <a:pt x="15" y="55"/>
                                </a:lnTo>
                                <a:lnTo>
                                  <a:pt x="5" y="75"/>
                                </a:lnTo>
                                <a:lnTo>
                                  <a:pt x="0" y="95"/>
                                </a:lnTo>
                                <a:lnTo>
                                  <a:pt x="5" y="115"/>
                                </a:lnTo>
                                <a:lnTo>
                                  <a:pt x="10" y="135"/>
                                </a:lnTo>
                                <a:lnTo>
                                  <a:pt x="25" y="150"/>
                                </a:lnTo>
                                <a:lnTo>
                                  <a:pt x="44" y="165"/>
                                </a:lnTo>
                                <a:lnTo>
                                  <a:pt x="64" y="180"/>
                                </a:lnTo>
                                <a:lnTo>
                                  <a:pt x="89" y="190"/>
                                </a:lnTo>
                                <a:lnTo>
                                  <a:pt x="119" y="195"/>
                                </a:lnTo>
                                <a:lnTo>
                                  <a:pt x="149" y="195"/>
                                </a:lnTo>
                                <a:lnTo>
                                  <a:pt x="179" y="195"/>
                                </a:lnTo>
                                <a:lnTo>
                                  <a:pt x="209" y="190"/>
                                </a:lnTo>
                                <a:lnTo>
                                  <a:pt x="234" y="180"/>
                                </a:lnTo>
                                <a:lnTo>
                                  <a:pt x="254" y="165"/>
                                </a:lnTo>
                                <a:lnTo>
                                  <a:pt x="274" y="150"/>
                                </a:lnTo>
                                <a:lnTo>
                                  <a:pt x="284" y="135"/>
                                </a:lnTo>
                                <a:lnTo>
                                  <a:pt x="294" y="115"/>
                                </a:lnTo>
                                <a:lnTo>
                                  <a:pt x="299" y="95"/>
                                </a:lnTo>
                                <a:lnTo>
                                  <a:pt x="294" y="75"/>
                                </a:lnTo>
                                <a:lnTo>
                                  <a:pt x="289" y="55"/>
                                </a:lnTo>
                                <a:lnTo>
                                  <a:pt x="274" y="40"/>
                                </a:lnTo>
                                <a:lnTo>
                                  <a:pt x="254" y="25"/>
                                </a:lnTo>
                                <a:lnTo>
                                  <a:pt x="234" y="15"/>
                                </a:lnTo>
                                <a:lnTo>
                                  <a:pt x="209" y="5"/>
                                </a:lnTo>
                                <a:lnTo>
                                  <a:pt x="179" y="0"/>
                                </a:lnTo>
                                <a:lnTo>
                                  <a:pt x="14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3457"/>
                        <wps:cNvSpPr>
                          <a:spLocks/>
                        </wps:cNvSpPr>
                        <wps:spPr bwMode="auto">
                          <a:xfrm>
                            <a:off x="5488" y="8937"/>
                            <a:ext cx="210" cy="165"/>
                          </a:xfrm>
                          <a:custGeom>
                            <a:avLst/>
                            <a:gdLst>
                              <a:gd name="T0" fmla="*/ 105 w 210"/>
                              <a:gd name="T1" fmla="*/ 0 h 165"/>
                              <a:gd name="T2" fmla="*/ 105 w 210"/>
                              <a:gd name="T3" fmla="*/ 0 h 165"/>
                              <a:gd name="T4" fmla="*/ 85 w 210"/>
                              <a:gd name="T5" fmla="*/ 5 h 165"/>
                              <a:gd name="T6" fmla="*/ 65 w 210"/>
                              <a:gd name="T7" fmla="*/ 10 h 165"/>
                              <a:gd name="T8" fmla="*/ 45 w 210"/>
                              <a:gd name="T9" fmla="*/ 20 h 165"/>
                              <a:gd name="T10" fmla="*/ 30 w 210"/>
                              <a:gd name="T11" fmla="*/ 30 h 165"/>
                              <a:gd name="T12" fmla="*/ 20 w 210"/>
                              <a:gd name="T13" fmla="*/ 45 h 165"/>
                              <a:gd name="T14" fmla="*/ 10 w 210"/>
                              <a:gd name="T15" fmla="*/ 65 h 165"/>
                              <a:gd name="T16" fmla="*/ 5 w 210"/>
                              <a:gd name="T17" fmla="*/ 80 h 165"/>
                              <a:gd name="T18" fmla="*/ 0 w 210"/>
                              <a:gd name="T19" fmla="*/ 95 h 165"/>
                              <a:gd name="T20" fmla="*/ 0 w 210"/>
                              <a:gd name="T21" fmla="*/ 95 h 165"/>
                              <a:gd name="T22" fmla="*/ 0 w 210"/>
                              <a:gd name="T23" fmla="*/ 110 h 165"/>
                              <a:gd name="T24" fmla="*/ 10 w 210"/>
                              <a:gd name="T25" fmla="*/ 120 h 165"/>
                              <a:gd name="T26" fmla="*/ 20 w 210"/>
                              <a:gd name="T27" fmla="*/ 135 h 165"/>
                              <a:gd name="T28" fmla="*/ 30 w 210"/>
                              <a:gd name="T29" fmla="*/ 145 h 165"/>
                              <a:gd name="T30" fmla="*/ 65 w 210"/>
                              <a:gd name="T31" fmla="*/ 160 h 165"/>
                              <a:gd name="T32" fmla="*/ 105 w 210"/>
                              <a:gd name="T33" fmla="*/ 165 h 165"/>
                              <a:gd name="T34" fmla="*/ 105 w 210"/>
                              <a:gd name="T35" fmla="*/ 165 h 165"/>
                              <a:gd name="T36" fmla="*/ 145 w 210"/>
                              <a:gd name="T37" fmla="*/ 160 h 165"/>
                              <a:gd name="T38" fmla="*/ 180 w 210"/>
                              <a:gd name="T39" fmla="*/ 145 h 165"/>
                              <a:gd name="T40" fmla="*/ 190 w 210"/>
                              <a:gd name="T41" fmla="*/ 135 h 165"/>
                              <a:gd name="T42" fmla="*/ 200 w 210"/>
                              <a:gd name="T43" fmla="*/ 120 h 165"/>
                              <a:gd name="T44" fmla="*/ 210 w 210"/>
                              <a:gd name="T45" fmla="*/ 110 h 165"/>
                              <a:gd name="T46" fmla="*/ 210 w 210"/>
                              <a:gd name="T47" fmla="*/ 95 h 165"/>
                              <a:gd name="T48" fmla="*/ 210 w 210"/>
                              <a:gd name="T49" fmla="*/ 95 h 165"/>
                              <a:gd name="T50" fmla="*/ 210 w 210"/>
                              <a:gd name="T51" fmla="*/ 80 h 165"/>
                              <a:gd name="T52" fmla="*/ 200 w 210"/>
                              <a:gd name="T53" fmla="*/ 65 h 165"/>
                              <a:gd name="T54" fmla="*/ 195 w 210"/>
                              <a:gd name="T55" fmla="*/ 45 h 165"/>
                              <a:gd name="T56" fmla="*/ 180 w 210"/>
                              <a:gd name="T57" fmla="*/ 30 h 165"/>
                              <a:gd name="T58" fmla="*/ 165 w 210"/>
                              <a:gd name="T59" fmla="*/ 20 h 165"/>
                              <a:gd name="T60" fmla="*/ 145 w 210"/>
                              <a:gd name="T61" fmla="*/ 10 h 165"/>
                              <a:gd name="T62" fmla="*/ 125 w 210"/>
                              <a:gd name="T63" fmla="*/ 5 h 165"/>
                              <a:gd name="T64" fmla="*/ 105 w 210"/>
                              <a:gd name="T65" fmla="*/ 0 h 165"/>
                              <a:gd name="T66" fmla="*/ 105 w 210"/>
                              <a:gd name="T67" fmla="*/ 0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10" h="165">
                                <a:moveTo>
                                  <a:pt x="105" y="0"/>
                                </a:moveTo>
                                <a:lnTo>
                                  <a:pt x="105" y="0"/>
                                </a:lnTo>
                                <a:lnTo>
                                  <a:pt x="85" y="5"/>
                                </a:lnTo>
                                <a:lnTo>
                                  <a:pt x="65" y="10"/>
                                </a:lnTo>
                                <a:lnTo>
                                  <a:pt x="45" y="20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5" y="80"/>
                                </a:lnTo>
                                <a:lnTo>
                                  <a:pt x="0" y="95"/>
                                </a:lnTo>
                                <a:lnTo>
                                  <a:pt x="0" y="110"/>
                                </a:lnTo>
                                <a:lnTo>
                                  <a:pt x="10" y="120"/>
                                </a:lnTo>
                                <a:lnTo>
                                  <a:pt x="20" y="135"/>
                                </a:lnTo>
                                <a:lnTo>
                                  <a:pt x="30" y="145"/>
                                </a:lnTo>
                                <a:lnTo>
                                  <a:pt x="65" y="160"/>
                                </a:lnTo>
                                <a:lnTo>
                                  <a:pt x="105" y="165"/>
                                </a:lnTo>
                                <a:lnTo>
                                  <a:pt x="145" y="160"/>
                                </a:lnTo>
                                <a:lnTo>
                                  <a:pt x="180" y="145"/>
                                </a:lnTo>
                                <a:lnTo>
                                  <a:pt x="190" y="135"/>
                                </a:lnTo>
                                <a:lnTo>
                                  <a:pt x="200" y="120"/>
                                </a:lnTo>
                                <a:lnTo>
                                  <a:pt x="210" y="110"/>
                                </a:lnTo>
                                <a:lnTo>
                                  <a:pt x="210" y="95"/>
                                </a:lnTo>
                                <a:lnTo>
                                  <a:pt x="210" y="80"/>
                                </a:lnTo>
                                <a:lnTo>
                                  <a:pt x="200" y="65"/>
                                </a:lnTo>
                                <a:lnTo>
                                  <a:pt x="195" y="45"/>
                                </a:lnTo>
                                <a:lnTo>
                                  <a:pt x="180" y="30"/>
                                </a:lnTo>
                                <a:lnTo>
                                  <a:pt x="165" y="20"/>
                                </a:lnTo>
                                <a:lnTo>
                                  <a:pt x="145" y="10"/>
                                </a:lnTo>
                                <a:lnTo>
                                  <a:pt x="125" y="5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3458"/>
                        <wps:cNvSpPr>
                          <a:spLocks/>
                        </wps:cNvSpPr>
                        <wps:spPr bwMode="auto">
                          <a:xfrm>
                            <a:off x="5518" y="8937"/>
                            <a:ext cx="150" cy="145"/>
                          </a:xfrm>
                          <a:custGeom>
                            <a:avLst/>
                            <a:gdLst>
                              <a:gd name="T0" fmla="*/ 75 w 150"/>
                              <a:gd name="T1" fmla="*/ 0 h 145"/>
                              <a:gd name="T2" fmla="*/ 75 w 150"/>
                              <a:gd name="T3" fmla="*/ 0 h 145"/>
                              <a:gd name="T4" fmla="*/ 60 w 150"/>
                              <a:gd name="T5" fmla="*/ 5 h 145"/>
                              <a:gd name="T6" fmla="*/ 45 w 150"/>
                              <a:gd name="T7" fmla="*/ 10 h 145"/>
                              <a:gd name="T8" fmla="*/ 35 w 150"/>
                              <a:gd name="T9" fmla="*/ 25 h 145"/>
                              <a:gd name="T10" fmla="*/ 25 w 150"/>
                              <a:gd name="T11" fmla="*/ 35 h 145"/>
                              <a:gd name="T12" fmla="*/ 10 w 150"/>
                              <a:gd name="T13" fmla="*/ 70 h 145"/>
                              <a:gd name="T14" fmla="*/ 0 w 150"/>
                              <a:gd name="T15" fmla="*/ 95 h 145"/>
                              <a:gd name="T16" fmla="*/ 0 w 150"/>
                              <a:gd name="T17" fmla="*/ 95 h 145"/>
                              <a:gd name="T18" fmla="*/ 5 w 150"/>
                              <a:gd name="T19" fmla="*/ 105 h 145"/>
                              <a:gd name="T20" fmla="*/ 5 w 150"/>
                              <a:gd name="T21" fmla="*/ 115 h 145"/>
                              <a:gd name="T22" fmla="*/ 25 w 150"/>
                              <a:gd name="T23" fmla="*/ 130 h 145"/>
                              <a:gd name="T24" fmla="*/ 45 w 150"/>
                              <a:gd name="T25" fmla="*/ 140 h 145"/>
                              <a:gd name="T26" fmla="*/ 75 w 150"/>
                              <a:gd name="T27" fmla="*/ 145 h 145"/>
                              <a:gd name="T28" fmla="*/ 75 w 150"/>
                              <a:gd name="T29" fmla="*/ 145 h 145"/>
                              <a:gd name="T30" fmla="*/ 105 w 150"/>
                              <a:gd name="T31" fmla="*/ 140 h 145"/>
                              <a:gd name="T32" fmla="*/ 125 w 150"/>
                              <a:gd name="T33" fmla="*/ 130 h 145"/>
                              <a:gd name="T34" fmla="*/ 145 w 150"/>
                              <a:gd name="T35" fmla="*/ 115 h 145"/>
                              <a:gd name="T36" fmla="*/ 150 w 150"/>
                              <a:gd name="T37" fmla="*/ 95 h 145"/>
                              <a:gd name="T38" fmla="*/ 150 w 150"/>
                              <a:gd name="T39" fmla="*/ 95 h 145"/>
                              <a:gd name="T40" fmla="*/ 145 w 150"/>
                              <a:gd name="T41" fmla="*/ 70 h 145"/>
                              <a:gd name="T42" fmla="*/ 130 w 150"/>
                              <a:gd name="T43" fmla="*/ 40 h 145"/>
                              <a:gd name="T44" fmla="*/ 120 w 150"/>
                              <a:gd name="T45" fmla="*/ 25 h 145"/>
                              <a:gd name="T46" fmla="*/ 105 w 150"/>
                              <a:gd name="T47" fmla="*/ 10 h 145"/>
                              <a:gd name="T48" fmla="*/ 90 w 150"/>
                              <a:gd name="T49" fmla="*/ 5 h 145"/>
                              <a:gd name="T50" fmla="*/ 75 w 150"/>
                              <a:gd name="T51" fmla="*/ 0 h 145"/>
                              <a:gd name="T52" fmla="*/ 75 w 150"/>
                              <a:gd name="T53" fmla="*/ 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0" h="145">
                                <a:moveTo>
                                  <a:pt x="75" y="0"/>
                                </a:moveTo>
                                <a:lnTo>
                                  <a:pt x="75" y="0"/>
                                </a:lnTo>
                                <a:lnTo>
                                  <a:pt x="60" y="5"/>
                                </a:lnTo>
                                <a:lnTo>
                                  <a:pt x="45" y="10"/>
                                </a:lnTo>
                                <a:lnTo>
                                  <a:pt x="35" y="25"/>
                                </a:lnTo>
                                <a:lnTo>
                                  <a:pt x="25" y="35"/>
                                </a:lnTo>
                                <a:lnTo>
                                  <a:pt x="10" y="70"/>
                                </a:lnTo>
                                <a:lnTo>
                                  <a:pt x="0" y="95"/>
                                </a:lnTo>
                                <a:lnTo>
                                  <a:pt x="5" y="105"/>
                                </a:lnTo>
                                <a:lnTo>
                                  <a:pt x="5" y="115"/>
                                </a:lnTo>
                                <a:lnTo>
                                  <a:pt x="25" y="130"/>
                                </a:lnTo>
                                <a:lnTo>
                                  <a:pt x="45" y="140"/>
                                </a:lnTo>
                                <a:lnTo>
                                  <a:pt x="75" y="145"/>
                                </a:lnTo>
                                <a:lnTo>
                                  <a:pt x="105" y="140"/>
                                </a:lnTo>
                                <a:lnTo>
                                  <a:pt x="125" y="130"/>
                                </a:lnTo>
                                <a:lnTo>
                                  <a:pt x="145" y="115"/>
                                </a:lnTo>
                                <a:lnTo>
                                  <a:pt x="150" y="95"/>
                                </a:lnTo>
                                <a:lnTo>
                                  <a:pt x="145" y="70"/>
                                </a:lnTo>
                                <a:lnTo>
                                  <a:pt x="130" y="40"/>
                                </a:lnTo>
                                <a:lnTo>
                                  <a:pt x="120" y="25"/>
                                </a:lnTo>
                                <a:lnTo>
                                  <a:pt x="105" y="10"/>
                                </a:lnTo>
                                <a:lnTo>
                                  <a:pt x="90" y="5"/>
                                </a:lnTo>
                                <a:lnTo>
                                  <a:pt x="7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3459"/>
                        <wps:cNvSpPr>
                          <a:spLocks/>
                        </wps:cNvSpPr>
                        <wps:spPr bwMode="auto">
                          <a:xfrm>
                            <a:off x="5339" y="8917"/>
                            <a:ext cx="514" cy="20"/>
                          </a:xfrm>
                          <a:custGeom>
                            <a:avLst/>
                            <a:gdLst>
                              <a:gd name="T0" fmla="*/ 514 w 514"/>
                              <a:gd name="T1" fmla="*/ 20 h 20"/>
                              <a:gd name="T2" fmla="*/ 514 w 514"/>
                              <a:gd name="T3" fmla="*/ 20 h 20"/>
                              <a:gd name="T4" fmla="*/ 489 w 514"/>
                              <a:gd name="T5" fmla="*/ 10 h 20"/>
                              <a:gd name="T6" fmla="*/ 444 w 514"/>
                              <a:gd name="T7" fmla="*/ 0 h 20"/>
                              <a:gd name="T8" fmla="*/ 409 w 514"/>
                              <a:gd name="T9" fmla="*/ 0 h 20"/>
                              <a:gd name="T10" fmla="*/ 369 w 514"/>
                              <a:gd name="T11" fmla="*/ 0 h 20"/>
                              <a:gd name="T12" fmla="*/ 314 w 514"/>
                              <a:gd name="T13" fmla="*/ 10 h 20"/>
                              <a:gd name="T14" fmla="*/ 254 w 514"/>
                              <a:gd name="T15" fmla="*/ 20 h 20"/>
                              <a:gd name="T16" fmla="*/ 254 w 514"/>
                              <a:gd name="T17" fmla="*/ 20 h 20"/>
                              <a:gd name="T18" fmla="*/ 254 w 514"/>
                              <a:gd name="T19" fmla="*/ 20 h 20"/>
                              <a:gd name="T20" fmla="*/ 194 w 514"/>
                              <a:gd name="T21" fmla="*/ 10 h 20"/>
                              <a:gd name="T22" fmla="*/ 144 w 514"/>
                              <a:gd name="T23" fmla="*/ 5 h 20"/>
                              <a:gd name="T24" fmla="*/ 105 w 514"/>
                              <a:gd name="T25" fmla="*/ 0 h 20"/>
                              <a:gd name="T26" fmla="*/ 70 w 514"/>
                              <a:gd name="T27" fmla="*/ 0 h 20"/>
                              <a:gd name="T28" fmla="*/ 25 w 514"/>
                              <a:gd name="T29" fmla="*/ 10 h 20"/>
                              <a:gd name="T30" fmla="*/ 0 w 514"/>
                              <a:gd name="T31" fmla="*/ 2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14" h="20">
                                <a:moveTo>
                                  <a:pt x="514" y="20"/>
                                </a:moveTo>
                                <a:lnTo>
                                  <a:pt x="514" y="20"/>
                                </a:lnTo>
                                <a:lnTo>
                                  <a:pt x="489" y="10"/>
                                </a:lnTo>
                                <a:lnTo>
                                  <a:pt x="444" y="0"/>
                                </a:lnTo>
                                <a:lnTo>
                                  <a:pt x="409" y="0"/>
                                </a:lnTo>
                                <a:lnTo>
                                  <a:pt x="369" y="0"/>
                                </a:lnTo>
                                <a:lnTo>
                                  <a:pt x="314" y="10"/>
                                </a:lnTo>
                                <a:lnTo>
                                  <a:pt x="254" y="20"/>
                                </a:lnTo>
                                <a:lnTo>
                                  <a:pt x="194" y="10"/>
                                </a:lnTo>
                                <a:lnTo>
                                  <a:pt x="144" y="5"/>
                                </a:lnTo>
                                <a:lnTo>
                                  <a:pt x="105" y="0"/>
                                </a:lnTo>
                                <a:lnTo>
                                  <a:pt x="70" y="0"/>
                                </a:lnTo>
                                <a:lnTo>
                                  <a:pt x="25" y="10"/>
                                </a:ln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3460"/>
                        <wps:cNvSpPr>
                          <a:spLocks/>
                        </wps:cNvSpPr>
                        <wps:spPr bwMode="auto">
                          <a:xfrm>
                            <a:off x="5339" y="8892"/>
                            <a:ext cx="514" cy="45"/>
                          </a:xfrm>
                          <a:custGeom>
                            <a:avLst/>
                            <a:gdLst>
                              <a:gd name="T0" fmla="*/ 514 w 514"/>
                              <a:gd name="T1" fmla="*/ 45 h 45"/>
                              <a:gd name="T2" fmla="*/ 514 w 514"/>
                              <a:gd name="T3" fmla="*/ 45 h 45"/>
                              <a:gd name="T4" fmla="*/ 469 w 514"/>
                              <a:gd name="T5" fmla="*/ 30 h 45"/>
                              <a:gd name="T6" fmla="*/ 424 w 514"/>
                              <a:gd name="T7" fmla="*/ 20 h 45"/>
                              <a:gd name="T8" fmla="*/ 359 w 514"/>
                              <a:gd name="T9" fmla="*/ 10 h 45"/>
                              <a:gd name="T10" fmla="*/ 284 w 514"/>
                              <a:gd name="T11" fmla="*/ 0 h 45"/>
                              <a:gd name="T12" fmla="*/ 194 w 514"/>
                              <a:gd name="T13" fmla="*/ 5 h 45"/>
                              <a:gd name="T14" fmla="*/ 149 w 514"/>
                              <a:gd name="T15" fmla="*/ 10 h 45"/>
                              <a:gd name="T16" fmla="*/ 100 w 514"/>
                              <a:gd name="T17" fmla="*/ 15 h 45"/>
                              <a:gd name="T18" fmla="*/ 55 w 514"/>
                              <a:gd name="T19" fmla="*/ 30 h 45"/>
                              <a:gd name="T20" fmla="*/ 0 w 514"/>
                              <a:gd name="T21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14" h="45">
                                <a:moveTo>
                                  <a:pt x="514" y="45"/>
                                </a:moveTo>
                                <a:lnTo>
                                  <a:pt x="514" y="45"/>
                                </a:lnTo>
                                <a:lnTo>
                                  <a:pt x="469" y="30"/>
                                </a:lnTo>
                                <a:lnTo>
                                  <a:pt x="424" y="20"/>
                                </a:lnTo>
                                <a:lnTo>
                                  <a:pt x="359" y="10"/>
                                </a:lnTo>
                                <a:lnTo>
                                  <a:pt x="284" y="0"/>
                                </a:lnTo>
                                <a:lnTo>
                                  <a:pt x="194" y="5"/>
                                </a:lnTo>
                                <a:lnTo>
                                  <a:pt x="149" y="10"/>
                                </a:lnTo>
                                <a:lnTo>
                                  <a:pt x="100" y="15"/>
                                </a:lnTo>
                                <a:lnTo>
                                  <a:pt x="55" y="30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Line 3461"/>
                        <wps:cNvCnPr/>
                        <wps:spPr bwMode="auto">
                          <a:xfrm flipH="1">
                            <a:off x="5334" y="8842"/>
                            <a:ext cx="519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3462"/>
                        <wps:cNvCnPr/>
                        <wps:spPr bwMode="auto">
                          <a:xfrm flipH="1">
                            <a:off x="5334" y="8812"/>
                            <a:ext cx="519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Freeform 3463"/>
                        <wps:cNvSpPr>
                          <a:spLocks/>
                        </wps:cNvSpPr>
                        <wps:spPr bwMode="auto">
                          <a:xfrm>
                            <a:off x="4814" y="8937"/>
                            <a:ext cx="50" cy="250"/>
                          </a:xfrm>
                          <a:custGeom>
                            <a:avLst/>
                            <a:gdLst>
                              <a:gd name="T0" fmla="*/ 10 w 50"/>
                              <a:gd name="T1" fmla="*/ 0 h 250"/>
                              <a:gd name="T2" fmla="*/ 10 w 50"/>
                              <a:gd name="T3" fmla="*/ 0 h 250"/>
                              <a:gd name="T4" fmla="*/ 20 w 50"/>
                              <a:gd name="T5" fmla="*/ 10 h 250"/>
                              <a:gd name="T6" fmla="*/ 30 w 50"/>
                              <a:gd name="T7" fmla="*/ 25 h 250"/>
                              <a:gd name="T8" fmla="*/ 45 w 50"/>
                              <a:gd name="T9" fmla="*/ 50 h 250"/>
                              <a:gd name="T10" fmla="*/ 45 w 50"/>
                              <a:gd name="T11" fmla="*/ 80 h 250"/>
                              <a:gd name="T12" fmla="*/ 40 w 50"/>
                              <a:gd name="T13" fmla="*/ 110 h 250"/>
                              <a:gd name="T14" fmla="*/ 35 w 50"/>
                              <a:gd name="T15" fmla="*/ 135 h 250"/>
                              <a:gd name="T16" fmla="*/ 20 w 50"/>
                              <a:gd name="T17" fmla="*/ 155 h 250"/>
                              <a:gd name="T18" fmla="*/ 0 w 50"/>
                              <a:gd name="T19" fmla="*/ 185 h 250"/>
                              <a:gd name="T20" fmla="*/ 0 w 50"/>
                              <a:gd name="T21" fmla="*/ 185 h 250"/>
                              <a:gd name="T22" fmla="*/ 0 w 50"/>
                              <a:gd name="T23" fmla="*/ 190 h 250"/>
                              <a:gd name="T24" fmla="*/ 0 w 50"/>
                              <a:gd name="T25" fmla="*/ 200 h 250"/>
                              <a:gd name="T26" fmla="*/ 20 w 50"/>
                              <a:gd name="T27" fmla="*/ 215 h 250"/>
                              <a:gd name="T28" fmla="*/ 50 w 50"/>
                              <a:gd name="T29" fmla="*/ 235 h 250"/>
                              <a:gd name="T30" fmla="*/ 5 w 50"/>
                              <a:gd name="T31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10" y="0"/>
                                </a:moveTo>
                                <a:lnTo>
                                  <a:pt x="10" y="0"/>
                                </a:lnTo>
                                <a:lnTo>
                                  <a:pt x="20" y="10"/>
                                </a:lnTo>
                                <a:lnTo>
                                  <a:pt x="30" y="25"/>
                                </a:lnTo>
                                <a:lnTo>
                                  <a:pt x="45" y="50"/>
                                </a:lnTo>
                                <a:lnTo>
                                  <a:pt x="45" y="80"/>
                                </a:lnTo>
                                <a:lnTo>
                                  <a:pt x="40" y="110"/>
                                </a:lnTo>
                                <a:lnTo>
                                  <a:pt x="35" y="135"/>
                                </a:lnTo>
                                <a:lnTo>
                                  <a:pt x="20" y="155"/>
                                </a:lnTo>
                                <a:lnTo>
                                  <a:pt x="0" y="185"/>
                                </a:lnTo>
                                <a:lnTo>
                                  <a:pt x="0" y="190"/>
                                </a:lnTo>
                                <a:lnTo>
                                  <a:pt x="0" y="200"/>
                                </a:lnTo>
                                <a:lnTo>
                                  <a:pt x="20" y="215"/>
                                </a:lnTo>
                                <a:lnTo>
                                  <a:pt x="50" y="235"/>
                                </a:lnTo>
                                <a:lnTo>
                                  <a:pt x="5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3464"/>
                        <wps:cNvSpPr>
                          <a:spLocks/>
                        </wps:cNvSpPr>
                        <wps:spPr bwMode="auto">
                          <a:xfrm>
                            <a:off x="5284" y="8937"/>
                            <a:ext cx="50" cy="250"/>
                          </a:xfrm>
                          <a:custGeom>
                            <a:avLst/>
                            <a:gdLst>
                              <a:gd name="T0" fmla="*/ 50 w 50"/>
                              <a:gd name="T1" fmla="*/ 0 h 250"/>
                              <a:gd name="T2" fmla="*/ 50 w 50"/>
                              <a:gd name="T3" fmla="*/ 0 h 250"/>
                              <a:gd name="T4" fmla="*/ 25 w 50"/>
                              <a:gd name="T5" fmla="*/ 25 h 250"/>
                              <a:gd name="T6" fmla="*/ 15 w 50"/>
                              <a:gd name="T7" fmla="*/ 50 h 250"/>
                              <a:gd name="T8" fmla="*/ 10 w 50"/>
                              <a:gd name="T9" fmla="*/ 80 h 250"/>
                              <a:gd name="T10" fmla="*/ 15 w 50"/>
                              <a:gd name="T11" fmla="*/ 110 h 250"/>
                              <a:gd name="T12" fmla="*/ 20 w 50"/>
                              <a:gd name="T13" fmla="*/ 135 h 250"/>
                              <a:gd name="T14" fmla="*/ 30 w 50"/>
                              <a:gd name="T15" fmla="*/ 155 h 250"/>
                              <a:gd name="T16" fmla="*/ 50 w 50"/>
                              <a:gd name="T17" fmla="*/ 185 h 250"/>
                              <a:gd name="T18" fmla="*/ 50 w 50"/>
                              <a:gd name="T19" fmla="*/ 185 h 250"/>
                              <a:gd name="T20" fmla="*/ 50 w 50"/>
                              <a:gd name="T21" fmla="*/ 190 h 250"/>
                              <a:gd name="T22" fmla="*/ 50 w 50"/>
                              <a:gd name="T23" fmla="*/ 195 h 250"/>
                              <a:gd name="T24" fmla="*/ 35 w 50"/>
                              <a:gd name="T25" fmla="*/ 215 h 250"/>
                              <a:gd name="T26" fmla="*/ 0 w 50"/>
                              <a:gd name="T27" fmla="*/ 235 h 250"/>
                              <a:gd name="T28" fmla="*/ 50 w 50"/>
                              <a:gd name="T29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50" y="0"/>
                                </a:moveTo>
                                <a:lnTo>
                                  <a:pt x="50" y="0"/>
                                </a:lnTo>
                                <a:lnTo>
                                  <a:pt x="25" y="25"/>
                                </a:lnTo>
                                <a:lnTo>
                                  <a:pt x="15" y="50"/>
                                </a:lnTo>
                                <a:lnTo>
                                  <a:pt x="10" y="80"/>
                                </a:lnTo>
                                <a:lnTo>
                                  <a:pt x="15" y="110"/>
                                </a:lnTo>
                                <a:lnTo>
                                  <a:pt x="20" y="135"/>
                                </a:lnTo>
                                <a:lnTo>
                                  <a:pt x="30" y="155"/>
                                </a:lnTo>
                                <a:lnTo>
                                  <a:pt x="50" y="185"/>
                                </a:lnTo>
                                <a:lnTo>
                                  <a:pt x="50" y="190"/>
                                </a:lnTo>
                                <a:lnTo>
                                  <a:pt x="50" y="195"/>
                                </a:lnTo>
                                <a:lnTo>
                                  <a:pt x="35" y="215"/>
                                </a:lnTo>
                                <a:lnTo>
                                  <a:pt x="0" y="235"/>
                                </a:lnTo>
                                <a:lnTo>
                                  <a:pt x="50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3465"/>
                        <wps:cNvSpPr>
                          <a:spLocks/>
                        </wps:cNvSpPr>
                        <wps:spPr bwMode="auto">
                          <a:xfrm>
                            <a:off x="4859" y="8937"/>
                            <a:ext cx="435" cy="245"/>
                          </a:xfrm>
                          <a:custGeom>
                            <a:avLst/>
                            <a:gdLst>
                              <a:gd name="T0" fmla="*/ 215 w 435"/>
                              <a:gd name="T1" fmla="*/ 0 h 245"/>
                              <a:gd name="T2" fmla="*/ 215 w 435"/>
                              <a:gd name="T3" fmla="*/ 0 h 245"/>
                              <a:gd name="T4" fmla="*/ 135 w 435"/>
                              <a:gd name="T5" fmla="*/ 5 h 245"/>
                              <a:gd name="T6" fmla="*/ 95 w 435"/>
                              <a:gd name="T7" fmla="*/ 10 h 245"/>
                              <a:gd name="T8" fmla="*/ 65 w 435"/>
                              <a:gd name="T9" fmla="*/ 15 h 245"/>
                              <a:gd name="T10" fmla="*/ 40 w 435"/>
                              <a:gd name="T11" fmla="*/ 30 h 245"/>
                              <a:gd name="T12" fmla="*/ 20 w 435"/>
                              <a:gd name="T13" fmla="*/ 45 h 245"/>
                              <a:gd name="T14" fmla="*/ 5 w 435"/>
                              <a:gd name="T15" fmla="*/ 65 h 245"/>
                              <a:gd name="T16" fmla="*/ 0 w 435"/>
                              <a:gd name="T17" fmla="*/ 95 h 245"/>
                              <a:gd name="T18" fmla="*/ 0 w 435"/>
                              <a:gd name="T19" fmla="*/ 95 h 245"/>
                              <a:gd name="T20" fmla="*/ 0 w 435"/>
                              <a:gd name="T21" fmla="*/ 125 h 245"/>
                              <a:gd name="T22" fmla="*/ 15 w 435"/>
                              <a:gd name="T23" fmla="*/ 150 h 245"/>
                              <a:gd name="T24" fmla="*/ 35 w 435"/>
                              <a:gd name="T25" fmla="*/ 175 h 245"/>
                              <a:gd name="T26" fmla="*/ 60 w 435"/>
                              <a:gd name="T27" fmla="*/ 200 h 245"/>
                              <a:gd name="T28" fmla="*/ 95 w 435"/>
                              <a:gd name="T29" fmla="*/ 220 h 245"/>
                              <a:gd name="T30" fmla="*/ 130 w 435"/>
                              <a:gd name="T31" fmla="*/ 230 h 245"/>
                              <a:gd name="T32" fmla="*/ 170 w 435"/>
                              <a:gd name="T33" fmla="*/ 240 h 245"/>
                              <a:gd name="T34" fmla="*/ 215 w 435"/>
                              <a:gd name="T35" fmla="*/ 245 h 245"/>
                              <a:gd name="T36" fmla="*/ 215 w 435"/>
                              <a:gd name="T37" fmla="*/ 245 h 245"/>
                              <a:gd name="T38" fmla="*/ 260 w 435"/>
                              <a:gd name="T39" fmla="*/ 240 h 245"/>
                              <a:gd name="T40" fmla="*/ 300 w 435"/>
                              <a:gd name="T41" fmla="*/ 230 h 245"/>
                              <a:gd name="T42" fmla="*/ 340 w 435"/>
                              <a:gd name="T43" fmla="*/ 220 h 245"/>
                              <a:gd name="T44" fmla="*/ 370 w 435"/>
                              <a:gd name="T45" fmla="*/ 200 h 245"/>
                              <a:gd name="T46" fmla="*/ 395 w 435"/>
                              <a:gd name="T47" fmla="*/ 175 h 245"/>
                              <a:gd name="T48" fmla="*/ 415 w 435"/>
                              <a:gd name="T49" fmla="*/ 150 h 245"/>
                              <a:gd name="T50" fmla="*/ 430 w 435"/>
                              <a:gd name="T51" fmla="*/ 125 h 245"/>
                              <a:gd name="T52" fmla="*/ 435 w 435"/>
                              <a:gd name="T53" fmla="*/ 95 h 245"/>
                              <a:gd name="T54" fmla="*/ 435 w 435"/>
                              <a:gd name="T55" fmla="*/ 95 h 245"/>
                              <a:gd name="T56" fmla="*/ 430 w 435"/>
                              <a:gd name="T57" fmla="*/ 65 h 245"/>
                              <a:gd name="T58" fmla="*/ 420 w 435"/>
                              <a:gd name="T59" fmla="*/ 45 h 245"/>
                              <a:gd name="T60" fmla="*/ 400 w 435"/>
                              <a:gd name="T61" fmla="*/ 30 h 245"/>
                              <a:gd name="T62" fmla="*/ 370 w 435"/>
                              <a:gd name="T63" fmla="*/ 15 h 245"/>
                              <a:gd name="T64" fmla="*/ 340 w 435"/>
                              <a:gd name="T65" fmla="*/ 10 h 245"/>
                              <a:gd name="T66" fmla="*/ 300 w 435"/>
                              <a:gd name="T67" fmla="*/ 5 h 245"/>
                              <a:gd name="T68" fmla="*/ 215 w 435"/>
                              <a:gd name="T69" fmla="*/ 0 h 245"/>
                              <a:gd name="T70" fmla="*/ 215 w 435"/>
                              <a:gd name="T71" fmla="*/ 0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5" h="245">
                                <a:moveTo>
                                  <a:pt x="215" y="0"/>
                                </a:moveTo>
                                <a:lnTo>
                                  <a:pt x="215" y="0"/>
                                </a:lnTo>
                                <a:lnTo>
                                  <a:pt x="135" y="5"/>
                                </a:lnTo>
                                <a:lnTo>
                                  <a:pt x="95" y="10"/>
                                </a:lnTo>
                                <a:lnTo>
                                  <a:pt x="65" y="15"/>
                                </a:lnTo>
                                <a:lnTo>
                                  <a:pt x="40" y="30"/>
                                </a:lnTo>
                                <a:lnTo>
                                  <a:pt x="20" y="45"/>
                                </a:lnTo>
                                <a:lnTo>
                                  <a:pt x="5" y="65"/>
                                </a:lnTo>
                                <a:lnTo>
                                  <a:pt x="0" y="95"/>
                                </a:lnTo>
                                <a:lnTo>
                                  <a:pt x="0" y="125"/>
                                </a:lnTo>
                                <a:lnTo>
                                  <a:pt x="15" y="150"/>
                                </a:lnTo>
                                <a:lnTo>
                                  <a:pt x="35" y="175"/>
                                </a:lnTo>
                                <a:lnTo>
                                  <a:pt x="60" y="200"/>
                                </a:lnTo>
                                <a:lnTo>
                                  <a:pt x="95" y="220"/>
                                </a:lnTo>
                                <a:lnTo>
                                  <a:pt x="130" y="230"/>
                                </a:lnTo>
                                <a:lnTo>
                                  <a:pt x="170" y="240"/>
                                </a:lnTo>
                                <a:lnTo>
                                  <a:pt x="215" y="245"/>
                                </a:lnTo>
                                <a:lnTo>
                                  <a:pt x="260" y="240"/>
                                </a:lnTo>
                                <a:lnTo>
                                  <a:pt x="300" y="230"/>
                                </a:lnTo>
                                <a:lnTo>
                                  <a:pt x="340" y="220"/>
                                </a:lnTo>
                                <a:lnTo>
                                  <a:pt x="370" y="200"/>
                                </a:lnTo>
                                <a:lnTo>
                                  <a:pt x="395" y="175"/>
                                </a:lnTo>
                                <a:lnTo>
                                  <a:pt x="415" y="150"/>
                                </a:lnTo>
                                <a:lnTo>
                                  <a:pt x="430" y="125"/>
                                </a:lnTo>
                                <a:lnTo>
                                  <a:pt x="435" y="95"/>
                                </a:lnTo>
                                <a:lnTo>
                                  <a:pt x="430" y="65"/>
                                </a:lnTo>
                                <a:lnTo>
                                  <a:pt x="420" y="45"/>
                                </a:lnTo>
                                <a:lnTo>
                                  <a:pt x="400" y="30"/>
                                </a:lnTo>
                                <a:lnTo>
                                  <a:pt x="370" y="15"/>
                                </a:lnTo>
                                <a:lnTo>
                                  <a:pt x="340" y="10"/>
                                </a:lnTo>
                                <a:lnTo>
                                  <a:pt x="300" y="5"/>
                                </a:lnTo>
                                <a:lnTo>
                                  <a:pt x="21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3466"/>
                        <wps:cNvSpPr>
                          <a:spLocks/>
                        </wps:cNvSpPr>
                        <wps:spPr bwMode="auto">
                          <a:xfrm>
                            <a:off x="4924" y="8937"/>
                            <a:ext cx="300" cy="195"/>
                          </a:xfrm>
                          <a:custGeom>
                            <a:avLst/>
                            <a:gdLst>
                              <a:gd name="T0" fmla="*/ 150 w 300"/>
                              <a:gd name="T1" fmla="*/ 0 h 195"/>
                              <a:gd name="T2" fmla="*/ 150 w 300"/>
                              <a:gd name="T3" fmla="*/ 0 h 195"/>
                              <a:gd name="T4" fmla="*/ 120 w 300"/>
                              <a:gd name="T5" fmla="*/ 0 h 195"/>
                              <a:gd name="T6" fmla="*/ 95 w 300"/>
                              <a:gd name="T7" fmla="*/ 5 h 195"/>
                              <a:gd name="T8" fmla="*/ 70 w 300"/>
                              <a:gd name="T9" fmla="*/ 15 h 195"/>
                              <a:gd name="T10" fmla="*/ 45 w 300"/>
                              <a:gd name="T11" fmla="*/ 25 h 195"/>
                              <a:gd name="T12" fmla="*/ 30 w 300"/>
                              <a:gd name="T13" fmla="*/ 40 h 195"/>
                              <a:gd name="T14" fmla="*/ 15 w 300"/>
                              <a:gd name="T15" fmla="*/ 55 h 195"/>
                              <a:gd name="T16" fmla="*/ 5 w 300"/>
                              <a:gd name="T17" fmla="*/ 75 h 195"/>
                              <a:gd name="T18" fmla="*/ 0 w 300"/>
                              <a:gd name="T19" fmla="*/ 95 h 195"/>
                              <a:gd name="T20" fmla="*/ 0 w 300"/>
                              <a:gd name="T21" fmla="*/ 95 h 195"/>
                              <a:gd name="T22" fmla="*/ 5 w 300"/>
                              <a:gd name="T23" fmla="*/ 115 h 195"/>
                              <a:gd name="T24" fmla="*/ 15 w 300"/>
                              <a:gd name="T25" fmla="*/ 135 h 195"/>
                              <a:gd name="T26" fmla="*/ 25 w 300"/>
                              <a:gd name="T27" fmla="*/ 150 h 195"/>
                              <a:gd name="T28" fmla="*/ 45 w 300"/>
                              <a:gd name="T29" fmla="*/ 165 h 195"/>
                              <a:gd name="T30" fmla="*/ 65 w 300"/>
                              <a:gd name="T31" fmla="*/ 180 h 195"/>
                              <a:gd name="T32" fmla="*/ 95 w 300"/>
                              <a:gd name="T33" fmla="*/ 190 h 195"/>
                              <a:gd name="T34" fmla="*/ 120 w 300"/>
                              <a:gd name="T35" fmla="*/ 195 h 195"/>
                              <a:gd name="T36" fmla="*/ 150 w 300"/>
                              <a:gd name="T37" fmla="*/ 195 h 195"/>
                              <a:gd name="T38" fmla="*/ 150 w 300"/>
                              <a:gd name="T39" fmla="*/ 195 h 195"/>
                              <a:gd name="T40" fmla="*/ 180 w 300"/>
                              <a:gd name="T41" fmla="*/ 195 h 195"/>
                              <a:gd name="T42" fmla="*/ 210 w 300"/>
                              <a:gd name="T43" fmla="*/ 190 h 195"/>
                              <a:gd name="T44" fmla="*/ 235 w 300"/>
                              <a:gd name="T45" fmla="*/ 180 h 195"/>
                              <a:gd name="T46" fmla="*/ 255 w 300"/>
                              <a:gd name="T47" fmla="*/ 165 h 195"/>
                              <a:gd name="T48" fmla="*/ 275 w 300"/>
                              <a:gd name="T49" fmla="*/ 150 h 195"/>
                              <a:gd name="T50" fmla="*/ 290 w 300"/>
                              <a:gd name="T51" fmla="*/ 135 h 195"/>
                              <a:gd name="T52" fmla="*/ 300 w 300"/>
                              <a:gd name="T53" fmla="*/ 115 h 195"/>
                              <a:gd name="T54" fmla="*/ 300 w 300"/>
                              <a:gd name="T55" fmla="*/ 95 h 195"/>
                              <a:gd name="T56" fmla="*/ 300 w 300"/>
                              <a:gd name="T57" fmla="*/ 95 h 195"/>
                              <a:gd name="T58" fmla="*/ 300 w 300"/>
                              <a:gd name="T59" fmla="*/ 75 h 195"/>
                              <a:gd name="T60" fmla="*/ 290 w 300"/>
                              <a:gd name="T61" fmla="*/ 55 h 195"/>
                              <a:gd name="T62" fmla="*/ 275 w 300"/>
                              <a:gd name="T63" fmla="*/ 40 h 195"/>
                              <a:gd name="T64" fmla="*/ 260 w 300"/>
                              <a:gd name="T65" fmla="*/ 25 h 195"/>
                              <a:gd name="T66" fmla="*/ 235 w 300"/>
                              <a:gd name="T67" fmla="*/ 15 h 195"/>
                              <a:gd name="T68" fmla="*/ 210 w 300"/>
                              <a:gd name="T69" fmla="*/ 5 h 195"/>
                              <a:gd name="T70" fmla="*/ 180 w 300"/>
                              <a:gd name="T71" fmla="*/ 0 h 195"/>
                              <a:gd name="T72" fmla="*/ 150 w 300"/>
                              <a:gd name="T73" fmla="*/ 0 h 195"/>
                              <a:gd name="T74" fmla="*/ 150 w 300"/>
                              <a:gd name="T75" fmla="*/ 0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300" h="195">
                                <a:moveTo>
                                  <a:pt x="150" y="0"/>
                                </a:moveTo>
                                <a:lnTo>
                                  <a:pt x="150" y="0"/>
                                </a:lnTo>
                                <a:lnTo>
                                  <a:pt x="120" y="0"/>
                                </a:lnTo>
                                <a:lnTo>
                                  <a:pt x="95" y="5"/>
                                </a:lnTo>
                                <a:lnTo>
                                  <a:pt x="70" y="15"/>
                                </a:lnTo>
                                <a:lnTo>
                                  <a:pt x="45" y="25"/>
                                </a:lnTo>
                                <a:lnTo>
                                  <a:pt x="30" y="40"/>
                                </a:lnTo>
                                <a:lnTo>
                                  <a:pt x="15" y="55"/>
                                </a:lnTo>
                                <a:lnTo>
                                  <a:pt x="5" y="75"/>
                                </a:lnTo>
                                <a:lnTo>
                                  <a:pt x="0" y="95"/>
                                </a:lnTo>
                                <a:lnTo>
                                  <a:pt x="5" y="115"/>
                                </a:lnTo>
                                <a:lnTo>
                                  <a:pt x="15" y="135"/>
                                </a:lnTo>
                                <a:lnTo>
                                  <a:pt x="25" y="150"/>
                                </a:lnTo>
                                <a:lnTo>
                                  <a:pt x="45" y="165"/>
                                </a:lnTo>
                                <a:lnTo>
                                  <a:pt x="65" y="180"/>
                                </a:lnTo>
                                <a:lnTo>
                                  <a:pt x="95" y="190"/>
                                </a:lnTo>
                                <a:lnTo>
                                  <a:pt x="120" y="195"/>
                                </a:lnTo>
                                <a:lnTo>
                                  <a:pt x="150" y="195"/>
                                </a:lnTo>
                                <a:lnTo>
                                  <a:pt x="180" y="195"/>
                                </a:lnTo>
                                <a:lnTo>
                                  <a:pt x="210" y="190"/>
                                </a:lnTo>
                                <a:lnTo>
                                  <a:pt x="235" y="180"/>
                                </a:lnTo>
                                <a:lnTo>
                                  <a:pt x="255" y="165"/>
                                </a:lnTo>
                                <a:lnTo>
                                  <a:pt x="275" y="150"/>
                                </a:lnTo>
                                <a:lnTo>
                                  <a:pt x="290" y="135"/>
                                </a:lnTo>
                                <a:lnTo>
                                  <a:pt x="300" y="115"/>
                                </a:lnTo>
                                <a:lnTo>
                                  <a:pt x="300" y="95"/>
                                </a:lnTo>
                                <a:lnTo>
                                  <a:pt x="300" y="75"/>
                                </a:lnTo>
                                <a:lnTo>
                                  <a:pt x="290" y="55"/>
                                </a:lnTo>
                                <a:lnTo>
                                  <a:pt x="275" y="40"/>
                                </a:lnTo>
                                <a:lnTo>
                                  <a:pt x="260" y="25"/>
                                </a:lnTo>
                                <a:lnTo>
                                  <a:pt x="235" y="15"/>
                                </a:lnTo>
                                <a:lnTo>
                                  <a:pt x="210" y="5"/>
                                </a:lnTo>
                                <a:lnTo>
                                  <a:pt x="180" y="0"/>
                                </a:lnTo>
                                <a:lnTo>
                                  <a:pt x="15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467"/>
                        <wps:cNvSpPr>
                          <a:spLocks/>
                        </wps:cNvSpPr>
                        <wps:spPr bwMode="auto">
                          <a:xfrm>
                            <a:off x="4969" y="8937"/>
                            <a:ext cx="210" cy="165"/>
                          </a:xfrm>
                          <a:custGeom>
                            <a:avLst/>
                            <a:gdLst>
                              <a:gd name="T0" fmla="*/ 105 w 210"/>
                              <a:gd name="T1" fmla="*/ 0 h 165"/>
                              <a:gd name="T2" fmla="*/ 105 w 210"/>
                              <a:gd name="T3" fmla="*/ 0 h 165"/>
                              <a:gd name="T4" fmla="*/ 85 w 210"/>
                              <a:gd name="T5" fmla="*/ 5 h 165"/>
                              <a:gd name="T6" fmla="*/ 65 w 210"/>
                              <a:gd name="T7" fmla="*/ 10 h 165"/>
                              <a:gd name="T8" fmla="*/ 50 w 210"/>
                              <a:gd name="T9" fmla="*/ 20 h 165"/>
                              <a:gd name="T10" fmla="*/ 35 w 210"/>
                              <a:gd name="T11" fmla="*/ 30 h 165"/>
                              <a:gd name="T12" fmla="*/ 20 w 210"/>
                              <a:gd name="T13" fmla="*/ 45 h 165"/>
                              <a:gd name="T14" fmla="*/ 10 w 210"/>
                              <a:gd name="T15" fmla="*/ 65 h 165"/>
                              <a:gd name="T16" fmla="*/ 5 w 210"/>
                              <a:gd name="T17" fmla="*/ 80 h 165"/>
                              <a:gd name="T18" fmla="*/ 0 w 210"/>
                              <a:gd name="T19" fmla="*/ 95 h 165"/>
                              <a:gd name="T20" fmla="*/ 0 w 210"/>
                              <a:gd name="T21" fmla="*/ 95 h 165"/>
                              <a:gd name="T22" fmla="*/ 5 w 210"/>
                              <a:gd name="T23" fmla="*/ 110 h 165"/>
                              <a:gd name="T24" fmla="*/ 10 w 210"/>
                              <a:gd name="T25" fmla="*/ 120 h 165"/>
                              <a:gd name="T26" fmla="*/ 20 w 210"/>
                              <a:gd name="T27" fmla="*/ 135 h 165"/>
                              <a:gd name="T28" fmla="*/ 30 w 210"/>
                              <a:gd name="T29" fmla="*/ 145 h 165"/>
                              <a:gd name="T30" fmla="*/ 65 w 210"/>
                              <a:gd name="T31" fmla="*/ 160 h 165"/>
                              <a:gd name="T32" fmla="*/ 105 w 210"/>
                              <a:gd name="T33" fmla="*/ 165 h 165"/>
                              <a:gd name="T34" fmla="*/ 105 w 210"/>
                              <a:gd name="T35" fmla="*/ 165 h 165"/>
                              <a:gd name="T36" fmla="*/ 145 w 210"/>
                              <a:gd name="T37" fmla="*/ 160 h 165"/>
                              <a:gd name="T38" fmla="*/ 180 w 210"/>
                              <a:gd name="T39" fmla="*/ 145 h 165"/>
                              <a:gd name="T40" fmla="*/ 195 w 210"/>
                              <a:gd name="T41" fmla="*/ 135 h 165"/>
                              <a:gd name="T42" fmla="*/ 205 w 210"/>
                              <a:gd name="T43" fmla="*/ 120 h 165"/>
                              <a:gd name="T44" fmla="*/ 210 w 210"/>
                              <a:gd name="T45" fmla="*/ 110 h 165"/>
                              <a:gd name="T46" fmla="*/ 210 w 210"/>
                              <a:gd name="T47" fmla="*/ 95 h 165"/>
                              <a:gd name="T48" fmla="*/ 210 w 210"/>
                              <a:gd name="T49" fmla="*/ 95 h 165"/>
                              <a:gd name="T50" fmla="*/ 210 w 210"/>
                              <a:gd name="T51" fmla="*/ 80 h 165"/>
                              <a:gd name="T52" fmla="*/ 205 w 210"/>
                              <a:gd name="T53" fmla="*/ 65 h 165"/>
                              <a:gd name="T54" fmla="*/ 195 w 210"/>
                              <a:gd name="T55" fmla="*/ 45 h 165"/>
                              <a:gd name="T56" fmla="*/ 180 w 210"/>
                              <a:gd name="T57" fmla="*/ 30 h 165"/>
                              <a:gd name="T58" fmla="*/ 165 w 210"/>
                              <a:gd name="T59" fmla="*/ 20 h 165"/>
                              <a:gd name="T60" fmla="*/ 145 w 210"/>
                              <a:gd name="T61" fmla="*/ 10 h 165"/>
                              <a:gd name="T62" fmla="*/ 130 w 210"/>
                              <a:gd name="T63" fmla="*/ 5 h 165"/>
                              <a:gd name="T64" fmla="*/ 105 w 210"/>
                              <a:gd name="T65" fmla="*/ 0 h 165"/>
                              <a:gd name="T66" fmla="*/ 105 w 210"/>
                              <a:gd name="T67" fmla="*/ 0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10" h="165">
                                <a:moveTo>
                                  <a:pt x="105" y="0"/>
                                </a:moveTo>
                                <a:lnTo>
                                  <a:pt x="105" y="0"/>
                                </a:lnTo>
                                <a:lnTo>
                                  <a:pt x="85" y="5"/>
                                </a:lnTo>
                                <a:lnTo>
                                  <a:pt x="65" y="10"/>
                                </a:lnTo>
                                <a:lnTo>
                                  <a:pt x="50" y="20"/>
                                </a:lnTo>
                                <a:lnTo>
                                  <a:pt x="35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5" y="80"/>
                                </a:lnTo>
                                <a:lnTo>
                                  <a:pt x="0" y="95"/>
                                </a:lnTo>
                                <a:lnTo>
                                  <a:pt x="5" y="110"/>
                                </a:lnTo>
                                <a:lnTo>
                                  <a:pt x="10" y="120"/>
                                </a:lnTo>
                                <a:lnTo>
                                  <a:pt x="20" y="135"/>
                                </a:lnTo>
                                <a:lnTo>
                                  <a:pt x="30" y="145"/>
                                </a:lnTo>
                                <a:lnTo>
                                  <a:pt x="65" y="160"/>
                                </a:lnTo>
                                <a:lnTo>
                                  <a:pt x="105" y="165"/>
                                </a:lnTo>
                                <a:lnTo>
                                  <a:pt x="145" y="160"/>
                                </a:lnTo>
                                <a:lnTo>
                                  <a:pt x="180" y="145"/>
                                </a:lnTo>
                                <a:lnTo>
                                  <a:pt x="195" y="135"/>
                                </a:lnTo>
                                <a:lnTo>
                                  <a:pt x="205" y="120"/>
                                </a:lnTo>
                                <a:lnTo>
                                  <a:pt x="210" y="110"/>
                                </a:lnTo>
                                <a:lnTo>
                                  <a:pt x="210" y="95"/>
                                </a:lnTo>
                                <a:lnTo>
                                  <a:pt x="210" y="80"/>
                                </a:lnTo>
                                <a:lnTo>
                                  <a:pt x="205" y="65"/>
                                </a:lnTo>
                                <a:lnTo>
                                  <a:pt x="195" y="45"/>
                                </a:lnTo>
                                <a:lnTo>
                                  <a:pt x="180" y="30"/>
                                </a:lnTo>
                                <a:lnTo>
                                  <a:pt x="165" y="20"/>
                                </a:lnTo>
                                <a:lnTo>
                                  <a:pt x="145" y="10"/>
                                </a:lnTo>
                                <a:lnTo>
                                  <a:pt x="130" y="5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468"/>
                        <wps:cNvSpPr>
                          <a:spLocks/>
                        </wps:cNvSpPr>
                        <wps:spPr bwMode="auto">
                          <a:xfrm>
                            <a:off x="5004" y="8937"/>
                            <a:ext cx="145" cy="145"/>
                          </a:xfrm>
                          <a:custGeom>
                            <a:avLst/>
                            <a:gdLst>
                              <a:gd name="T0" fmla="*/ 70 w 145"/>
                              <a:gd name="T1" fmla="*/ 0 h 145"/>
                              <a:gd name="T2" fmla="*/ 70 w 145"/>
                              <a:gd name="T3" fmla="*/ 0 h 145"/>
                              <a:gd name="T4" fmla="*/ 55 w 145"/>
                              <a:gd name="T5" fmla="*/ 5 h 145"/>
                              <a:gd name="T6" fmla="*/ 45 w 145"/>
                              <a:gd name="T7" fmla="*/ 10 h 145"/>
                              <a:gd name="T8" fmla="*/ 30 w 145"/>
                              <a:gd name="T9" fmla="*/ 25 h 145"/>
                              <a:gd name="T10" fmla="*/ 20 w 145"/>
                              <a:gd name="T11" fmla="*/ 35 h 145"/>
                              <a:gd name="T12" fmla="*/ 5 w 145"/>
                              <a:gd name="T13" fmla="*/ 70 h 145"/>
                              <a:gd name="T14" fmla="*/ 0 w 145"/>
                              <a:gd name="T15" fmla="*/ 95 h 145"/>
                              <a:gd name="T16" fmla="*/ 0 w 145"/>
                              <a:gd name="T17" fmla="*/ 95 h 145"/>
                              <a:gd name="T18" fmla="*/ 0 w 145"/>
                              <a:gd name="T19" fmla="*/ 105 h 145"/>
                              <a:gd name="T20" fmla="*/ 5 w 145"/>
                              <a:gd name="T21" fmla="*/ 115 h 145"/>
                              <a:gd name="T22" fmla="*/ 20 w 145"/>
                              <a:gd name="T23" fmla="*/ 130 h 145"/>
                              <a:gd name="T24" fmla="*/ 45 w 145"/>
                              <a:gd name="T25" fmla="*/ 140 h 145"/>
                              <a:gd name="T26" fmla="*/ 70 w 145"/>
                              <a:gd name="T27" fmla="*/ 145 h 145"/>
                              <a:gd name="T28" fmla="*/ 70 w 145"/>
                              <a:gd name="T29" fmla="*/ 145 h 145"/>
                              <a:gd name="T30" fmla="*/ 100 w 145"/>
                              <a:gd name="T31" fmla="*/ 140 h 145"/>
                              <a:gd name="T32" fmla="*/ 125 w 145"/>
                              <a:gd name="T33" fmla="*/ 130 h 145"/>
                              <a:gd name="T34" fmla="*/ 140 w 145"/>
                              <a:gd name="T35" fmla="*/ 115 h 145"/>
                              <a:gd name="T36" fmla="*/ 145 w 145"/>
                              <a:gd name="T37" fmla="*/ 95 h 145"/>
                              <a:gd name="T38" fmla="*/ 145 w 145"/>
                              <a:gd name="T39" fmla="*/ 95 h 145"/>
                              <a:gd name="T40" fmla="*/ 140 w 145"/>
                              <a:gd name="T41" fmla="*/ 70 h 145"/>
                              <a:gd name="T42" fmla="*/ 125 w 145"/>
                              <a:gd name="T43" fmla="*/ 40 h 145"/>
                              <a:gd name="T44" fmla="*/ 115 w 145"/>
                              <a:gd name="T45" fmla="*/ 25 h 145"/>
                              <a:gd name="T46" fmla="*/ 105 w 145"/>
                              <a:gd name="T47" fmla="*/ 10 h 145"/>
                              <a:gd name="T48" fmla="*/ 90 w 145"/>
                              <a:gd name="T49" fmla="*/ 5 h 145"/>
                              <a:gd name="T50" fmla="*/ 70 w 145"/>
                              <a:gd name="T51" fmla="*/ 0 h 145"/>
                              <a:gd name="T52" fmla="*/ 70 w 145"/>
                              <a:gd name="T53" fmla="*/ 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70" y="0"/>
                                </a:moveTo>
                                <a:lnTo>
                                  <a:pt x="70" y="0"/>
                                </a:lnTo>
                                <a:lnTo>
                                  <a:pt x="55" y="5"/>
                                </a:lnTo>
                                <a:lnTo>
                                  <a:pt x="45" y="10"/>
                                </a:lnTo>
                                <a:lnTo>
                                  <a:pt x="30" y="25"/>
                                </a:lnTo>
                                <a:lnTo>
                                  <a:pt x="20" y="35"/>
                                </a:lnTo>
                                <a:lnTo>
                                  <a:pt x="5" y="70"/>
                                </a:lnTo>
                                <a:lnTo>
                                  <a:pt x="0" y="95"/>
                                </a:lnTo>
                                <a:lnTo>
                                  <a:pt x="0" y="105"/>
                                </a:lnTo>
                                <a:lnTo>
                                  <a:pt x="5" y="115"/>
                                </a:lnTo>
                                <a:lnTo>
                                  <a:pt x="20" y="130"/>
                                </a:lnTo>
                                <a:lnTo>
                                  <a:pt x="45" y="140"/>
                                </a:lnTo>
                                <a:lnTo>
                                  <a:pt x="70" y="145"/>
                                </a:lnTo>
                                <a:lnTo>
                                  <a:pt x="100" y="140"/>
                                </a:lnTo>
                                <a:lnTo>
                                  <a:pt x="125" y="130"/>
                                </a:lnTo>
                                <a:lnTo>
                                  <a:pt x="140" y="115"/>
                                </a:lnTo>
                                <a:lnTo>
                                  <a:pt x="145" y="95"/>
                                </a:lnTo>
                                <a:lnTo>
                                  <a:pt x="140" y="70"/>
                                </a:lnTo>
                                <a:lnTo>
                                  <a:pt x="125" y="40"/>
                                </a:lnTo>
                                <a:lnTo>
                                  <a:pt x="115" y="25"/>
                                </a:lnTo>
                                <a:lnTo>
                                  <a:pt x="105" y="10"/>
                                </a:lnTo>
                                <a:lnTo>
                                  <a:pt x="90" y="5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469"/>
                        <wps:cNvSpPr>
                          <a:spLocks/>
                        </wps:cNvSpPr>
                        <wps:spPr bwMode="auto">
                          <a:xfrm>
                            <a:off x="4824" y="8917"/>
                            <a:ext cx="510" cy="20"/>
                          </a:xfrm>
                          <a:custGeom>
                            <a:avLst/>
                            <a:gdLst>
                              <a:gd name="T0" fmla="*/ 510 w 510"/>
                              <a:gd name="T1" fmla="*/ 20 h 20"/>
                              <a:gd name="T2" fmla="*/ 510 w 510"/>
                              <a:gd name="T3" fmla="*/ 20 h 20"/>
                              <a:gd name="T4" fmla="*/ 485 w 510"/>
                              <a:gd name="T5" fmla="*/ 10 h 20"/>
                              <a:gd name="T6" fmla="*/ 440 w 510"/>
                              <a:gd name="T7" fmla="*/ 0 h 20"/>
                              <a:gd name="T8" fmla="*/ 405 w 510"/>
                              <a:gd name="T9" fmla="*/ 0 h 20"/>
                              <a:gd name="T10" fmla="*/ 365 w 510"/>
                              <a:gd name="T11" fmla="*/ 0 h 20"/>
                              <a:gd name="T12" fmla="*/ 315 w 510"/>
                              <a:gd name="T13" fmla="*/ 10 h 20"/>
                              <a:gd name="T14" fmla="*/ 250 w 510"/>
                              <a:gd name="T15" fmla="*/ 20 h 20"/>
                              <a:gd name="T16" fmla="*/ 250 w 510"/>
                              <a:gd name="T17" fmla="*/ 20 h 20"/>
                              <a:gd name="T18" fmla="*/ 250 w 510"/>
                              <a:gd name="T19" fmla="*/ 20 h 20"/>
                              <a:gd name="T20" fmla="*/ 190 w 510"/>
                              <a:gd name="T21" fmla="*/ 10 h 20"/>
                              <a:gd name="T22" fmla="*/ 140 w 510"/>
                              <a:gd name="T23" fmla="*/ 5 h 20"/>
                              <a:gd name="T24" fmla="*/ 100 w 510"/>
                              <a:gd name="T25" fmla="*/ 0 h 20"/>
                              <a:gd name="T26" fmla="*/ 65 w 510"/>
                              <a:gd name="T27" fmla="*/ 0 h 20"/>
                              <a:gd name="T28" fmla="*/ 20 w 510"/>
                              <a:gd name="T29" fmla="*/ 10 h 20"/>
                              <a:gd name="T30" fmla="*/ 0 w 510"/>
                              <a:gd name="T31" fmla="*/ 2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10" h="20">
                                <a:moveTo>
                                  <a:pt x="510" y="20"/>
                                </a:moveTo>
                                <a:lnTo>
                                  <a:pt x="510" y="20"/>
                                </a:lnTo>
                                <a:lnTo>
                                  <a:pt x="485" y="10"/>
                                </a:lnTo>
                                <a:lnTo>
                                  <a:pt x="440" y="0"/>
                                </a:lnTo>
                                <a:lnTo>
                                  <a:pt x="405" y="0"/>
                                </a:lnTo>
                                <a:lnTo>
                                  <a:pt x="365" y="0"/>
                                </a:lnTo>
                                <a:lnTo>
                                  <a:pt x="315" y="10"/>
                                </a:lnTo>
                                <a:lnTo>
                                  <a:pt x="250" y="20"/>
                                </a:lnTo>
                                <a:lnTo>
                                  <a:pt x="190" y="10"/>
                                </a:lnTo>
                                <a:lnTo>
                                  <a:pt x="140" y="5"/>
                                </a:lnTo>
                                <a:lnTo>
                                  <a:pt x="100" y="0"/>
                                </a:lnTo>
                                <a:lnTo>
                                  <a:pt x="65" y="0"/>
                                </a:lnTo>
                                <a:lnTo>
                                  <a:pt x="20" y="10"/>
                                </a:ln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470"/>
                        <wps:cNvSpPr>
                          <a:spLocks/>
                        </wps:cNvSpPr>
                        <wps:spPr bwMode="auto">
                          <a:xfrm>
                            <a:off x="4824" y="8892"/>
                            <a:ext cx="510" cy="45"/>
                          </a:xfrm>
                          <a:custGeom>
                            <a:avLst/>
                            <a:gdLst>
                              <a:gd name="T0" fmla="*/ 510 w 510"/>
                              <a:gd name="T1" fmla="*/ 45 h 45"/>
                              <a:gd name="T2" fmla="*/ 510 w 510"/>
                              <a:gd name="T3" fmla="*/ 45 h 45"/>
                              <a:gd name="T4" fmla="*/ 470 w 510"/>
                              <a:gd name="T5" fmla="*/ 30 h 45"/>
                              <a:gd name="T6" fmla="*/ 420 w 510"/>
                              <a:gd name="T7" fmla="*/ 20 h 45"/>
                              <a:gd name="T8" fmla="*/ 355 w 510"/>
                              <a:gd name="T9" fmla="*/ 10 h 45"/>
                              <a:gd name="T10" fmla="*/ 280 w 510"/>
                              <a:gd name="T11" fmla="*/ 0 h 45"/>
                              <a:gd name="T12" fmla="*/ 195 w 510"/>
                              <a:gd name="T13" fmla="*/ 5 h 45"/>
                              <a:gd name="T14" fmla="*/ 145 w 510"/>
                              <a:gd name="T15" fmla="*/ 10 h 45"/>
                              <a:gd name="T16" fmla="*/ 100 w 510"/>
                              <a:gd name="T17" fmla="*/ 15 h 45"/>
                              <a:gd name="T18" fmla="*/ 50 w 510"/>
                              <a:gd name="T19" fmla="*/ 30 h 45"/>
                              <a:gd name="T20" fmla="*/ 0 w 510"/>
                              <a:gd name="T21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10" h="45">
                                <a:moveTo>
                                  <a:pt x="510" y="45"/>
                                </a:moveTo>
                                <a:lnTo>
                                  <a:pt x="510" y="45"/>
                                </a:lnTo>
                                <a:lnTo>
                                  <a:pt x="470" y="30"/>
                                </a:lnTo>
                                <a:lnTo>
                                  <a:pt x="420" y="20"/>
                                </a:lnTo>
                                <a:lnTo>
                                  <a:pt x="355" y="10"/>
                                </a:lnTo>
                                <a:lnTo>
                                  <a:pt x="280" y="0"/>
                                </a:lnTo>
                                <a:lnTo>
                                  <a:pt x="195" y="5"/>
                                </a:lnTo>
                                <a:lnTo>
                                  <a:pt x="145" y="10"/>
                                </a:lnTo>
                                <a:lnTo>
                                  <a:pt x="100" y="15"/>
                                </a:lnTo>
                                <a:lnTo>
                                  <a:pt x="50" y="30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Line 3471"/>
                        <wps:cNvCnPr/>
                        <wps:spPr bwMode="auto">
                          <a:xfrm flipH="1">
                            <a:off x="4819" y="8842"/>
                            <a:ext cx="515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3472"/>
                        <wps:cNvCnPr/>
                        <wps:spPr bwMode="auto">
                          <a:xfrm flipH="1">
                            <a:off x="4819" y="8812"/>
                            <a:ext cx="515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Freeform 3473"/>
                        <wps:cNvSpPr>
                          <a:spLocks/>
                        </wps:cNvSpPr>
                        <wps:spPr bwMode="auto">
                          <a:xfrm>
                            <a:off x="4295" y="8937"/>
                            <a:ext cx="50" cy="250"/>
                          </a:xfrm>
                          <a:custGeom>
                            <a:avLst/>
                            <a:gdLst>
                              <a:gd name="T0" fmla="*/ 10 w 50"/>
                              <a:gd name="T1" fmla="*/ 0 h 250"/>
                              <a:gd name="T2" fmla="*/ 10 w 50"/>
                              <a:gd name="T3" fmla="*/ 0 h 250"/>
                              <a:gd name="T4" fmla="*/ 25 w 50"/>
                              <a:gd name="T5" fmla="*/ 10 h 250"/>
                              <a:gd name="T6" fmla="*/ 35 w 50"/>
                              <a:gd name="T7" fmla="*/ 25 h 250"/>
                              <a:gd name="T8" fmla="*/ 45 w 50"/>
                              <a:gd name="T9" fmla="*/ 50 h 250"/>
                              <a:gd name="T10" fmla="*/ 50 w 50"/>
                              <a:gd name="T11" fmla="*/ 80 h 250"/>
                              <a:gd name="T12" fmla="*/ 45 w 50"/>
                              <a:gd name="T13" fmla="*/ 110 h 250"/>
                              <a:gd name="T14" fmla="*/ 35 w 50"/>
                              <a:gd name="T15" fmla="*/ 135 h 250"/>
                              <a:gd name="T16" fmla="*/ 25 w 50"/>
                              <a:gd name="T17" fmla="*/ 155 h 250"/>
                              <a:gd name="T18" fmla="*/ 5 w 50"/>
                              <a:gd name="T19" fmla="*/ 185 h 250"/>
                              <a:gd name="T20" fmla="*/ 5 w 50"/>
                              <a:gd name="T21" fmla="*/ 185 h 250"/>
                              <a:gd name="T22" fmla="*/ 0 w 50"/>
                              <a:gd name="T23" fmla="*/ 190 h 250"/>
                              <a:gd name="T24" fmla="*/ 5 w 50"/>
                              <a:gd name="T25" fmla="*/ 200 h 250"/>
                              <a:gd name="T26" fmla="*/ 20 w 50"/>
                              <a:gd name="T27" fmla="*/ 215 h 250"/>
                              <a:gd name="T28" fmla="*/ 50 w 50"/>
                              <a:gd name="T29" fmla="*/ 235 h 250"/>
                              <a:gd name="T30" fmla="*/ 5 w 50"/>
                              <a:gd name="T31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10" y="0"/>
                                </a:moveTo>
                                <a:lnTo>
                                  <a:pt x="10" y="0"/>
                                </a:lnTo>
                                <a:lnTo>
                                  <a:pt x="25" y="10"/>
                                </a:lnTo>
                                <a:lnTo>
                                  <a:pt x="35" y="25"/>
                                </a:lnTo>
                                <a:lnTo>
                                  <a:pt x="45" y="50"/>
                                </a:lnTo>
                                <a:lnTo>
                                  <a:pt x="50" y="80"/>
                                </a:lnTo>
                                <a:lnTo>
                                  <a:pt x="45" y="110"/>
                                </a:lnTo>
                                <a:lnTo>
                                  <a:pt x="35" y="135"/>
                                </a:lnTo>
                                <a:lnTo>
                                  <a:pt x="25" y="155"/>
                                </a:lnTo>
                                <a:lnTo>
                                  <a:pt x="5" y="185"/>
                                </a:lnTo>
                                <a:lnTo>
                                  <a:pt x="0" y="190"/>
                                </a:lnTo>
                                <a:lnTo>
                                  <a:pt x="5" y="200"/>
                                </a:lnTo>
                                <a:lnTo>
                                  <a:pt x="20" y="215"/>
                                </a:lnTo>
                                <a:lnTo>
                                  <a:pt x="50" y="235"/>
                                </a:lnTo>
                                <a:lnTo>
                                  <a:pt x="5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474"/>
                        <wps:cNvSpPr>
                          <a:spLocks/>
                        </wps:cNvSpPr>
                        <wps:spPr bwMode="auto">
                          <a:xfrm>
                            <a:off x="4769" y="8937"/>
                            <a:ext cx="50" cy="250"/>
                          </a:xfrm>
                          <a:custGeom>
                            <a:avLst/>
                            <a:gdLst>
                              <a:gd name="T0" fmla="*/ 45 w 50"/>
                              <a:gd name="T1" fmla="*/ 0 h 250"/>
                              <a:gd name="T2" fmla="*/ 45 w 50"/>
                              <a:gd name="T3" fmla="*/ 0 h 250"/>
                              <a:gd name="T4" fmla="*/ 25 w 50"/>
                              <a:gd name="T5" fmla="*/ 25 h 250"/>
                              <a:gd name="T6" fmla="*/ 10 w 50"/>
                              <a:gd name="T7" fmla="*/ 50 h 250"/>
                              <a:gd name="T8" fmla="*/ 5 w 50"/>
                              <a:gd name="T9" fmla="*/ 80 h 250"/>
                              <a:gd name="T10" fmla="*/ 10 w 50"/>
                              <a:gd name="T11" fmla="*/ 110 h 250"/>
                              <a:gd name="T12" fmla="*/ 15 w 50"/>
                              <a:gd name="T13" fmla="*/ 135 h 250"/>
                              <a:gd name="T14" fmla="*/ 25 w 50"/>
                              <a:gd name="T15" fmla="*/ 155 h 250"/>
                              <a:gd name="T16" fmla="*/ 45 w 50"/>
                              <a:gd name="T17" fmla="*/ 185 h 250"/>
                              <a:gd name="T18" fmla="*/ 45 w 50"/>
                              <a:gd name="T19" fmla="*/ 185 h 250"/>
                              <a:gd name="T20" fmla="*/ 50 w 50"/>
                              <a:gd name="T21" fmla="*/ 190 h 250"/>
                              <a:gd name="T22" fmla="*/ 45 w 50"/>
                              <a:gd name="T23" fmla="*/ 195 h 250"/>
                              <a:gd name="T24" fmla="*/ 30 w 50"/>
                              <a:gd name="T25" fmla="*/ 215 h 250"/>
                              <a:gd name="T26" fmla="*/ 0 w 50"/>
                              <a:gd name="T27" fmla="*/ 235 h 250"/>
                              <a:gd name="T28" fmla="*/ 50 w 50"/>
                              <a:gd name="T29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25" y="25"/>
                                </a:lnTo>
                                <a:lnTo>
                                  <a:pt x="10" y="50"/>
                                </a:lnTo>
                                <a:lnTo>
                                  <a:pt x="5" y="80"/>
                                </a:lnTo>
                                <a:lnTo>
                                  <a:pt x="10" y="110"/>
                                </a:lnTo>
                                <a:lnTo>
                                  <a:pt x="15" y="135"/>
                                </a:lnTo>
                                <a:lnTo>
                                  <a:pt x="25" y="155"/>
                                </a:lnTo>
                                <a:lnTo>
                                  <a:pt x="45" y="185"/>
                                </a:lnTo>
                                <a:lnTo>
                                  <a:pt x="50" y="190"/>
                                </a:lnTo>
                                <a:lnTo>
                                  <a:pt x="45" y="195"/>
                                </a:lnTo>
                                <a:lnTo>
                                  <a:pt x="30" y="215"/>
                                </a:lnTo>
                                <a:lnTo>
                                  <a:pt x="0" y="235"/>
                                </a:lnTo>
                                <a:lnTo>
                                  <a:pt x="50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475"/>
                        <wps:cNvSpPr>
                          <a:spLocks/>
                        </wps:cNvSpPr>
                        <wps:spPr bwMode="auto">
                          <a:xfrm>
                            <a:off x="4340" y="8937"/>
                            <a:ext cx="434" cy="245"/>
                          </a:xfrm>
                          <a:custGeom>
                            <a:avLst/>
                            <a:gdLst>
                              <a:gd name="T0" fmla="*/ 220 w 434"/>
                              <a:gd name="T1" fmla="*/ 0 h 245"/>
                              <a:gd name="T2" fmla="*/ 220 w 434"/>
                              <a:gd name="T3" fmla="*/ 0 h 245"/>
                              <a:gd name="T4" fmla="*/ 135 w 434"/>
                              <a:gd name="T5" fmla="*/ 5 h 245"/>
                              <a:gd name="T6" fmla="*/ 95 w 434"/>
                              <a:gd name="T7" fmla="*/ 10 h 245"/>
                              <a:gd name="T8" fmla="*/ 65 w 434"/>
                              <a:gd name="T9" fmla="*/ 15 h 245"/>
                              <a:gd name="T10" fmla="*/ 40 w 434"/>
                              <a:gd name="T11" fmla="*/ 30 h 245"/>
                              <a:gd name="T12" fmla="*/ 20 w 434"/>
                              <a:gd name="T13" fmla="*/ 45 h 245"/>
                              <a:gd name="T14" fmla="*/ 5 w 434"/>
                              <a:gd name="T15" fmla="*/ 65 h 245"/>
                              <a:gd name="T16" fmla="*/ 0 w 434"/>
                              <a:gd name="T17" fmla="*/ 95 h 245"/>
                              <a:gd name="T18" fmla="*/ 0 w 434"/>
                              <a:gd name="T19" fmla="*/ 95 h 245"/>
                              <a:gd name="T20" fmla="*/ 5 w 434"/>
                              <a:gd name="T21" fmla="*/ 125 h 245"/>
                              <a:gd name="T22" fmla="*/ 15 w 434"/>
                              <a:gd name="T23" fmla="*/ 150 h 245"/>
                              <a:gd name="T24" fmla="*/ 35 w 434"/>
                              <a:gd name="T25" fmla="*/ 175 h 245"/>
                              <a:gd name="T26" fmla="*/ 60 w 434"/>
                              <a:gd name="T27" fmla="*/ 200 h 245"/>
                              <a:gd name="T28" fmla="*/ 95 w 434"/>
                              <a:gd name="T29" fmla="*/ 220 h 245"/>
                              <a:gd name="T30" fmla="*/ 130 w 434"/>
                              <a:gd name="T31" fmla="*/ 230 h 245"/>
                              <a:gd name="T32" fmla="*/ 175 w 434"/>
                              <a:gd name="T33" fmla="*/ 240 h 245"/>
                              <a:gd name="T34" fmla="*/ 220 w 434"/>
                              <a:gd name="T35" fmla="*/ 245 h 245"/>
                              <a:gd name="T36" fmla="*/ 220 w 434"/>
                              <a:gd name="T37" fmla="*/ 245 h 245"/>
                              <a:gd name="T38" fmla="*/ 260 w 434"/>
                              <a:gd name="T39" fmla="*/ 240 h 245"/>
                              <a:gd name="T40" fmla="*/ 304 w 434"/>
                              <a:gd name="T41" fmla="*/ 230 h 245"/>
                              <a:gd name="T42" fmla="*/ 339 w 434"/>
                              <a:gd name="T43" fmla="*/ 220 h 245"/>
                              <a:gd name="T44" fmla="*/ 369 w 434"/>
                              <a:gd name="T45" fmla="*/ 200 h 245"/>
                              <a:gd name="T46" fmla="*/ 399 w 434"/>
                              <a:gd name="T47" fmla="*/ 175 h 245"/>
                              <a:gd name="T48" fmla="*/ 419 w 434"/>
                              <a:gd name="T49" fmla="*/ 150 h 245"/>
                              <a:gd name="T50" fmla="*/ 429 w 434"/>
                              <a:gd name="T51" fmla="*/ 125 h 245"/>
                              <a:gd name="T52" fmla="*/ 434 w 434"/>
                              <a:gd name="T53" fmla="*/ 95 h 245"/>
                              <a:gd name="T54" fmla="*/ 434 w 434"/>
                              <a:gd name="T55" fmla="*/ 95 h 245"/>
                              <a:gd name="T56" fmla="*/ 429 w 434"/>
                              <a:gd name="T57" fmla="*/ 65 h 245"/>
                              <a:gd name="T58" fmla="*/ 419 w 434"/>
                              <a:gd name="T59" fmla="*/ 45 h 245"/>
                              <a:gd name="T60" fmla="*/ 399 w 434"/>
                              <a:gd name="T61" fmla="*/ 30 h 245"/>
                              <a:gd name="T62" fmla="*/ 374 w 434"/>
                              <a:gd name="T63" fmla="*/ 15 h 245"/>
                              <a:gd name="T64" fmla="*/ 339 w 434"/>
                              <a:gd name="T65" fmla="*/ 10 h 245"/>
                              <a:gd name="T66" fmla="*/ 304 w 434"/>
                              <a:gd name="T67" fmla="*/ 5 h 245"/>
                              <a:gd name="T68" fmla="*/ 220 w 434"/>
                              <a:gd name="T69" fmla="*/ 0 h 245"/>
                              <a:gd name="T70" fmla="*/ 220 w 434"/>
                              <a:gd name="T71" fmla="*/ 0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4" h="245">
                                <a:moveTo>
                                  <a:pt x="220" y="0"/>
                                </a:moveTo>
                                <a:lnTo>
                                  <a:pt x="220" y="0"/>
                                </a:lnTo>
                                <a:lnTo>
                                  <a:pt x="135" y="5"/>
                                </a:lnTo>
                                <a:lnTo>
                                  <a:pt x="95" y="10"/>
                                </a:lnTo>
                                <a:lnTo>
                                  <a:pt x="65" y="15"/>
                                </a:lnTo>
                                <a:lnTo>
                                  <a:pt x="40" y="30"/>
                                </a:lnTo>
                                <a:lnTo>
                                  <a:pt x="20" y="45"/>
                                </a:lnTo>
                                <a:lnTo>
                                  <a:pt x="5" y="65"/>
                                </a:lnTo>
                                <a:lnTo>
                                  <a:pt x="0" y="95"/>
                                </a:lnTo>
                                <a:lnTo>
                                  <a:pt x="5" y="125"/>
                                </a:lnTo>
                                <a:lnTo>
                                  <a:pt x="15" y="150"/>
                                </a:lnTo>
                                <a:lnTo>
                                  <a:pt x="35" y="175"/>
                                </a:lnTo>
                                <a:lnTo>
                                  <a:pt x="60" y="200"/>
                                </a:lnTo>
                                <a:lnTo>
                                  <a:pt x="95" y="220"/>
                                </a:lnTo>
                                <a:lnTo>
                                  <a:pt x="130" y="230"/>
                                </a:lnTo>
                                <a:lnTo>
                                  <a:pt x="175" y="240"/>
                                </a:lnTo>
                                <a:lnTo>
                                  <a:pt x="220" y="245"/>
                                </a:lnTo>
                                <a:lnTo>
                                  <a:pt x="260" y="240"/>
                                </a:lnTo>
                                <a:lnTo>
                                  <a:pt x="304" y="230"/>
                                </a:lnTo>
                                <a:lnTo>
                                  <a:pt x="339" y="220"/>
                                </a:lnTo>
                                <a:lnTo>
                                  <a:pt x="369" y="200"/>
                                </a:lnTo>
                                <a:lnTo>
                                  <a:pt x="399" y="175"/>
                                </a:lnTo>
                                <a:lnTo>
                                  <a:pt x="419" y="150"/>
                                </a:lnTo>
                                <a:lnTo>
                                  <a:pt x="429" y="125"/>
                                </a:lnTo>
                                <a:lnTo>
                                  <a:pt x="434" y="95"/>
                                </a:lnTo>
                                <a:lnTo>
                                  <a:pt x="429" y="65"/>
                                </a:lnTo>
                                <a:lnTo>
                                  <a:pt x="419" y="45"/>
                                </a:lnTo>
                                <a:lnTo>
                                  <a:pt x="399" y="30"/>
                                </a:lnTo>
                                <a:lnTo>
                                  <a:pt x="374" y="15"/>
                                </a:lnTo>
                                <a:lnTo>
                                  <a:pt x="339" y="10"/>
                                </a:lnTo>
                                <a:lnTo>
                                  <a:pt x="304" y="5"/>
                                </a:lnTo>
                                <a:lnTo>
                                  <a:pt x="22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476"/>
                        <wps:cNvSpPr>
                          <a:spLocks/>
                        </wps:cNvSpPr>
                        <wps:spPr bwMode="auto">
                          <a:xfrm>
                            <a:off x="4410" y="8937"/>
                            <a:ext cx="299" cy="195"/>
                          </a:xfrm>
                          <a:custGeom>
                            <a:avLst/>
                            <a:gdLst>
                              <a:gd name="T0" fmla="*/ 150 w 299"/>
                              <a:gd name="T1" fmla="*/ 0 h 195"/>
                              <a:gd name="T2" fmla="*/ 150 w 299"/>
                              <a:gd name="T3" fmla="*/ 0 h 195"/>
                              <a:gd name="T4" fmla="*/ 120 w 299"/>
                              <a:gd name="T5" fmla="*/ 0 h 195"/>
                              <a:gd name="T6" fmla="*/ 90 w 299"/>
                              <a:gd name="T7" fmla="*/ 5 h 195"/>
                              <a:gd name="T8" fmla="*/ 65 w 299"/>
                              <a:gd name="T9" fmla="*/ 15 h 195"/>
                              <a:gd name="T10" fmla="*/ 45 w 299"/>
                              <a:gd name="T11" fmla="*/ 25 h 195"/>
                              <a:gd name="T12" fmla="*/ 25 w 299"/>
                              <a:gd name="T13" fmla="*/ 40 h 195"/>
                              <a:gd name="T14" fmla="*/ 10 w 299"/>
                              <a:gd name="T15" fmla="*/ 55 h 195"/>
                              <a:gd name="T16" fmla="*/ 0 w 299"/>
                              <a:gd name="T17" fmla="*/ 75 h 195"/>
                              <a:gd name="T18" fmla="*/ 0 w 299"/>
                              <a:gd name="T19" fmla="*/ 95 h 195"/>
                              <a:gd name="T20" fmla="*/ 0 w 299"/>
                              <a:gd name="T21" fmla="*/ 95 h 195"/>
                              <a:gd name="T22" fmla="*/ 0 w 299"/>
                              <a:gd name="T23" fmla="*/ 115 h 195"/>
                              <a:gd name="T24" fmla="*/ 10 w 299"/>
                              <a:gd name="T25" fmla="*/ 135 h 195"/>
                              <a:gd name="T26" fmla="*/ 25 w 299"/>
                              <a:gd name="T27" fmla="*/ 150 h 195"/>
                              <a:gd name="T28" fmla="*/ 40 w 299"/>
                              <a:gd name="T29" fmla="*/ 165 h 195"/>
                              <a:gd name="T30" fmla="*/ 65 w 299"/>
                              <a:gd name="T31" fmla="*/ 180 h 195"/>
                              <a:gd name="T32" fmla="*/ 90 w 299"/>
                              <a:gd name="T33" fmla="*/ 190 h 195"/>
                              <a:gd name="T34" fmla="*/ 115 w 299"/>
                              <a:gd name="T35" fmla="*/ 195 h 195"/>
                              <a:gd name="T36" fmla="*/ 150 w 299"/>
                              <a:gd name="T37" fmla="*/ 195 h 195"/>
                              <a:gd name="T38" fmla="*/ 150 w 299"/>
                              <a:gd name="T39" fmla="*/ 195 h 195"/>
                              <a:gd name="T40" fmla="*/ 180 w 299"/>
                              <a:gd name="T41" fmla="*/ 195 h 195"/>
                              <a:gd name="T42" fmla="*/ 205 w 299"/>
                              <a:gd name="T43" fmla="*/ 190 h 195"/>
                              <a:gd name="T44" fmla="*/ 229 w 299"/>
                              <a:gd name="T45" fmla="*/ 180 h 195"/>
                              <a:gd name="T46" fmla="*/ 254 w 299"/>
                              <a:gd name="T47" fmla="*/ 165 h 195"/>
                              <a:gd name="T48" fmla="*/ 269 w 299"/>
                              <a:gd name="T49" fmla="*/ 150 h 195"/>
                              <a:gd name="T50" fmla="*/ 284 w 299"/>
                              <a:gd name="T51" fmla="*/ 135 h 195"/>
                              <a:gd name="T52" fmla="*/ 294 w 299"/>
                              <a:gd name="T53" fmla="*/ 115 h 195"/>
                              <a:gd name="T54" fmla="*/ 299 w 299"/>
                              <a:gd name="T55" fmla="*/ 95 h 195"/>
                              <a:gd name="T56" fmla="*/ 299 w 299"/>
                              <a:gd name="T57" fmla="*/ 95 h 195"/>
                              <a:gd name="T58" fmla="*/ 294 w 299"/>
                              <a:gd name="T59" fmla="*/ 75 h 195"/>
                              <a:gd name="T60" fmla="*/ 284 w 299"/>
                              <a:gd name="T61" fmla="*/ 55 h 195"/>
                              <a:gd name="T62" fmla="*/ 274 w 299"/>
                              <a:gd name="T63" fmla="*/ 40 h 195"/>
                              <a:gd name="T64" fmla="*/ 254 w 299"/>
                              <a:gd name="T65" fmla="*/ 25 h 195"/>
                              <a:gd name="T66" fmla="*/ 229 w 299"/>
                              <a:gd name="T67" fmla="*/ 15 h 195"/>
                              <a:gd name="T68" fmla="*/ 205 w 299"/>
                              <a:gd name="T69" fmla="*/ 5 h 195"/>
                              <a:gd name="T70" fmla="*/ 180 w 299"/>
                              <a:gd name="T71" fmla="*/ 0 h 195"/>
                              <a:gd name="T72" fmla="*/ 150 w 299"/>
                              <a:gd name="T73" fmla="*/ 0 h 195"/>
                              <a:gd name="T74" fmla="*/ 150 w 299"/>
                              <a:gd name="T75" fmla="*/ 0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299" h="195">
                                <a:moveTo>
                                  <a:pt x="150" y="0"/>
                                </a:moveTo>
                                <a:lnTo>
                                  <a:pt x="150" y="0"/>
                                </a:lnTo>
                                <a:lnTo>
                                  <a:pt x="120" y="0"/>
                                </a:lnTo>
                                <a:lnTo>
                                  <a:pt x="90" y="5"/>
                                </a:lnTo>
                                <a:lnTo>
                                  <a:pt x="65" y="15"/>
                                </a:lnTo>
                                <a:lnTo>
                                  <a:pt x="45" y="25"/>
                                </a:lnTo>
                                <a:lnTo>
                                  <a:pt x="25" y="40"/>
                                </a:lnTo>
                                <a:lnTo>
                                  <a:pt x="10" y="55"/>
                                </a:lnTo>
                                <a:lnTo>
                                  <a:pt x="0" y="75"/>
                                </a:lnTo>
                                <a:lnTo>
                                  <a:pt x="0" y="95"/>
                                </a:lnTo>
                                <a:lnTo>
                                  <a:pt x="0" y="115"/>
                                </a:lnTo>
                                <a:lnTo>
                                  <a:pt x="10" y="135"/>
                                </a:lnTo>
                                <a:lnTo>
                                  <a:pt x="25" y="150"/>
                                </a:lnTo>
                                <a:lnTo>
                                  <a:pt x="40" y="165"/>
                                </a:lnTo>
                                <a:lnTo>
                                  <a:pt x="65" y="180"/>
                                </a:lnTo>
                                <a:lnTo>
                                  <a:pt x="90" y="190"/>
                                </a:lnTo>
                                <a:lnTo>
                                  <a:pt x="115" y="195"/>
                                </a:lnTo>
                                <a:lnTo>
                                  <a:pt x="150" y="195"/>
                                </a:lnTo>
                                <a:lnTo>
                                  <a:pt x="180" y="195"/>
                                </a:lnTo>
                                <a:lnTo>
                                  <a:pt x="205" y="190"/>
                                </a:lnTo>
                                <a:lnTo>
                                  <a:pt x="229" y="180"/>
                                </a:lnTo>
                                <a:lnTo>
                                  <a:pt x="254" y="165"/>
                                </a:lnTo>
                                <a:lnTo>
                                  <a:pt x="269" y="150"/>
                                </a:lnTo>
                                <a:lnTo>
                                  <a:pt x="284" y="135"/>
                                </a:lnTo>
                                <a:lnTo>
                                  <a:pt x="294" y="115"/>
                                </a:lnTo>
                                <a:lnTo>
                                  <a:pt x="299" y="95"/>
                                </a:lnTo>
                                <a:lnTo>
                                  <a:pt x="294" y="75"/>
                                </a:lnTo>
                                <a:lnTo>
                                  <a:pt x="284" y="55"/>
                                </a:lnTo>
                                <a:lnTo>
                                  <a:pt x="274" y="40"/>
                                </a:lnTo>
                                <a:lnTo>
                                  <a:pt x="254" y="25"/>
                                </a:lnTo>
                                <a:lnTo>
                                  <a:pt x="229" y="15"/>
                                </a:lnTo>
                                <a:lnTo>
                                  <a:pt x="205" y="5"/>
                                </a:lnTo>
                                <a:lnTo>
                                  <a:pt x="180" y="0"/>
                                </a:lnTo>
                                <a:lnTo>
                                  <a:pt x="15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477"/>
                        <wps:cNvSpPr>
                          <a:spLocks/>
                        </wps:cNvSpPr>
                        <wps:spPr bwMode="auto">
                          <a:xfrm>
                            <a:off x="4455" y="8937"/>
                            <a:ext cx="209" cy="165"/>
                          </a:xfrm>
                          <a:custGeom>
                            <a:avLst/>
                            <a:gdLst>
                              <a:gd name="T0" fmla="*/ 105 w 209"/>
                              <a:gd name="T1" fmla="*/ 0 h 165"/>
                              <a:gd name="T2" fmla="*/ 105 w 209"/>
                              <a:gd name="T3" fmla="*/ 0 h 165"/>
                              <a:gd name="T4" fmla="*/ 80 w 209"/>
                              <a:gd name="T5" fmla="*/ 5 h 165"/>
                              <a:gd name="T6" fmla="*/ 60 w 209"/>
                              <a:gd name="T7" fmla="*/ 10 h 165"/>
                              <a:gd name="T8" fmla="*/ 45 w 209"/>
                              <a:gd name="T9" fmla="*/ 20 h 165"/>
                              <a:gd name="T10" fmla="*/ 30 w 209"/>
                              <a:gd name="T11" fmla="*/ 30 h 165"/>
                              <a:gd name="T12" fmla="*/ 15 w 209"/>
                              <a:gd name="T13" fmla="*/ 45 h 165"/>
                              <a:gd name="T14" fmla="*/ 5 w 209"/>
                              <a:gd name="T15" fmla="*/ 65 h 165"/>
                              <a:gd name="T16" fmla="*/ 0 w 209"/>
                              <a:gd name="T17" fmla="*/ 80 h 165"/>
                              <a:gd name="T18" fmla="*/ 0 w 209"/>
                              <a:gd name="T19" fmla="*/ 95 h 165"/>
                              <a:gd name="T20" fmla="*/ 0 w 209"/>
                              <a:gd name="T21" fmla="*/ 95 h 165"/>
                              <a:gd name="T22" fmla="*/ 0 w 209"/>
                              <a:gd name="T23" fmla="*/ 110 h 165"/>
                              <a:gd name="T24" fmla="*/ 5 w 209"/>
                              <a:gd name="T25" fmla="*/ 120 h 165"/>
                              <a:gd name="T26" fmla="*/ 15 w 209"/>
                              <a:gd name="T27" fmla="*/ 135 h 165"/>
                              <a:gd name="T28" fmla="*/ 30 w 209"/>
                              <a:gd name="T29" fmla="*/ 145 h 165"/>
                              <a:gd name="T30" fmla="*/ 60 w 209"/>
                              <a:gd name="T31" fmla="*/ 160 h 165"/>
                              <a:gd name="T32" fmla="*/ 105 w 209"/>
                              <a:gd name="T33" fmla="*/ 165 h 165"/>
                              <a:gd name="T34" fmla="*/ 105 w 209"/>
                              <a:gd name="T35" fmla="*/ 165 h 165"/>
                              <a:gd name="T36" fmla="*/ 145 w 209"/>
                              <a:gd name="T37" fmla="*/ 160 h 165"/>
                              <a:gd name="T38" fmla="*/ 174 w 209"/>
                              <a:gd name="T39" fmla="*/ 145 h 165"/>
                              <a:gd name="T40" fmla="*/ 189 w 209"/>
                              <a:gd name="T41" fmla="*/ 135 h 165"/>
                              <a:gd name="T42" fmla="*/ 199 w 209"/>
                              <a:gd name="T43" fmla="*/ 120 h 165"/>
                              <a:gd name="T44" fmla="*/ 204 w 209"/>
                              <a:gd name="T45" fmla="*/ 110 h 165"/>
                              <a:gd name="T46" fmla="*/ 209 w 209"/>
                              <a:gd name="T47" fmla="*/ 95 h 165"/>
                              <a:gd name="T48" fmla="*/ 209 w 209"/>
                              <a:gd name="T49" fmla="*/ 95 h 165"/>
                              <a:gd name="T50" fmla="*/ 204 w 209"/>
                              <a:gd name="T51" fmla="*/ 80 h 165"/>
                              <a:gd name="T52" fmla="*/ 199 w 209"/>
                              <a:gd name="T53" fmla="*/ 65 h 165"/>
                              <a:gd name="T54" fmla="*/ 189 w 209"/>
                              <a:gd name="T55" fmla="*/ 45 h 165"/>
                              <a:gd name="T56" fmla="*/ 174 w 209"/>
                              <a:gd name="T57" fmla="*/ 30 h 165"/>
                              <a:gd name="T58" fmla="*/ 160 w 209"/>
                              <a:gd name="T59" fmla="*/ 20 h 165"/>
                              <a:gd name="T60" fmla="*/ 145 w 209"/>
                              <a:gd name="T61" fmla="*/ 10 h 165"/>
                              <a:gd name="T62" fmla="*/ 125 w 209"/>
                              <a:gd name="T63" fmla="*/ 5 h 165"/>
                              <a:gd name="T64" fmla="*/ 105 w 209"/>
                              <a:gd name="T65" fmla="*/ 0 h 165"/>
                              <a:gd name="T66" fmla="*/ 105 w 209"/>
                              <a:gd name="T67" fmla="*/ 0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09" h="165">
                                <a:moveTo>
                                  <a:pt x="105" y="0"/>
                                </a:moveTo>
                                <a:lnTo>
                                  <a:pt x="105" y="0"/>
                                </a:lnTo>
                                <a:lnTo>
                                  <a:pt x="80" y="5"/>
                                </a:lnTo>
                                <a:lnTo>
                                  <a:pt x="60" y="10"/>
                                </a:lnTo>
                                <a:lnTo>
                                  <a:pt x="45" y="20"/>
                                </a:lnTo>
                                <a:lnTo>
                                  <a:pt x="30" y="30"/>
                                </a:lnTo>
                                <a:lnTo>
                                  <a:pt x="15" y="45"/>
                                </a:lnTo>
                                <a:lnTo>
                                  <a:pt x="5" y="65"/>
                                </a:lnTo>
                                <a:lnTo>
                                  <a:pt x="0" y="80"/>
                                </a:lnTo>
                                <a:lnTo>
                                  <a:pt x="0" y="95"/>
                                </a:lnTo>
                                <a:lnTo>
                                  <a:pt x="0" y="110"/>
                                </a:lnTo>
                                <a:lnTo>
                                  <a:pt x="5" y="120"/>
                                </a:lnTo>
                                <a:lnTo>
                                  <a:pt x="15" y="135"/>
                                </a:lnTo>
                                <a:lnTo>
                                  <a:pt x="30" y="145"/>
                                </a:lnTo>
                                <a:lnTo>
                                  <a:pt x="60" y="160"/>
                                </a:lnTo>
                                <a:lnTo>
                                  <a:pt x="105" y="165"/>
                                </a:lnTo>
                                <a:lnTo>
                                  <a:pt x="145" y="160"/>
                                </a:lnTo>
                                <a:lnTo>
                                  <a:pt x="174" y="145"/>
                                </a:lnTo>
                                <a:lnTo>
                                  <a:pt x="189" y="135"/>
                                </a:lnTo>
                                <a:lnTo>
                                  <a:pt x="199" y="120"/>
                                </a:lnTo>
                                <a:lnTo>
                                  <a:pt x="204" y="110"/>
                                </a:lnTo>
                                <a:lnTo>
                                  <a:pt x="209" y="95"/>
                                </a:lnTo>
                                <a:lnTo>
                                  <a:pt x="204" y="80"/>
                                </a:lnTo>
                                <a:lnTo>
                                  <a:pt x="199" y="65"/>
                                </a:lnTo>
                                <a:lnTo>
                                  <a:pt x="189" y="45"/>
                                </a:lnTo>
                                <a:lnTo>
                                  <a:pt x="174" y="30"/>
                                </a:lnTo>
                                <a:lnTo>
                                  <a:pt x="160" y="20"/>
                                </a:lnTo>
                                <a:lnTo>
                                  <a:pt x="145" y="10"/>
                                </a:lnTo>
                                <a:lnTo>
                                  <a:pt x="125" y="5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3478"/>
                        <wps:cNvSpPr>
                          <a:spLocks/>
                        </wps:cNvSpPr>
                        <wps:spPr bwMode="auto">
                          <a:xfrm>
                            <a:off x="4485" y="8937"/>
                            <a:ext cx="144" cy="145"/>
                          </a:xfrm>
                          <a:custGeom>
                            <a:avLst/>
                            <a:gdLst>
                              <a:gd name="T0" fmla="*/ 75 w 144"/>
                              <a:gd name="T1" fmla="*/ 0 h 145"/>
                              <a:gd name="T2" fmla="*/ 75 w 144"/>
                              <a:gd name="T3" fmla="*/ 0 h 145"/>
                              <a:gd name="T4" fmla="*/ 60 w 144"/>
                              <a:gd name="T5" fmla="*/ 5 h 145"/>
                              <a:gd name="T6" fmla="*/ 45 w 144"/>
                              <a:gd name="T7" fmla="*/ 10 h 145"/>
                              <a:gd name="T8" fmla="*/ 30 w 144"/>
                              <a:gd name="T9" fmla="*/ 25 h 145"/>
                              <a:gd name="T10" fmla="*/ 20 w 144"/>
                              <a:gd name="T11" fmla="*/ 35 h 145"/>
                              <a:gd name="T12" fmla="*/ 5 w 144"/>
                              <a:gd name="T13" fmla="*/ 70 h 145"/>
                              <a:gd name="T14" fmla="*/ 0 w 144"/>
                              <a:gd name="T15" fmla="*/ 95 h 145"/>
                              <a:gd name="T16" fmla="*/ 0 w 144"/>
                              <a:gd name="T17" fmla="*/ 95 h 145"/>
                              <a:gd name="T18" fmla="*/ 0 w 144"/>
                              <a:gd name="T19" fmla="*/ 105 h 145"/>
                              <a:gd name="T20" fmla="*/ 5 w 144"/>
                              <a:gd name="T21" fmla="*/ 115 h 145"/>
                              <a:gd name="T22" fmla="*/ 20 w 144"/>
                              <a:gd name="T23" fmla="*/ 130 h 145"/>
                              <a:gd name="T24" fmla="*/ 45 w 144"/>
                              <a:gd name="T25" fmla="*/ 140 h 145"/>
                              <a:gd name="T26" fmla="*/ 75 w 144"/>
                              <a:gd name="T27" fmla="*/ 145 h 145"/>
                              <a:gd name="T28" fmla="*/ 75 w 144"/>
                              <a:gd name="T29" fmla="*/ 145 h 145"/>
                              <a:gd name="T30" fmla="*/ 100 w 144"/>
                              <a:gd name="T31" fmla="*/ 140 h 145"/>
                              <a:gd name="T32" fmla="*/ 125 w 144"/>
                              <a:gd name="T33" fmla="*/ 130 h 145"/>
                              <a:gd name="T34" fmla="*/ 140 w 144"/>
                              <a:gd name="T35" fmla="*/ 115 h 145"/>
                              <a:gd name="T36" fmla="*/ 144 w 144"/>
                              <a:gd name="T37" fmla="*/ 95 h 145"/>
                              <a:gd name="T38" fmla="*/ 144 w 144"/>
                              <a:gd name="T39" fmla="*/ 95 h 145"/>
                              <a:gd name="T40" fmla="*/ 140 w 144"/>
                              <a:gd name="T41" fmla="*/ 70 h 145"/>
                              <a:gd name="T42" fmla="*/ 125 w 144"/>
                              <a:gd name="T43" fmla="*/ 40 h 145"/>
                              <a:gd name="T44" fmla="*/ 115 w 144"/>
                              <a:gd name="T45" fmla="*/ 25 h 145"/>
                              <a:gd name="T46" fmla="*/ 105 w 144"/>
                              <a:gd name="T47" fmla="*/ 10 h 145"/>
                              <a:gd name="T48" fmla="*/ 90 w 144"/>
                              <a:gd name="T49" fmla="*/ 5 h 145"/>
                              <a:gd name="T50" fmla="*/ 75 w 144"/>
                              <a:gd name="T51" fmla="*/ 0 h 145"/>
                              <a:gd name="T52" fmla="*/ 75 w 144"/>
                              <a:gd name="T53" fmla="*/ 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4" h="145">
                                <a:moveTo>
                                  <a:pt x="75" y="0"/>
                                </a:moveTo>
                                <a:lnTo>
                                  <a:pt x="75" y="0"/>
                                </a:lnTo>
                                <a:lnTo>
                                  <a:pt x="60" y="5"/>
                                </a:lnTo>
                                <a:lnTo>
                                  <a:pt x="45" y="10"/>
                                </a:lnTo>
                                <a:lnTo>
                                  <a:pt x="30" y="25"/>
                                </a:lnTo>
                                <a:lnTo>
                                  <a:pt x="20" y="35"/>
                                </a:lnTo>
                                <a:lnTo>
                                  <a:pt x="5" y="70"/>
                                </a:lnTo>
                                <a:lnTo>
                                  <a:pt x="0" y="95"/>
                                </a:lnTo>
                                <a:lnTo>
                                  <a:pt x="0" y="105"/>
                                </a:lnTo>
                                <a:lnTo>
                                  <a:pt x="5" y="115"/>
                                </a:lnTo>
                                <a:lnTo>
                                  <a:pt x="20" y="130"/>
                                </a:lnTo>
                                <a:lnTo>
                                  <a:pt x="45" y="140"/>
                                </a:lnTo>
                                <a:lnTo>
                                  <a:pt x="75" y="145"/>
                                </a:lnTo>
                                <a:lnTo>
                                  <a:pt x="100" y="140"/>
                                </a:lnTo>
                                <a:lnTo>
                                  <a:pt x="125" y="130"/>
                                </a:lnTo>
                                <a:lnTo>
                                  <a:pt x="140" y="115"/>
                                </a:lnTo>
                                <a:lnTo>
                                  <a:pt x="144" y="95"/>
                                </a:lnTo>
                                <a:lnTo>
                                  <a:pt x="140" y="70"/>
                                </a:lnTo>
                                <a:lnTo>
                                  <a:pt x="125" y="40"/>
                                </a:lnTo>
                                <a:lnTo>
                                  <a:pt x="115" y="25"/>
                                </a:lnTo>
                                <a:lnTo>
                                  <a:pt x="105" y="10"/>
                                </a:lnTo>
                                <a:lnTo>
                                  <a:pt x="90" y="5"/>
                                </a:lnTo>
                                <a:lnTo>
                                  <a:pt x="7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3479"/>
                        <wps:cNvSpPr>
                          <a:spLocks/>
                        </wps:cNvSpPr>
                        <wps:spPr bwMode="auto">
                          <a:xfrm>
                            <a:off x="4305" y="8917"/>
                            <a:ext cx="509" cy="20"/>
                          </a:xfrm>
                          <a:custGeom>
                            <a:avLst/>
                            <a:gdLst>
                              <a:gd name="T0" fmla="*/ 509 w 509"/>
                              <a:gd name="T1" fmla="*/ 20 h 20"/>
                              <a:gd name="T2" fmla="*/ 509 w 509"/>
                              <a:gd name="T3" fmla="*/ 20 h 20"/>
                              <a:gd name="T4" fmla="*/ 489 w 509"/>
                              <a:gd name="T5" fmla="*/ 10 h 20"/>
                              <a:gd name="T6" fmla="*/ 439 w 509"/>
                              <a:gd name="T7" fmla="*/ 0 h 20"/>
                              <a:gd name="T8" fmla="*/ 404 w 509"/>
                              <a:gd name="T9" fmla="*/ 0 h 20"/>
                              <a:gd name="T10" fmla="*/ 364 w 509"/>
                              <a:gd name="T11" fmla="*/ 0 h 20"/>
                              <a:gd name="T12" fmla="*/ 315 w 509"/>
                              <a:gd name="T13" fmla="*/ 10 h 20"/>
                              <a:gd name="T14" fmla="*/ 255 w 509"/>
                              <a:gd name="T15" fmla="*/ 20 h 20"/>
                              <a:gd name="T16" fmla="*/ 255 w 509"/>
                              <a:gd name="T17" fmla="*/ 20 h 20"/>
                              <a:gd name="T18" fmla="*/ 255 w 509"/>
                              <a:gd name="T19" fmla="*/ 20 h 20"/>
                              <a:gd name="T20" fmla="*/ 195 w 509"/>
                              <a:gd name="T21" fmla="*/ 10 h 20"/>
                              <a:gd name="T22" fmla="*/ 140 w 509"/>
                              <a:gd name="T23" fmla="*/ 5 h 20"/>
                              <a:gd name="T24" fmla="*/ 100 w 509"/>
                              <a:gd name="T25" fmla="*/ 0 h 20"/>
                              <a:gd name="T26" fmla="*/ 70 w 509"/>
                              <a:gd name="T27" fmla="*/ 0 h 20"/>
                              <a:gd name="T28" fmla="*/ 25 w 509"/>
                              <a:gd name="T29" fmla="*/ 10 h 20"/>
                              <a:gd name="T30" fmla="*/ 0 w 509"/>
                              <a:gd name="T31" fmla="*/ 2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9" h="20">
                                <a:moveTo>
                                  <a:pt x="509" y="20"/>
                                </a:moveTo>
                                <a:lnTo>
                                  <a:pt x="509" y="20"/>
                                </a:lnTo>
                                <a:lnTo>
                                  <a:pt x="489" y="10"/>
                                </a:lnTo>
                                <a:lnTo>
                                  <a:pt x="439" y="0"/>
                                </a:lnTo>
                                <a:lnTo>
                                  <a:pt x="404" y="0"/>
                                </a:lnTo>
                                <a:lnTo>
                                  <a:pt x="364" y="0"/>
                                </a:lnTo>
                                <a:lnTo>
                                  <a:pt x="315" y="10"/>
                                </a:lnTo>
                                <a:lnTo>
                                  <a:pt x="255" y="20"/>
                                </a:lnTo>
                                <a:lnTo>
                                  <a:pt x="195" y="10"/>
                                </a:lnTo>
                                <a:lnTo>
                                  <a:pt x="140" y="5"/>
                                </a:lnTo>
                                <a:lnTo>
                                  <a:pt x="100" y="0"/>
                                </a:lnTo>
                                <a:lnTo>
                                  <a:pt x="70" y="0"/>
                                </a:lnTo>
                                <a:lnTo>
                                  <a:pt x="25" y="10"/>
                                </a:ln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3480"/>
                        <wps:cNvSpPr>
                          <a:spLocks/>
                        </wps:cNvSpPr>
                        <wps:spPr bwMode="auto">
                          <a:xfrm>
                            <a:off x="4305" y="8892"/>
                            <a:ext cx="509" cy="45"/>
                          </a:xfrm>
                          <a:custGeom>
                            <a:avLst/>
                            <a:gdLst>
                              <a:gd name="T0" fmla="*/ 509 w 509"/>
                              <a:gd name="T1" fmla="*/ 45 h 45"/>
                              <a:gd name="T2" fmla="*/ 509 w 509"/>
                              <a:gd name="T3" fmla="*/ 45 h 45"/>
                              <a:gd name="T4" fmla="*/ 469 w 509"/>
                              <a:gd name="T5" fmla="*/ 30 h 45"/>
                              <a:gd name="T6" fmla="*/ 419 w 509"/>
                              <a:gd name="T7" fmla="*/ 20 h 45"/>
                              <a:gd name="T8" fmla="*/ 354 w 509"/>
                              <a:gd name="T9" fmla="*/ 10 h 45"/>
                              <a:gd name="T10" fmla="*/ 280 w 509"/>
                              <a:gd name="T11" fmla="*/ 0 h 45"/>
                              <a:gd name="T12" fmla="*/ 195 w 509"/>
                              <a:gd name="T13" fmla="*/ 5 h 45"/>
                              <a:gd name="T14" fmla="*/ 150 w 509"/>
                              <a:gd name="T15" fmla="*/ 10 h 45"/>
                              <a:gd name="T16" fmla="*/ 100 w 509"/>
                              <a:gd name="T17" fmla="*/ 15 h 45"/>
                              <a:gd name="T18" fmla="*/ 50 w 509"/>
                              <a:gd name="T19" fmla="*/ 30 h 45"/>
                              <a:gd name="T20" fmla="*/ 0 w 509"/>
                              <a:gd name="T21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09" h="45">
                                <a:moveTo>
                                  <a:pt x="509" y="45"/>
                                </a:moveTo>
                                <a:lnTo>
                                  <a:pt x="509" y="45"/>
                                </a:lnTo>
                                <a:lnTo>
                                  <a:pt x="469" y="30"/>
                                </a:lnTo>
                                <a:lnTo>
                                  <a:pt x="419" y="20"/>
                                </a:lnTo>
                                <a:lnTo>
                                  <a:pt x="354" y="10"/>
                                </a:lnTo>
                                <a:lnTo>
                                  <a:pt x="280" y="0"/>
                                </a:lnTo>
                                <a:lnTo>
                                  <a:pt x="195" y="5"/>
                                </a:lnTo>
                                <a:lnTo>
                                  <a:pt x="150" y="10"/>
                                </a:lnTo>
                                <a:lnTo>
                                  <a:pt x="100" y="15"/>
                                </a:lnTo>
                                <a:lnTo>
                                  <a:pt x="50" y="30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Line 3481"/>
                        <wps:cNvCnPr/>
                        <wps:spPr bwMode="auto">
                          <a:xfrm flipH="1">
                            <a:off x="4300" y="8842"/>
                            <a:ext cx="514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3482"/>
                        <wps:cNvCnPr/>
                        <wps:spPr bwMode="auto">
                          <a:xfrm flipH="1">
                            <a:off x="4300" y="8812"/>
                            <a:ext cx="514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Freeform 3483"/>
                        <wps:cNvSpPr>
                          <a:spLocks/>
                        </wps:cNvSpPr>
                        <wps:spPr bwMode="auto">
                          <a:xfrm>
                            <a:off x="3776" y="8937"/>
                            <a:ext cx="49" cy="250"/>
                          </a:xfrm>
                          <a:custGeom>
                            <a:avLst/>
                            <a:gdLst>
                              <a:gd name="T0" fmla="*/ 10 w 49"/>
                              <a:gd name="T1" fmla="*/ 0 h 250"/>
                              <a:gd name="T2" fmla="*/ 10 w 49"/>
                              <a:gd name="T3" fmla="*/ 0 h 250"/>
                              <a:gd name="T4" fmla="*/ 24 w 49"/>
                              <a:gd name="T5" fmla="*/ 10 h 250"/>
                              <a:gd name="T6" fmla="*/ 34 w 49"/>
                              <a:gd name="T7" fmla="*/ 25 h 250"/>
                              <a:gd name="T8" fmla="*/ 44 w 49"/>
                              <a:gd name="T9" fmla="*/ 50 h 250"/>
                              <a:gd name="T10" fmla="*/ 49 w 49"/>
                              <a:gd name="T11" fmla="*/ 80 h 250"/>
                              <a:gd name="T12" fmla="*/ 44 w 49"/>
                              <a:gd name="T13" fmla="*/ 110 h 250"/>
                              <a:gd name="T14" fmla="*/ 34 w 49"/>
                              <a:gd name="T15" fmla="*/ 135 h 250"/>
                              <a:gd name="T16" fmla="*/ 24 w 49"/>
                              <a:gd name="T17" fmla="*/ 155 h 250"/>
                              <a:gd name="T18" fmla="*/ 5 w 49"/>
                              <a:gd name="T19" fmla="*/ 185 h 250"/>
                              <a:gd name="T20" fmla="*/ 5 w 49"/>
                              <a:gd name="T21" fmla="*/ 185 h 250"/>
                              <a:gd name="T22" fmla="*/ 0 w 49"/>
                              <a:gd name="T23" fmla="*/ 190 h 250"/>
                              <a:gd name="T24" fmla="*/ 5 w 49"/>
                              <a:gd name="T25" fmla="*/ 200 h 250"/>
                              <a:gd name="T26" fmla="*/ 19 w 49"/>
                              <a:gd name="T27" fmla="*/ 215 h 250"/>
                              <a:gd name="T28" fmla="*/ 49 w 49"/>
                              <a:gd name="T29" fmla="*/ 235 h 250"/>
                              <a:gd name="T30" fmla="*/ 5 w 49"/>
                              <a:gd name="T31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9" h="250">
                                <a:moveTo>
                                  <a:pt x="10" y="0"/>
                                </a:moveTo>
                                <a:lnTo>
                                  <a:pt x="10" y="0"/>
                                </a:lnTo>
                                <a:lnTo>
                                  <a:pt x="24" y="10"/>
                                </a:lnTo>
                                <a:lnTo>
                                  <a:pt x="34" y="25"/>
                                </a:lnTo>
                                <a:lnTo>
                                  <a:pt x="44" y="50"/>
                                </a:lnTo>
                                <a:lnTo>
                                  <a:pt x="49" y="80"/>
                                </a:lnTo>
                                <a:lnTo>
                                  <a:pt x="44" y="110"/>
                                </a:lnTo>
                                <a:lnTo>
                                  <a:pt x="34" y="135"/>
                                </a:lnTo>
                                <a:lnTo>
                                  <a:pt x="24" y="155"/>
                                </a:lnTo>
                                <a:lnTo>
                                  <a:pt x="5" y="185"/>
                                </a:lnTo>
                                <a:lnTo>
                                  <a:pt x="0" y="190"/>
                                </a:lnTo>
                                <a:lnTo>
                                  <a:pt x="5" y="200"/>
                                </a:lnTo>
                                <a:lnTo>
                                  <a:pt x="19" y="215"/>
                                </a:lnTo>
                                <a:lnTo>
                                  <a:pt x="49" y="235"/>
                                </a:lnTo>
                                <a:lnTo>
                                  <a:pt x="5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3484"/>
                        <wps:cNvSpPr>
                          <a:spLocks/>
                        </wps:cNvSpPr>
                        <wps:spPr bwMode="auto">
                          <a:xfrm>
                            <a:off x="4250" y="8937"/>
                            <a:ext cx="50" cy="250"/>
                          </a:xfrm>
                          <a:custGeom>
                            <a:avLst/>
                            <a:gdLst>
                              <a:gd name="T0" fmla="*/ 50 w 50"/>
                              <a:gd name="T1" fmla="*/ 0 h 250"/>
                              <a:gd name="T2" fmla="*/ 50 w 50"/>
                              <a:gd name="T3" fmla="*/ 0 h 250"/>
                              <a:gd name="T4" fmla="*/ 25 w 50"/>
                              <a:gd name="T5" fmla="*/ 25 h 250"/>
                              <a:gd name="T6" fmla="*/ 10 w 50"/>
                              <a:gd name="T7" fmla="*/ 50 h 250"/>
                              <a:gd name="T8" fmla="*/ 5 w 50"/>
                              <a:gd name="T9" fmla="*/ 80 h 250"/>
                              <a:gd name="T10" fmla="*/ 10 w 50"/>
                              <a:gd name="T11" fmla="*/ 110 h 250"/>
                              <a:gd name="T12" fmla="*/ 20 w 50"/>
                              <a:gd name="T13" fmla="*/ 135 h 250"/>
                              <a:gd name="T14" fmla="*/ 30 w 50"/>
                              <a:gd name="T15" fmla="*/ 155 h 250"/>
                              <a:gd name="T16" fmla="*/ 45 w 50"/>
                              <a:gd name="T17" fmla="*/ 185 h 250"/>
                              <a:gd name="T18" fmla="*/ 45 w 50"/>
                              <a:gd name="T19" fmla="*/ 185 h 250"/>
                              <a:gd name="T20" fmla="*/ 50 w 50"/>
                              <a:gd name="T21" fmla="*/ 190 h 250"/>
                              <a:gd name="T22" fmla="*/ 45 w 50"/>
                              <a:gd name="T23" fmla="*/ 195 h 250"/>
                              <a:gd name="T24" fmla="*/ 30 w 50"/>
                              <a:gd name="T25" fmla="*/ 215 h 250"/>
                              <a:gd name="T26" fmla="*/ 0 w 50"/>
                              <a:gd name="T27" fmla="*/ 235 h 250"/>
                              <a:gd name="T28" fmla="*/ 50 w 50"/>
                              <a:gd name="T29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50" y="0"/>
                                </a:moveTo>
                                <a:lnTo>
                                  <a:pt x="50" y="0"/>
                                </a:lnTo>
                                <a:lnTo>
                                  <a:pt x="25" y="25"/>
                                </a:lnTo>
                                <a:lnTo>
                                  <a:pt x="10" y="50"/>
                                </a:lnTo>
                                <a:lnTo>
                                  <a:pt x="5" y="80"/>
                                </a:lnTo>
                                <a:lnTo>
                                  <a:pt x="10" y="110"/>
                                </a:lnTo>
                                <a:lnTo>
                                  <a:pt x="20" y="135"/>
                                </a:lnTo>
                                <a:lnTo>
                                  <a:pt x="30" y="155"/>
                                </a:lnTo>
                                <a:lnTo>
                                  <a:pt x="45" y="185"/>
                                </a:lnTo>
                                <a:lnTo>
                                  <a:pt x="50" y="190"/>
                                </a:lnTo>
                                <a:lnTo>
                                  <a:pt x="45" y="195"/>
                                </a:lnTo>
                                <a:lnTo>
                                  <a:pt x="30" y="215"/>
                                </a:lnTo>
                                <a:lnTo>
                                  <a:pt x="0" y="235"/>
                                </a:lnTo>
                                <a:lnTo>
                                  <a:pt x="50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3485"/>
                        <wps:cNvSpPr>
                          <a:spLocks/>
                        </wps:cNvSpPr>
                        <wps:spPr bwMode="auto">
                          <a:xfrm>
                            <a:off x="3820" y="8937"/>
                            <a:ext cx="435" cy="245"/>
                          </a:xfrm>
                          <a:custGeom>
                            <a:avLst/>
                            <a:gdLst>
                              <a:gd name="T0" fmla="*/ 220 w 435"/>
                              <a:gd name="T1" fmla="*/ 0 h 245"/>
                              <a:gd name="T2" fmla="*/ 220 w 435"/>
                              <a:gd name="T3" fmla="*/ 0 h 245"/>
                              <a:gd name="T4" fmla="*/ 135 w 435"/>
                              <a:gd name="T5" fmla="*/ 5 h 245"/>
                              <a:gd name="T6" fmla="*/ 100 w 435"/>
                              <a:gd name="T7" fmla="*/ 10 h 245"/>
                              <a:gd name="T8" fmla="*/ 65 w 435"/>
                              <a:gd name="T9" fmla="*/ 15 h 245"/>
                              <a:gd name="T10" fmla="*/ 40 w 435"/>
                              <a:gd name="T11" fmla="*/ 30 h 245"/>
                              <a:gd name="T12" fmla="*/ 20 w 435"/>
                              <a:gd name="T13" fmla="*/ 45 h 245"/>
                              <a:gd name="T14" fmla="*/ 5 w 435"/>
                              <a:gd name="T15" fmla="*/ 65 h 245"/>
                              <a:gd name="T16" fmla="*/ 0 w 435"/>
                              <a:gd name="T17" fmla="*/ 95 h 245"/>
                              <a:gd name="T18" fmla="*/ 0 w 435"/>
                              <a:gd name="T19" fmla="*/ 95 h 245"/>
                              <a:gd name="T20" fmla="*/ 5 w 435"/>
                              <a:gd name="T21" fmla="*/ 125 h 245"/>
                              <a:gd name="T22" fmla="*/ 15 w 435"/>
                              <a:gd name="T23" fmla="*/ 150 h 245"/>
                              <a:gd name="T24" fmla="*/ 35 w 435"/>
                              <a:gd name="T25" fmla="*/ 175 h 245"/>
                              <a:gd name="T26" fmla="*/ 65 w 435"/>
                              <a:gd name="T27" fmla="*/ 200 h 245"/>
                              <a:gd name="T28" fmla="*/ 95 w 435"/>
                              <a:gd name="T29" fmla="*/ 220 h 245"/>
                              <a:gd name="T30" fmla="*/ 135 w 435"/>
                              <a:gd name="T31" fmla="*/ 230 h 245"/>
                              <a:gd name="T32" fmla="*/ 175 w 435"/>
                              <a:gd name="T33" fmla="*/ 240 h 245"/>
                              <a:gd name="T34" fmla="*/ 220 w 435"/>
                              <a:gd name="T35" fmla="*/ 245 h 245"/>
                              <a:gd name="T36" fmla="*/ 220 w 435"/>
                              <a:gd name="T37" fmla="*/ 245 h 245"/>
                              <a:gd name="T38" fmla="*/ 265 w 435"/>
                              <a:gd name="T39" fmla="*/ 240 h 245"/>
                              <a:gd name="T40" fmla="*/ 305 w 435"/>
                              <a:gd name="T41" fmla="*/ 230 h 245"/>
                              <a:gd name="T42" fmla="*/ 340 w 435"/>
                              <a:gd name="T43" fmla="*/ 220 h 245"/>
                              <a:gd name="T44" fmla="*/ 375 w 435"/>
                              <a:gd name="T45" fmla="*/ 200 h 245"/>
                              <a:gd name="T46" fmla="*/ 400 w 435"/>
                              <a:gd name="T47" fmla="*/ 175 h 245"/>
                              <a:gd name="T48" fmla="*/ 420 w 435"/>
                              <a:gd name="T49" fmla="*/ 150 h 245"/>
                              <a:gd name="T50" fmla="*/ 430 w 435"/>
                              <a:gd name="T51" fmla="*/ 125 h 245"/>
                              <a:gd name="T52" fmla="*/ 435 w 435"/>
                              <a:gd name="T53" fmla="*/ 95 h 245"/>
                              <a:gd name="T54" fmla="*/ 435 w 435"/>
                              <a:gd name="T55" fmla="*/ 95 h 245"/>
                              <a:gd name="T56" fmla="*/ 435 w 435"/>
                              <a:gd name="T57" fmla="*/ 65 h 245"/>
                              <a:gd name="T58" fmla="*/ 420 w 435"/>
                              <a:gd name="T59" fmla="*/ 45 h 245"/>
                              <a:gd name="T60" fmla="*/ 400 w 435"/>
                              <a:gd name="T61" fmla="*/ 30 h 245"/>
                              <a:gd name="T62" fmla="*/ 375 w 435"/>
                              <a:gd name="T63" fmla="*/ 15 h 245"/>
                              <a:gd name="T64" fmla="*/ 340 w 435"/>
                              <a:gd name="T65" fmla="*/ 10 h 245"/>
                              <a:gd name="T66" fmla="*/ 305 w 435"/>
                              <a:gd name="T67" fmla="*/ 5 h 245"/>
                              <a:gd name="T68" fmla="*/ 220 w 435"/>
                              <a:gd name="T69" fmla="*/ 0 h 245"/>
                              <a:gd name="T70" fmla="*/ 220 w 435"/>
                              <a:gd name="T71" fmla="*/ 0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5" h="245">
                                <a:moveTo>
                                  <a:pt x="220" y="0"/>
                                </a:moveTo>
                                <a:lnTo>
                                  <a:pt x="220" y="0"/>
                                </a:lnTo>
                                <a:lnTo>
                                  <a:pt x="135" y="5"/>
                                </a:lnTo>
                                <a:lnTo>
                                  <a:pt x="100" y="10"/>
                                </a:lnTo>
                                <a:lnTo>
                                  <a:pt x="65" y="15"/>
                                </a:lnTo>
                                <a:lnTo>
                                  <a:pt x="40" y="30"/>
                                </a:lnTo>
                                <a:lnTo>
                                  <a:pt x="20" y="45"/>
                                </a:lnTo>
                                <a:lnTo>
                                  <a:pt x="5" y="65"/>
                                </a:lnTo>
                                <a:lnTo>
                                  <a:pt x="0" y="95"/>
                                </a:lnTo>
                                <a:lnTo>
                                  <a:pt x="5" y="125"/>
                                </a:lnTo>
                                <a:lnTo>
                                  <a:pt x="15" y="150"/>
                                </a:lnTo>
                                <a:lnTo>
                                  <a:pt x="35" y="175"/>
                                </a:lnTo>
                                <a:lnTo>
                                  <a:pt x="65" y="200"/>
                                </a:lnTo>
                                <a:lnTo>
                                  <a:pt x="95" y="220"/>
                                </a:lnTo>
                                <a:lnTo>
                                  <a:pt x="135" y="230"/>
                                </a:lnTo>
                                <a:lnTo>
                                  <a:pt x="175" y="240"/>
                                </a:lnTo>
                                <a:lnTo>
                                  <a:pt x="220" y="245"/>
                                </a:lnTo>
                                <a:lnTo>
                                  <a:pt x="265" y="240"/>
                                </a:lnTo>
                                <a:lnTo>
                                  <a:pt x="305" y="230"/>
                                </a:lnTo>
                                <a:lnTo>
                                  <a:pt x="340" y="220"/>
                                </a:lnTo>
                                <a:lnTo>
                                  <a:pt x="375" y="200"/>
                                </a:lnTo>
                                <a:lnTo>
                                  <a:pt x="400" y="175"/>
                                </a:lnTo>
                                <a:lnTo>
                                  <a:pt x="420" y="150"/>
                                </a:lnTo>
                                <a:lnTo>
                                  <a:pt x="430" y="125"/>
                                </a:lnTo>
                                <a:lnTo>
                                  <a:pt x="435" y="95"/>
                                </a:lnTo>
                                <a:lnTo>
                                  <a:pt x="435" y="65"/>
                                </a:lnTo>
                                <a:lnTo>
                                  <a:pt x="420" y="45"/>
                                </a:lnTo>
                                <a:lnTo>
                                  <a:pt x="400" y="30"/>
                                </a:lnTo>
                                <a:lnTo>
                                  <a:pt x="375" y="15"/>
                                </a:lnTo>
                                <a:lnTo>
                                  <a:pt x="340" y="10"/>
                                </a:lnTo>
                                <a:lnTo>
                                  <a:pt x="305" y="5"/>
                                </a:lnTo>
                                <a:lnTo>
                                  <a:pt x="22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3486"/>
                        <wps:cNvSpPr>
                          <a:spLocks/>
                        </wps:cNvSpPr>
                        <wps:spPr bwMode="auto">
                          <a:xfrm>
                            <a:off x="3890" y="8937"/>
                            <a:ext cx="300" cy="195"/>
                          </a:xfrm>
                          <a:custGeom>
                            <a:avLst/>
                            <a:gdLst>
                              <a:gd name="T0" fmla="*/ 150 w 300"/>
                              <a:gd name="T1" fmla="*/ 0 h 195"/>
                              <a:gd name="T2" fmla="*/ 150 w 300"/>
                              <a:gd name="T3" fmla="*/ 0 h 195"/>
                              <a:gd name="T4" fmla="*/ 120 w 300"/>
                              <a:gd name="T5" fmla="*/ 0 h 195"/>
                              <a:gd name="T6" fmla="*/ 90 w 300"/>
                              <a:gd name="T7" fmla="*/ 5 h 195"/>
                              <a:gd name="T8" fmla="*/ 65 w 300"/>
                              <a:gd name="T9" fmla="*/ 15 h 195"/>
                              <a:gd name="T10" fmla="*/ 45 w 300"/>
                              <a:gd name="T11" fmla="*/ 25 h 195"/>
                              <a:gd name="T12" fmla="*/ 25 w 300"/>
                              <a:gd name="T13" fmla="*/ 40 h 195"/>
                              <a:gd name="T14" fmla="*/ 15 w 300"/>
                              <a:gd name="T15" fmla="*/ 55 h 195"/>
                              <a:gd name="T16" fmla="*/ 5 w 300"/>
                              <a:gd name="T17" fmla="*/ 75 h 195"/>
                              <a:gd name="T18" fmla="*/ 0 w 300"/>
                              <a:gd name="T19" fmla="*/ 95 h 195"/>
                              <a:gd name="T20" fmla="*/ 0 w 300"/>
                              <a:gd name="T21" fmla="*/ 95 h 195"/>
                              <a:gd name="T22" fmla="*/ 0 w 300"/>
                              <a:gd name="T23" fmla="*/ 115 h 195"/>
                              <a:gd name="T24" fmla="*/ 10 w 300"/>
                              <a:gd name="T25" fmla="*/ 135 h 195"/>
                              <a:gd name="T26" fmla="*/ 25 w 300"/>
                              <a:gd name="T27" fmla="*/ 150 h 195"/>
                              <a:gd name="T28" fmla="*/ 40 w 300"/>
                              <a:gd name="T29" fmla="*/ 165 h 195"/>
                              <a:gd name="T30" fmla="*/ 65 w 300"/>
                              <a:gd name="T31" fmla="*/ 180 h 195"/>
                              <a:gd name="T32" fmla="*/ 90 w 300"/>
                              <a:gd name="T33" fmla="*/ 190 h 195"/>
                              <a:gd name="T34" fmla="*/ 120 w 300"/>
                              <a:gd name="T35" fmla="*/ 195 h 195"/>
                              <a:gd name="T36" fmla="*/ 150 w 300"/>
                              <a:gd name="T37" fmla="*/ 195 h 195"/>
                              <a:gd name="T38" fmla="*/ 150 w 300"/>
                              <a:gd name="T39" fmla="*/ 195 h 195"/>
                              <a:gd name="T40" fmla="*/ 180 w 300"/>
                              <a:gd name="T41" fmla="*/ 195 h 195"/>
                              <a:gd name="T42" fmla="*/ 205 w 300"/>
                              <a:gd name="T43" fmla="*/ 190 h 195"/>
                              <a:gd name="T44" fmla="*/ 230 w 300"/>
                              <a:gd name="T45" fmla="*/ 180 h 195"/>
                              <a:gd name="T46" fmla="*/ 255 w 300"/>
                              <a:gd name="T47" fmla="*/ 165 h 195"/>
                              <a:gd name="T48" fmla="*/ 275 w 300"/>
                              <a:gd name="T49" fmla="*/ 150 h 195"/>
                              <a:gd name="T50" fmla="*/ 285 w 300"/>
                              <a:gd name="T51" fmla="*/ 135 h 195"/>
                              <a:gd name="T52" fmla="*/ 295 w 300"/>
                              <a:gd name="T53" fmla="*/ 115 h 195"/>
                              <a:gd name="T54" fmla="*/ 300 w 300"/>
                              <a:gd name="T55" fmla="*/ 95 h 195"/>
                              <a:gd name="T56" fmla="*/ 300 w 300"/>
                              <a:gd name="T57" fmla="*/ 95 h 195"/>
                              <a:gd name="T58" fmla="*/ 295 w 300"/>
                              <a:gd name="T59" fmla="*/ 75 h 195"/>
                              <a:gd name="T60" fmla="*/ 290 w 300"/>
                              <a:gd name="T61" fmla="*/ 55 h 195"/>
                              <a:gd name="T62" fmla="*/ 275 w 300"/>
                              <a:gd name="T63" fmla="*/ 40 h 195"/>
                              <a:gd name="T64" fmla="*/ 255 w 300"/>
                              <a:gd name="T65" fmla="*/ 25 h 195"/>
                              <a:gd name="T66" fmla="*/ 235 w 300"/>
                              <a:gd name="T67" fmla="*/ 15 h 195"/>
                              <a:gd name="T68" fmla="*/ 210 w 300"/>
                              <a:gd name="T69" fmla="*/ 5 h 195"/>
                              <a:gd name="T70" fmla="*/ 180 w 300"/>
                              <a:gd name="T71" fmla="*/ 0 h 195"/>
                              <a:gd name="T72" fmla="*/ 150 w 300"/>
                              <a:gd name="T73" fmla="*/ 0 h 195"/>
                              <a:gd name="T74" fmla="*/ 150 w 300"/>
                              <a:gd name="T75" fmla="*/ 0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300" h="195">
                                <a:moveTo>
                                  <a:pt x="150" y="0"/>
                                </a:moveTo>
                                <a:lnTo>
                                  <a:pt x="150" y="0"/>
                                </a:lnTo>
                                <a:lnTo>
                                  <a:pt x="120" y="0"/>
                                </a:lnTo>
                                <a:lnTo>
                                  <a:pt x="90" y="5"/>
                                </a:lnTo>
                                <a:lnTo>
                                  <a:pt x="65" y="15"/>
                                </a:lnTo>
                                <a:lnTo>
                                  <a:pt x="45" y="25"/>
                                </a:lnTo>
                                <a:lnTo>
                                  <a:pt x="25" y="40"/>
                                </a:lnTo>
                                <a:lnTo>
                                  <a:pt x="15" y="55"/>
                                </a:lnTo>
                                <a:lnTo>
                                  <a:pt x="5" y="75"/>
                                </a:lnTo>
                                <a:lnTo>
                                  <a:pt x="0" y="95"/>
                                </a:lnTo>
                                <a:lnTo>
                                  <a:pt x="0" y="115"/>
                                </a:lnTo>
                                <a:lnTo>
                                  <a:pt x="10" y="135"/>
                                </a:lnTo>
                                <a:lnTo>
                                  <a:pt x="25" y="150"/>
                                </a:lnTo>
                                <a:lnTo>
                                  <a:pt x="40" y="165"/>
                                </a:lnTo>
                                <a:lnTo>
                                  <a:pt x="65" y="180"/>
                                </a:lnTo>
                                <a:lnTo>
                                  <a:pt x="90" y="190"/>
                                </a:lnTo>
                                <a:lnTo>
                                  <a:pt x="120" y="195"/>
                                </a:lnTo>
                                <a:lnTo>
                                  <a:pt x="150" y="195"/>
                                </a:lnTo>
                                <a:lnTo>
                                  <a:pt x="180" y="195"/>
                                </a:lnTo>
                                <a:lnTo>
                                  <a:pt x="205" y="190"/>
                                </a:lnTo>
                                <a:lnTo>
                                  <a:pt x="230" y="180"/>
                                </a:lnTo>
                                <a:lnTo>
                                  <a:pt x="255" y="165"/>
                                </a:lnTo>
                                <a:lnTo>
                                  <a:pt x="275" y="150"/>
                                </a:lnTo>
                                <a:lnTo>
                                  <a:pt x="285" y="135"/>
                                </a:lnTo>
                                <a:lnTo>
                                  <a:pt x="295" y="115"/>
                                </a:lnTo>
                                <a:lnTo>
                                  <a:pt x="300" y="95"/>
                                </a:lnTo>
                                <a:lnTo>
                                  <a:pt x="295" y="75"/>
                                </a:lnTo>
                                <a:lnTo>
                                  <a:pt x="290" y="55"/>
                                </a:lnTo>
                                <a:lnTo>
                                  <a:pt x="275" y="40"/>
                                </a:lnTo>
                                <a:lnTo>
                                  <a:pt x="255" y="25"/>
                                </a:lnTo>
                                <a:lnTo>
                                  <a:pt x="235" y="15"/>
                                </a:lnTo>
                                <a:lnTo>
                                  <a:pt x="210" y="5"/>
                                </a:lnTo>
                                <a:lnTo>
                                  <a:pt x="180" y="0"/>
                                </a:lnTo>
                                <a:lnTo>
                                  <a:pt x="15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3487"/>
                        <wps:cNvSpPr>
                          <a:spLocks/>
                        </wps:cNvSpPr>
                        <wps:spPr bwMode="auto">
                          <a:xfrm>
                            <a:off x="3935" y="8937"/>
                            <a:ext cx="210" cy="165"/>
                          </a:xfrm>
                          <a:custGeom>
                            <a:avLst/>
                            <a:gdLst>
                              <a:gd name="T0" fmla="*/ 105 w 210"/>
                              <a:gd name="T1" fmla="*/ 0 h 165"/>
                              <a:gd name="T2" fmla="*/ 105 w 210"/>
                              <a:gd name="T3" fmla="*/ 0 h 165"/>
                              <a:gd name="T4" fmla="*/ 85 w 210"/>
                              <a:gd name="T5" fmla="*/ 5 h 165"/>
                              <a:gd name="T6" fmla="*/ 65 w 210"/>
                              <a:gd name="T7" fmla="*/ 10 h 165"/>
                              <a:gd name="T8" fmla="*/ 45 w 210"/>
                              <a:gd name="T9" fmla="*/ 20 h 165"/>
                              <a:gd name="T10" fmla="*/ 30 w 210"/>
                              <a:gd name="T11" fmla="*/ 30 h 165"/>
                              <a:gd name="T12" fmla="*/ 20 w 210"/>
                              <a:gd name="T13" fmla="*/ 45 h 165"/>
                              <a:gd name="T14" fmla="*/ 10 w 210"/>
                              <a:gd name="T15" fmla="*/ 65 h 165"/>
                              <a:gd name="T16" fmla="*/ 0 w 210"/>
                              <a:gd name="T17" fmla="*/ 80 h 165"/>
                              <a:gd name="T18" fmla="*/ 0 w 210"/>
                              <a:gd name="T19" fmla="*/ 95 h 165"/>
                              <a:gd name="T20" fmla="*/ 0 w 210"/>
                              <a:gd name="T21" fmla="*/ 95 h 165"/>
                              <a:gd name="T22" fmla="*/ 0 w 210"/>
                              <a:gd name="T23" fmla="*/ 110 h 165"/>
                              <a:gd name="T24" fmla="*/ 5 w 210"/>
                              <a:gd name="T25" fmla="*/ 120 h 165"/>
                              <a:gd name="T26" fmla="*/ 15 w 210"/>
                              <a:gd name="T27" fmla="*/ 135 h 165"/>
                              <a:gd name="T28" fmla="*/ 30 w 210"/>
                              <a:gd name="T29" fmla="*/ 145 h 165"/>
                              <a:gd name="T30" fmla="*/ 65 w 210"/>
                              <a:gd name="T31" fmla="*/ 160 h 165"/>
                              <a:gd name="T32" fmla="*/ 105 w 210"/>
                              <a:gd name="T33" fmla="*/ 165 h 165"/>
                              <a:gd name="T34" fmla="*/ 105 w 210"/>
                              <a:gd name="T35" fmla="*/ 165 h 165"/>
                              <a:gd name="T36" fmla="*/ 145 w 210"/>
                              <a:gd name="T37" fmla="*/ 160 h 165"/>
                              <a:gd name="T38" fmla="*/ 180 w 210"/>
                              <a:gd name="T39" fmla="*/ 145 h 165"/>
                              <a:gd name="T40" fmla="*/ 190 w 210"/>
                              <a:gd name="T41" fmla="*/ 135 h 165"/>
                              <a:gd name="T42" fmla="*/ 200 w 210"/>
                              <a:gd name="T43" fmla="*/ 120 h 165"/>
                              <a:gd name="T44" fmla="*/ 205 w 210"/>
                              <a:gd name="T45" fmla="*/ 110 h 165"/>
                              <a:gd name="T46" fmla="*/ 210 w 210"/>
                              <a:gd name="T47" fmla="*/ 95 h 165"/>
                              <a:gd name="T48" fmla="*/ 210 w 210"/>
                              <a:gd name="T49" fmla="*/ 95 h 165"/>
                              <a:gd name="T50" fmla="*/ 205 w 210"/>
                              <a:gd name="T51" fmla="*/ 80 h 165"/>
                              <a:gd name="T52" fmla="*/ 200 w 210"/>
                              <a:gd name="T53" fmla="*/ 65 h 165"/>
                              <a:gd name="T54" fmla="*/ 190 w 210"/>
                              <a:gd name="T55" fmla="*/ 45 h 165"/>
                              <a:gd name="T56" fmla="*/ 180 w 210"/>
                              <a:gd name="T57" fmla="*/ 30 h 165"/>
                              <a:gd name="T58" fmla="*/ 165 w 210"/>
                              <a:gd name="T59" fmla="*/ 20 h 165"/>
                              <a:gd name="T60" fmla="*/ 145 w 210"/>
                              <a:gd name="T61" fmla="*/ 10 h 165"/>
                              <a:gd name="T62" fmla="*/ 125 w 210"/>
                              <a:gd name="T63" fmla="*/ 5 h 165"/>
                              <a:gd name="T64" fmla="*/ 105 w 210"/>
                              <a:gd name="T65" fmla="*/ 0 h 165"/>
                              <a:gd name="T66" fmla="*/ 105 w 210"/>
                              <a:gd name="T67" fmla="*/ 0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10" h="165">
                                <a:moveTo>
                                  <a:pt x="105" y="0"/>
                                </a:moveTo>
                                <a:lnTo>
                                  <a:pt x="105" y="0"/>
                                </a:lnTo>
                                <a:lnTo>
                                  <a:pt x="85" y="5"/>
                                </a:lnTo>
                                <a:lnTo>
                                  <a:pt x="65" y="10"/>
                                </a:lnTo>
                                <a:lnTo>
                                  <a:pt x="45" y="20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0" y="80"/>
                                </a:lnTo>
                                <a:lnTo>
                                  <a:pt x="0" y="95"/>
                                </a:lnTo>
                                <a:lnTo>
                                  <a:pt x="0" y="110"/>
                                </a:lnTo>
                                <a:lnTo>
                                  <a:pt x="5" y="120"/>
                                </a:lnTo>
                                <a:lnTo>
                                  <a:pt x="15" y="135"/>
                                </a:lnTo>
                                <a:lnTo>
                                  <a:pt x="30" y="145"/>
                                </a:lnTo>
                                <a:lnTo>
                                  <a:pt x="65" y="160"/>
                                </a:lnTo>
                                <a:lnTo>
                                  <a:pt x="105" y="165"/>
                                </a:lnTo>
                                <a:lnTo>
                                  <a:pt x="145" y="160"/>
                                </a:lnTo>
                                <a:lnTo>
                                  <a:pt x="180" y="145"/>
                                </a:lnTo>
                                <a:lnTo>
                                  <a:pt x="190" y="135"/>
                                </a:lnTo>
                                <a:lnTo>
                                  <a:pt x="200" y="120"/>
                                </a:lnTo>
                                <a:lnTo>
                                  <a:pt x="205" y="110"/>
                                </a:lnTo>
                                <a:lnTo>
                                  <a:pt x="210" y="95"/>
                                </a:lnTo>
                                <a:lnTo>
                                  <a:pt x="205" y="80"/>
                                </a:lnTo>
                                <a:lnTo>
                                  <a:pt x="200" y="65"/>
                                </a:lnTo>
                                <a:lnTo>
                                  <a:pt x="190" y="45"/>
                                </a:lnTo>
                                <a:lnTo>
                                  <a:pt x="180" y="30"/>
                                </a:lnTo>
                                <a:lnTo>
                                  <a:pt x="165" y="20"/>
                                </a:lnTo>
                                <a:lnTo>
                                  <a:pt x="145" y="10"/>
                                </a:lnTo>
                                <a:lnTo>
                                  <a:pt x="125" y="5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3488"/>
                        <wps:cNvSpPr>
                          <a:spLocks/>
                        </wps:cNvSpPr>
                        <wps:spPr bwMode="auto">
                          <a:xfrm>
                            <a:off x="3965" y="8937"/>
                            <a:ext cx="150" cy="145"/>
                          </a:xfrm>
                          <a:custGeom>
                            <a:avLst/>
                            <a:gdLst>
                              <a:gd name="T0" fmla="*/ 75 w 150"/>
                              <a:gd name="T1" fmla="*/ 0 h 145"/>
                              <a:gd name="T2" fmla="*/ 75 w 150"/>
                              <a:gd name="T3" fmla="*/ 0 h 145"/>
                              <a:gd name="T4" fmla="*/ 60 w 150"/>
                              <a:gd name="T5" fmla="*/ 5 h 145"/>
                              <a:gd name="T6" fmla="*/ 45 w 150"/>
                              <a:gd name="T7" fmla="*/ 10 h 145"/>
                              <a:gd name="T8" fmla="*/ 35 w 150"/>
                              <a:gd name="T9" fmla="*/ 25 h 145"/>
                              <a:gd name="T10" fmla="*/ 25 w 150"/>
                              <a:gd name="T11" fmla="*/ 35 h 145"/>
                              <a:gd name="T12" fmla="*/ 5 w 150"/>
                              <a:gd name="T13" fmla="*/ 70 h 145"/>
                              <a:gd name="T14" fmla="*/ 0 w 150"/>
                              <a:gd name="T15" fmla="*/ 95 h 145"/>
                              <a:gd name="T16" fmla="*/ 0 w 150"/>
                              <a:gd name="T17" fmla="*/ 95 h 145"/>
                              <a:gd name="T18" fmla="*/ 0 w 150"/>
                              <a:gd name="T19" fmla="*/ 105 h 145"/>
                              <a:gd name="T20" fmla="*/ 5 w 150"/>
                              <a:gd name="T21" fmla="*/ 115 h 145"/>
                              <a:gd name="T22" fmla="*/ 20 w 150"/>
                              <a:gd name="T23" fmla="*/ 130 h 145"/>
                              <a:gd name="T24" fmla="*/ 45 w 150"/>
                              <a:gd name="T25" fmla="*/ 140 h 145"/>
                              <a:gd name="T26" fmla="*/ 75 w 150"/>
                              <a:gd name="T27" fmla="*/ 145 h 145"/>
                              <a:gd name="T28" fmla="*/ 75 w 150"/>
                              <a:gd name="T29" fmla="*/ 145 h 145"/>
                              <a:gd name="T30" fmla="*/ 105 w 150"/>
                              <a:gd name="T31" fmla="*/ 140 h 145"/>
                              <a:gd name="T32" fmla="*/ 125 w 150"/>
                              <a:gd name="T33" fmla="*/ 130 h 145"/>
                              <a:gd name="T34" fmla="*/ 140 w 150"/>
                              <a:gd name="T35" fmla="*/ 115 h 145"/>
                              <a:gd name="T36" fmla="*/ 150 w 150"/>
                              <a:gd name="T37" fmla="*/ 95 h 145"/>
                              <a:gd name="T38" fmla="*/ 150 w 150"/>
                              <a:gd name="T39" fmla="*/ 95 h 145"/>
                              <a:gd name="T40" fmla="*/ 145 w 150"/>
                              <a:gd name="T41" fmla="*/ 70 h 145"/>
                              <a:gd name="T42" fmla="*/ 130 w 150"/>
                              <a:gd name="T43" fmla="*/ 40 h 145"/>
                              <a:gd name="T44" fmla="*/ 120 w 150"/>
                              <a:gd name="T45" fmla="*/ 25 h 145"/>
                              <a:gd name="T46" fmla="*/ 105 w 150"/>
                              <a:gd name="T47" fmla="*/ 10 h 145"/>
                              <a:gd name="T48" fmla="*/ 90 w 150"/>
                              <a:gd name="T49" fmla="*/ 5 h 145"/>
                              <a:gd name="T50" fmla="*/ 75 w 150"/>
                              <a:gd name="T51" fmla="*/ 0 h 145"/>
                              <a:gd name="T52" fmla="*/ 75 w 150"/>
                              <a:gd name="T53" fmla="*/ 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0" h="145">
                                <a:moveTo>
                                  <a:pt x="75" y="0"/>
                                </a:moveTo>
                                <a:lnTo>
                                  <a:pt x="75" y="0"/>
                                </a:lnTo>
                                <a:lnTo>
                                  <a:pt x="60" y="5"/>
                                </a:lnTo>
                                <a:lnTo>
                                  <a:pt x="45" y="10"/>
                                </a:lnTo>
                                <a:lnTo>
                                  <a:pt x="35" y="25"/>
                                </a:lnTo>
                                <a:lnTo>
                                  <a:pt x="25" y="35"/>
                                </a:lnTo>
                                <a:lnTo>
                                  <a:pt x="5" y="70"/>
                                </a:lnTo>
                                <a:lnTo>
                                  <a:pt x="0" y="95"/>
                                </a:lnTo>
                                <a:lnTo>
                                  <a:pt x="0" y="105"/>
                                </a:lnTo>
                                <a:lnTo>
                                  <a:pt x="5" y="115"/>
                                </a:lnTo>
                                <a:lnTo>
                                  <a:pt x="20" y="130"/>
                                </a:lnTo>
                                <a:lnTo>
                                  <a:pt x="45" y="140"/>
                                </a:lnTo>
                                <a:lnTo>
                                  <a:pt x="75" y="145"/>
                                </a:lnTo>
                                <a:lnTo>
                                  <a:pt x="105" y="140"/>
                                </a:lnTo>
                                <a:lnTo>
                                  <a:pt x="125" y="130"/>
                                </a:lnTo>
                                <a:lnTo>
                                  <a:pt x="140" y="115"/>
                                </a:lnTo>
                                <a:lnTo>
                                  <a:pt x="150" y="95"/>
                                </a:lnTo>
                                <a:lnTo>
                                  <a:pt x="145" y="70"/>
                                </a:lnTo>
                                <a:lnTo>
                                  <a:pt x="130" y="40"/>
                                </a:lnTo>
                                <a:lnTo>
                                  <a:pt x="120" y="25"/>
                                </a:lnTo>
                                <a:lnTo>
                                  <a:pt x="105" y="10"/>
                                </a:lnTo>
                                <a:lnTo>
                                  <a:pt x="90" y="5"/>
                                </a:lnTo>
                                <a:lnTo>
                                  <a:pt x="7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3489"/>
                        <wps:cNvSpPr>
                          <a:spLocks/>
                        </wps:cNvSpPr>
                        <wps:spPr bwMode="auto">
                          <a:xfrm>
                            <a:off x="3786" y="8917"/>
                            <a:ext cx="514" cy="20"/>
                          </a:xfrm>
                          <a:custGeom>
                            <a:avLst/>
                            <a:gdLst>
                              <a:gd name="T0" fmla="*/ 514 w 514"/>
                              <a:gd name="T1" fmla="*/ 20 h 20"/>
                              <a:gd name="T2" fmla="*/ 514 w 514"/>
                              <a:gd name="T3" fmla="*/ 20 h 20"/>
                              <a:gd name="T4" fmla="*/ 489 w 514"/>
                              <a:gd name="T5" fmla="*/ 10 h 20"/>
                              <a:gd name="T6" fmla="*/ 444 w 514"/>
                              <a:gd name="T7" fmla="*/ 0 h 20"/>
                              <a:gd name="T8" fmla="*/ 409 w 514"/>
                              <a:gd name="T9" fmla="*/ 0 h 20"/>
                              <a:gd name="T10" fmla="*/ 364 w 514"/>
                              <a:gd name="T11" fmla="*/ 0 h 20"/>
                              <a:gd name="T12" fmla="*/ 314 w 514"/>
                              <a:gd name="T13" fmla="*/ 10 h 20"/>
                              <a:gd name="T14" fmla="*/ 254 w 514"/>
                              <a:gd name="T15" fmla="*/ 20 h 20"/>
                              <a:gd name="T16" fmla="*/ 254 w 514"/>
                              <a:gd name="T17" fmla="*/ 20 h 20"/>
                              <a:gd name="T18" fmla="*/ 254 w 514"/>
                              <a:gd name="T19" fmla="*/ 20 h 20"/>
                              <a:gd name="T20" fmla="*/ 194 w 514"/>
                              <a:gd name="T21" fmla="*/ 10 h 20"/>
                              <a:gd name="T22" fmla="*/ 144 w 514"/>
                              <a:gd name="T23" fmla="*/ 5 h 20"/>
                              <a:gd name="T24" fmla="*/ 99 w 514"/>
                              <a:gd name="T25" fmla="*/ 0 h 20"/>
                              <a:gd name="T26" fmla="*/ 69 w 514"/>
                              <a:gd name="T27" fmla="*/ 0 h 20"/>
                              <a:gd name="T28" fmla="*/ 24 w 514"/>
                              <a:gd name="T29" fmla="*/ 10 h 20"/>
                              <a:gd name="T30" fmla="*/ 0 w 514"/>
                              <a:gd name="T31" fmla="*/ 2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14" h="20">
                                <a:moveTo>
                                  <a:pt x="514" y="20"/>
                                </a:moveTo>
                                <a:lnTo>
                                  <a:pt x="514" y="20"/>
                                </a:lnTo>
                                <a:lnTo>
                                  <a:pt x="489" y="10"/>
                                </a:lnTo>
                                <a:lnTo>
                                  <a:pt x="444" y="0"/>
                                </a:lnTo>
                                <a:lnTo>
                                  <a:pt x="409" y="0"/>
                                </a:lnTo>
                                <a:lnTo>
                                  <a:pt x="364" y="0"/>
                                </a:lnTo>
                                <a:lnTo>
                                  <a:pt x="314" y="10"/>
                                </a:lnTo>
                                <a:lnTo>
                                  <a:pt x="254" y="20"/>
                                </a:lnTo>
                                <a:lnTo>
                                  <a:pt x="194" y="10"/>
                                </a:lnTo>
                                <a:lnTo>
                                  <a:pt x="144" y="5"/>
                                </a:lnTo>
                                <a:lnTo>
                                  <a:pt x="99" y="0"/>
                                </a:lnTo>
                                <a:lnTo>
                                  <a:pt x="69" y="0"/>
                                </a:lnTo>
                                <a:lnTo>
                                  <a:pt x="24" y="10"/>
                                </a:ln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3490"/>
                        <wps:cNvSpPr>
                          <a:spLocks/>
                        </wps:cNvSpPr>
                        <wps:spPr bwMode="auto">
                          <a:xfrm>
                            <a:off x="3786" y="8892"/>
                            <a:ext cx="514" cy="45"/>
                          </a:xfrm>
                          <a:custGeom>
                            <a:avLst/>
                            <a:gdLst>
                              <a:gd name="T0" fmla="*/ 514 w 514"/>
                              <a:gd name="T1" fmla="*/ 45 h 45"/>
                              <a:gd name="T2" fmla="*/ 514 w 514"/>
                              <a:gd name="T3" fmla="*/ 45 h 45"/>
                              <a:gd name="T4" fmla="*/ 469 w 514"/>
                              <a:gd name="T5" fmla="*/ 30 h 45"/>
                              <a:gd name="T6" fmla="*/ 419 w 514"/>
                              <a:gd name="T7" fmla="*/ 20 h 45"/>
                              <a:gd name="T8" fmla="*/ 359 w 514"/>
                              <a:gd name="T9" fmla="*/ 10 h 45"/>
                              <a:gd name="T10" fmla="*/ 279 w 514"/>
                              <a:gd name="T11" fmla="*/ 0 h 45"/>
                              <a:gd name="T12" fmla="*/ 194 w 514"/>
                              <a:gd name="T13" fmla="*/ 5 h 45"/>
                              <a:gd name="T14" fmla="*/ 149 w 514"/>
                              <a:gd name="T15" fmla="*/ 10 h 45"/>
                              <a:gd name="T16" fmla="*/ 99 w 514"/>
                              <a:gd name="T17" fmla="*/ 15 h 45"/>
                              <a:gd name="T18" fmla="*/ 49 w 514"/>
                              <a:gd name="T19" fmla="*/ 30 h 45"/>
                              <a:gd name="T20" fmla="*/ 0 w 514"/>
                              <a:gd name="T21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14" h="45">
                                <a:moveTo>
                                  <a:pt x="514" y="45"/>
                                </a:moveTo>
                                <a:lnTo>
                                  <a:pt x="514" y="45"/>
                                </a:lnTo>
                                <a:lnTo>
                                  <a:pt x="469" y="30"/>
                                </a:lnTo>
                                <a:lnTo>
                                  <a:pt x="419" y="20"/>
                                </a:lnTo>
                                <a:lnTo>
                                  <a:pt x="359" y="10"/>
                                </a:lnTo>
                                <a:lnTo>
                                  <a:pt x="279" y="0"/>
                                </a:lnTo>
                                <a:lnTo>
                                  <a:pt x="194" y="5"/>
                                </a:lnTo>
                                <a:lnTo>
                                  <a:pt x="149" y="10"/>
                                </a:lnTo>
                                <a:lnTo>
                                  <a:pt x="99" y="15"/>
                                </a:lnTo>
                                <a:lnTo>
                                  <a:pt x="49" y="30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Line 3491"/>
                        <wps:cNvCnPr/>
                        <wps:spPr bwMode="auto">
                          <a:xfrm flipH="1">
                            <a:off x="3781" y="8842"/>
                            <a:ext cx="519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3492"/>
                        <wps:cNvCnPr/>
                        <wps:spPr bwMode="auto">
                          <a:xfrm flipH="1">
                            <a:off x="3781" y="8812"/>
                            <a:ext cx="519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Freeform 3493"/>
                        <wps:cNvSpPr>
                          <a:spLocks/>
                        </wps:cNvSpPr>
                        <wps:spPr bwMode="auto">
                          <a:xfrm>
                            <a:off x="3261" y="8937"/>
                            <a:ext cx="50" cy="250"/>
                          </a:xfrm>
                          <a:custGeom>
                            <a:avLst/>
                            <a:gdLst>
                              <a:gd name="T0" fmla="*/ 10 w 50"/>
                              <a:gd name="T1" fmla="*/ 0 h 250"/>
                              <a:gd name="T2" fmla="*/ 10 w 50"/>
                              <a:gd name="T3" fmla="*/ 0 h 250"/>
                              <a:gd name="T4" fmla="*/ 20 w 50"/>
                              <a:gd name="T5" fmla="*/ 10 h 250"/>
                              <a:gd name="T6" fmla="*/ 30 w 50"/>
                              <a:gd name="T7" fmla="*/ 25 h 250"/>
                              <a:gd name="T8" fmla="*/ 45 w 50"/>
                              <a:gd name="T9" fmla="*/ 50 h 250"/>
                              <a:gd name="T10" fmla="*/ 45 w 50"/>
                              <a:gd name="T11" fmla="*/ 80 h 250"/>
                              <a:gd name="T12" fmla="*/ 40 w 50"/>
                              <a:gd name="T13" fmla="*/ 110 h 250"/>
                              <a:gd name="T14" fmla="*/ 30 w 50"/>
                              <a:gd name="T15" fmla="*/ 135 h 250"/>
                              <a:gd name="T16" fmla="*/ 20 w 50"/>
                              <a:gd name="T17" fmla="*/ 155 h 250"/>
                              <a:gd name="T18" fmla="*/ 0 w 50"/>
                              <a:gd name="T19" fmla="*/ 185 h 250"/>
                              <a:gd name="T20" fmla="*/ 0 w 50"/>
                              <a:gd name="T21" fmla="*/ 185 h 250"/>
                              <a:gd name="T22" fmla="*/ 0 w 50"/>
                              <a:gd name="T23" fmla="*/ 190 h 250"/>
                              <a:gd name="T24" fmla="*/ 0 w 50"/>
                              <a:gd name="T25" fmla="*/ 200 h 250"/>
                              <a:gd name="T26" fmla="*/ 20 w 50"/>
                              <a:gd name="T27" fmla="*/ 215 h 250"/>
                              <a:gd name="T28" fmla="*/ 50 w 50"/>
                              <a:gd name="T29" fmla="*/ 235 h 250"/>
                              <a:gd name="T30" fmla="*/ 0 w 50"/>
                              <a:gd name="T31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10" y="0"/>
                                </a:moveTo>
                                <a:lnTo>
                                  <a:pt x="10" y="0"/>
                                </a:lnTo>
                                <a:lnTo>
                                  <a:pt x="20" y="10"/>
                                </a:lnTo>
                                <a:lnTo>
                                  <a:pt x="30" y="25"/>
                                </a:lnTo>
                                <a:lnTo>
                                  <a:pt x="45" y="50"/>
                                </a:lnTo>
                                <a:lnTo>
                                  <a:pt x="45" y="80"/>
                                </a:lnTo>
                                <a:lnTo>
                                  <a:pt x="40" y="110"/>
                                </a:lnTo>
                                <a:lnTo>
                                  <a:pt x="30" y="135"/>
                                </a:lnTo>
                                <a:lnTo>
                                  <a:pt x="20" y="155"/>
                                </a:lnTo>
                                <a:lnTo>
                                  <a:pt x="0" y="185"/>
                                </a:lnTo>
                                <a:lnTo>
                                  <a:pt x="0" y="190"/>
                                </a:lnTo>
                                <a:lnTo>
                                  <a:pt x="0" y="200"/>
                                </a:lnTo>
                                <a:lnTo>
                                  <a:pt x="20" y="215"/>
                                </a:lnTo>
                                <a:lnTo>
                                  <a:pt x="50" y="235"/>
                                </a:lnTo>
                                <a:lnTo>
                                  <a:pt x="0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3494"/>
                        <wps:cNvSpPr>
                          <a:spLocks/>
                        </wps:cNvSpPr>
                        <wps:spPr bwMode="auto">
                          <a:xfrm>
                            <a:off x="3731" y="8937"/>
                            <a:ext cx="50" cy="250"/>
                          </a:xfrm>
                          <a:custGeom>
                            <a:avLst/>
                            <a:gdLst>
                              <a:gd name="T0" fmla="*/ 50 w 50"/>
                              <a:gd name="T1" fmla="*/ 0 h 250"/>
                              <a:gd name="T2" fmla="*/ 50 w 50"/>
                              <a:gd name="T3" fmla="*/ 0 h 250"/>
                              <a:gd name="T4" fmla="*/ 25 w 50"/>
                              <a:gd name="T5" fmla="*/ 25 h 250"/>
                              <a:gd name="T6" fmla="*/ 15 w 50"/>
                              <a:gd name="T7" fmla="*/ 50 h 250"/>
                              <a:gd name="T8" fmla="*/ 10 w 50"/>
                              <a:gd name="T9" fmla="*/ 80 h 250"/>
                              <a:gd name="T10" fmla="*/ 10 w 50"/>
                              <a:gd name="T11" fmla="*/ 110 h 250"/>
                              <a:gd name="T12" fmla="*/ 20 w 50"/>
                              <a:gd name="T13" fmla="*/ 135 h 250"/>
                              <a:gd name="T14" fmla="*/ 30 w 50"/>
                              <a:gd name="T15" fmla="*/ 155 h 250"/>
                              <a:gd name="T16" fmla="*/ 50 w 50"/>
                              <a:gd name="T17" fmla="*/ 185 h 250"/>
                              <a:gd name="T18" fmla="*/ 50 w 50"/>
                              <a:gd name="T19" fmla="*/ 185 h 250"/>
                              <a:gd name="T20" fmla="*/ 50 w 50"/>
                              <a:gd name="T21" fmla="*/ 190 h 250"/>
                              <a:gd name="T22" fmla="*/ 50 w 50"/>
                              <a:gd name="T23" fmla="*/ 195 h 250"/>
                              <a:gd name="T24" fmla="*/ 30 w 50"/>
                              <a:gd name="T25" fmla="*/ 215 h 250"/>
                              <a:gd name="T26" fmla="*/ 0 w 50"/>
                              <a:gd name="T27" fmla="*/ 235 h 250"/>
                              <a:gd name="T28" fmla="*/ 50 w 50"/>
                              <a:gd name="T29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50" y="0"/>
                                </a:moveTo>
                                <a:lnTo>
                                  <a:pt x="50" y="0"/>
                                </a:lnTo>
                                <a:lnTo>
                                  <a:pt x="25" y="25"/>
                                </a:lnTo>
                                <a:lnTo>
                                  <a:pt x="15" y="50"/>
                                </a:lnTo>
                                <a:lnTo>
                                  <a:pt x="10" y="80"/>
                                </a:lnTo>
                                <a:lnTo>
                                  <a:pt x="10" y="110"/>
                                </a:lnTo>
                                <a:lnTo>
                                  <a:pt x="20" y="135"/>
                                </a:lnTo>
                                <a:lnTo>
                                  <a:pt x="30" y="155"/>
                                </a:lnTo>
                                <a:lnTo>
                                  <a:pt x="50" y="185"/>
                                </a:lnTo>
                                <a:lnTo>
                                  <a:pt x="50" y="190"/>
                                </a:lnTo>
                                <a:lnTo>
                                  <a:pt x="50" y="195"/>
                                </a:lnTo>
                                <a:lnTo>
                                  <a:pt x="30" y="215"/>
                                </a:lnTo>
                                <a:lnTo>
                                  <a:pt x="0" y="235"/>
                                </a:lnTo>
                                <a:lnTo>
                                  <a:pt x="50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3495"/>
                        <wps:cNvSpPr>
                          <a:spLocks/>
                        </wps:cNvSpPr>
                        <wps:spPr bwMode="auto">
                          <a:xfrm>
                            <a:off x="3306" y="8937"/>
                            <a:ext cx="435" cy="245"/>
                          </a:xfrm>
                          <a:custGeom>
                            <a:avLst/>
                            <a:gdLst>
                              <a:gd name="T0" fmla="*/ 215 w 435"/>
                              <a:gd name="T1" fmla="*/ 0 h 245"/>
                              <a:gd name="T2" fmla="*/ 215 w 435"/>
                              <a:gd name="T3" fmla="*/ 0 h 245"/>
                              <a:gd name="T4" fmla="*/ 130 w 435"/>
                              <a:gd name="T5" fmla="*/ 5 h 245"/>
                              <a:gd name="T6" fmla="*/ 95 w 435"/>
                              <a:gd name="T7" fmla="*/ 10 h 245"/>
                              <a:gd name="T8" fmla="*/ 65 w 435"/>
                              <a:gd name="T9" fmla="*/ 15 h 245"/>
                              <a:gd name="T10" fmla="*/ 35 w 435"/>
                              <a:gd name="T11" fmla="*/ 30 h 245"/>
                              <a:gd name="T12" fmla="*/ 15 w 435"/>
                              <a:gd name="T13" fmla="*/ 45 h 245"/>
                              <a:gd name="T14" fmla="*/ 5 w 435"/>
                              <a:gd name="T15" fmla="*/ 65 h 245"/>
                              <a:gd name="T16" fmla="*/ 0 w 435"/>
                              <a:gd name="T17" fmla="*/ 95 h 245"/>
                              <a:gd name="T18" fmla="*/ 0 w 435"/>
                              <a:gd name="T19" fmla="*/ 95 h 245"/>
                              <a:gd name="T20" fmla="*/ 0 w 435"/>
                              <a:gd name="T21" fmla="*/ 125 h 245"/>
                              <a:gd name="T22" fmla="*/ 15 w 435"/>
                              <a:gd name="T23" fmla="*/ 150 h 245"/>
                              <a:gd name="T24" fmla="*/ 35 w 435"/>
                              <a:gd name="T25" fmla="*/ 175 h 245"/>
                              <a:gd name="T26" fmla="*/ 60 w 435"/>
                              <a:gd name="T27" fmla="*/ 200 h 245"/>
                              <a:gd name="T28" fmla="*/ 90 w 435"/>
                              <a:gd name="T29" fmla="*/ 220 h 245"/>
                              <a:gd name="T30" fmla="*/ 130 w 435"/>
                              <a:gd name="T31" fmla="*/ 230 h 245"/>
                              <a:gd name="T32" fmla="*/ 170 w 435"/>
                              <a:gd name="T33" fmla="*/ 240 h 245"/>
                              <a:gd name="T34" fmla="*/ 215 w 435"/>
                              <a:gd name="T35" fmla="*/ 245 h 245"/>
                              <a:gd name="T36" fmla="*/ 215 w 435"/>
                              <a:gd name="T37" fmla="*/ 245 h 245"/>
                              <a:gd name="T38" fmla="*/ 260 w 435"/>
                              <a:gd name="T39" fmla="*/ 240 h 245"/>
                              <a:gd name="T40" fmla="*/ 300 w 435"/>
                              <a:gd name="T41" fmla="*/ 230 h 245"/>
                              <a:gd name="T42" fmla="*/ 335 w 435"/>
                              <a:gd name="T43" fmla="*/ 220 h 245"/>
                              <a:gd name="T44" fmla="*/ 370 w 435"/>
                              <a:gd name="T45" fmla="*/ 200 h 245"/>
                              <a:gd name="T46" fmla="*/ 395 w 435"/>
                              <a:gd name="T47" fmla="*/ 175 h 245"/>
                              <a:gd name="T48" fmla="*/ 415 w 435"/>
                              <a:gd name="T49" fmla="*/ 150 h 245"/>
                              <a:gd name="T50" fmla="*/ 430 w 435"/>
                              <a:gd name="T51" fmla="*/ 125 h 245"/>
                              <a:gd name="T52" fmla="*/ 435 w 435"/>
                              <a:gd name="T53" fmla="*/ 95 h 245"/>
                              <a:gd name="T54" fmla="*/ 435 w 435"/>
                              <a:gd name="T55" fmla="*/ 95 h 245"/>
                              <a:gd name="T56" fmla="*/ 430 w 435"/>
                              <a:gd name="T57" fmla="*/ 65 h 245"/>
                              <a:gd name="T58" fmla="*/ 415 w 435"/>
                              <a:gd name="T59" fmla="*/ 45 h 245"/>
                              <a:gd name="T60" fmla="*/ 395 w 435"/>
                              <a:gd name="T61" fmla="*/ 30 h 245"/>
                              <a:gd name="T62" fmla="*/ 370 w 435"/>
                              <a:gd name="T63" fmla="*/ 15 h 245"/>
                              <a:gd name="T64" fmla="*/ 340 w 435"/>
                              <a:gd name="T65" fmla="*/ 10 h 245"/>
                              <a:gd name="T66" fmla="*/ 300 w 435"/>
                              <a:gd name="T67" fmla="*/ 5 h 245"/>
                              <a:gd name="T68" fmla="*/ 215 w 435"/>
                              <a:gd name="T69" fmla="*/ 0 h 245"/>
                              <a:gd name="T70" fmla="*/ 215 w 435"/>
                              <a:gd name="T71" fmla="*/ 0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5" h="245">
                                <a:moveTo>
                                  <a:pt x="215" y="0"/>
                                </a:moveTo>
                                <a:lnTo>
                                  <a:pt x="215" y="0"/>
                                </a:lnTo>
                                <a:lnTo>
                                  <a:pt x="130" y="5"/>
                                </a:lnTo>
                                <a:lnTo>
                                  <a:pt x="95" y="10"/>
                                </a:lnTo>
                                <a:lnTo>
                                  <a:pt x="65" y="15"/>
                                </a:lnTo>
                                <a:lnTo>
                                  <a:pt x="35" y="30"/>
                                </a:lnTo>
                                <a:lnTo>
                                  <a:pt x="15" y="45"/>
                                </a:lnTo>
                                <a:lnTo>
                                  <a:pt x="5" y="65"/>
                                </a:lnTo>
                                <a:lnTo>
                                  <a:pt x="0" y="95"/>
                                </a:lnTo>
                                <a:lnTo>
                                  <a:pt x="0" y="125"/>
                                </a:lnTo>
                                <a:lnTo>
                                  <a:pt x="15" y="150"/>
                                </a:lnTo>
                                <a:lnTo>
                                  <a:pt x="35" y="175"/>
                                </a:lnTo>
                                <a:lnTo>
                                  <a:pt x="60" y="200"/>
                                </a:lnTo>
                                <a:lnTo>
                                  <a:pt x="90" y="220"/>
                                </a:lnTo>
                                <a:lnTo>
                                  <a:pt x="130" y="230"/>
                                </a:lnTo>
                                <a:lnTo>
                                  <a:pt x="170" y="240"/>
                                </a:lnTo>
                                <a:lnTo>
                                  <a:pt x="215" y="245"/>
                                </a:lnTo>
                                <a:lnTo>
                                  <a:pt x="260" y="240"/>
                                </a:lnTo>
                                <a:lnTo>
                                  <a:pt x="300" y="230"/>
                                </a:lnTo>
                                <a:lnTo>
                                  <a:pt x="335" y="220"/>
                                </a:lnTo>
                                <a:lnTo>
                                  <a:pt x="370" y="200"/>
                                </a:lnTo>
                                <a:lnTo>
                                  <a:pt x="395" y="175"/>
                                </a:lnTo>
                                <a:lnTo>
                                  <a:pt x="415" y="150"/>
                                </a:lnTo>
                                <a:lnTo>
                                  <a:pt x="430" y="125"/>
                                </a:lnTo>
                                <a:lnTo>
                                  <a:pt x="435" y="95"/>
                                </a:lnTo>
                                <a:lnTo>
                                  <a:pt x="430" y="65"/>
                                </a:lnTo>
                                <a:lnTo>
                                  <a:pt x="415" y="45"/>
                                </a:lnTo>
                                <a:lnTo>
                                  <a:pt x="395" y="30"/>
                                </a:lnTo>
                                <a:lnTo>
                                  <a:pt x="370" y="15"/>
                                </a:lnTo>
                                <a:lnTo>
                                  <a:pt x="340" y="10"/>
                                </a:lnTo>
                                <a:lnTo>
                                  <a:pt x="300" y="5"/>
                                </a:lnTo>
                                <a:lnTo>
                                  <a:pt x="21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3496"/>
                        <wps:cNvSpPr>
                          <a:spLocks/>
                        </wps:cNvSpPr>
                        <wps:spPr bwMode="auto">
                          <a:xfrm>
                            <a:off x="3371" y="8937"/>
                            <a:ext cx="300" cy="195"/>
                          </a:xfrm>
                          <a:custGeom>
                            <a:avLst/>
                            <a:gdLst>
                              <a:gd name="T0" fmla="*/ 150 w 300"/>
                              <a:gd name="T1" fmla="*/ 0 h 195"/>
                              <a:gd name="T2" fmla="*/ 150 w 300"/>
                              <a:gd name="T3" fmla="*/ 0 h 195"/>
                              <a:gd name="T4" fmla="*/ 120 w 300"/>
                              <a:gd name="T5" fmla="*/ 0 h 195"/>
                              <a:gd name="T6" fmla="*/ 95 w 300"/>
                              <a:gd name="T7" fmla="*/ 5 h 195"/>
                              <a:gd name="T8" fmla="*/ 70 w 300"/>
                              <a:gd name="T9" fmla="*/ 15 h 195"/>
                              <a:gd name="T10" fmla="*/ 45 w 300"/>
                              <a:gd name="T11" fmla="*/ 25 h 195"/>
                              <a:gd name="T12" fmla="*/ 30 w 300"/>
                              <a:gd name="T13" fmla="*/ 40 h 195"/>
                              <a:gd name="T14" fmla="*/ 15 w 300"/>
                              <a:gd name="T15" fmla="*/ 55 h 195"/>
                              <a:gd name="T16" fmla="*/ 5 w 300"/>
                              <a:gd name="T17" fmla="*/ 75 h 195"/>
                              <a:gd name="T18" fmla="*/ 0 w 300"/>
                              <a:gd name="T19" fmla="*/ 95 h 195"/>
                              <a:gd name="T20" fmla="*/ 0 w 300"/>
                              <a:gd name="T21" fmla="*/ 95 h 195"/>
                              <a:gd name="T22" fmla="*/ 5 w 300"/>
                              <a:gd name="T23" fmla="*/ 115 h 195"/>
                              <a:gd name="T24" fmla="*/ 10 w 300"/>
                              <a:gd name="T25" fmla="*/ 135 h 195"/>
                              <a:gd name="T26" fmla="*/ 25 w 300"/>
                              <a:gd name="T27" fmla="*/ 150 h 195"/>
                              <a:gd name="T28" fmla="*/ 45 w 300"/>
                              <a:gd name="T29" fmla="*/ 165 h 195"/>
                              <a:gd name="T30" fmla="*/ 65 w 300"/>
                              <a:gd name="T31" fmla="*/ 180 h 195"/>
                              <a:gd name="T32" fmla="*/ 90 w 300"/>
                              <a:gd name="T33" fmla="*/ 190 h 195"/>
                              <a:gd name="T34" fmla="*/ 120 w 300"/>
                              <a:gd name="T35" fmla="*/ 195 h 195"/>
                              <a:gd name="T36" fmla="*/ 150 w 300"/>
                              <a:gd name="T37" fmla="*/ 195 h 195"/>
                              <a:gd name="T38" fmla="*/ 150 w 300"/>
                              <a:gd name="T39" fmla="*/ 195 h 195"/>
                              <a:gd name="T40" fmla="*/ 180 w 300"/>
                              <a:gd name="T41" fmla="*/ 195 h 195"/>
                              <a:gd name="T42" fmla="*/ 210 w 300"/>
                              <a:gd name="T43" fmla="*/ 190 h 195"/>
                              <a:gd name="T44" fmla="*/ 235 w 300"/>
                              <a:gd name="T45" fmla="*/ 180 h 195"/>
                              <a:gd name="T46" fmla="*/ 255 w 300"/>
                              <a:gd name="T47" fmla="*/ 165 h 195"/>
                              <a:gd name="T48" fmla="*/ 275 w 300"/>
                              <a:gd name="T49" fmla="*/ 150 h 195"/>
                              <a:gd name="T50" fmla="*/ 290 w 300"/>
                              <a:gd name="T51" fmla="*/ 135 h 195"/>
                              <a:gd name="T52" fmla="*/ 295 w 300"/>
                              <a:gd name="T53" fmla="*/ 115 h 195"/>
                              <a:gd name="T54" fmla="*/ 300 w 300"/>
                              <a:gd name="T55" fmla="*/ 95 h 195"/>
                              <a:gd name="T56" fmla="*/ 300 w 300"/>
                              <a:gd name="T57" fmla="*/ 95 h 195"/>
                              <a:gd name="T58" fmla="*/ 300 w 300"/>
                              <a:gd name="T59" fmla="*/ 75 h 195"/>
                              <a:gd name="T60" fmla="*/ 290 w 300"/>
                              <a:gd name="T61" fmla="*/ 55 h 195"/>
                              <a:gd name="T62" fmla="*/ 275 w 300"/>
                              <a:gd name="T63" fmla="*/ 40 h 195"/>
                              <a:gd name="T64" fmla="*/ 255 w 300"/>
                              <a:gd name="T65" fmla="*/ 25 h 195"/>
                              <a:gd name="T66" fmla="*/ 235 w 300"/>
                              <a:gd name="T67" fmla="*/ 15 h 195"/>
                              <a:gd name="T68" fmla="*/ 210 w 300"/>
                              <a:gd name="T69" fmla="*/ 5 h 195"/>
                              <a:gd name="T70" fmla="*/ 180 w 300"/>
                              <a:gd name="T71" fmla="*/ 0 h 195"/>
                              <a:gd name="T72" fmla="*/ 150 w 300"/>
                              <a:gd name="T73" fmla="*/ 0 h 195"/>
                              <a:gd name="T74" fmla="*/ 150 w 300"/>
                              <a:gd name="T75" fmla="*/ 0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300" h="195">
                                <a:moveTo>
                                  <a:pt x="150" y="0"/>
                                </a:moveTo>
                                <a:lnTo>
                                  <a:pt x="150" y="0"/>
                                </a:lnTo>
                                <a:lnTo>
                                  <a:pt x="120" y="0"/>
                                </a:lnTo>
                                <a:lnTo>
                                  <a:pt x="95" y="5"/>
                                </a:lnTo>
                                <a:lnTo>
                                  <a:pt x="70" y="15"/>
                                </a:lnTo>
                                <a:lnTo>
                                  <a:pt x="45" y="25"/>
                                </a:lnTo>
                                <a:lnTo>
                                  <a:pt x="30" y="40"/>
                                </a:lnTo>
                                <a:lnTo>
                                  <a:pt x="15" y="55"/>
                                </a:lnTo>
                                <a:lnTo>
                                  <a:pt x="5" y="75"/>
                                </a:lnTo>
                                <a:lnTo>
                                  <a:pt x="0" y="95"/>
                                </a:lnTo>
                                <a:lnTo>
                                  <a:pt x="5" y="115"/>
                                </a:lnTo>
                                <a:lnTo>
                                  <a:pt x="10" y="135"/>
                                </a:lnTo>
                                <a:lnTo>
                                  <a:pt x="25" y="150"/>
                                </a:lnTo>
                                <a:lnTo>
                                  <a:pt x="45" y="165"/>
                                </a:lnTo>
                                <a:lnTo>
                                  <a:pt x="65" y="180"/>
                                </a:lnTo>
                                <a:lnTo>
                                  <a:pt x="90" y="190"/>
                                </a:lnTo>
                                <a:lnTo>
                                  <a:pt x="120" y="195"/>
                                </a:lnTo>
                                <a:lnTo>
                                  <a:pt x="150" y="195"/>
                                </a:lnTo>
                                <a:lnTo>
                                  <a:pt x="180" y="195"/>
                                </a:lnTo>
                                <a:lnTo>
                                  <a:pt x="210" y="190"/>
                                </a:lnTo>
                                <a:lnTo>
                                  <a:pt x="235" y="180"/>
                                </a:lnTo>
                                <a:lnTo>
                                  <a:pt x="255" y="165"/>
                                </a:lnTo>
                                <a:lnTo>
                                  <a:pt x="275" y="150"/>
                                </a:lnTo>
                                <a:lnTo>
                                  <a:pt x="290" y="135"/>
                                </a:lnTo>
                                <a:lnTo>
                                  <a:pt x="295" y="115"/>
                                </a:lnTo>
                                <a:lnTo>
                                  <a:pt x="300" y="95"/>
                                </a:lnTo>
                                <a:lnTo>
                                  <a:pt x="300" y="75"/>
                                </a:lnTo>
                                <a:lnTo>
                                  <a:pt x="290" y="55"/>
                                </a:lnTo>
                                <a:lnTo>
                                  <a:pt x="275" y="40"/>
                                </a:lnTo>
                                <a:lnTo>
                                  <a:pt x="255" y="25"/>
                                </a:lnTo>
                                <a:lnTo>
                                  <a:pt x="235" y="15"/>
                                </a:lnTo>
                                <a:lnTo>
                                  <a:pt x="210" y="5"/>
                                </a:lnTo>
                                <a:lnTo>
                                  <a:pt x="180" y="0"/>
                                </a:lnTo>
                                <a:lnTo>
                                  <a:pt x="15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3497"/>
                        <wps:cNvSpPr>
                          <a:spLocks/>
                        </wps:cNvSpPr>
                        <wps:spPr bwMode="auto">
                          <a:xfrm>
                            <a:off x="3416" y="8937"/>
                            <a:ext cx="210" cy="165"/>
                          </a:xfrm>
                          <a:custGeom>
                            <a:avLst/>
                            <a:gdLst>
                              <a:gd name="T0" fmla="*/ 105 w 210"/>
                              <a:gd name="T1" fmla="*/ 0 h 165"/>
                              <a:gd name="T2" fmla="*/ 105 w 210"/>
                              <a:gd name="T3" fmla="*/ 0 h 165"/>
                              <a:gd name="T4" fmla="*/ 85 w 210"/>
                              <a:gd name="T5" fmla="*/ 5 h 165"/>
                              <a:gd name="T6" fmla="*/ 65 w 210"/>
                              <a:gd name="T7" fmla="*/ 10 h 165"/>
                              <a:gd name="T8" fmla="*/ 50 w 210"/>
                              <a:gd name="T9" fmla="*/ 20 h 165"/>
                              <a:gd name="T10" fmla="*/ 30 w 210"/>
                              <a:gd name="T11" fmla="*/ 30 h 165"/>
                              <a:gd name="T12" fmla="*/ 20 w 210"/>
                              <a:gd name="T13" fmla="*/ 45 h 165"/>
                              <a:gd name="T14" fmla="*/ 10 w 210"/>
                              <a:gd name="T15" fmla="*/ 65 h 165"/>
                              <a:gd name="T16" fmla="*/ 5 w 210"/>
                              <a:gd name="T17" fmla="*/ 80 h 165"/>
                              <a:gd name="T18" fmla="*/ 0 w 210"/>
                              <a:gd name="T19" fmla="*/ 95 h 165"/>
                              <a:gd name="T20" fmla="*/ 0 w 210"/>
                              <a:gd name="T21" fmla="*/ 95 h 165"/>
                              <a:gd name="T22" fmla="*/ 5 w 210"/>
                              <a:gd name="T23" fmla="*/ 110 h 165"/>
                              <a:gd name="T24" fmla="*/ 10 w 210"/>
                              <a:gd name="T25" fmla="*/ 120 h 165"/>
                              <a:gd name="T26" fmla="*/ 20 w 210"/>
                              <a:gd name="T27" fmla="*/ 135 h 165"/>
                              <a:gd name="T28" fmla="*/ 30 w 210"/>
                              <a:gd name="T29" fmla="*/ 145 h 165"/>
                              <a:gd name="T30" fmla="*/ 65 w 210"/>
                              <a:gd name="T31" fmla="*/ 160 h 165"/>
                              <a:gd name="T32" fmla="*/ 105 w 210"/>
                              <a:gd name="T33" fmla="*/ 165 h 165"/>
                              <a:gd name="T34" fmla="*/ 105 w 210"/>
                              <a:gd name="T35" fmla="*/ 165 h 165"/>
                              <a:gd name="T36" fmla="*/ 145 w 210"/>
                              <a:gd name="T37" fmla="*/ 160 h 165"/>
                              <a:gd name="T38" fmla="*/ 180 w 210"/>
                              <a:gd name="T39" fmla="*/ 145 h 165"/>
                              <a:gd name="T40" fmla="*/ 190 w 210"/>
                              <a:gd name="T41" fmla="*/ 135 h 165"/>
                              <a:gd name="T42" fmla="*/ 200 w 210"/>
                              <a:gd name="T43" fmla="*/ 120 h 165"/>
                              <a:gd name="T44" fmla="*/ 210 w 210"/>
                              <a:gd name="T45" fmla="*/ 110 h 165"/>
                              <a:gd name="T46" fmla="*/ 210 w 210"/>
                              <a:gd name="T47" fmla="*/ 95 h 165"/>
                              <a:gd name="T48" fmla="*/ 210 w 210"/>
                              <a:gd name="T49" fmla="*/ 95 h 165"/>
                              <a:gd name="T50" fmla="*/ 210 w 210"/>
                              <a:gd name="T51" fmla="*/ 80 h 165"/>
                              <a:gd name="T52" fmla="*/ 205 w 210"/>
                              <a:gd name="T53" fmla="*/ 65 h 165"/>
                              <a:gd name="T54" fmla="*/ 195 w 210"/>
                              <a:gd name="T55" fmla="*/ 45 h 165"/>
                              <a:gd name="T56" fmla="*/ 180 w 210"/>
                              <a:gd name="T57" fmla="*/ 30 h 165"/>
                              <a:gd name="T58" fmla="*/ 165 w 210"/>
                              <a:gd name="T59" fmla="*/ 20 h 165"/>
                              <a:gd name="T60" fmla="*/ 145 w 210"/>
                              <a:gd name="T61" fmla="*/ 10 h 165"/>
                              <a:gd name="T62" fmla="*/ 125 w 210"/>
                              <a:gd name="T63" fmla="*/ 5 h 165"/>
                              <a:gd name="T64" fmla="*/ 105 w 210"/>
                              <a:gd name="T65" fmla="*/ 0 h 165"/>
                              <a:gd name="T66" fmla="*/ 105 w 210"/>
                              <a:gd name="T67" fmla="*/ 0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10" h="165">
                                <a:moveTo>
                                  <a:pt x="105" y="0"/>
                                </a:moveTo>
                                <a:lnTo>
                                  <a:pt x="105" y="0"/>
                                </a:lnTo>
                                <a:lnTo>
                                  <a:pt x="85" y="5"/>
                                </a:lnTo>
                                <a:lnTo>
                                  <a:pt x="65" y="10"/>
                                </a:lnTo>
                                <a:lnTo>
                                  <a:pt x="50" y="20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5" y="80"/>
                                </a:lnTo>
                                <a:lnTo>
                                  <a:pt x="0" y="95"/>
                                </a:lnTo>
                                <a:lnTo>
                                  <a:pt x="5" y="110"/>
                                </a:lnTo>
                                <a:lnTo>
                                  <a:pt x="10" y="120"/>
                                </a:lnTo>
                                <a:lnTo>
                                  <a:pt x="20" y="135"/>
                                </a:lnTo>
                                <a:lnTo>
                                  <a:pt x="30" y="145"/>
                                </a:lnTo>
                                <a:lnTo>
                                  <a:pt x="65" y="160"/>
                                </a:lnTo>
                                <a:lnTo>
                                  <a:pt x="105" y="165"/>
                                </a:lnTo>
                                <a:lnTo>
                                  <a:pt x="145" y="160"/>
                                </a:lnTo>
                                <a:lnTo>
                                  <a:pt x="180" y="145"/>
                                </a:lnTo>
                                <a:lnTo>
                                  <a:pt x="190" y="135"/>
                                </a:lnTo>
                                <a:lnTo>
                                  <a:pt x="200" y="120"/>
                                </a:lnTo>
                                <a:lnTo>
                                  <a:pt x="210" y="110"/>
                                </a:lnTo>
                                <a:lnTo>
                                  <a:pt x="210" y="95"/>
                                </a:lnTo>
                                <a:lnTo>
                                  <a:pt x="210" y="80"/>
                                </a:lnTo>
                                <a:lnTo>
                                  <a:pt x="205" y="65"/>
                                </a:lnTo>
                                <a:lnTo>
                                  <a:pt x="195" y="45"/>
                                </a:lnTo>
                                <a:lnTo>
                                  <a:pt x="180" y="30"/>
                                </a:lnTo>
                                <a:lnTo>
                                  <a:pt x="165" y="20"/>
                                </a:lnTo>
                                <a:lnTo>
                                  <a:pt x="145" y="10"/>
                                </a:lnTo>
                                <a:lnTo>
                                  <a:pt x="125" y="5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3498"/>
                        <wps:cNvSpPr>
                          <a:spLocks/>
                        </wps:cNvSpPr>
                        <wps:spPr bwMode="auto">
                          <a:xfrm>
                            <a:off x="3446" y="8937"/>
                            <a:ext cx="150" cy="145"/>
                          </a:xfrm>
                          <a:custGeom>
                            <a:avLst/>
                            <a:gdLst>
                              <a:gd name="T0" fmla="*/ 75 w 150"/>
                              <a:gd name="T1" fmla="*/ 0 h 145"/>
                              <a:gd name="T2" fmla="*/ 75 w 150"/>
                              <a:gd name="T3" fmla="*/ 0 h 145"/>
                              <a:gd name="T4" fmla="*/ 60 w 150"/>
                              <a:gd name="T5" fmla="*/ 5 h 145"/>
                              <a:gd name="T6" fmla="*/ 45 w 150"/>
                              <a:gd name="T7" fmla="*/ 10 h 145"/>
                              <a:gd name="T8" fmla="*/ 35 w 150"/>
                              <a:gd name="T9" fmla="*/ 25 h 145"/>
                              <a:gd name="T10" fmla="*/ 25 w 150"/>
                              <a:gd name="T11" fmla="*/ 35 h 145"/>
                              <a:gd name="T12" fmla="*/ 10 w 150"/>
                              <a:gd name="T13" fmla="*/ 70 h 145"/>
                              <a:gd name="T14" fmla="*/ 0 w 150"/>
                              <a:gd name="T15" fmla="*/ 95 h 145"/>
                              <a:gd name="T16" fmla="*/ 0 w 150"/>
                              <a:gd name="T17" fmla="*/ 95 h 145"/>
                              <a:gd name="T18" fmla="*/ 5 w 150"/>
                              <a:gd name="T19" fmla="*/ 105 h 145"/>
                              <a:gd name="T20" fmla="*/ 10 w 150"/>
                              <a:gd name="T21" fmla="*/ 115 h 145"/>
                              <a:gd name="T22" fmla="*/ 25 w 150"/>
                              <a:gd name="T23" fmla="*/ 130 h 145"/>
                              <a:gd name="T24" fmla="*/ 45 w 150"/>
                              <a:gd name="T25" fmla="*/ 140 h 145"/>
                              <a:gd name="T26" fmla="*/ 75 w 150"/>
                              <a:gd name="T27" fmla="*/ 145 h 145"/>
                              <a:gd name="T28" fmla="*/ 75 w 150"/>
                              <a:gd name="T29" fmla="*/ 145 h 145"/>
                              <a:gd name="T30" fmla="*/ 105 w 150"/>
                              <a:gd name="T31" fmla="*/ 140 h 145"/>
                              <a:gd name="T32" fmla="*/ 125 w 150"/>
                              <a:gd name="T33" fmla="*/ 130 h 145"/>
                              <a:gd name="T34" fmla="*/ 145 w 150"/>
                              <a:gd name="T35" fmla="*/ 115 h 145"/>
                              <a:gd name="T36" fmla="*/ 150 w 150"/>
                              <a:gd name="T37" fmla="*/ 95 h 145"/>
                              <a:gd name="T38" fmla="*/ 150 w 150"/>
                              <a:gd name="T39" fmla="*/ 95 h 145"/>
                              <a:gd name="T40" fmla="*/ 145 w 150"/>
                              <a:gd name="T41" fmla="*/ 70 h 145"/>
                              <a:gd name="T42" fmla="*/ 130 w 150"/>
                              <a:gd name="T43" fmla="*/ 40 h 145"/>
                              <a:gd name="T44" fmla="*/ 120 w 150"/>
                              <a:gd name="T45" fmla="*/ 25 h 145"/>
                              <a:gd name="T46" fmla="*/ 105 w 150"/>
                              <a:gd name="T47" fmla="*/ 10 h 145"/>
                              <a:gd name="T48" fmla="*/ 90 w 150"/>
                              <a:gd name="T49" fmla="*/ 5 h 145"/>
                              <a:gd name="T50" fmla="*/ 75 w 150"/>
                              <a:gd name="T51" fmla="*/ 0 h 145"/>
                              <a:gd name="T52" fmla="*/ 75 w 150"/>
                              <a:gd name="T53" fmla="*/ 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0" h="145">
                                <a:moveTo>
                                  <a:pt x="75" y="0"/>
                                </a:moveTo>
                                <a:lnTo>
                                  <a:pt x="75" y="0"/>
                                </a:lnTo>
                                <a:lnTo>
                                  <a:pt x="60" y="5"/>
                                </a:lnTo>
                                <a:lnTo>
                                  <a:pt x="45" y="10"/>
                                </a:lnTo>
                                <a:lnTo>
                                  <a:pt x="35" y="25"/>
                                </a:lnTo>
                                <a:lnTo>
                                  <a:pt x="25" y="35"/>
                                </a:lnTo>
                                <a:lnTo>
                                  <a:pt x="10" y="70"/>
                                </a:lnTo>
                                <a:lnTo>
                                  <a:pt x="0" y="95"/>
                                </a:lnTo>
                                <a:lnTo>
                                  <a:pt x="5" y="105"/>
                                </a:lnTo>
                                <a:lnTo>
                                  <a:pt x="10" y="115"/>
                                </a:lnTo>
                                <a:lnTo>
                                  <a:pt x="25" y="130"/>
                                </a:lnTo>
                                <a:lnTo>
                                  <a:pt x="45" y="140"/>
                                </a:lnTo>
                                <a:lnTo>
                                  <a:pt x="75" y="145"/>
                                </a:lnTo>
                                <a:lnTo>
                                  <a:pt x="105" y="140"/>
                                </a:lnTo>
                                <a:lnTo>
                                  <a:pt x="125" y="130"/>
                                </a:lnTo>
                                <a:lnTo>
                                  <a:pt x="145" y="115"/>
                                </a:lnTo>
                                <a:lnTo>
                                  <a:pt x="150" y="95"/>
                                </a:lnTo>
                                <a:lnTo>
                                  <a:pt x="145" y="70"/>
                                </a:lnTo>
                                <a:lnTo>
                                  <a:pt x="130" y="40"/>
                                </a:lnTo>
                                <a:lnTo>
                                  <a:pt x="120" y="25"/>
                                </a:lnTo>
                                <a:lnTo>
                                  <a:pt x="105" y="10"/>
                                </a:lnTo>
                                <a:lnTo>
                                  <a:pt x="90" y="5"/>
                                </a:lnTo>
                                <a:lnTo>
                                  <a:pt x="7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3499"/>
                        <wps:cNvSpPr>
                          <a:spLocks/>
                        </wps:cNvSpPr>
                        <wps:spPr bwMode="auto">
                          <a:xfrm>
                            <a:off x="3271" y="8917"/>
                            <a:ext cx="510" cy="20"/>
                          </a:xfrm>
                          <a:custGeom>
                            <a:avLst/>
                            <a:gdLst>
                              <a:gd name="T0" fmla="*/ 510 w 510"/>
                              <a:gd name="T1" fmla="*/ 20 h 20"/>
                              <a:gd name="T2" fmla="*/ 510 w 510"/>
                              <a:gd name="T3" fmla="*/ 20 h 20"/>
                              <a:gd name="T4" fmla="*/ 485 w 510"/>
                              <a:gd name="T5" fmla="*/ 10 h 20"/>
                              <a:gd name="T6" fmla="*/ 440 w 510"/>
                              <a:gd name="T7" fmla="*/ 0 h 20"/>
                              <a:gd name="T8" fmla="*/ 405 w 510"/>
                              <a:gd name="T9" fmla="*/ 0 h 20"/>
                              <a:gd name="T10" fmla="*/ 365 w 510"/>
                              <a:gd name="T11" fmla="*/ 0 h 20"/>
                              <a:gd name="T12" fmla="*/ 310 w 510"/>
                              <a:gd name="T13" fmla="*/ 10 h 20"/>
                              <a:gd name="T14" fmla="*/ 250 w 510"/>
                              <a:gd name="T15" fmla="*/ 20 h 20"/>
                              <a:gd name="T16" fmla="*/ 250 w 510"/>
                              <a:gd name="T17" fmla="*/ 20 h 20"/>
                              <a:gd name="T18" fmla="*/ 250 w 510"/>
                              <a:gd name="T19" fmla="*/ 20 h 20"/>
                              <a:gd name="T20" fmla="*/ 190 w 510"/>
                              <a:gd name="T21" fmla="*/ 10 h 20"/>
                              <a:gd name="T22" fmla="*/ 140 w 510"/>
                              <a:gd name="T23" fmla="*/ 5 h 20"/>
                              <a:gd name="T24" fmla="*/ 100 w 510"/>
                              <a:gd name="T25" fmla="*/ 0 h 20"/>
                              <a:gd name="T26" fmla="*/ 65 w 510"/>
                              <a:gd name="T27" fmla="*/ 0 h 20"/>
                              <a:gd name="T28" fmla="*/ 20 w 510"/>
                              <a:gd name="T29" fmla="*/ 10 h 20"/>
                              <a:gd name="T30" fmla="*/ 0 w 510"/>
                              <a:gd name="T31" fmla="*/ 2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10" h="20">
                                <a:moveTo>
                                  <a:pt x="510" y="20"/>
                                </a:moveTo>
                                <a:lnTo>
                                  <a:pt x="510" y="20"/>
                                </a:lnTo>
                                <a:lnTo>
                                  <a:pt x="485" y="10"/>
                                </a:lnTo>
                                <a:lnTo>
                                  <a:pt x="440" y="0"/>
                                </a:lnTo>
                                <a:lnTo>
                                  <a:pt x="405" y="0"/>
                                </a:lnTo>
                                <a:lnTo>
                                  <a:pt x="365" y="0"/>
                                </a:lnTo>
                                <a:lnTo>
                                  <a:pt x="310" y="10"/>
                                </a:lnTo>
                                <a:lnTo>
                                  <a:pt x="250" y="20"/>
                                </a:lnTo>
                                <a:lnTo>
                                  <a:pt x="190" y="10"/>
                                </a:lnTo>
                                <a:lnTo>
                                  <a:pt x="140" y="5"/>
                                </a:lnTo>
                                <a:lnTo>
                                  <a:pt x="100" y="0"/>
                                </a:lnTo>
                                <a:lnTo>
                                  <a:pt x="65" y="0"/>
                                </a:lnTo>
                                <a:lnTo>
                                  <a:pt x="20" y="10"/>
                                </a:ln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3500"/>
                        <wps:cNvSpPr>
                          <a:spLocks/>
                        </wps:cNvSpPr>
                        <wps:spPr bwMode="auto">
                          <a:xfrm>
                            <a:off x="3271" y="8892"/>
                            <a:ext cx="510" cy="45"/>
                          </a:xfrm>
                          <a:custGeom>
                            <a:avLst/>
                            <a:gdLst>
                              <a:gd name="T0" fmla="*/ 510 w 510"/>
                              <a:gd name="T1" fmla="*/ 45 h 45"/>
                              <a:gd name="T2" fmla="*/ 510 w 510"/>
                              <a:gd name="T3" fmla="*/ 45 h 45"/>
                              <a:gd name="T4" fmla="*/ 465 w 510"/>
                              <a:gd name="T5" fmla="*/ 30 h 45"/>
                              <a:gd name="T6" fmla="*/ 420 w 510"/>
                              <a:gd name="T7" fmla="*/ 20 h 45"/>
                              <a:gd name="T8" fmla="*/ 355 w 510"/>
                              <a:gd name="T9" fmla="*/ 10 h 45"/>
                              <a:gd name="T10" fmla="*/ 280 w 510"/>
                              <a:gd name="T11" fmla="*/ 0 h 45"/>
                              <a:gd name="T12" fmla="*/ 190 w 510"/>
                              <a:gd name="T13" fmla="*/ 5 h 45"/>
                              <a:gd name="T14" fmla="*/ 145 w 510"/>
                              <a:gd name="T15" fmla="*/ 10 h 45"/>
                              <a:gd name="T16" fmla="*/ 95 w 510"/>
                              <a:gd name="T17" fmla="*/ 15 h 45"/>
                              <a:gd name="T18" fmla="*/ 50 w 510"/>
                              <a:gd name="T19" fmla="*/ 30 h 45"/>
                              <a:gd name="T20" fmla="*/ 0 w 510"/>
                              <a:gd name="T21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10" h="45">
                                <a:moveTo>
                                  <a:pt x="510" y="45"/>
                                </a:moveTo>
                                <a:lnTo>
                                  <a:pt x="510" y="45"/>
                                </a:lnTo>
                                <a:lnTo>
                                  <a:pt x="465" y="30"/>
                                </a:lnTo>
                                <a:lnTo>
                                  <a:pt x="420" y="20"/>
                                </a:lnTo>
                                <a:lnTo>
                                  <a:pt x="355" y="10"/>
                                </a:lnTo>
                                <a:lnTo>
                                  <a:pt x="280" y="0"/>
                                </a:lnTo>
                                <a:lnTo>
                                  <a:pt x="190" y="5"/>
                                </a:lnTo>
                                <a:lnTo>
                                  <a:pt x="145" y="10"/>
                                </a:lnTo>
                                <a:lnTo>
                                  <a:pt x="95" y="15"/>
                                </a:lnTo>
                                <a:lnTo>
                                  <a:pt x="50" y="30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Line 3501"/>
                        <wps:cNvCnPr/>
                        <wps:spPr bwMode="auto">
                          <a:xfrm flipH="1">
                            <a:off x="3261" y="8842"/>
                            <a:ext cx="520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3502"/>
                        <wps:cNvCnPr/>
                        <wps:spPr bwMode="auto">
                          <a:xfrm flipH="1">
                            <a:off x="3261" y="8812"/>
                            <a:ext cx="520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Freeform 3503"/>
                        <wps:cNvSpPr>
                          <a:spLocks/>
                        </wps:cNvSpPr>
                        <wps:spPr bwMode="auto">
                          <a:xfrm>
                            <a:off x="2742" y="8937"/>
                            <a:ext cx="50" cy="250"/>
                          </a:xfrm>
                          <a:custGeom>
                            <a:avLst/>
                            <a:gdLst>
                              <a:gd name="T0" fmla="*/ 10 w 50"/>
                              <a:gd name="T1" fmla="*/ 0 h 250"/>
                              <a:gd name="T2" fmla="*/ 10 w 50"/>
                              <a:gd name="T3" fmla="*/ 0 h 250"/>
                              <a:gd name="T4" fmla="*/ 20 w 50"/>
                              <a:gd name="T5" fmla="*/ 10 h 250"/>
                              <a:gd name="T6" fmla="*/ 30 w 50"/>
                              <a:gd name="T7" fmla="*/ 25 h 250"/>
                              <a:gd name="T8" fmla="*/ 45 w 50"/>
                              <a:gd name="T9" fmla="*/ 50 h 250"/>
                              <a:gd name="T10" fmla="*/ 45 w 50"/>
                              <a:gd name="T11" fmla="*/ 80 h 250"/>
                              <a:gd name="T12" fmla="*/ 45 w 50"/>
                              <a:gd name="T13" fmla="*/ 110 h 250"/>
                              <a:gd name="T14" fmla="*/ 35 w 50"/>
                              <a:gd name="T15" fmla="*/ 135 h 250"/>
                              <a:gd name="T16" fmla="*/ 25 w 50"/>
                              <a:gd name="T17" fmla="*/ 155 h 250"/>
                              <a:gd name="T18" fmla="*/ 0 w 50"/>
                              <a:gd name="T19" fmla="*/ 185 h 250"/>
                              <a:gd name="T20" fmla="*/ 0 w 50"/>
                              <a:gd name="T21" fmla="*/ 185 h 250"/>
                              <a:gd name="T22" fmla="*/ 0 w 50"/>
                              <a:gd name="T23" fmla="*/ 190 h 250"/>
                              <a:gd name="T24" fmla="*/ 0 w 50"/>
                              <a:gd name="T25" fmla="*/ 200 h 250"/>
                              <a:gd name="T26" fmla="*/ 20 w 50"/>
                              <a:gd name="T27" fmla="*/ 215 h 250"/>
                              <a:gd name="T28" fmla="*/ 50 w 50"/>
                              <a:gd name="T29" fmla="*/ 235 h 250"/>
                              <a:gd name="T30" fmla="*/ 5 w 50"/>
                              <a:gd name="T31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10" y="0"/>
                                </a:moveTo>
                                <a:lnTo>
                                  <a:pt x="10" y="0"/>
                                </a:lnTo>
                                <a:lnTo>
                                  <a:pt x="20" y="10"/>
                                </a:lnTo>
                                <a:lnTo>
                                  <a:pt x="30" y="25"/>
                                </a:lnTo>
                                <a:lnTo>
                                  <a:pt x="45" y="50"/>
                                </a:lnTo>
                                <a:lnTo>
                                  <a:pt x="45" y="80"/>
                                </a:lnTo>
                                <a:lnTo>
                                  <a:pt x="45" y="110"/>
                                </a:lnTo>
                                <a:lnTo>
                                  <a:pt x="35" y="135"/>
                                </a:lnTo>
                                <a:lnTo>
                                  <a:pt x="25" y="155"/>
                                </a:lnTo>
                                <a:lnTo>
                                  <a:pt x="0" y="185"/>
                                </a:lnTo>
                                <a:lnTo>
                                  <a:pt x="0" y="190"/>
                                </a:lnTo>
                                <a:lnTo>
                                  <a:pt x="0" y="200"/>
                                </a:lnTo>
                                <a:lnTo>
                                  <a:pt x="20" y="215"/>
                                </a:lnTo>
                                <a:lnTo>
                                  <a:pt x="50" y="235"/>
                                </a:lnTo>
                                <a:lnTo>
                                  <a:pt x="5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3504"/>
                        <wps:cNvSpPr>
                          <a:spLocks/>
                        </wps:cNvSpPr>
                        <wps:spPr bwMode="auto">
                          <a:xfrm>
                            <a:off x="3211" y="8937"/>
                            <a:ext cx="50" cy="250"/>
                          </a:xfrm>
                          <a:custGeom>
                            <a:avLst/>
                            <a:gdLst>
                              <a:gd name="T0" fmla="*/ 50 w 50"/>
                              <a:gd name="T1" fmla="*/ 0 h 250"/>
                              <a:gd name="T2" fmla="*/ 50 w 50"/>
                              <a:gd name="T3" fmla="*/ 0 h 250"/>
                              <a:gd name="T4" fmla="*/ 25 w 50"/>
                              <a:gd name="T5" fmla="*/ 25 h 250"/>
                              <a:gd name="T6" fmla="*/ 15 w 50"/>
                              <a:gd name="T7" fmla="*/ 50 h 250"/>
                              <a:gd name="T8" fmla="*/ 10 w 50"/>
                              <a:gd name="T9" fmla="*/ 80 h 250"/>
                              <a:gd name="T10" fmla="*/ 15 w 50"/>
                              <a:gd name="T11" fmla="*/ 110 h 250"/>
                              <a:gd name="T12" fmla="*/ 20 w 50"/>
                              <a:gd name="T13" fmla="*/ 135 h 250"/>
                              <a:gd name="T14" fmla="*/ 30 w 50"/>
                              <a:gd name="T15" fmla="*/ 155 h 250"/>
                              <a:gd name="T16" fmla="*/ 50 w 50"/>
                              <a:gd name="T17" fmla="*/ 185 h 250"/>
                              <a:gd name="T18" fmla="*/ 50 w 50"/>
                              <a:gd name="T19" fmla="*/ 185 h 250"/>
                              <a:gd name="T20" fmla="*/ 50 w 50"/>
                              <a:gd name="T21" fmla="*/ 190 h 250"/>
                              <a:gd name="T22" fmla="*/ 50 w 50"/>
                              <a:gd name="T23" fmla="*/ 195 h 250"/>
                              <a:gd name="T24" fmla="*/ 35 w 50"/>
                              <a:gd name="T25" fmla="*/ 215 h 250"/>
                              <a:gd name="T26" fmla="*/ 0 w 50"/>
                              <a:gd name="T27" fmla="*/ 235 h 250"/>
                              <a:gd name="T28" fmla="*/ 50 w 50"/>
                              <a:gd name="T29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50" y="0"/>
                                </a:moveTo>
                                <a:lnTo>
                                  <a:pt x="50" y="0"/>
                                </a:lnTo>
                                <a:lnTo>
                                  <a:pt x="25" y="25"/>
                                </a:lnTo>
                                <a:lnTo>
                                  <a:pt x="15" y="50"/>
                                </a:lnTo>
                                <a:lnTo>
                                  <a:pt x="10" y="80"/>
                                </a:lnTo>
                                <a:lnTo>
                                  <a:pt x="15" y="110"/>
                                </a:lnTo>
                                <a:lnTo>
                                  <a:pt x="20" y="135"/>
                                </a:lnTo>
                                <a:lnTo>
                                  <a:pt x="30" y="155"/>
                                </a:lnTo>
                                <a:lnTo>
                                  <a:pt x="50" y="185"/>
                                </a:lnTo>
                                <a:lnTo>
                                  <a:pt x="50" y="190"/>
                                </a:lnTo>
                                <a:lnTo>
                                  <a:pt x="50" y="195"/>
                                </a:lnTo>
                                <a:lnTo>
                                  <a:pt x="35" y="215"/>
                                </a:lnTo>
                                <a:lnTo>
                                  <a:pt x="0" y="235"/>
                                </a:lnTo>
                                <a:lnTo>
                                  <a:pt x="50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3505"/>
                        <wps:cNvSpPr>
                          <a:spLocks/>
                        </wps:cNvSpPr>
                        <wps:spPr bwMode="auto">
                          <a:xfrm>
                            <a:off x="2787" y="8937"/>
                            <a:ext cx="434" cy="245"/>
                          </a:xfrm>
                          <a:custGeom>
                            <a:avLst/>
                            <a:gdLst>
                              <a:gd name="T0" fmla="*/ 214 w 434"/>
                              <a:gd name="T1" fmla="*/ 0 h 245"/>
                              <a:gd name="T2" fmla="*/ 214 w 434"/>
                              <a:gd name="T3" fmla="*/ 0 h 245"/>
                              <a:gd name="T4" fmla="*/ 135 w 434"/>
                              <a:gd name="T5" fmla="*/ 5 h 245"/>
                              <a:gd name="T6" fmla="*/ 95 w 434"/>
                              <a:gd name="T7" fmla="*/ 10 h 245"/>
                              <a:gd name="T8" fmla="*/ 65 w 434"/>
                              <a:gd name="T9" fmla="*/ 15 h 245"/>
                              <a:gd name="T10" fmla="*/ 40 w 434"/>
                              <a:gd name="T11" fmla="*/ 30 h 245"/>
                              <a:gd name="T12" fmla="*/ 20 w 434"/>
                              <a:gd name="T13" fmla="*/ 45 h 245"/>
                              <a:gd name="T14" fmla="*/ 5 w 434"/>
                              <a:gd name="T15" fmla="*/ 65 h 245"/>
                              <a:gd name="T16" fmla="*/ 0 w 434"/>
                              <a:gd name="T17" fmla="*/ 95 h 245"/>
                              <a:gd name="T18" fmla="*/ 0 w 434"/>
                              <a:gd name="T19" fmla="*/ 95 h 245"/>
                              <a:gd name="T20" fmla="*/ 0 w 434"/>
                              <a:gd name="T21" fmla="*/ 125 h 245"/>
                              <a:gd name="T22" fmla="*/ 15 w 434"/>
                              <a:gd name="T23" fmla="*/ 150 h 245"/>
                              <a:gd name="T24" fmla="*/ 35 w 434"/>
                              <a:gd name="T25" fmla="*/ 175 h 245"/>
                              <a:gd name="T26" fmla="*/ 60 w 434"/>
                              <a:gd name="T27" fmla="*/ 200 h 245"/>
                              <a:gd name="T28" fmla="*/ 95 w 434"/>
                              <a:gd name="T29" fmla="*/ 220 h 245"/>
                              <a:gd name="T30" fmla="*/ 130 w 434"/>
                              <a:gd name="T31" fmla="*/ 230 h 245"/>
                              <a:gd name="T32" fmla="*/ 169 w 434"/>
                              <a:gd name="T33" fmla="*/ 240 h 245"/>
                              <a:gd name="T34" fmla="*/ 214 w 434"/>
                              <a:gd name="T35" fmla="*/ 245 h 245"/>
                              <a:gd name="T36" fmla="*/ 214 w 434"/>
                              <a:gd name="T37" fmla="*/ 245 h 245"/>
                              <a:gd name="T38" fmla="*/ 259 w 434"/>
                              <a:gd name="T39" fmla="*/ 240 h 245"/>
                              <a:gd name="T40" fmla="*/ 299 w 434"/>
                              <a:gd name="T41" fmla="*/ 230 h 245"/>
                              <a:gd name="T42" fmla="*/ 339 w 434"/>
                              <a:gd name="T43" fmla="*/ 220 h 245"/>
                              <a:gd name="T44" fmla="*/ 369 w 434"/>
                              <a:gd name="T45" fmla="*/ 200 h 245"/>
                              <a:gd name="T46" fmla="*/ 394 w 434"/>
                              <a:gd name="T47" fmla="*/ 175 h 245"/>
                              <a:gd name="T48" fmla="*/ 414 w 434"/>
                              <a:gd name="T49" fmla="*/ 150 h 245"/>
                              <a:gd name="T50" fmla="*/ 429 w 434"/>
                              <a:gd name="T51" fmla="*/ 125 h 245"/>
                              <a:gd name="T52" fmla="*/ 434 w 434"/>
                              <a:gd name="T53" fmla="*/ 95 h 245"/>
                              <a:gd name="T54" fmla="*/ 434 w 434"/>
                              <a:gd name="T55" fmla="*/ 95 h 245"/>
                              <a:gd name="T56" fmla="*/ 429 w 434"/>
                              <a:gd name="T57" fmla="*/ 65 h 245"/>
                              <a:gd name="T58" fmla="*/ 419 w 434"/>
                              <a:gd name="T59" fmla="*/ 45 h 245"/>
                              <a:gd name="T60" fmla="*/ 399 w 434"/>
                              <a:gd name="T61" fmla="*/ 30 h 245"/>
                              <a:gd name="T62" fmla="*/ 369 w 434"/>
                              <a:gd name="T63" fmla="*/ 15 h 245"/>
                              <a:gd name="T64" fmla="*/ 339 w 434"/>
                              <a:gd name="T65" fmla="*/ 10 h 245"/>
                              <a:gd name="T66" fmla="*/ 299 w 434"/>
                              <a:gd name="T67" fmla="*/ 5 h 245"/>
                              <a:gd name="T68" fmla="*/ 214 w 434"/>
                              <a:gd name="T69" fmla="*/ 0 h 245"/>
                              <a:gd name="T70" fmla="*/ 214 w 434"/>
                              <a:gd name="T71" fmla="*/ 0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4" h="245">
                                <a:moveTo>
                                  <a:pt x="214" y="0"/>
                                </a:moveTo>
                                <a:lnTo>
                                  <a:pt x="214" y="0"/>
                                </a:lnTo>
                                <a:lnTo>
                                  <a:pt x="135" y="5"/>
                                </a:lnTo>
                                <a:lnTo>
                                  <a:pt x="95" y="10"/>
                                </a:lnTo>
                                <a:lnTo>
                                  <a:pt x="65" y="15"/>
                                </a:lnTo>
                                <a:lnTo>
                                  <a:pt x="40" y="30"/>
                                </a:lnTo>
                                <a:lnTo>
                                  <a:pt x="20" y="45"/>
                                </a:lnTo>
                                <a:lnTo>
                                  <a:pt x="5" y="65"/>
                                </a:lnTo>
                                <a:lnTo>
                                  <a:pt x="0" y="95"/>
                                </a:lnTo>
                                <a:lnTo>
                                  <a:pt x="0" y="125"/>
                                </a:lnTo>
                                <a:lnTo>
                                  <a:pt x="15" y="150"/>
                                </a:lnTo>
                                <a:lnTo>
                                  <a:pt x="35" y="175"/>
                                </a:lnTo>
                                <a:lnTo>
                                  <a:pt x="60" y="200"/>
                                </a:lnTo>
                                <a:lnTo>
                                  <a:pt x="95" y="220"/>
                                </a:lnTo>
                                <a:lnTo>
                                  <a:pt x="130" y="230"/>
                                </a:lnTo>
                                <a:lnTo>
                                  <a:pt x="169" y="240"/>
                                </a:lnTo>
                                <a:lnTo>
                                  <a:pt x="214" y="245"/>
                                </a:lnTo>
                                <a:lnTo>
                                  <a:pt x="259" y="240"/>
                                </a:lnTo>
                                <a:lnTo>
                                  <a:pt x="299" y="230"/>
                                </a:lnTo>
                                <a:lnTo>
                                  <a:pt x="339" y="220"/>
                                </a:lnTo>
                                <a:lnTo>
                                  <a:pt x="369" y="200"/>
                                </a:lnTo>
                                <a:lnTo>
                                  <a:pt x="394" y="175"/>
                                </a:lnTo>
                                <a:lnTo>
                                  <a:pt x="414" y="150"/>
                                </a:lnTo>
                                <a:lnTo>
                                  <a:pt x="429" y="125"/>
                                </a:lnTo>
                                <a:lnTo>
                                  <a:pt x="434" y="95"/>
                                </a:lnTo>
                                <a:lnTo>
                                  <a:pt x="429" y="65"/>
                                </a:lnTo>
                                <a:lnTo>
                                  <a:pt x="419" y="45"/>
                                </a:lnTo>
                                <a:lnTo>
                                  <a:pt x="399" y="30"/>
                                </a:lnTo>
                                <a:lnTo>
                                  <a:pt x="369" y="15"/>
                                </a:lnTo>
                                <a:lnTo>
                                  <a:pt x="339" y="10"/>
                                </a:lnTo>
                                <a:lnTo>
                                  <a:pt x="299" y="5"/>
                                </a:lnTo>
                                <a:lnTo>
                                  <a:pt x="21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3506"/>
                        <wps:cNvSpPr>
                          <a:spLocks/>
                        </wps:cNvSpPr>
                        <wps:spPr bwMode="auto">
                          <a:xfrm>
                            <a:off x="2852" y="8937"/>
                            <a:ext cx="299" cy="195"/>
                          </a:xfrm>
                          <a:custGeom>
                            <a:avLst/>
                            <a:gdLst>
                              <a:gd name="T0" fmla="*/ 149 w 299"/>
                              <a:gd name="T1" fmla="*/ 0 h 195"/>
                              <a:gd name="T2" fmla="*/ 149 w 299"/>
                              <a:gd name="T3" fmla="*/ 0 h 195"/>
                              <a:gd name="T4" fmla="*/ 119 w 299"/>
                              <a:gd name="T5" fmla="*/ 0 h 195"/>
                              <a:gd name="T6" fmla="*/ 94 w 299"/>
                              <a:gd name="T7" fmla="*/ 5 h 195"/>
                              <a:gd name="T8" fmla="*/ 70 w 299"/>
                              <a:gd name="T9" fmla="*/ 15 h 195"/>
                              <a:gd name="T10" fmla="*/ 45 w 299"/>
                              <a:gd name="T11" fmla="*/ 25 h 195"/>
                              <a:gd name="T12" fmla="*/ 30 w 299"/>
                              <a:gd name="T13" fmla="*/ 40 h 195"/>
                              <a:gd name="T14" fmla="*/ 15 w 299"/>
                              <a:gd name="T15" fmla="*/ 55 h 195"/>
                              <a:gd name="T16" fmla="*/ 5 w 299"/>
                              <a:gd name="T17" fmla="*/ 75 h 195"/>
                              <a:gd name="T18" fmla="*/ 0 w 299"/>
                              <a:gd name="T19" fmla="*/ 95 h 195"/>
                              <a:gd name="T20" fmla="*/ 0 w 299"/>
                              <a:gd name="T21" fmla="*/ 95 h 195"/>
                              <a:gd name="T22" fmla="*/ 5 w 299"/>
                              <a:gd name="T23" fmla="*/ 115 h 195"/>
                              <a:gd name="T24" fmla="*/ 15 w 299"/>
                              <a:gd name="T25" fmla="*/ 135 h 195"/>
                              <a:gd name="T26" fmla="*/ 25 w 299"/>
                              <a:gd name="T27" fmla="*/ 150 h 195"/>
                              <a:gd name="T28" fmla="*/ 45 w 299"/>
                              <a:gd name="T29" fmla="*/ 165 h 195"/>
                              <a:gd name="T30" fmla="*/ 65 w 299"/>
                              <a:gd name="T31" fmla="*/ 180 h 195"/>
                              <a:gd name="T32" fmla="*/ 94 w 299"/>
                              <a:gd name="T33" fmla="*/ 190 h 195"/>
                              <a:gd name="T34" fmla="*/ 119 w 299"/>
                              <a:gd name="T35" fmla="*/ 195 h 195"/>
                              <a:gd name="T36" fmla="*/ 149 w 299"/>
                              <a:gd name="T37" fmla="*/ 195 h 195"/>
                              <a:gd name="T38" fmla="*/ 149 w 299"/>
                              <a:gd name="T39" fmla="*/ 195 h 195"/>
                              <a:gd name="T40" fmla="*/ 179 w 299"/>
                              <a:gd name="T41" fmla="*/ 195 h 195"/>
                              <a:gd name="T42" fmla="*/ 209 w 299"/>
                              <a:gd name="T43" fmla="*/ 190 h 195"/>
                              <a:gd name="T44" fmla="*/ 234 w 299"/>
                              <a:gd name="T45" fmla="*/ 180 h 195"/>
                              <a:gd name="T46" fmla="*/ 254 w 299"/>
                              <a:gd name="T47" fmla="*/ 165 h 195"/>
                              <a:gd name="T48" fmla="*/ 274 w 299"/>
                              <a:gd name="T49" fmla="*/ 150 h 195"/>
                              <a:gd name="T50" fmla="*/ 289 w 299"/>
                              <a:gd name="T51" fmla="*/ 135 h 195"/>
                              <a:gd name="T52" fmla="*/ 299 w 299"/>
                              <a:gd name="T53" fmla="*/ 115 h 195"/>
                              <a:gd name="T54" fmla="*/ 299 w 299"/>
                              <a:gd name="T55" fmla="*/ 95 h 195"/>
                              <a:gd name="T56" fmla="*/ 299 w 299"/>
                              <a:gd name="T57" fmla="*/ 95 h 195"/>
                              <a:gd name="T58" fmla="*/ 299 w 299"/>
                              <a:gd name="T59" fmla="*/ 75 h 195"/>
                              <a:gd name="T60" fmla="*/ 289 w 299"/>
                              <a:gd name="T61" fmla="*/ 55 h 195"/>
                              <a:gd name="T62" fmla="*/ 274 w 299"/>
                              <a:gd name="T63" fmla="*/ 40 h 195"/>
                              <a:gd name="T64" fmla="*/ 259 w 299"/>
                              <a:gd name="T65" fmla="*/ 25 h 195"/>
                              <a:gd name="T66" fmla="*/ 234 w 299"/>
                              <a:gd name="T67" fmla="*/ 15 h 195"/>
                              <a:gd name="T68" fmla="*/ 209 w 299"/>
                              <a:gd name="T69" fmla="*/ 5 h 195"/>
                              <a:gd name="T70" fmla="*/ 179 w 299"/>
                              <a:gd name="T71" fmla="*/ 0 h 195"/>
                              <a:gd name="T72" fmla="*/ 149 w 299"/>
                              <a:gd name="T73" fmla="*/ 0 h 195"/>
                              <a:gd name="T74" fmla="*/ 149 w 299"/>
                              <a:gd name="T75" fmla="*/ 0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299" h="195">
                                <a:moveTo>
                                  <a:pt x="149" y="0"/>
                                </a:moveTo>
                                <a:lnTo>
                                  <a:pt x="149" y="0"/>
                                </a:lnTo>
                                <a:lnTo>
                                  <a:pt x="119" y="0"/>
                                </a:lnTo>
                                <a:lnTo>
                                  <a:pt x="94" y="5"/>
                                </a:lnTo>
                                <a:lnTo>
                                  <a:pt x="70" y="15"/>
                                </a:lnTo>
                                <a:lnTo>
                                  <a:pt x="45" y="25"/>
                                </a:lnTo>
                                <a:lnTo>
                                  <a:pt x="30" y="40"/>
                                </a:lnTo>
                                <a:lnTo>
                                  <a:pt x="15" y="55"/>
                                </a:lnTo>
                                <a:lnTo>
                                  <a:pt x="5" y="75"/>
                                </a:lnTo>
                                <a:lnTo>
                                  <a:pt x="0" y="95"/>
                                </a:lnTo>
                                <a:lnTo>
                                  <a:pt x="5" y="115"/>
                                </a:lnTo>
                                <a:lnTo>
                                  <a:pt x="15" y="135"/>
                                </a:lnTo>
                                <a:lnTo>
                                  <a:pt x="25" y="150"/>
                                </a:lnTo>
                                <a:lnTo>
                                  <a:pt x="45" y="165"/>
                                </a:lnTo>
                                <a:lnTo>
                                  <a:pt x="65" y="180"/>
                                </a:lnTo>
                                <a:lnTo>
                                  <a:pt x="94" y="190"/>
                                </a:lnTo>
                                <a:lnTo>
                                  <a:pt x="119" y="195"/>
                                </a:lnTo>
                                <a:lnTo>
                                  <a:pt x="149" y="195"/>
                                </a:lnTo>
                                <a:lnTo>
                                  <a:pt x="179" y="195"/>
                                </a:lnTo>
                                <a:lnTo>
                                  <a:pt x="209" y="190"/>
                                </a:lnTo>
                                <a:lnTo>
                                  <a:pt x="234" y="180"/>
                                </a:lnTo>
                                <a:lnTo>
                                  <a:pt x="254" y="165"/>
                                </a:lnTo>
                                <a:lnTo>
                                  <a:pt x="274" y="150"/>
                                </a:lnTo>
                                <a:lnTo>
                                  <a:pt x="289" y="135"/>
                                </a:lnTo>
                                <a:lnTo>
                                  <a:pt x="299" y="115"/>
                                </a:lnTo>
                                <a:lnTo>
                                  <a:pt x="299" y="95"/>
                                </a:lnTo>
                                <a:lnTo>
                                  <a:pt x="299" y="75"/>
                                </a:lnTo>
                                <a:lnTo>
                                  <a:pt x="289" y="55"/>
                                </a:lnTo>
                                <a:lnTo>
                                  <a:pt x="274" y="40"/>
                                </a:lnTo>
                                <a:lnTo>
                                  <a:pt x="259" y="25"/>
                                </a:lnTo>
                                <a:lnTo>
                                  <a:pt x="234" y="15"/>
                                </a:lnTo>
                                <a:lnTo>
                                  <a:pt x="209" y="5"/>
                                </a:lnTo>
                                <a:lnTo>
                                  <a:pt x="179" y="0"/>
                                </a:lnTo>
                                <a:lnTo>
                                  <a:pt x="14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3507"/>
                        <wps:cNvSpPr>
                          <a:spLocks/>
                        </wps:cNvSpPr>
                        <wps:spPr bwMode="auto">
                          <a:xfrm>
                            <a:off x="2897" y="8937"/>
                            <a:ext cx="209" cy="165"/>
                          </a:xfrm>
                          <a:custGeom>
                            <a:avLst/>
                            <a:gdLst>
                              <a:gd name="T0" fmla="*/ 104 w 209"/>
                              <a:gd name="T1" fmla="*/ 0 h 165"/>
                              <a:gd name="T2" fmla="*/ 104 w 209"/>
                              <a:gd name="T3" fmla="*/ 0 h 165"/>
                              <a:gd name="T4" fmla="*/ 84 w 209"/>
                              <a:gd name="T5" fmla="*/ 5 h 165"/>
                              <a:gd name="T6" fmla="*/ 64 w 209"/>
                              <a:gd name="T7" fmla="*/ 10 h 165"/>
                              <a:gd name="T8" fmla="*/ 49 w 209"/>
                              <a:gd name="T9" fmla="*/ 20 h 165"/>
                              <a:gd name="T10" fmla="*/ 35 w 209"/>
                              <a:gd name="T11" fmla="*/ 30 h 165"/>
                              <a:gd name="T12" fmla="*/ 20 w 209"/>
                              <a:gd name="T13" fmla="*/ 45 h 165"/>
                              <a:gd name="T14" fmla="*/ 10 w 209"/>
                              <a:gd name="T15" fmla="*/ 65 h 165"/>
                              <a:gd name="T16" fmla="*/ 5 w 209"/>
                              <a:gd name="T17" fmla="*/ 80 h 165"/>
                              <a:gd name="T18" fmla="*/ 0 w 209"/>
                              <a:gd name="T19" fmla="*/ 95 h 165"/>
                              <a:gd name="T20" fmla="*/ 0 w 209"/>
                              <a:gd name="T21" fmla="*/ 95 h 165"/>
                              <a:gd name="T22" fmla="*/ 5 w 209"/>
                              <a:gd name="T23" fmla="*/ 110 h 165"/>
                              <a:gd name="T24" fmla="*/ 10 w 209"/>
                              <a:gd name="T25" fmla="*/ 120 h 165"/>
                              <a:gd name="T26" fmla="*/ 20 w 209"/>
                              <a:gd name="T27" fmla="*/ 135 h 165"/>
                              <a:gd name="T28" fmla="*/ 30 w 209"/>
                              <a:gd name="T29" fmla="*/ 145 h 165"/>
                              <a:gd name="T30" fmla="*/ 64 w 209"/>
                              <a:gd name="T31" fmla="*/ 160 h 165"/>
                              <a:gd name="T32" fmla="*/ 104 w 209"/>
                              <a:gd name="T33" fmla="*/ 165 h 165"/>
                              <a:gd name="T34" fmla="*/ 104 w 209"/>
                              <a:gd name="T35" fmla="*/ 165 h 165"/>
                              <a:gd name="T36" fmla="*/ 144 w 209"/>
                              <a:gd name="T37" fmla="*/ 160 h 165"/>
                              <a:gd name="T38" fmla="*/ 179 w 209"/>
                              <a:gd name="T39" fmla="*/ 145 h 165"/>
                              <a:gd name="T40" fmla="*/ 194 w 209"/>
                              <a:gd name="T41" fmla="*/ 135 h 165"/>
                              <a:gd name="T42" fmla="*/ 204 w 209"/>
                              <a:gd name="T43" fmla="*/ 120 h 165"/>
                              <a:gd name="T44" fmla="*/ 209 w 209"/>
                              <a:gd name="T45" fmla="*/ 110 h 165"/>
                              <a:gd name="T46" fmla="*/ 209 w 209"/>
                              <a:gd name="T47" fmla="*/ 95 h 165"/>
                              <a:gd name="T48" fmla="*/ 209 w 209"/>
                              <a:gd name="T49" fmla="*/ 95 h 165"/>
                              <a:gd name="T50" fmla="*/ 209 w 209"/>
                              <a:gd name="T51" fmla="*/ 80 h 165"/>
                              <a:gd name="T52" fmla="*/ 204 w 209"/>
                              <a:gd name="T53" fmla="*/ 65 h 165"/>
                              <a:gd name="T54" fmla="*/ 194 w 209"/>
                              <a:gd name="T55" fmla="*/ 45 h 165"/>
                              <a:gd name="T56" fmla="*/ 179 w 209"/>
                              <a:gd name="T57" fmla="*/ 30 h 165"/>
                              <a:gd name="T58" fmla="*/ 164 w 209"/>
                              <a:gd name="T59" fmla="*/ 20 h 165"/>
                              <a:gd name="T60" fmla="*/ 149 w 209"/>
                              <a:gd name="T61" fmla="*/ 10 h 165"/>
                              <a:gd name="T62" fmla="*/ 129 w 209"/>
                              <a:gd name="T63" fmla="*/ 5 h 165"/>
                              <a:gd name="T64" fmla="*/ 104 w 209"/>
                              <a:gd name="T65" fmla="*/ 0 h 165"/>
                              <a:gd name="T66" fmla="*/ 104 w 209"/>
                              <a:gd name="T67" fmla="*/ 0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09" h="165">
                                <a:moveTo>
                                  <a:pt x="104" y="0"/>
                                </a:moveTo>
                                <a:lnTo>
                                  <a:pt x="104" y="0"/>
                                </a:lnTo>
                                <a:lnTo>
                                  <a:pt x="84" y="5"/>
                                </a:lnTo>
                                <a:lnTo>
                                  <a:pt x="64" y="10"/>
                                </a:lnTo>
                                <a:lnTo>
                                  <a:pt x="49" y="20"/>
                                </a:lnTo>
                                <a:lnTo>
                                  <a:pt x="35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5" y="80"/>
                                </a:lnTo>
                                <a:lnTo>
                                  <a:pt x="0" y="95"/>
                                </a:lnTo>
                                <a:lnTo>
                                  <a:pt x="5" y="110"/>
                                </a:lnTo>
                                <a:lnTo>
                                  <a:pt x="10" y="120"/>
                                </a:lnTo>
                                <a:lnTo>
                                  <a:pt x="20" y="135"/>
                                </a:lnTo>
                                <a:lnTo>
                                  <a:pt x="30" y="145"/>
                                </a:lnTo>
                                <a:lnTo>
                                  <a:pt x="64" y="160"/>
                                </a:lnTo>
                                <a:lnTo>
                                  <a:pt x="104" y="165"/>
                                </a:lnTo>
                                <a:lnTo>
                                  <a:pt x="144" y="160"/>
                                </a:lnTo>
                                <a:lnTo>
                                  <a:pt x="179" y="145"/>
                                </a:lnTo>
                                <a:lnTo>
                                  <a:pt x="194" y="135"/>
                                </a:lnTo>
                                <a:lnTo>
                                  <a:pt x="204" y="120"/>
                                </a:lnTo>
                                <a:lnTo>
                                  <a:pt x="209" y="110"/>
                                </a:lnTo>
                                <a:lnTo>
                                  <a:pt x="209" y="95"/>
                                </a:lnTo>
                                <a:lnTo>
                                  <a:pt x="209" y="80"/>
                                </a:lnTo>
                                <a:lnTo>
                                  <a:pt x="204" y="65"/>
                                </a:lnTo>
                                <a:lnTo>
                                  <a:pt x="194" y="45"/>
                                </a:lnTo>
                                <a:lnTo>
                                  <a:pt x="179" y="30"/>
                                </a:lnTo>
                                <a:lnTo>
                                  <a:pt x="164" y="20"/>
                                </a:lnTo>
                                <a:lnTo>
                                  <a:pt x="149" y="10"/>
                                </a:lnTo>
                                <a:lnTo>
                                  <a:pt x="129" y="5"/>
                                </a:lnTo>
                                <a:lnTo>
                                  <a:pt x="10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3508"/>
                        <wps:cNvSpPr>
                          <a:spLocks/>
                        </wps:cNvSpPr>
                        <wps:spPr bwMode="auto">
                          <a:xfrm>
                            <a:off x="2932" y="8937"/>
                            <a:ext cx="144" cy="145"/>
                          </a:xfrm>
                          <a:custGeom>
                            <a:avLst/>
                            <a:gdLst>
                              <a:gd name="T0" fmla="*/ 69 w 144"/>
                              <a:gd name="T1" fmla="*/ 0 h 145"/>
                              <a:gd name="T2" fmla="*/ 69 w 144"/>
                              <a:gd name="T3" fmla="*/ 0 h 145"/>
                              <a:gd name="T4" fmla="*/ 54 w 144"/>
                              <a:gd name="T5" fmla="*/ 5 h 145"/>
                              <a:gd name="T6" fmla="*/ 44 w 144"/>
                              <a:gd name="T7" fmla="*/ 10 h 145"/>
                              <a:gd name="T8" fmla="*/ 29 w 144"/>
                              <a:gd name="T9" fmla="*/ 25 h 145"/>
                              <a:gd name="T10" fmla="*/ 19 w 144"/>
                              <a:gd name="T11" fmla="*/ 35 h 145"/>
                              <a:gd name="T12" fmla="*/ 5 w 144"/>
                              <a:gd name="T13" fmla="*/ 70 h 145"/>
                              <a:gd name="T14" fmla="*/ 0 w 144"/>
                              <a:gd name="T15" fmla="*/ 95 h 145"/>
                              <a:gd name="T16" fmla="*/ 0 w 144"/>
                              <a:gd name="T17" fmla="*/ 95 h 145"/>
                              <a:gd name="T18" fmla="*/ 0 w 144"/>
                              <a:gd name="T19" fmla="*/ 105 h 145"/>
                              <a:gd name="T20" fmla="*/ 5 w 144"/>
                              <a:gd name="T21" fmla="*/ 115 h 145"/>
                              <a:gd name="T22" fmla="*/ 19 w 144"/>
                              <a:gd name="T23" fmla="*/ 130 h 145"/>
                              <a:gd name="T24" fmla="*/ 44 w 144"/>
                              <a:gd name="T25" fmla="*/ 140 h 145"/>
                              <a:gd name="T26" fmla="*/ 69 w 144"/>
                              <a:gd name="T27" fmla="*/ 145 h 145"/>
                              <a:gd name="T28" fmla="*/ 69 w 144"/>
                              <a:gd name="T29" fmla="*/ 145 h 145"/>
                              <a:gd name="T30" fmla="*/ 99 w 144"/>
                              <a:gd name="T31" fmla="*/ 140 h 145"/>
                              <a:gd name="T32" fmla="*/ 124 w 144"/>
                              <a:gd name="T33" fmla="*/ 130 h 145"/>
                              <a:gd name="T34" fmla="*/ 139 w 144"/>
                              <a:gd name="T35" fmla="*/ 115 h 145"/>
                              <a:gd name="T36" fmla="*/ 144 w 144"/>
                              <a:gd name="T37" fmla="*/ 95 h 145"/>
                              <a:gd name="T38" fmla="*/ 144 w 144"/>
                              <a:gd name="T39" fmla="*/ 95 h 145"/>
                              <a:gd name="T40" fmla="*/ 139 w 144"/>
                              <a:gd name="T41" fmla="*/ 70 h 145"/>
                              <a:gd name="T42" fmla="*/ 124 w 144"/>
                              <a:gd name="T43" fmla="*/ 40 h 145"/>
                              <a:gd name="T44" fmla="*/ 114 w 144"/>
                              <a:gd name="T45" fmla="*/ 25 h 145"/>
                              <a:gd name="T46" fmla="*/ 104 w 144"/>
                              <a:gd name="T47" fmla="*/ 10 h 145"/>
                              <a:gd name="T48" fmla="*/ 89 w 144"/>
                              <a:gd name="T49" fmla="*/ 5 h 145"/>
                              <a:gd name="T50" fmla="*/ 69 w 144"/>
                              <a:gd name="T51" fmla="*/ 0 h 145"/>
                              <a:gd name="T52" fmla="*/ 69 w 144"/>
                              <a:gd name="T53" fmla="*/ 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4" h="145">
                                <a:moveTo>
                                  <a:pt x="69" y="0"/>
                                </a:moveTo>
                                <a:lnTo>
                                  <a:pt x="69" y="0"/>
                                </a:lnTo>
                                <a:lnTo>
                                  <a:pt x="54" y="5"/>
                                </a:lnTo>
                                <a:lnTo>
                                  <a:pt x="44" y="10"/>
                                </a:lnTo>
                                <a:lnTo>
                                  <a:pt x="29" y="25"/>
                                </a:lnTo>
                                <a:lnTo>
                                  <a:pt x="19" y="35"/>
                                </a:lnTo>
                                <a:lnTo>
                                  <a:pt x="5" y="70"/>
                                </a:lnTo>
                                <a:lnTo>
                                  <a:pt x="0" y="95"/>
                                </a:lnTo>
                                <a:lnTo>
                                  <a:pt x="0" y="105"/>
                                </a:lnTo>
                                <a:lnTo>
                                  <a:pt x="5" y="115"/>
                                </a:lnTo>
                                <a:lnTo>
                                  <a:pt x="19" y="130"/>
                                </a:lnTo>
                                <a:lnTo>
                                  <a:pt x="44" y="140"/>
                                </a:lnTo>
                                <a:lnTo>
                                  <a:pt x="69" y="145"/>
                                </a:lnTo>
                                <a:lnTo>
                                  <a:pt x="99" y="140"/>
                                </a:lnTo>
                                <a:lnTo>
                                  <a:pt x="124" y="130"/>
                                </a:lnTo>
                                <a:lnTo>
                                  <a:pt x="139" y="115"/>
                                </a:lnTo>
                                <a:lnTo>
                                  <a:pt x="144" y="95"/>
                                </a:lnTo>
                                <a:lnTo>
                                  <a:pt x="139" y="70"/>
                                </a:lnTo>
                                <a:lnTo>
                                  <a:pt x="124" y="40"/>
                                </a:lnTo>
                                <a:lnTo>
                                  <a:pt x="114" y="25"/>
                                </a:lnTo>
                                <a:lnTo>
                                  <a:pt x="104" y="10"/>
                                </a:lnTo>
                                <a:lnTo>
                                  <a:pt x="89" y="5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3509"/>
                        <wps:cNvSpPr>
                          <a:spLocks/>
                        </wps:cNvSpPr>
                        <wps:spPr bwMode="auto">
                          <a:xfrm>
                            <a:off x="2752" y="8917"/>
                            <a:ext cx="509" cy="20"/>
                          </a:xfrm>
                          <a:custGeom>
                            <a:avLst/>
                            <a:gdLst>
                              <a:gd name="T0" fmla="*/ 509 w 509"/>
                              <a:gd name="T1" fmla="*/ 20 h 20"/>
                              <a:gd name="T2" fmla="*/ 509 w 509"/>
                              <a:gd name="T3" fmla="*/ 20 h 20"/>
                              <a:gd name="T4" fmla="*/ 484 w 509"/>
                              <a:gd name="T5" fmla="*/ 10 h 20"/>
                              <a:gd name="T6" fmla="*/ 439 w 509"/>
                              <a:gd name="T7" fmla="*/ 0 h 20"/>
                              <a:gd name="T8" fmla="*/ 404 w 509"/>
                              <a:gd name="T9" fmla="*/ 0 h 20"/>
                              <a:gd name="T10" fmla="*/ 364 w 509"/>
                              <a:gd name="T11" fmla="*/ 0 h 20"/>
                              <a:gd name="T12" fmla="*/ 314 w 509"/>
                              <a:gd name="T13" fmla="*/ 10 h 20"/>
                              <a:gd name="T14" fmla="*/ 254 w 509"/>
                              <a:gd name="T15" fmla="*/ 20 h 20"/>
                              <a:gd name="T16" fmla="*/ 249 w 509"/>
                              <a:gd name="T17" fmla="*/ 20 h 20"/>
                              <a:gd name="T18" fmla="*/ 249 w 509"/>
                              <a:gd name="T19" fmla="*/ 20 h 20"/>
                              <a:gd name="T20" fmla="*/ 190 w 509"/>
                              <a:gd name="T21" fmla="*/ 10 h 20"/>
                              <a:gd name="T22" fmla="*/ 140 w 509"/>
                              <a:gd name="T23" fmla="*/ 5 h 20"/>
                              <a:gd name="T24" fmla="*/ 100 w 509"/>
                              <a:gd name="T25" fmla="*/ 0 h 20"/>
                              <a:gd name="T26" fmla="*/ 65 w 509"/>
                              <a:gd name="T27" fmla="*/ 0 h 20"/>
                              <a:gd name="T28" fmla="*/ 20 w 509"/>
                              <a:gd name="T29" fmla="*/ 10 h 20"/>
                              <a:gd name="T30" fmla="*/ 0 w 509"/>
                              <a:gd name="T31" fmla="*/ 2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9" h="20">
                                <a:moveTo>
                                  <a:pt x="509" y="20"/>
                                </a:moveTo>
                                <a:lnTo>
                                  <a:pt x="509" y="20"/>
                                </a:lnTo>
                                <a:lnTo>
                                  <a:pt x="484" y="10"/>
                                </a:lnTo>
                                <a:lnTo>
                                  <a:pt x="439" y="0"/>
                                </a:lnTo>
                                <a:lnTo>
                                  <a:pt x="404" y="0"/>
                                </a:lnTo>
                                <a:lnTo>
                                  <a:pt x="364" y="0"/>
                                </a:lnTo>
                                <a:lnTo>
                                  <a:pt x="314" y="10"/>
                                </a:lnTo>
                                <a:lnTo>
                                  <a:pt x="254" y="20"/>
                                </a:lnTo>
                                <a:lnTo>
                                  <a:pt x="249" y="20"/>
                                </a:lnTo>
                                <a:lnTo>
                                  <a:pt x="190" y="10"/>
                                </a:lnTo>
                                <a:lnTo>
                                  <a:pt x="140" y="5"/>
                                </a:lnTo>
                                <a:lnTo>
                                  <a:pt x="100" y="0"/>
                                </a:lnTo>
                                <a:lnTo>
                                  <a:pt x="65" y="0"/>
                                </a:lnTo>
                                <a:lnTo>
                                  <a:pt x="20" y="10"/>
                                </a:ln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3510"/>
                        <wps:cNvSpPr>
                          <a:spLocks/>
                        </wps:cNvSpPr>
                        <wps:spPr bwMode="auto">
                          <a:xfrm>
                            <a:off x="2752" y="8892"/>
                            <a:ext cx="509" cy="45"/>
                          </a:xfrm>
                          <a:custGeom>
                            <a:avLst/>
                            <a:gdLst>
                              <a:gd name="T0" fmla="*/ 509 w 509"/>
                              <a:gd name="T1" fmla="*/ 45 h 45"/>
                              <a:gd name="T2" fmla="*/ 509 w 509"/>
                              <a:gd name="T3" fmla="*/ 45 h 45"/>
                              <a:gd name="T4" fmla="*/ 469 w 509"/>
                              <a:gd name="T5" fmla="*/ 30 h 45"/>
                              <a:gd name="T6" fmla="*/ 419 w 509"/>
                              <a:gd name="T7" fmla="*/ 20 h 45"/>
                              <a:gd name="T8" fmla="*/ 354 w 509"/>
                              <a:gd name="T9" fmla="*/ 10 h 45"/>
                              <a:gd name="T10" fmla="*/ 279 w 509"/>
                              <a:gd name="T11" fmla="*/ 0 h 45"/>
                              <a:gd name="T12" fmla="*/ 194 w 509"/>
                              <a:gd name="T13" fmla="*/ 5 h 45"/>
                              <a:gd name="T14" fmla="*/ 145 w 509"/>
                              <a:gd name="T15" fmla="*/ 10 h 45"/>
                              <a:gd name="T16" fmla="*/ 100 w 509"/>
                              <a:gd name="T17" fmla="*/ 15 h 45"/>
                              <a:gd name="T18" fmla="*/ 50 w 509"/>
                              <a:gd name="T19" fmla="*/ 30 h 45"/>
                              <a:gd name="T20" fmla="*/ 0 w 509"/>
                              <a:gd name="T21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09" h="45">
                                <a:moveTo>
                                  <a:pt x="509" y="45"/>
                                </a:moveTo>
                                <a:lnTo>
                                  <a:pt x="509" y="45"/>
                                </a:lnTo>
                                <a:lnTo>
                                  <a:pt x="469" y="30"/>
                                </a:lnTo>
                                <a:lnTo>
                                  <a:pt x="419" y="20"/>
                                </a:lnTo>
                                <a:lnTo>
                                  <a:pt x="354" y="10"/>
                                </a:lnTo>
                                <a:lnTo>
                                  <a:pt x="279" y="0"/>
                                </a:lnTo>
                                <a:lnTo>
                                  <a:pt x="194" y="5"/>
                                </a:lnTo>
                                <a:lnTo>
                                  <a:pt x="145" y="10"/>
                                </a:lnTo>
                                <a:lnTo>
                                  <a:pt x="100" y="15"/>
                                </a:lnTo>
                                <a:lnTo>
                                  <a:pt x="50" y="30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Line 3511"/>
                        <wps:cNvCnPr/>
                        <wps:spPr bwMode="auto">
                          <a:xfrm flipH="1">
                            <a:off x="2747" y="8842"/>
                            <a:ext cx="514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3512"/>
                        <wps:cNvCnPr/>
                        <wps:spPr bwMode="auto">
                          <a:xfrm flipH="1">
                            <a:off x="2747" y="8812"/>
                            <a:ext cx="514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Freeform 3513"/>
                        <wps:cNvSpPr>
                          <a:spLocks/>
                        </wps:cNvSpPr>
                        <wps:spPr bwMode="auto">
                          <a:xfrm>
                            <a:off x="2222" y="8937"/>
                            <a:ext cx="50" cy="250"/>
                          </a:xfrm>
                          <a:custGeom>
                            <a:avLst/>
                            <a:gdLst>
                              <a:gd name="T0" fmla="*/ 10 w 50"/>
                              <a:gd name="T1" fmla="*/ 0 h 250"/>
                              <a:gd name="T2" fmla="*/ 10 w 50"/>
                              <a:gd name="T3" fmla="*/ 0 h 250"/>
                              <a:gd name="T4" fmla="*/ 25 w 50"/>
                              <a:gd name="T5" fmla="*/ 10 h 250"/>
                              <a:gd name="T6" fmla="*/ 35 w 50"/>
                              <a:gd name="T7" fmla="*/ 25 h 250"/>
                              <a:gd name="T8" fmla="*/ 45 w 50"/>
                              <a:gd name="T9" fmla="*/ 50 h 250"/>
                              <a:gd name="T10" fmla="*/ 50 w 50"/>
                              <a:gd name="T11" fmla="*/ 80 h 250"/>
                              <a:gd name="T12" fmla="*/ 45 w 50"/>
                              <a:gd name="T13" fmla="*/ 110 h 250"/>
                              <a:gd name="T14" fmla="*/ 35 w 50"/>
                              <a:gd name="T15" fmla="*/ 135 h 250"/>
                              <a:gd name="T16" fmla="*/ 25 w 50"/>
                              <a:gd name="T17" fmla="*/ 155 h 250"/>
                              <a:gd name="T18" fmla="*/ 5 w 50"/>
                              <a:gd name="T19" fmla="*/ 185 h 250"/>
                              <a:gd name="T20" fmla="*/ 5 w 50"/>
                              <a:gd name="T21" fmla="*/ 185 h 250"/>
                              <a:gd name="T22" fmla="*/ 0 w 50"/>
                              <a:gd name="T23" fmla="*/ 190 h 250"/>
                              <a:gd name="T24" fmla="*/ 5 w 50"/>
                              <a:gd name="T25" fmla="*/ 200 h 250"/>
                              <a:gd name="T26" fmla="*/ 20 w 50"/>
                              <a:gd name="T27" fmla="*/ 215 h 250"/>
                              <a:gd name="T28" fmla="*/ 50 w 50"/>
                              <a:gd name="T29" fmla="*/ 235 h 250"/>
                              <a:gd name="T30" fmla="*/ 5 w 50"/>
                              <a:gd name="T31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10" y="0"/>
                                </a:moveTo>
                                <a:lnTo>
                                  <a:pt x="10" y="0"/>
                                </a:lnTo>
                                <a:lnTo>
                                  <a:pt x="25" y="10"/>
                                </a:lnTo>
                                <a:lnTo>
                                  <a:pt x="35" y="25"/>
                                </a:lnTo>
                                <a:lnTo>
                                  <a:pt x="45" y="50"/>
                                </a:lnTo>
                                <a:lnTo>
                                  <a:pt x="50" y="80"/>
                                </a:lnTo>
                                <a:lnTo>
                                  <a:pt x="45" y="110"/>
                                </a:lnTo>
                                <a:lnTo>
                                  <a:pt x="35" y="135"/>
                                </a:lnTo>
                                <a:lnTo>
                                  <a:pt x="25" y="155"/>
                                </a:lnTo>
                                <a:lnTo>
                                  <a:pt x="5" y="185"/>
                                </a:lnTo>
                                <a:lnTo>
                                  <a:pt x="0" y="190"/>
                                </a:lnTo>
                                <a:lnTo>
                                  <a:pt x="5" y="200"/>
                                </a:lnTo>
                                <a:lnTo>
                                  <a:pt x="20" y="215"/>
                                </a:lnTo>
                                <a:lnTo>
                                  <a:pt x="50" y="235"/>
                                </a:lnTo>
                                <a:lnTo>
                                  <a:pt x="5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3514"/>
                        <wps:cNvSpPr>
                          <a:spLocks/>
                        </wps:cNvSpPr>
                        <wps:spPr bwMode="auto">
                          <a:xfrm>
                            <a:off x="2697" y="8937"/>
                            <a:ext cx="50" cy="250"/>
                          </a:xfrm>
                          <a:custGeom>
                            <a:avLst/>
                            <a:gdLst>
                              <a:gd name="T0" fmla="*/ 45 w 50"/>
                              <a:gd name="T1" fmla="*/ 0 h 250"/>
                              <a:gd name="T2" fmla="*/ 45 w 50"/>
                              <a:gd name="T3" fmla="*/ 0 h 250"/>
                              <a:gd name="T4" fmla="*/ 25 w 50"/>
                              <a:gd name="T5" fmla="*/ 25 h 250"/>
                              <a:gd name="T6" fmla="*/ 10 w 50"/>
                              <a:gd name="T7" fmla="*/ 50 h 250"/>
                              <a:gd name="T8" fmla="*/ 5 w 50"/>
                              <a:gd name="T9" fmla="*/ 80 h 250"/>
                              <a:gd name="T10" fmla="*/ 10 w 50"/>
                              <a:gd name="T11" fmla="*/ 110 h 250"/>
                              <a:gd name="T12" fmla="*/ 15 w 50"/>
                              <a:gd name="T13" fmla="*/ 135 h 250"/>
                              <a:gd name="T14" fmla="*/ 25 w 50"/>
                              <a:gd name="T15" fmla="*/ 155 h 250"/>
                              <a:gd name="T16" fmla="*/ 45 w 50"/>
                              <a:gd name="T17" fmla="*/ 185 h 250"/>
                              <a:gd name="T18" fmla="*/ 45 w 50"/>
                              <a:gd name="T19" fmla="*/ 185 h 250"/>
                              <a:gd name="T20" fmla="*/ 50 w 50"/>
                              <a:gd name="T21" fmla="*/ 190 h 250"/>
                              <a:gd name="T22" fmla="*/ 45 w 50"/>
                              <a:gd name="T23" fmla="*/ 195 h 250"/>
                              <a:gd name="T24" fmla="*/ 30 w 50"/>
                              <a:gd name="T25" fmla="*/ 215 h 250"/>
                              <a:gd name="T26" fmla="*/ 0 w 50"/>
                              <a:gd name="T27" fmla="*/ 235 h 250"/>
                              <a:gd name="T28" fmla="*/ 50 w 50"/>
                              <a:gd name="T29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25" y="25"/>
                                </a:lnTo>
                                <a:lnTo>
                                  <a:pt x="10" y="50"/>
                                </a:lnTo>
                                <a:lnTo>
                                  <a:pt x="5" y="80"/>
                                </a:lnTo>
                                <a:lnTo>
                                  <a:pt x="10" y="110"/>
                                </a:lnTo>
                                <a:lnTo>
                                  <a:pt x="15" y="135"/>
                                </a:lnTo>
                                <a:lnTo>
                                  <a:pt x="25" y="155"/>
                                </a:lnTo>
                                <a:lnTo>
                                  <a:pt x="45" y="185"/>
                                </a:lnTo>
                                <a:lnTo>
                                  <a:pt x="50" y="190"/>
                                </a:lnTo>
                                <a:lnTo>
                                  <a:pt x="45" y="195"/>
                                </a:lnTo>
                                <a:lnTo>
                                  <a:pt x="30" y="215"/>
                                </a:lnTo>
                                <a:lnTo>
                                  <a:pt x="0" y="235"/>
                                </a:lnTo>
                                <a:lnTo>
                                  <a:pt x="50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3515"/>
                        <wps:cNvSpPr>
                          <a:spLocks/>
                        </wps:cNvSpPr>
                        <wps:spPr bwMode="auto">
                          <a:xfrm>
                            <a:off x="2267" y="8937"/>
                            <a:ext cx="435" cy="245"/>
                          </a:xfrm>
                          <a:custGeom>
                            <a:avLst/>
                            <a:gdLst>
                              <a:gd name="T0" fmla="*/ 220 w 435"/>
                              <a:gd name="T1" fmla="*/ 0 h 245"/>
                              <a:gd name="T2" fmla="*/ 220 w 435"/>
                              <a:gd name="T3" fmla="*/ 0 h 245"/>
                              <a:gd name="T4" fmla="*/ 135 w 435"/>
                              <a:gd name="T5" fmla="*/ 5 h 245"/>
                              <a:gd name="T6" fmla="*/ 100 w 435"/>
                              <a:gd name="T7" fmla="*/ 10 h 245"/>
                              <a:gd name="T8" fmla="*/ 65 w 435"/>
                              <a:gd name="T9" fmla="*/ 15 h 245"/>
                              <a:gd name="T10" fmla="*/ 40 w 435"/>
                              <a:gd name="T11" fmla="*/ 30 h 245"/>
                              <a:gd name="T12" fmla="*/ 20 w 435"/>
                              <a:gd name="T13" fmla="*/ 45 h 245"/>
                              <a:gd name="T14" fmla="*/ 5 w 435"/>
                              <a:gd name="T15" fmla="*/ 65 h 245"/>
                              <a:gd name="T16" fmla="*/ 0 w 435"/>
                              <a:gd name="T17" fmla="*/ 95 h 245"/>
                              <a:gd name="T18" fmla="*/ 0 w 435"/>
                              <a:gd name="T19" fmla="*/ 95 h 245"/>
                              <a:gd name="T20" fmla="*/ 5 w 435"/>
                              <a:gd name="T21" fmla="*/ 125 h 245"/>
                              <a:gd name="T22" fmla="*/ 15 w 435"/>
                              <a:gd name="T23" fmla="*/ 150 h 245"/>
                              <a:gd name="T24" fmla="*/ 35 w 435"/>
                              <a:gd name="T25" fmla="*/ 175 h 245"/>
                              <a:gd name="T26" fmla="*/ 60 w 435"/>
                              <a:gd name="T27" fmla="*/ 200 h 245"/>
                              <a:gd name="T28" fmla="*/ 95 w 435"/>
                              <a:gd name="T29" fmla="*/ 220 h 245"/>
                              <a:gd name="T30" fmla="*/ 130 w 435"/>
                              <a:gd name="T31" fmla="*/ 230 h 245"/>
                              <a:gd name="T32" fmla="*/ 175 w 435"/>
                              <a:gd name="T33" fmla="*/ 240 h 245"/>
                              <a:gd name="T34" fmla="*/ 220 w 435"/>
                              <a:gd name="T35" fmla="*/ 245 h 245"/>
                              <a:gd name="T36" fmla="*/ 220 w 435"/>
                              <a:gd name="T37" fmla="*/ 245 h 245"/>
                              <a:gd name="T38" fmla="*/ 260 w 435"/>
                              <a:gd name="T39" fmla="*/ 240 h 245"/>
                              <a:gd name="T40" fmla="*/ 305 w 435"/>
                              <a:gd name="T41" fmla="*/ 230 h 245"/>
                              <a:gd name="T42" fmla="*/ 340 w 435"/>
                              <a:gd name="T43" fmla="*/ 220 h 245"/>
                              <a:gd name="T44" fmla="*/ 370 w 435"/>
                              <a:gd name="T45" fmla="*/ 200 h 245"/>
                              <a:gd name="T46" fmla="*/ 400 w 435"/>
                              <a:gd name="T47" fmla="*/ 175 h 245"/>
                              <a:gd name="T48" fmla="*/ 420 w 435"/>
                              <a:gd name="T49" fmla="*/ 150 h 245"/>
                              <a:gd name="T50" fmla="*/ 430 w 435"/>
                              <a:gd name="T51" fmla="*/ 125 h 245"/>
                              <a:gd name="T52" fmla="*/ 435 w 435"/>
                              <a:gd name="T53" fmla="*/ 95 h 245"/>
                              <a:gd name="T54" fmla="*/ 435 w 435"/>
                              <a:gd name="T55" fmla="*/ 95 h 245"/>
                              <a:gd name="T56" fmla="*/ 430 w 435"/>
                              <a:gd name="T57" fmla="*/ 65 h 245"/>
                              <a:gd name="T58" fmla="*/ 420 w 435"/>
                              <a:gd name="T59" fmla="*/ 45 h 245"/>
                              <a:gd name="T60" fmla="*/ 400 w 435"/>
                              <a:gd name="T61" fmla="*/ 30 h 245"/>
                              <a:gd name="T62" fmla="*/ 375 w 435"/>
                              <a:gd name="T63" fmla="*/ 15 h 245"/>
                              <a:gd name="T64" fmla="*/ 340 w 435"/>
                              <a:gd name="T65" fmla="*/ 10 h 245"/>
                              <a:gd name="T66" fmla="*/ 305 w 435"/>
                              <a:gd name="T67" fmla="*/ 5 h 245"/>
                              <a:gd name="T68" fmla="*/ 220 w 435"/>
                              <a:gd name="T69" fmla="*/ 0 h 245"/>
                              <a:gd name="T70" fmla="*/ 220 w 435"/>
                              <a:gd name="T71" fmla="*/ 0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5" h="245">
                                <a:moveTo>
                                  <a:pt x="220" y="0"/>
                                </a:moveTo>
                                <a:lnTo>
                                  <a:pt x="220" y="0"/>
                                </a:lnTo>
                                <a:lnTo>
                                  <a:pt x="135" y="5"/>
                                </a:lnTo>
                                <a:lnTo>
                                  <a:pt x="100" y="10"/>
                                </a:lnTo>
                                <a:lnTo>
                                  <a:pt x="65" y="15"/>
                                </a:lnTo>
                                <a:lnTo>
                                  <a:pt x="40" y="30"/>
                                </a:lnTo>
                                <a:lnTo>
                                  <a:pt x="20" y="45"/>
                                </a:lnTo>
                                <a:lnTo>
                                  <a:pt x="5" y="65"/>
                                </a:lnTo>
                                <a:lnTo>
                                  <a:pt x="0" y="95"/>
                                </a:lnTo>
                                <a:lnTo>
                                  <a:pt x="5" y="125"/>
                                </a:lnTo>
                                <a:lnTo>
                                  <a:pt x="15" y="150"/>
                                </a:lnTo>
                                <a:lnTo>
                                  <a:pt x="35" y="175"/>
                                </a:lnTo>
                                <a:lnTo>
                                  <a:pt x="60" y="200"/>
                                </a:lnTo>
                                <a:lnTo>
                                  <a:pt x="95" y="220"/>
                                </a:lnTo>
                                <a:lnTo>
                                  <a:pt x="130" y="230"/>
                                </a:lnTo>
                                <a:lnTo>
                                  <a:pt x="175" y="240"/>
                                </a:lnTo>
                                <a:lnTo>
                                  <a:pt x="220" y="245"/>
                                </a:lnTo>
                                <a:lnTo>
                                  <a:pt x="260" y="240"/>
                                </a:lnTo>
                                <a:lnTo>
                                  <a:pt x="305" y="230"/>
                                </a:lnTo>
                                <a:lnTo>
                                  <a:pt x="340" y="220"/>
                                </a:lnTo>
                                <a:lnTo>
                                  <a:pt x="370" y="200"/>
                                </a:lnTo>
                                <a:lnTo>
                                  <a:pt x="400" y="175"/>
                                </a:lnTo>
                                <a:lnTo>
                                  <a:pt x="420" y="150"/>
                                </a:lnTo>
                                <a:lnTo>
                                  <a:pt x="430" y="125"/>
                                </a:lnTo>
                                <a:lnTo>
                                  <a:pt x="435" y="95"/>
                                </a:lnTo>
                                <a:lnTo>
                                  <a:pt x="430" y="65"/>
                                </a:lnTo>
                                <a:lnTo>
                                  <a:pt x="420" y="45"/>
                                </a:lnTo>
                                <a:lnTo>
                                  <a:pt x="400" y="30"/>
                                </a:lnTo>
                                <a:lnTo>
                                  <a:pt x="375" y="15"/>
                                </a:lnTo>
                                <a:lnTo>
                                  <a:pt x="340" y="10"/>
                                </a:lnTo>
                                <a:lnTo>
                                  <a:pt x="305" y="5"/>
                                </a:lnTo>
                                <a:lnTo>
                                  <a:pt x="22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3516"/>
                        <wps:cNvSpPr>
                          <a:spLocks/>
                        </wps:cNvSpPr>
                        <wps:spPr bwMode="auto">
                          <a:xfrm>
                            <a:off x="2337" y="8937"/>
                            <a:ext cx="300" cy="195"/>
                          </a:xfrm>
                          <a:custGeom>
                            <a:avLst/>
                            <a:gdLst>
                              <a:gd name="T0" fmla="*/ 150 w 300"/>
                              <a:gd name="T1" fmla="*/ 0 h 195"/>
                              <a:gd name="T2" fmla="*/ 150 w 300"/>
                              <a:gd name="T3" fmla="*/ 0 h 195"/>
                              <a:gd name="T4" fmla="*/ 120 w 300"/>
                              <a:gd name="T5" fmla="*/ 0 h 195"/>
                              <a:gd name="T6" fmla="*/ 90 w 300"/>
                              <a:gd name="T7" fmla="*/ 5 h 195"/>
                              <a:gd name="T8" fmla="*/ 65 w 300"/>
                              <a:gd name="T9" fmla="*/ 15 h 195"/>
                              <a:gd name="T10" fmla="*/ 45 w 300"/>
                              <a:gd name="T11" fmla="*/ 25 h 195"/>
                              <a:gd name="T12" fmla="*/ 25 w 300"/>
                              <a:gd name="T13" fmla="*/ 40 h 195"/>
                              <a:gd name="T14" fmla="*/ 10 w 300"/>
                              <a:gd name="T15" fmla="*/ 55 h 195"/>
                              <a:gd name="T16" fmla="*/ 5 w 300"/>
                              <a:gd name="T17" fmla="*/ 75 h 195"/>
                              <a:gd name="T18" fmla="*/ 0 w 300"/>
                              <a:gd name="T19" fmla="*/ 95 h 195"/>
                              <a:gd name="T20" fmla="*/ 0 w 300"/>
                              <a:gd name="T21" fmla="*/ 95 h 195"/>
                              <a:gd name="T22" fmla="*/ 0 w 300"/>
                              <a:gd name="T23" fmla="*/ 115 h 195"/>
                              <a:gd name="T24" fmla="*/ 10 w 300"/>
                              <a:gd name="T25" fmla="*/ 135 h 195"/>
                              <a:gd name="T26" fmla="*/ 25 w 300"/>
                              <a:gd name="T27" fmla="*/ 150 h 195"/>
                              <a:gd name="T28" fmla="*/ 40 w 300"/>
                              <a:gd name="T29" fmla="*/ 165 h 195"/>
                              <a:gd name="T30" fmla="*/ 65 w 300"/>
                              <a:gd name="T31" fmla="*/ 180 h 195"/>
                              <a:gd name="T32" fmla="*/ 90 w 300"/>
                              <a:gd name="T33" fmla="*/ 190 h 195"/>
                              <a:gd name="T34" fmla="*/ 120 w 300"/>
                              <a:gd name="T35" fmla="*/ 195 h 195"/>
                              <a:gd name="T36" fmla="*/ 150 w 300"/>
                              <a:gd name="T37" fmla="*/ 195 h 195"/>
                              <a:gd name="T38" fmla="*/ 150 w 300"/>
                              <a:gd name="T39" fmla="*/ 195 h 195"/>
                              <a:gd name="T40" fmla="*/ 180 w 300"/>
                              <a:gd name="T41" fmla="*/ 195 h 195"/>
                              <a:gd name="T42" fmla="*/ 205 w 300"/>
                              <a:gd name="T43" fmla="*/ 190 h 195"/>
                              <a:gd name="T44" fmla="*/ 230 w 300"/>
                              <a:gd name="T45" fmla="*/ 180 h 195"/>
                              <a:gd name="T46" fmla="*/ 255 w 300"/>
                              <a:gd name="T47" fmla="*/ 165 h 195"/>
                              <a:gd name="T48" fmla="*/ 270 w 300"/>
                              <a:gd name="T49" fmla="*/ 150 h 195"/>
                              <a:gd name="T50" fmla="*/ 285 w 300"/>
                              <a:gd name="T51" fmla="*/ 135 h 195"/>
                              <a:gd name="T52" fmla="*/ 295 w 300"/>
                              <a:gd name="T53" fmla="*/ 115 h 195"/>
                              <a:gd name="T54" fmla="*/ 300 w 300"/>
                              <a:gd name="T55" fmla="*/ 95 h 195"/>
                              <a:gd name="T56" fmla="*/ 300 w 300"/>
                              <a:gd name="T57" fmla="*/ 95 h 195"/>
                              <a:gd name="T58" fmla="*/ 295 w 300"/>
                              <a:gd name="T59" fmla="*/ 75 h 195"/>
                              <a:gd name="T60" fmla="*/ 285 w 300"/>
                              <a:gd name="T61" fmla="*/ 55 h 195"/>
                              <a:gd name="T62" fmla="*/ 275 w 300"/>
                              <a:gd name="T63" fmla="*/ 40 h 195"/>
                              <a:gd name="T64" fmla="*/ 255 w 300"/>
                              <a:gd name="T65" fmla="*/ 25 h 195"/>
                              <a:gd name="T66" fmla="*/ 230 w 300"/>
                              <a:gd name="T67" fmla="*/ 15 h 195"/>
                              <a:gd name="T68" fmla="*/ 205 w 300"/>
                              <a:gd name="T69" fmla="*/ 5 h 195"/>
                              <a:gd name="T70" fmla="*/ 180 w 300"/>
                              <a:gd name="T71" fmla="*/ 0 h 195"/>
                              <a:gd name="T72" fmla="*/ 150 w 300"/>
                              <a:gd name="T73" fmla="*/ 0 h 195"/>
                              <a:gd name="T74" fmla="*/ 150 w 300"/>
                              <a:gd name="T75" fmla="*/ 0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300" h="195">
                                <a:moveTo>
                                  <a:pt x="150" y="0"/>
                                </a:moveTo>
                                <a:lnTo>
                                  <a:pt x="150" y="0"/>
                                </a:lnTo>
                                <a:lnTo>
                                  <a:pt x="120" y="0"/>
                                </a:lnTo>
                                <a:lnTo>
                                  <a:pt x="90" y="5"/>
                                </a:lnTo>
                                <a:lnTo>
                                  <a:pt x="65" y="15"/>
                                </a:lnTo>
                                <a:lnTo>
                                  <a:pt x="45" y="25"/>
                                </a:lnTo>
                                <a:lnTo>
                                  <a:pt x="25" y="40"/>
                                </a:lnTo>
                                <a:lnTo>
                                  <a:pt x="10" y="55"/>
                                </a:lnTo>
                                <a:lnTo>
                                  <a:pt x="5" y="75"/>
                                </a:lnTo>
                                <a:lnTo>
                                  <a:pt x="0" y="95"/>
                                </a:lnTo>
                                <a:lnTo>
                                  <a:pt x="0" y="115"/>
                                </a:lnTo>
                                <a:lnTo>
                                  <a:pt x="10" y="135"/>
                                </a:lnTo>
                                <a:lnTo>
                                  <a:pt x="25" y="150"/>
                                </a:lnTo>
                                <a:lnTo>
                                  <a:pt x="40" y="165"/>
                                </a:lnTo>
                                <a:lnTo>
                                  <a:pt x="65" y="180"/>
                                </a:lnTo>
                                <a:lnTo>
                                  <a:pt x="90" y="190"/>
                                </a:lnTo>
                                <a:lnTo>
                                  <a:pt x="120" y="195"/>
                                </a:lnTo>
                                <a:lnTo>
                                  <a:pt x="150" y="195"/>
                                </a:lnTo>
                                <a:lnTo>
                                  <a:pt x="180" y="195"/>
                                </a:lnTo>
                                <a:lnTo>
                                  <a:pt x="205" y="190"/>
                                </a:lnTo>
                                <a:lnTo>
                                  <a:pt x="230" y="180"/>
                                </a:lnTo>
                                <a:lnTo>
                                  <a:pt x="255" y="165"/>
                                </a:lnTo>
                                <a:lnTo>
                                  <a:pt x="270" y="150"/>
                                </a:lnTo>
                                <a:lnTo>
                                  <a:pt x="285" y="135"/>
                                </a:lnTo>
                                <a:lnTo>
                                  <a:pt x="295" y="115"/>
                                </a:lnTo>
                                <a:lnTo>
                                  <a:pt x="300" y="95"/>
                                </a:lnTo>
                                <a:lnTo>
                                  <a:pt x="295" y="75"/>
                                </a:lnTo>
                                <a:lnTo>
                                  <a:pt x="285" y="55"/>
                                </a:lnTo>
                                <a:lnTo>
                                  <a:pt x="275" y="40"/>
                                </a:lnTo>
                                <a:lnTo>
                                  <a:pt x="255" y="25"/>
                                </a:lnTo>
                                <a:lnTo>
                                  <a:pt x="230" y="15"/>
                                </a:lnTo>
                                <a:lnTo>
                                  <a:pt x="205" y="5"/>
                                </a:lnTo>
                                <a:lnTo>
                                  <a:pt x="180" y="0"/>
                                </a:lnTo>
                                <a:lnTo>
                                  <a:pt x="15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3517"/>
                        <wps:cNvSpPr>
                          <a:spLocks/>
                        </wps:cNvSpPr>
                        <wps:spPr bwMode="auto">
                          <a:xfrm>
                            <a:off x="2382" y="8937"/>
                            <a:ext cx="210" cy="165"/>
                          </a:xfrm>
                          <a:custGeom>
                            <a:avLst/>
                            <a:gdLst>
                              <a:gd name="T0" fmla="*/ 105 w 210"/>
                              <a:gd name="T1" fmla="*/ 0 h 165"/>
                              <a:gd name="T2" fmla="*/ 105 w 210"/>
                              <a:gd name="T3" fmla="*/ 0 h 165"/>
                              <a:gd name="T4" fmla="*/ 80 w 210"/>
                              <a:gd name="T5" fmla="*/ 5 h 165"/>
                              <a:gd name="T6" fmla="*/ 65 w 210"/>
                              <a:gd name="T7" fmla="*/ 10 h 165"/>
                              <a:gd name="T8" fmla="*/ 45 w 210"/>
                              <a:gd name="T9" fmla="*/ 20 h 165"/>
                              <a:gd name="T10" fmla="*/ 30 w 210"/>
                              <a:gd name="T11" fmla="*/ 30 h 165"/>
                              <a:gd name="T12" fmla="*/ 15 w 210"/>
                              <a:gd name="T13" fmla="*/ 45 h 165"/>
                              <a:gd name="T14" fmla="*/ 10 w 210"/>
                              <a:gd name="T15" fmla="*/ 65 h 165"/>
                              <a:gd name="T16" fmla="*/ 0 w 210"/>
                              <a:gd name="T17" fmla="*/ 80 h 165"/>
                              <a:gd name="T18" fmla="*/ 0 w 210"/>
                              <a:gd name="T19" fmla="*/ 95 h 165"/>
                              <a:gd name="T20" fmla="*/ 0 w 210"/>
                              <a:gd name="T21" fmla="*/ 95 h 165"/>
                              <a:gd name="T22" fmla="*/ 0 w 210"/>
                              <a:gd name="T23" fmla="*/ 110 h 165"/>
                              <a:gd name="T24" fmla="*/ 5 w 210"/>
                              <a:gd name="T25" fmla="*/ 120 h 165"/>
                              <a:gd name="T26" fmla="*/ 15 w 210"/>
                              <a:gd name="T27" fmla="*/ 135 h 165"/>
                              <a:gd name="T28" fmla="*/ 30 w 210"/>
                              <a:gd name="T29" fmla="*/ 145 h 165"/>
                              <a:gd name="T30" fmla="*/ 60 w 210"/>
                              <a:gd name="T31" fmla="*/ 160 h 165"/>
                              <a:gd name="T32" fmla="*/ 105 w 210"/>
                              <a:gd name="T33" fmla="*/ 165 h 165"/>
                              <a:gd name="T34" fmla="*/ 105 w 210"/>
                              <a:gd name="T35" fmla="*/ 165 h 165"/>
                              <a:gd name="T36" fmla="*/ 145 w 210"/>
                              <a:gd name="T37" fmla="*/ 160 h 165"/>
                              <a:gd name="T38" fmla="*/ 175 w 210"/>
                              <a:gd name="T39" fmla="*/ 145 h 165"/>
                              <a:gd name="T40" fmla="*/ 190 w 210"/>
                              <a:gd name="T41" fmla="*/ 135 h 165"/>
                              <a:gd name="T42" fmla="*/ 200 w 210"/>
                              <a:gd name="T43" fmla="*/ 120 h 165"/>
                              <a:gd name="T44" fmla="*/ 205 w 210"/>
                              <a:gd name="T45" fmla="*/ 110 h 165"/>
                              <a:gd name="T46" fmla="*/ 210 w 210"/>
                              <a:gd name="T47" fmla="*/ 95 h 165"/>
                              <a:gd name="T48" fmla="*/ 210 w 210"/>
                              <a:gd name="T49" fmla="*/ 95 h 165"/>
                              <a:gd name="T50" fmla="*/ 205 w 210"/>
                              <a:gd name="T51" fmla="*/ 80 h 165"/>
                              <a:gd name="T52" fmla="*/ 200 w 210"/>
                              <a:gd name="T53" fmla="*/ 65 h 165"/>
                              <a:gd name="T54" fmla="*/ 190 w 210"/>
                              <a:gd name="T55" fmla="*/ 45 h 165"/>
                              <a:gd name="T56" fmla="*/ 180 w 210"/>
                              <a:gd name="T57" fmla="*/ 30 h 165"/>
                              <a:gd name="T58" fmla="*/ 160 w 210"/>
                              <a:gd name="T59" fmla="*/ 20 h 165"/>
                              <a:gd name="T60" fmla="*/ 145 w 210"/>
                              <a:gd name="T61" fmla="*/ 10 h 165"/>
                              <a:gd name="T62" fmla="*/ 125 w 210"/>
                              <a:gd name="T63" fmla="*/ 5 h 165"/>
                              <a:gd name="T64" fmla="*/ 105 w 210"/>
                              <a:gd name="T65" fmla="*/ 0 h 165"/>
                              <a:gd name="T66" fmla="*/ 105 w 210"/>
                              <a:gd name="T67" fmla="*/ 0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10" h="165">
                                <a:moveTo>
                                  <a:pt x="105" y="0"/>
                                </a:moveTo>
                                <a:lnTo>
                                  <a:pt x="105" y="0"/>
                                </a:lnTo>
                                <a:lnTo>
                                  <a:pt x="80" y="5"/>
                                </a:lnTo>
                                <a:lnTo>
                                  <a:pt x="65" y="10"/>
                                </a:lnTo>
                                <a:lnTo>
                                  <a:pt x="45" y="20"/>
                                </a:lnTo>
                                <a:lnTo>
                                  <a:pt x="30" y="30"/>
                                </a:lnTo>
                                <a:lnTo>
                                  <a:pt x="15" y="45"/>
                                </a:lnTo>
                                <a:lnTo>
                                  <a:pt x="10" y="65"/>
                                </a:lnTo>
                                <a:lnTo>
                                  <a:pt x="0" y="80"/>
                                </a:lnTo>
                                <a:lnTo>
                                  <a:pt x="0" y="95"/>
                                </a:lnTo>
                                <a:lnTo>
                                  <a:pt x="0" y="110"/>
                                </a:lnTo>
                                <a:lnTo>
                                  <a:pt x="5" y="120"/>
                                </a:lnTo>
                                <a:lnTo>
                                  <a:pt x="15" y="135"/>
                                </a:lnTo>
                                <a:lnTo>
                                  <a:pt x="30" y="145"/>
                                </a:lnTo>
                                <a:lnTo>
                                  <a:pt x="60" y="160"/>
                                </a:lnTo>
                                <a:lnTo>
                                  <a:pt x="105" y="165"/>
                                </a:lnTo>
                                <a:lnTo>
                                  <a:pt x="145" y="160"/>
                                </a:lnTo>
                                <a:lnTo>
                                  <a:pt x="175" y="145"/>
                                </a:lnTo>
                                <a:lnTo>
                                  <a:pt x="190" y="135"/>
                                </a:lnTo>
                                <a:lnTo>
                                  <a:pt x="200" y="120"/>
                                </a:lnTo>
                                <a:lnTo>
                                  <a:pt x="205" y="110"/>
                                </a:lnTo>
                                <a:lnTo>
                                  <a:pt x="210" y="95"/>
                                </a:lnTo>
                                <a:lnTo>
                                  <a:pt x="205" y="80"/>
                                </a:lnTo>
                                <a:lnTo>
                                  <a:pt x="200" y="65"/>
                                </a:lnTo>
                                <a:lnTo>
                                  <a:pt x="190" y="45"/>
                                </a:lnTo>
                                <a:lnTo>
                                  <a:pt x="180" y="30"/>
                                </a:lnTo>
                                <a:lnTo>
                                  <a:pt x="160" y="20"/>
                                </a:lnTo>
                                <a:lnTo>
                                  <a:pt x="145" y="10"/>
                                </a:lnTo>
                                <a:lnTo>
                                  <a:pt x="125" y="5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3518"/>
                        <wps:cNvSpPr>
                          <a:spLocks/>
                        </wps:cNvSpPr>
                        <wps:spPr bwMode="auto">
                          <a:xfrm>
                            <a:off x="2412" y="8937"/>
                            <a:ext cx="145" cy="145"/>
                          </a:xfrm>
                          <a:custGeom>
                            <a:avLst/>
                            <a:gdLst>
                              <a:gd name="T0" fmla="*/ 75 w 145"/>
                              <a:gd name="T1" fmla="*/ 0 h 145"/>
                              <a:gd name="T2" fmla="*/ 75 w 145"/>
                              <a:gd name="T3" fmla="*/ 0 h 145"/>
                              <a:gd name="T4" fmla="*/ 60 w 145"/>
                              <a:gd name="T5" fmla="*/ 5 h 145"/>
                              <a:gd name="T6" fmla="*/ 45 w 145"/>
                              <a:gd name="T7" fmla="*/ 10 h 145"/>
                              <a:gd name="T8" fmla="*/ 35 w 145"/>
                              <a:gd name="T9" fmla="*/ 25 h 145"/>
                              <a:gd name="T10" fmla="*/ 20 w 145"/>
                              <a:gd name="T11" fmla="*/ 35 h 145"/>
                              <a:gd name="T12" fmla="*/ 5 w 145"/>
                              <a:gd name="T13" fmla="*/ 70 h 145"/>
                              <a:gd name="T14" fmla="*/ 0 w 145"/>
                              <a:gd name="T15" fmla="*/ 95 h 145"/>
                              <a:gd name="T16" fmla="*/ 0 w 145"/>
                              <a:gd name="T17" fmla="*/ 95 h 145"/>
                              <a:gd name="T18" fmla="*/ 0 w 145"/>
                              <a:gd name="T19" fmla="*/ 105 h 145"/>
                              <a:gd name="T20" fmla="*/ 5 w 145"/>
                              <a:gd name="T21" fmla="*/ 115 h 145"/>
                              <a:gd name="T22" fmla="*/ 20 w 145"/>
                              <a:gd name="T23" fmla="*/ 130 h 145"/>
                              <a:gd name="T24" fmla="*/ 45 w 145"/>
                              <a:gd name="T25" fmla="*/ 140 h 145"/>
                              <a:gd name="T26" fmla="*/ 75 w 145"/>
                              <a:gd name="T27" fmla="*/ 145 h 145"/>
                              <a:gd name="T28" fmla="*/ 75 w 145"/>
                              <a:gd name="T29" fmla="*/ 145 h 145"/>
                              <a:gd name="T30" fmla="*/ 100 w 145"/>
                              <a:gd name="T31" fmla="*/ 140 h 145"/>
                              <a:gd name="T32" fmla="*/ 125 w 145"/>
                              <a:gd name="T33" fmla="*/ 130 h 145"/>
                              <a:gd name="T34" fmla="*/ 140 w 145"/>
                              <a:gd name="T35" fmla="*/ 115 h 145"/>
                              <a:gd name="T36" fmla="*/ 145 w 145"/>
                              <a:gd name="T37" fmla="*/ 95 h 145"/>
                              <a:gd name="T38" fmla="*/ 145 w 145"/>
                              <a:gd name="T39" fmla="*/ 95 h 145"/>
                              <a:gd name="T40" fmla="*/ 140 w 145"/>
                              <a:gd name="T41" fmla="*/ 70 h 145"/>
                              <a:gd name="T42" fmla="*/ 125 w 145"/>
                              <a:gd name="T43" fmla="*/ 40 h 145"/>
                              <a:gd name="T44" fmla="*/ 115 w 145"/>
                              <a:gd name="T45" fmla="*/ 25 h 145"/>
                              <a:gd name="T46" fmla="*/ 105 w 145"/>
                              <a:gd name="T47" fmla="*/ 10 h 145"/>
                              <a:gd name="T48" fmla="*/ 90 w 145"/>
                              <a:gd name="T49" fmla="*/ 5 h 145"/>
                              <a:gd name="T50" fmla="*/ 75 w 145"/>
                              <a:gd name="T51" fmla="*/ 0 h 145"/>
                              <a:gd name="T52" fmla="*/ 75 w 145"/>
                              <a:gd name="T53" fmla="*/ 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75" y="0"/>
                                </a:moveTo>
                                <a:lnTo>
                                  <a:pt x="75" y="0"/>
                                </a:lnTo>
                                <a:lnTo>
                                  <a:pt x="60" y="5"/>
                                </a:lnTo>
                                <a:lnTo>
                                  <a:pt x="45" y="10"/>
                                </a:lnTo>
                                <a:lnTo>
                                  <a:pt x="35" y="25"/>
                                </a:lnTo>
                                <a:lnTo>
                                  <a:pt x="20" y="35"/>
                                </a:lnTo>
                                <a:lnTo>
                                  <a:pt x="5" y="70"/>
                                </a:lnTo>
                                <a:lnTo>
                                  <a:pt x="0" y="95"/>
                                </a:lnTo>
                                <a:lnTo>
                                  <a:pt x="0" y="105"/>
                                </a:lnTo>
                                <a:lnTo>
                                  <a:pt x="5" y="115"/>
                                </a:lnTo>
                                <a:lnTo>
                                  <a:pt x="20" y="130"/>
                                </a:lnTo>
                                <a:lnTo>
                                  <a:pt x="45" y="140"/>
                                </a:lnTo>
                                <a:lnTo>
                                  <a:pt x="75" y="145"/>
                                </a:lnTo>
                                <a:lnTo>
                                  <a:pt x="100" y="140"/>
                                </a:lnTo>
                                <a:lnTo>
                                  <a:pt x="125" y="130"/>
                                </a:lnTo>
                                <a:lnTo>
                                  <a:pt x="140" y="115"/>
                                </a:lnTo>
                                <a:lnTo>
                                  <a:pt x="145" y="95"/>
                                </a:lnTo>
                                <a:lnTo>
                                  <a:pt x="140" y="70"/>
                                </a:lnTo>
                                <a:lnTo>
                                  <a:pt x="125" y="40"/>
                                </a:lnTo>
                                <a:lnTo>
                                  <a:pt x="115" y="25"/>
                                </a:lnTo>
                                <a:lnTo>
                                  <a:pt x="105" y="10"/>
                                </a:lnTo>
                                <a:lnTo>
                                  <a:pt x="90" y="5"/>
                                </a:lnTo>
                                <a:lnTo>
                                  <a:pt x="7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3519"/>
                        <wps:cNvSpPr>
                          <a:spLocks/>
                        </wps:cNvSpPr>
                        <wps:spPr bwMode="auto">
                          <a:xfrm>
                            <a:off x="2232" y="8917"/>
                            <a:ext cx="510" cy="20"/>
                          </a:xfrm>
                          <a:custGeom>
                            <a:avLst/>
                            <a:gdLst>
                              <a:gd name="T0" fmla="*/ 510 w 510"/>
                              <a:gd name="T1" fmla="*/ 20 h 20"/>
                              <a:gd name="T2" fmla="*/ 510 w 510"/>
                              <a:gd name="T3" fmla="*/ 20 h 20"/>
                              <a:gd name="T4" fmla="*/ 490 w 510"/>
                              <a:gd name="T5" fmla="*/ 10 h 20"/>
                              <a:gd name="T6" fmla="*/ 440 w 510"/>
                              <a:gd name="T7" fmla="*/ 0 h 20"/>
                              <a:gd name="T8" fmla="*/ 410 w 510"/>
                              <a:gd name="T9" fmla="*/ 0 h 20"/>
                              <a:gd name="T10" fmla="*/ 365 w 510"/>
                              <a:gd name="T11" fmla="*/ 0 h 20"/>
                              <a:gd name="T12" fmla="*/ 315 w 510"/>
                              <a:gd name="T13" fmla="*/ 10 h 20"/>
                              <a:gd name="T14" fmla="*/ 255 w 510"/>
                              <a:gd name="T15" fmla="*/ 20 h 20"/>
                              <a:gd name="T16" fmla="*/ 255 w 510"/>
                              <a:gd name="T17" fmla="*/ 20 h 20"/>
                              <a:gd name="T18" fmla="*/ 255 w 510"/>
                              <a:gd name="T19" fmla="*/ 20 h 20"/>
                              <a:gd name="T20" fmla="*/ 195 w 510"/>
                              <a:gd name="T21" fmla="*/ 10 h 20"/>
                              <a:gd name="T22" fmla="*/ 140 w 510"/>
                              <a:gd name="T23" fmla="*/ 5 h 20"/>
                              <a:gd name="T24" fmla="*/ 100 w 510"/>
                              <a:gd name="T25" fmla="*/ 0 h 20"/>
                              <a:gd name="T26" fmla="*/ 70 w 510"/>
                              <a:gd name="T27" fmla="*/ 0 h 20"/>
                              <a:gd name="T28" fmla="*/ 25 w 510"/>
                              <a:gd name="T29" fmla="*/ 10 h 20"/>
                              <a:gd name="T30" fmla="*/ 0 w 510"/>
                              <a:gd name="T31" fmla="*/ 2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10" h="20">
                                <a:moveTo>
                                  <a:pt x="510" y="20"/>
                                </a:moveTo>
                                <a:lnTo>
                                  <a:pt x="510" y="20"/>
                                </a:lnTo>
                                <a:lnTo>
                                  <a:pt x="490" y="10"/>
                                </a:lnTo>
                                <a:lnTo>
                                  <a:pt x="440" y="0"/>
                                </a:lnTo>
                                <a:lnTo>
                                  <a:pt x="410" y="0"/>
                                </a:lnTo>
                                <a:lnTo>
                                  <a:pt x="365" y="0"/>
                                </a:lnTo>
                                <a:lnTo>
                                  <a:pt x="315" y="10"/>
                                </a:lnTo>
                                <a:lnTo>
                                  <a:pt x="255" y="20"/>
                                </a:lnTo>
                                <a:lnTo>
                                  <a:pt x="195" y="10"/>
                                </a:lnTo>
                                <a:lnTo>
                                  <a:pt x="140" y="5"/>
                                </a:lnTo>
                                <a:lnTo>
                                  <a:pt x="100" y="0"/>
                                </a:lnTo>
                                <a:lnTo>
                                  <a:pt x="70" y="0"/>
                                </a:lnTo>
                                <a:lnTo>
                                  <a:pt x="25" y="10"/>
                                </a:ln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3520"/>
                        <wps:cNvSpPr>
                          <a:spLocks/>
                        </wps:cNvSpPr>
                        <wps:spPr bwMode="auto">
                          <a:xfrm>
                            <a:off x="2232" y="8892"/>
                            <a:ext cx="510" cy="45"/>
                          </a:xfrm>
                          <a:custGeom>
                            <a:avLst/>
                            <a:gdLst>
                              <a:gd name="T0" fmla="*/ 510 w 510"/>
                              <a:gd name="T1" fmla="*/ 45 h 45"/>
                              <a:gd name="T2" fmla="*/ 510 w 510"/>
                              <a:gd name="T3" fmla="*/ 45 h 45"/>
                              <a:gd name="T4" fmla="*/ 470 w 510"/>
                              <a:gd name="T5" fmla="*/ 30 h 45"/>
                              <a:gd name="T6" fmla="*/ 420 w 510"/>
                              <a:gd name="T7" fmla="*/ 20 h 45"/>
                              <a:gd name="T8" fmla="*/ 360 w 510"/>
                              <a:gd name="T9" fmla="*/ 10 h 45"/>
                              <a:gd name="T10" fmla="*/ 280 w 510"/>
                              <a:gd name="T11" fmla="*/ 0 h 45"/>
                              <a:gd name="T12" fmla="*/ 195 w 510"/>
                              <a:gd name="T13" fmla="*/ 5 h 45"/>
                              <a:gd name="T14" fmla="*/ 150 w 510"/>
                              <a:gd name="T15" fmla="*/ 10 h 45"/>
                              <a:gd name="T16" fmla="*/ 100 w 510"/>
                              <a:gd name="T17" fmla="*/ 15 h 45"/>
                              <a:gd name="T18" fmla="*/ 50 w 510"/>
                              <a:gd name="T19" fmla="*/ 30 h 45"/>
                              <a:gd name="T20" fmla="*/ 0 w 510"/>
                              <a:gd name="T21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10" h="45">
                                <a:moveTo>
                                  <a:pt x="510" y="45"/>
                                </a:moveTo>
                                <a:lnTo>
                                  <a:pt x="510" y="45"/>
                                </a:lnTo>
                                <a:lnTo>
                                  <a:pt x="470" y="30"/>
                                </a:lnTo>
                                <a:lnTo>
                                  <a:pt x="420" y="20"/>
                                </a:lnTo>
                                <a:lnTo>
                                  <a:pt x="360" y="10"/>
                                </a:lnTo>
                                <a:lnTo>
                                  <a:pt x="280" y="0"/>
                                </a:lnTo>
                                <a:lnTo>
                                  <a:pt x="195" y="5"/>
                                </a:lnTo>
                                <a:lnTo>
                                  <a:pt x="150" y="10"/>
                                </a:lnTo>
                                <a:lnTo>
                                  <a:pt x="100" y="15"/>
                                </a:lnTo>
                                <a:lnTo>
                                  <a:pt x="50" y="30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Line 3521"/>
                        <wps:cNvCnPr/>
                        <wps:spPr bwMode="auto">
                          <a:xfrm flipH="1">
                            <a:off x="2227" y="8842"/>
                            <a:ext cx="515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3522"/>
                        <wps:cNvCnPr/>
                        <wps:spPr bwMode="auto">
                          <a:xfrm flipH="1">
                            <a:off x="2227" y="8812"/>
                            <a:ext cx="515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Freeform 3523"/>
                        <wps:cNvSpPr>
                          <a:spLocks/>
                        </wps:cNvSpPr>
                        <wps:spPr bwMode="auto">
                          <a:xfrm>
                            <a:off x="1703" y="8937"/>
                            <a:ext cx="50" cy="250"/>
                          </a:xfrm>
                          <a:custGeom>
                            <a:avLst/>
                            <a:gdLst>
                              <a:gd name="T0" fmla="*/ 10 w 50"/>
                              <a:gd name="T1" fmla="*/ 0 h 250"/>
                              <a:gd name="T2" fmla="*/ 10 w 50"/>
                              <a:gd name="T3" fmla="*/ 0 h 250"/>
                              <a:gd name="T4" fmla="*/ 25 w 50"/>
                              <a:gd name="T5" fmla="*/ 10 h 250"/>
                              <a:gd name="T6" fmla="*/ 35 w 50"/>
                              <a:gd name="T7" fmla="*/ 25 h 250"/>
                              <a:gd name="T8" fmla="*/ 45 w 50"/>
                              <a:gd name="T9" fmla="*/ 50 h 250"/>
                              <a:gd name="T10" fmla="*/ 50 w 50"/>
                              <a:gd name="T11" fmla="*/ 80 h 250"/>
                              <a:gd name="T12" fmla="*/ 45 w 50"/>
                              <a:gd name="T13" fmla="*/ 110 h 250"/>
                              <a:gd name="T14" fmla="*/ 35 w 50"/>
                              <a:gd name="T15" fmla="*/ 135 h 250"/>
                              <a:gd name="T16" fmla="*/ 25 w 50"/>
                              <a:gd name="T17" fmla="*/ 155 h 250"/>
                              <a:gd name="T18" fmla="*/ 5 w 50"/>
                              <a:gd name="T19" fmla="*/ 185 h 250"/>
                              <a:gd name="T20" fmla="*/ 5 w 50"/>
                              <a:gd name="T21" fmla="*/ 185 h 250"/>
                              <a:gd name="T22" fmla="*/ 0 w 50"/>
                              <a:gd name="T23" fmla="*/ 190 h 250"/>
                              <a:gd name="T24" fmla="*/ 5 w 50"/>
                              <a:gd name="T25" fmla="*/ 200 h 250"/>
                              <a:gd name="T26" fmla="*/ 20 w 50"/>
                              <a:gd name="T27" fmla="*/ 215 h 250"/>
                              <a:gd name="T28" fmla="*/ 50 w 50"/>
                              <a:gd name="T29" fmla="*/ 235 h 250"/>
                              <a:gd name="T30" fmla="*/ 5 w 50"/>
                              <a:gd name="T31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10" y="0"/>
                                </a:moveTo>
                                <a:lnTo>
                                  <a:pt x="10" y="0"/>
                                </a:lnTo>
                                <a:lnTo>
                                  <a:pt x="25" y="10"/>
                                </a:lnTo>
                                <a:lnTo>
                                  <a:pt x="35" y="25"/>
                                </a:lnTo>
                                <a:lnTo>
                                  <a:pt x="45" y="50"/>
                                </a:lnTo>
                                <a:lnTo>
                                  <a:pt x="50" y="80"/>
                                </a:lnTo>
                                <a:lnTo>
                                  <a:pt x="45" y="110"/>
                                </a:lnTo>
                                <a:lnTo>
                                  <a:pt x="35" y="135"/>
                                </a:lnTo>
                                <a:lnTo>
                                  <a:pt x="25" y="155"/>
                                </a:lnTo>
                                <a:lnTo>
                                  <a:pt x="5" y="185"/>
                                </a:lnTo>
                                <a:lnTo>
                                  <a:pt x="0" y="190"/>
                                </a:lnTo>
                                <a:lnTo>
                                  <a:pt x="5" y="200"/>
                                </a:lnTo>
                                <a:lnTo>
                                  <a:pt x="20" y="215"/>
                                </a:lnTo>
                                <a:lnTo>
                                  <a:pt x="50" y="235"/>
                                </a:lnTo>
                                <a:lnTo>
                                  <a:pt x="5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3524"/>
                        <wps:cNvSpPr>
                          <a:spLocks/>
                        </wps:cNvSpPr>
                        <wps:spPr bwMode="auto">
                          <a:xfrm>
                            <a:off x="2177" y="8937"/>
                            <a:ext cx="50" cy="250"/>
                          </a:xfrm>
                          <a:custGeom>
                            <a:avLst/>
                            <a:gdLst>
                              <a:gd name="T0" fmla="*/ 50 w 50"/>
                              <a:gd name="T1" fmla="*/ 0 h 250"/>
                              <a:gd name="T2" fmla="*/ 50 w 50"/>
                              <a:gd name="T3" fmla="*/ 0 h 250"/>
                              <a:gd name="T4" fmla="*/ 25 w 50"/>
                              <a:gd name="T5" fmla="*/ 25 h 250"/>
                              <a:gd name="T6" fmla="*/ 10 w 50"/>
                              <a:gd name="T7" fmla="*/ 50 h 250"/>
                              <a:gd name="T8" fmla="*/ 10 w 50"/>
                              <a:gd name="T9" fmla="*/ 80 h 250"/>
                              <a:gd name="T10" fmla="*/ 10 w 50"/>
                              <a:gd name="T11" fmla="*/ 110 h 250"/>
                              <a:gd name="T12" fmla="*/ 20 w 50"/>
                              <a:gd name="T13" fmla="*/ 135 h 250"/>
                              <a:gd name="T14" fmla="*/ 30 w 50"/>
                              <a:gd name="T15" fmla="*/ 155 h 250"/>
                              <a:gd name="T16" fmla="*/ 45 w 50"/>
                              <a:gd name="T17" fmla="*/ 185 h 250"/>
                              <a:gd name="T18" fmla="*/ 45 w 50"/>
                              <a:gd name="T19" fmla="*/ 185 h 250"/>
                              <a:gd name="T20" fmla="*/ 50 w 50"/>
                              <a:gd name="T21" fmla="*/ 190 h 250"/>
                              <a:gd name="T22" fmla="*/ 45 w 50"/>
                              <a:gd name="T23" fmla="*/ 195 h 250"/>
                              <a:gd name="T24" fmla="*/ 30 w 50"/>
                              <a:gd name="T25" fmla="*/ 215 h 250"/>
                              <a:gd name="T26" fmla="*/ 0 w 50"/>
                              <a:gd name="T27" fmla="*/ 235 h 250"/>
                              <a:gd name="T28" fmla="*/ 50 w 50"/>
                              <a:gd name="T29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50" y="0"/>
                                </a:moveTo>
                                <a:lnTo>
                                  <a:pt x="50" y="0"/>
                                </a:lnTo>
                                <a:lnTo>
                                  <a:pt x="25" y="25"/>
                                </a:lnTo>
                                <a:lnTo>
                                  <a:pt x="10" y="50"/>
                                </a:lnTo>
                                <a:lnTo>
                                  <a:pt x="10" y="80"/>
                                </a:lnTo>
                                <a:lnTo>
                                  <a:pt x="10" y="110"/>
                                </a:lnTo>
                                <a:lnTo>
                                  <a:pt x="20" y="135"/>
                                </a:lnTo>
                                <a:lnTo>
                                  <a:pt x="30" y="155"/>
                                </a:lnTo>
                                <a:lnTo>
                                  <a:pt x="45" y="185"/>
                                </a:lnTo>
                                <a:lnTo>
                                  <a:pt x="50" y="190"/>
                                </a:lnTo>
                                <a:lnTo>
                                  <a:pt x="45" y="195"/>
                                </a:lnTo>
                                <a:lnTo>
                                  <a:pt x="30" y="215"/>
                                </a:lnTo>
                                <a:lnTo>
                                  <a:pt x="0" y="235"/>
                                </a:lnTo>
                                <a:lnTo>
                                  <a:pt x="50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3525"/>
                        <wps:cNvSpPr>
                          <a:spLocks/>
                        </wps:cNvSpPr>
                        <wps:spPr bwMode="auto">
                          <a:xfrm>
                            <a:off x="1748" y="8937"/>
                            <a:ext cx="439" cy="245"/>
                          </a:xfrm>
                          <a:custGeom>
                            <a:avLst/>
                            <a:gdLst>
                              <a:gd name="T0" fmla="*/ 220 w 439"/>
                              <a:gd name="T1" fmla="*/ 0 h 245"/>
                              <a:gd name="T2" fmla="*/ 220 w 439"/>
                              <a:gd name="T3" fmla="*/ 0 h 245"/>
                              <a:gd name="T4" fmla="*/ 135 w 439"/>
                              <a:gd name="T5" fmla="*/ 5 h 245"/>
                              <a:gd name="T6" fmla="*/ 100 w 439"/>
                              <a:gd name="T7" fmla="*/ 10 h 245"/>
                              <a:gd name="T8" fmla="*/ 65 w 439"/>
                              <a:gd name="T9" fmla="*/ 15 h 245"/>
                              <a:gd name="T10" fmla="*/ 40 w 439"/>
                              <a:gd name="T11" fmla="*/ 30 h 245"/>
                              <a:gd name="T12" fmla="*/ 20 w 439"/>
                              <a:gd name="T13" fmla="*/ 45 h 245"/>
                              <a:gd name="T14" fmla="*/ 5 w 439"/>
                              <a:gd name="T15" fmla="*/ 65 h 245"/>
                              <a:gd name="T16" fmla="*/ 0 w 439"/>
                              <a:gd name="T17" fmla="*/ 95 h 245"/>
                              <a:gd name="T18" fmla="*/ 0 w 439"/>
                              <a:gd name="T19" fmla="*/ 95 h 245"/>
                              <a:gd name="T20" fmla="*/ 5 w 439"/>
                              <a:gd name="T21" fmla="*/ 125 h 245"/>
                              <a:gd name="T22" fmla="*/ 15 w 439"/>
                              <a:gd name="T23" fmla="*/ 150 h 245"/>
                              <a:gd name="T24" fmla="*/ 35 w 439"/>
                              <a:gd name="T25" fmla="*/ 175 h 245"/>
                              <a:gd name="T26" fmla="*/ 65 w 439"/>
                              <a:gd name="T27" fmla="*/ 200 h 245"/>
                              <a:gd name="T28" fmla="*/ 95 w 439"/>
                              <a:gd name="T29" fmla="*/ 220 h 245"/>
                              <a:gd name="T30" fmla="*/ 135 w 439"/>
                              <a:gd name="T31" fmla="*/ 230 h 245"/>
                              <a:gd name="T32" fmla="*/ 175 w 439"/>
                              <a:gd name="T33" fmla="*/ 240 h 245"/>
                              <a:gd name="T34" fmla="*/ 220 w 439"/>
                              <a:gd name="T35" fmla="*/ 245 h 245"/>
                              <a:gd name="T36" fmla="*/ 220 w 439"/>
                              <a:gd name="T37" fmla="*/ 245 h 245"/>
                              <a:gd name="T38" fmla="*/ 265 w 439"/>
                              <a:gd name="T39" fmla="*/ 240 h 245"/>
                              <a:gd name="T40" fmla="*/ 305 w 439"/>
                              <a:gd name="T41" fmla="*/ 230 h 245"/>
                              <a:gd name="T42" fmla="*/ 340 w 439"/>
                              <a:gd name="T43" fmla="*/ 220 h 245"/>
                              <a:gd name="T44" fmla="*/ 374 w 439"/>
                              <a:gd name="T45" fmla="*/ 200 h 245"/>
                              <a:gd name="T46" fmla="*/ 399 w 439"/>
                              <a:gd name="T47" fmla="*/ 175 h 245"/>
                              <a:gd name="T48" fmla="*/ 419 w 439"/>
                              <a:gd name="T49" fmla="*/ 150 h 245"/>
                              <a:gd name="T50" fmla="*/ 429 w 439"/>
                              <a:gd name="T51" fmla="*/ 125 h 245"/>
                              <a:gd name="T52" fmla="*/ 439 w 439"/>
                              <a:gd name="T53" fmla="*/ 95 h 245"/>
                              <a:gd name="T54" fmla="*/ 439 w 439"/>
                              <a:gd name="T55" fmla="*/ 95 h 245"/>
                              <a:gd name="T56" fmla="*/ 434 w 439"/>
                              <a:gd name="T57" fmla="*/ 65 h 245"/>
                              <a:gd name="T58" fmla="*/ 419 w 439"/>
                              <a:gd name="T59" fmla="*/ 45 h 245"/>
                              <a:gd name="T60" fmla="*/ 399 w 439"/>
                              <a:gd name="T61" fmla="*/ 30 h 245"/>
                              <a:gd name="T62" fmla="*/ 374 w 439"/>
                              <a:gd name="T63" fmla="*/ 15 h 245"/>
                              <a:gd name="T64" fmla="*/ 340 w 439"/>
                              <a:gd name="T65" fmla="*/ 10 h 245"/>
                              <a:gd name="T66" fmla="*/ 305 w 439"/>
                              <a:gd name="T67" fmla="*/ 5 h 245"/>
                              <a:gd name="T68" fmla="*/ 220 w 439"/>
                              <a:gd name="T69" fmla="*/ 0 h 245"/>
                              <a:gd name="T70" fmla="*/ 220 w 439"/>
                              <a:gd name="T71" fmla="*/ 0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9" h="245">
                                <a:moveTo>
                                  <a:pt x="220" y="0"/>
                                </a:moveTo>
                                <a:lnTo>
                                  <a:pt x="220" y="0"/>
                                </a:lnTo>
                                <a:lnTo>
                                  <a:pt x="135" y="5"/>
                                </a:lnTo>
                                <a:lnTo>
                                  <a:pt x="100" y="10"/>
                                </a:lnTo>
                                <a:lnTo>
                                  <a:pt x="65" y="15"/>
                                </a:lnTo>
                                <a:lnTo>
                                  <a:pt x="40" y="30"/>
                                </a:lnTo>
                                <a:lnTo>
                                  <a:pt x="20" y="45"/>
                                </a:lnTo>
                                <a:lnTo>
                                  <a:pt x="5" y="65"/>
                                </a:lnTo>
                                <a:lnTo>
                                  <a:pt x="0" y="95"/>
                                </a:lnTo>
                                <a:lnTo>
                                  <a:pt x="5" y="125"/>
                                </a:lnTo>
                                <a:lnTo>
                                  <a:pt x="15" y="150"/>
                                </a:lnTo>
                                <a:lnTo>
                                  <a:pt x="35" y="175"/>
                                </a:lnTo>
                                <a:lnTo>
                                  <a:pt x="65" y="200"/>
                                </a:lnTo>
                                <a:lnTo>
                                  <a:pt x="95" y="220"/>
                                </a:lnTo>
                                <a:lnTo>
                                  <a:pt x="135" y="230"/>
                                </a:lnTo>
                                <a:lnTo>
                                  <a:pt x="175" y="240"/>
                                </a:lnTo>
                                <a:lnTo>
                                  <a:pt x="220" y="245"/>
                                </a:lnTo>
                                <a:lnTo>
                                  <a:pt x="265" y="240"/>
                                </a:lnTo>
                                <a:lnTo>
                                  <a:pt x="305" y="230"/>
                                </a:lnTo>
                                <a:lnTo>
                                  <a:pt x="340" y="220"/>
                                </a:lnTo>
                                <a:lnTo>
                                  <a:pt x="374" y="200"/>
                                </a:lnTo>
                                <a:lnTo>
                                  <a:pt x="399" y="175"/>
                                </a:lnTo>
                                <a:lnTo>
                                  <a:pt x="419" y="150"/>
                                </a:lnTo>
                                <a:lnTo>
                                  <a:pt x="429" y="125"/>
                                </a:lnTo>
                                <a:lnTo>
                                  <a:pt x="439" y="95"/>
                                </a:lnTo>
                                <a:lnTo>
                                  <a:pt x="434" y="65"/>
                                </a:lnTo>
                                <a:lnTo>
                                  <a:pt x="419" y="45"/>
                                </a:lnTo>
                                <a:lnTo>
                                  <a:pt x="399" y="30"/>
                                </a:lnTo>
                                <a:lnTo>
                                  <a:pt x="374" y="15"/>
                                </a:lnTo>
                                <a:lnTo>
                                  <a:pt x="340" y="10"/>
                                </a:lnTo>
                                <a:lnTo>
                                  <a:pt x="305" y="5"/>
                                </a:lnTo>
                                <a:lnTo>
                                  <a:pt x="22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3526"/>
                        <wps:cNvSpPr>
                          <a:spLocks/>
                        </wps:cNvSpPr>
                        <wps:spPr bwMode="auto">
                          <a:xfrm>
                            <a:off x="1818" y="8937"/>
                            <a:ext cx="299" cy="195"/>
                          </a:xfrm>
                          <a:custGeom>
                            <a:avLst/>
                            <a:gdLst>
                              <a:gd name="T0" fmla="*/ 150 w 299"/>
                              <a:gd name="T1" fmla="*/ 0 h 195"/>
                              <a:gd name="T2" fmla="*/ 150 w 299"/>
                              <a:gd name="T3" fmla="*/ 0 h 195"/>
                              <a:gd name="T4" fmla="*/ 120 w 299"/>
                              <a:gd name="T5" fmla="*/ 0 h 195"/>
                              <a:gd name="T6" fmla="*/ 90 w 299"/>
                              <a:gd name="T7" fmla="*/ 5 h 195"/>
                              <a:gd name="T8" fmla="*/ 65 w 299"/>
                              <a:gd name="T9" fmla="*/ 15 h 195"/>
                              <a:gd name="T10" fmla="*/ 45 w 299"/>
                              <a:gd name="T11" fmla="*/ 25 h 195"/>
                              <a:gd name="T12" fmla="*/ 25 w 299"/>
                              <a:gd name="T13" fmla="*/ 40 h 195"/>
                              <a:gd name="T14" fmla="*/ 15 w 299"/>
                              <a:gd name="T15" fmla="*/ 55 h 195"/>
                              <a:gd name="T16" fmla="*/ 5 w 299"/>
                              <a:gd name="T17" fmla="*/ 75 h 195"/>
                              <a:gd name="T18" fmla="*/ 0 w 299"/>
                              <a:gd name="T19" fmla="*/ 95 h 195"/>
                              <a:gd name="T20" fmla="*/ 0 w 299"/>
                              <a:gd name="T21" fmla="*/ 95 h 195"/>
                              <a:gd name="T22" fmla="*/ 0 w 299"/>
                              <a:gd name="T23" fmla="*/ 115 h 195"/>
                              <a:gd name="T24" fmla="*/ 10 w 299"/>
                              <a:gd name="T25" fmla="*/ 135 h 195"/>
                              <a:gd name="T26" fmla="*/ 25 w 299"/>
                              <a:gd name="T27" fmla="*/ 150 h 195"/>
                              <a:gd name="T28" fmla="*/ 40 w 299"/>
                              <a:gd name="T29" fmla="*/ 165 h 195"/>
                              <a:gd name="T30" fmla="*/ 65 w 299"/>
                              <a:gd name="T31" fmla="*/ 180 h 195"/>
                              <a:gd name="T32" fmla="*/ 90 w 299"/>
                              <a:gd name="T33" fmla="*/ 190 h 195"/>
                              <a:gd name="T34" fmla="*/ 120 w 299"/>
                              <a:gd name="T35" fmla="*/ 195 h 195"/>
                              <a:gd name="T36" fmla="*/ 150 w 299"/>
                              <a:gd name="T37" fmla="*/ 195 h 195"/>
                              <a:gd name="T38" fmla="*/ 150 w 299"/>
                              <a:gd name="T39" fmla="*/ 195 h 195"/>
                              <a:gd name="T40" fmla="*/ 180 w 299"/>
                              <a:gd name="T41" fmla="*/ 195 h 195"/>
                              <a:gd name="T42" fmla="*/ 205 w 299"/>
                              <a:gd name="T43" fmla="*/ 190 h 195"/>
                              <a:gd name="T44" fmla="*/ 235 w 299"/>
                              <a:gd name="T45" fmla="*/ 180 h 195"/>
                              <a:gd name="T46" fmla="*/ 255 w 299"/>
                              <a:gd name="T47" fmla="*/ 165 h 195"/>
                              <a:gd name="T48" fmla="*/ 275 w 299"/>
                              <a:gd name="T49" fmla="*/ 150 h 195"/>
                              <a:gd name="T50" fmla="*/ 285 w 299"/>
                              <a:gd name="T51" fmla="*/ 135 h 195"/>
                              <a:gd name="T52" fmla="*/ 294 w 299"/>
                              <a:gd name="T53" fmla="*/ 115 h 195"/>
                              <a:gd name="T54" fmla="*/ 299 w 299"/>
                              <a:gd name="T55" fmla="*/ 95 h 195"/>
                              <a:gd name="T56" fmla="*/ 299 w 299"/>
                              <a:gd name="T57" fmla="*/ 95 h 195"/>
                              <a:gd name="T58" fmla="*/ 294 w 299"/>
                              <a:gd name="T59" fmla="*/ 75 h 195"/>
                              <a:gd name="T60" fmla="*/ 289 w 299"/>
                              <a:gd name="T61" fmla="*/ 55 h 195"/>
                              <a:gd name="T62" fmla="*/ 275 w 299"/>
                              <a:gd name="T63" fmla="*/ 40 h 195"/>
                              <a:gd name="T64" fmla="*/ 255 w 299"/>
                              <a:gd name="T65" fmla="*/ 25 h 195"/>
                              <a:gd name="T66" fmla="*/ 235 w 299"/>
                              <a:gd name="T67" fmla="*/ 15 h 195"/>
                              <a:gd name="T68" fmla="*/ 210 w 299"/>
                              <a:gd name="T69" fmla="*/ 5 h 195"/>
                              <a:gd name="T70" fmla="*/ 180 w 299"/>
                              <a:gd name="T71" fmla="*/ 0 h 195"/>
                              <a:gd name="T72" fmla="*/ 150 w 299"/>
                              <a:gd name="T73" fmla="*/ 0 h 195"/>
                              <a:gd name="T74" fmla="*/ 150 w 299"/>
                              <a:gd name="T75" fmla="*/ 0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299" h="195">
                                <a:moveTo>
                                  <a:pt x="150" y="0"/>
                                </a:moveTo>
                                <a:lnTo>
                                  <a:pt x="150" y="0"/>
                                </a:lnTo>
                                <a:lnTo>
                                  <a:pt x="120" y="0"/>
                                </a:lnTo>
                                <a:lnTo>
                                  <a:pt x="90" y="5"/>
                                </a:lnTo>
                                <a:lnTo>
                                  <a:pt x="65" y="15"/>
                                </a:lnTo>
                                <a:lnTo>
                                  <a:pt x="45" y="25"/>
                                </a:lnTo>
                                <a:lnTo>
                                  <a:pt x="25" y="40"/>
                                </a:lnTo>
                                <a:lnTo>
                                  <a:pt x="15" y="55"/>
                                </a:lnTo>
                                <a:lnTo>
                                  <a:pt x="5" y="75"/>
                                </a:lnTo>
                                <a:lnTo>
                                  <a:pt x="0" y="95"/>
                                </a:lnTo>
                                <a:lnTo>
                                  <a:pt x="0" y="115"/>
                                </a:lnTo>
                                <a:lnTo>
                                  <a:pt x="10" y="135"/>
                                </a:lnTo>
                                <a:lnTo>
                                  <a:pt x="25" y="150"/>
                                </a:lnTo>
                                <a:lnTo>
                                  <a:pt x="40" y="165"/>
                                </a:lnTo>
                                <a:lnTo>
                                  <a:pt x="65" y="180"/>
                                </a:lnTo>
                                <a:lnTo>
                                  <a:pt x="90" y="190"/>
                                </a:lnTo>
                                <a:lnTo>
                                  <a:pt x="120" y="195"/>
                                </a:lnTo>
                                <a:lnTo>
                                  <a:pt x="150" y="195"/>
                                </a:lnTo>
                                <a:lnTo>
                                  <a:pt x="180" y="195"/>
                                </a:lnTo>
                                <a:lnTo>
                                  <a:pt x="205" y="190"/>
                                </a:lnTo>
                                <a:lnTo>
                                  <a:pt x="235" y="180"/>
                                </a:lnTo>
                                <a:lnTo>
                                  <a:pt x="255" y="165"/>
                                </a:lnTo>
                                <a:lnTo>
                                  <a:pt x="275" y="150"/>
                                </a:lnTo>
                                <a:lnTo>
                                  <a:pt x="285" y="135"/>
                                </a:lnTo>
                                <a:lnTo>
                                  <a:pt x="294" y="115"/>
                                </a:lnTo>
                                <a:lnTo>
                                  <a:pt x="299" y="95"/>
                                </a:lnTo>
                                <a:lnTo>
                                  <a:pt x="294" y="75"/>
                                </a:lnTo>
                                <a:lnTo>
                                  <a:pt x="289" y="55"/>
                                </a:lnTo>
                                <a:lnTo>
                                  <a:pt x="275" y="40"/>
                                </a:lnTo>
                                <a:lnTo>
                                  <a:pt x="255" y="25"/>
                                </a:lnTo>
                                <a:lnTo>
                                  <a:pt x="235" y="15"/>
                                </a:lnTo>
                                <a:lnTo>
                                  <a:pt x="210" y="5"/>
                                </a:lnTo>
                                <a:lnTo>
                                  <a:pt x="180" y="0"/>
                                </a:lnTo>
                                <a:lnTo>
                                  <a:pt x="15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3527"/>
                        <wps:cNvSpPr>
                          <a:spLocks/>
                        </wps:cNvSpPr>
                        <wps:spPr bwMode="auto">
                          <a:xfrm>
                            <a:off x="1863" y="8937"/>
                            <a:ext cx="210" cy="165"/>
                          </a:xfrm>
                          <a:custGeom>
                            <a:avLst/>
                            <a:gdLst>
                              <a:gd name="T0" fmla="*/ 105 w 210"/>
                              <a:gd name="T1" fmla="*/ 0 h 165"/>
                              <a:gd name="T2" fmla="*/ 105 w 210"/>
                              <a:gd name="T3" fmla="*/ 0 h 165"/>
                              <a:gd name="T4" fmla="*/ 85 w 210"/>
                              <a:gd name="T5" fmla="*/ 5 h 165"/>
                              <a:gd name="T6" fmla="*/ 65 w 210"/>
                              <a:gd name="T7" fmla="*/ 10 h 165"/>
                              <a:gd name="T8" fmla="*/ 45 w 210"/>
                              <a:gd name="T9" fmla="*/ 20 h 165"/>
                              <a:gd name="T10" fmla="*/ 30 w 210"/>
                              <a:gd name="T11" fmla="*/ 30 h 165"/>
                              <a:gd name="T12" fmla="*/ 20 w 210"/>
                              <a:gd name="T13" fmla="*/ 45 h 165"/>
                              <a:gd name="T14" fmla="*/ 10 w 210"/>
                              <a:gd name="T15" fmla="*/ 65 h 165"/>
                              <a:gd name="T16" fmla="*/ 5 w 210"/>
                              <a:gd name="T17" fmla="*/ 80 h 165"/>
                              <a:gd name="T18" fmla="*/ 0 w 210"/>
                              <a:gd name="T19" fmla="*/ 95 h 165"/>
                              <a:gd name="T20" fmla="*/ 0 w 210"/>
                              <a:gd name="T21" fmla="*/ 95 h 165"/>
                              <a:gd name="T22" fmla="*/ 0 w 210"/>
                              <a:gd name="T23" fmla="*/ 110 h 165"/>
                              <a:gd name="T24" fmla="*/ 5 w 210"/>
                              <a:gd name="T25" fmla="*/ 120 h 165"/>
                              <a:gd name="T26" fmla="*/ 15 w 210"/>
                              <a:gd name="T27" fmla="*/ 135 h 165"/>
                              <a:gd name="T28" fmla="*/ 30 w 210"/>
                              <a:gd name="T29" fmla="*/ 145 h 165"/>
                              <a:gd name="T30" fmla="*/ 65 w 210"/>
                              <a:gd name="T31" fmla="*/ 160 h 165"/>
                              <a:gd name="T32" fmla="*/ 105 w 210"/>
                              <a:gd name="T33" fmla="*/ 165 h 165"/>
                              <a:gd name="T34" fmla="*/ 105 w 210"/>
                              <a:gd name="T35" fmla="*/ 165 h 165"/>
                              <a:gd name="T36" fmla="*/ 145 w 210"/>
                              <a:gd name="T37" fmla="*/ 160 h 165"/>
                              <a:gd name="T38" fmla="*/ 180 w 210"/>
                              <a:gd name="T39" fmla="*/ 145 h 165"/>
                              <a:gd name="T40" fmla="*/ 190 w 210"/>
                              <a:gd name="T41" fmla="*/ 135 h 165"/>
                              <a:gd name="T42" fmla="*/ 200 w 210"/>
                              <a:gd name="T43" fmla="*/ 120 h 165"/>
                              <a:gd name="T44" fmla="*/ 205 w 210"/>
                              <a:gd name="T45" fmla="*/ 110 h 165"/>
                              <a:gd name="T46" fmla="*/ 210 w 210"/>
                              <a:gd name="T47" fmla="*/ 95 h 165"/>
                              <a:gd name="T48" fmla="*/ 210 w 210"/>
                              <a:gd name="T49" fmla="*/ 95 h 165"/>
                              <a:gd name="T50" fmla="*/ 210 w 210"/>
                              <a:gd name="T51" fmla="*/ 80 h 165"/>
                              <a:gd name="T52" fmla="*/ 200 w 210"/>
                              <a:gd name="T53" fmla="*/ 65 h 165"/>
                              <a:gd name="T54" fmla="*/ 190 w 210"/>
                              <a:gd name="T55" fmla="*/ 45 h 165"/>
                              <a:gd name="T56" fmla="*/ 180 w 210"/>
                              <a:gd name="T57" fmla="*/ 30 h 165"/>
                              <a:gd name="T58" fmla="*/ 165 w 210"/>
                              <a:gd name="T59" fmla="*/ 20 h 165"/>
                              <a:gd name="T60" fmla="*/ 145 w 210"/>
                              <a:gd name="T61" fmla="*/ 10 h 165"/>
                              <a:gd name="T62" fmla="*/ 125 w 210"/>
                              <a:gd name="T63" fmla="*/ 5 h 165"/>
                              <a:gd name="T64" fmla="*/ 105 w 210"/>
                              <a:gd name="T65" fmla="*/ 0 h 165"/>
                              <a:gd name="T66" fmla="*/ 105 w 210"/>
                              <a:gd name="T67" fmla="*/ 0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10" h="165">
                                <a:moveTo>
                                  <a:pt x="105" y="0"/>
                                </a:moveTo>
                                <a:lnTo>
                                  <a:pt x="105" y="0"/>
                                </a:lnTo>
                                <a:lnTo>
                                  <a:pt x="85" y="5"/>
                                </a:lnTo>
                                <a:lnTo>
                                  <a:pt x="65" y="10"/>
                                </a:lnTo>
                                <a:lnTo>
                                  <a:pt x="45" y="20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5" y="80"/>
                                </a:lnTo>
                                <a:lnTo>
                                  <a:pt x="0" y="95"/>
                                </a:lnTo>
                                <a:lnTo>
                                  <a:pt x="0" y="110"/>
                                </a:lnTo>
                                <a:lnTo>
                                  <a:pt x="5" y="120"/>
                                </a:lnTo>
                                <a:lnTo>
                                  <a:pt x="15" y="135"/>
                                </a:lnTo>
                                <a:lnTo>
                                  <a:pt x="30" y="145"/>
                                </a:lnTo>
                                <a:lnTo>
                                  <a:pt x="65" y="160"/>
                                </a:lnTo>
                                <a:lnTo>
                                  <a:pt x="105" y="165"/>
                                </a:lnTo>
                                <a:lnTo>
                                  <a:pt x="145" y="160"/>
                                </a:lnTo>
                                <a:lnTo>
                                  <a:pt x="180" y="145"/>
                                </a:lnTo>
                                <a:lnTo>
                                  <a:pt x="190" y="135"/>
                                </a:lnTo>
                                <a:lnTo>
                                  <a:pt x="200" y="120"/>
                                </a:lnTo>
                                <a:lnTo>
                                  <a:pt x="205" y="110"/>
                                </a:lnTo>
                                <a:lnTo>
                                  <a:pt x="210" y="95"/>
                                </a:lnTo>
                                <a:lnTo>
                                  <a:pt x="210" y="80"/>
                                </a:lnTo>
                                <a:lnTo>
                                  <a:pt x="200" y="65"/>
                                </a:lnTo>
                                <a:lnTo>
                                  <a:pt x="190" y="45"/>
                                </a:lnTo>
                                <a:lnTo>
                                  <a:pt x="180" y="30"/>
                                </a:lnTo>
                                <a:lnTo>
                                  <a:pt x="165" y="20"/>
                                </a:lnTo>
                                <a:lnTo>
                                  <a:pt x="145" y="10"/>
                                </a:lnTo>
                                <a:lnTo>
                                  <a:pt x="125" y="5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3528"/>
                        <wps:cNvSpPr>
                          <a:spLocks/>
                        </wps:cNvSpPr>
                        <wps:spPr bwMode="auto">
                          <a:xfrm>
                            <a:off x="1893" y="8937"/>
                            <a:ext cx="150" cy="145"/>
                          </a:xfrm>
                          <a:custGeom>
                            <a:avLst/>
                            <a:gdLst>
                              <a:gd name="T0" fmla="*/ 75 w 150"/>
                              <a:gd name="T1" fmla="*/ 0 h 145"/>
                              <a:gd name="T2" fmla="*/ 75 w 150"/>
                              <a:gd name="T3" fmla="*/ 0 h 145"/>
                              <a:gd name="T4" fmla="*/ 60 w 150"/>
                              <a:gd name="T5" fmla="*/ 5 h 145"/>
                              <a:gd name="T6" fmla="*/ 45 w 150"/>
                              <a:gd name="T7" fmla="*/ 10 h 145"/>
                              <a:gd name="T8" fmla="*/ 35 w 150"/>
                              <a:gd name="T9" fmla="*/ 25 h 145"/>
                              <a:gd name="T10" fmla="*/ 25 w 150"/>
                              <a:gd name="T11" fmla="*/ 35 h 145"/>
                              <a:gd name="T12" fmla="*/ 10 w 150"/>
                              <a:gd name="T13" fmla="*/ 70 h 145"/>
                              <a:gd name="T14" fmla="*/ 0 w 150"/>
                              <a:gd name="T15" fmla="*/ 95 h 145"/>
                              <a:gd name="T16" fmla="*/ 0 w 150"/>
                              <a:gd name="T17" fmla="*/ 95 h 145"/>
                              <a:gd name="T18" fmla="*/ 0 w 150"/>
                              <a:gd name="T19" fmla="*/ 105 h 145"/>
                              <a:gd name="T20" fmla="*/ 5 w 150"/>
                              <a:gd name="T21" fmla="*/ 115 h 145"/>
                              <a:gd name="T22" fmla="*/ 20 w 150"/>
                              <a:gd name="T23" fmla="*/ 130 h 145"/>
                              <a:gd name="T24" fmla="*/ 45 w 150"/>
                              <a:gd name="T25" fmla="*/ 140 h 145"/>
                              <a:gd name="T26" fmla="*/ 75 w 150"/>
                              <a:gd name="T27" fmla="*/ 145 h 145"/>
                              <a:gd name="T28" fmla="*/ 75 w 150"/>
                              <a:gd name="T29" fmla="*/ 145 h 145"/>
                              <a:gd name="T30" fmla="*/ 105 w 150"/>
                              <a:gd name="T31" fmla="*/ 140 h 145"/>
                              <a:gd name="T32" fmla="*/ 125 w 150"/>
                              <a:gd name="T33" fmla="*/ 130 h 145"/>
                              <a:gd name="T34" fmla="*/ 140 w 150"/>
                              <a:gd name="T35" fmla="*/ 115 h 145"/>
                              <a:gd name="T36" fmla="*/ 150 w 150"/>
                              <a:gd name="T37" fmla="*/ 95 h 145"/>
                              <a:gd name="T38" fmla="*/ 150 w 150"/>
                              <a:gd name="T39" fmla="*/ 95 h 145"/>
                              <a:gd name="T40" fmla="*/ 145 w 150"/>
                              <a:gd name="T41" fmla="*/ 70 h 145"/>
                              <a:gd name="T42" fmla="*/ 130 w 150"/>
                              <a:gd name="T43" fmla="*/ 40 h 145"/>
                              <a:gd name="T44" fmla="*/ 120 w 150"/>
                              <a:gd name="T45" fmla="*/ 25 h 145"/>
                              <a:gd name="T46" fmla="*/ 105 w 150"/>
                              <a:gd name="T47" fmla="*/ 10 h 145"/>
                              <a:gd name="T48" fmla="*/ 90 w 150"/>
                              <a:gd name="T49" fmla="*/ 5 h 145"/>
                              <a:gd name="T50" fmla="*/ 75 w 150"/>
                              <a:gd name="T51" fmla="*/ 0 h 145"/>
                              <a:gd name="T52" fmla="*/ 75 w 150"/>
                              <a:gd name="T53" fmla="*/ 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0" h="145">
                                <a:moveTo>
                                  <a:pt x="75" y="0"/>
                                </a:moveTo>
                                <a:lnTo>
                                  <a:pt x="75" y="0"/>
                                </a:lnTo>
                                <a:lnTo>
                                  <a:pt x="60" y="5"/>
                                </a:lnTo>
                                <a:lnTo>
                                  <a:pt x="45" y="10"/>
                                </a:lnTo>
                                <a:lnTo>
                                  <a:pt x="35" y="25"/>
                                </a:lnTo>
                                <a:lnTo>
                                  <a:pt x="25" y="35"/>
                                </a:lnTo>
                                <a:lnTo>
                                  <a:pt x="10" y="70"/>
                                </a:lnTo>
                                <a:lnTo>
                                  <a:pt x="0" y="95"/>
                                </a:lnTo>
                                <a:lnTo>
                                  <a:pt x="0" y="105"/>
                                </a:lnTo>
                                <a:lnTo>
                                  <a:pt x="5" y="115"/>
                                </a:lnTo>
                                <a:lnTo>
                                  <a:pt x="20" y="130"/>
                                </a:lnTo>
                                <a:lnTo>
                                  <a:pt x="45" y="140"/>
                                </a:lnTo>
                                <a:lnTo>
                                  <a:pt x="75" y="145"/>
                                </a:lnTo>
                                <a:lnTo>
                                  <a:pt x="105" y="140"/>
                                </a:lnTo>
                                <a:lnTo>
                                  <a:pt x="125" y="130"/>
                                </a:lnTo>
                                <a:lnTo>
                                  <a:pt x="140" y="115"/>
                                </a:lnTo>
                                <a:lnTo>
                                  <a:pt x="150" y="95"/>
                                </a:lnTo>
                                <a:lnTo>
                                  <a:pt x="145" y="70"/>
                                </a:lnTo>
                                <a:lnTo>
                                  <a:pt x="130" y="40"/>
                                </a:lnTo>
                                <a:lnTo>
                                  <a:pt x="120" y="25"/>
                                </a:lnTo>
                                <a:lnTo>
                                  <a:pt x="105" y="10"/>
                                </a:lnTo>
                                <a:lnTo>
                                  <a:pt x="90" y="5"/>
                                </a:lnTo>
                                <a:lnTo>
                                  <a:pt x="7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3529"/>
                        <wps:cNvSpPr>
                          <a:spLocks/>
                        </wps:cNvSpPr>
                        <wps:spPr bwMode="auto">
                          <a:xfrm>
                            <a:off x="1713" y="8917"/>
                            <a:ext cx="514" cy="20"/>
                          </a:xfrm>
                          <a:custGeom>
                            <a:avLst/>
                            <a:gdLst>
                              <a:gd name="T0" fmla="*/ 514 w 514"/>
                              <a:gd name="T1" fmla="*/ 20 h 20"/>
                              <a:gd name="T2" fmla="*/ 514 w 514"/>
                              <a:gd name="T3" fmla="*/ 20 h 20"/>
                              <a:gd name="T4" fmla="*/ 489 w 514"/>
                              <a:gd name="T5" fmla="*/ 10 h 20"/>
                              <a:gd name="T6" fmla="*/ 444 w 514"/>
                              <a:gd name="T7" fmla="*/ 0 h 20"/>
                              <a:gd name="T8" fmla="*/ 409 w 514"/>
                              <a:gd name="T9" fmla="*/ 0 h 20"/>
                              <a:gd name="T10" fmla="*/ 365 w 514"/>
                              <a:gd name="T11" fmla="*/ 0 h 20"/>
                              <a:gd name="T12" fmla="*/ 315 w 514"/>
                              <a:gd name="T13" fmla="*/ 10 h 20"/>
                              <a:gd name="T14" fmla="*/ 255 w 514"/>
                              <a:gd name="T15" fmla="*/ 20 h 20"/>
                              <a:gd name="T16" fmla="*/ 255 w 514"/>
                              <a:gd name="T17" fmla="*/ 20 h 20"/>
                              <a:gd name="T18" fmla="*/ 255 w 514"/>
                              <a:gd name="T19" fmla="*/ 20 h 20"/>
                              <a:gd name="T20" fmla="*/ 195 w 514"/>
                              <a:gd name="T21" fmla="*/ 10 h 20"/>
                              <a:gd name="T22" fmla="*/ 145 w 514"/>
                              <a:gd name="T23" fmla="*/ 5 h 20"/>
                              <a:gd name="T24" fmla="*/ 100 w 514"/>
                              <a:gd name="T25" fmla="*/ 0 h 20"/>
                              <a:gd name="T26" fmla="*/ 70 w 514"/>
                              <a:gd name="T27" fmla="*/ 0 h 20"/>
                              <a:gd name="T28" fmla="*/ 25 w 514"/>
                              <a:gd name="T29" fmla="*/ 10 h 20"/>
                              <a:gd name="T30" fmla="*/ 0 w 514"/>
                              <a:gd name="T31" fmla="*/ 2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14" h="20">
                                <a:moveTo>
                                  <a:pt x="514" y="20"/>
                                </a:moveTo>
                                <a:lnTo>
                                  <a:pt x="514" y="20"/>
                                </a:lnTo>
                                <a:lnTo>
                                  <a:pt x="489" y="10"/>
                                </a:lnTo>
                                <a:lnTo>
                                  <a:pt x="444" y="0"/>
                                </a:lnTo>
                                <a:lnTo>
                                  <a:pt x="409" y="0"/>
                                </a:lnTo>
                                <a:lnTo>
                                  <a:pt x="365" y="0"/>
                                </a:lnTo>
                                <a:lnTo>
                                  <a:pt x="315" y="10"/>
                                </a:lnTo>
                                <a:lnTo>
                                  <a:pt x="255" y="20"/>
                                </a:lnTo>
                                <a:lnTo>
                                  <a:pt x="195" y="10"/>
                                </a:lnTo>
                                <a:lnTo>
                                  <a:pt x="145" y="5"/>
                                </a:lnTo>
                                <a:lnTo>
                                  <a:pt x="100" y="0"/>
                                </a:lnTo>
                                <a:lnTo>
                                  <a:pt x="70" y="0"/>
                                </a:lnTo>
                                <a:lnTo>
                                  <a:pt x="25" y="10"/>
                                </a:ln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3530"/>
                        <wps:cNvSpPr>
                          <a:spLocks/>
                        </wps:cNvSpPr>
                        <wps:spPr bwMode="auto">
                          <a:xfrm>
                            <a:off x="1713" y="8892"/>
                            <a:ext cx="514" cy="45"/>
                          </a:xfrm>
                          <a:custGeom>
                            <a:avLst/>
                            <a:gdLst>
                              <a:gd name="T0" fmla="*/ 514 w 514"/>
                              <a:gd name="T1" fmla="*/ 45 h 45"/>
                              <a:gd name="T2" fmla="*/ 514 w 514"/>
                              <a:gd name="T3" fmla="*/ 45 h 45"/>
                              <a:gd name="T4" fmla="*/ 469 w 514"/>
                              <a:gd name="T5" fmla="*/ 30 h 45"/>
                              <a:gd name="T6" fmla="*/ 424 w 514"/>
                              <a:gd name="T7" fmla="*/ 20 h 45"/>
                              <a:gd name="T8" fmla="*/ 360 w 514"/>
                              <a:gd name="T9" fmla="*/ 10 h 45"/>
                              <a:gd name="T10" fmla="*/ 285 w 514"/>
                              <a:gd name="T11" fmla="*/ 0 h 45"/>
                              <a:gd name="T12" fmla="*/ 195 w 514"/>
                              <a:gd name="T13" fmla="*/ 5 h 45"/>
                              <a:gd name="T14" fmla="*/ 150 w 514"/>
                              <a:gd name="T15" fmla="*/ 10 h 45"/>
                              <a:gd name="T16" fmla="*/ 100 w 514"/>
                              <a:gd name="T17" fmla="*/ 15 h 45"/>
                              <a:gd name="T18" fmla="*/ 50 w 514"/>
                              <a:gd name="T19" fmla="*/ 30 h 45"/>
                              <a:gd name="T20" fmla="*/ 0 w 514"/>
                              <a:gd name="T21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14" h="45">
                                <a:moveTo>
                                  <a:pt x="514" y="45"/>
                                </a:moveTo>
                                <a:lnTo>
                                  <a:pt x="514" y="45"/>
                                </a:lnTo>
                                <a:lnTo>
                                  <a:pt x="469" y="30"/>
                                </a:lnTo>
                                <a:lnTo>
                                  <a:pt x="424" y="20"/>
                                </a:lnTo>
                                <a:lnTo>
                                  <a:pt x="360" y="10"/>
                                </a:lnTo>
                                <a:lnTo>
                                  <a:pt x="285" y="0"/>
                                </a:lnTo>
                                <a:lnTo>
                                  <a:pt x="195" y="5"/>
                                </a:lnTo>
                                <a:lnTo>
                                  <a:pt x="150" y="10"/>
                                </a:lnTo>
                                <a:lnTo>
                                  <a:pt x="100" y="15"/>
                                </a:lnTo>
                                <a:lnTo>
                                  <a:pt x="50" y="30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Line 3531"/>
                        <wps:cNvCnPr/>
                        <wps:spPr bwMode="auto">
                          <a:xfrm flipH="1">
                            <a:off x="1708" y="8842"/>
                            <a:ext cx="519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3532"/>
                        <wps:cNvCnPr/>
                        <wps:spPr bwMode="auto">
                          <a:xfrm flipH="1">
                            <a:off x="1708" y="8812"/>
                            <a:ext cx="519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Freeform 3533"/>
                        <wps:cNvSpPr>
                          <a:spLocks/>
                        </wps:cNvSpPr>
                        <wps:spPr bwMode="auto">
                          <a:xfrm>
                            <a:off x="1189" y="8937"/>
                            <a:ext cx="50" cy="250"/>
                          </a:xfrm>
                          <a:custGeom>
                            <a:avLst/>
                            <a:gdLst>
                              <a:gd name="T0" fmla="*/ 10 w 50"/>
                              <a:gd name="T1" fmla="*/ 0 h 250"/>
                              <a:gd name="T2" fmla="*/ 10 w 50"/>
                              <a:gd name="T3" fmla="*/ 0 h 250"/>
                              <a:gd name="T4" fmla="*/ 20 w 50"/>
                              <a:gd name="T5" fmla="*/ 10 h 250"/>
                              <a:gd name="T6" fmla="*/ 30 w 50"/>
                              <a:gd name="T7" fmla="*/ 25 h 250"/>
                              <a:gd name="T8" fmla="*/ 45 w 50"/>
                              <a:gd name="T9" fmla="*/ 50 h 250"/>
                              <a:gd name="T10" fmla="*/ 45 w 50"/>
                              <a:gd name="T11" fmla="*/ 80 h 250"/>
                              <a:gd name="T12" fmla="*/ 40 w 50"/>
                              <a:gd name="T13" fmla="*/ 110 h 250"/>
                              <a:gd name="T14" fmla="*/ 35 w 50"/>
                              <a:gd name="T15" fmla="*/ 135 h 250"/>
                              <a:gd name="T16" fmla="*/ 20 w 50"/>
                              <a:gd name="T17" fmla="*/ 155 h 250"/>
                              <a:gd name="T18" fmla="*/ 0 w 50"/>
                              <a:gd name="T19" fmla="*/ 185 h 250"/>
                              <a:gd name="T20" fmla="*/ 0 w 50"/>
                              <a:gd name="T21" fmla="*/ 185 h 250"/>
                              <a:gd name="T22" fmla="*/ 0 w 50"/>
                              <a:gd name="T23" fmla="*/ 190 h 250"/>
                              <a:gd name="T24" fmla="*/ 0 w 50"/>
                              <a:gd name="T25" fmla="*/ 200 h 250"/>
                              <a:gd name="T26" fmla="*/ 20 w 50"/>
                              <a:gd name="T27" fmla="*/ 215 h 250"/>
                              <a:gd name="T28" fmla="*/ 50 w 50"/>
                              <a:gd name="T29" fmla="*/ 235 h 250"/>
                              <a:gd name="T30" fmla="*/ 0 w 50"/>
                              <a:gd name="T31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10" y="0"/>
                                </a:moveTo>
                                <a:lnTo>
                                  <a:pt x="10" y="0"/>
                                </a:lnTo>
                                <a:lnTo>
                                  <a:pt x="20" y="10"/>
                                </a:lnTo>
                                <a:lnTo>
                                  <a:pt x="30" y="25"/>
                                </a:lnTo>
                                <a:lnTo>
                                  <a:pt x="45" y="50"/>
                                </a:lnTo>
                                <a:lnTo>
                                  <a:pt x="45" y="80"/>
                                </a:lnTo>
                                <a:lnTo>
                                  <a:pt x="40" y="110"/>
                                </a:lnTo>
                                <a:lnTo>
                                  <a:pt x="35" y="135"/>
                                </a:lnTo>
                                <a:lnTo>
                                  <a:pt x="20" y="155"/>
                                </a:lnTo>
                                <a:lnTo>
                                  <a:pt x="0" y="185"/>
                                </a:lnTo>
                                <a:lnTo>
                                  <a:pt x="0" y="190"/>
                                </a:lnTo>
                                <a:lnTo>
                                  <a:pt x="0" y="200"/>
                                </a:lnTo>
                                <a:lnTo>
                                  <a:pt x="20" y="215"/>
                                </a:lnTo>
                                <a:lnTo>
                                  <a:pt x="50" y="235"/>
                                </a:lnTo>
                                <a:lnTo>
                                  <a:pt x="0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3534"/>
                        <wps:cNvSpPr>
                          <a:spLocks/>
                        </wps:cNvSpPr>
                        <wps:spPr bwMode="auto">
                          <a:xfrm>
                            <a:off x="1658" y="8937"/>
                            <a:ext cx="50" cy="250"/>
                          </a:xfrm>
                          <a:custGeom>
                            <a:avLst/>
                            <a:gdLst>
                              <a:gd name="T0" fmla="*/ 50 w 50"/>
                              <a:gd name="T1" fmla="*/ 0 h 250"/>
                              <a:gd name="T2" fmla="*/ 50 w 50"/>
                              <a:gd name="T3" fmla="*/ 0 h 250"/>
                              <a:gd name="T4" fmla="*/ 25 w 50"/>
                              <a:gd name="T5" fmla="*/ 25 h 250"/>
                              <a:gd name="T6" fmla="*/ 15 w 50"/>
                              <a:gd name="T7" fmla="*/ 50 h 250"/>
                              <a:gd name="T8" fmla="*/ 10 w 50"/>
                              <a:gd name="T9" fmla="*/ 80 h 250"/>
                              <a:gd name="T10" fmla="*/ 10 w 50"/>
                              <a:gd name="T11" fmla="*/ 110 h 250"/>
                              <a:gd name="T12" fmla="*/ 20 w 50"/>
                              <a:gd name="T13" fmla="*/ 135 h 250"/>
                              <a:gd name="T14" fmla="*/ 30 w 50"/>
                              <a:gd name="T15" fmla="*/ 155 h 250"/>
                              <a:gd name="T16" fmla="*/ 50 w 50"/>
                              <a:gd name="T17" fmla="*/ 185 h 250"/>
                              <a:gd name="T18" fmla="*/ 50 w 50"/>
                              <a:gd name="T19" fmla="*/ 185 h 250"/>
                              <a:gd name="T20" fmla="*/ 50 w 50"/>
                              <a:gd name="T21" fmla="*/ 190 h 250"/>
                              <a:gd name="T22" fmla="*/ 50 w 50"/>
                              <a:gd name="T23" fmla="*/ 195 h 250"/>
                              <a:gd name="T24" fmla="*/ 30 w 50"/>
                              <a:gd name="T25" fmla="*/ 215 h 250"/>
                              <a:gd name="T26" fmla="*/ 0 w 50"/>
                              <a:gd name="T27" fmla="*/ 235 h 250"/>
                              <a:gd name="T28" fmla="*/ 50 w 50"/>
                              <a:gd name="T29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50" y="0"/>
                                </a:moveTo>
                                <a:lnTo>
                                  <a:pt x="50" y="0"/>
                                </a:lnTo>
                                <a:lnTo>
                                  <a:pt x="25" y="25"/>
                                </a:lnTo>
                                <a:lnTo>
                                  <a:pt x="15" y="50"/>
                                </a:lnTo>
                                <a:lnTo>
                                  <a:pt x="10" y="80"/>
                                </a:lnTo>
                                <a:lnTo>
                                  <a:pt x="10" y="110"/>
                                </a:lnTo>
                                <a:lnTo>
                                  <a:pt x="20" y="135"/>
                                </a:lnTo>
                                <a:lnTo>
                                  <a:pt x="30" y="155"/>
                                </a:lnTo>
                                <a:lnTo>
                                  <a:pt x="50" y="185"/>
                                </a:lnTo>
                                <a:lnTo>
                                  <a:pt x="50" y="190"/>
                                </a:lnTo>
                                <a:lnTo>
                                  <a:pt x="50" y="195"/>
                                </a:lnTo>
                                <a:lnTo>
                                  <a:pt x="30" y="215"/>
                                </a:lnTo>
                                <a:lnTo>
                                  <a:pt x="0" y="235"/>
                                </a:lnTo>
                                <a:lnTo>
                                  <a:pt x="50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3535"/>
                        <wps:cNvSpPr>
                          <a:spLocks/>
                        </wps:cNvSpPr>
                        <wps:spPr bwMode="auto">
                          <a:xfrm>
                            <a:off x="1234" y="8937"/>
                            <a:ext cx="434" cy="245"/>
                          </a:xfrm>
                          <a:custGeom>
                            <a:avLst/>
                            <a:gdLst>
                              <a:gd name="T0" fmla="*/ 214 w 434"/>
                              <a:gd name="T1" fmla="*/ 0 h 245"/>
                              <a:gd name="T2" fmla="*/ 214 w 434"/>
                              <a:gd name="T3" fmla="*/ 0 h 245"/>
                              <a:gd name="T4" fmla="*/ 129 w 434"/>
                              <a:gd name="T5" fmla="*/ 5 h 245"/>
                              <a:gd name="T6" fmla="*/ 94 w 434"/>
                              <a:gd name="T7" fmla="*/ 10 h 245"/>
                              <a:gd name="T8" fmla="*/ 64 w 434"/>
                              <a:gd name="T9" fmla="*/ 15 h 245"/>
                              <a:gd name="T10" fmla="*/ 34 w 434"/>
                              <a:gd name="T11" fmla="*/ 30 h 245"/>
                              <a:gd name="T12" fmla="*/ 15 w 434"/>
                              <a:gd name="T13" fmla="*/ 45 h 245"/>
                              <a:gd name="T14" fmla="*/ 5 w 434"/>
                              <a:gd name="T15" fmla="*/ 65 h 245"/>
                              <a:gd name="T16" fmla="*/ 0 w 434"/>
                              <a:gd name="T17" fmla="*/ 95 h 245"/>
                              <a:gd name="T18" fmla="*/ 0 w 434"/>
                              <a:gd name="T19" fmla="*/ 95 h 245"/>
                              <a:gd name="T20" fmla="*/ 0 w 434"/>
                              <a:gd name="T21" fmla="*/ 125 h 245"/>
                              <a:gd name="T22" fmla="*/ 15 w 434"/>
                              <a:gd name="T23" fmla="*/ 150 h 245"/>
                              <a:gd name="T24" fmla="*/ 34 w 434"/>
                              <a:gd name="T25" fmla="*/ 175 h 245"/>
                              <a:gd name="T26" fmla="*/ 59 w 434"/>
                              <a:gd name="T27" fmla="*/ 200 h 245"/>
                              <a:gd name="T28" fmla="*/ 89 w 434"/>
                              <a:gd name="T29" fmla="*/ 220 h 245"/>
                              <a:gd name="T30" fmla="*/ 129 w 434"/>
                              <a:gd name="T31" fmla="*/ 230 h 245"/>
                              <a:gd name="T32" fmla="*/ 169 w 434"/>
                              <a:gd name="T33" fmla="*/ 240 h 245"/>
                              <a:gd name="T34" fmla="*/ 214 w 434"/>
                              <a:gd name="T35" fmla="*/ 245 h 245"/>
                              <a:gd name="T36" fmla="*/ 214 w 434"/>
                              <a:gd name="T37" fmla="*/ 245 h 245"/>
                              <a:gd name="T38" fmla="*/ 259 w 434"/>
                              <a:gd name="T39" fmla="*/ 240 h 245"/>
                              <a:gd name="T40" fmla="*/ 299 w 434"/>
                              <a:gd name="T41" fmla="*/ 230 h 245"/>
                              <a:gd name="T42" fmla="*/ 334 w 434"/>
                              <a:gd name="T43" fmla="*/ 220 h 245"/>
                              <a:gd name="T44" fmla="*/ 369 w 434"/>
                              <a:gd name="T45" fmla="*/ 200 h 245"/>
                              <a:gd name="T46" fmla="*/ 394 w 434"/>
                              <a:gd name="T47" fmla="*/ 175 h 245"/>
                              <a:gd name="T48" fmla="*/ 414 w 434"/>
                              <a:gd name="T49" fmla="*/ 150 h 245"/>
                              <a:gd name="T50" fmla="*/ 429 w 434"/>
                              <a:gd name="T51" fmla="*/ 125 h 245"/>
                              <a:gd name="T52" fmla="*/ 434 w 434"/>
                              <a:gd name="T53" fmla="*/ 95 h 245"/>
                              <a:gd name="T54" fmla="*/ 434 w 434"/>
                              <a:gd name="T55" fmla="*/ 95 h 245"/>
                              <a:gd name="T56" fmla="*/ 429 w 434"/>
                              <a:gd name="T57" fmla="*/ 65 h 245"/>
                              <a:gd name="T58" fmla="*/ 419 w 434"/>
                              <a:gd name="T59" fmla="*/ 45 h 245"/>
                              <a:gd name="T60" fmla="*/ 394 w 434"/>
                              <a:gd name="T61" fmla="*/ 30 h 245"/>
                              <a:gd name="T62" fmla="*/ 369 w 434"/>
                              <a:gd name="T63" fmla="*/ 15 h 245"/>
                              <a:gd name="T64" fmla="*/ 339 w 434"/>
                              <a:gd name="T65" fmla="*/ 10 h 245"/>
                              <a:gd name="T66" fmla="*/ 299 w 434"/>
                              <a:gd name="T67" fmla="*/ 5 h 245"/>
                              <a:gd name="T68" fmla="*/ 214 w 434"/>
                              <a:gd name="T69" fmla="*/ 0 h 245"/>
                              <a:gd name="T70" fmla="*/ 214 w 434"/>
                              <a:gd name="T71" fmla="*/ 0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4" h="245">
                                <a:moveTo>
                                  <a:pt x="214" y="0"/>
                                </a:moveTo>
                                <a:lnTo>
                                  <a:pt x="214" y="0"/>
                                </a:lnTo>
                                <a:lnTo>
                                  <a:pt x="129" y="5"/>
                                </a:lnTo>
                                <a:lnTo>
                                  <a:pt x="94" y="10"/>
                                </a:lnTo>
                                <a:lnTo>
                                  <a:pt x="64" y="15"/>
                                </a:lnTo>
                                <a:lnTo>
                                  <a:pt x="34" y="30"/>
                                </a:lnTo>
                                <a:lnTo>
                                  <a:pt x="15" y="45"/>
                                </a:lnTo>
                                <a:lnTo>
                                  <a:pt x="5" y="65"/>
                                </a:lnTo>
                                <a:lnTo>
                                  <a:pt x="0" y="95"/>
                                </a:lnTo>
                                <a:lnTo>
                                  <a:pt x="0" y="125"/>
                                </a:lnTo>
                                <a:lnTo>
                                  <a:pt x="15" y="150"/>
                                </a:lnTo>
                                <a:lnTo>
                                  <a:pt x="34" y="175"/>
                                </a:lnTo>
                                <a:lnTo>
                                  <a:pt x="59" y="200"/>
                                </a:lnTo>
                                <a:lnTo>
                                  <a:pt x="89" y="220"/>
                                </a:lnTo>
                                <a:lnTo>
                                  <a:pt x="129" y="230"/>
                                </a:lnTo>
                                <a:lnTo>
                                  <a:pt x="169" y="240"/>
                                </a:lnTo>
                                <a:lnTo>
                                  <a:pt x="214" y="245"/>
                                </a:lnTo>
                                <a:lnTo>
                                  <a:pt x="259" y="240"/>
                                </a:lnTo>
                                <a:lnTo>
                                  <a:pt x="299" y="230"/>
                                </a:lnTo>
                                <a:lnTo>
                                  <a:pt x="334" y="220"/>
                                </a:lnTo>
                                <a:lnTo>
                                  <a:pt x="369" y="200"/>
                                </a:lnTo>
                                <a:lnTo>
                                  <a:pt x="394" y="175"/>
                                </a:lnTo>
                                <a:lnTo>
                                  <a:pt x="414" y="150"/>
                                </a:lnTo>
                                <a:lnTo>
                                  <a:pt x="429" y="125"/>
                                </a:lnTo>
                                <a:lnTo>
                                  <a:pt x="434" y="95"/>
                                </a:lnTo>
                                <a:lnTo>
                                  <a:pt x="429" y="65"/>
                                </a:lnTo>
                                <a:lnTo>
                                  <a:pt x="419" y="45"/>
                                </a:lnTo>
                                <a:lnTo>
                                  <a:pt x="394" y="30"/>
                                </a:lnTo>
                                <a:lnTo>
                                  <a:pt x="369" y="15"/>
                                </a:lnTo>
                                <a:lnTo>
                                  <a:pt x="339" y="10"/>
                                </a:lnTo>
                                <a:lnTo>
                                  <a:pt x="299" y="5"/>
                                </a:lnTo>
                                <a:lnTo>
                                  <a:pt x="21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3536"/>
                        <wps:cNvSpPr>
                          <a:spLocks/>
                        </wps:cNvSpPr>
                        <wps:spPr bwMode="auto">
                          <a:xfrm>
                            <a:off x="1298" y="8937"/>
                            <a:ext cx="300" cy="195"/>
                          </a:xfrm>
                          <a:custGeom>
                            <a:avLst/>
                            <a:gdLst>
                              <a:gd name="T0" fmla="*/ 150 w 300"/>
                              <a:gd name="T1" fmla="*/ 0 h 195"/>
                              <a:gd name="T2" fmla="*/ 150 w 300"/>
                              <a:gd name="T3" fmla="*/ 0 h 195"/>
                              <a:gd name="T4" fmla="*/ 120 w 300"/>
                              <a:gd name="T5" fmla="*/ 0 h 195"/>
                              <a:gd name="T6" fmla="*/ 95 w 300"/>
                              <a:gd name="T7" fmla="*/ 5 h 195"/>
                              <a:gd name="T8" fmla="*/ 70 w 300"/>
                              <a:gd name="T9" fmla="*/ 15 h 195"/>
                              <a:gd name="T10" fmla="*/ 45 w 300"/>
                              <a:gd name="T11" fmla="*/ 25 h 195"/>
                              <a:gd name="T12" fmla="*/ 30 w 300"/>
                              <a:gd name="T13" fmla="*/ 40 h 195"/>
                              <a:gd name="T14" fmla="*/ 15 w 300"/>
                              <a:gd name="T15" fmla="*/ 55 h 195"/>
                              <a:gd name="T16" fmla="*/ 5 w 300"/>
                              <a:gd name="T17" fmla="*/ 75 h 195"/>
                              <a:gd name="T18" fmla="*/ 0 w 300"/>
                              <a:gd name="T19" fmla="*/ 95 h 195"/>
                              <a:gd name="T20" fmla="*/ 0 w 300"/>
                              <a:gd name="T21" fmla="*/ 95 h 195"/>
                              <a:gd name="T22" fmla="*/ 5 w 300"/>
                              <a:gd name="T23" fmla="*/ 115 h 195"/>
                              <a:gd name="T24" fmla="*/ 10 w 300"/>
                              <a:gd name="T25" fmla="*/ 135 h 195"/>
                              <a:gd name="T26" fmla="*/ 25 w 300"/>
                              <a:gd name="T27" fmla="*/ 150 h 195"/>
                              <a:gd name="T28" fmla="*/ 45 w 300"/>
                              <a:gd name="T29" fmla="*/ 165 h 195"/>
                              <a:gd name="T30" fmla="*/ 65 w 300"/>
                              <a:gd name="T31" fmla="*/ 180 h 195"/>
                              <a:gd name="T32" fmla="*/ 90 w 300"/>
                              <a:gd name="T33" fmla="*/ 190 h 195"/>
                              <a:gd name="T34" fmla="*/ 120 w 300"/>
                              <a:gd name="T35" fmla="*/ 195 h 195"/>
                              <a:gd name="T36" fmla="*/ 150 w 300"/>
                              <a:gd name="T37" fmla="*/ 195 h 195"/>
                              <a:gd name="T38" fmla="*/ 150 w 300"/>
                              <a:gd name="T39" fmla="*/ 195 h 195"/>
                              <a:gd name="T40" fmla="*/ 180 w 300"/>
                              <a:gd name="T41" fmla="*/ 195 h 195"/>
                              <a:gd name="T42" fmla="*/ 210 w 300"/>
                              <a:gd name="T43" fmla="*/ 190 h 195"/>
                              <a:gd name="T44" fmla="*/ 235 w 300"/>
                              <a:gd name="T45" fmla="*/ 180 h 195"/>
                              <a:gd name="T46" fmla="*/ 255 w 300"/>
                              <a:gd name="T47" fmla="*/ 165 h 195"/>
                              <a:gd name="T48" fmla="*/ 275 w 300"/>
                              <a:gd name="T49" fmla="*/ 150 h 195"/>
                              <a:gd name="T50" fmla="*/ 290 w 300"/>
                              <a:gd name="T51" fmla="*/ 135 h 195"/>
                              <a:gd name="T52" fmla="*/ 295 w 300"/>
                              <a:gd name="T53" fmla="*/ 115 h 195"/>
                              <a:gd name="T54" fmla="*/ 300 w 300"/>
                              <a:gd name="T55" fmla="*/ 95 h 195"/>
                              <a:gd name="T56" fmla="*/ 300 w 300"/>
                              <a:gd name="T57" fmla="*/ 95 h 195"/>
                              <a:gd name="T58" fmla="*/ 300 w 300"/>
                              <a:gd name="T59" fmla="*/ 75 h 195"/>
                              <a:gd name="T60" fmla="*/ 290 w 300"/>
                              <a:gd name="T61" fmla="*/ 55 h 195"/>
                              <a:gd name="T62" fmla="*/ 275 w 300"/>
                              <a:gd name="T63" fmla="*/ 40 h 195"/>
                              <a:gd name="T64" fmla="*/ 255 w 300"/>
                              <a:gd name="T65" fmla="*/ 25 h 195"/>
                              <a:gd name="T66" fmla="*/ 235 w 300"/>
                              <a:gd name="T67" fmla="*/ 15 h 195"/>
                              <a:gd name="T68" fmla="*/ 210 w 300"/>
                              <a:gd name="T69" fmla="*/ 5 h 195"/>
                              <a:gd name="T70" fmla="*/ 180 w 300"/>
                              <a:gd name="T71" fmla="*/ 0 h 195"/>
                              <a:gd name="T72" fmla="*/ 150 w 300"/>
                              <a:gd name="T73" fmla="*/ 0 h 195"/>
                              <a:gd name="T74" fmla="*/ 150 w 300"/>
                              <a:gd name="T75" fmla="*/ 0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300" h="195">
                                <a:moveTo>
                                  <a:pt x="150" y="0"/>
                                </a:moveTo>
                                <a:lnTo>
                                  <a:pt x="150" y="0"/>
                                </a:lnTo>
                                <a:lnTo>
                                  <a:pt x="120" y="0"/>
                                </a:lnTo>
                                <a:lnTo>
                                  <a:pt x="95" y="5"/>
                                </a:lnTo>
                                <a:lnTo>
                                  <a:pt x="70" y="15"/>
                                </a:lnTo>
                                <a:lnTo>
                                  <a:pt x="45" y="25"/>
                                </a:lnTo>
                                <a:lnTo>
                                  <a:pt x="30" y="40"/>
                                </a:lnTo>
                                <a:lnTo>
                                  <a:pt x="15" y="55"/>
                                </a:lnTo>
                                <a:lnTo>
                                  <a:pt x="5" y="75"/>
                                </a:lnTo>
                                <a:lnTo>
                                  <a:pt x="0" y="95"/>
                                </a:lnTo>
                                <a:lnTo>
                                  <a:pt x="5" y="115"/>
                                </a:lnTo>
                                <a:lnTo>
                                  <a:pt x="10" y="135"/>
                                </a:lnTo>
                                <a:lnTo>
                                  <a:pt x="25" y="150"/>
                                </a:lnTo>
                                <a:lnTo>
                                  <a:pt x="45" y="165"/>
                                </a:lnTo>
                                <a:lnTo>
                                  <a:pt x="65" y="180"/>
                                </a:lnTo>
                                <a:lnTo>
                                  <a:pt x="90" y="190"/>
                                </a:lnTo>
                                <a:lnTo>
                                  <a:pt x="120" y="195"/>
                                </a:lnTo>
                                <a:lnTo>
                                  <a:pt x="150" y="195"/>
                                </a:lnTo>
                                <a:lnTo>
                                  <a:pt x="180" y="195"/>
                                </a:lnTo>
                                <a:lnTo>
                                  <a:pt x="210" y="190"/>
                                </a:lnTo>
                                <a:lnTo>
                                  <a:pt x="235" y="180"/>
                                </a:lnTo>
                                <a:lnTo>
                                  <a:pt x="255" y="165"/>
                                </a:lnTo>
                                <a:lnTo>
                                  <a:pt x="275" y="150"/>
                                </a:lnTo>
                                <a:lnTo>
                                  <a:pt x="290" y="135"/>
                                </a:lnTo>
                                <a:lnTo>
                                  <a:pt x="295" y="115"/>
                                </a:lnTo>
                                <a:lnTo>
                                  <a:pt x="300" y="95"/>
                                </a:lnTo>
                                <a:lnTo>
                                  <a:pt x="300" y="75"/>
                                </a:lnTo>
                                <a:lnTo>
                                  <a:pt x="290" y="55"/>
                                </a:lnTo>
                                <a:lnTo>
                                  <a:pt x="275" y="40"/>
                                </a:lnTo>
                                <a:lnTo>
                                  <a:pt x="255" y="25"/>
                                </a:lnTo>
                                <a:lnTo>
                                  <a:pt x="235" y="15"/>
                                </a:lnTo>
                                <a:lnTo>
                                  <a:pt x="210" y="5"/>
                                </a:lnTo>
                                <a:lnTo>
                                  <a:pt x="180" y="0"/>
                                </a:lnTo>
                                <a:lnTo>
                                  <a:pt x="15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3537"/>
                        <wps:cNvSpPr>
                          <a:spLocks/>
                        </wps:cNvSpPr>
                        <wps:spPr bwMode="auto">
                          <a:xfrm>
                            <a:off x="1343" y="8937"/>
                            <a:ext cx="210" cy="165"/>
                          </a:xfrm>
                          <a:custGeom>
                            <a:avLst/>
                            <a:gdLst>
                              <a:gd name="T0" fmla="*/ 105 w 210"/>
                              <a:gd name="T1" fmla="*/ 0 h 165"/>
                              <a:gd name="T2" fmla="*/ 105 w 210"/>
                              <a:gd name="T3" fmla="*/ 0 h 165"/>
                              <a:gd name="T4" fmla="*/ 85 w 210"/>
                              <a:gd name="T5" fmla="*/ 5 h 165"/>
                              <a:gd name="T6" fmla="*/ 65 w 210"/>
                              <a:gd name="T7" fmla="*/ 10 h 165"/>
                              <a:gd name="T8" fmla="*/ 50 w 210"/>
                              <a:gd name="T9" fmla="*/ 20 h 165"/>
                              <a:gd name="T10" fmla="*/ 35 w 210"/>
                              <a:gd name="T11" fmla="*/ 30 h 165"/>
                              <a:gd name="T12" fmla="*/ 20 w 210"/>
                              <a:gd name="T13" fmla="*/ 45 h 165"/>
                              <a:gd name="T14" fmla="*/ 10 w 210"/>
                              <a:gd name="T15" fmla="*/ 65 h 165"/>
                              <a:gd name="T16" fmla="*/ 5 w 210"/>
                              <a:gd name="T17" fmla="*/ 80 h 165"/>
                              <a:gd name="T18" fmla="*/ 0 w 210"/>
                              <a:gd name="T19" fmla="*/ 95 h 165"/>
                              <a:gd name="T20" fmla="*/ 0 w 210"/>
                              <a:gd name="T21" fmla="*/ 95 h 165"/>
                              <a:gd name="T22" fmla="*/ 5 w 210"/>
                              <a:gd name="T23" fmla="*/ 110 h 165"/>
                              <a:gd name="T24" fmla="*/ 10 w 210"/>
                              <a:gd name="T25" fmla="*/ 120 h 165"/>
                              <a:gd name="T26" fmla="*/ 20 w 210"/>
                              <a:gd name="T27" fmla="*/ 135 h 165"/>
                              <a:gd name="T28" fmla="*/ 30 w 210"/>
                              <a:gd name="T29" fmla="*/ 145 h 165"/>
                              <a:gd name="T30" fmla="*/ 65 w 210"/>
                              <a:gd name="T31" fmla="*/ 160 h 165"/>
                              <a:gd name="T32" fmla="*/ 105 w 210"/>
                              <a:gd name="T33" fmla="*/ 165 h 165"/>
                              <a:gd name="T34" fmla="*/ 105 w 210"/>
                              <a:gd name="T35" fmla="*/ 165 h 165"/>
                              <a:gd name="T36" fmla="*/ 145 w 210"/>
                              <a:gd name="T37" fmla="*/ 160 h 165"/>
                              <a:gd name="T38" fmla="*/ 180 w 210"/>
                              <a:gd name="T39" fmla="*/ 145 h 165"/>
                              <a:gd name="T40" fmla="*/ 190 w 210"/>
                              <a:gd name="T41" fmla="*/ 135 h 165"/>
                              <a:gd name="T42" fmla="*/ 200 w 210"/>
                              <a:gd name="T43" fmla="*/ 120 h 165"/>
                              <a:gd name="T44" fmla="*/ 210 w 210"/>
                              <a:gd name="T45" fmla="*/ 110 h 165"/>
                              <a:gd name="T46" fmla="*/ 210 w 210"/>
                              <a:gd name="T47" fmla="*/ 95 h 165"/>
                              <a:gd name="T48" fmla="*/ 210 w 210"/>
                              <a:gd name="T49" fmla="*/ 95 h 165"/>
                              <a:gd name="T50" fmla="*/ 210 w 210"/>
                              <a:gd name="T51" fmla="*/ 80 h 165"/>
                              <a:gd name="T52" fmla="*/ 205 w 210"/>
                              <a:gd name="T53" fmla="*/ 65 h 165"/>
                              <a:gd name="T54" fmla="*/ 195 w 210"/>
                              <a:gd name="T55" fmla="*/ 45 h 165"/>
                              <a:gd name="T56" fmla="*/ 180 w 210"/>
                              <a:gd name="T57" fmla="*/ 30 h 165"/>
                              <a:gd name="T58" fmla="*/ 165 w 210"/>
                              <a:gd name="T59" fmla="*/ 20 h 165"/>
                              <a:gd name="T60" fmla="*/ 145 w 210"/>
                              <a:gd name="T61" fmla="*/ 10 h 165"/>
                              <a:gd name="T62" fmla="*/ 125 w 210"/>
                              <a:gd name="T63" fmla="*/ 5 h 165"/>
                              <a:gd name="T64" fmla="*/ 105 w 210"/>
                              <a:gd name="T65" fmla="*/ 0 h 165"/>
                              <a:gd name="T66" fmla="*/ 105 w 210"/>
                              <a:gd name="T67" fmla="*/ 0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10" h="165">
                                <a:moveTo>
                                  <a:pt x="105" y="0"/>
                                </a:moveTo>
                                <a:lnTo>
                                  <a:pt x="105" y="0"/>
                                </a:lnTo>
                                <a:lnTo>
                                  <a:pt x="85" y="5"/>
                                </a:lnTo>
                                <a:lnTo>
                                  <a:pt x="65" y="10"/>
                                </a:lnTo>
                                <a:lnTo>
                                  <a:pt x="50" y="20"/>
                                </a:lnTo>
                                <a:lnTo>
                                  <a:pt x="35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5" y="80"/>
                                </a:lnTo>
                                <a:lnTo>
                                  <a:pt x="0" y="95"/>
                                </a:lnTo>
                                <a:lnTo>
                                  <a:pt x="5" y="110"/>
                                </a:lnTo>
                                <a:lnTo>
                                  <a:pt x="10" y="120"/>
                                </a:lnTo>
                                <a:lnTo>
                                  <a:pt x="20" y="135"/>
                                </a:lnTo>
                                <a:lnTo>
                                  <a:pt x="30" y="145"/>
                                </a:lnTo>
                                <a:lnTo>
                                  <a:pt x="65" y="160"/>
                                </a:lnTo>
                                <a:lnTo>
                                  <a:pt x="105" y="165"/>
                                </a:lnTo>
                                <a:lnTo>
                                  <a:pt x="145" y="160"/>
                                </a:lnTo>
                                <a:lnTo>
                                  <a:pt x="180" y="145"/>
                                </a:lnTo>
                                <a:lnTo>
                                  <a:pt x="190" y="135"/>
                                </a:lnTo>
                                <a:lnTo>
                                  <a:pt x="200" y="120"/>
                                </a:lnTo>
                                <a:lnTo>
                                  <a:pt x="210" y="110"/>
                                </a:lnTo>
                                <a:lnTo>
                                  <a:pt x="210" y="95"/>
                                </a:lnTo>
                                <a:lnTo>
                                  <a:pt x="210" y="80"/>
                                </a:lnTo>
                                <a:lnTo>
                                  <a:pt x="205" y="65"/>
                                </a:lnTo>
                                <a:lnTo>
                                  <a:pt x="195" y="45"/>
                                </a:lnTo>
                                <a:lnTo>
                                  <a:pt x="180" y="30"/>
                                </a:lnTo>
                                <a:lnTo>
                                  <a:pt x="165" y="20"/>
                                </a:lnTo>
                                <a:lnTo>
                                  <a:pt x="145" y="10"/>
                                </a:lnTo>
                                <a:lnTo>
                                  <a:pt x="125" y="5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3538"/>
                        <wps:cNvSpPr>
                          <a:spLocks/>
                        </wps:cNvSpPr>
                        <wps:spPr bwMode="auto">
                          <a:xfrm>
                            <a:off x="1378" y="8937"/>
                            <a:ext cx="145" cy="145"/>
                          </a:xfrm>
                          <a:custGeom>
                            <a:avLst/>
                            <a:gdLst>
                              <a:gd name="T0" fmla="*/ 70 w 145"/>
                              <a:gd name="T1" fmla="*/ 0 h 145"/>
                              <a:gd name="T2" fmla="*/ 70 w 145"/>
                              <a:gd name="T3" fmla="*/ 0 h 145"/>
                              <a:gd name="T4" fmla="*/ 55 w 145"/>
                              <a:gd name="T5" fmla="*/ 5 h 145"/>
                              <a:gd name="T6" fmla="*/ 40 w 145"/>
                              <a:gd name="T7" fmla="*/ 10 h 145"/>
                              <a:gd name="T8" fmla="*/ 30 w 145"/>
                              <a:gd name="T9" fmla="*/ 25 h 145"/>
                              <a:gd name="T10" fmla="*/ 20 w 145"/>
                              <a:gd name="T11" fmla="*/ 35 h 145"/>
                              <a:gd name="T12" fmla="*/ 5 w 145"/>
                              <a:gd name="T13" fmla="*/ 70 h 145"/>
                              <a:gd name="T14" fmla="*/ 0 w 145"/>
                              <a:gd name="T15" fmla="*/ 95 h 145"/>
                              <a:gd name="T16" fmla="*/ 0 w 145"/>
                              <a:gd name="T17" fmla="*/ 95 h 145"/>
                              <a:gd name="T18" fmla="*/ 0 w 145"/>
                              <a:gd name="T19" fmla="*/ 105 h 145"/>
                              <a:gd name="T20" fmla="*/ 5 w 145"/>
                              <a:gd name="T21" fmla="*/ 115 h 145"/>
                              <a:gd name="T22" fmla="*/ 20 w 145"/>
                              <a:gd name="T23" fmla="*/ 130 h 145"/>
                              <a:gd name="T24" fmla="*/ 40 w 145"/>
                              <a:gd name="T25" fmla="*/ 140 h 145"/>
                              <a:gd name="T26" fmla="*/ 70 w 145"/>
                              <a:gd name="T27" fmla="*/ 145 h 145"/>
                              <a:gd name="T28" fmla="*/ 70 w 145"/>
                              <a:gd name="T29" fmla="*/ 145 h 145"/>
                              <a:gd name="T30" fmla="*/ 100 w 145"/>
                              <a:gd name="T31" fmla="*/ 140 h 145"/>
                              <a:gd name="T32" fmla="*/ 120 w 145"/>
                              <a:gd name="T33" fmla="*/ 130 h 145"/>
                              <a:gd name="T34" fmla="*/ 140 w 145"/>
                              <a:gd name="T35" fmla="*/ 115 h 145"/>
                              <a:gd name="T36" fmla="*/ 145 w 145"/>
                              <a:gd name="T37" fmla="*/ 95 h 145"/>
                              <a:gd name="T38" fmla="*/ 145 w 145"/>
                              <a:gd name="T39" fmla="*/ 95 h 145"/>
                              <a:gd name="T40" fmla="*/ 140 w 145"/>
                              <a:gd name="T41" fmla="*/ 70 h 145"/>
                              <a:gd name="T42" fmla="*/ 125 w 145"/>
                              <a:gd name="T43" fmla="*/ 40 h 145"/>
                              <a:gd name="T44" fmla="*/ 115 w 145"/>
                              <a:gd name="T45" fmla="*/ 25 h 145"/>
                              <a:gd name="T46" fmla="*/ 100 w 145"/>
                              <a:gd name="T47" fmla="*/ 10 h 145"/>
                              <a:gd name="T48" fmla="*/ 85 w 145"/>
                              <a:gd name="T49" fmla="*/ 5 h 145"/>
                              <a:gd name="T50" fmla="*/ 70 w 145"/>
                              <a:gd name="T51" fmla="*/ 0 h 145"/>
                              <a:gd name="T52" fmla="*/ 70 w 145"/>
                              <a:gd name="T53" fmla="*/ 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70" y="0"/>
                                </a:moveTo>
                                <a:lnTo>
                                  <a:pt x="70" y="0"/>
                                </a:lnTo>
                                <a:lnTo>
                                  <a:pt x="55" y="5"/>
                                </a:lnTo>
                                <a:lnTo>
                                  <a:pt x="40" y="10"/>
                                </a:lnTo>
                                <a:lnTo>
                                  <a:pt x="30" y="25"/>
                                </a:lnTo>
                                <a:lnTo>
                                  <a:pt x="20" y="35"/>
                                </a:lnTo>
                                <a:lnTo>
                                  <a:pt x="5" y="70"/>
                                </a:lnTo>
                                <a:lnTo>
                                  <a:pt x="0" y="95"/>
                                </a:lnTo>
                                <a:lnTo>
                                  <a:pt x="0" y="105"/>
                                </a:lnTo>
                                <a:lnTo>
                                  <a:pt x="5" y="115"/>
                                </a:lnTo>
                                <a:lnTo>
                                  <a:pt x="20" y="130"/>
                                </a:lnTo>
                                <a:lnTo>
                                  <a:pt x="40" y="140"/>
                                </a:lnTo>
                                <a:lnTo>
                                  <a:pt x="70" y="145"/>
                                </a:lnTo>
                                <a:lnTo>
                                  <a:pt x="100" y="140"/>
                                </a:lnTo>
                                <a:lnTo>
                                  <a:pt x="120" y="130"/>
                                </a:lnTo>
                                <a:lnTo>
                                  <a:pt x="140" y="115"/>
                                </a:lnTo>
                                <a:lnTo>
                                  <a:pt x="145" y="95"/>
                                </a:lnTo>
                                <a:lnTo>
                                  <a:pt x="140" y="70"/>
                                </a:lnTo>
                                <a:lnTo>
                                  <a:pt x="125" y="40"/>
                                </a:lnTo>
                                <a:lnTo>
                                  <a:pt x="115" y="25"/>
                                </a:lnTo>
                                <a:lnTo>
                                  <a:pt x="100" y="10"/>
                                </a:lnTo>
                                <a:lnTo>
                                  <a:pt x="85" y="5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3539"/>
                        <wps:cNvSpPr>
                          <a:spLocks/>
                        </wps:cNvSpPr>
                        <wps:spPr bwMode="auto">
                          <a:xfrm>
                            <a:off x="1199" y="8917"/>
                            <a:ext cx="509" cy="20"/>
                          </a:xfrm>
                          <a:custGeom>
                            <a:avLst/>
                            <a:gdLst>
                              <a:gd name="T0" fmla="*/ 509 w 509"/>
                              <a:gd name="T1" fmla="*/ 20 h 20"/>
                              <a:gd name="T2" fmla="*/ 509 w 509"/>
                              <a:gd name="T3" fmla="*/ 20 h 20"/>
                              <a:gd name="T4" fmla="*/ 484 w 509"/>
                              <a:gd name="T5" fmla="*/ 10 h 20"/>
                              <a:gd name="T6" fmla="*/ 439 w 509"/>
                              <a:gd name="T7" fmla="*/ 0 h 20"/>
                              <a:gd name="T8" fmla="*/ 404 w 509"/>
                              <a:gd name="T9" fmla="*/ 0 h 20"/>
                              <a:gd name="T10" fmla="*/ 364 w 509"/>
                              <a:gd name="T11" fmla="*/ 0 h 20"/>
                              <a:gd name="T12" fmla="*/ 309 w 509"/>
                              <a:gd name="T13" fmla="*/ 10 h 20"/>
                              <a:gd name="T14" fmla="*/ 249 w 509"/>
                              <a:gd name="T15" fmla="*/ 20 h 20"/>
                              <a:gd name="T16" fmla="*/ 249 w 509"/>
                              <a:gd name="T17" fmla="*/ 20 h 20"/>
                              <a:gd name="T18" fmla="*/ 249 w 509"/>
                              <a:gd name="T19" fmla="*/ 20 h 20"/>
                              <a:gd name="T20" fmla="*/ 189 w 509"/>
                              <a:gd name="T21" fmla="*/ 10 h 20"/>
                              <a:gd name="T22" fmla="*/ 139 w 509"/>
                              <a:gd name="T23" fmla="*/ 5 h 20"/>
                              <a:gd name="T24" fmla="*/ 99 w 509"/>
                              <a:gd name="T25" fmla="*/ 0 h 20"/>
                              <a:gd name="T26" fmla="*/ 64 w 509"/>
                              <a:gd name="T27" fmla="*/ 0 h 20"/>
                              <a:gd name="T28" fmla="*/ 20 w 509"/>
                              <a:gd name="T29" fmla="*/ 10 h 20"/>
                              <a:gd name="T30" fmla="*/ 0 w 509"/>
                              <a:gd name="T31" fmla="*/ 2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9" h="20">
                                <a:moveTo>
                                  <a:pt x="509" y="20"/>
                                </a:moveTo>
                                <a:lnTo>
                                  <a:pt x="509" y="20"/>
                                </a:lnTo>
                                <a:lnTo>
                                  <a:pt x="484" y="10"/>
                                </a:lnTo>
                                <a:lnTo>
                                  <a:pt x="439" y="0"/>
                                </a:lnTo>
                                <a:lnTo>
                                  <a:pt x="404" y="0"/>
                                </a:lnTo>
                                <a:lnTo>
                                  <a:pt x="364" y="0"/>
                                </a:lnTo>
                                <a:lnTo>
                                  <a:pt x="309" y="10"/>
                                </a:lnTo>
                                <a:lnTo>
                                  <a:pt x="249" y="20"/>
                                </a:lnTo>
                                <a:lnTo>
                                  <a:pt x="189" y="10"/>
                                </a:lnTo>
                                <a:lnTo>
                                  <a:pt x="139" y="5"/>
                                </a:lnTo>
                                <a:lnTo>
                                  <a:pt x="99" y="0"/>
                                </a:lnTo>
                                <a:lnTo>
                                  <a:pt x="64" y="0"/>
                                </a:lnTo>
                                <a:lnTo>
                                  <a:pt x="20" y="10"/>
                                </a:ln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3540"/>
                        <wps:cNvSpPr>
                          <a:spLocks/>
                        </wps:cNvSpPr>
                        <wps:spPr bwMode="auto">
                          <a:xfrm>
                            <a:off x="1199" y="8892"/>
                            <a:ext cx="509" cy="45"/>
                          </a:xfrm>
                          <a:custGeom>
                            <a:avLst/>
                            <a:gdLst>
                              <a:gd name="T0" fmla="*/ 509 w 509"/>
                              <a:gd name="T1" fmla="*/ 45 h 45"/>
                              <a:gd name="T2" fmla="*/ 509 w 509"/>
                              <a:gd name="T3" fmla="*/ 45 h 45"/>
                              <a:gd name="T4" fmla="*/ 464 w 509"/>
                              <a:gd name="T5" fmla="*/ 30 h 45"/>
                              <a:gd name="T6" fmla="*/ 419 w 509"/>
                              <a:gd name="T7" fmla="*/ 20 h 45"/>
                              <a:gd name="T8" fmla="*/ 354 w 509"/>
                              <a:gd name="T9" fmla="*/ 10 h 45"/>
                              <a:gd name="T10" fmla="*/ 279 w 509"/>
                              <a:gd name="T11" fmla="*/ 0 h 45"/>
                              <a:gd name="T12" fmla="*/ 189 w 509"/>
                              <a:gd name="T13" fmla="*/ 5 h 45"/>
                              <a:gd name="T14" fmla="*/ 144 w 509"/>
                              <a:gd name="T15" fmla="*/ 10 h 45"/>
                              <a:gd name="T16" fmla="*/ 99 w 509"/>
                              <a:gd name="T17" fmla="*/ 15 h 45"/>
                              <a:gd name="T18" fmla="*/ 50 w 509"/>
                              <a:gd name="T19" fmla="*/ 30 h 45"/>
                              <a:gd name="T20" fmla="*/ 0 w 509"/>
                              <a:gd name="T21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09" h="45">
                                <a:moveTo>
                                  <a:pt x="509" y="45"/>
                                </a:moveTo>
                                <a:lnTo>
                                  <a:pt x="509" y="45"/>
                                </a:lnTo>
                                <a:lnTo>
                                  <a:pt x="464" y="30"/>
                                </a:lnTo>
                                <a:lnTo>
                                  <a:pt x="419" y="20"/>
                                </a:lnTo>
                                <a:lnTo>
                                  <a:pt x="354" y="10"/>
                                </a:lnTo>
                                <a:lnTo>
                                  <a:pt x="279" y="0"/>
                                </a:lnTo>
                                <a:lnTo>
                                  <a:pt x="189" y="5"/>
                                </a:lnTo>
                                <a:lnTo>
                                  <a:pt x="144" y="10"/>
                                </a:lnTo>
                                <a:lnTo>
                                  <a:pt x="99" y="15"/>
                                </a:lnTo>
                                <a:lnTo>
                                  <a:pt x="50" y="30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Line 3541"/>
                        <wps:cNvCnPr/>
                        <wps:spPr bwMode="auto">
                          <a:xfrm flipH="1">
                            <a:off x="1189" y="8842"/>
                            <a:ext cx="519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Line 3542"/>
                        <wps:cNvCnPr/>
                        <wps:spPr bwMode="auto">
                          <a:xfrm flipH="1">
                            <a:off x="1189" y="8812"/>
                            <a:ext cx="519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Freeform 3543"/>
                        <wps:cNvSpPr>
                          <a:spLocks/>
                        </wps:cNvSpPr>
                        <wps:spPr bwMode="auto">
                          <a:xfrm>
                            <a:off x="664" y="8937"/>
                            <a:ext cx="55" cy="250"/>
                          </a:xfrm>
                          <a:custGeom>
                            <a:avLst/>
                            <a:gdLst>
                              <a:gd name="T0" fmla="*/ 20 w 55"/>
                              <a:gd name="T1" fmla="*/ 0 h 250"/>
                              <a:gd name="T2" fmla="*/ 20 w 55"/>
                              <a:gd name="T3" fmla="*/ 0 h 250"/>
                              <a:gd name="T4" fmla="*/ 40 w 55"/>
                              <a:gd name="T5" fmla="*/ 25 h 250"/>
                              <a:gd name="T6" fmla="*/ 50 w 55"/>
                              <a:gd name="T7" fmla="*/ 50 h 250"/>
                              <a:gd name="T8" fmla="*/ 50 w 55"/>
                              <a:gd name="T9" fmla="*/ 80 h 250"/>
                              <a:gd name="T10" fmla="*/ 45 w 55"/>
                              <a:gd name="T11" fmla="*/ 110 h 250"/>
                              <a:gd name="T12" fmla="*/ 40 w 55"/>
                              <a:gd name="T13" fmla="*/ 135 h 250"/>
                              <a:gd name="T14" fmla="*/ 30 w 55"/>
                              <a:gd name="T15" fmla="*/ 155 h 250"/>
                              <a:gd name="T16" fmla="*/ 15 w 55"/>
                              <a:gd name="T17" fmla="*/ 175 h 250"/>
                              <a:gd name="T18" fmla="*/ 5 w 55"/>
                              <a:gd name="T19" fmla="*/ 180 h 250"/>
                              <a:gd name="T20" fmla="*/ 5 w 55"/>
                              <a:gd name="T21" fmla="*/ 180 h 250"/>
                              <a:gd name="T22" fmla="*/ 0 w 55"/>
                              <a:gd name="T23" fmla="*/ 190 h 250"/>
                              <a:gd name="T24" fmla="*/ 0 w 55"/>
                              <a:gd name="T25" fmla="*/ 195 h 250"/>
                              <a:gd name="T26" fmla="*/ 20 w 55"/>
                              <a:gd name="T27" fmla="*/ 215 h 250"/>
                              <a:gd name="T28" fmla="*/ 55 w 55"/>
                              <a:gd name="T29" fmla="*/ 235 h 250"/>
                              <a:gd name="T30" fmla="*/ 55 w 55"/>
                              <a:gd name="T31" fmla="*/ 235 h 250"/>
                              <a:gd name="T32" fmla="*/ 30 w 55"/>
                              <a:gd name="T33" fmla="*/ 245 h 250"/>
                              <a:gd name="T34" fmla="*/ 0 w 55"/>
                              <a:gd name="T35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55" h="250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40" y="25"/>
                                </a:lnTo>
                                <a:lnTo>
                                  <a:pt x="50" y="50"/>
                                </a:lnTo>
                                <a:lnTo>
                                  <a:pt x="50" y="80"/>
                                </a:lnTo>
                                <a:lnTo>
                                  <a:pt x="45" y="110"/>
                                </a:lnTo>
                                <a:lnTo>
                                  <a:pt x="40" y="135"/>
                                </a:lnTo>
                                <a:lnTo>
                                  <a:pt x="30" y="155"/>
                                </a:lnTo>
                                <a:lnTo>
                                  <a:pt x="15" y="175"/>
                                </a:lnTo>
                                <a:lnTo>
                                  <a:pt x="5" y="180"/>
                                </a:lnTo>
                                <a:lnTo>
                                  <a:pt x="0" y="190"/>
                                </a:lnTo>
                                <a:lnTo>
                                  <a:pt x="0" y="195"/>
                                </a:lnTo>
                                <a:lnTo>
                                  <a:pt x="20" y="215"/>
                                </a:lnTo>
                                <a:lnTo>
                                  <a:pt x="55" y="235"/>
                                </a:lnTo>
                                <a:lnTo>
                                  <a:pt x="30" y="245"/>
                                </a:lnTo>
                                <a:lnTo>
                                  <a:pt x="0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3544"/>
                        <wps:cNvSpPr>
                          <a:spLocks/>
                        </wps:cNvSpPr>
                        <wps:spPr bwMode="auto">
                          <a:xfrm>
                            <a:off x="1144" y="8937"/>
                            <a:ext cx="50" cy="250"/>
                          </a:xfrm>
                          <a:custGeom>
                            <a:avLst/>
                            <a:gdLst>
                              <a:gd name="T0" fmla="*/ 45 w 50"/>
                              <a:gd name="T1" fmla="*/ 0 h 250"/>
                              <a:gd name="T2" fmla="*/ 45 w 50"/>
                              <a:gd name="T3" fmla="*/ 0 h 250"/>
                              <a:gd name="T4" fmla="*/ 20 w 50"/>
                              <a:gd name="T5" fmla="*/ 25 h 250"/>
                              <a:gd name="T6" fmla="*/ 10 w 50"/>
                              <a:gd name="T7" fmla="*/ 50 h 250"/>
                              <a:gd name="T8" fmla="*/ 5 w 50"/>
                              <a:gd name="T9" fmla="*/ 80 h 250"/>
                              <a:gd name="T10" fmla="*/ 10 w 50"/>
                              <a:gd name="T11" fmla="*/ 110 h 250"/>
                              <a:gd name="T12" fmla="*/ 15 w 50"/>
                              <a:gd name="T13" fmla="*/ 135 h 250"/>
                              <a:gd name="T14" fmla="*/ 25 w 50"/>
                              <a:gd name="T15" fmla="*/ 155 h 250"/>
                              <a:gd name="T16" fmla="*/ 45 w 50"/>
                              <a:gd name="T17" fmla="*/ 185 h 250"/>
                              <a:gd name="T18" fmla="*/ 45 w 50"/>
                              <a:gd name="T19" fmla="*/ 185 h 250"/>
                              <a:gd name="T20" fmla="*/ 50 w 50"/>
                              <a:gd name="T21" fmla="*/ 190 h 250"/>
                              <a:gd name="T22" fmla="*/ 45 w 50"/>
                              <a:gd name="T23" fmla="*/ 195 h 250"/>
                              <a:gd name="T24" fmla="*/ 30 w 50"/>
                              <a:gd name="T25" fmla="*/ 215 h 250"/>
                              <a:gd name="T26" fmla="*/ 0 w 50"/>
                              <a:gd name="T27" fmla="*/ 235 h 250"/>
                              <a:gd name="T28" fmla="*/ 45 w 50"/>
                              <a:gd name="T29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20" y="25"/>
                                </a:lnTo>
                                <a:lnTo>
                                  <a:pt x="10" y="50"/>
                                </a:lnTo>
                                <a:lnTo>
                                  <a:pt x="5" y="80"/>
                                </a:lnTo>
                                <a:lnTo>
                                  <a:pt x="10" y="110"/>
                                </a:lnTo>
                                <a:lnTo>
                                  <a:pt x="15" y="135"/>
                                </a:lnTo>
                                <a:lnTo>
                                  <a:pt x="25" y="155"/>
                                </a:lnTo>
                                <a:lnTo>
                                  <a:pt x="45" y="185"/>
                                </a:lnTo>
                                <a:lnTo>
                                  <a:pt x="50" y="190"/>
                                </a:lnTo>
                                <a:lnTo>
                                  <a:pt x="45" y="195"/>
                                </a:lnTo>
                                <a:lnTo>
                                  <a:pt x="30" y="215"/>
                                </a:lnTo>
                                <a:lnTo>
                                  <a:pt x="0" y="235"/>
                                </a:lnTo>
                                <a:lnTo>
                                  <a:pt x="45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3545"/>
                        <wps:cNvSpPr>
                          <a:spLocks/>
                        </wps:cNvSpPr>
                        <wps:spPr bwMode="auto">
                          <a:xfrm>
                            <a:off x="714" y="8937"/>
                            <a:ext cx="435" cy="245"/>
                          </a:xfrm>
                          <a:custGeom>
                            <a:avLst/>
                            <a:gdLst>
                              <a:gd name="T0" fmla="*/ 215 w 435"/>
                              <a:gd name="T1" fmla="*/ 0 h 245"/>
                              <a:gd name="T2" fmla="*/ 215 w 435"/>
                              <a:gd name="T3" fmla="*/ 0 h 245"/>
                              <a:gd name="T4" fmla="*/ 135 w 435"/>
                              <a:gd name="T5" fmla="*/ 5 h 245"/>
                              <a:gd name="T6" fmla="*/ 95 w 435"/>
                              <a:gd name="T7" fmla="*/ 10 h 245"/>
                              <a:gd name="T8" fmla="*/ 65 w 435"/>
                              <a:gd name="T9" fmla="*/ 15 h 245"/>
                              <a:gd name="T10" fmla="*/ 40 w 435"/>
                              <a:gd name="T11" fmla="*/ 30 h 245"/>
                              <a:gd name="T12" fmla="*/ 20 w 435"/>
                              <a:gd name="T13" fmla="*/ 45 h 245"/>
                              <a:gd name="T14" fmla="*/ 5 w 435"/>
                              <a:gd name="T15" fmla="*/ 65 h 245"/>
                              <a:gd name="T16" fmla="*/ 0 w 435"/>
                              <a:gd name="T17" fmla="*/ 95 h 245"/>
                              <a:gd name="T18" fmla="*/ 0 w 435"/>
                              <a:gd name="T19" fmla="*/ 95 h 245"/>
                              <a:gd name="T20" fmla="*/ 0 w 435"/>
                              <a:gd name="T21" fmla="*/ 125 h 245"/>
                              <a:gd name="T22" fmla="*/ 15 w 435"/>
                              <a:gd name="T23" fmla="*/ 150 h 245"/>
                              <a:gd name="T24" fmla="*/ 35 w 435"/>
                              <a:gd name="T25" fmla="*/ 175 h 245"/>
                              <a:gd name="T26" fmla="*/ 60 w 435"/>
                              <a:gd name="T27" fmla="*/ 200 h 245"/>
                              <a:gd name="T28" fmla="*/ 95 w 435"/>
                              <a:gd name="T29" fmla="*/ 220 h 245"/>
                              <a:gd name="T30" fmla="*/ 130 w 435"/>
                              <a:gd name="T31" fmla="*/ 230 h 245"/>
                              <a:gd name="T32" fmla="*/ 175 w 435"/>
                              <a:gd name="T33" fmla="*/ 240 h 245"/>
                              <a:gd name="T34" fmla="*/ 215 w 435"/>
                              <a:gd name="T35" fmla="*/ 245 h 245"/>
                              <a:gd name="T36" fmla="*/ 215 w 435"/>
                              <a:gd name="T37" fmla="*/ 245 h 245"/>
                              <a:gd name="T38" fmla="*/ 260 w 435"/>
                              <a:gd name="T39" fmla="*/ 240 h 245"/>
                              <a:gd name="T40" fmla="*/ 300 w 435"/>
                              <a:gd name="T41" fmla="*/ 230 h 245"/>
                              <a:gd name="T42" fmla="*/ 340 w 435"/>
                              <a:gd name="T43" fmla="*/ 220 h 245"/>
                              <a:gd name="T44" fmla="*/ 370 w 435"/>
                              <a:gd name="T45" fmla="*/ 200 h 245"/>
                              <a:gd name="T46" fmla="*/ 395 w 435"/>
                              <a:gd name="T47" fmla="*/ 175 h 245"/>
                              <a:gd name="T48" fmla="*/ 415 w 435"/>
                              <a:gd name="T49" fmla="*/ 150 h 245"/>
                              <a:gd name="T50" fmla="*/ 430 w 435"/>
                              <a:gd name="T51" fmla="*/ 125 h 245"/>
                              <a:gd name="T52" fmla="*/ 435 w 435"/>
                              <a:gd name="T53" fmla="*/ 95 h 245"/>
                              <a:gd name="T54" fmla="*/ 435 w 435"/>
                              <a:gd name="T55" fmla="*/ 95 h 245"/>
                              <a:gd name="T56" fmla="*/ 430 w 435"/>
                              <a:gd name="T57" fmla="*/ 65 h 245"/>
                              <a:gd name="T58" fmla="*/ 420 w 435"/>
                              <a:gd name="T59" fmla="*/ 45 h 245"/>
                              <a:gd name="T60" fmla="*/ 400 w 435"/>
                              <a:gd name="T61" fmla="*/ 30 h 245"/>
                              <a:gd name="T62" fmla="*/ 370 w 435"/>
                              <a:gd name="T63" fmla="*/ 15 h 245"/>
                              <a:gd name="T64" fmla="*/ 340 w 435"/>
                              <a:gd name="T65" fmla="*/ 10 h 245"/>
                              <a:gd name="T66" fmla="*/ 300 w 435"/>
                              <a:gd name="T67" fmla="*/ 5 h 245"/>
                              <a:gd name="T68" fmla="*/ 215 w 435"/>
                              <a:gd name="T69" fmla="*/ 0 h 245"/>
                              <a:gd name="T70" fmla="*/ 215 w 435"/>
                              <a:gd name="T71" fmla="*/ 0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5" h="245">
                                <a:moveTo>
                                  <a:pt x="215" y="0"/>
                                </a:moveTo>
                                <a:lnTo>
                                  <a:pt x="215" y="0"/>
                                </a:lnTo>
                                <a:lnTo>
                                  <a:pt x="135" y="5"/>
                                </a:lnTo>
                                <a:lnTo>
                                  <a:pt x="95" y="10"/>
                                </a:lnTo>
                                <a:lnTo>
                                  <a:pt x="65" y="15"/>
                                </a:lnTo>
                                <a:lnTo>
                                  <a:pt x="40" y="30"/>
                                </a:lnTo>
                                <a:lnTo>
                                  <a:pt x="20" y="45"/>
                                </a:lnTo>
                                <a:lnTo>
                                  <a:pt x="5" y="65"/>
                                </a:lnTo>
                                <a:lnTo>
                                  <a:pt x="0" y="95"/>
                                </a:lnTo>
                                <a:lnTo>
                                  <a:pt x="0" y="125"/>
                                </a:lnTo>
                                <a:lnTo>
                                  <a:pt x="15" y="150"/>
                                </a:lnTo>
                                <a:lnTo>
                                  <a:pt x="35" y="175"/>
                                </a:lnTo>
                                <a:lnTo>
                                  <a:pt x="60" y="200"/>
                                </a:lnTo>
                                <a:lnTo>
                                  <a:pt x="95" y="220"/>
                                </a:lnTo>
                                <a:lnTo>
                                  <a:pt x="130" y="230"/>
                                </a:lnTo>
                                <a:lnTo>
                                  <a:pt x="175" y="240"/>
                                </a:lnTo>
                                <a:lnTo>
                                  <a:pt x="215" y="245"/>
                                </a:lnTo>
                                <a:lnTo>
                                  <a:pt x="260" y="240"/>
                                </a:lnTo>
                                <a:lnTo>
                                  <a:pt x="300" y="230"/>
                                </a:lnTo>
                                <a:lnTo>
                                  <a:pt x="340" y="220"/>
                                </a:lnTo>
                                <a:lnTo>
                                  <a:pt x="370" y="200"/>
                                </a:lnTo>
                                <a:lnTo>
                                  <a:pt x="395" y="175"/>
                                </a:lnTo>
                                <a:lnTo>
                                  <a:pt x="415" y="150"/>
                                </a:lnTo>
                                <a:lnTo>
                                  <a:pt x="430" y="125"/>
                                </a:lnTo>
                                <a:lnTo>
                                  <a:pt x="435" y="95"/>
                                </a:lnTo>
                                <a:lnTo>
                                  <a:pt x="430" y="65"/>
                                </a:lnTo>
                                <a:lnTo>
                                  <a:pt x="420" y="45"/>
                                </a:lnTo>
                                <a:lnTo>
                                  <a:pt x="400" y="30"/>
                                </a:lnTo>
                                <a:lnTo>
                                  <a:pt x="370" y="15"/>
                                </a:lnTo>
                                <a:lnTo>
                                  <a:pt x="340" y="10"/>
                                </a:lnTo>
                                <a:lnTo>
                                  <a:pt x="300" y="5"/>
                                </a:lnTo>
                                <a:lnTo>
                                  <a:pt x="21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3546"/>
                        <wps:cNvSpPr>
                          <a:spLocks/>
                        </wps:cNvSpPr>
                        <wps:spPr bwMode="auto">
                          <a:xfrm>
                            <a:off x="784" y="8937"/>
                            <a:ext cx="295" cy="195"/>
                          </a:xfrm>
                          <a:custGeom>
                            <a:avLst/>
                            <a:gdLst>
                              <a:gd name="T0" fmla="*/ 145 w 295"/>
                              <a:gd name="T1" fmla="*/ 0 h 195"/>
                              <a:gd name="T2" fmla="*/ 145 w 295"/>
                              <a:gd name="T3" fmla="*/ 0 h 195"/>
                              <a:gd name="T4" fmla="*/ 115 w 295"/>
                              <a:gd name="T5" fmla="*/ 0 h 195"/>
                              <a:gd name="T6" fmla="*/ 90 w 295"/>
                              <a:gd name="T7" fmla="*/ 5 h 195"/>
                              <a:gd name="T8" fmla="*/ 65 w 295"/>
                              <a:gd name="T9" fmla="*/ 15 h 195"/>
                              <a:gd name="T10" fmla="*/ 40 w 295"/>
                              <a:gd name="T11" fmla="*/ 25 h 195"/>
                              <a:gd name="T12" fmla="*/ 25 w 295"/>
                              <a:gd name="T13" fmla="*/ 40 h 195"/>
                              <a:gd name="T14" fmla="*/ 10 w 295"/>
                              <a:gd name="T15" fmla="*/ 55 h 195"/>
                              <a:gd name="T16" fmla="*/ 0 w 295"/>
                              <a:gd name="T17" fmla="*/ 75 h 195"/>
                              <a:gd name="T18" fmla="*/ 0 w 295"/>
                              <a:gd name="T19" fmla="*/ 95 h 195"/>
                              <a:gd name="T20" fmla="*/ 0 w 295"/>
                              <a:gd name="T21" fmla="*/ 95 h 195"/>
                              <a:gd name="T22" fmla="*/ 0 w 295"/>
                              <a:gd name="T23" fmla="*/ 115 h 195"/>
                              <a:gd name="T24" fmla="*/ 10 w 295"/>
                              <a:gd name="T25" fmla="*/ 135 h 195"/>
                              <a:gd name="T26" fmla="*/ 20 w 295"/>
                              <a:gd name="T27" fmla="*/ 150 h 195"/>
                              <a:gd name="T28" fmla="*/ 40 w 295"/>
                              <a:gd name="T29" fmla="*/ 165 h 195"/>
                              <a:gd name="T30" fmla="*/ 60 w 295"/>
                              <a:gd name="T31" fmla="*/ 180 h 195"/>
                              <a:gd name="T32" fmla="*/ 90 w 295"/>
                              <a:gd name="T33" fmla="*/ 190 h 195"/>
                              <a:gd name="T34" fmla="*/ 115 w 295"/>
                              <a:gd name="T35" fmla="*/ 195 h 195"/>
                              <a:gd name="T36" fmla="*/ 145 w 295"/>
                              <a:gd name="T37" fmla="*/ 195 h 195"/>
                              <a:gd name="T38" fmla="*/ 145 w 295"/>
                              <a:gd name="T39" fmla="*/ 195 h 195"/>
                              <a:gd name="T40" fmla="*/ 175 w 295"/>
                              <a:gd name="T41" fmla="*/ 195 h 195"/>
                              <a:gd name="T42" fmla="*/ 205 w 295"/>
                              <a:gd name="T43" fmla="*/ 190 h 195"/>
                              <a:gd name="T44" fmla="*/ 230 w 295"/>
                              <a:gd name="T45" fmla="*/ 180 h 195"/>
                              <a:gd name="T46" fmla="*/ 250 w 295"/>
                              <a:gd name="T47" fmla="*/ 165 h 195"/>
                              <a:gd name="T48" fmla="*/ 270 w 295"/>
                              <a:gd name="T49" fmla="*/ 150 h 195"/>
                              <a:gd name="T50" fmla="*/ 285 w 295"/>
                              <a:gd name="T51" fmla="*/ 135 h 195"/>
                              <a:gd name="T52" fmla="*/ 295 w 295"/>
                              <a:gd name="T53" fmla="*/ 115 h 195"/>
                              <a:gd name="T54" fmla="*/ 295 w 295"/>
                              <a:gd name="T55" fmla="*/ 95 h 195"/>
                              <a:gd name="T56" fmla="*/ 295 w 295"/>
                              <a:gd name="T57" fmla="*/ 95 h 195"/>
                              <a:gd name="T58" fmla="*/ 295 w 295"/>
                              <a:gd name="T59" fmla="*/ 75 h 195"/>
                              <a:gd name="T60" fmla="*/ 285 w 295"/>
                              <a:gd name="T61" fmla="*/ 55 h 195"/>
                              <a:gd name="T62" fmla="*/ 270 w 295"/>
                              <a:gd name="T63" fmla="*/ 40 h 195"/>
                              <a:gd name="T64" fmla="*/ 255 w 295"/>
                              <a:gd name="T65" fmla="*/ 25 h 195"/>
                              <a:gd name="T66" fmla="*/ 230 w 295"/>
                              <a:gd name="T67" fmla="*/ 15 h 195"/>
                              <a:gd name="T68" fmla="*/ 205 w 295"/>
                              <a:gd name="T69" fmla="*/ 5 h 195"/>
                              <a:gd name="T70" fmla="*/ 175 w 295"/>
                              <a:gd name="T71" fmla="*/ 0 h 195"/>
                              <a:gd name="T72" fmla="*/ 145 w 295"/>
                              <a:gd name="T73" fmla="*/ 0 h 195"/>
                              <a:gd name="T74" fmla="*/ 145 w 295"/>
                              <a:gd name="T75" fmla="*/ 0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295" h="195">
                                <a:moveTo>
                                  <a:pt x="145" y="0"/>
                                </a:moveTo>
                                <a:lnTo>
                                  <a:pt x="145" y="0"/>
                                </a:lnTo>
                                <a:lnTo>
                                  <a:pt x="115" y="0"/>
                                </a:lnTo>
                                <a:lnTo>
                                  <a:pt x="90" y="5"/>
                                </a:lnTo>
                                <a:lnTo>
                                  <a:pt x="65" y="15"/>
                                </a:lnTo>
                                <a:lnTo>
                                  <a:pt x="40" y="25"/>
                                </a:lnTo>
                                <a:lnTo>
                                  <a:pt x="25" y="40"/>
                                </a:lnTo>
                                <a:lnTo>
                                  <a:pt x="10" y="55"/>
                                </a:lnTo>
                                <a:lnTo>
                                  <a:pt x="0" y="75"/>
                                </a:lnTo>
                                <a:lnTo>
                                  <a:pt x="0" y="95"/>
                                </a:lnTo>
                                <a:lnTo>
                                  <a:pt x="0" y="115"/>
                                </a:lnTo>
                                <a:lnTo>
                                  <a:pt x="10" y="135"/>
                                </a:lnTo>
                                <a:lnTo>
                                  <a:pt x="20" y="150"/>
                                </a:lnTo>
                                <a:lnTo>
                                  <a:pt x="40" y="165"/>
                                </a:lnTo>
                                <a:lnTo>
                                  <a:pt x="60" y="180"/>
                                </a:lnTo>
                                <a:lnTo>
                                  <a:pt x="90" y="190"/>
                                </a:lnTo>
                                <a:lnTo>
                                  <a:pt x="115" y="195"/>
                                </a:lnTo>
                                <a:lnTo>
                                  <a:pt x="145" y="195"/>
                                </a:lnTo>
                                <a:lnTo>
                                  <a:pt x="175" y="195"/>
                                </a:lnTo>
                                <a:lnTo>
                                  <a:pt x="205" y="190"/>
                                </a:lnTo>
                                <a:lnTo>
                                  <a:pt x="230" y="180"/>
                                </a:lnTo>
                                <a:lnTo>
                                  <a:pt x="250" y="165"/>
                                </a:lnTo>
                                <a:lnTo>
                                  <a:pt x="270" y="150"/>
                                </a:lnTo>
                                <a:lnTo>
                                  <a:pt x="285" y="135"/>
                                </a:lnTo>
                                <a:lnTo>
                                  <a:pt x="295" y="115"/>
                                </a:lnTo>
                                <a:lnTo>
                                  <a:pt x="295" y="95"/>
                                </a:lnTo>
                                <a:lnTo>
                                  <a:pt x="295" y="75"/>
                                </a:lnTo>
                                <a:lnTo>
                                  <a:pt x="285" y="55"/>
                                </a:lnTo>
                                <a:lnTo>
                                  <a:pt x="270" y="40"/>
                                </a:lnTo>
                                <a:lnTo>
                                  <a:pt x="255" y="25"/>
                                </a:lnTo>
                                <a:lnTo>
                                  <a:pt x="230" y="15"/>
                                </a:lnTo>
                                <a:lnTo>
                                  <a:pt x="205" y="5"/>
                                </a:lnTo>
                                <a:lnTo>
                                  <a:pt x="175" y="0"/>
                                </a:lnTo>
                                <a:lnTo>
                                  <a:pt x="14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3547"/>
                        <wps:cNvSpPr>
                          <a:spLocks/>
                        </wps:cNvSpPr>
                        <wps:spPr bwMode="auto">
                          <a:xfrm>
                            <a:off x="824" y="8937"/>
                            <a:ext cx="210" cy="165"/>
                          </a:xfrm>
                          <a:custGeom>
                            <a:avLst/>
                            <a:gdLst>
                              <a:gd name="T0" fmla="*/ 105 w 210"/>
                              <a:gd name="T1" fmla="*/ 0 h 165"/>
                              <a:gd name="T2" fmla="*/ 105 w 210"/>
                              <a:gd name="T3" fmla="*/ 0 h 165"/>
                              <a:gd name="T4" fmla="*/ 85 w 210"/>
                              <a:gd name="T5" fmla="*/ 5 h 165"/>
                              <a:gd name="T6" fmla="*/ 65 w 210"/>
                              <a:gd name="T7" fmla="*/ 10 h 165"/>
                              <a:gd name="T8" fmla="*/ 50 w 210"/>
                              <a:gd name="T9" fmla="*/ 20 h 165"/>
                              <a:gd name="T10" fmla="*/ 35 w 210"/>
                              <a:gd name="T11" fmla="*/ 30 h 165"/>
                              <a:gd name="T12" fmla="*/ 20 w 210"/>
                              <a:gd name="T13" fmla="*/ 45 h 165"/>
                              <a:gd name="T14" fmla="*/ 10 w 210"/>
                              <a:gd name="T15" fmla="*/ 65 h 165"/>
                              <a:gd name="T16" fmla="*/ 5 w 210"/>
                              <a:gd name="T17" fmla="*/ 80 h 165"/>
                              <a:gd name="T18" fmla="*/ 0 w 210"/>
                              <a:gd name="T19" fmla="*/ 95 h 165"/>
                              <a:gd name="T20" fmla="*/ 0 w 210"/>
                              <a:gd name="T21" fmla="*/ 95 h 165"/>
                              <a:gd name="T22" fmla="*/ 5 w 210"/>
                              <a:gd name="T23" fmla="*/ 110 h 165"/>
                              <a:gd name="T24" fmla="*/ 10 w 210"/>
                              <a:gd name="T25" fmla="*/ 120 h 165"/>
                              <a:gd name="T26" fmla="*/ 20 w 210"/>
                              <a:gd name="T27" fmla="*/ 135 h 165"/>
                              <a:gd name="T28" fmla="*/ 30 w 210"/>
                              <a:gd name="T29" fmla="*/ 145 h 165"/>
                              <a:gd name="T30" fmla="*/ 65 w 210"/>
                              <a:gd name="T31" fmla="*/ 160 h 165"/>
                              <a:gd name="T32" fmla="*/ 105 w 210"/>
                              <a:gd name="T33" fmla="*/ 165 h 165"/>
                              <a:gd name="T34" fmla="*/ 105 w 210"/>
                              <a:gd name="T35" fmla="*/ 165 h 165"/>
                              <a:gd name="T36" fmla="*/ 150 w 210"/>
                              <a:gd name="T37" fmla="*/ 160 h 165"/>
                              <a:gd name="T38" fmla="*/ 180 w 210"/>
                              <a:gd name="T39" fmla="*/ 145 h 165"/>
                              <a:gd name="T40" fmla="*/ 195 w 210"/>
                              <a:gd name="T41" fmla="*/ 135 h 165"/>
                              <a:gd name="T42" fmla="*/ 205 w 210"/>
                              <a:gd name="T43" fmla="*/ 120 h 165"/>
                              <a:gd name="T44" fmla="*/ 210 w 210"/>
                              <a:gd name="T45" fmla="*/ 110 h 165"/>
                              <a:gd name="T46" fmla="*/ 210 w 210"/>
                              <a:gd name="T47" fmla="*/ 95 h 165"/>
                              <a:gd name="T48" fmla="*/ 210 w 210"/>
                              <a:gd name="T49" fmla="*/ 95 h 165"/>
                              <a:gd name="T50" fmla="*/ 210 w 210"/>
                              <a:gd name="T51" fmla="*/ 80 h 165"/>
                              <a:gd name="T52" fmla="*/ 205 w 210"/>
                              <a:gd name="T53" fmla="*/ 65 h 165"/>
                              <a:gd name="T54" fmla="*/ 195 w 210"/>
                              <a:gd name="T55" fmla="*/ 45 h 165"/>
                              <a:gd name="T56" fmla="*/ 180 w 210"/>
                              <a:gd name="T57" fmla="*/ 30 h 165"/>
                              <a:gd name="T58" fmla="*/ 165 w 210"/>
                              <a:gd name="T59" fmla="*/ 20 h 165"/>
                              <a:gd name="T60" fmla="*/ 150 w 210"/>
                              <a:gd name="T61" fmla="*/ 10 h 165"/>
                              <a:gd name="T62" fmla="*/ 130 w 210"/>
                              <a:gd name="T63" fmla="*/ 5 h 165"/>
                              <a:gd name="T64" fmla="*/ 105 w 210"/>
                              <a:gd name="T65" fmla="*/ 0 h 165"/>
                              <a:gd name="T66" fmla="*/ 105 w 210"/>
                              <a:gd name="T67" fmla="*/ 0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10" h="165">
                                <a:moveTo>
                                  <a:pt x="105" y="0"/>
                                </a:moveTo>
                                <a:lnTo>
                                  <a:pt x="105" y="0"/>
                                </a:lnTo>
                                <a:lnTo>
                                  <a:pt x="85" y="5"/>
                                </a:lnTo>
                                <a:lnTo>
                                  <a:pt x="65" y="10"/>
                                </a:lnTo>
                                <a:lnTo>
                                  <a:pt x="50" y="20"/>
                                </a:lnTo>
                                <a:lnTo>
                                  <a:pt x="35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5" y="80"/>
                                </a:lnTo>
                                <a:lnTo>
                                  <a:pt x="0" y="95"/>
                                </a:lnTo>
                                <a:lnTo>
                                  <a:pt x="5" y="110"/>
                                </a:lnTo>
                                <a:lnTo>
                                  <a:pt x="10" y="120"/>
                                </a:lnTo>
                                <a:lnTo>
                                  <a:pt x="20" y="135"/>
                                </a:lnTo>
                                <a:lnTo>
                                  <a:pt x="30" y="145"/>
                                </a:lnTo>
                                <a:lnTo>
                                  <a:pt x="65" y="160"/>
                                </a:lnTo>
                                <a:lnTo>
                                  <a:pt x="105" y="165"/>
                                </a:lnTo>
                                <a:lnTo>
                                  <a:pt x="150" y="160"/>
                                </a:lnTo>
                                <a:lnTo>
                                  <a:pt x="180" y="145"/>
                                </a:lnTo>
                                <a:lnTo>
                                  <a:pt x="195" y="135"/>
                                </a:lnTo>
                                <a:lnTo>
                                  <a:pt x="205" y="120"/>
                                </a:lnTo>
                                <a:lnTo>
                                  <a:pt x="210" y="110"/>
                                </a:lnTo>
                                <a:lnTo>
                                  <a:pt x="210" y="95"/>
                                </a:lnTo>
                                <a:lnTo>
                                  <a:pt x="210" y="80"/>
                                </a:lnTo>
                                <a:lnTo>
                                  <a:pt x="205" y="65"/>
                                </a:lnTo>
                                <a:lnTo>
                                  <a:pt x="195" y="45"/>
                                </a:lnTo>
                                <a:lnTo>
                                  <a:pt x="180" y="30"/>
                                </a:lnTo>
                                <a:lnTo>
                                  <a:pt x="165" y="20"/>
                                </a:lnTo>
                                <a:lnTo>
                                  <a:pt x="150" y="10"/>
                                </a:lnTo>
                                <a:lnTo>
                                  <a:pt x="130" y="5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3548"/>
                        <wps:cNvSpPr>
                          <a:spLocks/>
                        </wps:cNvSpPr>
                        <wps:spPr bwMode="auto">
                          <a:xfrm>
                            <a:off x="859" y="8937"/>
                            <a:ext cx="145" cy="145"/>
                          </a:xfrm>
                          <a:custGeom>
                            <a:avLst/>
                            <a:gdLst>
                              <a:gd name="T0" fmla="*/ 70 w 145"/>
                              <a:gd name="T1" fmla="*/ 0 h 145"/>
                              <a:gd name="T2" fmla="*/ 70 w 145"/>
                              <a:gd name="T3" fmla="*/ 0 h 145"/>
                              <a:gd name="T4" fmla="*/ 55 w 145"/>
                              <a:gd name="T5" fmla="*/ 5 h 145"/>
                              <a:gd name="T6" fmla="*/ 45 w 145"/>
                              <a:gd name="T7" fmla="*/ 10 h 145"/>
                              <a:gd name="T8" fmla="*/ 30 w 145"/>
                              <a:gd name="T9" fmla="*/ 25 h 145"/>
                              <a:gd name="T10" fmla="*/ 20 w 145"/>
                              <a:gd name="T11" fmla="*/ 35 h 145"/>
                              <a:gd name="T12" fmla="*/ 5 w 145"/>
                              <a:gd name="T13" fmla="*/ 70 h 145"/>
                              <a:gd name="T14" fmla="*/ 0 w 145"/>
                              <a:gd name="T15" fmla="*/ 95 h 145"/>
                              <a:gd name="T16" fmla="*/ 0 w 145"/>
                              <a:gd name="T17" fmla="*/ 95 h 145"/>
                              <a:gd name="T18" fmla="*/ 0 w 145"/>
                              <a:gd name="T19" fmla="*/ 105 h 145"/>
                              <a:gd name="T20" fmla="*/ 5 w 145"/>
                              <a:gd name="T21" fmla="*/ 115 h 145"/>
                              <a:gd name="T22" fmla="*/ 20 w 145"/>
                              <a:gd name="T23" fmla="*/ 130 h 145"/>
                              <a:gd name="T24" fmla="*/ 45 w 145"/>
                              <a:gd name="T25" fmla="*/ 140 h 145"/>
                              <a:gd name="T26" fmla="*/ 70 w 145"/>
                              <a:gd name="T27" fmla="*/ 145 h 145"/>
                              <a:gd name="T28" fmla="*/ 70 w 145"/>
                              <a:gd name="T29" fmla="*/ 145 h 145"/>
                              <a:gd name="T30" fmla="*/ 100 w 145"/>
                              <a:gd name="T31" fmla="*/ 140 h 145"/>
                              <a:gd name="T32" fmla="*/ 125 w 145"/>
                              <a:gd name="T33" fmla="*/ 130 h 145"/>
                              <a:gd name="T34" fmla="*/ 140 w 145"/>
                              <a:gd name="T35" fmla="*/ 115 h 145"/>
                              <a:gd name="T36" fmla="*/ 145 w 145"/>
                              <a:gd name="T37" fmla="*/ 95 h 145"/>
                              <a:gd name="T38" fmla="*/ 145 w 145"/>
                              <a:gd name="T39" fmla="*/ 95 h 145"/>
                              <a:gd name="T40" fmla="*/ 140 w 145"/>
                              <a:gd name="T41" fmla="*/ 70 h 145"/>
                              <a:gd name="T42" fmla="*/ 125 w 145"/>
                              <a:gd name="T43" fmla="*/ 40 h 145"/>
                              <a:gd name="T44" fmla="*/ 115 w 145"/>
                              <a:gd name="T45" fmla="*/ 25 h 145"/>
                              <a:gd name="T46" fmla="*/ 105 w 145"/>
                              <a:gd name="T47" fmla="*/ 10 h 145"/>
                              <a:gd name="T48" fmla="*/ 90 w 145"/>
                              <a:gd name="T49" fmla="*/ 5 h 145"/>
                              <a:gd name="T50" fmla="*/ 70 w 145"/>
                              <a:gd name="T51" fmla="*/ 0 h 145"/>
                              <a:gd name="T52" fmla="*/ 70 w 145"/>
                              <a:gd name="T53" fmla="*/ 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70" y="0"/>
                                </a:moveTo>
                                <a:lnTo>
                                  <a:pt x="70" y="0"/>
                                </a:lnTo>
                                <a:lnTo>
                                  <a:pt x="55" y="5"/>
                                </a:lnTo>
                                <a:lnTo>
                                  <a:pt x="45" y="10"/>
                                </a:lnTo>
                                <a:lnTo>
                                  <a:pt x="30" y="25"/>
                                </a:lnTo>
                                <a:lnTo>
                                  <a:pt x="20" y="35"/>
                                </a:lnTo>
                                <a:lnTo>
                                  <a:pt x="5" y="70"/>
                                </a:lnTo>
                                <a:lnTo>
                                  <a:pt x="0" y="95"/>
                                </a:lnTo>
                                <a:lnTo>
                                  <a:pt x="0" y="105"/>
                                </a:lnTo>
                                <a:lnTo>
                                  <a:pt x="5" y="115"/>
                                </a:lnTo>
                                <a:lnTo>
                                  <a:pt x="20" y="130"/>
                                </a:lnTo>
                                <a:lnTo>
                                  <a:pt x="45" y="140"/>
                                </a:lnTo>
                                <a:lnTo>
                                  <a:pt x="70" y="145"/>
                                </a:lnTo>
                                <a:lnTo>
                                  <a:pt x="100" y="140"/>
                                </a:lnTo>
                                <a:lnTo>
                                  <a:pt x="125" y="130"/>
                                </a:lnTo>
                                <a:lnTo>
                                  <a:pt x="140" y="115"/>
                                </a:lnTo>
                                <a:lnTo>
                                  <a:pt x="145" y="95"/>
                                </a:lnTo>
                                <a:lnTo>
                                  <a:pt x="140" y="70"/>
                                </a:lnTo>
                                <a:lnTo>
                                  <a:pt x="125" y="40"/>
                                </a:lnTo>
                                <a:lnTo>
                                  <a:pt x="115" y="25"/>
                                </a:lnTo>
                                <a:lnTo>
                                  <a:pt x="105" y="10"/>
                                </a:lnTo>
                                <a:lnTo>
                                  <a:pt x="90" y="5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3549"/>
                        <wps:cNvSpPr>
                          <a:spLocks/>
                        </wps:cNvSpPr>
                        <wps:spPr bwMode="auto">
                          <a:xfrm>
                            <a:off x="684" y="8917"/>
                            <a:ext cx="505" cy="20"/>
                          </a:xfrm>
                          <a:custGeom>
                            <a:avLst/>
                            <a:gdLst>
                              <a:gd name="T0" fmla="*/ 505 w 505"/>
                              <a:gd name="T1" fmla="*/ 20 h 20"/>
                              <a:gd name="T2" fmla="*/ 505 w 505"/>
                              <a:gd name="T3" fmla="*/ 20 h 20"/>
                              <a:gd name="T4" fmla="*/ 480 w 505"/>
                              <a:gd name="T5" fmla="*/ 10 h 20"/>
                              <a:gd name="T6" fmla="*/ 435 w 505"/>
                              <a:gd name="T7" fmla="*/ 0 h 20"/>
                              <a:gd name="T8" fmla="*/ 400 w 505"/>
                              <a:gd name="T9" fmla="*/ 0 h 20"/>
                              <a:gd name="T10" fmla="*/ 360 w 505"/>
                              <a:gd name="T11" fmla="*/ 0 h 20"/>
                              <a:gd name="T12" fmla="*/ 310 w 505"/>
                              <a:gd name="T13" fmla="*/ 10 h 20"/>
                              <a:gd name="T14" fmla="*/ 250 w 505"/>
                              <a:gd name="T15" fmla="*/ 20 h 20"/>
                              <a:gd name="T16" fmla="*/ 245 w 505"/>
                              <a:gd name="T17" fmla="*/ 20 h 20"/>
                              <a:gd name="T18" fmla="*/ 245 w 505"/>
                              <a:gd name="T19" fmla="*/ 20 h 20"/>
                              <a:gd name="T20" fmla="*/ 185 w 505"/>
                              <a:gd name="T21" fmla="*/ 10 h 20"/>
                              <a:gd name="T22" fmla="*/ 135 w 505"/>
                              <a:gd name="T23" fmla="*/ 5 h 20"/>
                              <a:gd name="T24" fmla="*/ 95 w 505"/>
                              <a:gd name="T25" fmla="*/ 0 h 20"/>
                              <a:gd name="T26" fmla="*/ 60 w 505"/>
                              <a:gd name="T27" fmla="*/ 0 h 20"/>
                              <a:gd name="T28" fmla="*/ 15 w 505"/>
                              <a:gd name="T29" fmla="*/ 10 h 20"/>
                              <a:gd name="T30" fmla="*/ 5 w 505"/>
                              <a:gd name="T31" fmla="*/ 15 h 20"/>
                              <a:gd name="T32" fmla="*/ 0 w 505"/>
                              <a:gd name="T33" fmla="*/ 2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05" h="20">
                                <a:moveTo>
                                  <a:pt x="505" y="20"/>
                                </a:moveTo>
                                <a:lnTo>
                                  <a:pt x="505" y="20"/>
                                </a:lnTo>
                                <a:lnTo>
                                  <a:pt x="480" y="10"/>
                                </a:lnTo>
                                <a:lnTo>
                                  <a:pt x="435" y="0"/>
                                </a:lnTo>
                                <a:lnTo>
                                  <a:pt x="400" y="0"/>
                                </a:lnTo>
                                <a:lnTo>
                                  <a:pt x="360" y="0"/>
                                </a:lnTo>
                                <a:lnTo>
                                  <a:pt x="310" y="10"/>
                                </a:lnTo>
                                <a:lnTo>
                                  <a:pt x="250" y="20"/>
                                </a:lnTo>
                                <a:lnTo>
                                  <a:pt x="245" y="20"/>
                                </a:lnTo>
                                <a:lnTo>
                                  <a:pt x="185" y="10"/>
                                </a:lnTo>
                                <a:lnTo>
                                  <a:pt x="135" y="5"/>
                                </a:lnTo>
                                <a:lnTo>
                                  <a:pt x="95" y="0"/>
                                </a:lnTo>
                                <a:lnTo>
                                  <a:pt x="60" y="0"/>
                                </a:lnTo>
                                <a:lnTo>
                                  <a:pt x="15" y="10"/>
                                </a:lnTo>
                                <a:lnTo>
                                  <a:pt x="5" y="15"/>
                                </a:ln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3550"/>
                        <wps:cNvSpPr>
                          <a:spLocks/>
                        </wps:cNvSpPr>
                        <wps:spPr bwMode="auto">
                          <a:xfrm>
                            <a:off x="684" y="8892"/>
                            <a:ext cx="505" cy="45"/>
                          </a:xfrm>
                          <a:custGeom>
                            <a:avLst/>
                            <a:gdLst>
                              <a:gd name="T0" fmla="*/ 505 w 505"/>
                              <a:gd name="T1" fmla="*/ 45 h 45"/>
                              <a:gd name="T2" fmla="*/ 505 w 505"/>
                              <a:gd name="T3" fmla="*/ 45 h 45"/>
                              <a:gd name="T4" fmla="*/ 465 w 505"/>
                              <a:gd name="T5" fmla="*/ 30 h 45"/>
                              <a:gd name="T6" fmla="*/ 415 w 505"/>
                              <a:gd name="T7" fmla="*/ 20 h 45"/>
                              <a:gd name="T8" fmla="*/ 350 w 505"/>
                              <a:gd name="T9" fmla="*/ 10 h 45"/>
                              <a:gd name="T10" fmla="*/ 275 w 505"/>
                              <a:gd name="T11" fmla="*/ 0 h 45"/>
                              <a:gd name="T12" fmla="*/ 190 w 505"/>
                              <a:gd name="T13" fmla="*/ 5 h 45"/>
                              <a:gd name="T14" fmla="*/ 145 w 505"/>
                              <a:gd name="T15" fmla="*/ 10 h 45"/>
                              <a:gd name="T16" fmla="*/ 95 w 505"/>
                              <a:gd name="T17" fmla="*/ 15 h 45"/>
                              <a:gd name="T18" fmla="*/ 50 w 505"/>
                              <a:gd name="T19" fmla="*/ 30 h 45"/>
                              <a:gd name="T20" fmla="*/ 0 w 505"/>
                              <a:gd name="T21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05" h="45">
                                <a:moveTo>
                                  <a:pt x="505" y="45"/>
                                </a:moveTo>
                                <a:lnTo>
                                  <a:pt x="505" y="45"/>
                                </a:lnTo>
                                <a:lnTo>
                                  <a:pt x="465" y="30"/>
                                </a:lnTo>
                                <a:lnTo>
                                  <a:pt x="415" y="20"/>
                                </a:lnTo>
                                <a:lnTo>
                                  <a:pt x="350" y="10"/>
                                </a:lnTo>
                                <a:lnTo>
                                  <a:pt x="275" y="0"/>
                                </a:lnTo>
                                <a:lnTo>
                                  <a:pt x="190" y="5"/>
                                </a:lnTo>
                                <a:lnTo>
                                  <a:pt x="145" y="10"/>
                                </a:lnTo>
                                <a:lnTo>
                                  <a:pt x="95" y="15"/>
                                </a:lnTo>
                                <a:lnTo>
                                  <a:pt x="50" y="30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3551"/>
                        <wps:cNvSpPr>
                          <a:spLocks/>
                        </wps:cNvSpPr>
                        <wps:spPr bwMode="auto">
                          <a:xfrm>
                            <a:off x="694" y="8842"/>
                            <a:ext cx="495" cy="1"/>
                          </a:xfrm>
                          <a:custGeom>
                            <a:avLst/>
                            <a:gdLst>
                              <a:gd name="T0" fmla="*/ 495 w 495"/>
                              <a:gd name="T1" fmla="*/ 495 w 495"/>
                              <a:gd name="T2" fmla="*/ 0 w 49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495">
                                <a:moveTo>
                                  <a:pt x="495" y="0"/>
                                </a:moveTo>
                                <a:lnTo>
                                  <a:pt x="49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3552"/>
                        <wps:cNvSpPr>
                          <a:spLocks/>
                        </wps:cNvSpPr>
                        <wps:spPr bwMode="auto">
                          <a:xfrm>
                            <a:off x="694" y="8812"/>
                            <a:ext cx="495" cy="1"/>
                          </a:xfrm>
                          <a:custGeom>
                            <a:avLst/>
                            <a:gdLst>
                              <a:gd name="T0" fmla="*/ 495 w 495"/>
                              <a:gd name="T1" fmla="*/ 495 w 495"/>
                              <a:gd name="T2" fmla="*/ 0 w 49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495">
                                <a:moveTo>
                                  <a:pt x="495" y="0"/>
                                </a:moveTo>
                                <a:lnTo>
                                  <a:pt x="49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3553"/>
                        <wps:cNvSpPr>
                          <a:spLocks/>
                        </wps:cNvSpPr>
                        <wps:spPr bwMode="auto">
                          <a:xfrm>
                            <a:off x="415" y="8627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10 h 50"/>
                              <a:gd name="T2" fmla="*/ 249 w 249"/>
                              <a:gd name="T3" fmla="*/ 10 h 50"/>
                              <a:gd name="T4" fmla="*/ 239 w 249"/>
                              <a:gd name="T5" fmla="*/ 20 h 50"/>
                              <a:gd name="T6" fmla="*/ 224 w 249"/>
                              <a:gd name="T7" fmla="*/ 30 h 50"/>
                              <a:gd name="T8" fmla="*/ 199 w 249"/>
                              <a:gd name="T9" fmla="*/ 45 h 50"/>
                              <a:gd name="T10" fmla="*/ 169 w 249"/>
                              <a:gd name="T11" fmla="*/ 45 h 50"/>
                              <a:gd name="T12" fmla="*/ 139 w 249"/>
                              <a:gd name="T13" fmla="*/ 40 h 50"/>
                              <a:gd name="T14" fmla="*/ 114 w 249"/>
                              <a:gd name="T15" fmla="*/ 30 h 50"/>
                              <a:gd name="T16" fmla="*/ 94 w 249"/>
                              <a:gd name="T17" fmla="*/ 20 h 50"/>
                              <a:gd name="T18" fmla="*/ 64 w 249"/>
                              <a:gd name="T19" fmla="*/ 0 h 50"/>
                              <a:gd name="T20" fmla="*/ 64 w 249"/>
                              <a:gd name="T21" fmla="*/ 0 h 50"/>
                              <a:gd name="T22" fmla="*/ 59 w 249"/>
                              <a:gd name="T23" fmla="*/ 0 h 50"/>
                              <a:gd name="T24" fmla="*/ 49 w 249"/>
                              <a:gd name="T25" fmla="*/ 0 h 50"/>
                              <a:gd name="T26" fmla="*/ 34 w 249"/>
                              <a:gd name="T27" fmla="*/ 15 h 50"/>
                              <a:gd name="T28" fmla="*/ 14 w 249"/>
                              <a:gd name="T29" fmla="*/ 50 h 50"/>
                              <a:gd name="T30" fmla="*/ 0 w 249"/>
                              <a:gd name="T31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10"/>
                                </a:moveTo>
                                <a:lnTo>
                                  <a:pt x="249" y="10"/>
                                </a:lnTo>
                                <a:lnTo>
                                  <a:pt x="239" y="20"/>
                                </a:lnTo>
                                <a:lnTo>
                                  <a:pt x="224" y="30"/>
                                </a:lnTo>
                                <a:lnTo>
                                  <a:pt x="199" y="45"/>
                                </a:lnTo>
                                <a:lnTo>
                                  <a:pt x="169" y="45"/>
                                </a:lnTo>
                                <a:lnTo>
                                  <a:pt x="139" y="40"/>
                                </a:lnTo>
                                <a:lnTo>
                                  <a:pt x="114" y="30"/>
                                </a:lnTo>
                                <a:lnTo>
                                  <a:pt x="94" y="20"/>
                                </a:lnTo>
                                <a:lnTo>
                                  <a:pt x="64" y="0"/>
                                </a:lnTo>
                                <a:lnTo>
                                  <a:pt x="59" y="0"/>
                                </a:lnTo>
                                <a:lnTo>
                                  <a:pt x="49" y="0"/>
                                </a:lnTo>
                                <a:lnTo>
                                  <a:pt x="34" y="15"/>
                                </a:lnTo>
                                <a:lnTo>
                                  <a:pt x="14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3554"/>
                        <wps:cNvSpPr>
                          <a:spLocks/>
                        </wps:cNvSpPr>
                        <wps:spPr bwMode="auto">
                          <a:xfrm>
                            <a:off x="584" y="8937"/>
                            <a:ext cx="100" cy="250"/>
                          </a:xfrm>
                          <a:custGeom>
                            <a:avLst/>
                            <a:gdLst>
                              <a:gd name="T0" fmla="*/ 100 w 100"/>
                              <a:gd name="T1" fmla="*/ 0 h 250"/>
                              <a:gd name="T2" fmla="*/ 100 w 100"/>
                              <a:gd name="T3" fmla="*/ 0 h 250"/>
                              <a:gd name="T4" fmla="*/ 90 w 100"/>
                              <a:gd name="T5" fmla="*/ 20 h 250"/>
                              <a:gd name="T6" fmla="*/ 80 w 100"/>
                              <a:gd name="T7" fmla="*/ 45 h 250"/>
                              <a:gd name="T8" fmla="*/ 65 w 100"/>
                              <a:gd name="T9" fmla="*/ 75 h 250"/>
                              <a:gd name="T10" fmla="*/ 60 w 100"/>
                              <a:gd name="T11" fmla="*/ 100 h 250"/>
                              <a:gd name="T12" fmla="*/ 60 w 100"/>
                              <a:gd name="T13" fmla="*/ 100 h 250"/>
                              <a:gd name="T14" fmla="*/ 60 w 100"/>
                              <a:gd name="T15" fmla="*/ 125 h 250"/>
                              <a:gd name="T16" fmla="*/ 60 w 100"/>
                              <a:gd name="T17" fmla="*/ 150 h 250"/>
                              <a:gd name="T18" fmla="*/ 70 w 100"/>
                              <a:gd name="T19" fmla="*/ 170 h 250"/>
                              <a:gd name="T20" fmla="*/ 80 w 100"/>
                              <a:gd name="T21" fmla="*/ 180 h 250"/>
                              <a:gd name="T22" fmla="*/ 80 w 100"/>
                              <a:gd name="T23" fmla="*/ 180 h 250"/>
                              <a:gd name="T24" fmla="*/ 85 w 100"/>
                              <a:gd name="T25" fmla="*/ 190 h 250"/>
                              <a:gd name="T26" fmla="*/ 80 w 100"/>
                              <a:gd name="T27" fmla="*/ 195 h 250"/>
                              <a:gd name="T28" fmla="*/ 50 w 100"/>
                              <a:gd name="T29" fmla="*/ 210 h 250"/>
                              <a:gd name="T30" fmla="*/ 20 w 100"/>
                              <a:gd name="T31" fmla="*/ 215 h 250"/>
                              <a:gd name="T32" fmla="*/ 0 w 100"/>
                              <a:gd name="T33" fmla="*/ 215 h 250"/>
                              <a:gd name="T34" fmla="*/ 0 w 100"/>
                              <a:gd name="T35" fmla="*/ 215 h 250"/>
                              <a:gd name="T36" fmla="*/ 40 w 100"/>
                              <a:gd name="T37" fmla="*/ 235 h 250"/>
                              <a:gd name="T38" fmla="*/ 80 w 100"/>
                              <a:gd name="T39" fmla="*/ 25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0" h="250">
                                <a:moveTo>
                                  <a:pt x="100" y="0"/>
                                </a:moveTo>
                                <a:lnTo>
                                  <a:pt x="100" y="0"/>
                                </a:lnTo>
                                <a:lnTo>
                                  <a:pt x="90" y="20"/>
                                </a:lnTo>
                                <a:lnTo>
                                  <a:pt x="80" y="45"/>
                                </a:lnTo>
                                <a:lnTo>
                                  <a:pt x="65" y="75"/>
                                </a:lnTo>
                                <a:lnTo>
                                  <a:pt x="60" y="100"/>
                                </a:lnTo>
                                <a:lnTo>
                                  <a:pt x="60" y="125"/>
                                </a:lnTo>
                                <a:lnTo>
                                  <a:pt x="60" y="150"/>
                                </a:lnTo>
                                <a:lnTo>
                                  <a:pt x="70" y="170"/>
                                </a:lnTo>
                                <a:lnTo>
                                  <a:pt x="80" y="180"/>
                                </a:lnTo>
                                <a:lnTo>
                                  <a:pt x="85" y="190"/>
                                </a:lnTo>
                                <a:lnTo>
                                  <a:pt x="80" y="195"/>
                                </a:lnTo>
                                <a:lnTo>
                                  <a:pt x="50" y="210"/>
                                </a:lnTo>
                                <a:lnTo>
                                  <a:pt x="20" y="215"/>
                                </a:lnTo>
                                <a:lnTo>
                                  <a:pt x="0" y="215"/>
                                </a:lnTo>
                                <a:lnTo>
                                  <a:pt x="40" y="235"/>
                                </a:lnTo>
                                <a:lnTo>
                                  <a:pt x="80" y="2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3555"/>
                        <wps:cNvSpPr>
                          <a:spLocks/>
                        </wps:cNvSpPr>
                        <wps:spPr bwMode="auto">
                          <a:xfrm>
                            <a:off x="420" y="8672"/>
                            <a:ext cx="244" cy="405"/>
                          </a:xfrm>
                          <a:custGeom>
                            <a:avLst/>
                            <a:gdLst>
                              <a:gd name="T0" fmla="*/ 244 w 244"/>
                              <a:gd name="T1" fmla="*/ 215 h 405"/>
                              <a:gd name="T2" fmla="*/ 244 w 244"/>
                              <a:gd name="T3" fmla="*/ 215 h 405"/>
                              <a:gd name="T4" fmla="*/ 239 w 244"/>
                              <a:gd name="T5" fmla="*/ 130 h 405"/>
                              <a:gd name="T6" fmla="*/ 234 w 244"/>
                              <a:gd name="T7" fmla="*/ 95 h 405"/>
                              <a:gd name="T8" fmla="*/ 229 w 244"/>
                              <a:gd name="T9" fmla="*/ 65 h 405"/>
                              <a:gd name="T10" fmla="*/ 214 w 244"/>
                              <a:gd name="T11" fmla="*/ 35 h 405"/>
                              <a:gd name="T12" fmla="*/ 199 w 244"/>
                              <a:gd name="T13" fmla="*/ 15 h 405"/>
                              <a:gd name="T14" fmla="*/ 179 w 244"/>
                              <a:gd name="T15" fmla="*/ 5 h 405"/>
                              <a:gd name="T16" fmla="*/ 149 w 244"/>
                              <a:gd name="T17" fmla="*/ 0 h 405"/>
                              <a:gd name="T18" fmla="*/ 149 w 244"/>
                              <a:gd name="T19" fmla="*/ 0 h 405"/>
                              <a:gd name="T20" fmla="*/ 119 w 244"/>
                              <a:gd name="T21" fmla="*/ 0 h 405"/>
                              <a:gd name="T22" fmla="*/ 94 w 244"/>
                              <a:gd name="T23" fmla="*/ 15 h 405"/>
                              <a:gd name="T24" fmla="*/ 69 w 244"/>
                              <a:gd name="T25" fmla="*/ 35 h 405"/>
                              <a:gd name="T26" fmla="*/ 44 w 244"/>
                              <a:gd name="T27" fmla="*/ 60 h 405"/>
                              <a:gd name="T28" fmla="*/ 24 w 244"/>
                              <a:gd name="T29" fmla="*/ 90 h 405"/>
                              <a:gd name="T30" fmla="*/ 14 w 244"/>
                              <a:gd name="T31" fmla="*/ 130 h 405"/>
                              <a:gd name="T32" fmla="*/ 4 w 244"/>
                              <a:gd name="T33" fmla="*/ 170 h 405"/>
                              <a:gd name="T34" fmla="*/ 0 w 244"/>
                              <a:gd name="T35" fmla="*/ 215 h 405"/>
                              <a:gd name="T36" fmla="*/ 0 w 244"/>
                              <a:gd name="T37" fmla="*/ 215 h 405"/>
                              <a:gd name="T38" fmla="*/ 0 w 244"/>
                              <a:gd name="T39" fmla="*/ 240 h 405"/>
                              <a:gd name="T40" fmla="*/ 4 w 244"/>
                              <a:gd name="T41" fmla="*/ 270 h 405"/>
                              <a:gd name="T42" fmla="*/ 14 w 244"/>
                              <a:gd name="T43" fmla="*/ 300 h 405"/>
                              <a:gd name="T44" fmla="*/ 29 w 244"/>
                              <a:gd name="T45" fmla="*/ 330 h 405"/>
                              <a:gd name="T46" fmla="*/ 49 w 244"/>
                              <a:gd name="T47" fmla="*/ 360 h 405"/>
                              <a:gd name="T48" fmla="*/ 69 w 244"/>
                              <a:gd name="T49" fmla="*/ 380 h 405"/>
                              <a:gd name="T50" fmla="*/ 89 w 244"/>
                              <a:gd name="T51" fmla="*/ 395 h 405"/>
                              <a:gd name="T52" fmla="*/ 114 w 244"/>
                              <a:gd name="T53" fmla="*/ 400 h 405"/>
                              <a:gd name="T54" fmla="*/ 114 w 244"/>
                              <a:gd name="T55" fmla="*/ 400 h 405"/>
                              <a:gd name="T56" fmla="*/ 134 w 244"/>
                              <a:gd name="T57" fmla="*/ 405 h 405"/>
                              <a:gd name="T58" fmla="*/ 154 w 244"/>
                              <a:gd name="T59" fmla="*/ 405 h 405"/>
                              <a:gd name="T60" fmla="*/ 174 w 244"/>
                              <a:gd name="T61" fmla="*/ 405 h 405"/>
                              <a:gd name="T62" fmla="*/ 189 w 244"/>
                              <a:gd name="T63" fmla="*/ 395 h 405"/>
                              <a:gd name="T64" fmla="*/ 199 w 244"/>
                              <a:gd name="T65" fmla="*/ 390 h 405"/>
                              <a:gd name="T66" fmla="*/ 209 w 244"/>
                              <a:gd name="T67" fmla="*/ 375 h 405"/>
                              <a:gd name="T68" fmla="*/ 224 w 244"/>
                              <a:gd name="T69" fmla="*/ 350 h 405"/>
                              <a:gd name="T70" fmla="*/ 224 w 244"/>
                              <a:gd name="T71" fmla="*/ 350 h 405"/>
                              <a:gd name="T72" fmla="*/ 234 w 244"/>
                              <a:gd name="T73" fmla="*/ 325 h 405"/>
                              <a:gd name="T74" fmla="*/ 239 w 244"/>
                              <a:gd name="T75" fmla="*/ 300 h 405"/>
                              <a:gd name="T76" fmla="*/ 239 w 244"/>
                              <a:gd name="T77" fmla="*/ 270 h 405"/>
                              <a:gd name="T78" fmla="*/ 239 w 244"/>
                              <a:gd name="T79" fmla="*/ 270 h 405"/>
                              <a:gd name="T80" fmla="*/ 244 w 244"/>
                              <a:gd name="T81" fmla="*/ 255 h 405"/>
                              <a:gd name="T82" fmla="*/ 244 w 244"/>
                              <a:gd name="T83" fmla="*/ 215 h 405"/>
                              <a:gd name="T84" fmla="*/ 244 w 244"/>
                              <a:gd name="T85" fmla="*/ 215 h 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44" h="405">
                                <a:moveTo>
                                  <a:pt x="244" y="215"/>
                                </a:moveTo>
                                <a:lnTo>
                                  <a:pt x="244" y="215"/>
                                </a:lnTo>
                                <a:lnTo>
                                  <a:pt x="239" y="130"/>
                                </a:lnTo>
                                <a:lnTo>
                                  <a:pt x="234" y="95"/>
                                </a:lnTo>
                                <a:lnTo>
                                  <a:pt x="229" y="65"/>
                                </a:lnTo>
                                <a:lnTo>
                                  <a:pt x="214" y="35"/>
                                </a:lnTo>
                                <a:lnTo>
                                  <a:pt x="199" y="15"/>
                                </a:lnTo>
                                <a:lnTo>
                                  <a:pt x="179" y="5"/>
                                </a:lnTo>
                                <a:lnTo>
                                  <a:pt x="149" y="0"/>
                                </a:lnTo>
                                <a:lnTo>
                                  <a:pt x="119" y="0"/>
                                </a:lnTo>
                                <a:lnTo>
                                  <a:pt x="94" y="15"/>
                                </a:lnTo>
                                <a:lnTo>
                                  <a:pt x="69" y="35"/>
                                </a:lnTo>
                                <a:lnTo>
                                  <a:pt x="44" y="60"/>
                                </a:lnTo>
                                <a:lnTo>
                                  <a:pt x="24" y="90"/>
                                </a:lnTo>
                                <a:lnTo>
                                  <a:pt x="14" y="130"/>
                                </a:lnTo>
                                <a:lnTo>
                                  <a:pt x="4" y="170"/>
                                </a:lnTo>
                                <a:lnTo>
                                  <a:pt x="0" y="215"/>
                                </a:lnTo>
                                <a:lnTo>
                                  <a:pt x="0" y="240"/>
                                </a:lnTo>
                                <a:lnTo>
                                  <a:pt x="4" y="270"/>
                                </a:lnTo>
                                <a:lnTo>
                                  <a:pt x="14" y="300"/>
                                </a:lnTo>
                                <a:lnTo>
                                  <a:pt x="29" y="330"/>
                                </a:lnTo>
                                <a:lnTo>
                                  <a:pt x="49" y="360"/>
                                </a:lnTo>
                                <a:lnTo>
                                  <a:pt x="69" y="380"/>
                                </a:lnTo>
                                <a:lnTo>
                                  <a:pt x="89" y="395"/>
                                </a:lnTo>
                                <a:lnTo>
                                  <a:pt x="114" y="400"/>
                                </a:lnTo>
                                <a:lnTo>
                                  <a:pt x="134" y="405"/>
                                </a:lnTo>
                                <a:lnTo>
                                  <a:pt x="154" y="405"/>
                                </a:lnTo>
                                <a:lnTo>
                                  <a:pt x="174" y="405"/>
                                </a:lnTo>
                                <a:lnTo>
                                  <a:pt x="189" y="395"/>
                                </a:lnTo>
                                <a:lnTo>
                                  <a:pt x="199" y="390"/>
                                </a:lnTo>
                                <a:lnTo>
                                  <a:pt x="209" y="375"/>
                                </a:lnTo>
                                <a:lnTo>
                                  <a:pt x="224" y="350"/>
                                </a:lnTo>
                                <a:lnTo>
                                  <a:pt x="234" y="325"/>
                                </a:lnTo>
                                <a:lnTo>
                                  <a:pt x="239" y="300"/>
                                </a:lnTo>
                                <a:lnTo>
                                  <a:pt x="239" y="270"/>
                                </a:lnTo>
                                <a:lnTo>
                                  <a:pt x="244" y="255"/>
                                </a:lnTo>
                                <a:lnTo>
                                  <a:pt x="244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3556"/>
                        <wps:cNvSpPr>
                          <a:spLocks/>
                        </wps:cNvSpPr>
                        <wps:spPr bwMode="auto">
                          <a:xfrm>
                            <a:off x="469" y="8737"/>
                            <a:ext cx="195" cy="280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50 h 280"/>
                              <a:gd name="T2" fmla="*/ 195 w 195"/>
                              <a:gd name="T3" fmla="*/ 150 h 280"/>
                              <a:gd name="T4" fmla="*/ 195 w 195"/>
                              <a:gd name="T5" fmla="*/ 120 h 280"/>
                              <a:gd name="T6" fmla="*/ 190 w 195"/>
                              <a:gd name="T7" fmla="*/ 95 h 280"/>
                              <a:gd name="T8" fmla="*/ 180 w 195"/>
                              <a:gd name="T9" fmla="*/ 70 h 280"/>
                              <a:gd name="T10" fmla="*/ 170 w 195"/>
                              <a:gd name="T11" fmla="*/ 45 h 280"/>
                              <a:gd name="T12" fmla="*/ 155 w 195"/>
                              <a:gd name="T13" fmla="*/ 30 h 280"/>
                              <a:gd name="T14" fmla="*/ 140 w 195"/>
                              <a:gd name="T15" fmla="*/ 15 h 280"/>
                              <a:gd name="T16" fmla="*/ 120 w 195"/>
                              <a:gd name="T17" fmla="*/ 5 h 280"/>
                              <a:gd name="T18" fmla="*/ 100 w 195"/>
                              <a:gd name="T19" fmla="*/ 0 h 280"/>
                              <a:gd name="T20" fmla="*/ 100 w 195"/>
                              <a:gd name="T21" fmla="*/ 0 h 280"/>
                              <a:gd name="T22" fmla="*/ 80 w 195"/>
                              <a:gd name="T23" fmla="*/ 5 h 280"/>
                              <a:gd name="T24" fmla="*/ 60 w 195"/>
                              <a:gd name="T25" fmla="*/ 10 h 280"/>
                              <a:gd name="T26" fmla="*/ 45 w 195"/>
                              <a:gd name="T27" fmla="*/ 25 h 280"/>
                              <a:gd name="T28" fmla="*/ 30 w 195"/>
                              <a:gd name="T29" fmla="*/ 45 h 280"/>
                              <a:gd name="T30" fmla="*/ 15 w 195"/>
                              <a:gd name="T31" fmla="*/ 65 h 280"/>
                              <a:gd name="T32" fmla="*/ 5 w 195"/>
                              <a:gd name="T33" fmla="*/ 90 h 280"/>
                              <a:gd name="T34" fmla="*/ 0 w 195"/>
                              <a:gd name="T35" fmla="*/ 120 h 280"/>
                              <a:gd name="T36" fmla="*/ 0 w 195"/>
                              <a:gd name="T37" fmla="*/ 150 h 280"/>
                              <a:gd name="T38" fmla="*/ 0 w 195"/>
                              <a:gd name="T39" fmla="*/ 150 h 280"/>
                              <a:gd name="T40" fmla="*/ 0 w 195"/>
                              <a:gd name="T41" fmla="*/ 180 h 280"/>
                              <a:gd name="T42" fmla="*/ 10 w 195"/>
                              <a:gd name="T43" fmla="*/ 220 h 280"/>
                              <a:gd name="T44" fmla="*/ 30 w 195"/>
                              <a:gd name="T45" fmla="*/ 250 h 280"/>
                              <a:gd name="T46" fmla="*/ 40 w 195"/>
                              <a:gd name="T47" fmla="*/ 260 h 280"/>
                              <a:gd name="T48" fmla="*/ 50 w 195"/>
                              <a:gd name="T49" fmla="*/ 265 h 280"/>
                              <a:gd name="T50" fmla="*/ 50 w 195"/>
                              <a:gd name="T51" fmla="*/ 265 h 280"/>
                              <a:gd name="T52" fmla="*/ 75 w 195"/>
                              <a:gd name="T53" fmla="*/ 275 h 280"/>
                              <a:gd name="T54" fmla="*/ 100 w 195"/>
                              <a:gd name="T55" fmla="*/ 280 h 280"/>
                              <a:gd name="T56" fmla="*/ 120 w 195"/>
                              <a:gd name="T57" fmla="*/ 270 h 280"/>
                              <a:gd name="T58" fmla="*/ 135 w 195"/>
                              <a:gd name="T59" fmla="*/ 260 h 280"/>
                              <a:gd name="T60" fmla="*/ 135 w 195"/>
                              <a:gd name="T61" fmla="*/ 260 h 280"/>
                              <a:gd name="T62" fmla="*/ 150 w 195"/>
                              <a:gd name="T63" fmla="*/ 245 h 280"/>
                              <a:gd name="T64" fmla="*/ 160 w 195"/>
                              <a:gd name="T65" fmla="*/ 230 h 280"/>
                              <a:gd name="T66" fmla="*/ 175 w 195"/>
                              <a:gd name="T67" fmla="*/ 200 h 280"/>
                              <a:gd name="T68" fmla="*/ 175 w 195"/>
                              <a:gd name="T69" fmla="*/ 200 h 280"/>
                              <a:gd name="T70" fmla="*/ 185 w 195"/>
                              <a:gd name="T71" fmla="*/ 190 h 280"/>
                              <a:gd name="T72" fmla="*/ 190 w 195"/>
                              <a:gd name="T73" fmla="*/ 185 h 280"/>
                              <a:gd name="T74" fmla="*/ 195 w 195"/>
                              <a:gd name="T75" fmla="*/ 175 h 280"/>
                              <a:gd name="T76" fmla="*/ 195 w 195"/>
                              <a:gd name="T77" fmla="*/ 150 h 280"/>
                              <a:gd name="T78" fmla="*/ 195 w 195"/>
                              <a:gd name="T79" fmla="*/ 150 h 2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95" h="280">
                                <a:moveTo>
                                  <a:pt x="195" y="150"/>
                                </a:moveTo>
                                <a:lnTo>
                                  <a:pt x="195" y="150"/>
                                </a:lnTo>
                                <a:lnTo>
                                  <a:pt x="195" y="120"/>
                                </a:lnTo>
                                <a:lnTo>
                                  <a:pt x="190" y="95"/>
                                </a:lnTo>
                                <a:lnTo>
                                  <a:pt x="180" y="70"/>
                                </a:lnTo>
                                <a:lnTo>
                                  <a:pt x="170" y="45"/>
                                </a:lnTo>
                                <a:lnTo>
                                  <a:pt x="155" y="30"/>
                                </a:lnTo>
                                <a:lnTo>
                                  <a:pt x="140" y="15"/>
                                </a:lnTo>
                                <a:lnTo>
                                  <a:pt x="120" y="5"/>
                                </a:lnTo>
                                <a:lnTo>
                                  <a:pt x="100" y="0"/>
                                </a:lnTo>
                                <a:lnTo>
                                  <a:pt x="80" y="5"/>
                                </a:lnTo>
                                <a:lnTo>
                                  <a:pt x="60" y="10"/>
                                </a:lnTo>
                                <a:lnTo>
                                  <a:pt x="45" y="25"/>
                                </a:lnTo>
                                <a:lnTo>
                                  <a:pt x="30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10" y="220"/>
                                </a:lnTo>
                                <a:lnTo>
                                  <a:pt x="30" y="250"/>
                                </a:lnTo>
                                <a:lnTo>
                                  <a:pt x="40" y="260"/>
                                </a:lnTo>
                                <a:lnTo>
                                  <a:pt x="50" y="265"/>
                                </a:lnTo>
                                <a:lnTo>
                                  <a:pt x="75" y="275"/>
                                </a:lnTo>
                                <a:lnTo>
                                  <a:pt x="100" y="280"/>
                                </a:lnTo>
                                <a:lnTo>
                                  <a:pt x="120" y="270"/>
                                </a:lnTo>
                                <a:lnTo>
                                  <a:pt x="135" y="260"/>
                                </a:lnTo>
                                <a:lnTo>
                                  <a:pt x="150" y="245"/>
                                </a:lnTo>
                                <a:lnTo>
                                  <a:pt x="160" y="230"/>
                                </a:lnTo>
                                <a:lnTo>
                                  <a:pt x="175" y="200"/>
                                </a:lnTo>
                                <a:lnTo>
                                  <a:pt x="185" y="190"/>
                                </a:lnTo>
                                <a:lnTo>
                                  <a:pt x="190" y="185"/>
                                </a:lnTo>
                                <a:lnTo>
                                  <a:pt x="195" y="175"/>
                                </a:lnTo>
                                <a:lnTo>
                                  <a:pt x="195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3557"/>
                        <wps:cNvSpPr>
                          <a:spLocks/>
                        </wps:cNvSpPr>
                        <wps:spPr bwMode="auto">
                          <a:xfrm>
                            <a:off x="499" y="8782"/>
                            <a:ext cx="165" cy="195"/>
                          </a:xfrm>
                          <a:custGeom>
                            <a:avLst/>
                            <a:gdLst>
                              <a:gd name="T0" fmla="*/ 165 w 165"/>
                              <a:gd name="T1" fmla="*/ 105 h 195"/>
                              <a:gd name="T2" fmla="*/ 165 w 165"/>
                              <a:gd name="T3" fmla="*/ 105 h 195"/>
                              <a:gd name="T4" fmla="*/ 160 w 165"/>
                              <a:gd name="T5" fmla="*/ 85 h 195"/>
                              <a:gd name="T6" fmla="*/ 155 w 165"/>
                              <a:gd name="T7" fmla="*/ 65 h 195"/>
                              <a:gd name="T8" fmla="*/ 145 w 165"/>
                              <a:gd name="T9" fmla="*/ 45 h 195"/>
                              <a:gd name="T10" fmla="*/ 135 w 165"/>
                              <a:gd name="T11" fmla="*/ 30 h 195"/>
                              <a:gd name="T12" fmla="*/ 120 w 165"/>
                              <a:gd name="T13" fmla="*/ 20 h 195"/>
                              <a:gd name="T14" fmla="*/ 100 w 165"/>
                              <a:gd name="T15" fmla="*/ 10 h 195"/>
                              <a:gd name="T16" fmla="*/ 85 w 165"/>
                              <a:gd name="T17" fmla="*/ 5 h 195"/>
                              <a:gd name="T18" fmla="*/ 70 w 165"/>
                              <a:gd name="T19" fmla="*/ 0 h 195"/>
                              <a:gd name="T20" fmla="*/ 70 w 165"/>
                              <a:gd name="T21" fmla="*/ 0 h 195"/>
                              <a:gd name="T22" fmla="*/ 55 w 165"/>
                              <a:gd name="T23" fmla="*/ 0 h 195"/>
                              <a:gd name="T24" fmla="*/ 45 w 165"/>
                              <a:gd name="T25" fmla="*/ 10 h 195"/>
                              <a:gd name="T26" fmla="*/ 30 w 165"/>
                              <a:gd name="T27" fmla="*/ 20 h 195"/>
                              <a:gd name="T28" fmla="*/ 20 w 165"/>
                              <a:gd name="T29" fmla="*/ 30 h 195"/>
                              <a:gd name="T30" fmla="*/ 5 w 165"/>
                              <a:gd name="T31" fmla="*/ 65 h 195"/>
                              <a:gd name="T32" fmla="*/ 0 w 165"/>
                              <a:gd name="T33" fmla="*/ 105 h 195"/>
                              <a:gd name="T34" fmla="*/ 0 w 165"/>
                              <a:gd name="T35" fmla="*/ 105 h 195"/>
                              <a:gd name="T36" fmla="*/ 0 w 165"/>
                              <a:gd name="T37" fmla="*/ 130 h 195"/>
                              <a:gd name="T38" fmla="*/ 5 w 165"/>
                              <a:gd name="T39" fmla="*/ 150 h 195"/>
                              <a:gd name="T40" fmla="*/ 15 w 165"/>
                              <a:gd name="T41" fmla="*/ 165 h 195"/>
                              <a:gd name="T42" fmla="*/ 30 w 165"/>
                              <a:gd name="T43" fmla="*/ 180 h 195"/>
                              <a:gd name="T44" fmla="*/ 40 w 165"/>
                              <a:gd name="T45" fmla="*/ 190 h 195"/>
                              <a:gd name="T46" fmla="*/ 55 w 165"/>
                              <a:gd name="T47" fmla="*/ 195 h 195"/>
                              <a:gd name="T48" fmla="*/ 70 w 165"/>
                              <a:gd name="T49" fmla="*/ 195 h 195"/>
                              <a:gd name="T50" fmla="*/ 85 w 165"/>
                              <a:gd name="T51" fmla="*/ 185 h 195"/>
                              <a:gd name="T52" fmla="*/ 85 w 165"/>
                              <a:gd name="T53" fmla="*/ 185 h 195"/>
                              <a:gd name="T54" fmla="*/ 110 w 165"/>
                              <a:gd name="T55" fmla="*/ 170 h 195"/>
                              <a:gd name="T56" fmla="*/ 135 w 165"/>
                              <a:gd name="T57" fmla="*/ 150 h 195"/>
                              <a:gd name="T58" fmla="*/ 135 w 165"/>
                              <a:gd name="T59" fmla="*/ 150 h 195"/>
                              <a:gd name="T60" fmla="*/ 145 w 165"/>
                              <a:gd name="T61" fmla="*/ 140 h 195"/>
                              <a:gd name="T62" fmla="*/ 155 w 165"/>
                              <a:gd name="T63" fmla="*/ 135 h 195"/>
                              <a:gd name="T64" fmla="*/ 165 w 165"/>
                              <a:gd name="T65" fmla="*/ 125 h 195"/>
                              <a:gd name="T66" fmla="*/ 165 w 165"/>
                              <a:gd name="T67" fmla="*/ 105 h 195"/>
                              <a:gd name="T68" fmla="*/ 165 w 165"/>
                              <a:gd name="T69" fmla="*/ 105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65" h="195">
                                <a:moveTo>
                                  <a:pt x="165" y="105"/>
                                </a:moveTo>
                                <a:lnTo>
                                  <a:pt x="165" y="105"/>
                                </a:lnTo>
                                <a:lnTo>
                                  <a:pt x="160" y="85"/>
                                </a:lnTo>
                                <a:lnTo>
                                  <a:pt x="155" y="65"/>
                                </a:lnTo>
                                <a:lnTo>
                                  <a:pt x="145" y="45"/>
                                </a:lnTo>
                                <a:lnTo>
                                  <a:pt x="135" y="30"/>
                                </a:lnTo>
                                <a:lnTo>
                                  <a:pt x="120" y="20"/>
                                </a:lnTo>
                                <a:lnTo>
                                  <a:pt x="100" y="10"/>
                                </a:lnTo>
                                <a:lnTo>
                                  <a:pt x="85" y="5"/>
                                </a:lnTo>
                                <a:lnTo>
                                  <a:pt x="70" y="0"/>
                                </a:lnTo>
                                <a:lnTo>
                                  <a:pt x="55" y="0"/>
                                </a:lnTo>
                                <a:lnTo>
                                  <a:pt x="45" y="10"/>
                                </a:lnTo>
                                <a:lnTo>
                                  <a:pt x="30" y="20"/>
                                </a:lnTo>
                                <a:lnTo>
                                  <a:pt x="20" y="30"/>
                                </a:lnTo>
                                <a:lnTo>
                                  <a:pt x="5" y="65"/>
                                </a:lnTo>
                                <a:lnTo>
                                  <a:pt x="0" y="105"/>
                                </a:lnTo>
                                <a:lnTo>
                                  <a:pt x="0" y="130"/>
                                </a:lnTo>
                                <a:lnTo>
                                  <a:pt x="5" y="150"/>
                                </a:lnTo>
                                <a:lnTo>
                                  <a:pt x="15" y="165"/>
                                </a:lnTo>
                                <a:lnTo>
                                  <a:pt x="30" y="180"/>
                                </a:lnTo>
                                <a:lnTo>
                                  <a:pt x="40" y="190"/>
                                </a:lnTo>
                                <a:lnTo>
                                  <a:pt x="55" y="195"/>
                                </a:lnTo>
                                <a:lnTo>
                                  <a:pt x="70" y="195"/>
                                </a:lnTo>
                                <a:lnTo>
                                  <a:pt x="85" y="185"/>
                                </a:lnTo>
                                <a:lnTo>
                                  <a:pt x="110" y="170"/>
                                </a:lnTo>
                                <a:lnTo>
                                  <a:pt x="135" y="150"/>
                                </a:lnTo>
                                <a:lnTo>
                                  <a:pt x="145" y="140"/>
                                </a:lnTo>
                                <a:lnTo>
                                  <a:pt x="155" y="135"/>
                                </a:lnTo>
                                <a:lnTo>
                                  <a:pt x="165" y="125"/>
                                </a:lnTo>
                                <a:lnTo>
                                  <a:pt x="165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3558"/>
                        <wps:cNvSpPr>
                          <a:spLocks/>
                        </wps:cNvSpPr>
                        <wps:spPr bwMode="auto">
                          <a:xfrm>
                            <a:off x="519" y="8812"/>
                            <a:ext cx="145" cy="140"/>
                          </a:xfrm>
                          <a:custGeom>
                            <a:avLst/>
                            <a:gdLst>
                              <a:gd name="T0" fmla="*/ 145 w 145"/>
                              <a:gd name="T1" fmla="*/ 75 h 140"/>
                              <a:gd name="T2" fmla="*/ 145 w 145"/>
                              <a:gd name="T3" fmla="*/ 75 h 140"/>
                              <a:gd name="T4" fmla="*/ 140 w 145"/>
                              <a:gd name="T5" fmla="*/ 60 h 140"/>
                              <a:gd name="T6" fmla="*/ 135 w 145"/>
                              <a:gd name="T7" fmla="*/ 45 h 140"/>
                              <a:gd name="T8" fmla="*/ 120 w 145"/>
                              <a:gd name="T9" fmla="*/ 35 h 140"/>
                              <a:gd name="T10" fmla="*/ 110 w 145"/>
                              <a:gd name="T11" fmla="*/ 25 h 140"/>
                              <a:gd name="T12" fmla="*/ 75 w 145"/>
                              <a:gd name="T13" fmla="*/ 10 h 140"/>
                              <a:gd name="T14" fmla="*/ 50 w 145"/>
                              <a:gd name="T15" fmla="*/ 0 h 140"/>
                              <a:gd name="T16" fmla="*/ 50 w 145"/>
                              <a:gd name="T17" fmla="*/ 0 h 140"/>
                              <a:gd name="T18" fmla="*/ 40 w 145"/>
                              <a:gd name="T19" fmla="*/ 5 h 140"/>
                              <a:gd name="T20" fmla="*/ 30 w 145"/>
                              <a:gd name="T21" fmla="*/ 5 h 140"/>
                              <a:gd name="T22" fmla="*/ 15 w 145"/>
                              <a:gd name="T23" fmla="*/ 25 h 140"/>
                              <a:gd name="T24" fmla="*/ 5 w 145"/>
                              <a:gd name="T25" fmla="*/ 45 h 140"/>
                              <a:gd name="T26" fmla="*/ 0 w 145"/>
                              <a:gd name="T27" fmla="*/ 75 h 140"/>
                              <a:gd name="T28" fmla="*/ 0 w 145"/>
                              <a:gd name="T29" fmla="*/ 75 h 140"/>
                              <a:gd name="T30" fmla="*/ 0 w 145"/>
                              <a:gd name="T31" fmla="*/ 90 h 140"/>
                              <a:gd name="T32" fmla="*/ 5 w 145"/>
                              <a:gd name="T33" fmla="*/ 105 h 140"/>
                              <a:gd name="T34" fmla="*/ 20 w 145"/>
                              <a:gd name="T35" fmla="*/ 125 h 140"/>
                              <a:gd name="T36" fmla="*/ 35 w 145"/>
                              <a:gd name="T37" fmla="*/ 135 h 140"/>
                              <a:gd name="T38" fmla="*/ 45 w 145"/>
                              <a:gd name="T39" fmla="*/ 140 h 140"/>
                              <a:gd name="T40" fmla="*/ 55 w 145"/>
                              <a:gd name="T41" fmla="*/ 135 h 140"/>
                              <a:gd name="T42" fmla="*/ 55 w 145"/>
                              <a:gd name="T43" fmla="*/ 135 h 140"/>
                              <a:gd name="T44" fmla="*/ 105 w 145"/>
                              <a:gd name="T45" fmla="*/ 115 h 140"/>
                              <a:gd name="T46" fmla="*/ 105 w 145"/>
                              <a:gd name="T47" fmla="*/ 115 h 140"/>
                              <a:gd name="T48" fmla="*/ 120 w 145"/>
                              <a:gd name="T49" fmla="*/ 110 h 140"/>
                              <a:gd name="T50" fmla="*/ 135 w 145"/>
                              <a:gd name="T51" fmla="*/ 105 h 140"/>
                              <a:gd name="T52" fmla="*/ 140 w 145"/>
                              <a:gd name="T53" fmla="*/ 95 h 140"/>
                              <a:gd name="T54" fmla="*/ 145 w 145"/>
                              <a:gd name="T55" fmla="*/ 75 h 140"/>
                              <a:gd name="T56" fmla="*/ 145 w 145"/>
                              <a:gd name="T57" fmla="*/ 75 h 1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45" h="140">
                                <a:moveTo>
                                  <a:pt x="145" y="75"/>
                                </a:moveTo>
                                <a:lnTo>
                                  <a:pt x="145" y="75"/>
                                </a:lnTo>
                                <a:lnTo>
                                  <a:pt x="140" y="60"/>
                                </a:lnTo>
                                <a:lnTo>
                                  <a:pt x="135" y="45"/>
                                </a:lnTo>
                                <a:lnTo>
                                  <a:pt x="120" y="35"/>
                                </a:lnTo>
                                <a:lnTo>
                                  <a:pt x="110" y="25"/>
                                </a:lnTo>
                                <a:lnTo>
                                  <a:pt x="75" y="10"/>
                                </a:lnTo>
                                <a:lnTo>
                                  <a:pt x="50" y="0"/>
                                </a:lnTo>
                                <a:lnTo>
                                  <a:pt x="40" y="5"/>
                                </a:lnTo>
                                <a:lnTo>
                                  <a:pt x="30" y="5"/>
                                </a:lnTo>
                                <a:lnTo>
                                  <a:pt x="15" y="25"/>
                                </a:lnTo>
                                <a:lnTo>
                                  <a:pt x="5" y="45"/>
                                </a:lnTo>
                                <a:lnTo>
                                  <a:pt x="0" y="75"/>
                                </a:lnTo>
                                <a:lnTo>
                                  <a:pt x="0" y="90"/>
                                </a:lnTo>
                                <a:lnTo>
                                  <a:pt x="5" y="105"/>
                                </a:lnTo>
                                <a:lnTo>
                                  <a:pt x="20" y="125"/>
                                </a:lnTo>
                                <a:lnTo>
                                  <a:pt x="35" y="135"/>
                                </a:lnTo>
                                <a:lnTo>
                                  <a:pt x="45" y="140"/>
                                </a:lnTo>
                                <a:lnTo>
                                  <a:pt x="55" y="135"/>
                                </a:lnTo>
                                <a:lnTo>
                                  <a:pt x="105" y="115"/>
                                </a:lnTo>
                                <a:lnTo>
                                  <a:pt x="120" y="110"/>
                                </a:lnTo>
                                <a:lnTo>
                                  <a:pt x="135" y="105"/>
                                </a:lnTo>
                                <a:lnTo>
                                  <a:pt x="140" y="95"/>
                                </a:lnTo>
                                <a:lnTo>
                                  <a:pt x="145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3559"/>
                        <wps:cNvSpPr>
                          <a:spLocks/>
                        </wps:cNvSpPr>
                        <wps:spPr bwMode="auto">
                          <a:xfrm>
                            <a:off x="664" y="8637"/>
                            <a:ext cx="20" cy="300"/>
                          </a:xfrm>
                          <a:custGeom>
                            <a:avLst/>
                            <a:gdLst>
                              <a:gd name="T0" fmla="*/ 20 w 20"/>
                              <a:gd name="T1" fmla="*/ 300 h 300"/>
                              <a:gd name="T2" fmla="*/ 20 w 20"/>
                              <a:gd name="T3" fmla="*/ 300 h 300"/>
                              <a:gd name="T4" fmla="*/ 20 w 20"/>
                              <a:gd name="T5" fmla="*/ 280 h 300"/>
                              <a:gd name="T6" fmla="*/ 20 w 20"/>
                              <a:gd name="T7" fmla="*/ 280 h 300"/>
                              <a:gd name="T8" fmla="*/ 20 w 20"/>
                              <a:gd name="T9" fmla="*/ 280 h 300"/>
                              <a:gd name="T10" fmla="*/ 20 w 20"/>
                              <a:gd name="T11" fmla="*/ 280 h 300"/>
                              <a:gd name="T12" fmla="*/ 15 w 20"/>
                              <a:gd name="T13" fmla="*/ 280 h 300"/>
                              <a:gd name="T14" fmla="*/ 15 w 20"/>
                              <a:gd name="T15" fmla="*/ 280 h 300"/>
                              <a:gd name="T16" fmla="*/ 10 w 20"/>
                              <a:gd name="T17" fmla="*/ 280 h 300"/>
                              <a:gd name="T18" fmla="*/ 5 w 20"/>
                              <a:gd name="T19" fmla="*/ 275 h 300"/>
                              <a:gd name="T20" fmla="*/ 0 w 20"/>
                              <a:gd name="T21" fmla="*/ 250 h 300"/>
                              <a:gd name="T22" fmla="*/ 0 w 20"/>
                              <a:gd name="T23" fmla="*/ 250 h 300"/>
                              <a:gd name="T24" fmla="*/ 0 w 20"/>
                              <a:gd name="T25" fmla="*/ 250 h 300"/>
                              <a:gd name="T26" fmla="*/ 10 w 20"/>
                              <a:gd name="T27" fmla="*/ 190 h 300"/>
                              <a:gd name="T28" fmla="*/ 15 w 20"/>
                              <a:gd name="T29" fmla="*/ 140 h 300"/>
                              <a:gd name="T30" fmla="*/ 20 w 20"/>
                              <a:gd name="T31" fmla="*/ 100 h 300"/>
                              <a:gd name="T32" fmla="*/ 20 w 20"/>
                              <a:gd name="T33" fmla="*/ 65 h 300"/>
                              <a:gd name="T34" fmla="*/ 10 w 20"/>
                              <a:gd name="T35" fmla="*/ 20 h 300"/>
                              <a:gd name="T36" fmla="*/ 0 w 20"/>
                              <a:gd name="T37" fmla="*/ 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20" h="300">
                                <a:moveTo>
                                  <a:pt x="20" y="300"/>
                                </a:moveTo>
                                <a:lnTo>
                                  <a:pt x="20" y="300"/>
                                </a:lnTo>
                                <a:lnTo>
                                  <a:pt x="20" y="280"/>
                                </a:lnTo>
                                <a:lnTo>
                                  <a:pt x="15" y="280"/>
                                </a:lnTo>
                                <a:lnTo>
                                  <a:pt x="10" y="280"/>
                                </a:lnTo>
                                <a:lnTo>
                                  <a:pt x="5" y="275"/>
                                </a:lnTo>
                                <a:lnTo>
                                  <a:pt x="0" y="250"/>
                                </a:lnTo>
                                <a:lnTo>
                                  <a:pt x="10" y="190"/>
                                </a:lnTo>
                                <a:lnTo>
                                  <a:pt x="15" y="140"/>
                                </a:lnTo>
                                <a:lnTo>
                                  <a:pt x="20" y="100"/>
                                </a:lnTo>
                                <a:lnTo>
                                  <a:pt x="20" y="65"/>
                                </a:lnTo>
                                <a:lnTo>
                                  <a:pt x="10" y="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3560"/>
                        <wps:cNvSpPr>
                          <a:spLocks/>
                        </wps:cNvSpPr>
                        <wps:spPr bwMode="auto">
                          <a:xfrm>
                            <a:off x="664" y="8637"/>
                            <a:ext cx="40" cy="300"/>
                          </a:xfrm>
                          <a:custGeom>
                            <a:avLst/>
                            <a:gdLst>
                              <a:gd name="T0" fmla="*/ 20 w 40"/>
                              <a:gd name="T1" fmla="*/ 300 h 300"/>
                              <a:gd name="T2" fmla="*/ 20 w 40"/>
                              <a:gd name="T3" fmla="*/ 300 h 300"/>
                              <a:gd name="T4" fmla="*/ 15 w 40"/>
                              <a:gd name="T5" fmla="*/ 290 h 300"/>
                              <a:gd name="T6" fmla="*/ 20 w 40"/>
                              <a:gd name="T7" fmla="*/ 285 h 300"/>
                              <a:gd name="T8" fmla="*/ 30 w 40"/>
                              <a:gd name="T9" fmla="*/ 280 h 300"/>
                              <a:gd name="T10" fmla="*/ 35 w 40"/>
                              <a:gd name="T11" fmla="*/ 270 h 300"/>
                              <a:gd name="T12" fmla="*/ 40 w 40"/>
                              <a:gd name="T13" fmla="*/ 240 h 300"/>
                              <a:gd name="T14" fmla="*/ 40 w 40"/>
                              <a:gd name="T15" fmla="*/ 195 h 300"/>
                              <a:gd name="T16" fmla="*/ 30 w 40"/>
                              <a:gd name="T17" fmla="*/ 115 h 300"/>
                              <a:gd name="T18" fmla="*/ 0 w 40"/>
                              <a:gd name="T19" fmla="*/ 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0" h="300">
                                <a:moveTo>
                                  <a:pt x="20" y="300"/>
                                </a:moveTo>
                                <a:lnTo>
                                  <a:pt x="20" y="300"/>
                                </a:lnTo>
                                <a:lnTo>
                                  <a:pt x="15" y="290"/>
                                </a:lnTo>
                                <a:lnTo>
                                  <a:pt x="20" y="285"/>
                                </a:lnTo>
                                <a:lnTo>
                                  <a:pt x="30" y="280"/>
                                </a:lnTo>
                                <a:lnTo>
                                  <a:pt x="35" y="270"/>
                                </a:lnTo>
                                <a:lnTo>
                                  <a:pt x="40" y="240"/>
                                </a:lnTo>
                                <a:lnTo>
                                  <a:pt x="40" y="195"/>
                                </a:lnTo>
                                <a:lnTo>
                                  <a:pt x="30" y="1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3561"/>
                        <wps:cNvSpPr>
                          <a:spLocks/>
                        </wps:cNvSpPr>
                        <wps:spPr bwMode="auto">
                          <a:xfrm>
                            <a:off x="694" y="8627"/>
                            <a:ext cx="65" cy="285"/>
                          </a:xfrm>
                          <a:custGeom>
                            <a:avLst/>
                            <a:gdLst>
                              <a:gd name="T0" fmla="*/ 0 w 65"/>
                              <a:gd name="T1" fmla="*/ 215 h 285"/>
                              <a:gd name="T2" fmla="*/ 0 w 65"/>
                              <a:gd name="T3" fmla="*/ 215 h 285"/>
                              <a:gd name="T4" fmla="*/ 15 w 65"/>
                              <a:gd name="T5" fmla="*/ 220 h 285"/>
                              <a:gd name="T6" fmla="*/ 25 w 65"/>
                              <a:gd name="T7" fmla="*/ 225 h 285"/>
                              <a:gd name="T8" fmla="*/ 40 w 65"/>
                              <a:gd name="T9" fmla="*/ 235 h 285"/>
                              <a:gd name="T10" fmla="*/ 50 w 65"/>
                              <a:gd name="T11" fmla="*/ 245 h 285"/>
                              <a:gd name="T12" fmla="*/ 50 w 65"/>
                              <a:gd name="T13" fmla="*/ 245 h 285"/>
                              <a:gd name="T14" fmla="*/ 55 w 65"/>
                              <a:gd name="T15" fmla="*/ 255 h 285"/>
                              <a:gd name="T16" fmla="*/ 60 w 65"/>
                              <a:gd name="T17" fmla="*/ 270 h 285"/>
                              <a:gd name="T18" fmla="*/ 60 w 65"/>
                              <a:gd name="T19" fmla="*/ 270 h 285"/>
                              <a:gd name="T20" fmla="*/ 65 w 65"/>
                              <a:gd name="T21" fmla="*/ 285 h 285"/>
                              <a:gd name="T22" fmla="*/ 65 w 65"/>
                              <a:gd name="T23" fmla="*/ 260 h 285"/>
                              <a:gd name="T24" fmla="*/ 65 w 65"/>
                              <a:gd name="T25" fmla="*/ 0 h 2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85">
                                <a:moveTo>
                                  <a:pt x="0" y="215"/>
                                </a:moveTo>
                                <a:lnTo>
                                  <a:pt x="0" y="215"/>
                                </a:lnTo>
                                <a:lnTo>
                                  <a:pt x="15" y="220"/>
                                </a:lnTo>
                                <a:lnTo>
                                  <a:pt x="25" y="225"/>
                                </a:lnTo>
                                <a:lnTo>
                                  <a:pt x="40" y="235"/>
                                </a:lnTo>
                                <a:lnTo>
                                  <a:pt x="50" y="245"/>
                                </a:lnTo>
                                <a:lnTo>
                                  <a:pt x="55" y="255"/>
                                </a:lnTo>
                                <a:lnTo>
                                  <a:pt x="60" y="270"/>
                                </a:lnTo>
                                <a:lnTo>
                                  <a:pt x="65" y="285"/>
                                </a:lnTo>
                                <a:lnTo>
                                  <a:pt x="65" y="260"/>
                                </a:lnTo>
                                <a:lnTo>
                                  <a:pt x="65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3562"/>
                        <wps:cNvSpPr>
                          <a:spLocks/>
                        </wps:cNvSpPr>
                        <wps:spPr bwMode="auto">
                          <a:xfrm>
                            <a:off x="699" y="8627"/>
                            <a:ext cx="90" cy="285"/>
                          </a:xfrm>
                          <a:custGeom>
                            <a:avLst/>
                            <a:gdLst>
                              <a:gd name="T0" fmla="*/ 0 w 90"/>
                              <a:gd name="T1" fmla="*/ 185 h 285"/>
                              <a:gd name="T2" fmla="*/ 0 w 90"/>
                              <a:gd name="T3" fmla="*/ 185 h 285"/>
                              <a:gd name="T4" fmla="*/ 20 w 90"/>
                              <a:gd name="T5" fmla="*/ 190 h 285"/>
                              <a:gd name="T6" fmla="*/ 35 w 90"/>
                              <a:gd name="T7" fmla="*/ 200 h 285"/>
                              <a:gd name="T8" fmla="*/ 55 w 90"/>
                              <a:gd name="T9" fmla="*/ 210 h 285"/>
                              <a:gd name="T10" fmla="*/ 70 w 90"/>
                              <a:gd name="T11" fmla="*/ 225 h 285"/>
                              <a:gd name="T12" fmla="*/ 70 w 90"/>
                              <a:gd name="T13" fmla="*/ 225 h 285"/>
                              <a:gd name="T14" fmla="*/ 80 w 90"/>
                              <a:gd name="T15" fmla="*/ 245 h 285"/>
                              <a:gd name="T16" fmla="*/ 85 w 90"/>
                              <a:gd name="T17" fmla="*/ 265 h 285"/>
                              <a:gd name="T18" fmla="*/ 85 w 90"/>
                              <a:gd name="T19" fmla="*/ 265 h 285"/>
                              <a:gd name="T20" fmla="*/ 90 w 90"/>
                              <a:gd name="T21" fmla="*/ 285 h 285"/>
                              <a:gd name="T22" fmla="*/ 90 w 90"/>
                              <a:gd name="T23" fmla="*/ 285 h 285"/>
                              <a:gd name="T24" fmla="*/ 90 w 90"/>
                              <a:gd name="T25" fmla="*/ 260 h 285"/>
                              <a:gd name="T26" fmla="*/ 90 w 90"/>
                              <a:gd name="T27" fmla="*/ 0 h 2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90" h="285">
                                <a:moveTo>
                                  <a:pt x="0" y="185"/>
                                </a:moveTo>
                                <a:lnTo>
                                  <a:pt x="0" y="185"/>
                                </a:lnTo>
                                <a:lnTo>
                                  <a:pt x="20" y="190"/>
                                </a:lnTo>
                                <a:lnTo>
                                  <a:pt x="35" y="200"/>
                                </a:lnTo>
                                <a:lnTo>
                                  <a:pt x="55" y="210"/>
                                </a:lnTo>
                                <a:lnTo>
                                  <a:pt x="70" y="225"/>
                                </a:lnTo>
                                <a:lnTo>
                                  <a:pt x="80" y="245"/>
                                </a:lnTo>
                                <a:lnTo>
                                  <a:pt x="85" y="265"/>
                                </a:lnTo>
                                <a:lnTo>
                                  <a:pt x="90" y="285"/>
                                </a:lnTo>
                                <a:lnTo>
                                  <a:pt x="90" y="260"/>
                                </a:lnTo>
                                <a:lnTo>
                                  <a:pt x="90" y="0"/>
                                </a:lnTo>
                              </a:path>
                            </a:pathLst>
                          </a:cu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3563"/>
                        <wps:cNvSpPr>
                          <a:spLocks/>
                        </wps:cNvSpPr>
                        <wps:spPr bwMode="auto">
                          <a:xfrm>
                            <a:off x="415" y="8107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10 h 50"/>
                              <a:gd name="T2" fmla="*/ 249 w 249"/>
                              <a:gd name="T3" fmla="*/ 10 h 50"/>
                              <a:gd name="T4" fmla="*/ 239 w 249"/>
                              <a:gd name="T5" fmla="*/ 20 h 50"/>
                              <a:gd name="T6" fmla="*/ 224 w 249"/>
                              <a:gd name="T7" fmla="*/ 30 h 50"/>
                              <a:gd name="T8" fmla="*/ 199 w 249"/>
                              <a:gd name="T9" fmla="*/ 45 h 50"/>
                              <a:gd name="T10" fmla="*/ 169 w 249"/>
                              <a:gd name="T11" fmla="*/ 45 h 50"/>
                              <a:gd name="T12" fmla="*/ 139 w 249"/>
                              <a:gd name="T13" fmla="*/ 40 h 50"/>
                              <a:gd name="T14" fmla="*/ 114 w 249"/>
                              <a:gd name="T15" fmla="*/ 35 h 50"/>
                              <a:gd name="T16" fmla="*/ 94 w 249"/>
                              <a:gd name="T17" fmla="*/ 20 h 50"/>
                              <a:gd name="T18" fmla="*/ 64 w 249"/>
                              <a:gd name="T19" fmla="*/ 0 h 50"/>
                              <a:gd name="T20" fmla="*/ 64 w 249"/>
                              <a:gd name="T21" fmla="*/ 0 h 50"/>
                              <a:gd name="T22" fmla="*/ 59 w 249"/>
                              <a:gd name="T23" fmla="*/ 0 h 50"/>
                              <a:gd name="T24" fmla="*/ 49 w 249"/>
                              <a:gd name="T25" fmla="*/ 0 h 50"/>
                              <a:gd name="T26" fmla="*/ 34 w 249"/>
                              <a:gd name="T27" fmla="*/ 20 h 50"/>
                              <a:gd name="T28" fmla="*/ 14 w 249"/>
                              <a:gd name="T29" fmla="*/ 50 h 50"/>
                              <a:gd name="T30" fmla="*/ 0 w 249"/>
                              <a:gd name="T31" fmla="*/ 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10"/>
                                </a:moveTo>
                                <a:lnTo>
                                  <a:pt x="249" y="10"/>
                                </a:lnTo>
                                <a:lnTo>
                                  <a:pt x="239" y="20"/>
                                </a:lnTo>
                                <a:lnTo>
                                  <a:pt x="224" y="30"/>
                                </a:lnTo>
                                <a:lnTo>
                                  <a:pt x="199" y="45"/>
                                </a:lnTo>
                                <a:lnTo>
                                  <a:pt x="169" y="45"/>
                                </a:lnTo>
                                <a:lnTo>
                                  <a:pt x="139" y="40"/>
                                </a:lnTo>
                                <a:lnTo>
                                  <a:pt x="114" y="35"/>
                                </a:lnTo>
                                <a:lnTo>
                                  <a:pt x="94" y="20"/>
                                </a:lnTo>
                                <a:lnTo>
                                  <a:pt x="64" y="0"/>
                                </a:lnTo>
                                <a:lnTo>
                                  <a:pt x="59" y="0"/>
                                </a:lnTo>
                                <a:lnTo>
                                  <a:pt x="49" y="0"/>
                                </a:lnTo>
                                <a:lnTo>
                                  <a:pt x="34" y="20"/>
                                </a:lnTo>
                                <a:lnTo>
                                  <a:pt x="14" y="50"/>
                                </a:lnTo>
                                <a:lnTo>
                                  <a:pt x="0" y="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3564"/>
                        <wps:cNvSpPr>
                          <a:spLocks/>
                        </wps:cNvSpPr>
                        <wps:spPr bwMode="auto">
                          <a:xfrm>
                            <a:off x="415" y="8577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50 h 50"/>
                              <a:gd name="T2" fmla="*/ 249 w 249"/>
                              <a:gd name="T3" fmla="*/ 50 h 50"/>
                              <a:gd name="T4" fmla="*/ 224 w 249"/>
                              <a:gd name="T5" fmla="*/ 25 h 50"/>
                              <a:gd name="T6" fmla="*/ 199 w 249"/>
                              <a:gd name="T7" fmla="*/ 15 h 50"/>
                              <a:gd name="T8" fmla="*/ 169 w 249"/>
                              <a:gd name="T9" fmla="*/ 10 h 50"/>
                              <a:gd name="T10" fmla="*/ 139 w 249"/>
                              <a:gd name="T11" fmla="*/ 15 h 50"/>
                              <a:gd name="T12" fmla="*/ 114 w 249"/>
                              <a:gd name="T13" fmla="*/ 20 h 50"/>
                              <a:gd name="T14" fmla="*/ 94 w 249"/>
                              <a:gd name="T15" fmla="*/ 30 h 50"/>
                              <a:gd name="T16" fmla="*/ 64 w 249"/>
                              <a:gd name="T17" fmla="*/ 50 h 50"/>
                              <a:gd name="T18" fmla="*/ 64 w 249"/>
                              <a:gd name="T19" fmla="*/ 50 h 50"/>
                              <a:gd name="T20" fmla="*/ 59 w 249"/>
                              <a:gd name="T21" fmla="*/ 50 h 50"/>
                              <a:gd name="T22" fmla="*/ 54 w 249"/>
                              <a:gd name="T23" fmla="*/ 50 h 50"/>
                              <a:gd name="T24" fmla="*/ 34 w 249"/>
                              <a:gd name="T25" fmla="*/ 35 h 50"/>
                              <a:gd name="T26" fmla="*/ 14 w 249"/>
                              <a:gd name="T27" fmla="*/ 0 h 50"/>
                              <a:gd name="T28" fmla="*/ 0 w 249"/>
                              <a:gd name="T29" fmla="*/ 5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50"/>
                                </a:moveTo>
                                <a:lnTo>
                                  <a:pt x="249" y="50"/>
                                </a:lnTo>
                                <a:lnTo>
                                  <a:pt x="224" y="25"/>
                                </a:lnTo>
                                <a:lnTo>
                                  <a:pt x="199" y="15"/>
                                </a:lnTo>
                                <a:lnTo>
                                  <a:pt x="169" y="10"/>
                                </a:lnTo>
                                <a:lnTo>
                                  <a:pt x="139" y="15"/>
                                </a:lnTo>
                                <a:lnTo>
                                  <a:pt x="114" y="20"/>
                                </a:lnTo>
                                <a:lnTo>
                                  <a:pt x="94" y="30"/>
                                </a:lnTo>
                                <a:lnTo>
                                  <a:pt x="64" y="50"/>
                                </a:lnTo>
                                <a:lnTo>
                                  <a:pt x="59" y="50"/>
                                </a:lnTo>
                                <a:lnTo>
                                  <a:pt x="54" y="50"/>
                                </a:lnTo>
                                <a:lnTo>
                                  <a:pt x="34" y="35"/>
                                </a:lnTo>
                                <a:lnTo>
                                  <a:pt x="14" y="0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3565"/>
                        <wps:cNvSpPr>
                          <a:spLocks/>
                        </wps:cNvSpPr>
                        <wps:spPr bwMode="auto">
                          <a:xfrm>
                            <a:off x="420" y="8152"/>
                            <a:ext cx="244" cy="435"/>
                          </a:xfrm>
                          <a:custGeom>
                            <a:avLst/>
                            <a:gdLst>
                              <a:gd name="T0" fmla="*/ 244 w 244"/>
                              <a:gd name="T1" fmla="*/ 215 h 435"/>
                              <a:gd name="T2" fmla="*/ 244 w 244"/>
                              <a:gd name="T3" fmla="*/ 215 h 435"/>
                              <a:gd name="T4" fmla="*/ 239 w 244"/>
                              <a:gd name="T5" fmla="*/ 135 h 435"/>
                              <a:gd name="T6" fmla="*/ 234 w 244"/>
                              <a:gd name="T7" fmla="*/ 95 h 435"/>
                              <a:gd name="T8" fmla="*/ 229 w 244"/>
                              <a:gd name="T9" fmla="*/ 65 h 435"/>
                              <a:gd name="T10" fmla="*/ 214 w 244"/>
                              <a:gd name="T11" fmla="*/ 40 h 435"/>
                              <a:gd name="T12" fmla="*/ 199 w 244"/>
                              <a:gd name="T13" fmla="*/ 20 h 435"/>
                              <a:gd name="T14" fmla="*/ 179 w 244"/>
                              <a:gd name="T15" fmla="*/ 5 h 435"/>
                              <a:gd name="T16" fmla="*/ 149 w 244"/>
                              <a:gd name="T17" fmla="*/ 0 h 435"/>
                              <a:gd name="T18" fmla="*/ 149 w 244"/>
                              <a:gd name="T19" fmla="*/ 0 h 435"/>
                              <a:gd name="T20" fmla="*/ 119 w 244"/>
                              <a:gd name="T21" fmla="*/ 0 h 435"/>
                              <a:gd name="T22" fmla="*/ 94 w 244"/>
                              <a:gd name="T23" fmla="*/ 15 h 435"/>
                              <a:gd name="T24" fmla="*/ 69 w 244"/>
                              <a:gd name="T25" fmla="*/ 35 h 435"/>
                              <a:gd name="T26" fmla="*/ 44 w 244"/>
                              <a:gd name="T27" fmla="*/ 60 h 435"/>
                              <a:gd name="T28" fmla="*/ 24 w 244"/>
                              <a:gd name="T29" fmla="*/ 95 h 435"/>
                              <a:gd name="T30" fmla="*/ 14 w 244"/>
                              <a:gd name="T31" fmla="*/ 130 h 435"/>
                              <a:gd name="T32" fmla="*/ 4 w 244"/>
                              <a:gd name="T33" fmla="*/ 170 h 435"/>
                              <a:gd name="T34" fmla="*/ 0 w 244"/>
                              <a:gd name="T35" fmla="*/ 215 h 435"/>
                              <a:gd name="T36" fmla="*/ 0 w 244"/>
                              <a:gd name="T37" fmla="*/ 215 h 435"/>
                              <a:gd name="T38" fmla="*/ 4 w 244"/>
                              <a:gd name="T39" fmla="*/ 260 h 435"/>
                              <a:gd name="T40" fmla="*/ 14 w 244"/>
                              <a:gd name="T41" fmla="*/ 300 h 435"/>
                              <a:gd name="T42" fmla="*/ 24 w 244"/>
                              <a:gd name="T43" fmla="*/ 340 h 435"/>
                              <a:gd name="T44" fmla="*/ 44 w 244"/>
                              <a:gd name="T45" fmla="*/ 370 h 435"/>
                              <a:gd name="T46" fmla="*/ 69 w 244"/>
                              <a:gd name="T47" fmla="*/ 395 h 435"/>
                              <a:gd name="T48" fmla="*/ 94 w 244"/>
                              <a:gd name="T49" fmla="*/ 415 h 435"/>
                              <a:gd name="T50" fmla="*/ 119 w 244"/>
                              <a:gd name="T51" fmla="*/ 430 h 435"/>
                              <a:gd name="T52" fmla="*/ 149 w 244"/>
                              <a:gd name="T53" fmla="*/ 435 h 435"/>
                              <a:gd name="T54" fmla="*/ 149 w 244"/>
                              <a:gd name="T55" fmla="*/ 435 h 435"/>
                              <a:gd name="T56" fmla="*/ 179 w 244"/>
                              <a:gd name="T57" fmla="*/ 430 h 435"/>
                              <a:gd name="T58" fmla="*/ 199 w 244"/>
                              <a:gd name="T59" fmla="*/ 420 h 435"/>
                              <a:gd name="T60" fmla="*/ 214 w 244"/>
                              <a:gd name="T61" fmla="*/ 400 h 435"/>
                              <a:gd name="T62" fmla="*/ 229 w 244"/>
                              <a:gd name="T63" fmla="*/ 370 h 435"/>
                              <a:gd name="T64" fmla="*/ 234 w 244"/>
                              <a:gd name="T65" fmla="*/ 340 h 435"/>
                              <a:gd name="T66" fmla="*/ 239 w 244"/>
                              <a:gd name="T67" fmla="*/ 300 h 435"/>
                              <a:gd name="T68" fmla="*/ 244 w 244"/>
                              <a:gd name="T69" fmla="*/ 215 h 435"/>
                              <a:gd name="T70" fmla="*/ 244 w 244"/>
                              <a:gd name="T71" fmla="*/ 215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244" y="215"/>
                                </a:moveTo>
                                <a:lnTo>
                                  <a:pt x="244" y="215"/>
                                </a:lnTo>
                                <a:lnTo>
                                  <a:pt x="239" y="135"/>
                                </a:lnTo>
                                <a:lnTo>
                                  <a:pt x="234" y="95"/>
                                </a:lnTo>
                                <a:lnTo>
                                  <a:pt x="229" y="65"/>
                                </a:lnTo>
                                <a:lnTo>
                                  <a:pt x="214" y="40"/>
                                </a:lnTo>
                                <a:lnTo>
                                  <a:pt x="199" y="20"/>
                                </a:lnTo>
                                <a:lnTo>
                                  <a:pt x="179" y="5"/>
                                </a:lnTo>
                                <a:lnTo>
                                  <a:pt x="149" y="0"/>
                                </a:lnTo>
                                <a:lnTo>
                                  <a:pt x="119" y="0"/>
                                </a:lnTo>
                                <a:lnTo>
                                  <a:pt x="94" y="15"/>
                                </a:lnTo>
                                <a:lnTo>
                                  <a:pt x="69" y="35"/>
                                </a:lnTo>
                                <a:lnTo>
                                  <a:pt x="44" y="60"/>
                                </a:lnTo>
                                <a:lnTo>
                                  <a:pt x="24" y="95"/>
                                </a:lnTo>
                                <a:lnTo>
                                  <a:pt x="14" y="130"/>
                                </a:lnTo>
                                <a:lnTo>
                                  <a:pt x="4" y="170"/>
                                </a:lnTo>
                                <a:lnTo>
                                  <a:pt x="0" y="215"/>
                                </a:lnTo>
                                <a:lnTo>
                                  <a:pt x="4" y="260"/>
                                </a:lnTo>
                                <a:lnTo>
                                  <a:pt x="14" y="300"/>
                                </a:lnTo>
                                <a:lnTo>
                                  <a:pt x="24" y="340"/>
                                </a:lnTo>
                                <a:lnTo>
                                  <a:pt x="44" y="370"/>
                                </a:lnTo>
                                <a:lnTo>
                                  <a:pt x="69" y="395"/>
                                </a:lnTo>
                                <a:lnTo>
                                  <a:pt x="94" y="415"/>
                                </a:lnTo>
                                <a:lnTo>
                                  <a:pt x="119" y="430"/>
                                </a:lnTo>
                                <a:lnTo>
                                  <a:pt x="149" y="435"/>
                                </a:lnTo>
                                <a:lnTo>
                                  <a:pt x="179" y="430"/>
                                </a:lnTo>
                                <a:lnTo>
                                  <a:pt x="199" y="420"/>
                                </a:lnTo>
                                <a:lnTo>
                                  <a:pt x="214" y="400"/>
                                </a:lnTo>
                                <a:lnTo>
                                  <a:pt x="229" y="370"/>
                                </a:lnTo>
                                <a:lnTo>
                                  <a:pt x="234" y="340"/>
                                </a:lnTo>
                                <a:lnTo>
                                  <a:pt x="239" y="300"/>
                                </a:lnTo>
                                <a:lnTo>
                                  <a:pt x="244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3566"/>
                        <wps:cNvSpPr>
                          <a:spLocks/>
                        </wps:cNvSpPr>
                        <wps:spPr bwMode="auto">
                          <a:xfrm>
                            <a:off x="469" y="8217"/>
                            <a:ext cx="195" cy="300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50 h 300"/>
                              <a:gd name="T2" fmla="*/ 195 w 195"/>
                              <a:gd name="T3" fmla="*/ 150 h 300"/>
                              <a:gd name="T4" fmla="*/ 195 w 195"/>
                              <a:gd name="T5" fmla="*/ 120 h 300"/>
                              <a:gd name="T6" fmla="*/ 190 w 195"/>
                              <a:gd name="T7" fmla="*/ 95 h 300"/>
                              <a:gd name="T8" fmla="*/ 180 w 195"/>
                              <a:gd name="T9" fmla="*/ 70 h 300"/>
                              <a:gd name="T10" fmla="*/ 170 w 195"/>
                              <a:gd name="T11" fmla="*/ 45 h 300"/>
                              <a:gd name="T12" fmla="*/ 155 w 195"/>
                              <a:gd name="T13" fmla="*/ 30 h 300"/>
                              <a:gd name="T14" fmla="*/ 140 w 195"/>
                              <a:gd name="T15" fmla="*/ 15 h 300"/>
                              <a:gd name="T16" fmla="*/ 120 w 195"/>
                              <a:gd name="T17" fmla="*/ 5 h 300"/>
                              <a:gd name="T18" fmla="*/ 100 w 195"/>
                              <a:gd name="T19" fmla="*/ 0 h 300"/>
                              <a:gd name="T20" fmla="*/ 100 w 195"/>
                              <a:gd name="T21" fmla="*/ 0 h 300"/>
                              <a:gd name="T22" fmla="*/ 80 w 195"/>
                              <a:gd name="T23" fmla="*/ 5 h 300"/>
                              <a:gd name="T24" fmla="*/ 60 w 195"/>
                              <a:gd name="T25" fmla="*/ 15 h 300"/>
                              <a:gd name="T26" fmla="*/ 45 w 195"/>
                              <a:gd name="T27" fmla="*/ 25 h 300"/>
                              <a:gd name="T28" fmla="*/ 30 w 195"/>
                              <a:gd name="T29" fmla="*/ 45 h 300"/>
                              <a:gd name="T30" fmla="*/ 15 w 195"/>
                              <a:gd name="T31" fmla="*/ 65 h 300"/>
                              <a:gd name="T32" fmla="*/ 5 w 195"/>
                              <a:gd name="T33" fmla="*/ 95 h 300"/>
                              <a:gd name="T34" fmla="*/ 0 w 195"/>
                              <a:gd name="T35" fmla="*/ 120 h 300"/>
                              <a:gd name="T36" fmla="*/ 0 w 195"/>
                              <a:gd name="T37" fmla="*/ 150 h 300"/>
                              <a:gd name="T38" fmla="*/ 0 w 195"/>
                              <a:gd name="T39" fmla="*/ 150 h 300"/>
                              <a:gd name="T40" fmla="*/ 0 w 195"/>
                              <a:gd name="T41" fmla="*/ 180 h 300"/>
                              <a:gd name="T42" fmla="*/ 5 w 195"/>
                              <a:gd name="T43" fmla="*/ 210 h 300"/>
                              <a:gd name="T44" fmla="*/ 15 w 195"/>
                              <a:gd name="T45" fmla="*/ 235 h 300"/>
                              <a:gd name="T46" fmla="*/ 30 w 195"/>
                              <a:gd name="T47" fmla="*/ 255 h 300"/>
                              <a:gd name="T48" fmla="*/ 45 w 195"/>
                              <a:gd name="T49" fmla="*/ 275 h 300"/>
                              <a:gd name="T50" fmla="*/ 60 w 195"/>
                              <a:gd name="T51" fmla="*/ 290 h 300"/>
                              <a:gd name="T52" fmla="*/ 80 w 195"/>
                              <a:gd name="T53" fmla="*/ 300 h 300"/>
                              <a:gd name="T54" fmla="*/ 100 w 195"/>
                              <a:gd name="T55" fmla="*/ 300 h 300"/>
                              <a:gd name="T56" fmla="*/ 100 w 195"/>
                              <a:gd name="T57" fmla="*/ 300 h 300"/>
                              <a:gd name="T58" fmla="*/ 120 w 195"/>
                              <a:gd name="T59" fmla="*/ 300 h 300"/>
                              <a:gd name="T60" fmla="*/ 140 w 195"/>
                              <a:gd name="T61" fmla="*/ 290 h 300"/>
                              <a:gd name="T62" fmla="*/ 155 w 195"/>
                              <a:gd name="T63" fmla="*/ 275 h 300"/>
                              <a:gd name="T64" fmla="*/ 170 w 195"/>
                              <a:gd name="T65" fmla="*/ 260 h 300"/>
                              <a:gd name="T66" fmla="*/ 180 w 195"/>
                              <a:gd name="T67" fmla="*/ 235 h 300"/>
                              <a:gd name="T68" fmla="*/ 190 w 195"/>
                              <a:gd name="T69" fmla="*/ 210 h 300"/>
                              <a:gd name="T70" fmla="*/ 195 w 195"/>
                              <a:gd name="T71" fmla="*/ 180 h 300"/>
                              <a:gd name="T72" fmla="*/ 195 w 195"/>
                              <a:gd name="T73" fmla="*/ 150 h 300"/>
                              <a:gd name="T74" fmla="*/ 195 w 195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5" h="300">
                                <a:moveTo>
                                  <a:pt x="195" y="150"/>
                                </a:moveTo>
                                <a:lnTo>
                                  <a:pt x="195" y="150"/>
                                </a:lnTo>
                                <a:lnTo>
                                  <a:pt x="195" y="120"/>
                                </a:lnTo>
                                <a:lnTo>
                                  <a:pt x="190" y="95"/>
                                </a:lnTo>
                                <a:lnTo>
                                  <a:pt x="180" y="70"/>
                                </a:lnTo>
                                <a:lnTo>
                                  <a:pt x="170" y="45"/>
                                </a:lnTo>
                                <a:lnTo>
                                  <a:pt x="155" y="30"/>
                                </a:lnTo>
                                <a:lnTo>
                                  <a:pt x="140" y="15"/>
                                </a:lnTo>
                                <a:lnTo>
                                  <a:pt x="120" y="5"/>
                                </a:lnTo>
                                <a:lnTo>
                                  <a:pt x="100" y="0"/>
                                </a:lnTo>
                                <a:lnTo>
                                  <a:pt x="80" y="5"/>
                                </a:lnTo>
                                <a:lnTo>
                                  <a:pt x="60" y="15"/>
                                </a:lnTo>
                                <a:lnTo>
                                  <a:pt x="45" y="25"/>
                                </a:lnTo>
                                <a:lnTo>
                                  <a:pt x="30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5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10"/>
                                </a:lnTo>
                                <a:lnTo>
                                  <a:pt x="15" y="235"/>
                                </a:lnTo>
                                <a:lnTo>
                                  <a:pt x="30" y="255"/>
                                </a:lnTo>
                                <a:lnTo>
                                  <a:pt x="45" y="275"/>
                                </a:lnTo>
                                <a:lnTo>
                                  <a:pt x="60" y="290"/>
                                </a:lnTo>
                                <a:lnTo>
                                  <a:pt x="80" y="300"/>
                                </a:lnTo>
                                <a:lnTo>
                                  <a:pt x="100" y="300"/>
                                </a:lnTo>
                                <a:lnTo>
                                  <a:pt x="120" y="300"/>
                                </a:lnTo>
                                <a:lnTo>
                                  <a:pt x="140" y="290"/>
                                </a:lnTo>
                                <a:lnTo>
                                  <a:pt x="155" y="275"/>
                                </a:lnTo>
                                <a:lnTo>
                                  <a:pt x="170" y="260"/>
                                </a:lnTo>
                                <a:lnTo>
                                  <a:pt x="180" y="235"/>
                                </a:lnTo>
                                <a:lnTo>
                                  <a:pt x="190" y="210"/>
                                </a:lnTo>
                                <a:lnTo>
                                  <a:pt x="195" y="180"/>
                                </a:lnTo>
                                <a:lnTo>
                                  <a:pt x="195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3567"/>
                        <wps:cNvSpPr>
                          <a:spLocks/>
                        </wps:cNvSpPr>
                        <wps:spPr bwMode="auto">
                          <a:xfrm>
                            <a:off x="499" y="8262"/>
                            <a:ext cx="165" cy="210"/>
                          </a:xfrm>
                          <a:custGeom>
                            <a:avLst/>
                            <a:gdLst>
                              <a:gd name="T0" fmla="*/ 165 w 165"/>
                              <a:gd name="T1" fmla="*/ 105 h 210"/>
                              <a:gd name="T2" fmla="*/ 165 w 165"/>
                              <a:gd name="T3" fmla="*/ 105 h 210"/>
                              <a:gd name="T4" fmla="*/ 160 w 165"/>
                              <a:gd name="T5" fmla="*/ 85 h 210"/>
                              <a:gd name="T6" fmla="*/ 155 w 165"/>
                              <a:gd name="T7" fmla="*/ 65 h 210"/>
                              <a:gd name="T8" fmla="*/ 145 w 165"/>
                              <a:gd name="T9" fmla="*/ 50 h 210"/>
                              <a:gd name="T10" fmla="*/ 135 w 165"/>
                              <a:gd name="T11" fmla="*/ 35 h 210"/>
                              <a:gd name="T12" fmla="*/ 120 w 165"/>
                              <a:gd name="T13" fmla="*/ 20 h 210"/>
                              <a:gd name="T14" fmla="*/ 100 w 165"/>
                              <a:gd name="T15" fmla="*/ 10 h 210"/>
                              <a:gd name="T16" fmla="*/ 85 w 165"/>
                              <a:gd name="T17" fmla="*/ 5 h 210"/>
                              <a:gd name="T18" fmla="*/ 70 w 165"/>
                              <a:gd name="T19" fmla="*/ 0 h 210"/>
                              <a:gd name="T20" fmla="*/ 70 w 165"/>
                              <a:gd name="T21" fmla="*/ 0 h 210"/>
                              <a:gd name="T22" fmla="*/ 55 w 165"/>
                              <a:gd name="T23" fmla="*/ 5 h 210"/>
                              <a:gd name="T24" fmla="*/ 45 w 165"/>
                              <a:gd name="T25" fmla="*/ 10 h 210"/>
                              <a:gd name="T26" fmla="*/ 30 w 165"/>
                              <a:gd name="T27" fmla="*/ 20 h 210"/>
                              <a:gd name="T28" fmla="*/ 20 w 165"/>
                              <a:gd name="T29" fmla="*/ 30 h 210"/>
                              <a:gd name="T30" fmla="*/ 5 w 165"/>
                              <a:gd name="T31" fmla="*/ 65 h 210"/>
                              <a:gd name="T32" fmla="*/ 0 w 165"/>
                              <a:gd name="T33" fmla="*/ 105 h 210"/>
                              <a:gd name="T34" fmla="*/ 0 w 165"/>
                              <a:gd name="T35" fmla="*/ 105 h 210"/>
                              <a:gd name="T36" fmla="*/ 5 w 165"/>
                              <a:gd name="T37" fmla="*/ 145 h 210"/>
                              <a:gd name="T38" fmla="*/ 20 w 165"/>
                              <a:gd name="T39" fmla="*/ 180 h 210"/>
                              <a:gd name="T40" fmla="*/ 30 w 165"/>
                              <a:gd name="T41" fmla="*/ 195 h 210"/>
                              <a:gd name="T42" fmla="*/ 45 w 165"/>
                              <a:gd name="T43" fmla="*/ 205 h 210"/>
                              <a:gd name="T44" fmla="*/ 55 w 165"/>
                              <a:gd name="T45" fmla="*/ 210 h 210"/>
                              <a:gd name="T46" fmla="*/ 70 w 165"/>
                              <a:gd name="T47" fmla="*/ 210 h 210"/>
                              <a:gd name="T48" fmla="*/ 70 w 165"/>
                              <a:gd name="T49" fmla="*/ 210 h 210"/>
                              <a:gd name="T50" fmla="*/ 85 w 165"/>
                              <a:gd name="T51" fmla="*/ 210 h 210"/>
                              <a:gd name="T52" fmla="*/ 100 w 165"/>
                              <a:gd name="T53" fmla="*/ 205 h 210"/>
                              <a:gd name="T54" fmla="*/ 120 w 165"/>
                              <a:gd name="T55" fmla="*/ 195 h 210"/>
                              <a:gd name="T56" fmla="*/ 135 w 165"/>
                              <a:gd name="T57" fmla="*/ 180 h 210"/>
                              <a:gd name="T58" fmla="*/ 145 w 165"/>
                              <a:gd name="T59" fmla="*/ 165 h 210"/>
                              <a:gd name="T60" fmla="*/ 155 w 165"/>
                              <a:gd name="T61" fmla="*/ 150 h 210"/>
                              <a:gd name="T62" fmla="*/ 160 w 165"/>
                              <a:gd name="T63" fmla="*/ 130 h 210"/>
                              <a:gd name="T64" fmla="*/ 165 w 165"/>
                              <a:gd name="T65" fmla="*/ 105 h 210"/>
                              <a:gd name="T66" fmla="*/ 165 w 165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5" h="210">
                                <a:moveTo>
                                  <a:pt x="165" y="105"/>
                                </a:moveTo>
                                <a:lnTo>
                                  <a:pt x="165" y="105"/>
                                </a:lnTo>
                                <a:lnTo>
                                  <a:pt x="160" y="85"/>
                                </a:lnTo>
                                <a:lnTo>
                                  <a:pt x="155" y="65"/>
                                </a:lnTo>
                                <a:lnTo>
                                  <a:pt x="145" y="50"/>
                                </a:lnTo>
                                <a:lnTo>
                                  <a:pt x="135" y="35"/>
                                </a:lnTo>
                                <a:lnTo>
                                  <a:pt x="120" y="20"/>
                                </a:lnTo>
                                <a:lnTo>
                                  <a:pt x="100" y="10"/>
                                </a:lnTo>
                                <a:lnTo>
                                  <a:pt x="85" y="5"/>
                                </a:lnTo>
                                <a:lnTo>
                                  <a:pt x="70" y="0"/>
                                </a:lnTo>
                                <a:lnTo>
                                  <a:pt x="55" y="5"/>
                                </a:lnTo>
                                <a:lnTo>
                                  <a:pt x="45" y="10"/>
                                </a:lnTo>
                                <a:lnTo>
                                  <a:pt x="30" y="20"/>
                                </a:lnTo>
                                <a:lnTo>
                                  <a:pt x="20" y="30"/>
                                </a:lnTo>
                                <a:lnTo>
                                  <a:pt x="5" y="65"/>
                                </a:lnTo>
                                <a:lnTo>
                                  <a:pt x="0" y="105"/>
                                </a:lnTo>
                                <a:lnTo>
                                  <a:pt x="5" y="145"/>
                                </a:lnTo>
                                <a:lnTo>
                                  <a:pt x="20" y="180"/>
                                </a:lnTo>
                                <a:lnTo>
                                  <a:pt x="30" y="195"/>
                                </a:lnTo>
                                <a:lnTo>
                                  <a:pt x="45" y="205"/>
                                </a:lnTo>
                                <a:lnTo>
                                  <a:pt x="55" y="210"/>
                                </a:lnTo>
                                <a:lnTo>
                                  <a:pt x="70" y="210"/>
                                </a:lnTo>
                                <a:lnTo>
                                  <a:pt x="85" y="210"/>
                                </a:lnTo>
                                <a:lnTo>
                                  <a:pt x="100" y="205"/>
                                </a:lnTo>
                                <a:lnTo>
                                  <a:pt x="120" y="195"/>
                                </a:lnTo>
                                <a:lnTo>
                                  <a:pt x="135" y="180"/>
                                </a:lnTo>
                                <a:lnTo>
                                  <a:pt x="145" y="165"/>
                                </a:lnTo>
                                <a:lnTo>
                                  <a:pt x="155" y="150"/>
                                </a:lnTo>
                                <a:lnTo>
                                  <a:pt x="160" y="130"/>
                                </a:lnTo>
                                <a:lnTo>
                                  <a:pt x="165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3568"/>
                        <wps:cNvSpPr>
                          <a:spLocks/>
                        </wps:cNvSpPr>
                        <wps:spPr bwMode="auto">
                          <a:xfrm>
                            <a:off x="519" y="8297"/>
                            <a:ext cx="145" cy="145"/>
                          </a:xfrm>
                          <a:custGeom>
                            <a:avLst/>
                            <a:gdLst>
                              <a:gd name="T0" fmla="*/ 145 w 145"/>
                              <a:gd name="T1" fmla="*/ 70 h 145"/>
                              <a:gd name="T2" fmla="*/ 145 w 145"/>
                              <a:gd name="T3" fmla="*/ 70 h 145"/>
                              <a:gd name="T4" fmla="*/ 140 w 145"/>
                              <a:gd name="T5" fmla="*/ 55 h 145"/>
                              <a:gd name="T6" fmla="*/ 135 w 145"/>
                              <a:gd name="T7" fmla="*/ 45 h 145"/>
                              <a:gd name="T8" fmla="*/ 120 w 145"/>
                              <a:gd name="T9" fmla="*/ 30 h 145"/>
                              <a:gd name="T10" fmla="*/ 110 w 145"/>
                              <a:gd name="T11" fmla="*/ 20 h 145"/>
                              <a:gd name="T12" fmla="*/ 75 w 145"/>
                              <a:gd name="T13" fmla="*/ 5 h 145"/>
                              <a:gd name="T14" fmla="*/ 50 w 145"/>
                              <a:gd name="T15" fmla="*/ 0 h 145"/>
                              <a:gd name="T16" fmla="*/ 50 w 145"/>
                              <a:gd name="T17" fmla="*/ 0 h 145"/>
                              <a:gd name="T18" fmla="*/ 40 w 145"/>
                              <a:gd name="T19" fmla="*/ 0 h 145"/>
                              <a:gd name="T20" fmla="*/ 30 w 145"/>
                              <a:gd name="T21" fmla="*/ 5 h 145"/>
                              <a:gd name="T22" fmla="*/ 15 w 145"/>
                              <a:gd name="T23" fmla="*/ 20 h 145"/>
                              <a:gd name="T24" fmla="*/ 5 w 145"/>
                              <a:gd name="T25" fmla="*/ 45 h 145"/>
                              <a:gd name="T26" fmla="*/ 0 w 145"/>
                              <a:gd name="T27" fmla="*/ 70 h 145"/>
                              <a:gd name="T28" fmla="*/ 0 w 145"/>
                              <a:gd name="T29" fmla="*/ 70 h 145"/>
                              <a:gd name="T30" fmla="*/ 5 w 145"/>
                              <a:gd name="T31" fmla="*/ 100 h 145"/>
                              <a:gd name="T32" fmla="*/ 15 w 145"/>
                              <a:gd name="T33" fmla="*/ 125 h 145"/>
                              <a:gd name="T34" fmla="*/ 30 w 145"/>
                              <a:gd name="T35" fmla="*/ 140 h 145"/>
                              <a:gd name="T36" fmla="*/ 50 w 145"/>
                              <a:gd name="T37" fmla="*/ 145 h 145"/>
                              <a:gd name="T38" fmla="*/ 50 w 145"/>
                              <a:gd name="T39" fmla="*/ 145 h 145"/>
                              <a:gd name="T40" fmla="*/ 75 w 145"/>
                              <a:gd name="T41" fmla="*/ 140 h 145"/>
                              <a:gd name="T42" fmla="*/ 105 w 145"/>
                              <a:gd name="T43" fmla="*/ 125 h 145"/>
                              <a:gd name="T44" fmla="*/ 120 w 145"/>
                              <a:gd name="T45" fmla="*/ 115 h 145"/>
                              <a:gd name="T46" fmla="*/ 135 w 145"/>
                              <a:gd name="T47" fmla="*/ 105 h 145"/>
                              <a:gd name="T48" fmla="*/ 140 w 145"/>
                              <a:gd name="T49" fmla="*/ 90 h 145"/>
                              <a:gd name="T50" fmla="*/ 145 w 145"/>
                              <a:gd name="T51" fmla="*/ 70 h 145"/>
                              <a:gd name="T52" fmla="*/ 145 w 145"/>
                              <a:gd name="T53" fmla="*/ 7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145" y="70"/>
                                </a:moveTo>
                                <a:lnTo>
                                  <a:pt x="145" y="70"/>
                                </a:lnTo>
                                <a:lnTo>
                                  <a:pt x="140" y="55"/>
                                </a:lnTo>
                                <a:lnTo>
                                  <a:pt x="135" y="45"/>
                                </a:lnTo>
                                <a:lnTo>
                                  <a:pt x="120" y="30"/>
                                </a:lnTo>
                                <a:lnTo>
                                  <a:pt x="110" y="20"/>
                                </a:lnTo>
                                <a:lnTo>
                                  <a:pt x="75" y="5"/>
                                </a:lnTo>
                                <a:lnTo>
                                  <a:pt x="50" y="0"/>
                                </a:lnTo>
                                <a:lnTo>
                                  <a:pt x="40" y="0"/>
                                </a:lnTo>
                                <a:lnTo>
                                  <a:pt x="30" y="5"/>
                                </a:lnTo>
                                <a:lnTo>
                                  <a:pt x="15" y="20"/>
                                </a:lnTo>
                                <a:lnTo>
                                  <a:pt x="5" y="45"/>
                                </a:lnTo>
                                <a:lnTo>
                                  <a:pt x="0" y="70"/>
                                </a:lnTo>
                                <a:lnTo>
                                  <a:pt x="5" y="100"/>
                                </a:lnTo>
                                <a:lnTo>
                                  <a:pt x="15" y="125"/>
                                </a:lnTo>
                                <a:lnTo>
                                  <a:pt x="30" y="140"/>
                                </a:lnTo>
                                <a:lnTo>
                                  <a:pt x="50" y="145"/>
                                </a:lnTo>
                                <a:lnTo>
                                  <a:pt x="75" y="140"/>
                                </a:lnTo>
                                <a:lnTo>
                                  <a:pt x="105" y="125"/>
                                </a:lnTo>
                                <a:lnTo>
                                  <a:pt x="120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40" y="90"/>
                                </a:lnTo>
                                <a:lnTo>
                                  <a:pt x="145" y="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3569"/>
                        <wps:cNvSpPr>
                          <a:spLocks/>
                        </wps:cNvSpPr>
                        <wps:spPr bwMode="auto">
                          <a:xfrm>
                            <a:off x="664" y="8117"/>
                            <a:ext cx="20" cy="510"/>
                          </a:xfrm>
                          <a:custGeom>
                            <a:avLst/>
                            <a:gdLst>
                              <a:gd name="T0" fmla="*/ 0 w 20"/>
                              <a:gd name="T1" fmla="*/ 510 h 510"/>
                              <a:gd name="T2" fmla="*/ 0 w 20"/>
                              <a:gd name="T3" fmla="*/ 510 h 510"/>
                              <a:gd name="T4" fmla="*/ 10 w 20"/>
                              <a:gd name="T5" fmla="*/ 485 h 510"/>
                              <a:gd name="T6" fmla="*/ 20 w 20"/>
                              <a:gd name="T7" fmla="*/ 440 h 510"/>
                              <a:gd name="T8" fmla="*/ 20 w 20"/>
                              <a:gd name="T9" fmla="*/ 405 h 510"/>
                              <a:gd name="T10" fmla="*/ 20 w 20"/>
                              <a:gd name="T11" fmla="*/ 365 h 510"/>
                              <a:gd name="T12" fmla="*/ 10 w 20"/>
                              <a:gd name="T13" fmla="*/ 315 h 510"/>
                              <a:gd name="T14" fmla="*/ 0 w 20"/>
                              <a:gd name="T15" fmla="*/ 250 h 510"/>
                              <a:gd name="T16" fmla="*/ 0 w 20"/>
                              <a:gd name="T17" fmla="*/ 250 h 510"/>
                              <a:gd name="T18" fmla="*/ 0 w 20"/>
                              <a:gd name="T19" fmla="*/ 250 h 510"/>
                              <a:gd name="T20" fmla="*/ 10 w 20"/>
                              <a:gd name="T21" fmla="*/ 190 h 510"/>
                              <a:gd name="T22" fmla="*/ 15 w 20"/>
                              <a:gd name="T23" fmla="*/ 140 h 510"/>
                              <a:gd name="T24" fmla="*/ 20 w 20"/>
                              <a:gd name="T25" fmla="*/ 100 h 510"/>
                              <a:gd name="T26" fmla="*/ 20 w 20"/>
                              <a:gd name="T27" fmla="*/ 65 h 510"/>
                              <a:gd name="T28" fmla="*/ 10 w 20"/>
                              <a:gd name="T29" fmla="*/ 20 h 510"/>
                              <a:gd name="T30" fmla="*/ 0 w 20"/>
                              <a:gd name="T3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0" y="485"/>
                                </a:lnTo>
                                <a:lnTo>
                                  <a:pt x="20" y="440"/>
                                </a:lnTo>
                                <a:lnTo>
                                  <a:pt x="20" y="405"/>
                                </a:lnTo>
                                <a:lnTo>
                                  <a:pt x="20" y="365"/>
                                </a:lnTo>
                                <a:lnTo>
                                  <a:pt x="10" y="315"/>
                                </a:lnTo>
                                <a:lnTo>
                                  <a:pt x="0" y="250"/>
                                </a:lnTo>
                                <a:lnTo>
                                  <a:pt x="10" y="190"/>
                                </a:lnTo>
                                <a:lnTo>
                                  <a:pt x="15" y="140"/>
                                </a:lnTo>
                                <a:lnTo>
                                  <a:pt x="20" y="100"/>
                                </a:lnTo>
                                <a:lnTo>
                                  <a:pt x="20" y="65"/>
                                </a:lnTo>
                                <a:lnTo>
                                  <a:pt x="10" y="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3570"/>
                        <wps:cNvSpPr>
                          <a:spLocks/>
                        </wps:cNvSpPr>
                        <wps:spPr bwMode="auto">
                          <a:xfrm>
                            <a:off x="664" y="8117"/>
                            <a:ext cx="45" cy="510"/>
                          </a:xfrm>
                          <a:custGeom>
                            <a:avLst/>
                            <a:gdLst>
                              <a:gd name="T0" fmla="*/ 0 w 45"/>
                              <a:gd name="T1" fmla="*/ 510 h 510"/>
                              <a:gd name="T2" fmla="*/ 0 w 45"/>
                              <a:gd name="T3" fmla="*/ 510 h 510"/>
                              <a:gd name="T4" fmla="*/ 15 w 45"/>
                              <a:gd name="T5" fmla="*/ 470 h 510"/>
                              <a:gd name="T6" fmla="*/ 25 w 45"/>
                              <a:gd name="T7" fmla="*/ 420 h 510"/>
                              <a:gd name="T8" fmla="*/ 35 w 45"/>
                              <a:gd name="T9" fmla="*/ 355 h 510"/>
                              <a:gd name="T10" fmla="*/ 45 w 45"/>
                              <a:gd name="T11" fmla="*/ 280 h 510"/>
                              <a:gd name="T12" fmla="*/ 40 w 45"/>
                              <a:gd name="T13" fmla="*/ 195 h 510"/>
                              <a:gd name="T14" fmla="*/ 35 w 45"/>
                              <a:gd name="T15" fmla="*/ 145 h 510"/>
                              <a:gd name="T16" fmla="*/ 30 w 45"/>
                              <a:gd name="T17" fmla="*/ 100 h 510"/>
                              <a:gd name="T18" fmla="*/ 15 w 45"/>
                              <a:gd name="T19" fmla="*/ 50 h 510"/>
                              <a:gd name="T20" fmla="*/ 0 w 45"/>
                              <a:gd name="T2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5" y="470"/>
                                </a:lnTo>
                                <a:lnTo>
                                  <a:pt x="25" y="420"/>
                                </a:lnTo>
                                <a:lnTo>
                                  <a:pt x="35" y="355"/>
                                </a:lnTo>
                                <a:lnTo>
                                  <a:pt x="45" y="280"/>
                                </a:lnTo>
                                <a:lnTo>
                                  <a:pt x="40" y="195"/>
                                </a:lnTo>
                                <a:lnTo>
                                  <a:pt x="35" y="145"/>
                                </a:lnTo>
                                <a:lnTo>
                                  <a:pt x="30" y="100"/>
                                </a:lnTo>
                                <a:lnTo>
                                  <a:pt x="15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Line 3571"/>
                        <wps:cNvCnPr/>
                        <wps:spPr bwMode="auto">
                          <a:xfrm flipV="1">
                            <a:off x="759" y="8112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Line 3572"/>
                        <wps:cNvCnPr/>
                        <wps:spPr bwMode="auto">
                          <a:xfrm flipV="1">
                            <a:off x="789" y="8112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Freeform 3573"/>
                        <wps:cNvSpPr>
                          <a:spLocks/>
                        </wps:cNvSpPr>
                        <wps:spPr bwMode="auto">
                          <a:xfrm>
                            <a:off x="415" y="7587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10 h 50"/>
                              <a:gd name="T2" fmla="*/ 249 w 249"/>
                              <a:gd name="T3" fmla="*/ 10 h 50"/>
                              <a:gd name="T4" fmla="*/ 239 w 249"/>
                              <a:gd name="T5" fmla="*/ 25 h 50"/>
                              <a:gd name="T6" fmla="*/ 224 w 249"/>
                              <a:gd name="T7" fmla="*/ 35 h 50"/>
                              <a:gd name="T8" fmla="*/ 199 w 249"/>
                              <a:gd name="T9" fmla="*/ 45 h 50"/>
                              <a:gd name="T10" fmla="*/ 169 w 249"/>
                              <a:gd name="T11" fmla="*/ 50 h 50"/>
                              <a:gd name="T12" fmla="*/ 139 w 249"/>
                              <a:gd name="T13" fmla="*/ 45 h 50"/>
                              <a:gd name="T14" fmla="*/ 114 w 249"/>
                              <a:gd name="T15" fmla="*/ 35 h 50"/>
                              <a:gd name="T16" fmla="*/ 94 w 249"/>
                              <a:gd name="T17" fmla="*/ 25 h 50"/>
                              <a:gd name="T18" fmla="*/ 64 w 249"/>
                              <a:gd name="T19" fmla="*/ 5 h 50"/>
                              <a:gd name="T20" fmla="*/ 64 w 249"/>
                              <a:gd name="T21" fmla="*/ 5 h 50"/>
                              <a:gd name="T22" fmla="*/ 59 w 249"/>
                              <a:gd name="T23" fmla="*/ 0 h 50"/>
                              <a:gd name="T24" fmla="*/ 49 w 249"/>
                              <a:gd name="T25" fmla="*/ 5 h 50"/>
                              <a:gd name="T26" fmla="*/ 34 w 249"/>
                              <a:gd name="T27" fmla="*/ 20 h 50"/>
                              <a:gd name="T28" fmla="*/ 14 w 249"/>
                              <a:gd name="T29" fmla="*/ 50 h 50"/>
                              <a:gd name="T30" fmla="*/ 0 w 249"/>
                              <a:gd name="T31" fmla="*/ 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10"/>
                                </a:moveTo>
                                <a:lnTo>
                                  <a:pt x="249" y="10"/>
                                </a:lnTo>
                                <a:lnTo>
                                  <a:pt x="239" y="25"/>
                                </a:lnTo>
                                <a:lnTo>
                                  <a:pt x="224" y="35"/>
                                </a:lnTo>
                                <a:lnTo>
                                  <a:pt x="199" y="45"/>
                                </a:lnTo>
                                <a:lnTo>
                                  <a:pt x="169" y="50"/>
                                </a:lnTo>
                                <a:lnTo>
                                  <a:pt x="139" y="45"/>
                                </a:lnTo>
                                <a:lnTo>
                                  <a:pt x="114" y="35"/>
                                </a:lnTo>
                                <a:lnTo>
                                  <a:pt x="94" y="25"/>
                                </a:lnTo>
                                <a:lnTo>
                                  <a:pt x="64" y="5"/>
                                </a:lnTo>
                                <a:lnTo>
                                  <a:pt x="59" y="0"/>
                                </a:lnTo>
                                <a:lnTo>
                                  <a:pt x="49" y="5"/>
                                </a:lnTo>
                                <a:lnTo>
                                  <a:pt x="34" y="20"/>
                                </a:lnTo>
                                <a:lnTo>
                                  <a:pt x="14" y="50"/>
                                </a:lnTo>
                                <a:lnTo>
                                  <a:pt x="0" y="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3574"/>
                        <wps:cNvSpPr>
                          <a:spLocks/>
                        </wps:cNvSpPr>
                        <wps:spPr bwMode="auto">
                          <a:xfrm>
                            <a:off x="415" y="8062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45 h 50"/>
                              <a:gd name="T2" fmla="*/ 249 w 249"/>
                              <a:gd name="T3" fmla="*/ 45 h 50"/>
                              <a:gd name="T4" fmla="*/ 224 w 249"/>
                              <a:gd name="T5" fmla="*/ 25 h 50"/>
                              <a:gd name="T6" fmla="*/ 199 w 249"/>
                              <a:gd name="T7" fmla="*/ 10 h 50"/>
                              <a:gd name="T8" fmla="*/ 169 w 249"/>
                              <a:gd name="T9" fmla="*/ 5 h 50"/>
                              <a:gd name="T10" fmla="*/ 139 w 249"/>
                              <a:gd name="T11" fmla="*/ 10 h 50"/>
                              <a:gd name="T12" fmla="*/ 114 w 249"/>
                              <a:gd name="T13" fmla="*/ 15 h 50"/>
                              <a:gd name="T14" fmla="*/ 94 w 249"/>
                              <a:gd name="T15" fmla="*/ 25 h 50"/>
                              <a:gd name="T16" fmla="*/ 64 w 249"/>
                              <a:gd name="T17" fmla="*/ 45 h 50"/>
                              <a:gd name="T18" fmla="*/ 64 w 249"/>
                              <a:gd name="T19" fmla="*/ 45 h 50"/>
                              <a:gd name="T20" fmla="*/ 59 w 249"/>
                              <a:gd name="T21" fmla="*/ 50 h 50"/>
                              <a:gd name="T22" fmla="*/ 54 w 249"/>
                              <a:gd name="T23" fmla="*/ 45 h 50"/>
                              <a:gd name="T24" fmla="*/ 34 w 249"/>
                              <a:gd name="T25" fmla="*/ 30 h 50"/>
                              <a:gd name="T26" fmla="*/ 14 w 249"/>
                              <a:gd name="T27" fmla="*/ 0 h 50"/>
                              <a:gd name="T28" fmla="*/ 0 w 249"/>
                              <a:gd name="T29" fmla="*/ 5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45"/>
                                </a:moveTo>
                                <a:lnTo>
                                  <a:pt x="249" y="45"/>
                                </a:lnTo>
                                <a:lnTo>
                                  <a:pt x="224" y="25"/>
                                </a:lnTo>
                                <a:lnTo>
                                  <a:pt x="199" y="10"/>
                                </a:lnTo>
                                <a:lnTo>
                                  <a:pt x="169" y="5"/>
                                </a:lnTo>
                                <a:lnTo>
                                  <a:pt x="139" y="10"/>
                                </a:lnTo>
                                <a:lnTo>
                                  <a:pt x="114" y="15"/>
                                </a:lnTo>
                                <a:lnTo>
                                  <a:pt x="94" y="25"/>
                                </a:lnTo>
                                <a:lnTo>
                                  <a:pt x="64" y="45"/>
                                </a:lnTo>
                                <a:lnTo>
                                  <a:pt x="59" y="50"/>
                                </a:lnTo>
                                <a:lnTo>
                                  <a:pt x="54" y="45"/>
                                </a:lnTo>
                                <a:lnTo>
                                  <a:pt x="34" y="30"/>
                                </a:lnTo>
                                <a:lnTo>
                                  <a:pt x="14" y="0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3575"/>
                        <wps:cNvSpPr>
                          <a:spLocks/>
                        </wps:cNvSpPr>
                        <wps:spPr bwMode="auto">
                          <a:xfrm>
                            <a:off x="420" y="7632"/>
                            <a:ext cx="244" cy="435"/>
                          </a:xfrm>
                          <a:custGeom>
                            <a:avLst/>
                            <a:gdLst>
                              <a:gd name="T0" fmla="*/ 244 w 244"/>
                              <a:gd name="T1" fmla="*/ 220 h 435"/>
                              <a:gd name="T2" fmla="*/ 244 w 244"/>
                              <a:gd name="T3" fmla="*/ 220 h 435"/>
                              <a:gd name="T4" fmla="*/ 239 w 244"/>
                              <a:gd name="T5" fmla="*/ 135 h 435"/>
                              <a:gd name="T6" fmla="*/ 234 w 244"/>
                              <a:gd name="T7" fmla="*/ 100 h 435"/>
                              <a:gd name="T8" fmla="*/ 229 w 244"/>
                              <a:gd name="T9" fmla="*/ 65 h 435"/>
                              <a:gd name="T10" fmla="*/ 214 w 244"/>
                              <a:gd name="T11" fmla="*/ 40 h 435"/>
                              <a:gd name="T12" fmla="*/ 199 w 244"/>
                              <a:gd name="T13" fmla="*/ 20 h 435"/>
                              <a:gd name="T14" fmla="*/ 179 w 244"/>
                              <a:gd name="T15" fmla="*/ 5 h 435"/>
                              <a:gd name="T16" fmla="*/ 149 w 244"/>
                              <a:gd name="T17" fmla="*/ 0 h 435"/>
                              <a:gd name="T18" fmla="*/ 149 w 244"/>
                              <a:gd name="T19" fmla="*/ 0 h 435"/>
                              <a:gd name="T20" fmla="*/ 119 w 244"/>
                              <a:gd name="T21" fmla="*/ 5 h 435"/>
                              <a:gd name="T22" fmla="*/ 94 w 244"/>
                              <a:gd name="T23" fmla="*/ 15 h 435"/>
                              <a:gd name="T24" fmla="*/ 69 w 244"/>
                              <a:gd name="T25" fmla="*/ 35 h 435"/>
                              <a:gd name="T26" fmla="*/ 44 w 244"/>
                              <a:gd name="T27" fmla="*/ 60 h 435"/>
                              <a:gd name="T28" fmla="*/ 24 w 244"/>
                              <a:gd name="T29" fmla="*/ 95 h 435"/>
                              <a:gd name="T30" fmla="*/ 14 w 244"/>
                              <a:gd name="T31" fmla="*/ 130 h 435"/>
                              <a:gd name="T32" fmla="*/ 4 w 244"/>
                              <a:gd name="T33" fmla="*/ 175 h 435"/>
                              <a:gd name="T34" fmla="*/ 0 w 244"/>
                              <a:gd name="T35" fmla="*/ 220 h 435"/>
                              <a:gd name="T36" fmla="*/ 0 w 244"/>
                              <a:gd name="T37" fmla="*/ 220 h 435"/>
                              <a:gd name="T38" fmla="*/ 4 w 244"/>
                              <a:gd name="T39" fmla="*/ 260 h 435"/>
                              <a:gd name="T40" fmla="*/ 14 w 244"/>
                              <a:gd name="T41" fmla="*/ 305 h 435"/>
                              <a:gd name="T42" fmla="*/ 24 w 244"/>
                              <a:gd name="T43" fmla="*/ 340 h 435"/>
                              <a:gd name="T44" fmla="*/ 44 w 244"/>
                              <a:gd name="T45" fmla="*/ 370 h 435"/>
                              <a:gd name="T46" fmla="*/ 69 w 244"/>
                              <a:gd name="T47" fmla="*/ 400 h 435"/>
                              <a:gd name="T48" fmla="*/ 94 w 244"/>
                              <a:gd name="T49" fmla="*/ 420 h 435"/>
                              <a:gd name="T50" fmla="*/ 119 w 244"/>
                              <a:gd name="T51" fmla="*/ 430 h 435"/>
                              <a:gd name="T52" fmla="*/ 149 w 244"/>
                              <a:gd name="T53" fmla="*/ 435 h 435"/>
                              <a:gd name="T54" fmla="*/ 149 w 244"/>
                              <a:gd name="T55" fmla="*/ 435 h 435"/>
                              <a:gd name="T56" fmla="*/ 179 w 244"/>
                              <a:gd name="T57" fmla="*/ 430 h 435"/>
                              <a:gd name="T58" fmla="*/ 199 w 244"/>
                              <a:gd name="T59" fmla="*/ 420 h 435"/>
                              <a:gd name="T60" fmla="*/ 214 w 244"/>
                              <a:gd name="T61" fmla="*/ 400 h 435"/>
                              <a:gd name="T62" fmla="*/ 229 w 244"/>
                              <a:gd name="T63" fmla="*/ 375 h 435"/>
                              <a:gd name="T64" fmla="*/ 234 w 244"/>
                              <a:gd name="T65" fmla="*/ 340 h 435"/>
                              <a:gd name="T66" fmla="*/ 239 w 244"/>
                              <a:gd name="T67" fmla="*/ 305 h 435"/>
                              <a:gd name="T68" fmla="*/ 244 w 244"/>
                              <a:gd name="T69" fmla="*/ 220 h 435"/>
                              <a:gd name="T70" fmla="*/ 244 w 244"/>
                              <a:gd name="T71" fmla="*/ 220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244" y="220"/>
                                </a:moveTo>
                                <a:lnTo>
                                  <a:pt x="244" y="220"/>
                                </a:lnTo>
                                <a:lnTo>
                                  <a:pt x="239" y="135"/>
                                </a:lnTo>
                                <a:lnTo>
                                  <a:pt x="234" y="100"/>
                                </a:lnTo>
                                <a:lnTo>
                                  <a:pt x="229" y="65"/>
                                </a:lnTo>
                                <a:lnTo>
                                  <a:pt x="214" y="40"/>
                                </a:lnTo>
                                <a:lnTo>
                                  <a:pt x="199" y="20"/>
                                </a:lnTo>
                                <a:lnTo>
                                  <a:pt x="179" y="5"/>
                                </a:lnTo>
                                <a:lnTo>
                                  <a:pt x="149" y="0"/>
                                </a:lnTo>
                                <a:lnTo>
                                  <a:pt x="119" y="5"/>
                                </a:lnTo>
                                <a:lnTo>
                                  <a:pt x="94" y="15"/>
                                </a:lnTo>
                                <a:lnTo>
                                  <a:pt x="69" y="35"/>
                                </a:lnTo>
                                <a:lnTo>
                                  <a:pt x="44" y="60"/>
                                </a:lnTo>
                                <a:lnTo>
                                  <a:pt x="24" y="95"/>
                                </a:lnTo>
                                <a:lnTo>
                                  <a:pt x="14" y="130"/>
                                </a:lnTo>
                                <a:lnTo>
                                  <a:pt x="4" y="175"/>
                                </a:lnTo>
                                <a:lnTo>
                                  <a:pt x="0" y="220"/>
                                </a:lnTo>
                                <a:lnTo>
                                  <a:pt x="4" y="260"/>
                                </a:lnTo>
                                <a:lnTo>
                                  <a:pt x="14" y="305"/>
                                </a:lnTo>
                                <a:lnTo>
                                  <a:pt x="24" y="340"/>
                                </a:lnTo>
                                <a:lnTo>
                                  <a:pt x="44" y="370"/>
                                </a:lnTo>
                                <a:lnTo>
                                  <a:pt x="69" y="400"/>
                                </a:lnTo>
                                <a:lnTo>
                                  <a:pt x="94" y="420"/>
                                </a:lnTo>
                                <a:lnTo>
                                  <a:pt x="119" y="430"/>
                                </a:lnTo>
                                <a:lnTo>
                                  <a:pt x="149" y="435"/>
                                </a:lnTo>
                                <a:lnTo>
                                  <a:pt x="179" y="430"/>
                                </a:lnTo>
                                <a:lnTo>
                                  <a:pt x="199" y="420"/>
                                </a:lnTo>
                                <a:lnTo>
                                  <a:pt x="214" y="400"/>
                                </a:lnTo>
                                <a:lnTo>
                                  <a:pt x="229" y="375"/>
                                </a:lnTo>
                                <a:lnTo>
                                  <a:pt x="234" y="340"/>
                                </a:lnTo>
                                <a:lnTo>
                                  <a:pt x="239" y="305"/>
                                </a:lnTo>
                                <a:lnTo>
                                  <a:pt x="244" y="2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3576"/>
                        <wps:cNvSpPr>
                          <a:spLocks/>
                        </wps:cNvSpPr>
                        <wps:spPr bwMode="auto">
                          <a:xfrm>
                            <a:off x="469" y="7702"/>
                            <a:ext cx="195" cy="300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50 h 300"/>
                              <a:gd name="T2" fmla="*/ 195 w 195"/>
                              <a:gd name="T3" fmla="*/ 150 h 300"/>
                              <a:gd name="T4" fmla="*/ 195 w 195"/>
                              <a:gd name="T5" fmla="*/ 120 h 300"/>
                              <a:gd name="T6" fmla="*/ 190 w 195"/>
                              <a:gd name="T7" fmla="*/ 90 h 300"/>
                              <a:gd name="T8" fmla="*/ 180 w 195"/>
                              <a:gd name="T9" fmla="*/ 65 h 300"/>
                              <a:gd name="T10" fmla="*/ 170 w 195"/>
                              <a:gd name="T11" fmla="*/ 45 h 300"/>
                              <a:gd name="T12" fmla="*/ 155 w 195"/>
                              <a:gd name="T13" fmla="*/ 25 h 300"/>
                              <a:gd name="T14" fmla="*/ 140 w 195"/>
                              <a:gd name="T15" fmla="*/ 10 h 300"/>
                              <a:gd name="T16" fmla="*/ 120 w 195"/>
                              <a:gd name="T17" fmla="*/ 0 h 300"/>
                              <a:gd name="T18" fmla="*/ 100 w 195"/>
                              <a:gd name="T19" fmla="*/ 0 h 300"/>
                              <a:gd name="T20" fmla="*/ 100 w 195"/>
                              <a:gd name="T21" fmla="*/ 0 h 300"/>
                              <a:gd name="T22" fmla="*/ 80 w 195"/>
                              <a:gd name="T23" fmla="*/ 0 h 300"/>
                              <a:gd name="T24" fmla="*/ 60 w 195"/>
                              <a:gd name="T25" fmla="*/ 10 h 300"/>
                              <a:gd name="T26" fmla="*/ 45 w 195"/>
                              <a:gd name="T27" fmla="*/ 25 h 300"/>
                              <a:gd name="T28" fmla="*/ 30 w 195"/>
                              <a:gd name="T29" fmla="*/ 40 h 300"/>
                              <a:gd name="T30" fmla="*/ 15 w 195"/>
                              <a:gd name="T31" fmla="*/ 65 h 300"/>
                              <a:gd name="T32" fmla="*/ 5 w 195"/>
                              <a:gd name="T33" fmla="*/ 90 h 300"/>
                              <a:gd name="T34" fmla="*/ 0 w 195"/>
                              <a:gd name="T35" fmla="*/ 120 h 300"/>
                              <a:gd name="T36" fmla="*/ 0 w 195"/>
                              <a:gd name="T37" fmla="*/ 150 h 300"/>
                              <a:gd name="T38" fmla="*/ 0 w 195"/>
                              <a:gd name="T39" fmla="*/ 150 h 300"/>
                              <a:gd name="T40" fmla="*/ 0 w 195"/>
                              <a:gd name="T41" fmla="*/ 180 h 300"/>
                              <a:gd name="T42" fmla="*/ 5 w 195"/>
                              <a:gd name="T43" fmla="*/ 205 h 300"/>
                              <a:gd name="T44" fmla="*/ 15 w 195"/>
                              <a:gd name="T45" fmla="*/ 230 h 300"/>
                              <a:gd name="T46" fmla="*/ 30 w 195"/>
                              <a:gd name="T47" fmla="*/ 255 h 300"/>
                              <a:gd name="T48" fmla="*/ 45 w 195"/>
                              <a:gd name="T49" fmla="*/ 270 h 300"/>
                              <a:gd name="T50" fmla="*/ 60 w 195"/>
                              <a:gd name="T51" fmla="*/ 285 h 300"/>
                              <a:gd name="T52" fmla="*/ 80 w 195"/>
                              <a:gd name="T53" fmla="*/ 295 h 300"/>
                              <a:gd name="T54" fmla="*/ 100 w 195"/>
                              <a:gd name="T55" fmla="*/ 300 h 300"/>
                              <a:gd name="T56" fmla="*/ 100 w 195"/>
                              <a:gd name="T57" fmla="*/ 300 h 300"/>
                              <a:gd name="T58" fmla="*/ 120 w 195"/>
                              <a:gd name="T59" fmla="*/ 295 h 300"/>
                              <a:gd name="T60" fmla="*/ 140 w 195"/>
                              <a:gd name="T61" fmla="*/ 285 h 300"/>
                              <a:gd name="T62" fmla="*/ 155 w 195"/>
                              <a:gd name="T63" fmla="*/ 275 h 300"/>
                              <a:gd name="T64" fmla="*/ 170 w 195"/>
                              <a:gd name="T65" fmla="*/ 255 h 300"/>
                              <a:gd name="T66" fmla="*/ 180 w 195"/>
                              <a:gd name="T67" fmla="*/ 230 h 300"/>
                              <a:gd name="T68" fmla="*/ 190 w 195"/>
                              <a:gd name="T69" fmla="*/ 205 h 300"/>
                              <a:gd name="T70" fmla="*/ 195 w 195"/>
                              <a:gd name="T71" fmla="*/ 180 h 300"/>
                              <a:gd name="T72" fmla="*/ 195 w 195"/>
                              <a:gd name="T73" fmla="*/ 150 h 300"/>
                              <a:gd name="T74" fmla="*/ 195 w 195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5" h="300">
                                <a:moveTo>
                                  <a:pt x="195" y="150"/>
                                </a:moveTo>
                                <a:lnTo>
                                  <a:pt x="195" y="150"/>
                                </a:lnTo>
                                <a:lnTo>
                                  <a:pt x="195" y="120"/>
                                </a:lnTo>
                                <a:lnTo>
                                  <a:pt x="190" y="90"/>
                                </a:lnTo>
                                <a:lnTo>
                                  <a:pt x="180" y="65"/>
                                </a:lnTo>
                                <a:lnTo>
                                  <a:pt x="170" y="45"/>
                                </a:lnTo>
                                <a:lnTo>
                                  <a:pt x="155" y="25"/>
                                </a:lnTo>
                                <a:lnTo>
                                  <a:pt x="140" y="10"/>
                                </a:lnTo>
                                <a:lnTo>
                                  <a:pt x="120" y="0"/>
                                </a:lnTo>
                                <a:lnTo>
                                  <a:pt x="100" y="0"/>
                                </a:lnTo>
                                <a:lnTo>
                                  <a:pt x="80" y="0"/>
                                </a:lnTo>
                                <a:lnTo>
                                  <a:pt x="60" y="10"/>
                                </a:lnTo>
                                <a:lnTo>
                                  <a:pt x="45" y="25"/>
                                </a:lnTo>
                                <a:lnTo>
                                  <a:pt x="30" y="40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05"/>
                                </a:lnTo>
                                <a:lnTo>
                                  <a:pt x="15" y="230"/>
                                </a:lnTo>
                                <a:lnTo>
                                  <a:pt x="30" y="255"/>
                                </a:lnTo>
                                <a:lnTo>
                                  <a:pt x="45" y="270"/>
                                </a:lnTo>
                                <a:lnTo>
                                  <a:pt x="60" y="285"/>
                                </a:lnTo>
                                <a:lnTo>
                                  <a:pt x="80" y="295"/>
                                </a:lnTo>
                                <a:lnTo>
                                  <a:pt x="100" y="300"/>
                                </a:lnTo>
                                <a:lnTo>
                                  <a:pt x="120" y="295"/>
                                </a:lnTo>
                                <a:lnTo>
                                  <a:pt x="140" y="285"/>
                                </a:lnTo>
                                <a:lnTo>
                                  <a:pt x="155" y="275"/>
                                </a:lnTo>
                                <a:lnTo>
                                  <a:pt x="170" y="255"/>
                                </a:lnTo>
                                <a:lnTo>
                                  <a:pt x="180" y="230"/>
                                </a:lnTo>
                                <a:lnTo>
                                  <a:pt x="190" y="205"/>
                                </a:lnTo>
                                <a:lnTo>
                                  <a:pt x="195" y="180"/>
                                </a:lnTo>
                                <a:lnTo>
                                  <a:pt x="195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3577"/>
                        <wps:cNvSpPr>
                          <a:spLocks/>
                        </wps:cNvSpPr>
                        <wps:spPr bwMode="auto">
                          <a:xfrm>
                            <a:off x="499" y="7747"/>
                            <a:ext cx="165" cy="210"/>
                          </a:xfrm>
                          <a:custGeom>
                            <a:avLst/>
                            <a:gdLst>
                              <a:gd name="T0" fmla="*/ 165 w 165"/>
                              <a:gd name="T1" fmla="*/ 105 h 210"/>
                              <a:gd name="T2" fmla="*/ 165 w 165"/>
                              <a:gd name="T3" fmla="*/ 105 h 210"/>
                              <a:gd name="T4" fmla="*/ 160 w 165"/>
                              <a:gd name="T5" fmla="*/ 80 h 210"/>
                              <a:gd name="T6" fmla="*/ 155 w 165"/>
                              <a:gd name="T7" fmla="*/ 65 h 210"/>
                              <a:gd name="T8" fmla="*/ 145 w 165"/>
                              <a:gd name="T9" fmla="*/ 45 h 210"/>
                              <a:gd name="T10" fmla="*/ 135 w 165"/>
                              <a:gd name="T11" fmla="*/ 30 h 210"/>
                              <a:gd name="T12" fmla="*/ 120 w 165"/>
                              <a:gd name="T13" fmla="*/ 15 h 210"/>
                              <a:gd name="T14" fmla="*/ 100 w 165"/>
                              <a:gd name="T15" fmla="*/ 5 h 210"/>
                              <a:gd name="T16" fmla="*/ 85 w 165"/>
                              <a:gd name="T17" fmla="*/ 0 h 210"/>
                              <a:gd name="T18" fmla="*/ 70 w 165"/>
                              <a:gd name="T19" fmla="*/ 0 h 210"/>
                              <a:gd name="T20" fmla="*/ 70 w 165"/>
                              <a:gd name="T21" fmla="*/ 0 h 210"/>
                              <a:gd name="T22" fmla="*/ 55 w 165"/>
                              <a:gd name="T23" fmla="*/ 0 h 210"/>
                              <a:gd name="T24" fmla="*/ 45 w 165"/>
                              <a:gd name="T25" fmla="*/ 5 h 210"/>
                              <a:gd name="T26" fmla="*/ 30 w 165"/>
                              <a:gd name="T27" fmla="*/ 15 h 210"/>
                              <a:gd name="T28" fmla="*/ 20 w 165"/>
                              <a:gd name="T29" fmla="*/ 30 h 210"/>
                              <a:gd name="T30" fmla="*/ 5 w 165"/>
                              <a:gd name="T31" fmla="*/ 60 h 210"/>
                              <a:gd name="T32" fmla="*/ 0 w 165"/>
                              <a:gd name="T33" fmla="*/ 105 h 210"/>
                              <a:gd name="T34" fmla="*/ 0 w 165"/>
                              <a:gd name="T35" fmla="*/ 105 h 210"/>
                              <a:gd name="T36" fmla="*/ 5 w 165"/>
                              <a:gd name="T37" fmla="*/ 145 h 210"/>
                              <a:gd name="T38" fmla="*/ 20 w 165"/>
                              <a:gd name="T39" fmla="*/ 175 h 210"/>
                              <a:gd name="T40" fmla="*/ 30 w 165"/>
                              <a:gd name="T41" fmla="*/ 190 h 210"/>
                              <a:gd name="T42" fmla="*/ 45 w 165"/>
                              <a:gd name="T43" fmla="*/ 200 h 210"/>
                              <a:gd name="T44" fmla="*/ 55 w 165"/>
                              <a:gd name="T45" fmla="*/ 205 h 210"/>
                              <a:gd name="T46" fmla="*/ 70 w 165"/>
                              <a:gd name="T47" fmla="*/ 210 h 210"/>
                              <a:gd name="T48" fmla="*/ 70 w 165"/>
                              <a:gd name="T49" fmla="*/ 210 h 210"/>
                              <a:gd name="T50" fmla="*/ 85 w 165"/>
                              <a:gd name="T51" fmla="*/ 205 h 210"/>
                              <a:gd name="T52" fmla="*/ 100 w 165"/>
                              <a:gd name="T53" fmla="*/ 200 h 210"/>
                              <a:gd name="T54" fmla="*/ 120 w 165"/>
                              <a:gd name="T55" fmla="*/ 190 h 210"/>
                              <a:gd name="T56" fmla="*/ 135 w 165"/>
                              <a:gd name="T57" fmla="*/ 180 h 210"/>
                              <a:gd name="T58" fmla="*/ 145 w 165"/>
                              <a:gd name="T59" fmla="*/ 160 h 210"/>
                              <a:gd name="T60" fmla="*/ 155 w 165"/>
                              <a:gd name="T61" fmla="*/ 145 h 210"/>
                              <a:gd name="T62" fmla="*/ 160 w 165"/>
                              <a:gd name="T63" fmla="*/ 125 h 210"/>
                              <a:gd name="T64" fmla="*/ 165 w 165"/>
                              <a:gd name="T65" fmla="*/ 105 h 210"/>
                              <a:gd name="T66" fmla="*/ 165 w 165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5" h="210">
                                <a:moveTo>
                                  <a:pt x="165" y="105"/>
                                </a:moveTo>
                                <a:lnTo>
                                  <a:pt x="165" y="105"/>
                                </a:lnTo>
                                <a:lnTo>
                                  <a:pt x="160" y="80"/>
                                </a:lnTo>
                                <a:lnTo>
                                  <a:pt x="155" y="65"/>
                                </a:lnTo>
                                <a:lnTo>
                                  <a:pt x="145" y="45"/>
                                </a:lnTo>
                                <a:lnTo>
                                  <a:pt x="135" y="30"/>
                                </a:lnTo>
                                <a:lnTo>
                                  <a:pt x="120" y="15"/>
                                </a:lnTo>
                                <a:lnTo>
                                  <a:pt x="100" y="5"/>
                                </a:lnTo>
                                <a:lnTo>
                                  <a:pt x="85" y="0"/>
                                </a:lnTo>
                                <a:lnTo>
                                  <a:pt x="70" y="0"/>
                                </a:lnTo>
                                <a:lnTo>
                                  <a:pt x="55" y="0"/>
                                </a:lnTo>
                                <a:lnTo>
                                  <a:pt x="45" y="5"/>
                                </a:lnTo>
                                <a:lnTo>
                                  <a:pt x="30" y="15"/>
                                </a:lnTo>
                                <a:lnTo>
                                  <a:pt x="20" y="30"/>
                                </a:lnTo>
                                <a:lnTo>
                                  <a:pt x="5" y="60"/>
                                </a:lnTo>
                                <a:lnTo>
                                  <a:pt x="0" y="105"/>
                                </a:lnTo>
                                <a:lnTo>
                                  <a:pt x="5" y="145"/>
                                </a:lnTo>
                                <a:lnTo>
                                  <a:pt x="20" y="175"/>
                                </a:lnTo>
                                <a:lnTo>
                                  <a:pt x="30" y="190"/>
                                </a:lnTo>
                                <a:lnTo>
                                  <a:pt x="45" y="200"/>
                                </a:lnTo>
                                <a:lnTo>
                                  <a:pt x="55" y="205"/>
                                </a:lnTo>
                                <a:lnTo>
                                  <a:pt x="70" y="210"/>
                                </a:lnTo>
                                <a:lnTo>
                                  <a:pt x="85" y="205"/>
                                </a:lnTo>
                                <a:lnTo>
                                  <a:pt x="100" y="200"/>
                                </a:lnTo>
                                <a:lnTo>
                                  <a:pt x="120" y="190"/>
                                </a:lnTo>
                                <a:lnTo>
                                  <a:pt x="135" y="180"/>
                                </a:lnTo>
                                <a:lnTo>
                                  <a:pt x="145" y="160"/>
                                </a:lnTo>
                                <a:lnTo>
                                  <a:pt x="155" y="145"/>
                                </a:lnTo>
                                <a:lnTo>
                                  <a:pt x="160" y="125"/>
                                </a:lnTo>
                                <a:lnTo>
                                  <a:pt x="165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3578"/>
                        <wps:cNvSpPr>
                          <a:spLocks/>
                        </wps:cNvSpPr>
                        <wps:spPr bwMode="auto">
                          <a:xfrm>
                            <a:off x="519" y="7777"/>
                            <a:ext cx="145" cy="145"/>
                          </a:xfrm>
                          <a:custGeom>
                            <a:avLst/>
                            <a:gdLst>
                              <a:gd name="T0" fmla="*/ 145 w 145"/>
                              <a:gd name="T1" fmla="*/ 75 h 145"/>
                              <a:gd name="T2" fmla="*/ 145 w 145"/>
                              <a:gd name="T3" fmla="*/ 75 h 145"/>
                              <a:gd name="T4" fmla="*/ 140 w 145"/>
                              <a:gd name="T5" fmla="*/ 60 h 145"/>
                              <a:gd name="T6" fmla="*/ 135 w 145"/>
                              <a:gd name="T7" fmla="*/ 45 h 145"/>
                              <a:gd name="T8" fmla="*/ 120 w 145"/>
                              <a:gd name="T9" fmla="*/ 30 h 145"/>
                              <a:gd name="T10" fmla="*/ 110 w 145"/>
                              <a:gd name="T11" fmla="*/ 20 h 145"/>
                              <a:gd name="T12" fmla="*/ 75 w 145"/>
                              <a:gd name="T13" fmla="*/ 5 h 145"/>
                              <a:gd name="T14" fmla="*/ 50 w 145"/>
                              <a:gd name="T15" fmla="*/ 0 h 145"/>
                              <a:gd name="T16" fmla="*/ 50 w 145"/>
                              <a:gd name="T17" fmla="*/ 0 h 145"/>
                              <a:gd name="T18" fmla="*/ 40 w 145"/>
                              <a:gd name="T19" fmla="*/ 0 h 145"/>
                              <a:gd name="T20" fmla="*/ 30 w 145"/>
                              <a:gd name="T21" fmla="*/ 5 h 145"/>
                              <a:gd name="T22" fmla="*/ 15 w 145"/>
                              <a:gd name="T23" fmla="*/ 20 h 145"/>
                              <a:gd name="T24" fmla="*/ 5 w 145"/>
                              <a:gd name="T25" fmla="*/ 45 h 145"/>
                              <a:gd name="T26" fmla="*/ 0 w 145"/>
                              <a:gd name="T27" fmla="*/ 75 h 145"/>
                              <a:gd name="T28" fmla="*/ 0 w 145"/>
                              <a:gd name="T29" fmla="*/ 75 h 145"/>
                              <a:gd name="T30" fmla="*/ 5 w 145"/>
                              <a:gd name="T31" fmla="*/ 100 h 145"/>
                              <a:gd name="T32" fmla="*/ 15 w 145"/>
                              <a:gd name="T33" fmla="*/ 125 h 145"/>
                              <a:gd name="T34" fmla="*/ 30 w 145"/>
                              <a:gd name="T35" fmla="*/ 140 h 145"/>
                              <a:gd name="T36" fmla="*/ 50 w 145"/>
                              <a:gd name="T37" fmla="*/ 145 h 145"/>
                              <a:gd name="T38" fmla="*/ 50 w 145"/>
                              <a:gd name="T39" fmla="*/ 145 h 145"/>
                              <a:gd name="T40" fmla="*/ 75 w 145"/>
                              <a:gd name="T41" fmla="*/ 140 h 145"/>
                              <a:gd name="T42" fmla="*/ 105 w 145"/>
                              <a:gd name="T43" fmla="*/ 125 h 145"/>
                              <a:gd name="T44" fmla="*/ 120 w 145"/>
                              <a:gd name="T45" fmla="*/ 115 h 145"/>
                              <a:gd name="T46" fmla="*/ 135 w 145"/>
                              <a:gd name="T47" fmla="*/ 105 h 145"/>
                              <a:gd name="T48" fmla="*/ 140 w 145"/>
                              <a:gd name="T49" fmla="*/ 90 h 145"/>
                              <a:gd name="T50" fmla="*/ 145 w 145"/>
                              <a:gd name="T51" fmla="*/ 75 h 145"/>
                              <a:gd name="T52" fmla="*/ 145 w 145"/>
                              <a:gd name="T53" fmla="*/ 7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145" y="75"/>
                                </a:moveTo>
                                <a:lnTo>
                                  <a:pt x="145" y="75"/>
                                </a:lnTo>
                                <a:lnTo>
                                  <a:pt x="140" y="60"/>
                                </a:lnTo>
                                <a:lnTo>
                                  <a:pt x="135" y="45"/>
                                </a:lnTo>
                                <a:lnTo>
                                  <a:pt x="120" y="30"/>
                                </a:lnTo>
                                <a:lnTo>
                                  <a:pt x="110" y="20"/>
                                </a:lnTo>
                                <a:lnTo>
                                  <a:pt x="75" y="5"/>
                                </a:lnTo>
                                <a:lnTo>
                                  <a:pt x="50" y="0"/>
                                </a:lnTo>
                                <a:lnTo>
                                  <a:pt x="40" y="0"/>
                                </a:lnTo>
                                <a:lnTo>
                                  <a:pt x="30" y="5"/>
                                </a:lnTo>
                                <a:lnTo>
                                  <a:pt x="15" y="20"/>
                                </a:lnTo>
                                <a:lnTo>
                                  <a:pt x="5" y="45"/>
                                </a:lnTo>
                                <a:lnTo>
                                  <a:pt x="0" y="75"/>
                                </a:lnTo>
                                <a:lnTo>
                                  <a:pt x="5" y="100"/>
                                </a:lnTo>
                                <a:lnTo>
                                  <a:pt x="15" y="125"/>
                                </a:lnTo>
                                <a:lnTo>
                                  <a:pt x="30" y="140"/>
                                </a:lnTo>
                                <a:lnTo>
                                  <a:pt x="50" y="145"/>
                                </a:lnTo>
                                <a:lnTo>
                                  <a:pt x="75" y="140"/>
                                </a:lnTo>
                                <a:lnTo>
                                  <a:pt x="105" y="125"/>
                                </a:lnTo>
                                <a:lnTo>
                                  <a:pt x="120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40" y="90"/>
                                </a:lnTo>
                                <a:lnTo>
                                  <a:pt x="145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3579"/>
                        <wps:cNvSpPr>
                          <a:spLocks/>
                        </wps:cNvSpPr>
                        <wps:spPr bwMode="auto">
                          <a:xfrm>
                            <a:off x="664" y="7597"/>
                            <a:ext cx="20" cy="510"/>
                          </a:xfrm>
                          <a:custGeom>
                            <a:avLst/>
                            <a:gdLst>
                              <a:gd name="T0" fmla="*/ 0 w 20"/>
                              <a:gd name="T1" fmla="*/ 510 h 510"/>
                              <a:gd name="T2" fmla="*/ 0 w 20"/>
                              <a:gd name="T3" fmla="*/ 510 h 510"/>
                              <a:gd name="T4" fmla="*/ 10 w 20"/>
                              <a:gd name="T5" fmla="*/ 490 h 510"/>
                              <a:gd name="T6" fmla="*/ 20 w 20"/>
                              <a:gd name="T7" fmla="*/ 440 h 510"/>
                              <a:gd name="T8" fmla="*/ 20 w 20"/>
                              <a:gd name="T9" fmla="*/ 410 h 510"/>
                              <a:gd name="T10" fmla="*/ 20 w 20"/>
                              <a:gd name="T11" fmla="*/ 365 h 510"/>
                              <a:gd name="T12" fmla="*/ 10 w 20"/>
                              <a:gd name="T13" fmla="*/ 315 h 510"/>
                              <a:gd name="T14" fmla="*/ 0 w 20"/>
                              <a:gd name="T15" fmla="*/ 255 h 510"/>
                              <a:gd name="T16" fmla="*/ 0 w 20"/>
                              <a:gd name="T17" fmla="*/ 255 h 510"/>
                              <a:gd name="T18" fmla="*/ 0 w 20"/>
                              <a:gd name="T19" fmla="*/ 255 h 510"/>
                              <a:gd name="T20" fmla="*/ 10 w 20"/>
                              <a:gd name="T21" fmla="*/ 195 h 510"/>
                              <a:gd name="T22" fmla="*/ 15 w 20"/>
                              <a:gd name="T23" fmla="*/ 140 h 510"/>
                              <a:gd name="T24" fmla="*/ 20 w 20"/>
                              <a:gd name="T25" fmla="*/ 100 h 510"/>
                              <a:gd name="T26" fmla="*/ 20 w 20"/>
                              <a:gd name="T27" fmla="*/ 70 h 510"/>
                              <a:gd name="T28" fmla="*/ 10 w 20"/>
                              <a:gd name="T29" fmla="*/ 25 h 510"/>
                              <a:gd name="T30" fmla="*/ 0 w 20"/>
                              <a:gd name="T3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0" y="490"/>
                                </a:lnTo>
                                <a:lnTo>
                                  <a:pt x="20" y="440"/>
                                </a:lnTo>
                                <a:lnTo>
                                  <a:pt x="20" y="410"/>
                                </a:lnTo>
                                <a:lnTo>
                                  <a:pt x="20" y="365"/>
                                </a:lnTo>
                                <a:lnTo>
                                  <a:pt x="10" y="315"/>
                                </a:lnTo>
                                <a:lnTo>
                                  <a:pt x="0" y="255"/>
                                </a:lnTo>
                                <a:lnTo>
                                  <a:pt x="10" y="195"/>
                                </a:lnTo>
                                <a:lnTo>
                                  <a:pt x="15" y="140"/>
                                </a:lnTo>
                                <a:lnTo>
                                  <a:pt x="20" y="100"/>
                                </a:lnTo>
                                <a:lnTo>
                                  <a:pt x="20" y="70"/>
                                </a:lnTo>
                                <a:lnTo>
                                  <a:pt x="10" y="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Freeform 3580"/>
                        <wps:cNvSpPr>
                          <a:spLocks/>
                        </wps:cNvSpPr>
                        <wps:spPr bwMode="auto">
                          <a:xfrm>
                            <a:off x="664" y="7597"/>
                            <a:ext cx="45" cy="510"/>
                          </a:xfrm>
                          <a:custGeom>
                            <a:avLst/>
                            <a:gdLst>
                              <a:gd name="T0" fmla="*/ 0 w 45"/>
                              <a:gd name="T1" fmla="*/ 510 h 510"/>
                              <a:gd name="T2" fmla="*/ 0 w 45"/>
                              <a:gd name="T3" fmla="*/ 510 h 510"/>
                              <a:gd name="T4" fmla="*/ 15 w 45"/>
                              <a:gd name="T5" fmla="*/ 470 h 510"/>
                              <a:gd name="T6" fmla="*/ 25 w 45"/>
                              <a:gd name="T7" fmla="*/ 420 h 510"/>
                              <a:gd name="T8" fmla="*/ 35 w 45"/>
                              <a:gd name="T9" fmla="*/ 355 h 510"/>
                              <a:gd name="T10" fmla="*/ 45 w 45"/>
                              <a:gd name="T11" fmla="*/ 280 h 510"/>
                              <a:gd name="T12" fmla="*/ 40 w 45"/>
                              <a:gd name="T13" fmla="*/ 195 h 510"/>
                              <a:gd name="T14" fmla="*/ 35 w 45"/>
                              <a:gd name="T15" fmla="*/ 150 h 510"/>
                              <a:gd name="T16" fmla="*/ 30 w 45"/>
                              <a:gd name="T17" fmla="*/ 100 h 510"/>
                              <a:gd name="T18" fmla="*/ 15 w 45"/>
                              <a:gd name="T19" fmla="*/ 50 h 510"/>
                              <a:gd name="T20" fmla="*/ 0 w 45"/>
                              <a:gd name="T2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5" y="470"/>
                                </a:lnTo>
                                <a:lnTo>
                                  <a:pt x="25" y="420"/>
                                </a:lnTo>
                                <a:lnTo>
                                  <a:pt x="35" y="355"/>
                                </a:lnTo>
                                <a:lnTo>
                                  <a:pt x="45" y="280"/>
                                </a:lnTo>
                                <a:lnTo>
                                  <a:pt x="40" y="195"/>
                                </a:lnTo>
                                <a:lnTo>
                                  <a:pt x="35" y="150"/>
                                </a:lnTo>
                                <a:lnTo>
                                  <a:pt x="30" y="100"/>
                                </a:lnTo>
                                <a:lnTo>
                                  <a:pt x="15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Line 3581"/>
                        <wps:cNvCnPr/>
                        <wps:spPr bwMode="auto">
                          <a:xfrm flipV="1">
                            <a:off x="759" y="7592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Line 3582"/>
                        <wps:cNvCnPr/>
                        <wps:spPr bwMode="auto">
                          <a:xfrm flipV="1">
                            <a:off x="789" y="7592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Freeform 3583"/>
                        <wps:cNvSpPr>
                          <a:spLocks/>
                        </wps:cNvSpPr>
                        <wps:spPr bwMode="auto">
                          <a:xfrm>
                            <a:off x="415" y="7066"/>
                            <a:ext cx="249" cy="51"/>
                          </a:xfrm>
                          <a:custGeom>
                            <a:avLst/>
                            <a:gdLst>
                              <a:gd name="T0" fmla="*/ 249 w 249"/>
                              <a:gd name="T1" fmla="*/ 10 h 51"/>
                              <a:gd name="T2" fmla="*/ 249 w 249"/>
                              <a:gd name="T3" fmla="*/ 10 h 51"/>
                              <a:gd name="T4" fmla="*/ 239 w 249"/>
                              <a:gd name="T5" fmla="*/ 25 h 51"/>
                              <a:gd name="T6" fmla="*/ 224 w 249"/>
                              <a:gd name="T7" fmla="*/ 35 h 51"/>
                              <a:gd name="T8" fmla="*/ 199 w 249"/>
                              <a:gd name="T9" fmla="*/ 46 h 51"/>
                              <a:gd name="T10" fmla="*/ 169 w 249"/>
                              <a:gd name="T11" fmla="*/ 51 h 51"/>
                              <a:gd name="T12" fmla="*/ 139 w 249"/>
                              <a:gd name="T13" fmla="*/ 46 h 51"/>
                              <a:gd name="T14" fmla="*/ 114 w 249"/>
                              <a:gd name="T15" fmla="*/ 35 h 51"/>
                              <a:gd name="T16" fmla="*/ 94 w 249"/>
                              <a:gd name="T17" fmla="*/ 25 h 51"/>
                              <a:gd name="T18" fmla="*/ 64 w 249"/>
                              <a:gd name="T19" fmla="*/ 5 h 51"/>
                              <a:gd name="T20" fmla="*/ 64 w 249"/>
                              <a:gd name="T21" fmla="*/ 5 h 51"/>
                              <a:gd name="T22" fmla="*/ 59 w 249"/>
                              <a:gd name="T23" fmla="*/ 0 h 51"/>
                              <a:gd name="T24" fmla="*/ 49 w 249"/>
                              <a:gd name="T25" fmla="*/ 5 h 51"/>
                              <a:gd name="T26" fmla="*/ 34 w 249"/>
                              <a:gd name="T27" fmla="*/ 20 h 51"/>
                              <a:gd name="T28" fmla="*/ 14 w 249"/>
                              <a:gd name="T29" fmla="*/ 51 h 51"/>
                              <a:gd name="T30" fmla="*/ 0 w 249"/>
                              <a:gd name="T31" fmla="*/ 5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1">
                                <a:moveTo>
                                  <a:pt x="249" y="10"/>
                                </a:moveTo>
                                <a:lnTo>
                                  <a:pt x="249" y="10"/>
                                </a:lnTo>
                                <a:lnTo>
                                  <a:pt x="239" y="25"/>
                                </a:lnTo>
                                <a:lnTo>
                                  <a:pt x="224" y="35"/>
                                </a:lnTo>
                                <a:lnTo>
                                  <a:pt x="199" y="46"/>
                                </a:lnTo>
                                <a:lnTo>
                                  <a:pt x="169" y="51"/>
                                </a:lnTo>
                                <a:lnTo>
                                  <a:pt x="139" y="46"/>
                                </a:lnTo>
                                <a:lnTo>
                                  <a:pt x="114" y="35"/>
                                </a:lnTo>
                                <a:lnTo>
                                  <a:pt x="94" y="25"/>
                                </a:lnTo>
                                <a:lnTo>
                                  <a:pt x="64" y="5"/>
                                </a:lnTo>
                                <a:lnTo>
                                  <a:pt x="59" y="0"/>
                                </a:lnTo>
                                <a:lnTo>
                                  <a:pt x="49" y="5"/>
                                </a:lnTo>
                                <a:lnTo>
                                  <a:pt x="34" y="20"/>
                                </a:lnTo>
                                <a:lnTo>
                                  <a:pt x="14" y="51"/>
                                </a:lnTo>
                                <a:lnTo>
                                  <a:pt x="0" y="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3584"/>
                        <wps:cNvSpPr>
                          <a:spLocks/>
                        </wps:cNvSpPr>
                        <wps:spPr bwMode="auto">
                          <a:xfrm>
                            <a:off x="415" y="7542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50 h 50"/>
                              <a:gd name="T2" fmla="*/ 249 w 249"/>
                              <a:gd name="T3" fmla="*/ 50 h 50"/>
                              <a:gd name="T4" fmla="*/ 224 w 249"/>
                              <a:gd name="T5" fmla="*/ 25 h 50"/>
                              <a:gd name="T6" fmla="*/ 199 w 249"/>
                              <a:gd name="T7" fmla="*/ 10 h 50"/>
                              <a:gd name="T8" fmla="*/ 169 w 249"/>
                              <a:gd name="T9" fmla="*/ 5 h 50"/>
                              <a:gd name="T10" fmla="*/ 139 w 249"/>
                              <a:gd name="T11" fmla="*/ 10 h 50"/>
                              <a:gd name="T12" fmla="*/ 114 w 249"/>
                              <a:gd name="T13" fmla="*/ 20 h 50"/>
                              <a:gd name="T14" fmla="*/ 94 w 249"/>
                              <a:gd name="T15" fmla="*/ 30 h 50"/>
                              <a:gd name="T16" fmla="*/ 64 w 249"/>
                              <a:gd name="T17" fmla="*/ 45 h 50"/>
                              <a:gd name="T18" fmla="*/ 64 w 249"/>
                              <a:gd name="T19" fmla="*/ 45 h 50"/>
                              <a:gd name="T20" fmla="*/ 59 w 249"/>
                              <a:gd name="T21" fmla="*/ 50 h 50"/>
                              <a:gd name="T22" fmla="*/ 54 w 249"/>
                              <a:gd name="T23" fmla="*/ 45 h 50"/>
                              <a:gd name="T24" fmla="*/ 34 w 249"/>
                              <a:gd name="T25" fmla="*/ 30 h 50"/>
                              <a:gd name="T26" fmla="*/ 14 w 249"/>
                              <a:gd name="T27" fmla="*/ 0 h 50"/>
                              <a:gd name="T28" fmla="*/ 0 w 249"/>
                              <a:gd name="T29" fmla="*/ 5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50"/>
                                </a:moveTo>
                                <a:lnTo>
                                  <a:pt x="249" y="50"/>
                                </a:lnTo>
                                <a:lnTo>
                                  <a:pt x="224" y="25"/>
                                </a:lnTo>
                                <a:lnTo>
                                  <a:pt x="199" y="10"/>
                                </a:lnTo>
                                <a:lnTo>
                                  <a:pt x="169" y="5"/>
                                </a:lnTo>
                                <a:lnTo>
                                  <a:pt x="139" y="10"/>
                                </a:lnTo>
                                <a:lnTo>
                                  <a:pt x="114" y="20"/>
                                </a:lnTo>
                                <a:lnTo>
                                  <a:pt x="94" y="30"/>
                                </a:lnTo>
                                <a:lnTo>
                                  <a:pt x="64" y="45"/>
                                </a:lnTo>
                                <a:lnTo>
                                  <a:pt x="59" y="50"/>
                                </a:lnTo>
                                <a:lnTo>
                                  <a:pt x="54" y="45"/>
                                </a:lnTo>
                                <a:lnTo>
                                  <a:pt x="34" y="30"/>
                                </a:lnTo>
                                <a:lnTo>
                                  <a:pt x="14" y="0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3585"/>
                        <wps:cNvSpPr>
                          <a:spLocks/>
                        </wps:cNvSpPr>
                        <wps:spPr bwMode="auto">
                          <a:xfrm>
                            <a:off x="420" y="7112"/>
                            <a:ext cx="244" cy="435"/>
                          </a:xfrm>
                          <a:custGeom>
                            <a:avLst/>
                            <a:gdLst>
                              <a:gd name="T0" fmla="*/ 244 w 244"/>
                              <a:gd name="T1" fmla="*/ 220 h 435"/>
                              <a:gd name="T2" fmla="*/ 244 w 244"/>
                              <a:gd name="T3" fmla="*/ 220 h 435"/>
                              <a:gd name="T4" fmla="*/ 239 w 244"/>
                              <a:gd name="T5" fmla="*/ 135 h 435"/>
                              <a:gd name="T6" fmla="*/ 234 w 244"/>
                              <a:gd name="T7" fmla="*/ 100 h 435"/>
                              <a:gd name="T8" fmla="*/ 229 w 244"/>
                              <a:gd name="T9" fmla="*/ 65 h 435"/>
                              <a:gd name="T10" fmla="*/ 214 w 244"/>
                              <a:gd name="T11" fmla="*/ 40 h 435"/>
                              <a:gd name="T12" fmla="*/ 199 w 244"/>
                              <a:gd name="T13" fmla="*/ 20 h 435"/>
                              <a:gd name="T14" fmla="*/ 179 w 244"/>
                              <a:gd name="T15" fmla="*/ 5 h 435"/>
                              <a:gd name="T16" fmla="*/ 149 w 244"/>
                              <a:gd name="T17" fmla="*/ 0 h 435"/>
                              <a:gd name="T18" fmla="*/ 149 w 244"/>
                              <a:gd name="T19" fmla="*/ 0 h 435"/>
                              <a:gd name="T20" fmla="*/ 119 w 244"/>
                              <a:gd name="T21" fmla="*/ 5 h 435"/>
                              <a:gd name="T22" fmla="*/ 94 w 244"/>
                              <a:gd name="T23" fmla="*/ 15 h 435"/>
                              <a:gd name="T24" fmla="*/ 69 w 244"/>
                              <a:gd name="T25" fmla="*/ 35 h 435"/>
                              <a:gd name="T26" fmla="*/ 44 w 244"/>
                              <a:gd name="T27" fmla="*/ 65 h 435"/>
                              <a:gd name="T28" fmla="*/ 24 w 244"/>
                              <a:gd name="T29" fmla="*/ 95 h 435"/>
                              <a:gd name="T30" fmla="*/ 14 w 244"/>
                              <a:gd name="T31" fmla="*/ 135 h 435"/>
                              <a:gd name="T32" fmla="*/ 4 w 244"/>
                              <a:gd name="T33" fmla="*/ 175 h 435"/>
                              <a:gd name="T34" fmla="*/ 0 w 244"/>
                              <a:gd name="T35" fmla="*/ 220 h 435"/>
                              <a:gd name="T36" fmla="*/ 0 w 244"/>
                              <a:gd name="T37" fmla="*/ 220 h 435"/>
                              <a:gd name="T38" fmla="*/ 4 w 244"/>
                              <a:gd name="T39" fmla="*/ 265 h 435"/>
                              <a:gd name="T40" fmla="*/ 14 w 244"/>
                              <a:gd name="T41" fmla="*/ 305 h 435"/>
                              <a:gd name="T42" fmla="*/ 24 w 244"/>
                              <a:gd name="T43" fmla="*/ 340 h 435"/>
                              <a:gd name="T44" fmla="*/ 44 w 244"/>
                              <a:gd name="T45" fmla="*/ 375 h 435"/>
                              <a:gd name="T46" fmla="*/ 69 w 244"/>
                              <a:gd name="T47" fmla="*/ 400 h 435"/>
                              <a:gd name="T48" fmla="*/ 94 w 244"/>
                              <a:gd name="T49" fmla="*/ 420 h 435"/>
                              <a:gd name="T50" fmla="*/ 119 w 244"/>
                              <a:gd name="T51" fmla="*/ 430 h 435"/>
                              <a:gd name="T52" fmla="*/ 149 w 244"/>
                              <a:gd name="T53" fmla="*/ 435 h 435"/>
                              <a:gd name="T54" fmla="*/ 149 w 244"/>
                              <a:gd name="T55" fmla="*/ 435 h 435"/>
                              <a:gd name="T56" fmla="*/ 179 w 244"/>
                              <a:gd name="T57" fmla="*/ 435 h 435"/>
                              <a:gd name="T58" fmla="*/ 199 w 244"/>
                              <a:gd name="T59" fmla="*/ 420 h 435"/>
                              <a:gd name="T60" fmla="*/ 214 w 244"/>
                              <a:gd name="T61" fmla="*/ 400 h 435"/>
                              <a:gd name="T62" fmla="*/ 229 w 244"/>
                              <a:gd name="T63" fmla="*/ 375 h 435"/>
                              <a:gd name="T64" fmla="*/ 234 w 244"/>
                              <a:gd name="T65" fmla="*/ 340 h 435"/>
                              <a:gd name="T66" fmla="*/ 239 w 244"/>
                              <a:gd name="T67" fmla="*/ 305 h 435"/>
                              <a:gd name="T68" fmla="*/ 244 w 244"/>
                              <a:gd name="T69" fmla="*/ 220 h 435"/>
                              <a:gd name="T70" fmla="*/ 244 w 244"/>
                              <a:gd name="T71" fmla="*/ 220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244" y="220"/>
                                </a:moveTo>
                                <a:lnTo>
                                  <a:pt x="244" y="220"/>
                                </a:lnTo>
                                <a:lnTo>
                                  <a:pt x="239" y="135"/>
                                </a:lnTo>
                                <a:lnTo>
                                  <a:pt x="234" y="100"/>
                                </a:lnTo>
                                <a:lnTo>
                                  <a:pt x="229" y="65"/>
                                </a:lnTo>
                                <a:lnTo>
                                  <a:pt x="214" y="40"/>
                                </a:lnTo>
                                <a:lnTo>
                                  <a:pt x="199" y="20"/>
                                </a:lnTo>
                                <a:lnTo>
                                  <a:pt x="179" y="5"/>
                                </a:lnTo>
                                <a:lnTo>
                                  <a:pt x="149" y="0"/>
                                </a:lnTo>
                                <a:lnTo>
                                  <a:pt x="119" y="5"/>
                                </a:lnTo>
                                <a:lnTo>
                                  <a:pt x="94" y="15"/>
                                </a:lnTo>
                                <a:lnTo>
                                  <a:pt x="69" y="35"/>
                                </a:lnTo>
                                <a:lnTo>
                                  <a:pt x="44" y="65"/>
                                </a:lnTo>
                                <a:lnTo>
                                  <a:pt x="24" y="95"/>
                                </a:lnTo>
                                <a:lnTo>
                                  <a:pt x="14" y="135"/>
                                </a:lnTo>
                                <a:lnTo>
                                  <a:pt x="4" y="175"/>
                                </a:lnTo>
                                <a:lnTo>
                                  <a:pt x="0" y="220"/>
                                </a:lnTo>
                                <a:lnTo>
                                  <a:pt x="4" y="265"/>
                                </a:lnTo>
                                <a:lnTo>
                                  <a:pt x="14" y="305"/>
                                </a:lnTo>
                                <a:lnTo>
                                  <a:pt x="24" y="340"/>
                                </a:lnTo>
                                <a:lnTo>
                                  <a:pt x="44" y="375"/>
                                </a:lnTo>
                                <a:lnTo>
                                  <a:pt x="69" y="400"/>
                                </a:lnTo>
                                <a:lnTo>
                                  <a:pt x="94" y="420"/>
                                </a:lnTo>
                                <a:lnTo>
                                  <a:pt x="119" y="430"/>
                                </a:lnTo>
                                <a:lnTo>
                                  <a:pt x="149" y="435"/>
                                </a:lnTo>
                                <a:lnTo>
                                  <a:pt x="179" y="435"/>
                                </a:lnTo>
                                <a:lnTo>
                                  <a:pt x="199" y="420"/>
                                </a:lnTo>
                                <a:lnTo>
                                  <a:pt x="214" y="400"/>
                                </a:lnTo>
                                <a:lnTo>
                                  <a:pt x="229" y="375"/>
                                </a:lnTo>
                                <a:lnTo>
                                  <a:pt x="234" y="340"/>
                                </a:lnTo>
                                <a:lnTo>
                                  <a:pt x="239" y="305"/>
                                </a:lnTo>
                                <a:lnTo>
                                  <a:pt x="244" y="2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3586"/>
                        <wps:cNvSpPr>
                          <a:spLocks/>
                        </wps:cNvSpPr>
                        <wps:spPr bwMode="auto">
                          <a:xfrm>
                            <a:off x="469" y="7182"/>
                            <a:ext cx="195" cy="300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50 h 300"/>
                              <a:gd name="T2" fmla="*/ 195 w 195"/>
                              <a:gd name="T3" fmla="*/ 150 h 300"/>
                              <a:gd name="T4" fmla="*/ 195 w 195"/>
                              <a:gd name="T5" fmla="*/ 120 h 300"/>
                              <a:gd name="T6" fmla="*/ 190 w 195"/>
                              <a:gd name="T7" fmla="*/ 90 h 300"/>
                              <a:gd name="T8" fmla="*/ 180 w 195"/>
                              <a:gd name="T9" fmla="*/ 65 h 300"/>
                              <a:gd name="T10" fmla="*/ 170 w 195"/>
                              <a:gd name="T11" fmla="*/ 45 h 300"/>
                              <a:gd name="T12" fmla="*/ 155 w 195"/>
                              <a:gd name="T13" fmla="*/ 25 h 300"/>
                              <a:gd name="T14" fmla="*/ 140 w 195"/>
                              <a:gd name="T15" fmla="*/ 15 h 300"/>
                              <a:gd name="T16" fmla="*/ 120 w 195"/>
                              <a:gd name="T17" fmla="*/ 5 h 300"/>
                              <a:gd name="T18" fmla="*/ 100 w 195"/>
                              <a:gd name="T19" fmla="*/ 0 h 300"/>
                              <a:gd name="T20" fmla="*/ 100 w 195"/>
                              <a:gd name="T21" fmla="*/ 0 h 300"/>
                              <a:gd name="T22" fmla="*/ 80 w 195"/>
                              <a:gd name="T23" fmla="*/ 0 h 300"/>
                              <a:gd name="T24" fmla="*/ 60 w 195"/>
                              <a:gd name="T25" fmla="*/ 10 h 300"/>
                              <a:gd name="T26" fmla="*/ 45 w 195"/>
                              <a:gd name="T27" fmla="*/ 25 h 300"/>
                              <a:gd name="T28" fmla="*/ 30 w 195"/>
                              <a:gd name="T29" fmla="*/ 40 h 300"/>
                              <a:gd name="T30" fmla="*/ 15 w 195"/>
                              <a:gd name="T31" fmla="*/ 65 h 300"/>
                              <a:gd name="T32" fmla="*/ 5 w 195"/>
                              <a:gd name="T33" fmla="*/ 90 h 300"/>
                              <a:gd name="T34" fmla="*/ 0 w 195"/>
                              <a:gd name="T35" fmla="*/ 120 h 300"/>
                              <a:gd name="T36" fmla="*/ 0 w 195"/>
                              <a:gd name="T37" fmla="*/ 150 h 300"/>
                              <a:gd name="T38" fmla="*/ 0 w 195"/>
                              <a:gd name="T39" fmla="*/ 150 h 300"/>
                              <a:gd name="T40" fmla="*/ 0 w 195"/>
                              <a:gd name="T41" fmla="*/ 180 h 300"/>
                              <a:gd name="T42" fmla="*/ 5 w 195"/>
                              <a:gd name="T43" fmla="*/ 205 h 300"/>
                              <a:gd name="T44" fmla="*/ 15 w 195"/>
                              <a:gd name="T45" fmla="*/ 235 h 300"/>
                              <a:gd name="T46" fmla="*/ 30 w 195"/>
                              <a:gd name="T47" fmla="*/ 255 h 300"/>
                              <a:gd name="T48" fmla="*/ 45 w 195"/>
                              <a:gd name="T49" fmla="*/ 275 h 300"/>
                              <a:gd name="T50" fmla="*/ 60 w 195"/>
                              <a:gd name="T51" fmla="*/ 285 h 300"/>
                              <a:gd name="T52" fmla="*/ 80 w 195"/>
                              <a:gd name="T53" fmla="*/ 295 h 300"/>
                              <a:gd name="T54" fmla="*/ 100 w 195"/>
                              <a:gd name="T55" fmla="*/ 300 h 300"/>
                              <a:gd name="T56" fmla="*/ 100 w 195"/>
                              <a:gd name="T57" fmla="*/ 300 h 300"/>
                              <a:gd name="T58" fmla="*/ 120 w 195"/>
                              <a:gd name="T59" fmla="*/ 295 h 300"/>
                              <a:gd name="T60" fmla="*/ 140 w 195"/>
                              <a:gd name="T61" fmla="*/ 290 h 300"/>
                              <a:gd name="T62" fmla="*/ 155 w 195"/>
                              <a:gd name="T63" fmla="*/ 275 h 300"/>
                              <a:gd name="T64" fmla="*/ 170 w 195"/>
                              <a:gd name="T65" fmla="*/ 255 h 300"/>
                              <a:gd name="T66" fmla="*/ 180 w 195"/>
                              <a:gd name="T67" fmla="*/ 235 h 300"/>
                              <a:gd name="T68" fmla="*/ 190 w 195"/>
                              <a:gd name="T69" fmla="*/ 210 h 300"/>
                              <a:gd name="T70" fmla="*/ 195 w 195"/>
                              <a:gd name="T71" fmla="*/ 180 h 300"/>
                              <a:gd name="T72" fmla="*/ 195 w 195"/>
                              <a:gd name="T73" fmla="*/ 150 h 300"/>
                              <a:gd name="T74" fmla="*/ 195 w 195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5" h="300">
                                <a:moveTo>
                                  <a:pt x="195" y="150"/>
                                </a:moveTo>
                                <a:lnTo>
                                  <a:pt x="195" y="150"/>
                                </a:lnTo>
                                <a:lnTo>
                                  <a:pt x="195" y="120"/>
                                </a:lnTo>
                                <a:lnTo>
                                  <a:pt x="190" y="90"/>
                                </a:lnTo>
                                <a:lnTo>
                                  <a:pt x="180" y="65"/>
                                </a:lnTo>
                                <a:lnTo>
                                  <a:pt x="170" y="45"/>
                                </a:lnTo>
                                <a:lnTo>
                                  <a:pt x="155" y="25"/>
                                </a:lnTo>
                                <a:lnTo>
                                  <a:pt x="140" y="15"/>
                                </a:lnTo>
                                <a:lnTo>
                                  <a:pt x="120" y="5"/>
                                </a:lnTo>
                                <a:lnTo>
                                  <a:pt x="100" y="0"/>
                                </a:lnTo>
                                <a:lnTo>
                                  <a:pt x="80" y="0"/>
                                </a:lnTo>
                                <a:lnTo>
                                  <a:pt x="60" y="10"/>
                                </a:lnTo>
                                <a:lnTo>
                                  <a:pt x="45" y="25"/>
                                </a:lnTo>
                                <a:lnTo>
                                  <a:pt x="30" y="40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05"/>
                                </a:lnTo>
                                <a:lnTo>
                                  <a:pt x="15" y="235"/>
                                </a:lnTo>
                                <a:lnTo>
                                  <a:pt x="30" y="255"/>
                                </a:lnTo>
                                <a:lnTo>
                                  <a:pt x="45" y="275"/>
                                </a:lnTo>
                                <a:lnTo>
                                  <a:pt x="60" y="285"/>
                                </a:lnTo>
                                <a:lnTo>
                                  <a:pt x="80" y="295"/>
                                </a:lnTo>
                                <a:lnTo>
                                  <a:pt x="100" y="300"/>
                                </a:lnTo>
                                <a:lnTo>
                                  <a:pt x="120" y="295"/>
                                </a:lnTo>
                                <a:lnTo>
                                  <a:pt x="140" y="290"/>
                                </a:lnTo>
                                <a:lnTo>
                                  <a:pt x="155" y="275"/>
                                </a:lnTo>
                                <a:lnTo>
                                  <a:pt x="170" y="255"/>
                                </a:lnTo>
                                <a:lnTo>
                                  <a:pt x="180" y="235"/>
                                </a:lnTo>
                                <a:lnTo>
                                  <a:pt x="190" y="210"/>
                                </a:lnTo>
                                <a:lnTo>
                                  <a:pt x="195" y="180"/>
                                </a:lnTo>
                                <a:lnTo>
                                  <a:pt x="195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3587"/>
                        <wps:cNvSpPr>
                          <a:spLocks/>
                        </wps:cNvSpPr>
                        <wps:spPr bwMode="auto">
                          <a:xfrm>
                            <a:off x="499" y="7227"/>
                            <a:ext cx="165" cy="210"/>
                          </a:xfrm>
                          <a:custGeom>
                            <a:avLst/>
                            <a:gdLst>
                              <a:gd name="T0" fmla="*/ 165 w 165"/>
                              <a:gd name="T1" fmla="*/ 105 h 210"/>
                              <a:gd name="T2" fmla="*/ 165 w 165"/>
                              <a:gd name="T3" fmla="*/ 105 h 210"/>
                              <a:gd name="T4" fmla="*/ 160 w 165"/>
                              <a:gd name="T5" fmla="*/ 85 h 210"/>
                              <a:gd name="T6" fmla="*/ 155 w 165"/>
                              <a:gd name="T7" fmla="*/ 65 h 210"/>
                              <a:gd name="T8" fmla="*/ 145 w 165"/>
                              <a:gd name="T9" fmla="*/ 45 h 210"/>
                              <a:gd name="T10" fmla="*/ 135 w 165"/>
                              <a:gd name="T11" fmla="*/ 30 h 210"/>
                              <a:gd name="T12" fmla="*/ 120 w 165"/>
                              <a:gd name="T13" fmla="*/ 20 h 210"/>
                              <a:gd name="T14" fmla="*/ 100 w 165"/>
                              <a:gd name="T15" fmla="*/ 10 h 210"/>
                              <a:gd name="T16" fmla="*/ 85 w 165"/>
                              <a:gd name="T17" fmla="*/ 0 h 210"/>
                              <a:gd name="T18" fmla="*/ 70 w 165"/>
                              <a:gd name="T19" fmla="*/ 0 h 210"/>
                              <a:gd name="T20" fmla="*/ 70 w 165"/>
                              <a:gd name="T21" fmla="*/ 0 h 210"/>
                              <a:gd name="T22" fmla="*/ 55 w 165"/>
                              <a:gd name="T23" fmla="*/ 0 h 210"/>
                              <a:gd name="T24" fmla="*/ 45 w 165"/>
                              <a:gd name="T25" fmla="*/ 5 h 210"/>
                              <a:gd name="T26" fmla="*/ 30 w 165"/>
                              <a:gd name="T27" fmla="*/ 15 h 210"/>
                              <a:gd name="T28" fmla="*/ 20 w 165"/>
                              <a:gd name="T29" fmla="*/ 30 h 210"/>
                              <a:gd name="T30" fmla="*/ 5 w 165"/>
                              <a:gd name="T31" fmla="*/ 65 h 210"/>
                              <a:gd name="T32" fmla="*/ 0 w 165"/>
                              <a:gd name="T33" fmla="*/ 105 h 210"/>
                              <a:gd name="T34" fmla="*/ 0 w 165"/>
                              <a:gd name="T35" fmla="*/ 105 h 210"/>
                              <a:gd name="T36" fmla="*/ 5 w 165"/>
                              <a:gd name="T37" fmla="*/ 145 h 210"/>
                              <a:gd name="T38" fmla="*/ 20 w 165"/>
                              <a:gd name="T39" fmla="*/ 180 h 210"/>
                              <a:gd name="T40" fmla="*/ 30 w 165"/>
                              <a:gd name="T41" fmla="*/ 190 h 210"/>
                              <a:gd name="T42" fmla="*/ 45 w 165"/>
                              <a:gd name="T43" fmla="*/ 200 h 210"/>
                              <a:gd name="T44" fmla="*/ 55 w 165"/>
                              <a:gd name="T45" fmla="*/ 205 h 210"/>
                              <a:gd name="T46" fmla="*/ 70 w 165"/>
                              <a:gd name="T47" fmla="*/ 210 h 210"/>
                              <a:gd name="T48" fmla="*/ 70 w 165"/>
                              <a:gd name="T49" fmla="*/ 210 h 210"/>
                              <a:gd name="T50" fmla="*/ 85 w 165"/>
                              <a:gd name="T51" fmla="*/ 205 h 210"/>
                              <a:gd name="T52" fmla="*/ 100 w 165"/>
                              <a:gd name="T53" fmla="*/ 200 h 210"/>
                              <a:gd name="T54" fmla="*/ 120 w 165"/>
                              <a:gd name="T55" fmla="*/ 190 h 210"/>
                              <a:gd name="T56" fmla="*/ 135 w 165"/>
                              <a:gd name="T57" fmla="*/ 180 h 210"/>
                              <a:gd name="T58" fmla="*/ 145 w 165"/>
                              <a:gd name="T59" fmla="*/ 165 h 210"/>
                              <a:gd name="T60" fmla="*/ 155 w 165"/>
                              <a:gd name="T61" fmla="*/ 145 h 210"/>
                              <a:gd name="T62" fmla="*/ 160 w 165"/>
                              <a:gd name="T63" fmla="*/ 125 h 210"/>
                              <a:gd name="T64" fmla="*/ 165 w 165"/>
                              <a:gd name="T65" fmla="*/ 105 h 210"/>
                              <a:gd name="T66" fmla="*/ 165 w 165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5" h="210">
                                <a:moveTo>
                                  <a:pt x="165" y="105"/>
                                </a:moveTo>
                                <a:lnTo>
                                  <a:pt x="165" y="105"/>
                                </a:lnTo>
                                <a:lnTo>
                                  <a:pt x="160" y="85"/>
                                </a:lnTo>
                                <a:lnTo>
                                  <a:pt x="155" y="65"/>
                                </a:lnTo>
                                <a:lnTo>
                                  <a:pt x="145" y="45"/>
                                </a:lnTo>
                                <a:lnTo>
                                  <a:pt x="135" y="30"/>
                                </a:lnTo>
                                <a:lnTo>
                                  <a:pt x="120" y="20"/>
                                </a:lnTo>
                                <a:lnTo>
                                  <a:pt x="100" y="10"/>
                                </a:lnTo>
                                <a:lnTo>
                                  <a:pt x="85" y="0"/>
                                </a:lnTo>
                                <a:lnTo>
                                  <a:pt x="70" y="0"/>
                                </a:lnTo>
                                <a:lnTo>
                                  <a:pt x="55" y="0"/>
                                </a:lnTo>
                                <a:lnTo>
                                  <a:pt x="45" y="5"/>
                                </a:lnTo>
                                <a:lnTo>
                                  <a:pt x="30" y="15"/>
                                </a:lnTo>
                                <a:lnTo>
                                  <a:pt x="20" y="30"/>
                                </a:lnTo>
                                <a:lnTo>
                                  <a:pt x="5" y="65"/>
                                </a:lnTo>
                                <a:lnTo>
                                  <a:pt x="0" y="105"/>
                                </a:lnTo>
                                <a:lnTo>
                                  <a:pt x="5" y="145"/>
                                </a:lnTo>
                                <a:lnTo>
                                  <a:pt x="20" y="180"/>
                                </a:lnTo>
                                <a:lnTo>
                                  <a:pt x="30" y="190"/>
                                </a:lnTo>
                                <a:lnTo>
                                  <a:pt x="45" y="200"/>
                                </a:lnTo>
                                <a:lnTo>
                                  <a:pt x="55" y="205"/>
                                </a:lnTo>
                                <a:lnTo>
                                  <a:pt x="70" y="210"/>
                                </a:lnTo>
                                <a:lnTo>
                                  <a:pt x="85" y="205"/>
                                </a:lnTo>
                                <a:lnTo>
                                  <a:pt x="100" y="200"/>
                                </a:lnTo>
                                <a:lnTo>
                                  <a:pt x="120" y="190"/>
                                </a:lnTo>
                                <a:lnTo>
                                  <a:pt x="135" y="180"/>
                                </a:lnTo>
                                <a:lnTo>
                                  <a:pt x="145" y="165"/>
                                </a:lnTo>
                                <a:lnTo>
                                  <a:pt x="155" y="145"/>
                                </a:lnTo>
                                <a:lnTo>
                                  <a:pt x="160" y="125"/>
                                </a:lnTo>
                                <a:lnTo>
                                  <a:pt x="165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3588"/>
                        <wps:cNvSpPr>
                          <a:spLocks/>
                        </wps:cNvSpPr>
                        <wps:spPr bwMode="auto">
                          <a:xfrm>
                            <a:off x="519" y="7257"/>
                            <a:ext cx="145" cy="150"/>
                          </a:xfrm>
                          <a:custGeom>
                            <a:avLst/>
                            <a:gdLst>
                              <a:gd name="T0" fmla="*/ 145 w 145"/>
                              <a:gd name="T1" fmla="*/ 75 h 150"/>
                              <a:gd name="T2" fmla="*/ 145 w 145"/>
                              <a:gd name="T3" fmla="*/ 75 h 150"/>
                              <a:gd name="T4" fmla="*/ 140 w 145"/>
                              <a:gd name="T5" fmla="*/ 60 h 150"/>
                              <a:gd name="T6" fmla="*/ 135 w 145"/>
                              <a:gd name="T7" fmla="*/ 45 h 150"/>
                              <a:gd name="T8" fmla="*/ 120 w 145"/>
                              <a:gd name="T9" fmla="*/ 35 h 150"/>
                              <a:gd name="T10" fmla="*/ 110 w 145"/>
                              <a:gd name="T11" fmla="*/ 25 h 150"/>
                              <a:gd name="T12" fmla="*/ 75 w 145"/>
                              <a:gd name="T13" fmla="*/ 5 h 150"/>
                              <a:gd name="T14" fmla="*/ 50 w 145"/>
                              <a:gd name="T15" fmla="*/ 0 h 150"/>
                              <a:gd name="T16" fmla="*/ 50 w 145"/>
                              <a:gd name="T17" fmla="*/ 0 h 150"/>
                              <a:gd name="T18" fmla="*/ 40 w 145"/>
                              <a:gd name="T19" fmla="*/ 0 h 150"/>
                              <a:gd name="T20" fmla="*/ 30 w 145"/>
                              <a:gd name="T21" fmla="*/ 5 h 150"/>
                              <a:gd name="T22" fmla="*/ 15 w 145"/>
                              <a:gd name="T23" fmla="*/ 20 h 150"/>
                              <a:gd name="T24" fmla="*/ 5 w 145"/>
                              <a:gd name="T25" fmla="*/ 45 h 150"/>
                              <a:gd name="T26" fmla="*/ 0 w 145"/>
                              <a:gd name="T27" fmla="*/ 75 h 150"/>
                              <a:gd name="T28" fmla="*/ 0 w 145"/>
                              <a:gd name="T29" fmla="*/ 75 h 150"/>
                              <a:gd name="T30" fmla="*/ 5 w 145"/>
                              <a:gd name="T31" fmla="*/ 105 h 150"/>
                              <a:gd name="T32" fmla="*/ 15 w 145"/>
                              <a:gd name="T33" fmla="*/ 125 h 150"/>
                              <a:gd name="T34" fmla="*/ 30 w 145"/>
                              <a:gd name="T35" fmla="*/ 140 h 150"/>
                              <a:gd name="T36" fmla="*/ 50 w 145"/>
                              <a:gd name="T37" fmla="*/ 150 h 150"/>
                              <a:gd name="T38" fmla="*/ 50 w 145"/>
                              <a:gd name="T39" fmla="*/ 150 h 150"/>
                              <a:gd name="T40" fmla="*/ 75 w 145"/>
                              <a:gd name="T41" fmla="*/ 145 h 150"/>
                              <a:gd name="T42" fmla="*/ 105 w 145"/>
                              <a:gd name="T43" fmla="*/ 130 h 150"/>
                              <a:gd name="T44" fmla="*/ 120 w 145"/>
                              <a:gd name="T45" fmla="*/ 120 h 150"/>
                              <a:gd name="T46" fmla="*/ 135 w 145"/>
                              <a:gd name="T47" fmla="*/ 105 h 150"/>
                              <a:gd name="T48" fmla="*/ 140 w 145"/>
                              <a:gd name="T49" fmla="*/ 90 h 150"/>
                              <a:gd name="T50" fmla="*/ 145 w 145"/>
                              <a:gd name="T51" fmla="*/ 75 h 150"/>
                              <a:gd name="T52" fmla="*/ 145 w 145"/>
                              <a:gd name="T53" fmla="*/ 75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50">
                                <a:moveTo>
                                  <a:pt x="145" y="75"/>
                                </a:moveTo>
                                <a:lnTo>
                                  <a:pt x="145" y="75"/>
                                </a:lnTo>
                                <a:lnTo>
                                  <a:pt x="140" y="60"/>
                                </a:lnTo>
                                <a:lnTo>
                                  <a:pt x="135" y="45"/>
                                </a:lnTo>
                                <a:lnTo>
                                  <a:pt x="120" y="35"/>
                                </a:lnTo>
                                <a:lnTo>
                                  <a:pt x="110" y="25"/>
                                </a:lnTo>
                                <a:lnTo>
                                  <a:pt x="75" y="5"/>
                                </a:lnTo>
                                <a:lnTo>
                                  <a:pt x="50" y="0"/>
                                </a:lnTo>
                                <a:lnTo>
                                  <a:pt x="40" y="0"/>
                                </a:lnTo>
                                <a:lnTo>
                                  <a:pt x="30" y="5"/>
                                </a:lnTo>
                                <a:lnTo>
                                  <a:pt x="15" y="20"/>
                                </a:lnTo>
                                <a:lnTo>
                                  <a:pt x="5" y="45"/>
                                </a:lnTo>
                                <a:lnTo>
                                  <a:pt x="0" y="75"/>
                                </a:lnTo>
                                <a:lnTo>
                                  <a:pt x="5" y="105"/>
                                </a:lnTo>
                                <a:lnTo>
                                  <a:pt x="15" y="125"/>
                                </a:lnTo>
                                <a:lnTo>
                                  <a:pt x="30" y="140"/>
                                </a:lnTo>
                                <a:lnTo>
                                  <a:pt x="50" y="150"/>
                                </a:lnTo>
                                <a:lnTo>
                                  <a:pt x="75" y="145"/>
                                </a:lnTo>
                                <a:lnTo>
                                  <a:pt x="105" y="130"/>
                                </a:lnTo>
                                <a:lnTo>
                                  <a:pt x="120" y="120"/>
                                </a:lnTo>
                                <a:lnTo>
                                  <a:pt x="135" y="105"/>
                                </a:lnTo>
                                <a:lnTo>
                                  <a:pt x="140" y="90"/>
                                </a:lnTo>
                                <a:lnTo>
                                  <a:pt x="145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3589"/>
                        <wps:cNvSpPr>
                          <a:spLocks/>
                        </wps:cNvSpPr>
                        <wps:spPr bwMode="auto">
                          <a:xfrm>
                            <a:off x="664" y="7076"/>
                            <a:ext cx="20" cy="516"/>
                          </a:xfrm>
                          <a:custGeom>
                            <a:avLst/>
                            <a:gdLst>
                              <a:gd name="T0" fmla="*/ 0 w 20"/>
                              <a:gd name="T1" fmla="*/ 516 h 516"/>
                              <a:gd name="T2" fmla="*/ 0 w 20"/>
                              <a:gd name="T3" fmla="*/ 516 h 516"/>
                              <a:gd name="T4" fmla="*/ 10 w 20"/>
                              <a:gd name="T5" fmla="*/ 491 h 516"/>
                              <a:gd name="T6" fmla="*/ 20 w 20"/>
                              <a:gd name="T7" fmla="*/ 446 h 516"/>
                              <a:gd name="T8" fmla="*/ 20 w 20"/>
                              <a:gd name="T9" fmla="*/ 411 h 516"/>
                              <a:gd name="T10" fmla="*/ 20 w 20"/>
                              <a:gd name="T11" fmla="*/ 366 h 516"/>
                              <a:gd name="T12" fmla="*/ 10 w 20"/>
                              <a:gd name="T13" fmla="*/ 316 h 516"/>
                              <a:gd name="T14" fmla="*/ 0 w 20"/>
                              <a:gd name="T15" fmla="*/ 256 h 516"/>
                              <a:gd name="T16" fmla="*/ 0 w 20"/>
                              <a:gd name="T17" fmla="*/ 256 h 516"/>
                              <a:gd name="T18" fmla="*/ 0 w 20"/>
                              <a:gd name="T19" fmla="*/ 256 h 516"/>
                              <a:gd name="T20" fmla="*/ 10 w 20"/>
                              <a:gd name="T21" fmla="*/ 196 h 516"/>
                              <a:gd name="T22" fmla="*/ 15 w 20"/>
                              <a:gd name="T23" fmla="*/ 146 h 516"/>
                              <a:gd name="T24" fmla="*/ 20 w 20"/>
                              <a:gd name="T25" fmla="*/ 101 h 516"/>
                              <a:gd name="T26" fmla="*/ 20 w 20"/>
                              <a:gd name="T27" fmla="*/ 71 h 516"/>
                              <a:gd name="T28" fmla="*/ 10 w 20"/>
                              <a:gd name="T29" fmla="*/ 25 h 516"/>
                              <a:gd name="T30" fmla="*/ 0 w 20"/>
                              <a:gd name="T31" fmla="*/ 0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6">
                                <a:moveTo>
                                  <a:pt x="0" y="516"/>
                                </a:moveTo>
                                <a:lnTo>
                                  <a:pt x="0" y="516"/>
                                </a:lnTo>
                                <a:lnTo>
                                  <a:pt x="10" y="491"/>
                                </a:lnTo>
                                <a:lnTo>
                                  <a:pt x="20" y="446"/>
                                </a:lnTo>
                                <a:lnTo>
                                  <a:pt x="20" y="411"/>
                                </a:lnTo>
                                <a:lnTo>
                                  <a:pt x="20" y="366"/>
                                </a:lnTo>
                                <a:lnTo>
                                  <a:pt x="10" y="316"/>
                                </a:lnTo>
                                <a:lnTo>
                                  <a:pt x="0" y="256"/>
                                </a:lnTo>
                                <a:lnTo>
                                  <a:pt x="10" y="196"/>
                                </a:lnTo>
                                <a:lnTo>
                                  <a:pt x="15" y="146"/>
                                </a:lnTo>
                                <a:lnTo>
                                  <a:pt x="20" y="101"/>
                                </a:lnTo>
                                <a:lnTo>
                                  <a:pt x="20" y="71"/>
                                </a:lnTo>
                                <a:lnTo>
                                  <a:pt x="10" y="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3590"/>
                        <wps:cNvSpPr>
                          <a:spLocks/>
                        </wps:cNvSpPr>
                        <wps:spPr bwMode="auto">
                          <a:xfrm>
                            <a:off x="664" y="7076"/>
                            <a:ext cx="45" cy="516"/>
                          </a:xfrm>
                          <a:custGeom>
                            <a:avLst/>
                            <a:gdLst>
                              <a:gd name="T0" fmla="*/ 0 w 45"/>
                              <a:gd name="T1" fmla="*/ 516 h 516"/>
                              <a:gd name="T2" fmla="*/ 0 w 45"/>
                              <a:gd name="T3" fmla="*/ 516 h 516"/>
                              <a:gd name="T4" fmla="*/ 15 w 45"/>
                              <a:gd name="T5" fmla="*/ 471 h 516"/>
                              <a:gd name="T6" fmla="*/ 25 w 45"/>
                              <a:gd name="T7" fmla="*/ 421 h 516"/>
                              <a:gd name="T8" fmla="*/ 35 w 45"/>
                              <a:gd name="T9" fmla="*/ 361 h 516"/>
                              <a:gd name="T10" fmla="*/ 45 w 45"/>
                              <a:gd name="T11" fmla="*/ 281 h 516"/>
                              <a:gd name="T12" fmla="*/ 40 w 45"/>
                              <a:gd name="T13" fmla="*/ 196 h 516"/>
                              <a:gd name="T14" fmla="*/ 35 w 45"/>
                              <a:gd name="T15" fmla="*/ 151 h 516"/>
                              <a:gd name="T16" fmla="*/ 30 w 45"/>
                              <a:gd name="T17" fmla="*/ 101 h 516"/>
                              <a:gd name="T18" fmla="*/ 15 w 45"/>
                              <a:gd name="T19" fmla="*/ 51 h 516"/>
                              <a:gd name="T20" fmla="*/ 0 w 45"/>
                              <a:gd name="T21" fmla="*/ 0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6">
                                <a:moveTo>
                                  <a:pt x="0" y="516"/>
                                </a:moveTo>
                                <a:lnTo>
                                  <a:pt x="0" y="516"/>
                                </a:lnTo>
                                <a:lnTo>
                                  <a:pt x="15" y="471"/>
                                </a:lnTo>
                                <a:lnTo>
                                  <a:pt x="25" y="421"/>
                                </a:lnTo>
                                <a:lnTo>
                                  <a:pt x="35" y="361"/>
                                </a:lnTo>
                                <a:lnTo>
                                  <a:pt x="45" y="281"/>
                                </a:lnTo>
                                <a:lnTo>
                                  <a:pt x="40" y="196"/>
                                </a:lnTo>
                                <a:lnTo>
                                  <a:pt x="35" y="151"/>
                                </a:lnTo>
                                <a:lnTo>
                                  <a:pt x="30" y="101"/>
                                </a:lnTo>
                                <a:lnTo>
                                  <a:pt x="15" y="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Line 3591"/>
                        <wps:cNvCnPr/>
                        <wps:spPr bwMode="auto">
                          <a:xfrm flipV="1">
                            <a:off x="759" y="7071"/>
                            <a:ext cx="1" cy="52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Line 3592"/>
                        <wps:cNvCnPr/>
                        <wps:spPr bwMode="auto">
                          <a:xfrm flipV="1">
                            <a:off x="789" y="7071"/>
                            <a:ext cx="1" cy="52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Freeform 3593"/>
                        <wps:cNvSpPr>
                          <a:spLocks/>
                        </wps:cNvSpPr>
                        <wps:spPr bwMode="auto">
                          <a:xfrm>
                            <a:off x="415" y="6551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10 h 50"/>
                              <a:gd name="T2" fmla="*/ 249 w 249"/>
                              <a:gd name="T3" fmla="*/ 10 h 50"/>
                              <a:gd name="T4" fmla="*/ 239 w 249"/>
                              <a:gd name="T5" fmla="*/ 20 h 50"/>
                              <a:gd name="T6" fmla="*/ 224 w 249"/>
                              <a:gd name="T7" fmla="*/ 30 h 50"/>
                              <a:gd name="T8" fmla="*/ 199 w 249"/>
                              <a:gd name="T9" fmla="*/ 45 h 50"/>
                              <a:gd name="T10" fmla="*/ 169 w 249"/>
                              <a:gd name="T11" fmla="*/ 45 h 50"/>
                              <a:gd name="T12" fmla="*/ 139 w 249"/>
                              <a:gd name="T13" fmla="*/ 40 h 50"/>
                              <a:gd name="T14" fmla="*/ 114 w 249"/>
                              <a:gd name="T15" fmla="*/ 35 h 50"/>
                              <a:gd name="T16" fmla="*/ 94 w 249"/>
                              <a:gd name="T17" fmla="*/ 20 h 50"/>
                              <a:gd name="T18" fmla="*/ 64 w 249"/>
                              <a:gd name="T19" fmla="*/ 0 h 50"/>
                              <a:gd name="T20" fmla="*/ 64 w 249"/>
                              <a:gd name="T21" fmla="*/ 0 h 50"/>
                              <a:gd name="T22" fmla="*/ 59 w 249"/>
                              <a:gd name="T23" fmla="*/ 0 h 50"/>
                              <a:gd name="T24" fmla="*/ 49 w 249"/>
                              <a:gd name="T25" fmla="*/ 0 h 50"/>
                              <a:gd name="T26" fmla="*/ 34 w 249"/>
                              <a:gd name="T27" fmla="*/ 20 h 50"/>
                              <a:gd name="T28" fmla="*/ 14 w 249"/>
                              <a:gd name="T29" fmla="*/ 50 h 50"/>
                              <a:gd name="T30" fmla="*/ 0 w 249"/>
                              <a:gd name="T31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10"/>
                                </a:moveTo>
                                <a:lnTo>
                                  <a:pt x="249" y="10"/>
                                </a:lnTo>
                                <a:lnTo>
                                  <a:pt x="239" y="20"/>
                                </a:lnTo>
                                <a:lnTo>
                                  <a:pt x="224" y="30"/>
                                </a:lnTo>
                                <a:lnTo>
                                  <a:pt x="199" y="45"/>
                                </a:lnTo>
                                <a:lnTo>
                                  <a:pt x="169" y="45"/>
                                </a:lnTo>
                                <a:lnTo>
                                  <a:pt x="139" y="40"/>
                                </a:lnTo>
                                <a:lnTo>
                                  <a:pt x="114" y="35"/>
                                </a:lnTo>
                                <a:lnTo>
                                  <a:pt x="94" y="20"/>
                                </a:lnTo>
                                <a:lnTo>
                                  <a:pt x="64" y="0"/>
                                </a:lnTo>
                                <a:lnTo>
                                  <a:pt x="59" y="0"/>
                                </a:lnTo>
                                <a:lnTo>
                                  <a:pt x="49" y="0"/>
                                </a:lnTo>
                                <a:lnTo>
                                  <a:pt x="34" y="20"/>
                                </a:lnTo>
                                <a:lnTo>
                                  <a:pt x="14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3594"/>
                        <wps:cNvSpPr>
                          <a:spLocks/>
                        </wps:cNvSpPr>
                        <wps:spPr bwMode="auto">
                          <a:xfrm>
                            <a:off x="415" y="7021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50 h 50"/>
                              <a:gd name="T2" fmla="*/ 249 w 249"/>
                              <a:gd name="T3" fmla="*/ 50 h 50"/>
                              <a:gd name="T4" fmla="*/ 224 w 249"/>
                              <a:gd name="T5" fmla="*/ 25 h 50"/>
                              <a:gd name="T6" fmla="*/ 199 w 249"/>
                              <a:gd name="T7" fmla="*/ 15 h 50"/>
                              <a:gd name="T8" fmla="*/ 169 w 249"/>
                              <a:gd name="T9" fmla="*/ 10 h 50"/>
                              <a:gd name="T10" fmla="*/ 139 w 249"/>
                              <a:gd name="T11" fmla="*/ 10 h 50"/>
                              <a:gd name="T12" fmla="*/ 114 w 249"/>
                              <a:gd name="T13" fmla="*/ 20 h 50"/>
                              <a:gd name="T14" fmla="*/ 94 w 249"/>
                              <a:gd name="T15" fmla="*/ 30 h 50"/>
                              <a:gd name="T16" fmla="*/ 64 w 249"/>
                              <a:gd name="T17" fmla="*/ 50 h 50"/>
                              <a:gd name="T18" fmla="*/ 64 w 249"/>
                              <a:gd name="T19" fmla="*/ 50 h 50"/>
                              <a:gd name="T20" fmla="*/ 59 w 249"/>
                              <a:gd name="T21" fmla="*/ 50 h 50"/>
                              <a:gd name="T22" fmla="*/ 54 w 249"/>
                              <a:gd name="T23" fmla="*/ 50 h 50"/>
                              <a:gd name="T24" fmla="*/ 34 w 249"/>
                              <a:gd name="T25" fmla="*/ 30 h 50"/>
                              <a:gd name="T26" fmla="*/ 14 w 249"/>
                              <a:gd name="T27" fmla="*/ 0 h 50"/>
                              <a:gd name="T28" fmla="*/ 0 w 249"/>
                              <a:gd name="T29" fmla="*/ 5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50"/>
                                </a:moveTo>
                                <a:lnTo>
                                  <a:pt x="249" y="50"/>
                                </a:lnTo>
                                <a:lnTo>
                                  <a:pt x="224" y="25"/>
                                </a:lnTo>
                                <a:lnTo>
                                  <a:pt x="199" y="15"/>
                                </a:lnTo>
                                <a:lnTo>
                                  <a:pt x="169" y="10"/>
                                </a:lnTo>
                                <a:lnTo>
                                  <a:pt x="139" y="10"/>
                                </a:lnTo>
                                <a:lnTo>
                                  <a:pt x="114" y="20"/>
                                </a:lnTo>
                                <a:lnTo>
                                  <a:pt x="94" y="30"/>
                                </a:lnTo>
                                <a:lnTo>
                                  <a:pt x="64" y="50"/>
                                </a:lnTo>
                                <a:lnTo>
                                  <a:pt x="59" y="50"/>
                                </a:lnTo>
                                <a:lnTo>
                                  <a:pt x="54" y="50"/>
                                </a:lnTo>
                                <a:lnTo>
                                  <a:pt x="34" y="30"/>
                                </a:lnTo>
                                <a:lnTo>
                                  <a:pt x="14" y="0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3595"/>
                        <wps:cNvSpPr>
                          <a:spLocks/>
                        </wps:cNvSpPr>
                        <wps:spPr bwMode="auto">
                          <a:xfrm>
                            <a:off x="420" y="6596"/>
                            <a:ext cx="244" cy="435"/>
                          </a:xfrm>
                          <a:custGeom>
                            <a:avLst/>
                            <a:gdLst>
                              <a:gd name="T0" fmla="*/ 244 w 244"/>
                              <a:gd name="T1" fmla="*/ 215 h 435"/>
                              <a:gd name="T2" fmla="*/ 244 w 244"/>
                              <a:gd name="T3" fmla="*/ 215 h 435"/>
                              <a:gd name="T4" fmla="*/ 239 w 244"/>
                              <a:gd name="T5" fmla="*/ 130 h 435"/>
                              <a:gd name="T6" fmla="*/ 234 w 244"/>
                              <a:gd name="T7" fmla="*/ 95 h 435"/>
                              <a:gd name="T8" fmla="*/ 229 w 244"/>
                              <a:gd name="T9" fmla="*/ 65 h 435"/>
                              <a:gd name="T10" fmla="*/ 214 w 244"/>
                              <a:gd name="T11" fmla="*/ 35 h 435"/>
                              <a:gd name="T12" fmla="*/ 199 w 244"/>
                              <a:gd name="T13" fmla="*/ 15 h 435"/>
                              <a:gd name="T14" fmla="*/ 179 w 244"/>
                              <a:gd name="T15" fmla="*/ 5 h 435"/>
                              <a:gd name="T16" fmla="*/ 149 w 244"/>
                              <a:gd name="T17" fmla="*/ 0 h 435"/>
                              <a:gd name="T18" fmla="*/ 149 w 244"/>
                              <a:gd name="T19" fmla="*/ 0 h 435"/>
                              <a:gd name="T20" fmla="*/ 119 w 244"/>
                              <a:gd name="T21" fmla="*/ 0 h 435"/>
                              <a:gd name="T22" fmla="*/ 94 w 244"/>
                              <a:gd name="T23" fmla="*/ 15 h 435"/>
                              <a:gd name="T24" fmla="*/ 69 w 244"/>
                              <a:gd name="T25" fmla="*/ 35 h 435"/>
                              <a:gd name="T26" fmla="*/ 44 w 244"/>
                              <a:gd name="T27" fmla="*/ 60 h 435"/>
                              <a:gd name="T28" fmla="*/ 24 w 244"/>
                              <a:gd name="T29" fmla="*/ 90 h 435"/>
                              <a:gd name="T30" fmla="*/ 14 w 244"/>
                              <a:gd name="T31" fmla="*/ 130 h 435"/>
                              <a:gd name="T32" fmla="*/ 4 w 244"/>
                              <a:gd name="T33" fmla="*/ 170 h 435"/>
                              <a:gd name="T34" fmla="*/ 0 w 244"/>
                              <a:gd name="T35" fmla="*/ 215 h 435"/>
                              <a:gd name="T36" fmla="*/ 0 w 244"/>
                              <a:gd name="T37" fmla="*/ 215 h 435"/>
                              <a:gd name="T38" fmla="*/ 4 w 244"/>
                              <a:gd name="T39" fmla="*/ 260 h 435"/>
                              <a:gd name="T40" fmla="*/ 14 w 244"/>
                              <a:gd name="T41" fmla="*/ 300 h 435"/>
                              <a:gd name="T42" fmla="*/ 24 w 244"/>
                              <a:gd name="T43" fmla="*/ 335 h 435"/>
                              <a:gd name="T44" fmla="*/ 44 w 244"/>
                              <a:gd name="T45" fmla="*/ 370 h 435"/>
                              <a:gd name="T46" fmla="*/ 69 w 244"/>
                              <a:gd name="T47" fmla="*/ 395 h 435"/>
                              <a:gd name="T48" fmla="*/ 94 w 244"/>
                              <a:gd name="T49" fmla="*/ 415 h 435"/>
                              <a:gd name="T50" fmla="*/ 119 w 244"/>
                              <a:gd name="T51" fmla="*/ 430 h 435"/>
                              <a:gd name="T52" fmla="*/ 149 w 244"/>
                              <a:gd name="T53" fmla="*/ 435 h 435"/>
                              <a:gd name="T54" fmla="*/ 149 w 244"/>
                              <a:gd name="T55" fmla="*/ 435 h 435"/>
                              <a:gd name="T56" fmla="*/ 179 w 244"/>
                              <a:gd name="T57" fmla="*/ 430 h 435"/>
                              <a:gd name="T58" fmla="*/ 199 w 244"/>
                              <a:gd name="T59" fmla="*/ 420 h 435"/>
                              <a:gd name="T60" fmla="*/ 214 w 244"/>
                              <a:gd name="T61" fmla="*/ 395 h 435"/>
                              <a:gd name="T62" fmla="*/ 229 w 244"/>
                              <a:gd name="T63" fmla="*/ 370 h 435"/>
                              <a:gd name="T64" fmla="*/ 234 w 244"/>
                              <a:gd name="T65" fmla="*/ 340 h 435"/>
                              <a:gd name="T66" fmla="*/ 239 w 244"/>
                              <a:gd name="T67" fmla="*/ 300 h 435"/>
                              <a:gd name="T68" fmla="*/ 244 w 244"/>
                              <a:gd name="T69" fmla="*/ 215 h 435"/>
                              <a:gd name="T70" fmla="*/ 244 w 244"/>
                              <a:gd name="T71" fmla="*/ 215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244" y="215"/>
                                </a:moveTo>
                                <a:lnTo>
                                  <a:pt x="244" y="215"/>
                                </a:lnTo>
                                <a:lnTo>
                                  <a:pt x="239" y="130"/>
                                </a:lnTo>
                                <a:lnTo>
                                  <a:pt x="234" y="95"/>
                                </a:lnTo>
                                <a:lnTo>
                                  <a:pt x="229" y="65"/>
                                </a:lnTo>
                                <a:lnTo>
                                  <a:pt x="214" y="35"/>
                                </a:lnTo>
                                <a:lnTo>
                                  <a:pt x="199" y="15"/>
                                </a:lnTo>
                                <a:lnTo>
                                  <a:pt x="179" y="5"/>
                                </a:lnTo>
                                <a:lnTo>
                                  <a:pt x="149" y="0"/>
                                </a:lnTo>
                                <a:lnTo>
                                  <a:pt x="119" y="0"/>
                                </a:lnTo>
                                <a:lnTo>
                                  <a:pt x="94" y="15"/>
                                </a:lnTo>
                                <a:lnTo>
                                  <a:pt x="69" y="35"/>
                                </a:lnTo>
                                <a:lnTo>
                                  <a:pt x="44" y="60"/>
                                </a:lnTo>
                                <a:lnTo>
                                  <a:pt x="24" y="90"/>
                                </a:lnTo>
                                <a:lnTo>
                                  <a:pt x="14" y="130"/>
                                </a:lnTo>
                                <a:lnTo>
                                  <a:pt x="4" y="170"/>
                                </a:lnTo>
                                <a:lnTo>
                                  <a:pt x="0" y="215"/>
                                </a:lnTo>
                                <a:lnTo>
                                  <a:pt x="4" y="260"/>
                                </a:lnTo>
                                <a:lnTo>
                                  <a:pt x="14" y="300"/>
                                </a:lnTo>
                                <a:lnTo>
                                  <a:pt x="24" y="335"/>
                                </a:lnTo>
                                <a:lnTo>
                                  <a:pt x="44" y="370"/>
                                </a:lnTo>
                                <a:lnTo>
                                  <a:pt x="69" y="395"/>
                                </a:lnTo>
                                <a:lnTo>
                                  <a:pt x="94" y="415"/>
                                </a:lnTo>
                                <a:lnTo>
                                  <a:pt x="119" y="430"/>
                                </a:lnTo>
                                <a:lnTo>
                                  <a:pt x="149" y="435"/>
                                </a:lnTo>
                                <a:lnTo>
                                  <a:pt x="179" y="430"/>
                                </a:lnTo>
                                <a:lnTo>
                                  <a:pt x="199" y="420"/>
                                </a:lnTo>
                                <a:lnTo>
                                  <a:pt x="214" y="395"/>
                                </a:lnTo>
                                <a:lnTo>
                                  <a:pt x="229" y="370"/>
                                </a:lnTo>
                                <a:lnTo>
                                  <a:pt x="234" y="340"/>
                                </a:lnTo>
                                <a:lnTo>
                                  <a:pt x="239" y="300"/>
                                </a:lnTo>
                                <a:lnTo>
                                  <a:pt x="244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3596"/>
                        <wps:cNvSpPr>
                          <a:spLocks/>
                        </wps:cNvSpPr>
                        <wps:spPr bwMode="auto">
                          <a:xfrm>
                            <a:off x="469" y="6661"/>
                            <a:ext cx="195" cy="300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50 h 300"/>
                              <a:gd name="T2" fmla="*/ 195 w 195"/>
                              <a:gd name="T3" fmla="*/ 150 h 300"/>
                              <a:gd name="T4" fmla="*/ 195 w 195"/>
                              <a:gd name="T5" fmla="*/ 120 h 300"/>
                              <a:gd name="T6" fmla="*/ 190 w 195"/>
                              <a:gd name="T7" fmla="*/ 95 h 300"/>
                              <a:gd name="T8" fmla="*/ 180 w 195"/>
                              <a:gd name="T9" fmla="*/ 70 h 300"/>
                              <a:gd name="T10" fmla="*/ 170 w 195"/>
                              <a:gd name="T11" fmla="*/ 45 h 300"/>
                              <a:gd name="T12" fmla="*/ 155 w 195"/>
                              <a:gd name="T13" fmla="*/ 30 h 300"/>
                              <a:gd name="T14" fmla="*/ 140 w 195"/>
                              <a:gd name="T15" fmla="*/ 15 h 300"/>
                              <a:gd name="T16" fmla="*/ 120 w 195"/>
                              <a:gd name="T17" fmla="*/ 5 h 300"/>
                              <a:gd name="T18" fmla="*/ 100 w 195"/>
                              <a:gd name="T19" fmla="*/ 0 h 300"/>
                              <a:gd name="T20" fmla="*/ 100 w 195"/>
                              <a:gd name="T21" fmla="*/ 0 h 300"/>
                              <a:gd name="T22" fmla="*/ 80 w 195"/>
                              <a:gd name="T23" fmla="*/ 5 h 300"/>
                              <a:gd name="T24" fmla="*/ 60 w 195"/>
                              <a:gd name="T25" fmla="*/ 10 h 300"/>
                              <a:gd name="T26" fmla="*/ 45 w 195"/>
                              <a:gd name="T27" fmla="*/ 25 h 300"/>
                              <a:gd name="T28" fmla="*/ 30 w 195"/>
                              <a:gd name="T29" fmla="*/ 45 h 300"/>
                              <a:gd name="T30" fmla="*/ 15 w 195"/>
                              <a:gd name="T31" fmla="*/ 65 h 300"/>
                              <a:gd name="T32" fmla="*/ 5 w 195"/>
                              <a:gd name="T33" fmla="*/ 90 h 300"/>
                              <a:gd name="T34" fmla="*/ 0 w 195"/>
                              <a:gd name="T35" fmla="*/ 120 h 300"/>
                              <a:gd name="T36" fmla="*/ 0 w 195"/>
                              <a:gd name="T37" fmla="*/ 150 h 300"/>
                              <a:gd name="T38" fmla="*/ 0 w 195"/>
                              <a:gd name="T39" fmla="*/ 150 h 300"/>
                              <a:gd name="T40" fmla="*/ 0 w 195"/>
                              <a:gd name="T41" fmla="*/ 180 h 300"/>
                              <a:gd name="T42" fmla="*/ 5 w 195"/>
                              <a:gd name="T43" fmla="*/ 210 h 300"/>
                              <a:gd name="T44" fmla="*/ 15 w 195"/>
                              <a:gd name="T45" fmla="*/ 235 h 300"/>
                              <a:gd name="T46" fmla="*/ 30 w 195"/>
                              <a:gd name="T47" fmla="*/ 255 h 300"/>
                              <a:gd name="T48" fmla="*/ 45 w 195"/>
                              <a:gd name="T49" fmla="*/ 275 h 300"/>
                              <a:gd name="T50" fmla="*/ 60 w 195"/>
                              <a:gd name="T51" fmla="*/ 290 h 300"/>
                              <a:gd name="T52" fmla="*/ 80 w 195"/>
                              <a:gd name="T53" fmla="*/ 295 h 300"/>
                              <a:gd name="T54" fmla="*/ 100 w 195"/>
                              <a:gd name="T55" fmla="*/ 300 h 300"/>
                              <a:gd name="T56" fmla="*/ 100 w 195"/>
                              <a:gd name="T57" fmla="*/ 300 h 300"/>
                              <a:gd name="T58" fmla="*/ 120 w 195"/>
                              <a:gd name="T59" fmla="*/ 300 h 300"/>
                              <a:gd name="T60" fmla="*/ 140 w 195"/>
                              <a:gd name="T61" fmla="*/ 290 h 300"/>
                              <a:gd name="T62" fmla="*/ 155 w 195"/>
                              <a:gd name="T63" fmla="*/ 275 h 300"/>
                              <a:gd name="T64" fmla="*/ 170 w 195"/>
                              <a:gd name="T65" fmla="*/ 255 h 300"/>
                              <a:gd name="T66" fmla="*/ 180 w 195"/>
                              <a:gd name="T67" fmla="*/ 235 h 300"/>
                              <a:gd name="T68" fmla="*/ 190 w 195"/>
                              <a:gd name="T69" fmla="*/ 210 h 300"/>
                              <a:gd name="T70" fmla="*/ 195 w 195"/>
                              <a:gd name="T71" fmla="*/ 180 h 300"/>
                              <a:gd name="T72" fmla="*/ 195 w 195"/>
                              <a:gd name="T73" fmla="*/ 150 h 300"/>
                              <a:gd name="T74" fmla="*/ 195 w 195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5" h="300">
                                <a:moveTo>
                                  <a:pt x="195" y="150"/>
                                </a:moveTo>
                                <a:lnTo>
                                  <a:pt x="195" y="150"/>
                                </a:lnTo>
                                <a:lnTo>
                                  <a:pt x="195" y="120"/>
                                </a:lnTo>
                                <a:lnTo>
                                  <a:pt x="190" y="95"/>
                                </a:lnTo>
                                <a:lnTo>
                                  <a:pt x="180" y="70"/>
                                </a:lnTo>
                                <a:lnTo>
                                  <a:pt x="170" y="45"/>
                                </a:lnTo>
                                <a:lnTo>
                                  <a:pt x="155" y="30"/>
                                </a:lnTo>
                                <a:lnTo>
                                  <a:pt x="140" y="15"/>
                                </a:lnTo>
                                <a:lnTo>
                                  <a:pt x="120" y="5"/>
                                </a:lnTo>
                                <a:lnTo>
                                  <a:pt x="100" y="0"/>
                                </a:lnTo>
                                <a:lnTo>
                                  <a:pt x="80" y="5"/>
                                </a:lnTo>
                                <a:lnTo>
                                  <a:pt x="60" y="10"/>
                                </a:lnTo>
                                <a:lnTo>
                                  <a:pt x="45" y="25"/>
                                </a:lnTo>
                                <a:lnTo>
                                  <a:pt x="30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10"/>
                                </a:lnTo>
                                <a:lnTo>
                                  <a:pt x="15" y="235"/>
                                </a:lnTo>
                                <a:lnTo>
                                  <a:pt x="30" y="255"/>
                                </a:lnTo>
                                <a:lnTo>
                                  <a:pt x="45" y="275"/>
                                </a:lnTo>
                                <a:lnTo>
                                  <a:pt x="60" y="290"/>
                                </a:lnTo>
                                <a:lnTo>
                                  <a:pt x="80" y="295"/>
                                </a:lnTo>
                                <a:lnTo>
                                  <a:pt x="100" y="300"/>
                                </a:lnTo>
                                <a:lnTo>
                                  <a:pt x="120" y="300"/>
                                </a:lnTo>
                                <a:lnTo>
                                  <a:pt x="140" y="290"/>
                                </a:lnTo>
                                <a:lnTo>
                                  <a:pt x="155" y="275"/>
                                </a:lnTo>
                                <a:lnTo>
                                  <a:pt x="170" y="255"/>
                                </a:lnTo>
                                <a:lnTo>
                                  <a:pt x="180" y="235"/>
                                </a:lnTo>
                                <a:lnTo>
                                  <a:pt x="190" y="210"/>
                                </a:lnTo>
                                <a:lnTo>
                                  <a:pt x="195" y="180"/>
                                </a:lnTo>
                                <a:lnTo>
                                  <a:pt x="195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3597"/>
                        <wps:cNvSpPr>
                          <a:spLocks/>
                        </wps:cNvSpPr>
                        <wps:spPr bwMode="auto">
                          <a:xfrm>
                            <a:off x="499" y="6706"/>
                            <a:ext cx="165" cy="210"/>
                          </a:xfrm>
                          <a:custGeom>
                            <a:avLst/>
                            <a:gdLst>
                              <a:gd name="T0" fmla="*/ 165 w 165"/>
                              <a:gd name="T1" fmla="*/ 105 h 210"/>
                              <a:gd name="T2" fmla="*/ 165 w 165"/>
                              <a:gd name="T3" fmla="*/ 105 h 210"/>
                              <a:gd name="T4" fmla="*/ 160 w 165"/>
                              <a:gd name="T5" fmla="*/ 85 h 210"/>
                              <a:gd name="T6" fmla="*/ 155 w 165"/>
                              <a:gd name="T7" fmla="*/ 65 h 210"/>
                              <a:gd name="T8" fmla="*/ 145 w 165"/>
                              <a:gd name="T9" fmla="*/ 50 h 210"/>
                              <a:gd name="T10" fmla="*/ 135 w 165"/>
                              <a:gd name="T11" fmla="*/ 30 h 210"/>
                              <a:gd name="T12" fmla="*/ 120 w 165"/>
                              <a:gd name="T13" fmla="*/ 20 h 210"/>
                              <a:gd name="T14" fmla="*/ 100 w 165"/>
                              <a:gd name="T15" fmla="*/ 10 h 210"/>
                              <a:gd name="T16" fmla="*/ 85 w 165"/>
                              <a:gd name="T17" fmla="*/ 5 h 210"/>
                              <a:gd name="T18" fmla="*/ 70 w 165"/>
                              <a:gd name="T19" fmla="*/ 0 h 210"/>
                              <a:gd name="T20" fmla="*/ 70 w 165"/>
                              <a:gd name="T21" fmla="*/ 0 h 210"/>
                              <a:gd name="T22" fmla="*/ 55 w 165"/>
                              <a:gd name="T23" fmla="*/ 5 h 210"/>
                              <a:gd name="T24" fmla="*/ 45 w 165"/>
                              <a:gd name="T25" fmla="*/ 10 h 210"/>
                              <a:gd name="T26" fmla="*/ 30 w 165"/>
                              <a:gd name="T27" fmla="*/ 20 h 210"/>
                              <a:gd name="T28" fmla="*/ 20 w 165"/>
                              <a:gd name="T29" fmla="*/ 30 h 210"/>
                              <a:gd name="T30" fmla="*/ 5 w 165"/>
                              <a:gd name="T31" fmla="*/ 65 h 210"/>
                              <a:gd name="T32" fmla="*/ 0 w 165"/>
                              <a:gd name="T33" fmla="*/ 105 h 210"/>
                              <a:gd name="T34" fmla="*/ 0 w 165"/>
                              <a:gd name="T35" fmla="*/ 105 h 210"/>
                              <a:gd name="T36" fmla="*/ 5 w 165"/>
                              <a:gd name="T37" fmla="*/ 145 h 210"/>
                              <a:gd name="T38" fmla="*/ 20 w 165"/>
                              <a:gd name="T39" fmla="*/ 180 h 210"/>
                              <a:gd name="T40" fmla="*/ 30 w 165"/>
                              <a:gd name="T41" fmla="*/ 190 h 210"/>
                              <a:gd name="T42" fmla="*/ 45 w 165"/>
                              <a:gd name="T43" fmla="*/ 200 h 210"/>
                              <a:gd name="T44" fmla="*/ 55 w 165"/>
                              <a:gd name="T45" fmla="*/ 210 h 210"/>
                              <a:gd name="T46" fmla="*/ 70 w 165"/>
                              <a:gd name="T47" fmla="*/ 210 h 210"/>
                              <a:gd name="T48" fmla="*/ 70 w 165"/>
                              <a:gd name="T49" fmla="*/ 210 h 210"/>
                              <a:gd name="T50" fmla="*/ 85 w 165"/>
                              <a:gd name="T51" fmla="*/ 210 h 210"/>
                              <a:gd name="T52" fmla="*/ 100 w 165"/>
                              <a:gd name="T53" fmla="*/ 205 h 210"/>
                              <a:gd name="T54" fmla="*/ 120 w 165"/>
                              <a:gd name="T55" fmla="*/ 195 h 210"/>
                              <a:gd name="T56" fmla="*/ 135 w 165"/>
                              <a:gd name="T57" fmla="*/ 180 h 210"/>
                              <a:gd name="T58" fmla="*/ 145 w 165"/>
                              <a:gd name="T59" fmla="*/ 165 h 210"/>
                              <a:gd name="T60" fmla="*/ 155 w 165"/>
                              <a:gd name="T61" fmla="*/ 145 h 210"/>
                              <a:gd name="T62" fmla="*/ 160 w 165"/>
                              <a:gd name="T63" fmla="*/ 125 h 210"/>
                              <a:gd name="T64" fmla="*/ 165 w 165"/>
                              <a:gd name="T65" fmla="*/ 105 h 210"/>
                              <a:gd name="T66" fmla="*/ 165 w 165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5" h="210">
                                <a:moveTo>
                                  <a:pt x="165" y="105"/>
                                </a:moveTo>
                                <a:lnTo>
                                  <a:pt x="165" y="105"/>
                                </a:lnTo>
                                <a:lnTo>
                                  <a:pt x="160" y="85"/>
                                </a:lnTo>
                                <a:lnTo>
                                  <a:pt x="155" y="65"/>
                                </a:lnTo>
                                <a:lnTo>
                                  <a:pt x="145" y="50"/>
                                </a:lnTo>
                                <a:lnTo>
                                  <a:pt x="135" y="30"/>
                                </a:lnTo>
                                <a:lnTo>
                                  <a:pt x="120" y="20"/>
                                </a:lnTo>
                                <a:lnTo>
                                  <a:pt x="100" y="10"/>
                                </a:lnTo>
                                <a:lnTo>
                                  <a:pt x="85" y="5"/>
                                </a:lnTo>
                                <a:lnTo>
                                  <a:pt x="70" y="0"/>
                                </a:lnTo>
                                <a:lnTo>
                                  <a:pt x="55" y="5"/>
                                </a:lnTo>
                                <a:lnTo>
                                  <a:pt x="45" y="10"/>
                                </a:lnTo>
                                <a:lnTo>
                                  <a:pt x="30" y="20"/>
                                </a:lnTo>
                                <a:lnTo>
                                  <a:pt x="20" y="30"/>
                                </a:lnTo>
                                <a:lnTo>
                                  <a:pt x="5" y="65"/>
                                </a:lnTo>
                                <a:lnTo>
                                  <a:pt x="0" y="105"/>
                                </a:lnTo>
                                <a:lnTo>
                                  <a:pt x="5" y="145"/>
                                </a:lnTo>
                                <a:lnTo>
                                  <a:pt x="20" y="180"/>
                                </a:lnTo>
                                <a:lnTo>
                                  <a:pt x="30" y="190"/>
                                </a:lnTo>
                                <a:lnTo>
                                  <a:pt x="45" y="200"/>
                                </a:lnTo>
                                <a:lnTo>
                                  <a:pt x="55" y="210"/>
                                </a:lnTo>
                                <a:lnTo>
                                  <a:pt x="70" y="210"/>
                                </a:lnTo>
                                <a:lnTo>
                                  <a:pt x="85" y="210"/>
                                </a:lnTo>
                                <a:lnTo>
                                  <a:pt x="100" y="205"/>
                                </a:lnTo>
                                <a:lnTo>
                                  <a:pt x="120" y="195"/>
                                </a:lnTo>
                                <a:lnTo>
                                  <a:pt x="135" y="180"/>
                                </a:lnTo>
                                <a:lnTo>
                                  <a:pt x="145" y="165"/>
                                </a:lnTo>
                                <a:lnTo>
                                  <a:pt x="155" y="145"/>
                                </a:lnTo>
                                <a:lnTo>
                                  <a:pt x="160" y="125"/>
                                </a:lnTo>
                                <a:lnTo>
                                  <a:pt x="165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3598"/>
                        <wps:cNvSpPr>
                          <a:spLocks/>
                        </wps:cNvSpPr>
                        <wps:spPr bwMode="auto">
                          <a:xfrm>
                            <a:off x="519" y="6736"/>
                            <a:ext cx="145" cy="150"/>
                          </a:xfrm>
                          <a:custGeom>
                            <a:avLst/>
                            <a:gdLst>
                              <a:gd name="T0" fmla="*/ 145 w 145"/>
                              <a:gd name="T1" fmla="*/ 75 h 150"/>
                              <a:gd name="T2" fmla="*/ 145 w 145"/>
                              <a:gd name="T3" fmla="*/ 75 h 150"/>
                              <a:gd name="T4" fmla="*/ 140 w 145"/>
                              <a:gd name="T5" fmla="*/ 60 h 150"/>
                              <a:gd name="T6" fmla="*/ 135 w 145"/>
                              <a:gd name="T7" fmla="*/ 45 h 150"/>
                              <a:gd name="T8" fmla="*/ 120 w 145"/>
                              <a:gd name="T9" fmla="*/ 35 h 150"/>
                              <a:gd name="T10" fmla="*/ 110 w 145"/>
                              <a:gd name="T11" fmla="*/ 25 h 150"/>
                              <a:gd name="T12" fmla="*/ 75 w 145"/>
                              <a:gd name="T13" fmla="*/ 10 h 150"/>
                              <a:gd name="T14" fmla="*/ 50 w 145"/>
                              <a:gd name="T15" fmla="*/ 0 h 150"/>
                              <a:gd name="T16" fmla="*/ 50 w 145"/>
                              <a:gd name="T17" fmla="*/ 0 h 150"/>
                              <a:gd name="T18" fmla="*/ 40 w 145"/>
                              <a:gd name="T19" fmla="*/ 5 h 150"/>
                              <a:gd name="T20" fmla="*/ 30 w 145"/>
                              <a:gd name="T21" fmla="*/ 10 h 150"/>
                              <a:gd name="T22" fmla="*/ 15 w 145"/>
                              <a:gd name="T23" fmla="*/ 25 h 150"/>
                              <a:gd name="T24" fmla="*/ 5 w 145"/>
                              <a:gd name="T25" fmla="*/ 45 h 150"/>
                              <a:gd name="T26" fmla="*/ 0 w 145"/>
                              <a:gd name="T27" fmla="*/ 75 h 150"/>
                              <a:gd name="T28" fmla="*/ 0 w 145"/>
                              <a:gd name="T29" fmla="*/ 75 h 150"/>
                              <a:gd name="T30" fmla="*/ 5 w 145"/>
                              <a:gd name="T31" fmla="*/ 105 h 150"/>
                              <a:gd name="T32" fmla="*/ 15 w 145"/>
                              <a:gd name="T33" fmla="*/ 125 h 150"/>
                              <a:gd name="T34" fmla="*/ 30 w 145"/>
                              <a:gd name="T35" fmla="*/ 145 h 150"/>
                              <a:gd name="T36" fmla="*/ 50 w 145"/>
                              <a:gd name="T37" fmla="*/ 150 h 150"/>
                              <a:gd name="T38" fmla="*/ 50 w 145"/>
                              <a:gd name="T39" fmla="*/ 150 h 150"/>
                              <a:gd name="T40" fmla="*/ 75 w 145"/>
                              <a:gd name="T41" fmla="*/ 145 h 150"/>
                              <a:gd name="T42" fmla="*/ 105 w 145"/>
                              <a:gd name="T43" fmla="*/ 130 h 150"/>
                              <a:gd name="T44" fmla="*/ 120 w 145"/>
                              <a:gd name="T45" fmla="*/ 120 h 150"/>
                              <a:gd name="T46" fmla="*/ 135 w 145"/>
                              <a:gd name="T47" fmla="*/ 105 h 150"/>
                              <a:gd name="T48" fmla="*/ 140 w 145"/>
                              <a:gd name="T49" fmla="*/ 90 h 150"/>
                              <a:gd name="T50" fmla="*/ 145 w 145"/>
                              <a:gd name="T51" fmla="*/ 75 h 150"/>
                              <a:gd name="T52" fmla="*/ 145 w 145"/>
                              <a:gd name="T53" fmla="*/ 75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50">
                                <a:moveTo>
                                  <a:pt x="145" y="75"/>
                                </a:moveTo>
                                <a:lnTo>
                                  <a:pt x="145" y="75"/>
                                </a:lnTo>
                                <a:lnTo>
                                  <a:pt x="140" y="60"/>
                                </a:lnTo>
                                <a:lnTo>
                                  <a:pt x="135" y="45"/>
                                </a:lnTo>
                                <a:lnTo>
                                  <a:pt x="120" y="35"/>
                                </a:lnTo>
                                <a:lnTo>
                                  <a:pt x="110" y="25"/>
                                </a:lnTo>
                                <a:lnTo>
                                  <a:pt x="75" y="10"/>
                                </a:lnTo>
                                <a:lnTo>
                                  <a:pt x="50" y="0"/>
                                </a:lnTo>
                                <a:lnTo>
                                  <a:pt x="40" y="5"/>
                                </a:lnTo>
                                <a:lnTo>
                                  <a:pt x="30" y="10"/>
                                </a:lnTo>
                                <a:lnTo>
                                  <a:pt x="15" y="25"/>
                                </a:lnTo>
                                <a:lnTo>
                                  <a:pt x="5" y="45"/>
                                </a:lnTo>
                                <a:lnTo>
                                  <a:pt x="0" y="75"/>
                                </a:lnTo>
                                <a:lnTo>
                                  <a:pt x="5" y="105"/>
                                </a:lnTo>
                                <a:lnTo>
                                  <a:pt x="15" y="125"/>
                                </a:lnTo>
                                <a:lnTo>
                                  <a:pt x="30" y="145"/>
                                </a:lnTo>
                                <a:lnTo>
                                  <a:pt x="50" y="150"/>
                                </a:lnTo>
                                <a:lnTo>
                                  <a:pt x="75" y="145"/>
                                </a:lnTo>
                                <a:lnTo>
                                  <a:pt x="105" y="130"/>
                                </a:lnTo>
                                <a:lnTo>
                                  <a:pt x="120" y="120"/>
                                </a:lnTo>
                                <a:lnTo>
                                  <a:pt x="135" y="105"/>
                                </a:lnTo>
                                <a:lnTo>
                                  <a:pt x="140" y="90"/>
                                </a:lnTo>
                                <a:lnTo>
                                  <a:pt x="145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3599"/>
                        <wps:cNvSpPr>
                          <a:spLocks/>
                        </wps:cNvSpPr>
                        <wps:spPr bwMode="auto">
                          <a:xfrm>
                            <a:off x="664" y="6561"/>
                            <a:ext cx="20" cy="510"/>
                          </a:xfrm>
                          <a:custGeom>
                            <a:avLst/>
                            <a:gdLst>
                              <a:gd name="T0" fmla="*/ 0 w 20"/>
                              <a:gd name="T1" fmla="*/ 510 h 510"/>
                              <a:gd name="T2" fmla="*/ 0 w 20"/>
                              <a:gd name="T3" fmla="*/ 510 h 510"/>
                              <a:gd name="T4" fmla="*/ 10 w 20"/>
                              <a:gd name="T5" fmla="*/ 485 h 510"/>
                              <a:gd name="T6" fmla="*/ 20 w 20"/>
                              <a:gd name="T7" fmla="*/ 440 h 510"/>
                              <a:gd name="T8" fmla="*/ 20 w 20"/>
                              <a:gd name="T9" fmla="*/ 405 h 510"/>
                              <a:gd name="T10" fmla="*/ 20 w 20"/>
                              <a:gd name="T11" fmla="*/ 365 h 510"/>
                              <a:gd name="T12" fmla="*/ 10 w 20"/>
                              <a:gd name="T13" fmla="*/ 310 h 510"/>
                              <a:gd name="T14" fmla="*/ 0 w 20"/>
                              <a:gd name="T15" fmla="*/ 250 h 510"/>
                              <a:gd name="T16" fmla="*/ 0 w 20"/>
                              <a:gd name="T17" fmla="*/ 250 h 510"/>
                              <a:gd name="T18" fmla="*/ 0 w 20"/>
                              <a:gd name="T19" fmla="*/ 250 h 510"/>
                              <a:gd name="T20" fmla="*/ 10 w 20"/>
                              <a:gd name="T21" fmla="*/ 190 h 510"/>
                              <a:gd name="T22" fmla="*/ 15 w 20"/>
                              <a:gd name="T23" fmla="*/ 140 h 510"/>
                              <a:gd name="T24" fmla="*/ 20 w 20"/>
                              <a:gd name="T25" fmla="*/ 100 h 510"/>
                              <a:gd name="T26" fmla="*/ 20 w 20"/>
                              <a:gd name="T27" fmla="*/ 65 h 510"/>
                              <a:gd name="T28" fmla="*/ 10 w 20"/>
                              <a:gd name="T29" fmla="*/ 20 h 510"/>
                              <a:gd name="T30" fmla="*/ 0 w 20"/>
                              <a:gd name="T3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0" y="485"/>
                                </a:lnTo>
                                <a:lnTo>
                                  <a:pt x="20" y="440"/>
                                </a:lnTo>
                                <a:lnTo>
                                  <a:pt x="20" y="405"/>
                                </a:lnTo>
                                <a:lnTo>
                                  <a:pt x="20" y="365"/>
                                </a:lnTo>
                                <a:lnTo>
                                  <a:pt x="10" y="310"/>
                                </a:lnTo>
                                <a:lnTo>
                                  <a:pt x="0" y="250"/>
                                </a:lnTo>
                                <a:lnTo>
                                  <a:pt x="10" y="190"/>
                                </a:lnTo>
                                <a:lnTo>
                                  <a:pt x="15" y="140"/>
                                </a:lnTo>
                                <a:lnTo>
                                  <a:pt x="20" y="100"/>
                                </a:lnTo>
                                <a:lnTo>
                                  <a:pt x="20" y="65"/>
                                </a:lnTo>
                                <a:lnTo>
                                  <a:pt x="10" y="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3600"/>
                        <wps:cNvSpPr>
                          <a:spLocks/>
                        </wps:cNvSpPr>
                        <wps:spPr bwMode="auto">
                          <a:xfrm>
                            <a:off x="664" y="6561"/>
                            <a:ext cx="45" cy="510"/>
                          </a:xfrm>
                          <a:custGeom>
                            <a:avLst/>
                            <a:gdLst>
                              <a:gd name="T0" fmla="*/ 0 w 45"/>
                              <a:gd name="T1" fmla="*/ 510 h 510"/>
                              <a:gd name="T2" fmla="*/ 0 w 45"/>
                              <a:gd name="T3" fmla="*/ 510 h 510"/>
                              <a:gd name="T4" fmla="*/ 15 w 45"/>
                              <a:gd name="T5" fmla="*/ 465 h 510"/>
                              <a:gd name="T6" fmla="*/ 25 w 45"/>
                              <a:gd name="T7" fmla="*/ 420 h 510"/>
                              <a:gd name="T8" fmla="*/ 35 w 45"/>
                              <a:gd name="T9" fmla="*/ 355 h 510"/>
                              <a:gd name="T10" fmla="*/ 45 w 45"/>
                              <a:gd name="T11" fmla="*/ 280 h 510"/>
                              <a:gd name="T12" fmla="*/ 40 w 45"/>
                              <a:gd name="T13" fmla="*/ 190 h 510"/>
                              <a:gd name="T14" fmla="*/ 35 w 45"/>
                              <a:gd name="T15" fmla="*/ 145 h 510"/>
                              <a:gd name="T16" fmla="*/ 30 w 45"/>
                              <a:gd name="T17" fmla="*/ 100 h 510"/>
                              <a:gd name="T18" fmla="*/ 15 w 45"/>
                              <a:gd name="T19" fmla="*/ 50 h 510"/>
                              <a:gd name="T20" fmla="*/ 0 w 45"/>
                              <a:gd name="T2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5" y="465"/>
                                </a:lnTo>
                                <a:lnTo>
                                  <a:pt x="25" y="420"/>
                                </a:lnTo>
                                <a:lnTo>
                                  <a:pt x="35" y="355"/>
                                </a:lnTo>
                                <a:lnTo>
                                  <a:pt x="45" y="280"/>
                                </a:lnTo>
                                <a:lnTo>
                                  <a:pt x="40" y="190"/>
                                </a:lnTo>
                                <a:lnTo>
                                  <a:pt x="35" y="145"/>
                                </a:lnTo>
                                <a:lnTo>
                                  <a:pt x="30" y="100"/>
                                </a:lnTo>
                                <a:lnTo>
                                  <a:pt x="15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Line 3601"/>
                        <wps:cNvCnPr/>
                        <wps:spPr bwMode="auto">
                          <a:xfrm flipV="1">
                            <a:off x="759" y="6551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Line 3602"/>
                        <wps:cNvCnPr/>
                        <wps:spPr bwMode="auto">
                          <a:xfrm flipV="1">
                            <a:off x="789" y="6551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Freeform 3603"/>
                        <wps:cNvSpPr>
                          <a:spLocks/>
                        </wps:cNvSpPr>
                        <wps:spPr bwMode="auto">
                          <a:xfrm>
                            <a:off x="415" y="6031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10 h 50"/>
                              <a:gd name="T2" fmla="*/ 249 w 249"/>
                              <a:gd name="T3" fmla="*/ 10 h 50"/>
                              <a:gd name="T4" fmla="*/ 239 w 249"/>
                              <a:gd name="T5" fmla="*/ 20 h 50"/>
                              <a:gd name="T6" fmla="*/ 224 w 249"/>
                              <a:gd name="T7" fmla="*/ 30 h 50"/>
                              <a:gd name="T8" fmla="*/ 199 w 249"/>
                              <a:gd name="T9" fmla="*/ 45 h 50"/>
                              <a:gd name="T10" fmla="*/ 169 w 249"/>
                              <a:gd name="T11" fmla="*/ 45 h 50"/>
                              <a:gd name="T12" fmla="*/ 139 w 249"/>
                              <a:gd name="T13" fmla="*/ 45 h 50"/>
                              <a:gd name="T14" fmla="*/ 114 w 249"/>
                              <a:gd name="T15" fmla="*/ 35 h 50"/>
                              <a:gd name="T16" fmla="*/ 94 w 249"/>
                              <a:gd name="T17" fmla="*/ 25 h 50"/>
                              <a:gd name="T18" fmla="*/ 64 w 249"/>
                              <a:gd name="T19" fmla="*/ 5 h 50"/>
                              <a:gd name="T20" fmla="*/ 64 w 249"/>
                              <a:gd name="T21" fmla="*/ 5 h 50"/>
                              <a:gd name="T22" fmla="*/ 59 w 249"/>
                              <a:gd name="T23" fmla="*/ 0 h 50"/>
                              <a:gd name="T24" fmla="*/ 49 w 249"/>
                              <a:gd name="T25" fmla="*/ 0 h 50"/>
                              <a:gd name="T26" fmla="*/ 34 w 249"/>
                              <a:gd name="T27" fmla="*/ 20 h 50"/>
                              <a:gd name="T28" fmla="*/ 14 w 249"/>
                              <a:gd name="T29" fmla="*/ 50 h 50"/>
                              <a:gd name="T30" fmla="*/ 0 w 249"/>
                              <a:gd name="T31" fmla="*/ 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10"/>
                                </a:moveTo>
                                <a:lnTo>
                                  <a:pt x="249" y="10"/>
                                </a:lnTo>
                                <a:lnTo>
                                  <a:pt x="239" y="20"/>
                                </a:lnTo>
                                <a:lnTo>
                                  <a:pt x="224" y="30"/>
                                </a:lnTo>
                                <a:lnTo>
                                  <a:pt x="199" y="45"/>
                                </a:lnTo>
                                <a:lnTo>
                                  <a:pt x="169" y="45"/>
                                </a:lnTo>
                                <a:lnTo>
                                  <a:pt x="139" y="45"/>
                                </a:lnTo>
                                <a:lnTo>
                                  <a:pt x="114" y="35"/>
                                </a:lnTo>
                                <a:lnTo>
                                  <a:pt x="94" y="25"/>
                                </a:lnTo>
                                <a:lnTo>
                                  <a:pt x="64" y="5"/>
                                </a:lnTo>
                                <a:lnTo>
                                  <a:pt x="59" y="0"/>
                                </a:lnTo>
                                <a:lnTo>
                                  <a:pt x="49" y="0"/>
                                </a:lnTo>
                                <a:lnTo>
                                  <a:pt x="34" y="20"/>
                                </a:lnTo>
                                <a:lnTo>
                                  <a:pt x="14" y="50"/>
                                </a:lnTo>
                                <a:lnTo>
                                  <a:pt x="0" y="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3604"/>
                        <wps:cNvSpPr>
                          <a:spLocks/>
                        </wps:cNvSpPr>
                        <wps:spPr bwMode="auto">
                          <a:xfrm>
                            <a:off x="415" y="6501"/>
                            <a:ext cx="249" cy="55"/>
                          </a:xfrm>
                          <a:custGeom>
                            <a:avLst/>
                            <a:gdLst>
                              <a:gd name="T0" fmla="*/ 249 w 249"/>
                              <a:gd name="T1" fmla="*/ 50 h 55"/>
                              <a:gd name="T2" fmla="*/ 249 w 249"/>
                              <a:gd name="T3" fmla="*/ 50 h 55"/>
                              <a:gd name="T4" fmla="*/ 224 w 249"/>
                              <a:gd name="T5" fmla="*/ 25 h 55"/>
                              <a:gd name="T6" fmla="*/ 199 w 249"/>
                              <a:gd name="T7" fmla="*/ 15 h 55"/>
                              <a:gd name="T8" fmla="*/ 169 w 249"/>
                              <a:gd name="T9" fmla="*/ 10 h 55"/>
                              <a:gd name="T10" fmla="*/ 139 w 249"/>
                              <a:gd name="T11" fmla="*/ 15 h 55"/>
                              <a:gd name="T12" fmla="*/ 114 w 249"/>
                              <a:gd name="T13" fmla="*/ 20 h 55"/>
                              <a:gd name="T14" fmla="*/ 94 w 249"/>
                              <a:gd name="T15" fmla="*/ 30 h 55"/>
                              <a:gd name="T16" fmla="*/ 64 w 249"/>
                              <a:gd name="T17" fmla="*/ 50 h 55"/>
                              <a:gd name="T18" fmla="*/ 64 w 249"/>
                              <a:gd name="T19" fmla="*/ 50 h 55"/>
                              <a:gd name="T20" fmla="*/ 59 w 249"/>
                              <a:gd name="T21" fmla="*/ 55 h 55"/>
                              <a:gd name="T22" fmla="*/ 54 w 249"/>
                              <a:gd name="T23" fmla="*/ 50 h 55"/>
                              <a:gd name="T24" fmla="*/ 34 w 249"/>
                              <a:gd name="T25" fmla="*/ 35 h 55"/>
                              <a:gd name="T26" fmla="*/ 14 w 249"/>
                              <a:gd name="T27" fmla="*/ 0 h 55"/>
                              <a:gd name="T28" fmla="*/ 0 w 249"/>
                              <a:gd name="T29" fmla="*/ 50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5">
                                <a:moveTo>
                                  <a:pt x="249" y="50"/>
                                </a:moveTo>
                                <a:lnTo>
                                  <a:pt x="249" y="50"/>
                                </a:lnTo>
                                <a:lnTo>
                                  <a:pt x="224" y="25"/>
                                </a:lnTo>
                                <a:lnTo>
                                  <a:pt x="199" y="15"/>
                                </a:lnTo>
                                <a:lnTo>
                                  <a:pt x="169" y="10"/>
                                </a:lnTo>
                                <a:lnTo>
                                  <a:pt x="139" y="15"/>
                                </a:lnTo>
                                <a:lnTo>
                                  <a:pt x="114" y="20"/>
                                </a:lnTo>
                                <a:lnTo>
                                  <a:pt x="94" y="30"/>
                                </a:lnTo>
                                <a:lnTo>
                                  <a:pt x="64" y="50"/>
                                </a:lnTo>
                                <a:lnTo>
                                  <a:pt x="59" y="55"/>
                                </a:lnTo>
                                <a:lnTo>
                                  <a:pt x="54" y="50"/>
                                </a:lnTo>
                                <a:lnTo>
                                  <a:pt x="34" y="35"/>
                                </a:lnTo>
                                <a:lnTo>
                                  <a:pt x="14" y="0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reeform 3605"/>
                        <wps:cNvSpPr>
                          <a:spLocks/>
                        </wps:cNvSpPr>
                        <wps:spPr bwMode="auto">
                          <a:xfrm>
                            <a:off x="420" y="6076"/>
                            <a:ext cx="244" cy="435"/>
                          </a:xfrm>
                          <a:custGeom>
                            <a:avLst/>
                            <a:gdLst>
                              <a:gd name="T0" fmla="*/ 244 w 244"/>
                              <a:gd name="T1" fmla="*/ 215 h 435"/>
                              <a:gd name="T2" fmla="*/ 244 w 244"/>
                              <a:gd name="T3" fmla="*/ 215 h 435"/>
                              <a:gd name="T4" fmla="*/ 239 w 244"/>
                              <a:gd name="T5" fmla="*/ 135 h 435"/>
                              <a:gd name="T6" fmla="*/ 234 w 244"/>
                              <a:gd name="T7" fmla="*/ 95 h 435"/>
                              <a:gd name="T8" fmla="*/ 229 w 244"/>
                              <a:gd name="T9" fmla="*/ 65 h 435"/>
                              <a:gd name="T10" fmla="*/ 214 w 244"/>
                              <a:gd name="T11" fmla="*/ 40 h 435"/>
                              <a:gd name="T12" fmla="*/ 199 w 244"/>
                              <a:gd name="T13" fmla="*/ 20 h 435"/>
                              <a:gd name="T14" fmla="*/ 179 w 244"/>
                              <a:gd name="T15" fmla="*/ 5 h 435"/>
                              <a:gd name="T16" fmla="*/ 149 w 244"/>
                              <a:gd name="T17" fmla="*/ 0 h 435"/>
                              <a:gd name="T18" fmla="*/ 149 w 244"/>
                              <a:gd name="T19" fmla="*/ 0 h 435"/>
                              <a:gd name="T20" fmla="*/ 119 w 244"/>
                              <a:gd name="T21" fmla="*/ 0 h 435"/>
                              <a:gd name="T22" fmla="*/ 94 w 244"/>
                              <a:gd name="T23" fmla="*/ 15 h 435"/>
                              <a:gd name="T24" fmla="*/ 69 w 244"/>
                              <a:gd name="T25" fmla="*/ 35 h 435"/>
                              <a:gd name="T26" fmla="*/ 44 w 244"/>
                              <a:gd name="T27" fmla="*/ 60 h 435"/>
                              <a:gd name="T28" fmla="*/ 24 w 244"/>
                              <a:gd name="T29" fmla="*/ 95 h 435"/>
                              <a:gd name="T30" fmla="*/ 14 w 244"/>
                              <a:gd name="T31" fmla="*/ 130 h 435"/>
                              <a:gd name="T32" fmla="*/ 4 w 244"/>
                              <a:gd name="T33" fmla="*/ 170 h 435"/>
                              <a:gd name="T34" fmla="*/ 0 w 244"/>
                              <a:gd name="T35" fmla="*/ 215 h 435"/>
                              <a:gd name="T36" fmla="*/ 0 w 244"/>
                              <a:gd name="T37" fmla="*/ 215 h 435"/>
                              <a:gd name="T38" fmla="*/ 4 w 244"/>
                              <a:gd name="T39" fmla="*/ 260 h 435"/>
                              <a:gd name="T40" fmla="*/ 14 w 244"/>
                              <a:gd name="T41" fmla="*/ 300 h 435"/>
                              <a:gd name="T42" fmla="*/ 24 w 244"/>
                              <a:gd name="T43" fmla="*/ 340 h 435"/>
                              <a:gd name="T44" fmla="*/ 44 w 244"/>
                              <a:gd name="T45" fmla="*/ 370 h 435"/>
                              <a:gd name="T46" fmla="*/ 69 w 244"/>
                              <a:gd name="T47" fmla="*/ 395 h 435"/>
                              <a:gd name="T48" fmla="*/ 94 w 244"/>
                              <a:gd name="T49" fmla="*/ 415 h 435"/>
                              <a:gd name="T50" fmla="*/ 119 w 244"/>
                              <a:gd name="T51" fmla="*/ 430 h 435"/>
                              <a:gd name="T52" fmla="*/ 149 w 244"/>
                              <a:gd name="T53" fmla="*/ 435 h 435"/>
                              <a:gd name="T54" fmla="*/ 149 w 244"/>
                              <a:gd name="T55" fmla="*/ 435 h 435"/>
                              <a:gd name="T56" fmla="*/ 179 w 244"/>
                              <a:gd name="T57" fmla="*/ 430 h 435"/>
                              <a:gd name="T58" fmla="*/ 199 w 244"/>
                              <a:gd name="T59" fmla="*/ 420 h 435"/>
                              <a:gd name="T60" fmla="*/ 214 w 244"/>
                              <a:gd name="T61" fmla="*/ 400 h 435"/>
                              <a:gd name="T62" fmla="*/ 229 w 244"/>
                              <a:gd name="T63" fmla="*/ 370 h 435"/>
                              <a:gd name="T64" fmla="*/ 234 w 244"/>
                              <a:gd name="T65" fmla="*/ 340 h 435"/>
                              <a:gd name="T66" fmla="*/ 239 w 244"/>
                              <a:gd name="T67" fmla="*/ 300 h 435"/>
                              <a:gd name="T68" fmla="*/ 244 w 244"/>
                              <a:gd name="T69" fmla="*/ 215 h 435"/>
                              <a:gd name="T70" fmla="*/ 244 w 244"/>
                              <a:gd name="T71" fmla="*/ 215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244" y="215"/>
                                </a:moveTo>
                                <a:lnTo>
                                  <a:pt x="244" y="215"/>
                                </a:lnTo>
                                <a:lnTo>
                                  <a:pt x="239" y="135"/>
                                </a:lnTo>
                                <a:lnTo>
                                  <a:pt x="234" y="95"/>
                                </a:lnTo>
                                <a:lnTo>
                                  <a:pt x="229" y="65"/>
                                </a:lnTo>
                                <a:lnTo>
                                  <a:pt x="214" y="40"/>
                                </a:lnTo>
                                <a:lnTo>
                                  <a:pt x="199" y="20"/>
                                </a:lnTo>
                                <a:lnTo>
                                  <a:pt x="179" y="5"/>
                                </a:lnTo>
                                <a:lnTo>
                                  <a:pt x="149" y="0"/>
                                </a:lnTo>
                                <a:lnTo>
                                  <a:pt x="119" y="0"/>
                                </a:lnTo>
                                <a:lnTo>
                                  <a:pt x="94" y="15"/>
                                </a:lnTo>
                                <a:lnTo>
                                  <a:pt x="69" y="35"/>
                                </a:lnTo>
                                <a:lnTo>
                                  <a:pt x="44" y="60"/>
                                </a:lnTo>
                                <a:lnTo>
                                  <a:pt x="24" y="95"/>
                                </a:lnTo>
                                <a:lnTo>
                                  <a:pt x="14" y="130"/>
                                </a:lnTo>
                                <a:lnTo>
                                  <a:pt x="4" y="170"/>
                                </a:lnTo>
                                <a:lnTo>
                                  <a:pt x="0" y="215"/>
                                </a:lnTo>
                                <a:lnTo>
                                  <a:pt x="4" y="260"/>
                                </a:lnTo>
                                <a:lnTo>
                                  <a:pt x="14" y="300"/>
                                </a:lnTo>
                                <a:lnTo>
                                  <a:pt x="24" y="340"/>
                                </a:lnTo>
                                <a:lnTo>
                                  <a:pt x="44" y="370"/>
                                </a:lnTo>
                                <a:lnTo>
                                  <a:pt x="69" y="395"/>
                                </a:lnTo>
                                <a:lnTo>
                                  <a:pt x="94" y="415"/>
                                </a:lnTo>
                                <a:lnTo>
                                  <a:pt x="119" y="430"/>
                                </a:lnTo>
                                <a:lnTo>
                                  <a:pt x="149" y="435"/>
                                </a:lnTo>
                                <a:lnTo>
                                  <a:pt x="179" y="430"/>
                                </a:lnTo>
                                <a:lnTo>
                                  <a:pt x="199" y="420"/>
                                </a:lnTo>
                                <a:lnTo>
                                  <a:pt x="214" y="400"/>
                                </a:lnTo>
                                <a:lnTo>
                                  <a:pt x="229" y="370"/>
                                </a:lnTo>
                                <a:lnTo>
                                  <a:pt x="234" y="340"/>
                                </a:lnTo>
                                <a:lnTo>
                                  <a:pt x="239" y="300"/>
                                </a:lnTo>
                                <a:lnTo>
                                  <a:pt x="244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3606"/>
                        <wps:cNvSpPr>
                          <a:spLocks/>
                        </wps:cNvSpPr>
                        <wps:spPr bwMode="auto">
                          <a:xfrm>
                            <a:off x="469" y="6141"/>
                            <a:ext cx="195" cy="300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50 h 300"/>
                              <a:gd name="T2" fmla="*/ 195 w 195"/>
                              <a:gd name="T3" fmla="*/ 150 h 300"/>
                              <a:gd name="T4" fmla="*/ 195 w 195"/>
                              <a:gd name="T5" fmla="*/ 120 h 300"/>
                              <a:gd name="T6" fmla="*/ 190 w 195"/>
                              <a:gd name="T7" fmla="*/ 95 h 300"/>
                              <a:gd name="T8" fmla="*/ 180 w 195"/>
                              <a:gd name="T9" fmla="*/ 70 h 300"/>
                              <a:gd name="T10" fmla="*/ 170 w 195"/>
                              <a:gd name="T11" fmla="*/ 45 h 300"/>
                              <a:gd name="T12" fmla="*/ 155 w 195"/>
                              <a:gd name="T13" fmla="*/ 30 h 300"/>
                              <a:gd name="T14" fmla="*/ 140 w 195"/>
                              <a:gd name="T15" fmla="*/ 15 h 300"/>
                              <a:gd name="T16" fmla="*/ 120 w 195"/>
                              <a:gd name="T17" fmla="*/ 5 h 300"/>
                              <a:gd name="T18" fmla="*/ 100 w 195"/>
                              <a:gd name="T19" fmla="*/ 0 h 300"/>
                              <a:gd name="T20" fmla="*/ 100 w 195"/>
                              <a:gd name="T21" fmla="*/ 0 h 300"/>
                              <a:gd name="T22" fmla="*/ 80 w 195"/>
                              <a:gd name="T23" fmla="*/ 5 h 300"/>
                              <a:gd name="T24" fmla="*/ 60 w 195"/>
                              <a:gd name="T25" fmla="*/ 15 h 300"/>
                              <a:gd name="T26" fmla="*/ 45 w 195"/>
                              <a:gd name="T27" fmla="*/ 25 h 300"/>
                              <a:gd name="T28" fmla="*/ 30 w 195"/>
                              <a:gd name="T29" fmla="*/ 45 h 300"/>
                              <a:gd name="T30" fmla="*/ 15 w 195"/>
                              <a:gd name="T31" fmla="*/ 65 h 300"/>
                              <a:gd name="T32" fmla="*/ 5 w 195"/>
                              <a:gd name="T33" fmla="*/ 95 h 300"/>
                              <a:gd name="T34" fmla="*/ 0 w 195"/>
                              <a:gd name="T35" fmla="*/ 120 h 300"/>
                              <a:gd name="T36" fmla="*/ 0 w 195"/>
                              <a:gd name="T37" fmla="*/ 150 h 300"/>
                              <a:gd name="T38" fmla="*/ 0 w 195"/>
                              <a:gd name="T39" fmla="*/ 150 h 300"/>
                              <a:gd name="T40" fmla="*/ 0 w 195"/>
                              <a:gd name="T41" fmla="*/ 180 h 300"/>
                              <a:gd name="T42" fmla="*/ 5 w 195"/>
                              <a:gd name="T43" fmla="*/ 210 h 300"/>
                              <a:gd name="T44" fmla="*/ 15 w 195"/>
                              <a:gd name="T45" fmla="*/ 235 h 300"/>
                              <a:gd name="T46" fmla="*/ 30 w 195"/>
                              <a:gd name="T47" fmla="*/ 255 h 300"/>
                              <a:gd name="T48" fmla="*/ 45 w 195"/>
                              <a:gd name="T49" fmla="*/ 275 h 300"/>
                              <a:gd name="T50" fmla="*/ 60 w 195"/>
                              <a:gd name="T51" fmla="*/ 290 h 300"/>
                              <a:gd name="T52" fmla="*/ 80 w 195"/>
                              <a:gd name="T53" fmla="*/ 300 h 300"/>
                              <a:gd name="T54" fmla="*/ 100 w 195"/>
                              <a:gd name="T55" fmla="*/ 300 h 300"/>
                              <a:gd name="T56" fmla="*/ 100 w 195"/>
                              <a:gd name="T57" fmla="*/ 300 h 300"/>
                              <a:gd name="T58" fmla="*/ 120 w 195"/>
                              <a:gd name="T59" fmla="*/ 300 h 300"/>
                              <a:gd name="T60" fmla="*/ 140 w 195"/>
                              <a:gd name="T61" fmla="*/ 290 h 300"/>
                              <a:gd name="T62" fmla="*/ 155 w 195"/>
                              <a:gd name="T63" fmla="*/ 275 h 300"/>
                              <a:gd name="T64" fmla="*/ 170 w 195"/>
                              <a:gd name="T65" fmla="*/ 260 h 300"/>
                              <a:gd name="T66" fmla="*/ 180 w 195"/>
                              <a:gd name="T67" fmla="*/ 235 h 300"/>
                              <a:gd name="T68" fmla="*/ 190 w 195"/>
                              <a:gd name="T69" fmla="*/ 210 h 300"/>
                              <a:gd name="T70" fmla="*/ 195 w 195"/>
                              <a:gd name="T71" fmla="*/ 180 h 300"/>
                              <a:gd name="T72" fmla="*/ 195 w 195"/>
                              <a:gd name="T73" fmla="*/ 150 h 300"/>
                              <a:gd name="T74" fmla="*/ 195 w 195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5" h="300">
                                <a:moveTo>
                                  <a:pt x="195" y="150"/>
                                </a:moveTo>
                                <a:lnTo>
                                  <a:pt x="195" y="150"/>
                                </a:lnTo>
                                <a:lnTo>
                                  <a:pt x="195" y="120"/>
                                </a:lnTo>
                                <a:lnTo>
                                  <a:pt x="190" y="95"/>
                                </a:lnTo>
                                <a:lnTo>
                                  <a:pt x="180" y="70"/>
                                </a:lnTo>
                                <a:lnTo>
                                  <a:pt x="170" y="45"/>
                                </a:lnTo>
                                <a:lnTo>
                                  <a:pt x="155" y="30"/>
                                </a:lnTo>
                                <a:lnTo>
                                  <a:pt x="140" y="15"/>
                                </a:lnTo>
                                <a:lnTo>
                                  <a:pt x="120" y="5"/>
                                </a:lnTo>
                                <a:lnTo>
                                  <a:pt x="100" y="0"/>
                                </a:lnTo>
                                <a:lnTo>
                                  <a:pt x="80" y="5"/>
                                </a:lnTo>
                                <a:lnTo>
                                  <a:pt x="60" y="15"/>
                                </a:lnTo>
                                <a:lnTo>
                                  <a:pt x="45" y="25"/>
                                </a:lnTo>
                                <a:lnTo>
                                  <a:pt x="30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5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10"/>
                                </a:lnTo>
                                <a:lnTo>
                                  <a:pt x="15" y="235"/>
                                </a:lnTo>
                                <a:lnTo>
                                  <a:pt x="30" y="255"/>
                                </a:lnTo>
                                <a:lnTo>
                                  <a:pt x="45" y="275"/>
                                </a:lnTo>
                                <a:lnTo>
                                  <a:pt x="60" y="290"/>
                                </a:lnTo>
                                <a:lnTo>
                                  <a:pt x="80" y="300"/>
                                </a:lnTo>
                                <a:lnTo>
                                  <a:pt x="100" y="300"/>
                                </a:lnTo>
                                <a:lnTo>
                                  <a:pt x="120" y="300"/>
                                </a:lnTo>
                                <a:lnTo>
                                  <a:pt x="140" y="290"/>
                                </a:lnTo>
                                <a:lnTo>
                                  <a:pt x="155" y="275"/>
                                </a:lnTo>
                                <a:lnTo>
                                  <a:pt x="170" y="260"/>
                                </a:lnTo>
                                <a:lnTo>
                                  <a:pt x="180" y="235"/>
                                </a:lnTo>
                                <a:lnTo>
                                  <a:pt x="190" y="210"/>
                                </a:lnTo>
                                <a:lnTo>
                                  <a:pt x="195" y="180"/>
                                </a:lnTo>
                                <a:lnTo>
                                  <a:pt x="195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3607"/>
                        <wps:cNvSpPr>
                          <a:spLocks/>
                        </wps:cNvSpPr>
                        <wps:spPr bwMode="auto">
                          <a:xfrm>
                            <a:off x="499" y="6186"/>
                            <a:ext cx="165" cy="210"/>
                          </a:xfrm>
                          <a:custGeom>
                            <a:avLst/>
                            <a:gdLst>
                              <a:gd name="T0" fmla="*/ 165 w 165"/>
                              <a:gd name="T1" fmla="*/ 105 h 210"/>
                              <a:gd name="T2" fmla="*/ 165 w 165"/>
                              <a:gd name="T3" fmla="*/ 105 h 210"/>
                              <a:gd name="T4" fmla="*/ 160 w 165"/>
                              <a:gd name="T5" fmla="*/ 85 h 210"/>
                              <a:gd name="T6" fmla="*/ 155 w 165"/>
                              <a:gd name="T7" fmla="*/ 65 h 210"/>
                              <a:gd name="T8" fmla="*/ 145 w 165"/>
                              <a:gd name="T9" fmla="*/ 50 h 210"/>
                              <a:gd name="T10" fmla="*/ 135 w 165"/>
                              <a:gd name="T11" fmla="*/ 35 h 210"/>
                              <a:gd name="T12" fmla="*/ 120 w 165"/>
                              <a:gd name="T13" fmla="*/ 20 h 210"/>
                              <a:gd name="T14" fmla="*/ 100 w 165"/>
                              <a:gd name="T15" fmla="*/ 10 h 210"/>
                              <a:gd name="T16" fmla="*/ 85 w 165"/>
                              <a:gd name="T17" fmla="*/ 5 h 210"/>
                              <a:gd name="T18" fmla="*/ 70 w 165"/>
                              <a:gd name="T19" fmla="*/ 0 h 210"/>
                              <a:gd name="T20" fmla="*/ 70 w 165"/>
                              <a:gd name="T21" fmla="*/ 0 h 210"/>
                              <a:gd name="T22" fmla="*/ 55 w 165"/>
                              <a:gd name="T23" fmla="*/ 5 h 210"/>
                              <a:gd name="T24" fmla="*/ 45 w 165"/>
                              <a:gd name="T25" fmla="*/ 10 h 210"/>
                              <a:gd name="T26" fmla="*/ 30 w 165"/>
                              <a:gd name="T27" fmla="*/ 20 h 210"/>
                              <a:gd name="T28" fmla="*/ 20 w 165"/>
                              <a:gd name="T29" fmla="*/ 30 h 210"/>
                              <a:gd name="T30" fmla="*/ 5 w 165"/>
                              <a:gd name="T31" fmla="*/ 65 h 210"/>
                              <a:gd name="T32" fmla="*/ 0 w 165"/>
                              <a:gd name="T33" fmla="*/ 105 h 210"/>
                              <a:gd name="T34" fmla="*/ 0 w 165"/>
                              <a:gd name="T35" fmla="*/ 105 h 210"/>
                              <a:gd name="T36" fmla="*/ 5 w 165"/>
                              <a:gd name="T37" fmla="*/ 145 h 210"/>
                              <a:gd name="T38" fmla="*/ 20 w 165"/>
                              <a:gd name="T39" fmla="*/ 180 h 210"/>
                              <a:gd name="T40" fmla="*/ 30 w 165"/>
                              <a:gd name="T41" fmla="*/ 195 h 210"/>
                              <a:gd name="T42" fmla="*/ 45 w 165"/>
                              <a:gd name="T43" fmla="*/ 205 h 210"/>
                              <a:gd name="T44" fmla="*/ 55 w 165"/>
                              <a:gd name="T45" fmla="*/ 210 h 210"/>
                              <a:gd name="T46" fmla="*/ 70 w 165"/>
                              <a:gd name="T47" fmla="*/ 210 h 210"/>
                              <a:gd name="T48" fmla="*/ 70 w 165"/>
                              <a:gd name="T49" fmla="*/ 210 h 210"/>
                              <a:gd name="T50" fmla="*/ 85 w 165"/>
                              <a:gd name="T51" fmla="*/ 210 h 210"/>
                              <a:gd name="T52" fmla="*/ 100 w 165"/>
                              <a:gd name="T53" fmla="*/ 205 h 210"/>
                              <a:gd name="T54" fmla="*/ 120 w 165"/>
                              <a:gd name="T55" fmla="*/ 195 h 210"/>
                              <a:gd name="T56" fmla="*/ 135 w 165"/>
                              <a:gd name="T57" fmla="*/ 180 h 210"/>
                              <a:gd name="T58" fmla="*/ 145 w 165"/>
                              <a:gd name="T59" fmla="*/ 165 h 210"/>
                              <a:gd name="T60" fmla="*/ 155 w 165"/>
                              <a:gd name="T61" fmla="*/ 150 h 210"/>
                              <a:gd name="T62" fmla="*/ 160 w 165"/>
                              <a:gd name="T63" fmla="*/ 130 h 210"/>
                              <a:gd name="T64" fmla="*/ 165 w 165"/>
                              <a:gd name="T65" fmla="*/ 105 h 210"/>
                              <a:gd name="T66" fmla="*/ 165 w 165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5" h="210">
                                <a:moveTo>
                                  <a:pt x="165" y="105"/>
                                </a:moveTo>
                                <a:lnTo>
                                  <a:pt x="165" y="105"/>
                                </a:lnTo>
                                <a:lnTo>
                                  <a:pt x="160" y="85"/>
                                </a:lnTo>
                                <a:lnTo>
                                  <a:pt x="155" y="65"/>
                                </a:lnTo>
                                <a:lnTo>
                                  <a:pt x="145" y="50"/>
                                </a:lnTo>
                                <a:lnTo>
                                  <a:pt x="135" y="35"/>
                                </a:lnTo>
                                <a:lnTo>
                                  <a:pt x="120" y="20"/>
                                </a:lnTo>
                                <a:lnTo>
                                  <a:pt x="100" y="10"/>
                                </a:lnTo>
                                <a:lnTo>
                                  <a:pt x="85" y="5"/>
                                </a:lnTo>
                                <a:lnTo>
                                  <a:pt x="70" y="0"/>
                                </a:lnTo>
                                <a:lnTo>
                                  <a:pt x="55" y="5"/>
                                </a:lnTo>
                                <a:lnTo>
                                  <a:pt x="45" y="10"/>
                                </a:lnTo>
                                <a:lnTo>
                                  <a:pt x="30" y="20"/>
                                </a:lnTo>
                                <a:lnTo>
                                  <a:pt x="20" y="30"/>
                                </a:lnTo>
                                <a:lnTo>
                                  <a:pt x="5" y="65"/>
                                </a:lnTo>
                                <a:lnTo>
                                  <a:pt x="0" y="105"/>
                                </a:lnTo>
                                <a:lnTo>
                                  <a:pt x="5" y="145"/>
                                </a:lnTo>
                                <a:lnTo>
                                  <a:pt x="20" y="180"/>
                                </a:lnTo>
                                <a:lnTo>
                                  <a:pt x="30" y="195"/>
                                </a:lnTo>
                                <a:lnTo>
                                  <a:pt x="45" y="205"/>
                                </a:lnTo>
                                <a:lnTo>
                                  <a:pt x="55" y="210"/>
                                </a:lnTo>
                                <a:lnTo>
                                  <a:pt x="70" y="210"/>
                                </a:lnTo>
                                <a:lnTo>
                                  <a:pt x="85" y="210"/>
                                </a:lnTo>
                                <a:lnTo>
                                  <a:pt x="100" y="205"/>
                                </a:lnTo>
                                <a:lnTo>
                                  <a:pt x="120" y="195"/>
                                </a:lnTo>
                                <a:lnTo>
                                  <a:pt x="135" y="180"/>
                                </a:lnTo>
                                <a:lnTo>
                                  <a:pt x="145" y="165"/>
                                </a:lnTo>
                                <a:lnTo>
                                  <a:pt x="155" y="150"/>
                                </a:lnTo>
                                <a:lnTo>
                                  <a:pt x="160" y="130"/>
                                </a:lnTo>
                                <a:lnTo>
                                  <a:pt x="165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3608"/>
                        <wps:cNvSpPr>
                          <a:spLocks/>
                        </wps:cNvSpPr>
                        <wps:spPr bwMode="auto">
                          <a:xfrm>
                            <a:off x="519" y="6221"/>
                            <a:ext cx="145" cy="145"/>
                          </a:xfrm>
                          <a:custGeom>
                            <a:avLst/>
                            <a:gdLst>
                              <a:gd name="T0" fmla="*/ 145 w 145"/>
                              <a:gd name="T1" fmla="*/ 70 h 145"/>
                              <a:gd name="T2" fmla="*/ 145 w 145"/>
                              <a:gd name="T3" fmla="*/ 70 h 145"/>
                              <a:gd name="T4" fmla="*/ 140 w 145"/>
                              <a:gd name="T5" fmla="*/ 55 h 145"/>
                              <a:gd name="T6" fmla="*/ 135 w 145"/>
                              <a:gd name="T7" fmla="*/ 45 h 145"/>
                              <a:gd name="T8" fmla="*/ 120 w 145"/>
                              <a:gd name="T9" fmla="*/ 30 h 145"/>
                              <a:gd name="T10" fmla="*/ 110 w 145"/>
                              <a:gd name="T11" fmla="*/ 20 h 145"/>
                              <a:gd name="T12" fmla="*/ 75 w 145"/>
                              <a:gd name="T13" fmla="*/ 5 h 145"/>
                              <a:gd name="T14" fmla="*/ 50 w 145"/>
                              <a:gd name="T15" fmla="*/ 0 h 145"/>
                              <a:gd name="T16" fmla="*/ 50 w 145"/>
                              <a:gd name="T17" fmla="*/ 0 h 145"/>
                              <a:gd name="T18" fmla="*/ 40 w 145"/>
                              <a:gd name="T19" fmla="*/ 0 h 145"/>
                              <a:gd name="T20" fmla="*/ 30 w 145"/>
                              <a:gd name="T21" fmla="*/ 5 h 145"/>
                              <a:gd name="T22" fmla="*/ 15 w 145"/>
                              <a:gd name="T23" fmla="*/ 20 h 145"/>
                              <a:gd name="T24" fmla="*/ 5 w 145"/>
                              <a:gd name="T25" fmla="*/ 45 h 145"/>
                              <a:gd name="T26" fmla="*/ 0 w 145"/>
                              <a:gd name="T27" fmla="*/ 70 h 145"/>
                              <a:gd name="T28" fmla="*/ 0 w 145"/>
                              <a:gd name="T29" fmla="*/ 70 h 145"/>
                              <a:gd name="T30" fmla="*/ 5 w 145"/>
                              <a:gd name="T31" fmla="*/ 100 h 145"/>
                              <a:gd name="T32" fmla="*/ 15 w 145"/>
                              <a:gd name="T33" fmla="*/ 125 h 145"/>
                              <a:gd name="T34" fmla="*/ 30 w 145"/>
                              <a:gd name="T35" fmla="*/ 140 h 145"/>
                              <a:gd name="T36" fmla="*/ 50 w 145"/>
                              <a:gd name="T37" fmla="*/ 145 h 145"/>
                              <a:gd name="T38" fmla="*/ 50 w 145"/>
                              <a:gd name="T39" fmla="*/ 145 h 145"/>
                              <a:gd name="T40" fmla="*/ 75 w 145"/>
                              <a:gd name="T41" fmla="*/ 140 h 145"/>
                              <a:gd name="T42" fmla="*/ 105 w 145"/>
                              <a:gd name="T43" fmla="*/ 125 h 145"/>
                              <a:gd name="T44" fmla="*/ 120 w 145"/>
                              <a:gd name="T45" fmla="*/ 115 h 145"/>
                              <a:gd name="T46" fmla="*/ 135 w 145"/>
                              <a:gd name="T47" fmla="*/ 105 h 145"/>
                              <a:gd name="T48" fmla="*/ 140 w 145"/>
                              <a:gd name="T49" fmla="*/ 90 h 145"/>
                              <a:gd name="T50" fmla="*/ 145 w 145"/>
                              <a:gd name="T51" fmla="*/ 70 h 145"/>
                              <a:gd name="T52" fmla="*/ 145 w 145"/>
                              <a:gd name="T53" fmla="*/ 7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145" y="70"/>
                                </a:moveTo>
                                <a:lnTo>
                                  <a:pt x="145" y="70"/>
                                </a:lnTo>
                                <a:lnTo>
                                  <a:pt x="140" y="55"/>
                                </a:lnTo>
                                <a:lnTo>
                                  <a:pt x="135" y="45"/>
                                </a:lnTo>
                                <a:lnTo>
                                  <a:pt x="120" y="30"/>
                                </a:lnTo>
                                <a:lnTo>
                                  <a:pt x="110" y="20"/>
                                </a:lnTo>
                                <a:lnTo>
                                  <a:pt x="75" y="5"/>
                                </a:lnTo>
                                <a:lnTo>
                                  <a:pt x="50" y="0"/>
                                </a:lnTo>
                                <a:lnTo>
                                  <a:pt x="40" y="0"/>
                                </a:lnTo>
                                <a:lnTo>
                                  <a:pt x="30" y="5"/>
                                </a:lnTo>
                                <a:lnTo>
                                  <a:pt x="15" y="20"/>
                                </a:lnTo>
                                <a:lnTo>
                                  <a:pt x="5" y="45"/>
                                </a:lnTo>
                                <a:lnTo>
                                  <a:pt x="0" y="70"/>
                                </a:lnTo>
                                <a:lnTo>
                                  <a:pt x="5" y="100"/>
                                </a:lnTo>
                                <a:lnTo>
                                  <a:pt x="15" y="125"/>
                                </a:lnTo>
                                <a:lnTo>
                                  <a:pt x="30" y="140"/>
                                </a:lnTo>
                                <a:lnTo>
                                  <a:pt x="50" y="145"/>
                                </a:lnTo>
                                <a:lnTo>
                                  <a:pt x="75" y="140"/>
                                </a:lnTo>
                                <a:lnTo>
                                  <a:pt x="105" y="125"/>
                                </a:lnTo>
                                <a:lnTo>
                                  <a:pt x="120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40" y="90"/>
                                </a:lnTo>
                                <a:lnTo>
                                  <a:pt x="145" y="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3609"/>
                        <wps:cNvSpPr>
                          <a:spLocks/>
                        </wps:cNvSpPr>
                        <wps:spPr bwMode="auto">
                          <a:xfrm>
                            <a:off x="664" y="6041"/>
                            <a:ext cx="20" cy="510"/>
                          </a:xfrm>
                          <a:custGeom>
                            <a:avLst/>
                            <a:gdLst>
                              <a:gd name="T0" fmla="*/ 0 w 20"/>
                              <a:gd name="T1" fmla="*/ 510 h 510"/>
                              <a:gd name="T2" fmla="*/ 0 w 20"/>
                              <a:gd name="T3" fmla="*/ 510 h 510"/>
                              <a:gd name="T4" fmla="*/ 10 w 20"/>
                              <a:gd name="T5" fmla="*/ 485 h 510"/>
                              <a:gd name="T6" fmla="*/ 20 w 20"/>
                              <a:gd name="T7" fmla="*/ 440 h 510"/>
                              <a:gd name="T8" fmla="*/ 20 w 20"/>
                              <a:gd name="T9" fmla="*/ 405 h 510"/>
                              <a:gd name="T10" fmla="*/ 20 w 20"/>
                              <a:gd name="T11" fmla="*/ 365 h 510"/>
                              <a:gd name="T12" fmla="*/ 10 w 20"/>
                              <a:gd name="T13" fmla="*/ 315 h 510"/>
                              <a:gd name="T14" fmla="*/ 0 w 20"/>
                              <a:gd name="T15" fmla="*/ 255 h 510"/>
                              <a:gd name="T16" fmla="*/ 0 w 20"/>
                              <a:gd name="T17" fmla="*/ 250 h 510"/>
                              <a:gd name="T18" fmla="*/ 0 w 20"/>
                              <a:gd name="T19" fmla="*/ 250 h 510"/>
                              <a:gd name="T20" fmla="*/ 10 w 20"/>
                              <a:gd name="T21" fmla="*/ 190 h 510"/>
                              <a:gd name="T22" fmla="*/ 15 w 20"/>
                              <a:gd name="T23" fmla="*/ 140 h 510"/>
                              <a:gd name="T24" fmla="*/ 20 w 20"/>
                              <a:gd name="T25" fmla="*/ 100 h 510"/>
                              <a:gd name="T26" fmla="*/ 20 w 20"/>
                              <a:gd name="T27" fmla="*/ 65 h 510"/>
                              <a:gd name="T28" fmla="*/ 10 w 20"/>
                              <a:gd name="T29" fmla="*/ 20 h 510"/>
                              <a:gd name="T30" fmla="*/ 0 w 20"/>
                              <a:gd name="T3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0" y="485"/>
                                </a:lnTo>
                                <a:lnTo>
                                  <a:pt x="20" y="440"/>
                                </a:lnTo>
                                <a:lnTo>
                                  <a:pt x="20" y="405"/>
                                </a:lnTo>
                                <a:lnTo>
                                  <a:pt x="20" y="365"/>
                                </a:lnTo>
                                <a:lnTo>
                                  <a:pt x="10" y="315"/>
                                </a:lnTo>
                                <a:lnTo>
                                  <a:pt x="0" y="255"/>
                                </a:lnTo>
                                <a:lnTo>
                                  <a:pt x="0" y="250"/>
                                </a:lnTo>
                                <a:lnTo>
                                  <a:pt x="10" y="190"/>
                                </a:lnTo>
                                <a:lnTo>
                                  <a:pt x="15" y="140"/>
                                </a:lnTo>
                                <a:lnTo>
                                  <a:pt x="20" y="100"/>
                                </a:lnTo>
                                <a:lnTo>
                                  <a:pt x="20" y="65"/>
                                </a:lnTo>
                                <a:lnTo>
                                  <a:pt x="10" y="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3610"/>
                        <wps:cNvSpPr>
                          <a:spLocks/>
                        </wps:cNvSpPr>
                        <wps:spPr bwMode="auto">
                          <a:xfrm>
                            <a:off x="664" y="6041"/>
                            <a:ext cx="45" cy="510"/>
                          </a:xfrm>
                          <a:custGeom>
                            <a:avLst/>
                            <a:gdLst>
                              <a:gd name="T0" fmla="*/ 0 w 45"/>
                              <a:gd name="T1" fmla="*/ 510 h 510"/>
                              <a:gd name="T2" fmla="*/ 0 w 45"/>
                              <a:gd name="T3" fmla="*/ 510 h 510"/>
                              <a:gd name="T4" fmla="*/ 15 w 45"/>
                              <a:gd name="T5" fmla="*/ 470 h 510"/>
                              <a:gd name="T6" fmla="*/ 25 w 45"/>
                              <a:gd name="T7" fmla="*/ 420 h 510"/>
                              <a:gd name="T8" fmla="*/ 35 w 45"/>
                              <a:gd name="T9" fmla="*/ 355 h 510"/>
                              <a:gd name="T10" fmla="*/ 45 w 45"/>
                              <a:gd name="T11" fmla="*/ 280 h 510"/>
                              <a:gd name="T12" fmla="*/ 40 w 45"/>
                              <a:gd name="T13" fmla="*/ 195 h 510"/>
                              <a:gd name="T14" fmla="*/ 35 w 45"/>
                              <a:gd name="T15" fmla="*/ 145 h 510"/>
                              <a:gd name="T16" fmla="*/ 30 w 45"/>
                              <a:gd name="T17" fmla="*/ 100 h 510"/>
                              <a:gd name="T18" fmla="*/ 15 w 45"/>
                              <a:gd name="T19" fmla="*/ 50 h 510"/>
                              <a:gd name="T20" fmla="*/ 0 w 45"/>
                              <a:gd name="T2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5" y="470"/>
                                </a:lnTo>
                                <a:lnTo>
                                  <a:pt x="25" y="420"/>
                                </a:lnTo>
                                <a:lnTo>
                                  <a:pt x="35" y="355"/>
                                </a:lnTo>
                                <a:lnTo>
                                  <a:pt x="45" y="280"/>
                                </a:lnTo>
                                <a:lnTo>
                                  <a:pt x="40" y="195"/>
                                </a:lnTo>
                                <a:lnTo>
                                  <a:pt x="35" y="145"/>
                                </a:lnTo>
                                <a:lnTo>
                                  <a:pt x="30" y="100"/>
                                </a:lnTo>
                                <a:lnTo>
                                  <a:pt x="15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Line 3611"/>
                        <wps:cNvCnPr/>
                        <wps:spPr bwMode="auto">
                          <a:xfrm flipV="1">
                            <a:off x="759" y="6036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Line 3612"/>
                        <wps:cNvCnPr/>
                        <wps:spPr bwMode="auto">
                          <a:xfrm flipV="1">
                            <a:off x="789" y="6036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Freeform 3613"/>
                        <wps:cNvSpPr>
                          <a:spLocks/>
                        </wps:cNvSpPr>
                        <wps:spPr bwMode="auto">
                          <a:xfrm>
                            <a:off x="415" y="5511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10 h 50"/>
                              <a:gd name="T2" fmla="*/ 249 w 249"/>
                              <a:gd name="T3" fmla="*/ 10 h 50"/>
                              <a:gd name="T4" fmla="*/ 239 w 249"/>
                              <a:gd name="T5" fmla="*/ 25 h 50"/>
                              <a:gd name="T6" fmla="*/ 224 w 249"/>
                              <a:gd name="T7" fmla="*/ 35 h 50"/>
                              <a:gd name="T8" fmla="*/ 199 w 249"/>
                              <a:gd name="T9" fmla="*/ 45 h 50"/>
                              <a:gd name="T10" fmla="*/ 169 w 249"/>
                              <a:gd name="T11" fmla="*/ 50 h 50"/>
                              <a:gd name="T12" fmla="*/ 139 w 249"/>
                              <a:gd name="T13" fmla="*/ 45 h 50"/>
                              <a:gd name="T14" fmla="*/ 114 w 249"/>
                              <a:gd name="T15" fmla="*/ 35 h 50"/>
                              <a:gd name="T16" fmla="*/ 94 w 249"/>
                              <a:gd name="T17" fmla="*/ 25 h 50"/>
                              <a:gd name="T18" fmla="*/ 64 w 249"/>
                              <a:gd name="T19" fmla="*/ 5 h 50"/>
                              <a:gd name="T20" fmla="*/ 64 w 249"/>
                              <a:gd name="T21" fmla="*/ 5 h 50"/>
                              <a:gd name="T22" fmla="*/ 59 w 249"/>
                              <a:gd name="T23" fmla="*/ 0 h 50"/>
                              <a:gd name="T24" fmla="*/ 49 w 249"/>
                              <a:gd name="T25" fmla="*/ 5 h 50"/>
                              <a:gd name="T26" fmla="*/ 34 w 249"/>
                              <a:gd name="T27" fmla="*/ 20 h 50"/>
                              <a:gd name="T28" fmla="*/ 14 w 249"/>
                              <a:gd name="T29" fmla="*/ 50 h 50"/>
                              <a:gd name="T30" fmla="*/ 0 w 249"/>
                              <a:gd name="T31" fmla="*/ 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10"/>
                                </a:moveTo>
                                <a:lnTo>
                                  <a:pt x="249" y="10"/>
                                </a:lnTo>
                                <a:lnTo>
                                  <a:pt x="239" y="25"/>
                                </a:lnTo>
                                <a:lnTo>
                                  <a:pt x="224" y="35"/>
                                </a:lnTo>
                                <a:lnTo>
                                  <a:pt x="199" y="45"/>
                                </a:lnTo>
                                <a:lnTo>
                                  <a:pt x="169" y="50"/>
                                </a:lnTo>
                                <a:lnTo>
                                  <a:pt x="139" y="45"/>
                                </a:lnTo>
                                <a:lnTo>
                                  <a:pt x="114" y="35"/>
                                </a:lnTo>
                                <a:lnTo>
                                  <a:pt x="94" y="25"/>
                                </a:lnTo>
                                <a:lnTo>
                                  <a:pt x="64" y="5"/>
                                </a:lnTo>
                                <a:lnTo>
                                  <a:pt x="59" y="0"/>
                                </a:lnTo>
                                <a:lnTo>
                                  <a:pt x="49" y="5"/>
                                </a:lnTo>
                                <a:lnTo>
                                  <a:pt x="34" y="20"/>
                                </a:lnTo>
                                <a:lnTo>
                                  <a:pt x="14" y="50"/>
                                </a:lnTo>
                                <a:lnTo>
                                  <a:pt x="0" y="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3614"/>
                        <wps:cNvSpPr>
                          <a:spLocks/>
                        </wps:cNvSpPr>
                        <wps:spPr bwMode="auto">
                          <a:xfrm>
                            <a:off x="415" y="5986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45 h 50"/>
                              <a:gd name="T2" fmla="*/ 249 w 249"/>
                              <a:gd name="T3" fmla="*/ 45 h 50"/>
                              <a:gd name="T4" fmla="*/ 224 w 249"/>
                              <a:gd name="T5" fmla="*/ 25 h 50"/>
                              <a:gd name="T6" fmla="*/ 199 w 249"/>
                              <a:gd name="T7" fmla="*/ 10 h 50"/>
                              <a:gd name="T8" fmla="*/ 169 w 249"/>
                              <a:gd name="T9" fmla="*/ 5 h 50"/>
                              <a:gd name="T10" fmla="*/ 139 w 249"/>
                              <a:gd name="T11" fmla="*/ 10 h 50"/>
                              <a:gd name="T12" fmla="*/ 114 w 249"/>
                              <a:gd name="T13" fmla="*/ 15 h 50"/>
                              <a:gd name="T14" fmla="*/ 94 w 249"/>
                              <a:gd name="T15" fmla="*/ 25 h 50"/>
                              <a:gd name="T16" fmla="*/ 64 w 249"/>
                              <a:gd name="T17" fmla="*/ 45 h 50"/>
                              <a:gd name="T18" fmla="*/ 64 w 249"/>
                              <a:gd name="T19" fmla="*/ 45 h 50"/>
                              <a:gd name="T20" fmla="*/ 59 w 249"/>
                              <a:gd name="T21" fmla="*/ 50 h 50"/>
                              <a:gd name="T22" fmla="*/ 54 w 249"/>
                              <a:gd name="T23" fmla="*/ 45 h 50"/>
                              <a:gd name="T24" fmla="*/ 34 w 249"/>
                              <a:gd name="T25" fmla="*/ 30 h 50"/>
                              <a:gd name="T26" fmla="*/ 14 w 249"/>
                              <a:gd name="T27" fmla="*/ 0 h 50"/>
                              <a:gd name="T28" fmla="*/ 0 w 249"/>
                              <a:gd name="T29" fmla="*/ 5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45"/>
                                </a:moveTo>
                                <a:lnTo>
                                  <a:pt x="249" y="45"/>
                                </a:lnTo>
                                <a:lnTo>
                                  <a:pt x="224" y="25"/>
                                </a:lnTo>
                                <a:lnTo>
                                  <a:pt x="199" y="10"/>
                                </a:lnTo>
                                <a:lnTo>
                                  <a:pt x="169" y="5"/>
                                </a:lnTo>
                                <a:lnTo>
                                  <a:pt x="139" y="10"/>
                                </a:lnTo>
                                <a:lnTo>
                                  <a:pt x="114" y="15"/>
                                </a:lnTo>
                                <a:lnTo>
                                  <a:pt x="94" y="25"/>
                                </a:lnTo>
                                <a:lnTo>
                                  <a:pt x="64" y="45"/>
                                </a:lnTo>
                                <a:lnTo>
                                  <a:pt x="59" y="50"/>
                                </a:lnTo>
                                <a:lnTo>
                                  <a:pt x="54" y="45"/>
                                </a:lnTo>
                                <a:lnTo>
                                  <a:pt x="34" y="30"/>
                                </a:lnTo>
                                <a:lnTo>
                                  <a:pt x="14" y="0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3615"/>
                        <wps:cNvSpPr>
                          <a:spLocks/>
                        </wps:cNvSpPr>
                        <wps:spPr bwMode="auto">
                          <a:xfrm>
                            <a:off x="420" y="5556"/>
                            <a:ext cx="244" cy="435"/>
                          </a:xfrm>
                          <a:custGeom>
                            <a:avLst/>
                            <a:gdLst>
                              <a:gd name="T0" fmla="*/ 244 w 244"/>
                              <a:gd name="T1" fmla="*/ 220 h 435"/>
                              <a:gd name="T2" fmla="*/ 244 w 244"/>
                              <a:gd name="T3" fmla="*/ 220 h 435"/>
                              <a:gd name="T4" fmla="*/ 239 w 244"/>
                              <a:gd name="T5" fmla="*/ 135 h 435"/>
                              <a:gd name="T6" fmla="*/ 234 w 244"/>
                              <a:gd name="T7" fmla="*/ 100 h 435"/>
                              <a:gd name="T8" fmla="*/ 229 w 244"/>
                              <a:gd name="T9" fmla="*/ 65 h 435"/>
                              <a:gd name="T10" fmla="*/ 214 w 244"/>
                              <a:gd name="T11" fmla="*/ 40 h 435"/>
                              <a:gd name="T12" fmla="*/ 199 w 244"/>
                              <a:gd name="T13" fmla="*/ 20 h 435"/>
                              <a:gd name="T14" fmla="*/ 179 w 244"/>
                              <a:gd name="T15" fmla="*/ 5 h 435"/>
                              <a:gd name="T16" fmla="*/ 149 w 244"/>
                              <a:gd name="T17" fmla="*/ 0 h 435"/>
                              <a:gd name="T18" fmla="*/ 149 w 244"/>
                              <a:gd name="T19" fmla="*/ 0 h 435"/>
                              <a:gd name="T20" fmla="*/ 119 w 244"/>
                              <a:gd name="T21" fmla="*/ 5 h 435"/>
                              <a:gd name="T22" fmla="*/ 94 w 244"/>
                              <a:gd name="T23" fmla="*/ 15 h 435"/>
                              <a:gd name="T24" fmla="*/ 69 w 244"/>
                              <a:gd name="T25" fmla="*/ 35 h 435"/>
                              <a:gd name="T26" fmla="*/ 44 w 244"/>
                              <a:gd name="T27" fmla="*/ 60 h 435"/>
                              <a:gd name="T28" fmla="*/ 24 w 244"/>
                              <a:gd name="T29" fmla="*/ 95 h 435"/>
                              <a:gd name="T30" fmla="*/ 14 w 244"/>
                              <a:gd name="T31" fmla="*/ 130 h 435"/>
                              <a:gd name="T32" fmla="*/ 4 w 244"/>
                              <a:gd name="T33" fmla="*/ 175 h 435"/>
                              <a:gd name="T34" fmla="*/ 0 w 244"/>
                              <a:gd name="T35" fmla="*/ 220 h 435"/>
                              <a:gd name="T36" fmla="*/ 0 w 244"/>
                              <a:gd name="T37" fmla="*/ 220 h 435"/>
                              <a:gd name="T38" fmla="*/ 4 w 244"/>
                              <a:gd name="T39" fmla="*/ 260 h 435"/>
                              <a:gd name="T40" fmla="*/ 14 w 244"/>
                              <a:gd name="T41" fmla="*/ 305 h 435"/>
                              <a:gd name="T42" fmla="*/ 24 w 244"/>
                              <a:gd name="T43" fmla="*/ 340 h 435"/>
                              <a:gd name="T44" fmla="*/ 44 w 244"/>
                              <a:gd name="T45" fmla="*/ 370 h 435"/>
                              <a:gd name="T46" fmla="*/ 69 w 244"/>
                              <a:gd name="T47" fmla="*/ 400 h 435"/>
                              <a:gd name="T48" fmla="*/ 94 w 244"/>
                              <a:gd name="T49" fmla="*/ 420 h 435"/>
                              <a:gd name="T50" fmla="*/ 119 w 244"/>
                              <a:gd name="T51" fmla="*/ 430 h 435"/>
                              <a:gd name="T52" fmla="*/ 149 w 244"/>
                              <a:gd name="T53" fmla="*/ 435 h 435"/>
                              <a:gd name="T54" fmla="*/ 149 w 244"/>
                              <a:gd name="T55" fmla="*/ 435 h 435"/>
                              <a:gd name="T56" fmla="*/ 179 w 244"/>
                              <a:gd name="T57" fmla="*/ 435 h 435"/>
                              <a:gd name="T58" fmla="*/ 199 w 244"/>
                              <a:gd name="T59" fmla="*/ 420 h 435"/>
                              <a:gd name="T60" fmla="*/ 214 w 244"/>
                              <a:gd name="T61" fmla="*/ 400 h 435"/>
                              <a:gd name="T62" fmla="*/ 229 w 244"/>
                              <a:gd name="T63" fmla="*/ 375 h 435"/>
                              <a:gd name="T64" fmla="*/ 234 w 244"/>
                              <a:gd name="T65" fmla="*/ 340 h 435"/>
                              <a:gd name="T66" fmla="*/ 239 w 244"/>
                              <a:gd name="T67" fmla="*/ 305 h 435"/>
                              <a:gd name="T68" fmla="*/ 244 w 244"/>
                              <a:gd name="T69" fmla="*/ 220 h 435"/>
                              <a:gd name="T70" fmla="*/ 244 w 244"/>
                              <a:gd name="T71" fmla="*/ 220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244" y="220"/>
                                </a:moveTo>
                                <a:lnTo>
                                  <a:pt x="244" y="220"/>
                                </a:lnTo>
                                <a:lnTo>
                                  <a:pt x="239" y="135"/>
                                </a:lnTo>
                                <a:lnTo>
                                  <a:pt x="234" y="100"/>
                                </a:lnTo>
                                <a:lnTo>
                                  <a:pt x="229" y="65"/>
                                </a:lnTo>
                                <a:lnTo>
                                  <a:pt x="214" y="40"/>
                                </a:lnTo>
                                <a:lnTo>
                                  <a:pt x="199" y="20"/>
                                </a:lnTo>
                                <a:lnTo>
                                  <a:pt x="179" y="5"/>
                                </a:lnTo>
                                <a:lnTo>
                                  <a:pt x="149" y="0"/>
                                </a:lnTo>
                                <a:lnTo>
                                  <a:pt x="119" y="5"/>
                                </a:lnTo>
                                <a:lnTo>
                                  <a:pt x="94" y="15"/>
                                </a:lnTo>
                                <a:lnTo>
                                  <a:pt x="69" y="35"/>
                                </a:lnTo>
                                <a:lnTo>
                                  <a:pt x="44" y="60"/>
                                </a:lnTo>
                                <a:lnTo>
                                  <a:pt x="24" y="95"/>
                                </a:lnTo>
                                <a:lnTo>
                                  <a:pt x="14" y="130"/>
                                </a:lnTo>
                                <a:lnTo>
                                  <a:pt x="4" y="175"/>
                                </a:lnTo>
                                <a:lnTo>
                                  <a:pt x="0" y="220"/>
                                </a:lnTo>
                                <a:lnTo>
                                  <a:pt x="4" y="260"/>
                                </a:lnTo>
                                <a:lnTo>
                                  <a:pt x="14" y="305"/>
                                </a:lnTo>
                                <a:lnTo>
                                  <a:pt x="24" y="340"/>
                                </a:lnTo>
                                <a:lnTo>
                                  <a:pt x="44" y="370"/>
                                </a:lnTo>
                                <a:lnTo>
                                  <a:pt x="69" y="400"/>
                                </a:lnTo>
                                <a:lnTo>
                                  <a:pt x="94" y="420"/>
                                </a:lnTo>
                                <a:lnTo>
                                  <a:pt x="119" y="430"/>
                                </a:lnTo>
                                <a:lnTo>
                                  <a:pt x="149" y="435"/>
                                </a:lnTo>
                                <a:lnTo>
                                  <a:pt x="179" y="435"/>
                                </a:lnTo>
                                <a:lnTo>
                                  <a:pt x="199" y="420"/>
                                </a:lnTo>
                                <a:lnTo>
                                  <a:pt x="214" y="400"/>
                                </a:lnTo>
                                <a:lnTo>
                                  <a:pt x="229" y="375"/>
                                </a:lnTo>
                                <a:lnTo>
                                  <a:pt x="234" y="340"/>
                                </a:lnTo>
                                <a:lnTo>
                                  <a:pt x="239" y="305"/>
                                </a:lnTo>
                                <a:lnTo>
                                  <a:pt x="244" y="2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3616"/>
                        <wps:cNvSpPr>
                          <a:spLocks/>
                        </wps:cNvSpPr>
                        <wps:spPr bwMode="auto">
                          <a:xfrm>
                            <a:off x="469" y="5626"/>
                            <a:ext cx="195" cy="300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50 h 300"/>
                              <a:gd name="T2" fmla="*/ 195 w 195"/>
                              <a:gd name="T3" fmla="*/ 150 h 300"/>
                              <a:gd name="T4" fmla="*/ 195 w 195"/>
                              <a:gd name="T5" fmla="*/ 120 h 300"/>
                              <a:gd name="T6" fmla="*/ 190 w 195"/>
                              <a:gd name="T7" fmla="*/ 90 h 300"/>
                              <a:gd name="T8" fmla="*/ 180 w 195"/>
                              <a:gd name="T9" fmla="*/ 65 h 300"/>
                              <a:gd name="T10" fmla="*/ 170 w 195"/>
                              <a:gd name="T11" fmla="*/ 45 h 300"/>
                              <a:gd name="T12" fmla="*/ 155 w 195"/>
                              <a:gd name="T13" fmla="*/ 25 h 300"/>
                              <a:gd name="T14" fmla="*/ 140 w 195"/>
                              <a:gd name="T15" fmla="*/ 10 h 300"/>
                              <a:gd name="T16" fmla="*/ 120 w 195"/>
                              <a:gd name="T17" fmla="*/ 5 h 300"/>
                              <a:gd name="T18" fmla="*/ 100 w 195"/>
                              <a:gd name="T19" fmla="*/ 0 h 300"/>
                              <a:gd name="T20" fmla="*/ 100 w 195"/>
                              <a:gd name="T21" fmla="*/ 0 h 300"/>
                              <a:gd name="T22" fmla="*/ 80 w 195"/>
                              <a:gd name="T23" fmla="*/ 0 h 300"/>
                              <a:gd name="T24" fmla="*/ 60 w 195"/>
                              <a:gd name="T25" fmla="*/ 10 h 300"/>
                              <a:gd name="T26" fmla="*/ 45 w 195"/>
                              <a:gd name="T27" fmla="*/ 25 h 300"/>
                              <a:gd name="T28" fmla="*/ 30 w 195"/>
                              <a:gd name="T29" fmla="*/ 40 h 300"/>
                              <a:gd name="T30" fmla="*/ 15 w 195"/>
                              <a:gd name="T31" fmla="*/ 65 h 300"/>
                              <a:gd name="T32" fmla="*/ 5 w 195"/>
                              <a:gd name="T33" fmla="*/ 90 h 300"/>
                              <a:gd name="T34" fmla="*/ 0 w 195"/>
                              <a:gd name="T35" fmla="*/ 120 h 300"/>
                              <a:gd name="T36" fmla="*/ 0 w 195"/>
                              <a:gd name="T37" fmla="*/ 150 h 300"/>
                              <a:gd name="T38" fmla="*/ 0 w 195"/>
                              <a:gd name="T39" fmla="*/ 150 h 300"/>
                              <a:gd name="T40" fmla="*/ 0 w 195"/>
                              <a:gd name="T41" fmla="*/ 180 h 300"/>
                              <a:gd name="T42" fmla="*/ 5 w 195"/>
                              <a:gd name="T43" fmla="*/ 205 h 300"/>
                              <a:gd name="T44" fmla="*/ 15 w 195"/>
                              <a:gd name="T45" fmla="*/ 230 h 300"/>
                              <a:gd name="T46" fmla="*/ 30 w 195"/>
                              <a:gd name="T47" fmla="*/ 255 h 300"/>
                              <a:gd name="T48" fmla="*/ 45 w 195"/>
                              <a:gd name="T49" fmla="*/ 270 h 300"/>
                              <a:gd name="T50" fmla="*/ 60 w 195"/>
                              <a:gd name="T51" fmla="*/ 285 h 300"/>
                              <a:gd name="T52" fmla="*/ 80 w 195"/>
                              <a:gd name="T53" fmla="*/ 295 h 300"/>
                              <a:gd name="T54" fmla="*/ 100 w 195"/>
                              <a:gd name="T55" fmla="*/ 300 h 300"/>
                              <a:gd name="T56" fmla="*/ 100 w 195"/>
                              <a:gd name="T57" fmla="*/ 300 h 300"/>
                              <a:gd name="T58" fmla="*/ 120 w 195"/>
                              <a:gd name="T59" fmla="*/ 295 h 300"/>
                              <a:gd name="T60" fmla="*/ 140 w 195"/>
                              <a:gd name="T61" fmla="*/ 285 h 300"/>
                              <a:gd name="T62" fmla="*/ 155 w 195"/>
                              <a:gd name="T63" fmla="*/ 275 h 300"/>
                              <a:gd name="T64" fmla="*/ 170 w 195"/>
                              <a:gd name="T65" fmla="*/ 255 h 300"/>
                              <a:gd name="T66" fmla="*/ 180 w 195"/>
                              <a:gd name="T67" fmla="*/ 230 h 300"/>
                              <a:gd name="T68" fmla="*/ 190 w 195"/>
                              <a:gd name="T69" fmla="*/ 205 h 300"/>
                              <a:gd name="T70" fmla="*/ 195 w 195"/>
                              <a:gd name="T71" fmla="*/ 180 h 300"/>
                              <a:gd name="T72" fmla="*/ 195 w 195"/>
                              <a:gd name="T73" fmla="*/ 150 h 300"/>
                              <a:gd name="T74" fmla="*/ 195 w 195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5" h="300">
                                <a:moveTo>
                                  <a:pt x="195" y="150"/>
                                </a:moveTo>
                                <a:lnTo>
                                  <a:pt x="195" y="150"/>
                                </a:lnTo>
                                <a:lnTo>
                                  <a:pt x="195" y="120"/>
                                </a:lnTo>
                                <a:lnTo>
                                  <a:pt x="190" y="90"/>
                                </a:lnTo>
                                <a:lnTo>
                                  <a:pt x="180" y="65"/>
                                </a:lnTo>
                                <a:lnTo>
                                  <a:pt x="170" y="45"/>
                                </a:lnTo>
                                <a:lnTo>
                                  <a:pt x="155" y="25"/>
                                </a:lnTo>
                                <a:lnTo>
                                  <a:pt x="140" y="10"/>
                                </a:lnTo>
                                <a:lnTo>
                                  <a:pt x="120" y="5"/>
                                </a:lnTo>
                                <a:lnTo>
                                  <a:pt x="100" y="0"/>
                                </a:lnTo>
                                <a:lnTo>
                                  <a:pt x="80" y="0"/>
                                </a:lnTo>
                                <a:lnTo>
                                  <a:pt x="60" y="10"/>
                                </a:lnTo>
                                <a:lnTo>
                                  <a:pt x="45" y="25"/>
                                </a:lnTo>
                                <a:lnTo>
                                  <a:pt x="30" y="40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05"/>
                                </a:lnTo>
                                <a:lnTo>
                                  <a:pt x="15" y="230"/>
                                </a:lnTo>
                                <a:lnTo>
                                  <a:pt x="30" y="255"/>
                                </a:lnTo>
                                <a:lnTo>
                                  <a:pt x="45" y="270"/>
                                </a:lnTo>
                                <a:lnTo>
                                  <a:pt x="60" y="285"/>
                                </a:lnTo>
                                <a:lnTo>
                                  <a:pt x="80" y="295"/>
                                </a:lnTo>
                                <a:lnTo>
                                  <a:pt x="100" y="300"/>
                                </a:lnTo>
                                <a:lnTo>
                                  <a:pt x="120" y="295"/>
                                </a:lnTo>
                                <a:lnTo>
                                  <a:pt x="140" y="285"/>
                                </a:lnTo>
                                <a:lnTo>
                                  <a:pt x="155" y="275"/>
                                </a:lnTo>
                                <a:lnTo>
                                  <a:pt x="170" y="255"/>
                                </a:lnTo>
                                <a:lnTo>
                                  <a:pt x="180" y="230"/>
                                </a:lnTo>
                                <a:lnTo>
                                  <a:pt x="190" y="205"/>
                                </a:lnTo>
                                <a:lnTo>
                                  <a:pt x="195" y="180"/>
                                </a:lnTo>
                                <a:lnTo>
                                  <a:pt x="195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3617"/>
                        <wps:cNvSpPr>
                          <a:spLocks/>
                        </wps:cNvSpPr>
                        <wps:spPr bwMode="auto">
                          <a:xfrm>
                            <a:off x="499" y="5671"/>
                            <a:ext cx="165" cy="210"/>
                          </a:xfrm>
                          <a:custGeom>
                            <a:avLst/>
                            <a:gdLst>
                              <a:gd name="T0" fmla="*/ 165 w 165"/>
                              <a:gd name="T1" fmla="*/ 105 h 210"/>
                              <a:gd name="T2" fmla="*/ 165 w 165"/>
                              <a:gd name="T3" fmla="*/ 105 h 210"/>
                              <a:gd name="T4" fmla="*/ 160 w 165"/>
                              <a:gd name="T5" fmla="*/ 80 h 210"/>
                              <a:gd name="T6" fmla="*/ 155 w 165"/>
                              <a:gd name="T7" fmla="*/ 65 h 210"/>
                              <a:gd name="T8" fmla="*/ 145 w 165"/>
                              <a:gd name="T9" fmla="*/ 45 h 210"/>
                              <a:gd name="T10" fmla="*/ 135 w 165"/>
                              <a:gd name="T11" fmla="*/ 30 h 210"/>
                              <a:gd name="T12" fmla="*/ 120 w 165"/>
                              <a:gd name="T13" fmla="*/ 15 h 210"/>
                              <a:gd name="T14" fmla="*/ 100 w 165"/>
                              <a:gd name="T15" fmla="*/ 10 h 210"/>
                              <a:gd name="T16" fmla="*/ 85 w 165"/>
                              <a:gd name="T17" fmla="*/ 0 h 210"/>
                              <a:gd name="T18" fmla="*/ 70 w 165"/>
                              <a:gd name="T19" fmla="*/ 0 h 210"/>
                              <a:gd name="T20" fmla="*/ 70 w 165"/>
                              <a:gd name="T21" fmla="*/ 0 h 210"/>
                              <a:gd name="T22" fmla="*/ 55 w 165"/>
                              <a:gd name="T23" fmla="*/ 0 h 210"/>
                              <a:gd name="T24" fmla="*/ 45 w 165"/>
                              <a:gd name="T25" fmla="*/ 5 h 210"/>
                              <a:gd name="T26" fmla="*/ 30 w 165"/>
                              <a:gd name="T27" fmla="*/ 15 h 210"/>
                              <a:gd name="T28" fmla="*/ 20 w 165"/>
                              <a:gd name="T29" fmla="*/ 30 h 210"/>
                              <a:gd name="T30" fmla="*/ 5 w 165"/>
                              <a:gd name="T31" fmla="*/ 60 h 210"/>
                              <a:gd name="T32" fmla="*/ 0 w 165"/>
                              <a:gd name="T33" fmla="*/ 105 h 210"/>
                              <a:gd name="T34" fmla="*/ 0 w 165"/>
                              <a:gd name="T35" fmla="*/ 105 h 210"/>
                              <a:gd name="T36" fmla="*/ 5 w 165"/>
                              <a:gd name="T37" fmla="*/ 145 h 210"/>
                              <a:gd name="T38" fmla="*/ 20 w 165"/>
                              <a:gd name="T39" fmla="*/ 175 h 210"/>
                              <a:gd name="T40" fmla="*/ 30 w 165"/>
                              <a:gd name="T41" fmla="*/ 190 h 210"/>
                              <a:gd name="T42" fmla="*/ 45 w 165"/>
                              <a:gd name="T43" fmla="*/ 200 h 210"/>
                              <a:gd name="T44" fmla="*/ 55 w 165"/>
                              <a:gd name="T45" fmla="*/ 205 h 210"/>
                              <a:gd name="T46" fmla="*/ 70 w 165"/>
                              <a:gd name="T47" fmla="*/ 210 h 210"/>
                              <a:gd name="T48" fmla="*/ 70 w 165"/>
                              <a:gd name="T49" fmla="*/ 210 h 210"/>
                              <a:gd name="T50" fmla="*/ 85 w 165"/>
                              <a:gd name="T51" fmla="*/ 205 h 210"/>
                              <a:gd name="T52" fmla="*/ 100 w 165"/>
                              <a:gd name="T53" fmla="*/ 200 h 210"/>
                              <a:gd name="T54" fmla="*/ 120 w 165"/>
                              <a:gd name="T55" fmla="*/ 190 h 210"/>
                              <a:gd name="T56" fmla="*/ 135 w 165"/>
                              <a:gd name="T57" fmla="*/ 180 h 210"/>
                              <a:gd name="T58" fmla="*/ 145 w 165"/>
                              <a:gd name="T59" fmla="*/ 160 h 210"/>
                              <a:gd name="T60" fmla="*/ 155 w 165"/>
                              <a:gd name="T61" fmla="*/ 145 h 210"/>
                              <a:gd name="T62" fmla="*/ 160 w 165"/>
                              <a:gd name="T63" fmla="*/ 125 h 210"/>
                              <a:gd name="T64" fmla="*/ 165 w 165"/>
                              <a:gd name="T65" fmla="*/ 105 h 210"/>
                              <a:gd name="T66" fmla="*/ 165 w 165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5" h="210">
                                <a:moveTo>
                                  <a:pt x="165" y="105"/>
                                </a:moveTo>
                                <a:lnTo>
                                  <a:pt x="165" y="105"/>
                                </a:lnTo>
                                <a:lnTo>
                                  <a:pt x="160" y="80"/>
                                </a:lnTo>
                                <a:lnTo>
                                  <a:pt x="155" y="65"/>
                                </a:lnTo>
                                <a:lnTo>
                                  <a:pt x="145" y="45"/>
                                </a:lnTo>
                                <a:lnTo>
                                  <a:pt x="135" y="30"/>
                                </a:lnTo>
                                <a:lnTo>
                                  <a:pt x="120" y="15"/>
                                </a:lnTo>
                                <a:lnTo>
                                  <a:pt x="100" y="10"/>
                                </a:lnTo>
                                <a:lnTo>
                                  <a:pt x="85" y="0"/>
                                </a:lnTo>
                                <a:lnTo>
                                  <a:pt x="70" y="0"/>
                                </a:lnTo>
                                <a:lnTo>
                                  <a:pt x="55" y="0"/>
                                </a:lnTo>
                                <a:lnTo>
                                  <a:pt x="45" y="5"/>
                                </a:lnTo>
                                <a:lnTo>
                                  <a:pt x="30" y="15"/>
                                </a:lnTo>
                                <a:lnTo>
                                  <a:pt x="20" y="30"/>
                                </a:lnTo>
                                <a:lnTo>
                                  <a:pt x="5" y="60"/>
                                </a:lnTo>
                                <a:lnTo>
                                  <a:pt x="0" y="105"/>
                                </a:lnTo>
                                <a:lnTo>
                                  <a:pt x="5" y="145"/>
                                </a:lnTo>
                                <a:lnTo>
                                  <a:pt x="20" y="175"/>
                                </a:lnTo>
                                <a:lnTo>
                                  <a:pt x="30" y="190"/>
                                </a:lnTo>
                                <a:lnTo>
                                  <a:pt x="45" y="200"/>
                                </a:lnTo>
                                <a:lnTo>
                                  <a:pt x="55" y="205"/>
                                </a:lnTo>
                                <a:lnTo>
                                  <a:pt x="70" y="210"/>
                                </a:lnTo>
                                <a:lnTo>
                                  <a:pt x="85" y="205"/>
                                </a:lnTo>
                                <a:lnTo>
                                  <a:pt x="100" y="200"/>
                                </a:lnTo>
                                <a:lnTo>
                                  <a:pt x="120" y="190"/>
                                </a:lnTo>
                                <a:lnTo>
                                  <a:pt x="135" y="180"/>
                                </a:lnTo>
                                <a:lnTo>
                                  <a:pt x="145" y="160"/>
                                </a:lnTo>
                                <a:lnTo>
                                  <a:pt x="155" y="145"/>
                                </a:lnTo>
                                <a:lnTo>
                                  <a:pt x="160" y="125"/>
                                </a:lnTo>
                                <a:lnTo>
                                  <a:pt x="165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3618"/>
                        <wps:cNvSpPr>
                          <a:spLocks/>
                        </wps:cNvSpPr>
                        <wps:spPr bwMode="auto">
                          <a:xfrm>
                            <a:off x="519" y="5701"/>
                            <a:ext cx="145" cy="145"/>
                          </a:xfrm>
                          <a:custGeom>
                            <a:avLst/>
                            <a:gdLst>
                              <a:gd name="T0" fmla="*/ 145 w 145"/>
                              <a:gd name="T1" fmla="*/ 75 h 145"/>
                              <a:gd name="T2" fmla="*/ 145 w 145"/>
                              <a:gd name="T3" fmla="*/ 75 h 145"/>
                              <a:gd name="T4" fmla="*/ 140 w 145"/>
                              <a:gd name="T5" fmla="*/ 60 h 145"/>
                              <a:gd name="T6" fmla="*/ 135 w 145"/>
                              <a:gd name="T7" fmla="*/ 45 h 145"/>
                              <a:gd name="T8" fmla="*/ 120 w 145"/>
                              <a:gd name="T9" fmla="*/ 35 h 145"/>
                              <a:gd name="T10" fmla="*/ 110 w 145"/>
                              <a:gd name="T11" fmla="*/ 20 h 145"/>
                              <a:gd name="T12" fmla="*/ 75 w 145"/>
                              <a:gd name="T13" fmla="*/ 5 h 145"/>
                              <a:gd name="T14" fmla="*/ 50 w 145"/>
                              <a:gd name="T15" fmla="*/ 0 h 145"/>
                              <a:gd name="T16" fmla="*/ 50 w 145"/>
                              <a:gd name="T17" fmla="*/ 0 h 145"/>
                              <a:gd name="T18" fmla="*/ 40 w 145"/>
                              <a:gd name="T19" fmla="*/ 0 h 145"/>
                              <a:gd name="T20" fmla="*/ 30 w 145"/>
                              <a:gd name="T21" fmla="*/ 5 h 145"/>
                              <a:gd name="T22" fmla="*/ 15 w 145"/>
                              <a:gd name="T23" fmla="*/ 20 h 145"/>
                              <a:gd name="T24" fmla="*/ 5 w 145"/>
                              <a:gd name="T25" fmla="*/ 45 h 145"/>
                              <a:gd name="T26" fmla="*/ 0 w 145"/>
                              <a:gd name="T27" fmla="*/ 75 h 145"/>
                              <a:gd name="T28" fmla="*/ 0 w 145"/>
                              <a:gd name="T29" fmla="*/ 75 h 145"/>
                              <a:gd name="T30" fmla="*/ 5 w 145"/>
                              <a:gd name="T31" fmla="*/ 100 h 145"/>
                              <a:gd name="T32" fmla="*/ 15 w 145"/>
                              <a:gd name="T33" fmla="*/ 125 h 145"/>
                              <a:gd name="T34" fmla="*/ 30 w 145"/>
                              <a:gd name="T35" fmla="*/ 140 h 145"/>
                              <a:gd name="T36" fmla="*/ 50 w 145"/>
                              <a:gd name="T37" fmla="*/ 145 h 145"/>
                              <a:gd name="T38" fmla="*/ 50 w 145"/>
                              <a:gd name="T39" fmla="*/ 145 h 145"/>
                              <a:gd name="T40" fmla="*/ 75 w 145"/>
                              <a:gd name="T41" fmla="*/ 140 h 145"/>
                              <a:gd name="T42" fmla="*/ 105 w 145"/>
                              <a:gd name="T43" fmla="*/ 130 h 145"/>
                              <a:gd name="T44" fmla="*/ 120 w 145"/>
                              <a:gd name="T45" fmla="*/ 115 h 145"/>
                              <a:gd name="T46" fmla="*/ 135 w 145"/>
                              <a:gd name="T47" fmla="*/ 105 h 145"/>
                              <a:gd name="T48" fmla="*/ 140 w 145"/>
                              <a:gd name="T49" fmla="*/ 90 h 145"/>
                              <a:gd name="T50" fmla="*/ 145 w 145"/>
                              <a:gd name="T51" fmla="*/ 75 h 145"/>
                              <a:gd name="T52" fmla="*/ 145 w 145"/>
                              <a:gd name="T53" fmla="*/ 7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145" y="75"/>
                                </a:moveTo>
                                <a:lnTo>
                                  <a:pt x="145" y="75"/>
                                </a:lnTo>
                                <a:lnTo>
                                  <a:pt x="140" y="60"/>
                                </a:lnTo>
                                <a:lnTo>
                                  <a:pt x="135" y="45"/>
                                </a:lnTo>
                                <a:lnTo>
                                  <a:pt x="120" y="35"/>
                                </a:lnTo>
                                <a:lnTo>
                                  <a:pt x="110" y="20"/>
                                </a:lnTo>
                                <a:lnTo>
                                  <a:pt x="75" y="5"/>
                                </a:lnTo>
                                <a:lnTo>
                                  <a:pt x="50" y="0"/>
                                </a:lnTo>
                                <a:lnTo>
                                  <a:pt x="40" y="0"/>
                                </a:lnTo>
                                <a:lnTo>
                                  <a:pt x="30" y="5"/>
                                </a:lnTo>
                                <a:lnTo>
                                  <a:pt x="15" y="20"/>
                                </a:lnTo>
                                <a:lnTo>
                                  <a:pt x="5" y="45"/>
                                </a:lnTo>
                                <a:lnTo>
                                  <a:pt x="0" y="75"/>
                                </a:lnTo>
                                <a:lnTo>
                                  <a:pt x="5" y="100"/>
                                </a:lnTo>
                                <a:lnTo>
                                  <a:pt x="15" y="125"/>
                                </a:lnTo>
                                <a:lnTo>
                                  <a:pt x="30" y="140"/>
                                </a:lnTo>
                                <a:lnTo>
                                  <a:pt x="50" y="145"/>
                                </a:lnTo>
                                <a:lnTo>
                                  <a:pt x="75" y="140"/>
                                </a:lnTo>
                                <a:lnTo>
                                  <a:pt x="105" y="130"/>
                                </a:lnTo>
                                <a:lnTo>
                                  <a:pt x="120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40" y="90"/>
                                </a:lnTo>
                                <a:lnTo>
                                  <a:pt x="145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3619"/>
                        <wps:cNvSpPr>
                          <a:spLocks/>
                        </wps:cNvSpPr>
                        <wps:spPr bwMode="auto">
                          <a:xfrm>
                            <a:off x="664" y="5521"/>
                            <a:ext cx="20" cy="510"/>
                          </a:xfrm>
                          <a:custGeom>
                            <a:avLst/>
                            <a:gdLst>
                              <a:gd name="T0" fmla="*/ 0 w 20"/>
                              <a:gd name="T1" fmla="*/ 510 h 510"/>
                              <a:gd name="T2" fmla="*/ 0 w 20"/>
                              <a:gd name="T3" fmla="*/ 510 h 510"/>
                              <a:gd name="T4" fmla="*/ 10 w 20"/>
                              <a:gd name="T5" fmla="*/ 490 h 510"/>
                              <a:gd name="T6" fmla="*/ 20 w 20"/>
                              <a:gd name="T7" fmla="*/ 440 h 510"/>
                              <a:gd name="T8" fmla="*/ 20 w 20"/>
                              <a:gd name="T9" fmla="*/ 410 h 510"/>
                              <a:gd name="T10" fmla="*/ 20 w 20"/>
                              <a:gd name="T11" fmla="*/ 365 h 510"/>
                              <a:gd name="T12" fmla="*/ 10 w 20"/>
                              <a:gd name="T13" fmla="*/ 315 h 510"/>
                              <a:gd name="T14" fmla="*/ 0 w 20"/>
                              <a:gd name="T15" fmla="*/ 255 h 510"/>
                              <a:gd name="T16" fmla="*/ 0 w 20"/>
                              <a:gd name="T17" fmla="*/ 255 h 510"/>
                              <a:gd name="T18" fmla="*/ 0 w 20"/>
                              <a:gd name="T19" fmla="*/ 255 h 510"/>
                              <a:gd name="T20" fmla="*/ 10 w 20"/>
                              <a:gd name="T21" fmla="*/ 195 h 510"/>
                              <a:gd name="T22" fmla="*/ 15 w 20"/>
                              <a:gd name="T23" fmla="*/ 140 h 510"/>
                              <a:gd name="T24" fmla="*/ 20 w 20"/>
                              <a:gd name="T25" fmla="*/ 100 h 510"/>
                              <a:gd name="T26" fmla="*/ 20 w 20"/>
                              <a:gd name="T27" fmla="*/ 70 h 510"/>
                              <a:gd name="T28" fmla="*/ 10 w 20"/>
                              <a:gd name="T29" fmla="*/ 25 h 510"/>
                              <a:gd name="T30" fmla="*/ 0 w 20"/>
                              <a:gd name="T3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0" y="490"/>
                                </a:lnTo>
                                <a:lnTo>
                                  <a:pt x="20" y="440"/>
                                </a:lnTo>
                                <a:lnTo>
                                  <a:pt x="20" y="410"/>
                                </a:lnTo>
                                <a:lnTo>
                                  <a:pt x="20" y="365"/>
                                </a:lnTo>
                                <a:lnTo>
                                  <a:pt x="10" y="315"/>
                                </a:lnTo>
                                <a:lnTo>
                                  <a:pt x="0" y="255"/>
                                </a:lnTo>
                                <a:lnTo>
                                  <a:pt x="10" y="195"/>
                                </a:lnTo>
                                <a:lnTo>
                                  <a:pt x="15" y="140"/>
                                </a:lnTo>
                                <a:lnTo>
                                  <a:pt x="20" y="100"/>
                                </a:lnTo>
                                <a:lnTo>
                                  <a:pt x="20" y="70"/>
                                </a:lnTo>
                                <a:lnTo>
                                  <a:pt x="10" y="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3620"/>
                        <wps:cNvSpPr>
                          <a:spLocks/>
                        </wps:cNvSpPr>
                        <wps:spPr bwMode="auto">
                          <a:xfrm>
                            <a:off x="664" y="5521"/>
                            <a:ext cx="45" cy="510"/>
                          </a:xfrm>
                          <a:custGeom>
                            <a:avLst/>
                            <a:gdLst>
                              <a:gd name="T0" fmla="*/ 0 w 45"/>
                              <a:gd name="T1" fmla="*/ 510 h 510"/>
                              <a:gd name="T2" fmla="*/ 0 w 45"/>
                              <a:gd name="T3" fmla="*/ 510 h 510"/>
                              <a:gd name="T4" fmla="*/ 15 w 45"/>
                              <a:gd name="T5" fmla="*/ 470 h 510"/>
                              <a:gd name="T6" fmla="*/ 25 w 45"/>
                              <a:gd name="T7" fmla="*/ 420 h 510"/>
                              <a:gd name="T8" fmla="*/ 35 w 45"/>
                              <a:gd name="T9" fmla="*/ 360 h 510"/>
                              <a:gd name="T10" fmla="*/ 45 w 45"/>
                              <a:gd name="T11" fmla="*/ 280 h 510"/>
                              <a:gd name="T12" fmla="*/ 40 w 45"/>
                              <a:gd name="T13" fmla="*/ 195 h 510"/>
                              <a:gd name="T14" fmla="*/ 35 w 45"/>
                              <a:gd name="T15" fmla="*/ 150 h 510"/>
                              <a:gd name="T16" fmla="*/ 30 w 45"/>
                              <a:gd name="T17" fmla="*/ 100 h 510"/>
                              <a:gd name="T18" fmla="*/ 15 w 45"/>
                              <a:gd name="T19" fmla="*/ 50 h 510"/>
                              <a:gd name="T20" fmla="*/ 0 w 45"/>
                              <a:gd name="T2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5" y="470"/>
                                </a:lnTo>
                                <a:lnTo>
                                  <a:pt x="25" y="420"/>
                                </a:lnTo>
                                <a:lnTo>
                                  <a:pt x="35" y="360"/>
                                </a:lnTo>
                                <a:lnTo>
                                  <a:pt x="45" y="280"/>
                                </a:lnTo>
                                <a:lnTo>
                                  <a:pt x="40" y="195"/>
                                </a:lnTo>
                                <a:lnTo>
                                  <a:pt x="35" y="150"/>
                                </a:lnTo>
                                <a:lnTo>
                                  <a:pt x="30" y="100"/>
                                </a:lnTo>
                                <a:lnTo>
                                  <a:pt x="15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Line 3621"/>
                        <wps:cNvCnPr/>
                        <wps:spPr bwMode="auto">
                          <a:xfrm flipV="1">
                            <a:off x="759" y="5516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Line 3622"/>
                        <wps:cNvCnPr/>
                        <wps:spPr bwMode="auto">
                          <a:xfrm flipV="1">
                            <a:off x="789" y="5516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Freeform 3623"/>
                        <wps:cNvSpPr>
                          <a:spLocks/>
                        </wps:cNvSpPr>
                        <wps:spPr bwMode="auto">
                          <a:xfrm>
                            <a:off x="415" y="4991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10 h 50"/>
                              <a:gd name="T2" fmla="*/ 249 w 249"/>
                              <a:gd name="T3" fmla="*/ 10 h 50"/>
                              <a:gd name="T4" fmla="*/ 239 w 249"/>
                              <a:gd name="T5" fmla="*/ 25 h 50"/>
                              <a:gd name="T6" fmla="*/ 224 w 249"/>
                              <a:gd name="T7" fmla="*/ 35 h 50"/>
                              <a:gd name="T8" fmla="*/ 199 w 249"/>
                              <a:gd name="T9" fmla="*/ 45 h 50"/>
                              <a:gd name="T10" fmla="*/ 169 w 249"/>
                              <a:gd name="T11" fmla="*/ 50 h 50"/>
                              <a:gd name="T12" fmla="*/ 139 w 249"/>
                              <a:gd name="T13" fmla="*/ 45 h 50"/>
                              <a:gd name="T14" fmla="*/ 114 w 249"/>
                              <a:gd name="T15" fmla="*/ 35 h 50"/>
                              <a:gd name="T16" fmla="*/ 94 w 249"/>
                              <a:gd name="T17" fmla="*/ 25 h 50"/>
                              <a:gd name="T18" fmla="*/ 64 w 249"/>
                              <a:gd name="T19" fmla="*/ 5 h 50"/>
                              <a:gd name="T20" fmla="*/ 64 w 249"/>
                              <a:gd name="T21" fmla="*/ 5 h 50"/>
                              <a:gd name="T22" fmla="*/ 59 w 249"/>
                              <a:gd name="T23" fmla="*/ 0 h 50"/>
                              <a:gd name="T24" fmla="*/ 49 w 249"/>
                              <a:gd name="T25" fmla="*/ 5 h 50"/>
                              <a:gd name="T26" fmla="*/ 34 w 249"/>
                              <a:gd name="T27" fmla="*/ 20 h 50"/>
                              <a:gd name="T28" fmla="*/ 14 w 249"/>
                              <a:gd name="T29" fmla="*/ 50 h 50"/>
                              <a:gd name="T30" fmla="*/ 0 w 249"/>
                              <a:gd name="T31" fmla="*/ 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10"/>
                                </a:moveTo>
                                <a:lnTo>
                                  <a:pt x="249" y="10"/>
                                </a:lnTo>
                                <a:lnTo>
                                  <a:pt x="239" y="25"/>
                                </a:lnTo>
                                <a:lnTo>
                                  <a:pt x="224" y="35"/>
                                </a:lnTo>
                                <a:lnTo>
                                  <a:pt x="199" y="45"/>
                                </a:lnTo>
                                <a:lnTo>
                                  <a:pt x="169" y="50"/>
                                </a:lnTo>
                                <a:lnTo>
                                  <a:pt x="139" y="45"/>
                                </a:lnTo>
                                <a:lnTo>
                                  <a:pt x="114" y="35"/>
                                </a:lnTo>
                                <a:lnTo>
                                  <a:pt x="94" y="25"/>
                                </a:lnTo>
                                <a:lnTo>
                                  <a:pt x="64" y="5"/>
                                </a:lnTo>
                                <a:lnTo>
                                  <a:pt x="59" y="0"/>
                                </a:lnTo>
                                <a:lnTo>
                                  <a:pt x="49" y="5"/>
                                </a:lnTo>
                                <a:lnTo>
                                  <a:pt x="34" y="20"/>
                                </a:lnTo>
                                <a:lnTo>
                                  <a:pt x="14" y="50"/>
                                </a:lnTo>
                                <a:lnTo>
                                  <a:pt x="0" y="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3624"/>
                        <wps:cNvSpPr>
                          <a:spLocks/>
                        </wps:cNvSpPr>
                        <wps:spPr bwMode="auto">
                          <a:xfrm>
                            <a:off x="415" y="5466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50 h 50"/>
                              <a:gd name="T2" fmla="*/ 249 w 249"/>
                              <a:gd name="T3" fmla="*/ 50 h 50"/>
                              <a:gd name="T4" fmla="*/ 224 w 249"/>
                              <a:gd name="T5" fmla="*/ 25 h 50"/>
                              <a:gd name="T6" fmla="*/ 199 w 249"/>
                              <a:gd name="T7" fmla="*/ 10 h 50"/>
                              <a:gd name="T8" fmla="*/ 169 w 249"/>
                              <a:gd name="T9" fmla="*/ 10 h 50"/>
                              <a:gd name="T10" fmla="*/ 139 w 249"/>
                              <a:gd name="T11" fmla="*/ 10 h 50"/>
                              <a:gd name="T12" fmla="*/ 114 w 249"/>
                              <a:gd name="T13" fmla="*/ 20 h 50"/>
                              <a:gd name="T14" fmla="*/ 94 w 249"/>
                              <a:gd name="T15" fmla="*/ 30 h 50"/>
                              <a:gd name="T16" fmla="*/ 64 w 249"/>
                              <a:gd name="T17" fmla="*/ 45 h 50"/>
                              <a:gd name="T18" fmla="*/ 64 w 249"/>
                              <a:gd name="T19" fmla="*/ 45 h 50"/>
                              <a:gd name="T20" fmla="*/ 59 w 249"/>
                              <a:gd name="T21" fmla="*/ 50 h 50"/>
                              <a:gd name="T22" fmla="*/ 54 w 249"/>
                              <a:gd name="T23" fmla="*/ 45 h 50"/>
                              <a:gd name="T24" fmla="*/ 34 w 249"/>
                              <a:gd name="T25" fmla="*/ 30 h 50"/>
                              <a:gd name="T26" fmla="*/ 14 w 249"/>
                              <a:gd name="T27" fmla="*/ 0 h 50"/>
                              <a:gd name="T28" fmla="*/ 0 w 249"/>
                              <a:gd name="T29" fmla="*/ 5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50"/>
                                </a:moveTo>
                                <a:lnTo>
                                  <a:pt x="249" y="50"/>
                                </a:lnTo>
                                <a:lnTo>
                                  <a:pt x="224" y="25"/>
                                </a:lnTo>
                                <a:lnTo>
                                  <a:pt x="199" y="10"/>
                                </a:lnTo>
                                <a:lnTo>
                                  <a:pt x="169" y="10"/>
                                </a:lnTo>
                                <a:lnTo>
                                  <a:pt x="139" y="10"/>
                                </a:lnTo>
                                <a:lnTo>
                                  <a:pt x="114" y="20"/>
                                </a:lnTo>
                                <a:lnTo>
                                  <a:pt x="94" y="30"/>
                                </a:lnTo>
                                <a:lnTo>
                                  <a:pt x="64" y="45"/>
                                </a:lnTo>
                                <a:lnTo>
                                  <a:pt x="59" y="50"/>
                                </a:lnTo>
                                <a:lnTo>
                                  <a:pt x="54" y="45"/>
                                </a:lnTo>
                                <a:lnTo>
                                  <a:pt x="34" y="30"/>
                                </a:lnTo>
                                <a:lnTo>
                                  <a:pt x="14" y="0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3625"/>
                        <wps:cNvSpPr>
                          <a:spLocks/>
                        </wps:cNvSpPr>
                        <wps:spPr bwMode="auto">
                          <a:xfrm>
                            <a:off x="420" y="5036"/>
                            <a:ext cx="244" cy="440"/>
                          </a:xfrm>
                          <a:custGeom>
                            <a:avLst/>
                            <a:gdLst>
                              <a:gd name="T0" fmla="*/ 244 w 244"/>
                              <a:gd name="T1" fmla="*/ 220 h 440"/>
                              <a:gd name="T2" fmla="*/ 244 w 244"/>
                              <a:gd name="T3" fmla="*/ 220 h 440"/>
                              <a:gd name="T4" fmla="*/ 239 w 244"/>
                              <a:gd name="T5" fmla="*/ 135 h 440"/>
                              <a:gd name="T6" fmla="*/ 234 w 244"/>
                              <a:gd name="T7" fmla="*/ 100 h 440"/>
                              <a:gd name="T8" fmla="*/ 229 w 244"/>
                              <a:gd name="T9" fmla="*/ 65 h 440"/>
                              <a:gd name="T10" fmla="*/ 214 w 244"/>
                              <a:gd name="T11" fmla="*/ 40 h 440"/>
                              <a:gd name="T12" fmla="*/ 199 w 244"/>
                              <a:gd name="T13" fmla="*/ 20 h 440"/>
                              <a:gd name="T14" fmla="*/ 179 w 244"/>
                              <a:gd name="T15" fmla="*/ 5 h 440"/>
                              <a:gd name="T16" fmla="*/ 149 w 244"/>
                              <a:gd name="T17" fmla="*/ 0 h 440"/>
                              <a:gd name="T18" fmla="*/ 149 w 244"/>
                              <a:gd name="T19" fmla="*/ 0 h 440"/>
                              <a:gd name="T20" fmla="*/ 119 w 244"/>
                              <a:gd name="T21" fmla="*/ 5 h 440"/>
                              <a:gd name="T22" fmla="*/ 94 w 244"/>
                              <a:gd name="T23" fmla="*/ 15 h 440"/>
                              <a:gd name="T24" fmla="*/ 69 w 244"/>
                              <a:gd name="T25" fmla="*/ 35 h 440"/>
                              <a:gd name="T26" fmla="*/ 44 w 244"/>
                              <a:gd name="T27" fmla="*/ 65 h 440"/>
                              <a:gd name="T28" fmla="*/ 24 w 244"/>
                              <a:gd name="T29" fmla="*/ 95 h 440"/>
                              <a:gd name="T30" fmla="*/ 14 w 244"/>
                              <a:gd name="T31" fmla="*/ 135 h 440"/>
                              <a:gd name="T32" fmla="*/ 4 w 244"/>
                              <a:gd name="T33" fmla="*/ 175 h 440"/>
                              <a:gd name="T34" fmla="*/ 0 w 244"/>
                              <a:gd name="T35" fmla="*/ 220 h 440"/>
                              <a:gd name="T36" fmla="*/ 0 w 244"/>
                              <a:gd name="T37" fmla="*/ 220 h 440"/>
                              <a:gd name="T38" fmla="*/ 4 w 244"/>
                              <a:gd name="T39" fmla="*/ 265 h 440"/>
                              <a:gd name="T40" fmla="*/ 14 w 244"/>
                              <a:gd name="T41" fmla="*/ 305 h 440"/>
                              <a:gd name="T42" fmla="*/ 24 w 244"/>
                              <a:gd name="T43" fmla="*/ 340 h 440"/>
                              <a:gd name="T44" fmla="*/ 44 w 244"/>
                              <a:gd name="T45" fmla="*/ 375 h 440"/>
                              <a:gd name="T46" fmla="*/ 69 w 244"/>
                              <a:gd name="T47" fmla="*/ 400 h 440"/>
                              <a:gd name="T48" fmla="*/ 94 w 244"/>
                              <a:gd name="T49" fmla="*/ 420 h 440"/>
                              <a:gd name="T50" fmla="*/ 119 w 244"/>
                              <a:gd name="T51" fmla="*/ 430 h 440"/>
                              <a:gd name="T52" fmla="*/ 149 w 244"/>
                              <a:gd name="T53" fmla="*/ 440 h 440"/>
                              <a:gd name="T54" fmla="*/ 149 w 244"/>
                              <a:gd name="T55" fmla="*/ 440 h 440"/>
                              <a:gd name="T56" fmla="*/ 179 w 244"/>
                              <a:gd name="T57" fmla="*/ 435 h 440"/>
                              <a:gd name="T58" fmla="*/ 199 w 244"/>
                              <a:gd name="T59" fmla="*/ 420 h 440"/>
                              <a:gd name="T60" fmla="*/ 214 w 244"/>
                              <a:gd name="T61" fmla="*/ 400 h 440"/>
                              <a:gd name="T62" fmla="*/ 229 w 244"/>
                              <a:gd name="T63" fmla="*/ 375 h 440"/>
                              <a:gd name="T64" fmla="*/ 234 w 244"/>
                              <a:gd name="T65" fmla="*/ 340 h 440"/>
                              <a:gd name="T66" fmla="*/ 239 w 244"/>
                              <a:gd name="T67" fmla="*/ 305 h 440"/>
                              <a:gd name="T68" fmla="*/ 244 w 244"/>
                              <a:gd name="T69" fmla="*/ 220 h 440"/>
                              <a:gd name="T70" fmla="*/ 244 w 244"/>
                              <a:gd name="T71" fmla="*/ 220 h 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40">
                                <a:moveTo>
                                  <a:pt x="244" y="220"/>
                                </a:moveTo>
                                <a:lnTo>
                                  <a:pt x="244" y="220"/>
                                </a:lnTo>
                                <a:lnTo>
                                  <a:pt x="239" y="135"/>
                                </a:lnTo>
                                <a:lnTo>
                                  <a:pt x="234" y="100"/>
                                </a:lnTo>
                                <a:lnTo>
                                  <a:pt x="229" y="65"/>
                                </a:lnTo>
                                <a:lnTo>
                                  <a:pt x="214" y="40"/>
                                </a:lnTo>
                                <a:lnTo>
                                  <a:pt x="199" y="20"/>
                                </a:lnTo>
                                <a:lnTo>
                                  <a:pt x="179" y="5"/>
                                </a:lnTo>
                                <a:lnTo>
                                  <a:pt x="149" y="0"/>
                                </a:lnTo>
                                <a:lnTo>
                                  <a:pt x="119" y="5"/>
                                </a:lnTo>
                                <a:lnTo>
                                  <a:pt x="94" y="15"/>
                                </a:lnTo>
                                <a:lnTo>
                                  <a:pt x="69" y="35"/>
                                </a:lnTo>
                                <a:lnTo>
                                  <a:pt x="44" y="65"/>
                                </a:lnTo>
                                <a:lnTo>
                                  <a:pt x="24" y="95"/>
                                </a:lnTo>
                                <a:lnTo>
                                  <a:pt x="14" y="135"/>
                                </a:lnTo>
                                <a:lnTo>
                                  <a:pt x="4" y="175"/>
                                </a:lnTo>
                                <a:lnTo>
                                  <a:pt x="0" y="220"/>
                                </a:lnTo>
                                <a:lnTo>
                                  <a:pt x="4" y="265"/>
                                </a:lnTo>
                                <a:lnTo>
                                  <a:pt x="14" y="305"/>
                                </a:lnTo>
                                <a:lnTo>
                                  <a:pt x="24" y="340"/>
                                </a:lnTo>
                                <a:lnTo>
                                  <a:pt x="44" y="375"/>
                                </a:lnTo>
                                <a:lnTo>
                                  <a:pt x="69" y="400"/>
                                </a:lnTo>
                                <a:lnTo>
                                  <a:pt x="94" y="420"/>
                                </a:lnTo>
                                <a:lnTo>
                                  <a:pt x="119" y="430"/>
                                </a:lnTo>
                                <a:lnTo>
                                  <a:pt x="149" y="440"/>
                                </a:lnTo>
                                <a:lnTo>
                                  <a:pt x="179" y="435"/>
                                </a:lnTo>
                                <a:lnTo>
                                  <a:pt x="199" y="420"/>
                                </a:lnTo>
                                <a:lnTo>
                                  <a:pt x="214" y="400"/>
                                </a:lnTo>
                                <a:lnTo>
                                  <a:pt x="229" y="375"/>
                                </a:lnTo>
                                <a:lnTo>
                                  <a:pt x="234" y="340"/>
                                </a:lnTo>
                                <a:lnTo>
                                  <a:pt x="239" y="305"/>
                                </a:lnTo>
                                <a:lnTo>
                                  <a:pt x="244" y="2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3626"/>
                        <wps:cNvSpPr>
                          <a:spLocks/>
                        </wps:cNvSpPr>
                        <wps:spPr bwMode="auto">
                          <a:xfrm>
                            <a:off x="469" y="5106"/>
                            <a:ext cx="195" cy="300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50 h 300"/>
                              <a:gd name="T2" fmla="*/ 195 w 195"/>
                              <a:gd name="T3" fmla="*/ 150 h 300"/>
                              <a:gd name="T4" fmla="*/ 195 w 195"/>
                              <a:gd name="T5" fmla="*/ 120 h 300"/>
                              <a:gd name="T6" fmla="*/ 190 w 195"/>
                              <a:gd name="T7" fmla="*/ 90 h 300"/>
                              <a:gd name="T8" fmla="*/ 180 w 195"/>
                              <a:gd name="T9" fmla="*/ 65 h 300"/>
                              <a:gd name="T10" fmla="*/ 170 w 195"/>
                              <a:gd name="T11" fmla="*/ 45 h 300"/>
                              <a:gd name="T12" fmla="*/ 155 w 195"/>
                              <a:gd name="T13" fmla="*/ 25 h 300"/>
                              <a:gd name="T14" fmla="*/ 140 w 195"/>
                              <a:gd name="T15" fmla="*/ 15 h 300"/>
                              <a:gd name="T16" fmla="*/ 120 w 195"/>
                              <a:gd name="T17" fmla="*/ 5 h 300"/>
                              <a:gd name="T18" fmla="*/ 100 w 195"/>
                              <a:gd name="T19" fmla="*/ 0 h 300"/>
                              <a:gd name="T20" fmla="*/ 100 w 195"/>
                              <a:gd name="T21" fmla="*/ 0 h 300"/>
                              <a:gd name="T22" fmla="*/ 80 w 195"/>
                              <a:gd name="T23" fmla="*/ 0 h 300"/>
                              <a:gd name="T24" fmla="*/ 60 w 195"/>
                              <a:gd name="T25" fmla="*/ 10 h 300"/>
                              <a:gd name="T26" fmla="*/ 45 w 195"/>
                              <a:gd name="T27" fmla="*/ 25 h 300"/>
                              <a:gd name="T28" fmla="*/ 30 w 195"/>
                              <a:gd name="T29" fmla="*/ 45 h 300"/>
                              <a:gd name="T30" fmla="*/ 15 w 195"/>
                              <a:gd name="T31" fmla="*/ 65 h 300"/>
                              <a:gd name="T32" fmla="*/ 5 w 195"/>
                              <a:gd name="T33" fmla="*/ 90 h 300"/>
                              <a:gd name="T34" fmla="*/ 0 w 195"/>
                              <a:gd name="T35" fmla="*/ 120 h 300"/>
                              <a:gd name="T36" fmla="*/ 0 w 195"/>
                              <a:gd name="T37" fmla="*/ 150 h 300"/>
                              <a:gd name="T38" fmla="*/ 0 w 195"/>
                              <a:gd name="T39" fmla="*/ 150 h 300"/>
                              <a:gd name="T40" fmla="*/ 0 w 195"/>
                              <a:gd name="T41" fmla="*/ 180 h 300"/>
                              <a:gd name="T42" fmla="*/ 5 w 195"/>
                              <a:gd name="T43" fmla="*/ 210 h 300"/>
                              <a:gd name="T44" fmla="*/ 15 w 195"/>
                              <a:gd name="T45" fmla="*/ 235 h 300"/>
                              <a:gd name="T46" fmla="*/ 30 w 195"/>
                              <a:gd name="T47" fmla="*/ 255 h 300"/>
                              <a:gd name="T48" fmla="*/ 45 w 195"/>
                              <a:gd name="T49" fmla="*/ 275 h 300"/>
                              <a:gd name="T50" fmla="*/ 60 w 195"/>
                              <a:gd name="T51" fmla="*/ 285 h 300"/>
                              <a:gd name="T52" fmla="*/ 80 w 195"/>
                              <a:gd name="T53" fmla="*/ 295 h 300"/>
                              <a:gd name="T54" fmla="*/ 100 w 195"/>
                              <a:gd name="T55" fmla="*/ 300 h 300"/>
                              <a:gd name="T56" fmla="*/ 100 w 195"/>
                              <a:gd name="T57" fmla="*/ 300 h 300"/>
                              <a:gd name="T58" fmla="*/ 120 w 195"/>
                              <a:gd name="T59" fmla="*/ 295 h 300"/>
                              <a:gd name="T60" fmla="*/ 140 w 195"/>
                              <a:gd name="T61" fmla="*/ 290 h 300"/>
                              <a:gd name="T62" fmla="*/ 155 w 195"/>
                              <a:gd name="T63" fmla="*/ 275 h 300"/>
                              <a:gd name="T64" fmla="*/ 170 w 195"/>
                              <a:gd name="T65" fmla="*/ 255 h 300"/>
                              <a:gd name="T66" fmla="*/ 180 w 195"/>
                              <a:gd name="T67" fmla="*/ 235 h 300"/>
                              <a:gd name="T68" fmla="*/ 190 w 195"/>
                              <a:gd name="T69" fmla="*/ 210 h 300"/>
                              <a:gd name="T70" fmla="*/ 195 w 195"/>
                              <a:gd name="T71" fmla="*/ 180 h 300"/>
                              <a:gd name="T72" fmla="*/ 195 w 195"/>
                              <a:gd name="T73" fmla="*/ 150 h 300"/>
                              <a:gd name="T74" fmla="*/ 195 w 195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5" h="300">
                                <a:moveTo>
                                  <a:pt x="195" y="150"/>
                                </a:moveTo>
                                <a:lnTo>
                                  <a:pt x="195" y="150"/>
                                </a:lnTo>
                                <a:lnTo>
                                  <a:pt x="195" y="120"/>
                                </a:lnTo>
                                <a:lnTo>
                                  <a:pt x="190" y="90"/>
                                </a:lnTo>
                                <a:lnTo>
                                  <a:pt x="180" y="65"/>
                                </a:lnTo>
                                <a:lnTo>
                                  <a:pt x="170" y="45"/>
                                </a:lnTo>
                                <a:lnTo>
                                  <a:pt x="155" y="25"/>
                                </a:lnTo>
                                <a:lnTo>
                                  <a:pt x="140" y="15"/>
                                </a:lnTo>
                                <a:lnTo>
                                  <a:pt x="120" y="5"/>
                                </a:lnTo>
                                <a:lnTo>
                                  <a:pt x="100" y="0"/>
                                </a:lnTo>
                                <a:lnTo>
                                  <a:pt x="80" y="0"/>
                                </a:lnTo>
                                <a:lnTo>
                                  <a:pt x="60" y="10"/>
                                </a:lnTo>
                                <a:lnTo>
                                  <a:pt x="45" y="25"/>
                                </a:lnTo>
                                <a:lnTo>
                                  <a:pt x="30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10"/>
                                </a:lnTo>
                                <a:lnTo>
                                  <a:pt x="15" y="235"/>
                                </a:lnTo>
                                <a:lnTo>
                                  <a:pt x="30" y="255"/>
                                </a:lnTo>
                                <a:lnTo>
                                  <a:pt x="45" y="275"/>
                                </a:lnTo>
                                <a:lnTo>
                                  <a:pt x="60" y="285"/>
                                </a:lnTo>
                                <a:lnTo>
                                  <a:pt x="80" y="295"/>
                                </a:lnTo>
                                <a:lnTo>
                                  <a:pt x="100" y="300"/>
                                </a:lnTo>
                                <a:lnTo>
                                  <a:pt x="120" y="295"/>
                                </a:lnTo>
                                <a:lnTo>
                                  <a:pt x="140" y="290"/>
                                </a:lnTo>
                                <a:lnTo>
                                  <a:pt x="155" y="275"/>
                                </a:lnTo>
                                <a:lnTo>
                                  <a:pt x="170" y="255"/>
                                </a:lnTo>
                                <a:lnTo>
                                  <a:pt x="180" y="235"/>
                                </a:lnTo>
                                <a:lnTo>
                                  <a:pt x="190" y="210"/>
                                </a:lnTo>
                                <a:lnTo>
                                  <a:pt x="195" y="180"/>
                                </a:lnTo>
                                <a:lnTo>
                                  <a:pt x="195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Freeform 3627"/>
                        <wps:cNvSpPr>
                          <a:spLocks/>
                        </wps:cNvSpPr>
                        <wps:spPr bwMode="auto">
                          <a:xfrm>
                            <a:off x="499" y="5151"/>
                            <a:ext cx="165" cy="210"/>
                          </a:xfrm>
                          <a:custGeom>
                            <a:avLst/>
                            <a:gdLst>
                              <a:gd name="T0" fmla="*/ 165 w 165"/>
                              <a:gd name="T1" fmla="*/ 105 h 210"/>
                              <a:gd name="T2" fmla="*/ 165 w 165"/>
                              <a:gd name="T3" fmla="*/ 105 h 210"/>
                              <a:gd name="T4" fmla="*/ 160 w 165"/>
                              <a:gd name="T5" fmla="*/ 85 h 210"/>
                              <a:gd name="T6" fmla="*/ 155 w 165"/>
                              <a:gd name="T7" fmla="*/ 65 h 210"/>
                              <a:gd name="T8" fmla="*/ 145 w 165"/>
                              <a:gd name="T9" fmla="*/ 45 h 210"/>
                              <a:gd name="T10" fmla="*/ 135 w 165"/>
                              <a:gd name="T11" fmla="*/ 30 h 210"/>
                              <a:gd name="T12" fmla="*/ 120 w 165"/>
                              <a:gd name="T13" fmla="*/ 20 h 210"/>
                              <a:gd name="T14" fmla="*/ 100 w 165"/>
                              <a:gd name="T15" fmla="*/ 10 h 210"/>
                              <a:gd name="T16" fmla="*/ 85 w 165"/>
                              <a:gd name="T17" fmla="*/ 5 h 210"/>
                              <a:gd name="T18" fmla="*/ 70 w 165"/>
                              <a:gd name="T19" fmla="*/ 0 h 210"/>
                              <a:gd name="T20" fmla="*/ 70 w 165"/>
                              <a:gd name="T21" fmla="*/ 0 h 210"/>
                              <a:gd name="T22" fmla="*/ 55 w 165"/>
                              <a:gd name="T23" fmla="*/ 0 h 210"/>
                              <a:gd name="T24" fmla="*/ 45 w 165"/>
                              <a:gd name="T25" fmla="*/ 5 h 210"/>
                              <a:gd name="T26" fmla="*/ 30 w 165"/>
                              <a:gd name="T27" fmla="*/ 15 h 210"/>
                              <a:gd name="T28" fmla="*/ 20 w 165"/>
                              <a:gd name="T29" fmla="*/ 30 h 210"/>
                              <a:gd name="T30" fmla="*/ 5 w 165"/>
                              <a:gd name="T31" fmla="*/ 65 h 210"/>
                              <a:gd name="T32" fmla="*/ 0 w 165"/>
                              <a:gd name="T33" fmla="*/ 105 h 210"/>
                              <a:gd name="T34" fmla="*/ 0 w 165"/>
                              <a:gd name="T35" fmla="*/ 105 h 210"/>
                              <a:gd name="T36" fmla="*/ 5 w 165"/>
                              <a:gd name="T37" fmla="*/ 145 h 210"/>
                              <a:gd name="T38" fmla="*/ 20 w 165"/>
                              <a:gd name="T39" fmla="*/ 180 h 210"/>
                              <a:gd name="T40" fmla="*/ 30 w 165"/>
                              <a:gd name="T41" fmla="*/ 190 h 210"/>
                              <a:gd name="T42" fmla="*/ 45 w 165"/>
                              <a:gd name="T43" fmla="*/ 200 h 210"/>
                              <a:gd name="T44" fmla="*/ 55 w 165"/>
                              <a:gd name="T45" fmla="*/ 205 h 210"/>
                              <a:gd name="T46" fmla="*/ 70 w 165"/>
                              <a:gd name="T47" fmla="*/ 210 h 210"/>
                              <a:gd name="T48" fmla="*/ 70 w 165"/>
                              <a:gd name="T49" fmla="*/ 210 h 210"/>
                              <a:gd name="T50" fmla="*/ 85 w 165"/>
                              <a:gd name="T51" fmla="*/ 210 h 210"/>
                              <a:gd name="T52" fmla="*/ 100 w 165"/>
                              <a:gd name="T53" fmla="*/ 200 h 210"/>
                              <a:gd name="T54" fmla="*/ 120 w 165"/>
                              <a:gd name="T55" fmla="*/ 190 h 210"/>
                              <a:gd name="T56" fmla="*/ 135 w 165"/>
                              <a:gd name="T57" fmla="*/ 180 h 210"/>
                              <a:gd name="T58" fmla="*/ 145 w 165"/>
                              <a:gd name="T59" fmla="*/ 165 h 210"/>
                              <a:gd name="T60" fmla="*/ 155 w 165"/>
                              <a:gd name="T61" fmla="*/ 145 h 210"/>
                              <a:gd name="T62" fmla="*/ 160 w 165"/>
                              <a:gd name="T63" fmla="*/ 125 h 210"/>
                              <a:gd name="T64" fmla="*/ 165 w 165"/>
                              <a:gd name="T65" fmla="*/ 105 h 210"/>
                              <a:gd name="T66" fmla="*/ 165 w 165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5" h="210">
                                <a:moveTo>
                                  <a:pt x="165" y="105"/>
                                </a:moveTo>
                                <a:lnTo>
                                  <a:pt x="165" y="105"/>
                                </a:lnTo>
                                <a:lnTo>
                                  <a:pt x="160" y="85"/>
                                </a:lnTo>
                                <a:lnTo>
                                  <a:pt x="155" y="65"/>
                                </a:lnTo>
                                <a:lnTo>
                                  <a:pt x="145" y="45"/>
                                </a:lnTo>
                                <a:lnTo>
                                  <a:pt x="135" y="30"/>
                                </a:lnTo>
                                <a:lnTo>
                                  <a:pt x="120" y="20"/>
                                </a:lnTo>
                                <a:lnTo>
                                  <a:pt x="100" y="10"/>
                                </a:lnTo>
                                <a:lnTo>
                                  <a:pt x="85" y="5"/>
                                </a:lnTo>
                                <a:lnTo>
                                  <a:pt x="70" y="0"/>
                                </a:lnTo>
                                <a:lnTo>
                                  <a:pt x="55" y="0"/>
                                </a:lnTo>
                                <a:lnTo>
                                  <a:pt x="45" y="5"/>
                                </a:lnTo>
                                <a:lnTo>
                                  <a:pt x="30" y="15"/>
                                </a:lnTo>
                                <a:lnTo>
                                  <a:pt x="20" y="30"/>
                                </a:lnTo>
                                <a:lnTo>
                                  <a:pt x="5" y="65"/>
                                </a:lnTo>
                                <a:lnTo>
                                  <a:pt x="0" y="105"/>
                                </a:lnTo>
                                <a:lnTo>
                                  <a:pt x="5" y="145"/>
                                </a:lnTo>
                                <a:lnTo>
                                  <a:pt x="20" y="180"/>
                                </a:lnTo>
                                <a:lnTo>
                                  <a:pt x="30" y="190"/>
                                </a:lnTo>
                                <a:lnTo>
                                  <a:pt x="45" y="200"/>
                                </a:lnTo>
                                <a:lnTo>
                                  <a:pt x="55" y="205"/>
                                </a:lnTo>
                                <a:lnTo>
                                  <a:pt x="70" y="210"/>
                                </a:lnTo>
                                <a:lnTo>
                                  <a:pt x="85" y="210"/>
                                </a:lnTo>
                                <a:lnTo>
                                  <a:pt x="100" y="200"/>
                                </a:lnTo>
                                <a:lnTo>
                                  <a:pt x="120" y="190"/>
                                </a:lnTo>
                                <a:lnTo>
                                  <a:pt x="135" y="180"/>
                                </a:lnTo>
                                <a:lnTo>
                                  <a:pt x="145" y="165"/>
                                </a:lnTo>
                                <a:lnTo>
                                  <a:pt x="155" y="145"/>
                                </a:lnTo>
                                <a:lnTo>
                                  <a:pt x="160" y="125"/>
                                </a:lnTo>
                                <a:lnTo>
                                  <a:pt x="165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3628"/>
                        <wps:cNvSpPr>
                          <a:spLocks/>
                        </wps:cNvSpPr>
                        <wps:spPr bwMode="auto">
                          <a:xfrm>
                            <a:off x="519" y="5181"/>
                            <a:ext cx="145" cy="150"/>
                          </a:xfrm>
                          <a:custGeom>
                            <a:avLst/>
                            <a:gdLst>
                              <a:gd name="T0" fmla="*/ 145 w 145"/>
                              <a:gd name="T1" fmla="*/ 75 h 150"/>
                              <a:gd name="T2" fmla="*/ 145 w 145"/>
                              <a:gd name="T3" fmla="*/ 75 h 150"/>
                              <a:gd name="T4" fmla="*/ 140 w 145"/>
                              <a:gd name="T5" fmla="*/ 60 h 150"/>
                              <a:gd name="T6" fmla="*/ 135 w 145"/>
                              <a:gd name="T7" fmla="*/ 45 h 150"/>
                              <a:gd name="T8" fmla="*/ 120 w 145"/>
                              <a:gd name="T9" fmla="*/ 35 h 150"/>
                              <a:gd name="T10" fmla="*/ 110 w 145"/>
                              <a:gd name="T11" fmla="*/ 25 h 150"/>
                              <a:gd name="T12" fmla="*/ 75 w 145"/>
                              <a:gd name="T13" fmla="*/ 10 h 150"/>
                              <a:gd name="T14" fmla="*/ 50 w 145"/>
                              <a:gd name="T15" fmla="*/ 0 h 150"/>
                              <a:gd name="T16" fmla="*/ 50 w 145"/>
                              <a:gd name="T17" fmla="*/ 0 h 150"/>
                              <a:gd name="T18" fmla="*/ 40 w 145"/>
                              <a:gd name="T19" fmla="*/ 5 h 150"/>
                              <a:gd name="T20" fmla="*/ 30 w 145"/>
                              <a:gd name="T21" fmla="*/ 5 h 150"/>
                              <a:gd name="T22" fmla="*/ 15 w 145"/>
                              <a:gd name="T23" fmla="*/ 20 h 150"/>
                              <a:gd name="T24" fmla="*/ 5 w 145"/>
                              <a:gd name="T25" fmla="*/ 45 h 150"/>
                              <a:gd name="T26" fmla="*/ 0 w 145"/>
                              <a:gd name="T27" fmla="*/ 75 h 150"/>
                              <a:gd name="T28" fmla="*/ 0 w 145"/>
                              <a:gd name="T29" fmla="*/ 75 h 150"/>
                              <a:gd name="T30" fmla="*/ 5 w 145"/>
                              <a:gd name="T31" fmla="*/ 105 h 150"/>
                              <a:gd name="T32" fmla="*/ 15 w 145"/>
                              <a:gd name="T33" fmla="*/ 125 h 150"/>
                              <a:gd name="T34" fmla="*/ 30 w 145"/>
                              <a:gd name="T35" fmla="*/ 140 h 150"/>
                              <a:gd name="T36" fmla="*/ 50 w 145"/>
                              <a:gd name="T37" fmla="*/ 150 h 150"/>
                              <a:gd name="T38" fmla="*/ 50 w 145"/>
                              <a:gd name="T39" fmla="*/ 150 h 150"/>
                              <a:gd name="T40" fmla="*/ 75 w 145"/>
                              <a:gd name="T41" fmla="*/ 145 h 150"/>
                              <a:gd name="T42" fmla="*/ 105 w 145"/>
                              <a:gd name="T43" fmla="*/ 130 h 150"/>
                              <a:gd name="T44" fmla="*/ 120 w 145"/>
                              <a:gd name="T45" fmla="*/ 120 h 150"/>
                              <a:gd name="T46" fmla="*/ 135 w 145"/>
                              <a:gd name="T47" fmla="*/ 105 h 150"/>
                              <a:gd name="T48" fmla="*/ 140 w 145"/>
                              <a:gd name="T49" fmla="*/ 90 h 150"/>
                              <a:gd name="T50" fmla="*/ 145 w 145"/>
                              <a:gd name="T51" fmla="*/ 75 h 150"/>
                              <a:gd name="T52" fmla="*/ 145 w 145"/>
                              <a:gd name="T53" fmla="*/ 75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50">
                                <a:moveTo>
                                  <a:pt x="145" y="75"/>
                                </a:moveTo>
                                <a:lnTo>
                                  <a:pt x="145" y="75"/>
                                </a:lnTo>
                                <a:lnTo>
                                  <a:pt x="140" y="60"/>
                                </a:lnTo>
                                <a:lnTo>
                                  <a:pt x="135" y="45"/>
                                </a:lnTo>
                                <a:lnTo>
                                  <a:pt x="120" y="35"/>
                                </a:lnTo>
                                <a:lnTo>
                                  <a:pt x="110" y="25"/>
                                </a:lnTo>
                                <a:lnTo>
                                  <a:pt x="75" y="10"/>
                                </a:lnTo>
                                <a:lnTo>
                                  <a:pt x="50" y="0"/>
                                </a:lnTo>
                                <a:lnTo>
                                  <a:pt x="40" y="5"/>
                                </a:lnTo>
                                <a:lnTo>
                                  <a:pt x="30" y="5"/>
                                </a:lnTo>
                                <a:lnTo>
                                  <a:pt x="15" y="20"/>
                                </a:lnTo>
                                <a:lnTo>
                                  <a:pt x="5" y="45"/>
                                </a:lnTo>
                                <a:lnTo>
                                  <a:pt x="0" y="75"/>
                                </a:lnTo>
                                <a:lnTo>
                                  <a:pt x="5" y="105"/>
                                </a:lnTo>
                                <a:lnTo>
                                  <a:pt x="15" y="125"/>
                                </a:lnTo>
                                <a:lnTo>
                                  <a:pt x="30" y="140"/>
                                </a:lnTo>
                                <a:lnTo>
                                  <a:pt x="50" y="150"/>
                                </a:lnTo>
                                <a:lnTo>
                                  <a:pt x="75" y="145"/>
                                </a:lnTo>
                                <a:lnTo>
                                  <a:pt x="105" y="130"/>
                                </a:lnTo>
                                <a:lnTo>
                                  <a:pt x="120" y="120"/>
                                </a:lnTo>
                                <a:lnTo>
                                  <a:pt x="135" y="105"/>
                                </a:lnTo>
                                <a:lnTo>
                                  <a:pt x="140" y="90"/>
                                </a:lnTo>
                                <a:lnTo>
                                  <a:pt x="145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3629"/>
                        <wps:cNvSpPr>
                          <a:spLocks/>
                        </wps:cNvSpPr>
                        <wps:spPr bwMode="auto">
                          <a:xfrm>
                            <a:off x="664" y="5001"/>
                            <a:ext cx="20" cy="515"/>
                          </a:xfrm>
                          <a:custGeom>
                            <a:avLst/>
                            <a:gdLst>
                              <a:gd name="T0" fmla="*/ 0 w 20"/>
                              <a:gd name="T1" fmla="*/ 515 h 515"/>
                              <a:gd name="T2" fmla="*/ 0 w 20"/>
                              <a:gd name="T3" fmla="*/ 515 h 515"/>
                              <a:gd name="T4" fmla="*/ 10 w 20"/>
                              <a:gd name="T5" fmla="*/ 490 h 515"/>
                              <a:gd name="T6" fmla="*/ 20 w 20"/>
                              <a:gd name="T7" fmla="*/ 445 h 515"/>
                              <a:gd name="T8" fmla="*/ 20 w 20"/>
                              <a:gd name="T9" fmla="*/ 410 h 515"/>
                              <a:gd name="T10" fmla="*/ 20 w 20"/>
                              <a:gd name="T11" fmla="*/ 365 h 515"/>
                              <a:gd name="T12" fmla="*/ 10 w 20"/>
                              <a:gd name="T13" fmla="*/ 315 h 515"/>
                              <a:gd name="T14" fmla="*/ 0 w 20"/>
                              <a:gd name="T15" fmla="*/ 255 h 515"/>
                              <a:gd name="T16" fmla="*/ 0 w 20"/>
                              <a:gd name="T17" fmla="*/ 255 h 515"/>
                              <a:gd name="T18" fmla="*/ 0 w 20"/>
                              <a:gd name="T19" fmla="*/ 255 h 515"/>
                              <a:gd name="T20" fmla="*/ 10 w 20"/>
                              <a:gd name="T21" fmla="*/ 195 h 515"/>
                              <a:gd name="T22" fmla="*/ 15 w 20"/>
                              <a:gd name="T23" fmla="*/ 145 h 515"/>
                              <a:gd name="T24" fmla="*/ 20 w 20"/>
                              <a:gd name="T25" fmla="*/ 100 h 515"/>
                              <a:gd name="T26" fmla="*/ 20 w 20"/>
                              <a:gd name="T27" fmla="*/ 70 h 515"/>
                              <a:gd name="T28" fmla="*/ 10 w 20"/>
                              <a:gd name="T29" fmla="*/ 25 h 515"/>
                              <a:gd name="T30" fmla="*/ 0 w 20"/>
                              <a:gd name="T31" fmla="*/ 0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5">
                                <a:moveTo>
                                  <a:pt x="0" y="515"/>
                                </a:moveTo>
                                <a:lnTo>
                                  <a:pt x="0" y="515"/>
                                </a:lnTo>
                                <a:lnTo>
                                  <a:pt x="10" y="490"/>
                                </a:lnTo>
                                <a:lnTo>
                                  <a:pt x="20" y="445"/>
                                </a:lnTo>
                                <a:lnTo>
                                  <a:pt x="20" y="410"/>
                                </a:lnTo>
                                <a:lnTo>
                                  <a:pt x="20" y="365"/>
                                </a:lnTo>
                                <a:lnTo>
                                  <a:pt x="10" y="315"/>
                                </a:lnTo>
                                <a:lnTo>
                                  <a:pt x="0" y="255"/>
                                </a:lnTo>
                                <a:lnTo>
                                  <a:pt x="10" y="195"/>
                                </a:lnTo>
                                <a:lnTo>
                                  <a:pt x="15" y="145"/>
                                </a:lnTo>
                                <a:lnTo>
                                  <a:pt x="20" y="100"/>
                                </a:lnTo>
                                <a:lnTo>
                                  <a:pt x="20" y="70"/>
                                </a:lnTo>
                                <a:lnTo>
                                  <a:pt x="10" y="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3630"/>
                        <wps:cNvSpPr>
                          <a:spLocks/>
                        </wps:cNvSpPr>
                        <wps:spPr bwMode="auto">
                          <a:xfrm>
                            <a:off x="664" y="5001"/>
                            <a:ext cx="45" cy="515"/>
                          </a:xfrm>
                          <a:custGeom>
                            <a:avLst/>
                            <a:gdLst>
                              <a:gd name="T0" fmla="*/ 0 w 45"/>
                              <a:gd name="T1" fmla="*/ 515 h 515"/>
                              <a:gd name="T2" fmla="*/ 0 w 45"/>
                              <a:gd name="T3" fmla="*/ 515 h 515"/>
                              <a:gd name="T4" fmla="*/ 15 w 45"/>
                              <a:gd name="T5" fmla="*/ 470 h 515"/>
                              <a:gd name="T6" fmla="*/ 25 w 45"/>
                              <a:gd name="T7" fmla="*/ 425 h 515"/>
                              <a:gd name="T8" fmla="*/ 35 w 45"/>
                              <a:gd name="T9" fmla="*/ 360 h 515"/>
                              <a:gd name="T10" fmla="*/ 45 w 45"/>
                              <a:gd name="T11" fmla="*/ 285 h 515"/>
                              <a:gd name="T12" fmla="*/ 40 w 45"/>
                              <a:gd name="T13" fmla="*/ 195 h 515"/>
                              <a:gd name="T14" fmla="*/ 35 w 45"/>
                              <a:gd name="T15" fmla="*/ 150 h 515"/>
                              <a:gd name="T16" fmla="*/ 30 w 45"/>
                              <a:gd name="T17" fmla="*/ 100 h 515"/>
                              <a:gd name="T18" fmla="*/ 15 w 45"/>
                              <a:gd name="T19" fmla="*/ 50 h 515"/>
                              <a:gd name="T20" fmla="*/ 0 w 45"/>
                              <a:gd name="T21" fmla="*/ 0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5">
                                <a:moveTo>
                                  <a:pt x="0" y="515"/>
                                </a:moveTo>
                                <a:lnTo>
                                  <a:pt x="0" y="515"/>
                                </a:lnTo>
                                <a:lnTo>
                                  <a:pt x="15" y="470"/>
                                </a:lnTo>
                                <a:lnTo>
                                  <a:pt x="25" y="425"/>
                                </a:lnTo>
                                <a:lnTo>
                                  <a:pt x="35" y="360"/>
                                </a:lnTo>
                                <a:lnTo>
                                  <a:pt x="45" y="285"/>
                                </a:lnTo>
                                <a:lnTo>
                                  <a:pt x="40" y="195"/>
                                </a:lnTo>
                                <a:lnTo>
                                  <a:pt x="35" y="150"/>
                                </a:lnTo>
                                <a:lnTo>
                                  <a:pt x="30" y="100"/>
                                </a:lnTo>
                                <a:lnTo>
                                  <a:pt x="15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Line 3631"/>
                        <wps:cNvCnPr/>
                        <wps:spPr bwMode="auto">
                          <a:xfrm flipV="1">
                            <a:off x="759" y="4996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Line 3632"/>
                        <wps:cNvCnPr/>
                        <wps:spPr bwMode="auto">
                          <a:xfrm flipV="1">
                            <a:off x="789" y="4996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Freeform 3633"/>
                        <wps:cNvSpPr>
                          <a:spLocks/>
                        </wps:cNvSpPr>
                        <wps:spPr bwMode="auto">
                          <a:xfrm>
                            <a:off x="415" y="4476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10 h 50"/>
                              <a:gd name="T2" fmla="*/ 249 w 249"/>
                              <a:gd name="T3" fmla="*/ 10 h 50"/>
                              <a:gd name="T4" fmla="*/ 239 w 249"/>
                              <a:gd name="T5" fmla="*/ 20 h 50"/>
                              <a:gd name="T6" fmla="*/ 224 w 249"/>
                              <a:gd name="T7" fmla="*/ 30 h 50"/>
                              <a:gd name="T8" fmla="*/ 199 w 249"/>
                              <a:gd name="T9" fmla="*/ 45 h 50"/>
                              <a:gd name="T10" fmla="*/ 169 w 249"/>
                              <a:gd name="T11" fmla="*/ 45 h 50"/>
                              <a:gd name="T12" fmla="*/ 139 w 249"/>
                              <a:gd name="T13" fmla="*/ 40 h 50"/>
                              <a:gd name="T14" fmla="*/ 114 w 249"/>
                              <a:gd name="T15" fmla="*/ 35 h 50"/>
                              <a:gd name="T16" fmla="*/ 94 w 249"/>
                              <a:gd name="T17" fmla="*/ 20 h 50"/>
                              <a:gd name="T18" fmla="*/ 64 w 249"/>
                              <a:gd name="T19" fmla="*/ 0 h 50"/>
                              <a:gd name="T20" fmla="*/ 64 w 249"/>
                              <a:gd name="T21" fmla="*/ 0 h 50"/>
                              <a:gd name="T22" fmla="*/ 59 w 249"/>
                              <a:gd name="T23" fmla="*/ 0 h 50"/>
                              <a:gd name="T24" fmla="*/ 49 w 249"/>
                              <a:gd name="T25" fmla="*/ 0 h 50"/>
                              <a:gd name="T26" fmla="*/ 34 w 249"/>
                              <a:gd name="T27" fmla="*/ 20 h 50"/>
                              <a:gd name="T28" fmla="*/ 14 w 249"/>
                              <a:gd name="T29" fmla="*/ 50 h 50"/>
                              <a:gd name="T30" fmla="*/ 0 w 249"/>
                              <a:gd name="T31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10"/>
                                </a:moveTo>
                                <a:lnTo>
                                  <a:pt x="249" y="10"/>
                                </a:lnTo>
                                <a:lnTo>
                                  <a:pt x="239" y="20"/>
                                </a:lnTo>
                                <a:lnTo>
                                  <a:pt x="224" y="30"/>
                                </a:lnTo>
                                <a:lnTo>
                                  <a:pt x="199" y="45"/>
                                </a:lnTo>
                                <a:lnTo>
                                  <a:pt x="169" y="45"/>
                                </a:lnTo>
                                <a:lnTo>
                                  <a:pt x="139" y="40"/>
                                </a:lnTo>
                                <a:lnTo>
                                  <a:pt x="114" y="35"/>
                                </a:lnTo>
                                <a:lnTo>
                                  <a:pt x="94" y="20"/>
                                </a:lnTo>
                                <a:lnTo>
                                  <a:pt x="64" y="0"/>
                                </a:lnTo>
                                <a:lnTo>
                                  <a:pt x="59" y="0"/>
                                </a:lnTo>
                                <a:lnTo>
                                  <a:pt x="49" y="0"/>
                                </a:lnTo>
                                <a:lnTo>
                                  <a:pt x="34" y="20"/>
                                </a:lnTo>
                                <a:lnTo>
                                  <a:pt x="14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3634"/>
                        <wps:cNvSpPr>
                          <a:spLocks/>
                        </wps:cNvSpPr>
                        <wps:spPr bwMode="auto">
                          <a:xfrm>
                            <a:off x="415" y="4946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50 h 50"/>
                              <a:gd name="T2" fmla="*/ 249 w 249"/>
                              <a:gd name="T3" fmla="*/ 50 h 50"/>
                              <a:gd name="T4" fmla="*/ 224 w 249"/>
                              <a:gd name="T5" fmla="*/ 25 h 50"/>
                              <a:gd name="T6" fmla="*/ 199 w 249"/>
                              <a:gd name="T7" fmla="*/ 15 h 50"/>
                              <a:gd name="T8" fmla="*/ 169 w 249"/>
                              <a:gd name="T9" fmla="*/ 10 h 50"/>
                              <a:gd name="T10" fmla="*/ 139 w 249"/>
                              <a:gd name="T11" fmla="*/ 10 h 50"/>
                              <a:gd name="T12" fmla="*/ 114 w 249"/>
                              <a:gd name="T13" fmla="*/ 20 h 50"/>
                              <a:gd name="T14" fmla="*/ 94 w 249"/>
                              <a:gd name="T15" fmla="*/ 30 h 50"/>
                              <a:gd name="T16" fmla="*/ 64 w 249"/>
                              <a:gd name="T17" fmla="*/ 50 h 50"/>
                              <a:gd name="T18" fmla="*/ 64 w 249"/>
                              <a:gd name="T19" fmla="*/ 50 h 50"/>
                              <a:gd name="T20" fmla="*/ 59 w 249"/>
                              <a:gd name="T21" fmla="*/ 50 h 50"/>
                              <a:gd name="T22" fmla="*/ 54 w 249"/>
                              <a:gd name="T23" fmla="*/ 50 h 50"/>
                              <a:gd name="T24" fmla="*/ 34 w 249"/>
                              <a:gd name="T25" fmla="*/ 30 h 50"/>
                              <a:gd name="T26" fmla="*/ 14 w 249"/>
                              <a:gd name="T27" fmla="*/ 0 h 50"/>
                              <a:gd name="T28" fmla="*/ 0 w 249"/>
                              <a:gd name="T29" fmla="*/ 5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50"/>
                                </a:moveTo>
                                <a:lnTo>
                                  <a:pt x="249" y="50"/>
                                </a:lnTo>
                                <a:lnTo>
                                  <a:pt x="224" y="25"/>
                                </a:lnTo>
                                <a:lnTo>
                                  <a:pt x="199" y="15"/>
                                </a:lnTo>
                                <a:lnTo>
                                  <a:pt x="169" y="10"/>
                                </a:lnTo>
                                <a:lnTo>
                                  <a:pt x="139" y="10"/>
                                </a:lnTo>
                                <a:lnTo>
                                  <a:pt x="114" y="20"/>
                                </a:lnTo>
                                <a:lnTo>
                                  <a:pt x="94" y="30"/>
                                </a:lnTo>
                                <a:lnTo>
                                  <a:pt x="64" y="50"/>
                                </a:lnTo>
                                <a:lnTo>
                                  <a:pt x="59" y="50"/>
                                </a:lnTo>
                                <a:lnTo>
                                  <a:pt x="54" y="50"/>
                                </a:lnTo>
                                <a:lnTo>
                                  <a:pt x="34" y="30"/>
                                </a:lnTo>
                                <a:lnTo>
                                  <a:pt x="14" y="0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reeform 3635"/>
                        <wps:cNvSpPr>
                          <a:spLocks/>
                        </wps:cNvSpPr>
                        <wps:spPr bwMode="auto">
                          <a:xfrm>
                            <a:off x="420" y="4521"/>
                            <a:ext cx="244" cy="435"/>
                          </a:xfrm>
                          <a:custGeom>
                            <a:avLst/>
                            <a:gdLst>
                              <a:gd name="T0" fmla="*/ 244 w 244"/>
                              <a:gd name="T1" fmla="*/ 215 h 435"/>
                              <a:gd name="T2" fmla="*/ 244 w 244"/>
                              <a:gd name="T3" fmla="*/ 215 h 435"/>
                              <a:gd name="T4" fmla="*/ 239 w 244"/>
                              <a:gd name="T5" fmla="*/ 130 h 435"/>
                              <a:gd name="T6" fmla="*/ 234 w 244"/>
                              <a:gd name="T7" fmla="*/ 95 h 435"/>
                              <a:gd name="T8" fmla="*/ 229 w 244"/>
                              <a:gd name="T9" fmla="*/ 65 h 435"/>
                              <a:gd name="T10" fmla="*/ 214 w 244"/>
                              <a:gd name="T11" fmla="*/ 35 h 435"/>
                              <a:gd name="T12" fmla="*/ 199 w 244"/>
                              <a:gd name="T13" fmla="*/ 15 h 435"/>
                              <a:gd name="T14" fmla="*/ 179 w 244"/>
                              <a:gd name="T15" fmla="*/ 5 h 435"/>
                              <a:gd name="T16" fmla="*/ 149 w 244"/>
                              <a:gd name="T17" fmla="*/ 0 h 435"/>
                              <a:gd name="T18" fmla="*/ 149 w 244"/>
                              <a:gd name="T19" fmla="*/ 0 h 435"/>
                              <a:gd name="T20" fmla="*/ 119 w 244"/>
                              <a:gd name="T21" fmla="*/ 0 h 435"/>
                              <a:gd name="T22" fmla="*/ 94 w 244"/>
                              <a:gd name="T23" fmla="*/ 15 h 435"/>
                              <a:gd name="T24" fmla="*/ 69 w 244"/>
                              <a:gd name="T25" fmla="*/ 35 h 435"/>
                              <a:gd name="T26" fmla="*/ 44 w 244"/>
                              <a:gd name="T27" fmla="*/ 60 h 435"/>
                              <a:gd name="T28" fmla="*/ 24 w 244"/>
                              <a:gd name="T29" fmla="*/ 90 h 435"/>
                              <a:gd name="T30" fmla="*/ 14 w 244"/>
                              <a:gd name="T31" fmla="*/ 130 h 435"/>
                              <a:gd name="T32" fmla="*/ 4 w 244"/>
                              <a:gd name="T33" fmla="*/ 170 h 435"/>
                              <a:gd name="T34" fmla="*/ 0 w 244"/>
                              <a:gd name="T35" fmla="*/ 215 h 435"/>
                              <a:gd name="T36" fmla="*/ 0 w 244"/>
                              <a:gd name="T37" fmla="*/ 215 h 435"/>
                              <a:gd name="T38" fmla="*/ 4 w 244"/>
                              <a:gd name="T39" fmla="*/ 260 h 435"/>
                              <a:gd name="T40" fmla="*/ 14 w 244"/>
                              <a:gd name="T41" fmla="*/ 300 h 435"/>
                              <a:gd name="T42" fmla="*/ 24 w 244"/>
                              <a:gd name="T43" fmla="*/ 335 h 435"/>
                              <a:gd name="T44" fmla="*/ 44 w 244"/>
                              <a:gd name="T45" fmla="*/ 370 h 435"/>
                              <a:gd name="T46" fmla="*/ 69 w 244"/>
                              <a:gd name="T47" fmla="*/ 395 h 435"/>
                              <a:gd name="T48" fmla="*/ 94 w 244"/>
                              <a:gd name="T49" fmla="*/ 415 h 435"/>
                              <a:gd name="T50" fmla="*/ 119 w 244"/>
                              <a:gd name="T51" fmla="*/ 430 h 435"/>
                              <a:gd name="T52" fmla="*/ 149 w 244"/>
                              <a:gd name="T53" fmla="*/ 435 h 435"/>
                              <a:gd name="T54" fmla="*/ 149 w 244"/>
                              <a:gd name="T55" fmla="*/ 435 h 435"/>
                              <a:gd name="T56" fmla="*/ 179 w 244"/>
                              <a:gd name="T57" fmla="*/ 430 h 435"/>
                              <a:gd name="T58" fmla="*/ 199 w 244"/>
                              <a:gd name="T59" fmla="*/ 420 h 435"/>
                              <a:gd name="T60" fmla="*/ 214 w 244"/>
                              <a:gd name="T61" fmla="*/ 400 h 435"/>
                              <a:gd name="T62" fmla="*/ 229 w 244"/>
                              <a:gd name="T63" fmla="*/ 370 h 435"/>
                              <a:gd name="T64" fmla="*/ 234 w 244"/>
                              <a:gd name="T65" fmla="*/ 340 h 435"/>
                              <a:gd name="T66" fmla="*/ 239 w 244"/>
                              <a:gd name="T67" fmla="*/ 300 h 435"/>
                              <a:gd name="T68" fmla="*/ 244 w 244"/>
                              <a:gd name="T69" fmla="*/ 215 h 435"/>
                              <a:gd name="T70" fmla="*/ 244 w 244"/>
                              <a:gd name="T71" fmla="*/ 215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244" y="215"/>
                                </a:moveTo>
                                <a:lnTo>
                                  <a:pt x="244" y="215"/>
                                </a:lnTo>
                                <a:lnTo>
                                  <a:pt x="239" y="130"/>
                                </a:lnTo>
                                <a:lnTo>
                                  <a:pt x="234" y="95"/>
                                </a:lnTo>
                                <a:lnTo>
                                  <a:pt x="229" y="65"/>
                                </a:lnTo>
                                <a:lnTo>
                                  <a:pt x="214" y="35"/>
                                </a:lnTo>
                                <a:lnTo>
                                  <a:pt x="199" y="15"/>
                                </a:lnTo>
                                <a:lnTo>
                                  <a:pt x="179" y="5"/>
                                </a:lnTo>
                                <a:lnTo>
                                  <a:pt x="149" y="0"/>
                                </a:lnTo>
                                <a:lnTo>
                                  <a:pt x="119" y="0"/>
                                </a:lnTo>
                                <a:lnTo>
                                  <a:pt x="94" y="15"/>
                                </a:lnTo>
                                <a:lnTo>
                                  <a:pt x="69" y="35"/>
                                </a:lnTo>
                                <a:lnTo>
                                  <a:pt x="44" y="60"/>
                                </a:lnTo>
                                <a:lnTo>
                                  <a:pt x="24" y="90"/>
                                </a:lnTo>
                                <a:lnTo>
                                  <a:pt x="14" y="130"/>
                                </a:lnTo>
                                <a:lnTo>
                                  <a:pt x="4" y="170"/>
                                </a:lnTo>
                                <a:lnTo>
                                  <a:pt x="0" y="215"/>
                                </a:lnTo>
                                <a:lnTo>
                                  <a:pt x="4" y="260"/>
                                </a:lnTo>
                                <a:lnTo>
                                  <a:pt x="14" y="300"/>
                                </a:lnTo>
                                <a:lnTo>
                                  <a:pt x="24" y="335"/>
                                </a:lnTo>
                                <a:lnTo>
                                  <a:pt x="44" y="370"/>
                                </a:lnTo>
                                <a:lnTo>
                                  <a:pt x="69" y="395"/>
                                </a:lnTo>
                                <a:lnTo>
                                  <a:pt x="94" y="415"/>
                                </a:lnTo>
                                <a:lnTo>
                                  <a:pt x="119" y="430"/>
                                </a:lnTo>
                                <a:lnTo>
                                  <a:pt x="149" y="435"/>
                                </a:lnTo>
                                <a:lnTo>
                                  <a:pt x="179" y="430"/>
                                </a:lnTo>
                                <a:lnTo>
                                  <a:pt x="199" y="420"/>
                                </a:lnTo>
                                <a:lnTo>
                                  <a:pt x="214" y="400"/>
                                </a:lnTo>
                                <a:lnTo>
                                  <a:pt x="229" y="370"/>
                                </a:lnTo>
                                <a:lnTo>
                                  <a:pt x="234" y="340"/>
                                </a:lnTo>
                                <a:lnTo>
                                  <a:pt x="239" y="300"/>
                                </a:lnTo>
                                <a:lnTo>
                                  <a:pt x="244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Freeform 3636"/>
                        <wps:cNvSpPr>
                          <a:spLocks/>
                        </wps:cNvSpPr>
                        <wps:spPr bwMode="auto">
                          <a:xfrm>
                            <a:off x="469" y="4586"/>
                            <a:ext cx="195" cy="300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50 h 300"/>
                              <a:gd name="T2" fmla="*/ 195 w 195"/>
                              <a:gd name="T3" fmla="*/ 150 h 300"/>
                              <a:gd name="T4" fmla="*/ 195 w 195"/>
                              <a:gd name="T5" fmla="*/ 120 h 300"/>
                              <a:gd name="T6" fmla="*/ 190 w 195"/>
                              <a:gd name="T7" fmla="*/ 95 h 300"/>
                              <a:gd name="T8" fmla="*/ 180 w 195"/>
                              <a:gd name="T9" fmla="*/ 70 h 300"/>
                              <a:gd name="T10" fmla="*/ 170 w 195"/>
                              <a:gd name="T11" fmla="*/ 45 h 300"/>
                              <a:gd name="T12" fmla="*/ 155 w 195"/>
                              <a:gd name="T13" fmla="*/ 30 h 300"/>
                              <a:gd name="T14" fmla="*/ 140 w 195"/>
                              <a:gd name="T15" fmla="*/ 15 h 300"/>
                              <a:gd name="T16" fmla="*/ 120 w 195"/>
                              <a:gd name="T17" fmla="*/ 5 h 300"/>
                              <a:gd name="T18" fmla="*/ 100 w 195"/>
                              <a:gd name="T19" fmla="*/ 0 h 300"/>
                              <a:gd name="T20" fmla="*/ 100 w 195"/>
                              <a:gd name="T21" fmla="*/ 0 h 300"/>
                              <a:gd name="T22" fmla="*/ 80 w 195"/>
                              <a:gd name="T23" fmla="*/ 5 h 300"/>
                              <a:gd name="T24" fmla="*/ 60 w 195"/>
                              <a:gd name="T25" fmla="*/ 10 h 300"/>
                              <a:gd name="T26" fmla="*/ 45 w 195"/>
                              <a:gd name="T27" fmla="*/ 25 h 300"/>
                              <a:gd name="T28" fmla="*/ 30 w 195"/>
                              <a:gd name="T29" fmla="*/ 45 h 300"/>
                              <a:gd name="T30" fmla="*/ 15 w 195"/>
                              <a:gd name="T31" fmla="*/ 65 h 300"/>
                              <a:gd name="T32" fmla="*/ 5 w 195"/>
                              <a:gd name="T33" fmla="*/ 90 h 300"/>
                              <a:gd name="T34" fmla="*/ 0 w 195"/>
                              <a:gd name="T35" fmla="*/ 120 h 300"/>
                              <a:gd name="T36" fmla="*/ 0 w 195"/>
                              <a:gd name="T37" fmla="*/ 150 h 300"/>
                              <a:gd name="T38" fmla="*/ 0 w 195"/>
                              <a:gd name="T39" fmla="*/ 150 h 300"/>
                              <a:gd name="T40" fmla="*/ 0 w 195"/>
                              <a:gd name="T41" fmla="*/ 180 h 300"/>
                              <a:gd name="T42" fmla="*/ 5 w 195"/>
                              <a:gd name="T43" fmla="*/ 210 h 300"/>
                              <a:gd name="T44" fmla="*/ 15 w 195"/>
                              <a:gd name="T45" fmla="*/ 235 h 300"/>
                              <a:gd name="T46" fmla="*/ 30 w 195"/>
                              <a:gd name="T47" fmla="*/ 255 h 300"/>
                              <a:gd name="T48" fmla="*/ 45 w 195"/>
                              <a:gd name="T49" fmla="*/ 275 h 300"/>
                              <a:gd name="T50" fmla="*/ 60 w 195"/>
                              <a:gd name="T51" fmla="*/ 290 h 300"/>
                              <a:gd name="T52" fmla="*/ 80 w 195"/>
                              <a:gd name="T53" fmla="*/ 295 h 300"/>
                              <a:gd name="T54" fmla="*/ 100 w 195"/>
                              <a:gd name="T55" fmla="*/ 300 h 300"/>
                              <a:gd name="T56" fmla="*/ 100 w 195"/>
                              <a:gd name="T57" fmla="*/ 300 h 300"/>
                              <a:gd name="T58" fmla="*/ 120 w 195"/>
                              <a:gd name="T59" fmla="*/ 300 h 300"/>
                              <a:gd name="T60" fmla="*/ 140 w 195"/>
                              <a:gd name="T61" fmla="*/ 290 h 300"/>
                              <a:gd name="T62" fmla="*/ 155 w 195"/>
                              <a:gd name="T63" fmla="*/ 275 h 300"/>
                              <a:gd name="T64" fmla="*/ 170 w 195"/>
                              <a:gd name="T65" fmla="*/ 255 h 300"/>
                              <a:gd name="T66" fmla="*/ 180 w 195"/>
                              <a:gd name="T67" fmla="*/ 235 h 300"/>
                              <a:gd name="T68" fmla="*/ 190 w 195"/>
                              <a:gd name="T69" fmla="*/ 210 h 300"/>
                              <a:gd name="T70" fmla="*/ 195 w 195"/>
                              <a:gd name="T71" fmla="*/ 180 h 300"/>
                              <a:gd name="T72" fmla="*/ 195 w 195"/>
                              <a:gd name="T73" fmla="*/ 150 h 300"/>
                              <a:gd name="T74" fmla="*/ 195 w 195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5" h="300">
                                <a:moveTo>
                                  <a:pt x="195" y="150"/>
                                </a:moveTo>
                                <a:lnTo>
                                  <a:pt x="195" y="150"/>
                                </a:lnTo>
                                <a:lnTo>
                                  <a:pt x="195" y="120"/>
                                </a:lnTo>
                                <a:lnTo>
                                  <a:pt x="190" y="95"/>
                                </a:lnTo>
                                <a:lnTo>
                                  <a:pt x="180" y="70"/>
                                </a:lnTo>
                                <a:lnTo>
                                  <a:pt x="170" y="45"/>
                                </a:lnTo>
                                <a:lnTo>
                                  <a:pt x="155" y="30"/>
                                </a:lnTo>
                                <a:lnTo>
                                  <a:pt x="140" y="15"/>
                                </a:lnTo>
                                <a:lnTo>
                                  <a:pt x="120" y="5"/>
                                </a:lnTo>
                                <a:lnTo>
                                  <a:pt x="100" y="0"/>
                                </a:lnTo>
                                <a:lnTo>
                                  <a:pt x="80" y="5"/>
                                </a:lnTo>
                                <a:lnTo>
                                  <a:pt x="60" y="10"/>
                                </a:lnTo>
                                <a:lnTo>
                                  <a:pt x="45" y="25"/>
                                </a:lnTo>
                                <a:lnTo>
                                  <a:pt x="30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10"/>
                                </a:lnTo>
                                <a:lnTo>
                                  <a:pt x="15" y="235"/>
                                </a:lnTo>
                                <a:lnTo>
                                  <a:pt x="30" y="255"/>
                                </a:lnTo>
                                <a:lnTo>
                                  <a:pt x="45" y="275"/>
                                </a:lnTo>
                                <a:lnTo>
                                  <a:pt x="60" y="290"/>
                                </a:lnTo>
                                <a:lnTo>
                                  <a:pt x="80" y="295"/>
                                </a:lnTo>
                                <a:lnTo>
                                  <a:pt x="100" y="300"/>
                                </a:lnTo>
                                <a:lnTo>
                                  <a:pt x="120" y="300"/>
                                </a:lnTo>
                                <a:lnTo>
                                  <a:pt x="140" y="290"/>
                                </a:lnTo>
                                <a:lnTo>
                                  <a:pt x="155" y="275"/>
                                </a:lnTo>
                                <a:lnTo>
                                  <a:pt x="170" y="255"/>
                                </a:lnTo>
                                <a:lnTo>
                                  <a:pt x="180" y="235"/>
                                </a:lnTo>
                                <a:lnTo>
                                  <a:pt x="190" y="210"/>
                                </a:lnTo>
                                <a:lnTo>
                                  <a:pt x="195" y="180"/>
                                </a:lnTo>
                                <a:lnTo>
                                  <a:pt x="195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3637"/>
                        <wps:cNvSpPr>
                          <a:spLocks/>
                        </wps:cNvSpPr>
                        <wps:spPr bwMode="auto">
                          <a:xfrm>
                            <a:off x="499" y="4631"/>
                            <a:ext cx="165" cy="210"/>
                          </a:xfrm>
                          <a:custGeom>
                            <a:avLst/>
                            <a:gdLst>
                              <a:gd name="T0" fmla="*/ 165 w 165"/>
                              <a:gd name="T1" fmla="*/ 105 h 210"/>
                              <a:gd name="T2" fmla="*/ 165 w 165"/>
                              <a:gd name="T3" fmla="*/ 105 h 210"/>
                              <a:gd name="T4" fmla="*/ 160 w 165"/>
                              <a:gd name="T5" fmla="*/ 85 h 210"/>
                              <a:gd name="T6" fmla="*/ 155 w 165"/>
                              <a:gd name="T7" fmla="*/ 65 h 210"/>
                              <a:gd name="T8" fmla="*/ 145 w 165"/>
                              <a:gd name="T9" fmla="*/ 50 h 210"/>
                              <a:gd name="T10" fmla="*/ 135 w 165"/>
                              <a:gd name="T11" fmla="*/ 35 h 210"/>
                              <a:gd name="T12" fmla="*/ 120 w 165"/>
                              <a:gd name="T13" fmla="*/ 20 h 210"/>
                              <a:gd name="T14" fmla="*/ 100 w 165"/>
                              <a:gd name="T15" fmla="*/ 10 h 210"/>
                              <a:gd name="T16" fmla="*/ 85 w 165"/>
                              <a:gd name="T17" fmla="*/ 5 h 210"/>
                              <a:gd name="T18" fmla="*/ 70 w 165"/>
                              <a:gd name="T19" fmla="*/ 0 h 210"/>
                              <a:gd name="T20" fmla="*/ 70 w 165"/>
                              <a:gd name="T21" fmla="*/ 0 h 210"/>
                              <a:gd name="T22" fmla="*/ 55 w 165"/>
                              <a:gd name="T23" fmla="*/ 5 h 210"/>
                              <a:gd name="T24" fmla="*/ 45 w 165"/>
                              <a:gd name="T25" fmla="*/ 10 h 210"/>
                              <a:gd name="T26" fmla="*/ 30 w 165"/>
                              <a:gd name="T27" fmla="*/ 20 h 210"/>
                              <a:gd name="T28" fmla="*/ 20 w 165"/>
                              <a:gd name="T29" fmla="*/ 30 h 210"/>
                              <a:gd name="T30" fmla="*/ 5 w 165"/>
                              <a:gd name="T31" fmla="*/ 65 h 210"/>
                              <a:gd name="T32" fmla="*/ 0 w 165"/>
                              <a:gd name="T33" fmla="*/ 105 h 210"/>
                              <a:gd name="T34" fmla="*/ 0 w 165"/>
                              <a:gd name="T35" fmla="*/ 105 h 210"/>
                              <a:gd name="T36" fmla="*/ 5 w 165"/>
                              <a:gd name="T37" fmla="*/ 145 h 210"/>
                              <a:gd name="T38" fmla="*/ 20 w 165"/>
                              <a:gd name="T39" fmla="*/ 180 h 210"/>
                              <a:gd name="T40" fmla="*/ 30 w 165"/>
                              <a:gd name="T41" fmla="*/ 190 h 210"/>
                              <a:gd name="T42" fmla="*/ 45 w 165"/>
                              <a:gd name="T43" fmla="*/ 200 h 210"/>
                              <a:gd name="T44" fmla="*/ 55 w 165"/>
                              <a:gd name="T45" fmla="*/ 210 h 210"/>
                              <a:gd name="T46" fmla="*/ 70 w 165"/>
                              <a:gd name="T47" fmla="*/ 210 h 210"/>
                              <a:gd name="T48" fmla="*/ 70 w 165"/>
                              <a:gd name="T49" fmla="*/ 210 h 210"/>
                              <a:gd name="T50" fmla="*/ 85 w 165"/>
                              <a:gd name="T51" fmla="*/ 210 h 210"/>
                              <a:gd name="T52" fmla="*/ 100 w 165"/>
                              <a:gd name="T53" fmla="*/ 205 h 210"/>
                              <a:gd name="T54" fmla="*/ 120 w 165"/>
                              <a:gd name="T55" fmla="*/ 195 h 210"/>
                              <a:gd name="T56" fmla="*/ 135 w 165"/>
                              <a:gd name="T57" fmla="*/ 180 h 210"/>
                              <a:gd name="T58" fmla="*/ 145 w 165"/>
                              <a:gd name="T59" fmla="*/ 165 h 210"/>
                              <a:gd name="T60" fmla="*/ 155 w 165"/>
                              <a:gd name="T61" fmla="*/ 145 h 210"/>
                              <a:gd name="T62" fmla="*/ 160 w 165"/>
                              <a:gd name="T63" fmla="*/ 125 h 210"/>
                              <a:gd name="T64" fmla="*/ 165 w 165"/>
                              <a:gd name="T65" fmla="*/ 105 h 210"/>
                              <a:gd name="T66" fmla="*/ 165 w 165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5" h="210">
                                <a:moveTo>
                                  <a:pt x="165" y="105"/>
                                </a:moveTo>
                                <a:lnTo>
                                  <a:pt x="165" y="105"/>
                                </a:lnTo>
                                <a:lnTo>
                                  <a:pt x="160" y="85"/>
                                </a:lnTo>
                                <a:lnTo>
                                  <a:pt x="155" y="65"/>
                                </a:lnTo>
                                <a:lnTo>
                                  <a:pt x="145" y="50"/>
                                </a:lnTo>
                                <a:lnTo>
                                  <a:pt x="135" y="35"/>
                                </a:lnTo>
                                <a:lnTo>
                                  <a:pt x="120" y="20"/>
                                </a:lnTo>
                                <a:lnTo>
                                  <a:pt x="100" y="10"/>
                                </a:lnTo>
                                <a:lnTo>
                                  <a:pt x="85" y="5"/>
                                </a:lnTo>
                                <a:lnTo>
                                  <a:pt x="70" y="0"/>
                                </a:lnTo>
                                <a:lnTo>
                                  <a:pt x="55" y="5"/>
                                </a:lnTo>
                                <a:lnTo>
                                  <a:pt x="45" y="10"/>
                                </a:lnTo>
                                <a:lnTo>
                                  <a:pt x="30" y="20"/>
                                </a:lnTo>
                                <a:lnTo>
                                  <a:pt x="20" y="30"/>
                                </a:lnTo>
                                <a:lnTo>
                                  <a:pt x="5" y="65"/>
                                </a:lnTo>
                                <a:lnTo>
                                  <a:pt x="0" y="105"/>
                                </a:lnTo>
                                <a:lnTo>
                                  <a:pt x="5" y="145"/>
                                </a:lnTo>
                                <a:lnTo>
                                  <a:pt x="20" y="180"/>
                                </a:lnTo>
                                <a:lnTo>
                                  <a:pt x="30" y="190"/>
                                </a:lnTo>
                                <a:lnTo>
                                  <a:pt x="45" y="200"/>
                                </a:lnTo>
                                <a:lnTo>
                                  <a:pt x="55" y="210"/>
                                </a:lnTo>
                                <a:lnTo>
                                  <a:pt x="70" y="210"/>
                                </a:lnTo>
                                <a:lnTo>
                                  <a:pt x="85" y="210"/>
                                </a:lnTo>
                                <a:lnTo>
                                  <a:pt x="100" y="205"/>
                                </a:lnTo>
                                <a:lnTo>
                                  <a:pt x="120" y="195"/>
                                </a:lnTo>
                                <a:lnTo>
                                  <a:pt x="135" y="180"/>
                                </a:lnTo>
                                <a:lnTo>
                                  <a:pt x="145" y="165"/>
                                </a:lnTo>
                                <a:lnTo>
                                  <a:pt x="155" y="145"/>
                                </a:lnTo>
                                <a:lnTo>
                                  <a:pt x="160" y="125"/>
                                </a:lnTo>
                                <a:lnTo>
                                  <a:pt x="165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3638"/>
                        <wps:cNvSpPr>
                          <a:spLocks/>
                        </wps:cNvSpPr>
                        <wps:spPr bwMode="auto">
                          <a:xfrm>
                            <a:off x="519" y="4666"/>
                            <a:ext cx="145" cy="145"/>
                          </a:xfrm>
                          <a:custGeom>
                            <a:avLst/>
                            <a:gdLst>
                              <a:gd name="T0" fmla="*/ 145 w 145"/>
                              <a:gd name="T1" fmla="*/ 70 h 145"/>
                              <a:gd name="T2" fmla="*/ 145 w 145"/>
                              <a:gd name="T3" fmla="*/ 70 h 145"/>
                              <a:gd name="T4" fmla="*/ 140 w 145"/>
                              <a:gd name="T5" fmla="*/ 55 h 145"/>
                              <a:gd name="T6" fmla="*/ 135 w 145"/>
                              <a:gd name="T7" fmla="*/ 45 h 145"/>
                              <a:gd name="T8" fmla="*/ 120 w 145"/>
                              <a:gd name="T9" fmla="*/ 30 h 145"/>
                              <a:gd name="T10" fmla="*/ 110 w 145"/>
                              <a:gd name="T11" fmla="*/ 20 h 145"/>
                              <a:gd name="T12" fmla="*/ 75 w 145"/>
                              <a:gd name="T13" fmla="*/ 5 h 145"/>
                              <a:gd name="T14" fmla="*/ 50 w 145"/>
                              <a:gd name="T15" fmla="*/ 0 h 145"/>
                              <a:gd name="T16" fmla="*/ 50 w 145"/>
                              <a:gd name="T17" fmla="*/ 0 h 145"/>
                              <a:gd name="T18" fmla="*/ 40 w 145"/>
                              <a:gd name="T19" fmla="*/ 0 h 145"/>
                              <a:gd name="T20" fmla="*/ 30 w 145"/>
                              <a:gd name="T21" fmla="*/ 5 h 145"/>
                              <a:gd name="T22" fmla="*/ 15 w 145"/>
                              <a:gd name="T23" fmla="*/ 20 h 145"/>
                              <a:gd name="T24" fmla="*/ 5 w 145"/>
                              <a:gd name="T25" fmla="*/ 40 h 145"/>
                              <a:gd name="T26" fmla="*/ 0 w 145"/>
                              <a:gd name="T27" fmla="*/ 70 h 145"/>
                              <a:gd name="T28" fmla="*/ 0 w 145"/>
                              <a:gd name="T29" fmla="*/ 70 h 145"/>
                              <a:gd name="T30" fmla="*/ 5 w 145"/>
                              <a:gd name="T31" fmla="*/ 100 h 145"/>
                              <a:gd name="T32" fmla="*/ 15 w 145"/>
                              <a:gd name="T33" fmla="*/ 120 h 145"/>
                              <a:gd name="T34" fmla="*/ 30 w 145"/>
                              <a:gd name="T35" fmla="*/ 140 h 145"/>
                              <a:gd name="T36" fmla="*/ 50 w 145"/>
                              <a:gd name="T37" fmla="*/ 145 h 145"/>
                              <a:gd name="T38" fmla="*/ 50 w 145"/>
                              <a:gd name="T39" fmla="*/ 145 h 145"/>
                              <a:gd name="T40" fmla="*/ 75 w 145"/>
                              <a:gd name="T41" fmla="*/ 140 h 145"/>
                              <a:gd name="T42" fmla="*/ 105 w 145"/>
                              <a:gd name="T43" fmla="*/ 125 h 145"/>
                              <a:gd name="T44" fmla="*/ 120 w 145"/>
                              <a:gd name="T45" fmla="*/ 115 h 145"/>
                              <a:gd name="T46" fmla="*/ 135 w 145"/>
                              <a:gd name="T47" fmla="*/ 100 h 145"/>
                              <a:gd name="T48" fmla="*/ 140 w 145"/>
                              <a:gd name="T49" fmla="*/ 85 h 145"/>
                              <a:gd name="T50" fmla="*/ 145 w 145"/>
                              <a:gd name="T51" fmla="*/ 70 h 145"/>
                              <a:gd name="T52" fmla="*/ 145 w 145"/>
                              <a:gd name="T53" fmla="*/ 7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145" y="70"/>
                                </a:moveTo>
                                <a:lnTo>
                                  <a:pt x="145" y="70"/>
                                </a:lnTo>
                                <a:lnTo>
                                  <a:pt x="140" y="55"/>
                                </a:lnTo>
                                <a:lnTo>
                                  <a:pt x="135" y="45"/>
                                </a:lnTo>
                                <a:lnTo>
                                  <a:pt x="120" y="30"/>
                                </a:lnTo>
                                <a:lnTo>
                                  <a:pt x="110" y="20"/>
                                </a:lnTo>
                                <a:lnTo>
                                  <a:pt x="75" y="5"/>
                                </a:lnTo>
                                <a:lnTo>
                                  <a:pt x="50" y="0"/>
                                </a:lnTo>
                                <a:lnTo>
                                  <a:pt x="40" y="0"/>
                                </a:lnTo>
                                <a:lnTo>
                                  <a:pt x="30" y="5"/>
                                </a:lnTo>
                                <a:lnTo>
                                  <a:pt x="15" y="20"/>
                                </a:lnTo>
                                <a:lnTo>
                                  <a:pt x="5" y="40"/>
                                </a:lnTo>
                                <a:lnTo>
                                  <a:pt x="0" y="70"/>
                                </a:lnTo>
                                <a:lnTo>
                                  <a:pt x="5" y="100"/>
                                </a:lnTo>
                                <a:lnTo>
                                  <a:pt x="15" y="120"/>
                                </a:lnTo>
                                <a:lnTo>
                                  <a:pt x="30" y="140"/>
                                </a:lnTo>
                                <a:lnTo>
                                  <a:pt x="50" y="145"/>
                                </a:lnTo>
                                <a:lnTo>
                                  <a:pt x="75" y="140"/>
                                </a:lnTo>
                                <a:lnTo>
                                  <a:pt x="105" y="125"/>
                                </a:lnTo>
                                <a:lnTo>
                                  <a:pt x="120" y="115"/>
                                </a:lnTo>
                                <a:lnTo>
                                  <a:pt x="135" y="100"/>
                                </a:lnTo>
                                <a:lnTo>
                                  <a:pt x="140" y="85"/>
                                </a:lnTo>
                                <a:lnTo>
                                  <a:pt x="145" y="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3639"/>
                        <wps:cNvSpPr>
                          <a:spLocks/>
                        </wps:cNvSpPr>
                        <wps:spPr bwMode="auto">
                          <a:xfrm>
                            <a:off x="664" y="4486"/>
                            <a:ext cx="20" cy="510"/>
                          </a:xfrm>
                          <a:custGeom>
                            <a:avLst/>
                            <a:gdLst>
                              <a:gd name="T0" fmla="*/ 0 w 20"/>
                              <a:gd name="T1" fmla="*/ 510 h 510"/>
                              <a:gd name="T2" fmla="*/ 0 w 20"/>
                              <a:gd name="T3" fmla="*/ 510 h 510"/>
                              <a:gd name="T4" fmla="*/ 10 w 20"/>
                              <a:gd name="T5" fmla="*/ 485 h 510"/>
                              <a:gd name="T6" fmla="*/ 20 w 20"/>
                              <a:gd name="T7" fmla="*/ 440 h 510"/>
                              <a:gd name="T8" fmla="*/ 20 w 20"/>
                              <a:gd name="T9" fmla="*/ 405 h 510"/>
                              <a:gd name="T10" fmla="*/ 20 w 20"/>
                              <a:gd name="T11" fmla="*/ 365 h 510"/>
                              <a:gd name="T12" fmla="*/ 10 w 20"/>
                              <a:gd name="T13" fmla="*/ 310 h 510"/>
                              <a:gd name="T14" fmla="*/ 0 w 20"/>
                              <a:gd name="T15" fmla="*/ 250 h 510"/>
                              <a:gd name="T16" fmla="*/ 0 w 20"/>
                              <a:gd name="T17" fmla="*/ 250 h 510"/>
                              <a:gd name="T18" fmla="*/ 0 w 20"/>
                              <a:gd name="T19" fmla="*/ 250 h 510"/>
                              <a:gd name="T20" fmla="*/ 10 w 20"/>
                              <a:gd name="T21" fmla="*/ 190 h 510"/>
                              <a:gd name="T22" fmla="*/ 15 w 20"/>
                              <a:gd name="T23" fmla="*/ 140 h 510"/>
                              <a:gd name="T24" fmla="*/ 20 w 20"/>
                              <a:gd name="T25" fmla="*/ 100 h 510"/>
                              <a:gd name="T26" fmla="*/ 20 w 20"/>
                              <a:gd name="T27" fmla="*/ 65 h 510"/>
                              <a:gd name="T28" fmla="*/ 10 w 20"/>
                              <a:gd name="T29" fmla="*/ 20 h 510"/>
                              <a:gd name="T30" fmla="*/ 0 w 20"/>
                              <a:gd name="T3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0" y="485"/>
                                </a:lnTo>
                                <a:lnTo>
                                  <a:pt x="20" y="440"/>
                                </a:lnTo>
                                <a:lnTo>
                                  <a:pt x="20" y="405"/>
                                </a:lnTo>
                                <a:lnTo>
                                  <a:pt x="20" y="365"/>
                                </a:lnTo>
                                <a:lnTo>
                                  <a:pt x="10" y="310"/>
                                </a:lnTo>
                                <a:lnTo>
                                  <a:pt x="0" y="250"/>
                                </a:lnTo>
                                <a:lnTo>
                                  <a:pt x="10" y="190"/>
                                </a:lnTo>
                                <a:lnTo>
                                  <a:pt x="15" y="140"/>
                                </a:lnTo>
                                <a:lnTo>
                                  <a:pt x="20" y="100"/>
                                </a:lnTo>
                                <a:lnTo>
                                  <a:pt x="20" y="65"/>
                                </a:lnTo>
                                <a:lnTo>
                                  <a:pt x="10" y="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3640"/>
                        <wps:cNvSpPr>
                          <a:spLocks/>
                        </wps:cNvSpPr>
                        <wps:spPr bwMode="auto">
                          <a:xfrm>
                            <a:off x="664" y="4486"/>
                            <a:ext cx="45" cy="510"/>
                          </a:xfrm>
                          <a:custGeom>
                            <a:avLst/>
                            <a:gdLst>
                              <a:gd name="T0" fmla="*/ 0 w 45"/>
                              <a:gd name="T1" fmla="*/ 510 h 510"/>
                              <a:gd name="T2" fmla="*/ 0 w 45"/>
                              <a:gd name="T3" fmla="*/ 510 h 510"/>
                              <a:gd name="T4" fmla="*/ 15 w 45"/>
                              <a:gd name="T5" fmla="*/ 465 h 510"/>
                              <a:gd name="T6" fmla="*/ 25 w 45"/>
                              <a:gd name="T7" fmla="*/ 420 h 510"/>
                              <a:gd name="T8" fmla="*/ 35 w 45"/>
                              <a:gd name="T9" fmla="*/ 355 h 510"/>
                              <a:gd name="T10" fmla="*/ 45 w 45"/>
                              <a:gd name="T11" fmla="*/ 280 h 510"/>
                              <a:gd name="T12" fmla="*/ 40 w 45"/>
                              <a:gd name="T13" fmla="*/ 190 h 510"/>
                              <a:gd name="T14" fmla="*/ 35 w 45"/>
                              <a:gd name="T15" fmla="*/ 145 h 510"/>
                              <a:gd name="T16" fmla="*/ 30 w 45"/>
                              <a:gd name="T17" fmla="*/ 100 h 510"/>
                              <a:gd name="T18" fmla="*/ 15 w 45"/>
                              <a:gd name="T19" fmla="*/ 50 h 510"/>
                              <a:gd name="T20" fmla="*/ 0 w 45"/>
                              <a:gd name="T2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5" y="465"/>
                                </a:lnTo>
                                <a:lnTo>
                                  <a:pt x="25" y="420"/>
                                </a:lnTo>
                                <a:lnTo>
                                  <a:pt x="35" y="355"/>
                                </a:lnTo>
                                <a:lnTo>
                                  <a:pt x="45" y="280"/>
                                </a:lnTo>
                                <a:lnTo>
                                  <a:pt x="40" y="190"/>
                                </a:lnTo>
                                <a:lnTo>
                                  <a:pt x="35" y="145"/>
                                </a:lnTo>
                                <a:lnTo>
                                  <a:pt x="30" y="100"/>
                                </a:lnTo>
                                <a:lnTo>
                                  <a:pt x="15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Line 3641"/>
                        <wps:cNvCnPr/>
                        <wps:spPr bwMode="auto">
                          <a:xfrm flipV="1">
                            <a:off x="759" y="4476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Line 3642"/>
                        <wps:cNvCnPr/>
                        <wps:spPr bwMode="auto">
                          <a:xfrm flipV="1">
                            <a:off x="789" y="4476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Freeform 3643"/>
                        <wps:cNvSpPr>
                          <a:spLocks/>
                        </wps:cNvSpPr>
                        <wps:spPr bwMode="auto">
                          <a:xfrm>
                            <a:off x="415" y="3956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10 h 50"/>
                              <a:gd name="T2" fmla="*/ 249 w 249"/>
                              <a:gd name="T3" fmla="*/ 10 h 50"/>
                              <a:gd name="T4" fmla="*/ 239 w 249"/>
                              <a:gd name="T5" fmla="*/ 20 h 50"/>
                              <a:gd name="T6" fmla="*/ 224 w 249"/>
                              <a:gd name="T7" fmla="*/ 35 h 50"/>
                              <a:gd name="T8" fmla="*/ 199 w 249"/>
                              <a:gd name="T9" fmla="*/ 45 h 50"/>
                              <a:gd name="T10" fmla="*/ 169 w 249"/>
                              <a:gd name="T11" fmla="*/ 45 h 50"/>
                              <a:gd name="T12" fmla="*/ 139 w 249"/>
                              <a:gd name="T13" fmla="*/ 45 h 50"/>
                              <a:gd name="T14" fmla="*/ 114 w 249"/>
                              <a:gd name="T15" fmla="*/ 35 h 50"/>
                              <a:gd name="T16" fmla="*/ 94 w 249"/>
                              <a:gd name="T17" fmla="*/ 25 h 50"/>
                              <a:gd name="T18" fmla="*/ 64 w 249"/>
                              <a:gd name="T19" fmla="*/ 5 h 50"/>
                              <a:gd name="T20" fmla="*/ 64 w 249"/>
                              <a:gd name="T21" fmla="*/ 5 h 50"/>
                              <a:gd name="T22" fmla="*/ 59 w 249"/>
                              <a:gd name="T23" fmla="*/ 0 h 50"/>
                              <a:gd name="T24" fmla="*/ 49 w 249"/>
                              <a:gd name="T25" fmla="*/ 0 h 50"/>
                              <a:gd name="T26" fmla="*/ 34 w 249"/>
                              <a:gd name="T27" fmla="*/ 20 h 50"/>
                              <a:gd name="T28" fmla="*/ 14 w 249"/>
                              <a:gd name="T29" fmla="*/ 50 h 50"/>
                              <a:gd name="T30" fmla="*/ 0 w 249"/>
                              <a:gd name="T31" fmla="*/ 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10"/>
                                </a:moveTo>
                                <a:lnTo>
                                  <a:pt x="249" y="10"/>
                                </a:lnTo>
                                <a:lnTo>
                                  <a:pt x="239" y="20"/>
                                </a:lnTo>
                                <a:lnTo>
                                  <a:pt x="224" y="35"/>
                                </a:lnTo>
                                <a:lnTo>
                                  <a:pt x="199" y="45"/>
                                </a:lnTo>
                                <a:lnTo>
                                  <a:pt x="169" y="45"/>
                                </a:lnTo>
                                <a:lnTo>
                                  <a:pt x="139" y="45"/>
                                </a:lnTo>
                                <a:lnTo>
                                  <a:pt x="114" y="35"/>
                                </a:lnTo>
                                <a:lnTo>
                                  <a:pt x="94" y="25"/>
                                </a:lnTo>
                                <a:lnTo>
                                  <a:pt x="64" y="5"/>
                                </a:lnTo>
                                <a:lnTo>
                                  <a:pt x="59" y="0"/>
                                </a:lnTo>
                                <a:lnTo>
                                  <a:pt x="49" y="0"/>
                                </a:lnTo>
                                <a:lnTo>
                                  <a:pt x="34" y="20"/>
                                </a:lnTo>
                                <a:lnTo>
                                  <a:pt x="14" y="50"/>
                                </a:lnTo>
                                <a:lnTo>
                                  <a:pt x="0" y="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Freeform 3644"/>
                        <wps:cNvSpPr>
                          <a:spLocks/>
                        </wps:cNvSpPr>
                        <wps:spPr bwMode="auto">
                          <a:xfrm>
                            <a:off x="415" y="4431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45 h 50"/>
                              <a:gd name="T2" fmla="*/ 249 w 249"/>
                              <a:gd name="T3" fmla="*/ 45 h 50"/>
                              <a:gd name="T4" fmla="*/ 224 w 249"/>
                              <a:gd name="T5" fmla="*/ 20 h 50"/>
                              <a:gd name="T6" fmla="*/ 199 w 249"/>
                              <a:gd name="T7" fmla="*/ 10 h 50"/>
                              <a:gd name="T8" fmla="*/ 169 w 249"/>
                              <a:gd name="T9" fmla="*/ 5 h 50"/>
                              <a:gd name="T10" fmla="*/ 139 w 249"/>
                              <a:gd name="T11" fmla="*/ 10 h 50"/>
                              <a:gd name="T12" fmla="*/ 114 w 249"/>
                              <a:gd name="T13" fmla="*/ 15 h 50"/>
                              <a:gd name="T14" fmla="*/ 94 w 249"/>
                              <a:gd name="T15" fmla="*/ 25 h 50"/>
                              <a:gd name="T16" fmla="*/ 64 w 249"/>
                              <a:gd name="T17" fmla="*/ 45 h 50"/>
                              <a:gd name="T18" fmla="*/ 64 w 249"/>
                              <a:gd name="T19" fmla="*/ 45 h 50"/>
                              <a:gd name="T20" fmla="*/ 59 w 249"/>
                              <a:gd name="T21" fmla="*/ 50 h 50"/>
                              <a:gd name="T22" fmla="*/ 54 w 249"/>
                              <a:gd name="T23" fmla="*/ 45 h 50"/>
                              <a:gd name="T24" fmla="*/ 34 w 249"/>
                              <a:gd name="T25" fmla="*/ 30 h 50"/>
                              <a:gd name="T26" fmla="*/ 14 w 249"/>
                              <a:gd name="T27" fmla="*/ 0 h 50"/>
                              <a:gd name="T28" fmla="*/ 0 w 249"/>
                              <a:gd name="T29" fmla="*/ 4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45"/>
                                </a:moveTo>
                                <a:lnTo>
                                  <a:pt x="249" y="45"/>
                                </a:lnTo>
                                <a:lnTo>
                                  <a:pt x="224" y="20"/>
                                </a:lnTo>
                                <a:lnTo>
                                  <a:pt x="199" y="10"/>
                                </a:lnTo>
                                <a:lnTo>
                                  <a:pt x="169" y="5"/>
                                </a:lnTo>
                                <a:lnTo>
                                  <a:pt x="139" y="10"/>
                                </a:lnTo>
                                <a:lnTo>
                                  <a:pt x="114" y="15"/>
                                </a:lnTo>
                                <a:lnTo>
                                  <a:pt x="94" y="25"/>
                                </a:lnTo>
                                <a:lnTo>
                                  <a:pt x="64" y="45"/>
                                </a:lnTo>
                                <a:lnTo>
                                  <a:pt x="59" y="50"/>
                                </a:lnTo>
                                <a:lnTo>
                                  <a:pt x="54" y="45"/>
                                </a:lnTo>
                                <a:lnTo>
                                  <a:pt x="34" y="30"/>
                                </a:lnTo>
                                <a:lnTo>
                                  <a:pt x="14" y="0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3645"/>
                        <wps:cNvSpPr>
                          <a:spLocks/>
                        </wps:cNvSpPr>
                        <wps:spPr bwMode="auto">
                          <a:xfrm>
                            <a:off x="420" y="4001"/>
                            <a:ext cx="244" cy="435"/>
                          </a:xfrm>
                          <a:custGeom>
                            <a:avLst/>
                            <a:gdLst>
                              <a:gd name="T0" fmla="*/ 244 w 244"/>
                              <a:gd name="T1" fmla="*/ 215 h 435"/>
                              <a:gd name="T2" fmla="*/ 244 w 244"/>
                              <a:gd name="T3" fmla="*/ 215 h 435"/>
                              <a:gd name="T4" fmla="*/ 239 w 244"/>
                              <a:gd name="T5" fmla="*/ 135 h 435"/>
                              <a:gd name="T6" fmla="*/ 234 w 244"/>
                              <a:gd name="T7" fmla="*/ 95 h 435"/>
                              <a:gd name="T8" fmla="*/ 229 w 244"/>
                              <a:gd name="T9" fmla="*/ 65 h 435"/>
                              <a:gd name="T10" fmla="*/ 214 w 244"/>
                              <a:gd name="T11" fmla="*/ 40 h 435"/>
                              <a:gd name="T12" fmla="*/ 199 w 244"/>
                              <a:gd name="T13" fmla="*/ 20 h 435"/>
                              <a:gd name="T14" fmla="*/ 179 w 244"/>
                              <a:gd name="T15" fmla="*/ 5 h 435"/>
                              <a:gd name="T16" fmla="*/ 149 w 244"/>
                              <a:gd name="T17" fmla="*/ 0 h 435"/>
                              <a:gd name="T18" fmla="*/ 149 w 244"/>
                              <a:gd name="T19" fmla="*/ 0 h 435"/>
                              <a:gd name="T20" fmla="*/ 119 w 244"/>
                              <a:gd name="T21" fmla="*/ 5 h 435"/>
                              <a:gd name="T22" fmla="*/ 94 w 244"/>
                              <a:gd name="T23" fmla="*/ 15 h 435"/>
                              <a:gd name="T24" fmla="*/ 69 w 244"/>
                              <a:gd name="T25" fmla="*/ 35 h 435"/>
                              <a:gd name="T26" fmla="*/ 44 w 244"/>
                              <a:gd name="T27" fmla="*/ 60 h 435"/>
                              <a:gd name="T28" fmla="*/ 24 w 244"/>
                              <a:gd name="T29" fmla="*/ 95 h 435"/>
                              <a:gd name="T30" fmla="*/ 14 w 244"/>
                              <a:gd name="T31" fmla="*/ 130 h 435"/>
                              <a:gd name="T32" fmla="*/ 4 w 244"/>
                              <a:gd name="T33" fmla="*/ 175 h 435"/>
                              <a:gd name="T34" fmla="*/ 0 w 244"/>
                              <a:gd name="T35" fmla="*/ 215 h 435"/>
                              <a:gd name="T36" fmla="*/ 0 w 244"/>
                              <a:gd name="T37" fmla="*/ 215 h 435"/>
                              <a:gd name="T38" fmla="*/ 4 w 244"/>
                              <a:gd name="T39" fmla="*/ 260 h 435"/>
                              <a:gd name="T40" fmla="*/ 14 w 244"/>
                              <a:gd name="T41" fmla="*/ 300 h 435"/>
                              <a:gd name="T42" fmla="*/ 24 w 244"/>
                              <a:gd name="T43" fmla="*/ 340 h 435"/>
                              <a:gd name="T44" fmla="*/ 44 w 244"/>
                              <a:gd name="T45" fmla="*/ 370 h 435"/>
                              <a:gd name="T46" fmla="*/ 69 w 244"/>
                              <a:gd name="T47" fmla="*/ 395 h 435"/>
                              <a:gd name="T48" fmla="*/ 94 w 244"/>
                              <a:gd name="T49" fmla="*/ 415 h 435"/>
                              <a:gd name="T50" fmla="*/ 119 w 244"/>
                              <a:gd name="T51" fmla="*/ 430 h 435"/>
                              <a:gd name="T52" fmla="*/ 149 w 244"/>
                              <a:gd name="T53" fmla="*/ 435 h 435"/>
                              <a:gd name="T54" fmla="*/ 149 w 244"/>
                              <a:gd name="T55" fmla="*/ 435 h 435"/>
                              <a:gd name="T56" fmla="*/ 179 w 244"/>
                              <a:gd name="T57" fmla="*/ 430 h 435"/>
                              <a:gd name="T58" fmla="*/ 199 w 244"/>
                              <a:gd name="T59" fmla="*/ 420 h 435"/>
                              <a:gd name="T60" fmla="*/ 214 w 244"/>
                              <a:gd name="T61" fmla="*/ 400 h 435"/>
                              <a:gd name="T62" fmla="*/ 229 w 244"/>
                              <a:gd name="T63" fmla="*/ 370 h 435"/>
                              <a:gd name="T64" fmla="*/ 234 w 244"/>
                              <a:gd name="T65" fmla="*/ 340 h 435"/>
                              <a:gd name="T66" fmla="*/ 239 w 244"/>
                              <a:gd name="T67" fmla="*/ 300 h 435"/>
                              <a:gd name="T68" fmla="*/ 244 w 244"/>
                              <a:gd name="T69" fmla="*/ 215 h 435"/>
                              <a:gd name="T70" fmla="*/ 244 w 244"/>
                              <a:gd name="T71" fmla="*/ 215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244" y="215"/>
                                </a:moveTo>
                                <a:lnTo>
                                  <a:pt x="244" y="215"/>
                                </a:lnTo>
                                <a:lnTo>
                                  <a:pt x="239" y="135"/>
                                </a:lnTo>
                                <a:lnTo>
                                  <a:pt x="234" y="95"/>
                                </a:lnTo>
                                <a:lnTo>
                                  <a:pt x="229" y="65"/>
                                </a:lnTo>
                                <a:lnTo>
                                  <a:pt x="214" y="40"/>
                                </a:lnTo>
                                <a:lnTo>
                                  <a:pt x="199" y="20"/>
                                </a:lnTo>
                                <a:lnTo>
                                  <a:pt x="179" y="5"/>
                                </a:lnTo>
                                <a:lnTo>
                                  <a:pt x="149" y="0"/>
                                </a:lnTo>
                                <a:lnTo>
                                  <a:pt x="119" y="5"/>
                                </a:lnTo>
                                <a:lnTo>
                                  <a:pt x="94" y="15"/>
                                </a:lnTo>
                                <a:lnTo>
                                  <a:pt x="69" y="35"/>
                                </a:lnTo>
                                <a:lnTo>
                                  <a:pt x="44" y="60"/>
                                </a:lnTo>
                                <a:lnTo>
                                  <a:pt x="24" y="95"/>
                                </a:lnTo>
                                <a:lnTo>
                                  <a:pt x="14" y="130"/>
                                </a:lnTo>
                                <a:lnTo>
                                  <a:pt x="4" y="175"/>
                                </a:lnTo>
                                <a:lnTo>
                                  <a:pt x="0" y="215"/>
                                </a:lnTo>
                                <a:lnTo>
                                  <a:pt x="4" y="260"/>
                                </a:lnTo>
                                <a:lnTo>
                                  <a:pt x="14" y="300"/>
                                </a:lnTo>
                                <a:lnTo>
                                  <a:pt x="24" y="340"/>
                                </a:lnTo>
                                <a:lnTo>
                                  <a:pt x="44" y="370"/>
                                </a:lnTo>
                                <a:lnTo>
                                  <a:pt x="69" y="395"/>
                                </a:lnTo>
                                <a:lnTo>
                                  <a:pt x="94" y="415"/>
                                </a:lnTo>
                                <a:lnTo>
                                  <a:pt x="119" y="430"/>
                                </a:lnTo>
                                <a:lnTo>
                                  <a:pt x="149" y="435"/>
                                </a:lnTo>
                                <a:lnTo>
                                  <a:pt x="179" y="430"/>
                                </a:lnTo>
                                <a:lnTo>
                                  <a:pt x="199" y="420"/>
                                </a:lnTo>
                                <a:lnTo>
                                  <a:pt x="214" y="400"/>
                                </a:lnTo>
                                <a:lnTo>
                                  <a:pt x="229" y="370"/>
                                </a:lnTo>
                                <a:lnTo>
                                  <a:pt x="234" y="340"/>
                                </a:lnTo>
                                <a:lnTo>
                                  <a:pt x="239" y="300"/>
                                </a:lnTo>
                                <a:lnTo>
                                  <a:pt x="244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reeform 3646"/>
                        <wps:cNvSpPr>
                          <a:spLocks/>
                        </wps:cNvSpPr>
                        <wps:spPr bwMode="auto">
                          <a:xfrm>
                            <a:off x="469" y="4071"/>
                            <a:ext cx="195" cy="295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45 h 295"/>
                              <a:gd name="T2" fmla="*/ 195 w 195"/>
                              <a:gd name="T3" fmla="*/ 145 h 295"/>
                              <a:gd name="T4" fmla="*/ 195 w 195"/>
                              <a:gd name="T5" fmla="*/ 115 h 295"/>
                              <a:gd name="T6" fmla="*/ 190 w 195"/>
                              <a:gd name="T7" fmla="*/ 90 h 295"/>
                              <a:gd name="T8" fmla="*/ 180 w 195"/>
                              <a:gd name="T9" fmla="*/ 65 h 295"/>
                              <a:gd name="T10" fmla="*/ 170 w 195"/>
                              <a:gd name="T11" fmla="*/ 45 h 295"/>
                              <a:gd name="T12" fmla="*/ 155 w 195"/>
                              <a:gd name="T13" fmla="*/ 25 h 295"/>
                              <a:gd name="T14" fmla="*/ 140 w 195"/>
                              <a:gd name="T15" fmla="*/ 10 h 295"/>
                              <a:gd name="T16" fmla="*/ 120 w 195"/>
                              <a:gd name="T17" fmla="*/ 0 h 295"/>
                              <a:gd name="T18" fmla="*/ 100 w 195"/>
                              <a:gd name="T19" fmla="*/ 0 h 295"/>
                              <a:gd name="T20" fmla="*/ 100 w 195"/>
                              <a:gd name="T21" fmla="*/ 0 h 295"/>
                              <a:gd name="T22" fmla="*/ 80 w 195"/>
                              <a:gd name="T23" fmla="*/ 0 h 295"/>
                              <a:gd name="T24" fmla="*/ 60 w 195"/>
                              <a:gd name="T25" fmla="*/ 10 h 295"/>
                              <a:gd name="T26" fmla="*/ 45 w 195"/>
                              <a:gd name="T27" fmla="*/ 20 h 295"/>
                              <a:gd name="T28" fmla="*/ 30 w 195"/>
                              <a:gd name="T29" fmla="*/ 40 h 295"/>
                              <a:gd name="T30" fmla="*/ 15 w 195"/>
                              <a:gd name="T31" fmla="*/ 65 h 295"/>
                              <a:gd name="T32" fmla="*/ 5 w 195"/>
                              <a:gd name="T33" fmla="*/ 90 h 295"/>
                              <a:gd name="T34" fmla="*/ 0 w 195"/>
                              <a:gd name="T35" fmla="*/ 115 h 295"/>
                              <a:gd name="T36" fmla="*/ 0 w 195"/>
                              <a:gd name="T37" fmla="*/ 145 h 295"/>
                              <a:gd name="T38" fmla="*/ 0 w 195"/>
                              <a:gd name="T39" fmla="*/ 145 h 295"/>
                              <a:gd name="T40" fmla="*/ 0 w 195"/>
                              <a:gd name="T41" fmla="*/ 175 h 295"/>
                              <a:gd name="T42" fmla="*/ 5 w 195"/>
                              <a:gd name="T43" fmla="*/ 205 h 295"/>
                              <a:gd name="T44" fmla="*/ 15 w 195"/>
                              <a:gd name="T45" fmla="*/ 230 h 295"/>
                              <a:gd name="T46" fmla="*/ 30 w 195"/>
                              <a:gd name="T47" fmla="*/ 250 h 295"/>
                              <a:gd name="T48" fmla="*/ 45 w 195"/>
                              <a:gd name="T49" fmla="*/ 270 h 295"/>
                              <a:gd name="T50" fmla="*/ 60 w 195"/>
                              <a:gd name="T51" fmla="*/ 285 h 295"/>
                              <a:gd name="T52" fmla="*/ 80 w 195"/>
                              <a:gd name="T53" fmla="*/ 295 h 295"/>
                              <a:gd name="T54" fmla="*/ 100 w 195"/>
                              <a:gd name="T55" fmla="*/ 295 h 295"/>
                              <a:gd name="T56" fmla="*/ 100 w 195"/>
                              <a:gd name="T57" fmla="*/ 295 h 295"/>
                              <a:gd name="T58" fmla="*/ 120 w 195"/>
                              <a:gd name="T59" fmla="*/ 295 h 295"/>
                              <a:gd name="T60" fmla="*/ 140 w 195"/>
                              <a:gd name="T61" fmla="*/ 285 h 295"/>
                              <a:gd name="T62" fmla="*/ 155 w 195"/>
                              <a:gd name="T63" fmla="*/ 270 h 295"/>
                              <a:gd name="T64" fmla="*/ 170 w 195"/>
                              <a:gd name="T65" fmla="*/ 255 h 295"/>
                              <a:gd name="T66" fmla="*/ 180 w 195"/>
                              <a:gd name="T67" fmla="*/ 230 h 295"/>
                              <a:gd name="T68" fmla="*/ 190 w 195"/>
                              <a:gd name="T69" fmla="*/ 205 h 295"/>
                              <a:gd name="T70" fmla="*/ 195 w 195"/>
                              <a:gd name="T71" fmla="*/ 175 h 295"/>
                              <a:gd name="T72" fmla="*/ 195 w 195"/>
                              <a:gd name="T73" fmla="*/ 145 h 295"/>
                              <a:gd name="T74" fmla="*/ 195 w 195"/>
                              <a:gd name="T75" fmla="*/ 145 h 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5" h="295">
                                <a:moveTo>
                                  <a:pt x="195" y="145"/>
                                </a:moveTo>
                                <a:lnTo>
                                  <a:pt x="195" y="145"/>
                                </a:lnTo>
                                <a:lnTo>
                                  <a:pt x="195" y="115"/>
                                </a:lnTo>
                                <a:lnTo>
                                  <a:pt x="190" y="90"/>
                                </a:lnTo>
                                <a:lnTo>
                                  <a:pt x="180" y="65"/>
                                </a:lnTo>
                                <a:lnTo>
                                  <a:pt x="170" y="45"/>
                                </a:lnTo>
                                <a:lnTo>
                                  <a:pt x="155" y="25"/>
                                </a:lnTo>
                                <a:lnTo>
                                  <a:pt x="140" y="10"/>
                                </a:lnTo>
                                <a:lnTo>
                                  <a:pt x="120" y="0"/>
                                </a:lnTo>
                                <a:lnTo>
                                  <a:pt x="100" y="0"/>
                                </a:lnTo>
                                <a:lnTo>
                                  <a:pt x="80" y="0"/>
                                </a:lnTo>
                                <a:lnTo>
                                  <a:pt x="60" y="10"/>
                                </a:lnTo>
                                <a:lnTo>
                                  <a:pt x="45" y="20"/>
                                </a:lnTo>
                                <a:lnTo>
                                  <a:pt x="30" y="40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15"/>
                                </a:lnTo>
                                <a:lnTo>
                                  <a:pt x="0" y="145"/>
                                </a:lnTo>
                                <a:lnTo>
                                  <a:pt x="0" y="175"/>
                                </a:lnTo>
                                <a:lnTo>
                                  <a:pt x="5" y="205"/>
                                </a:lnTo>
                                <a:lnTo>
                                  <a:pt x="15" y="230"/>
                                </a:lnTo>
                                <a:lnTo>
                                  <a:pt x="30" y="250"/>
                                </a:lnTo>
                                <a:lnTo>
                                  <a:pt x="45" y="270"/>
                                </a:lnTo>
                                <a:lnTo>
                                  <a:pt x="60" y="285"/>
                                </a:lnTo>
                                <a:lnTo>
                                  <a:pt x="80" y="295"/>
                                </a:lnTo>
                                <a:lnTo>
                                  <a:pt x="100" y="295"/>
                                </a:lnTo>
                                <a:lnTo>
                                  <a:pt x="120" y="295"/>
                                </a:lnTo>
                                <a:lnTo>
                                  <a:pt x="140" y="285"/>
                                </a:lnTo>
                                <a:lnTo>
                                  <a:pt x="155" y="270"/>
                                </a:lnTo>
                                <a:lnTo>
                                  <a:pt x="170" y="255"/>
                                </a:lnTo>
                                <a:lnTo>
                                  <a:pt x="180" y="230"/>
                                </a:lnTo>
                                <a:lnTo>
                                  <a:pt x="190" y="205"/>
                                </a:lnTo>
                                <a:lnTo>
                                  <a:pt x="195" y="175"/>
                                </a:lnTo>
                                <a:lnTo>
                                  <a:pt x="195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Freeform 3647"/>
                        <wps:cNvSpPr>
                          <a:spLocks/>
                        </wps:cNvSpPr>
                        <wps:spPr bwMode="auto">
                          <a:xfrm>
                            <a:off x="499" y="4116"/>
                            <a:ext cx="165" cy="205"/>
                          </a:xfrm>
                          <a:custGeom>
                            <a:avLst/>
                            <a:gdLst>
                              <a:gd name="T0" fmla="*/ 165 w 165"/>
                              <a:gd name="T1" fmla="*/ 100 h 205"/>
                              <a:gd name="T2" fmla="*/ 165 w 165"/>
                              <a:gd name="T3" fmla="*/ 100 h 205"/>
                              <a:gd name="T4" fmla="*/ 160 w 165"/>
                              <a:gd name="T5" fmla="*/ 80 h 205"/>
                              <a:gd name="T6" fmla="*/ 155 w 165"/>
                              <a:gd name="T7" fmla="*/ 60 h 205"/>
                              <a:gd name="T8" fmla="*/ 145 w 165"/>
                              <a:gd name="T9" fmla="*/ 45 h 205"/>
                              <a:gd name="T10" fmla="*/ 135 w 165"/>
                              <a:gd name="T11" fmla="*/ 30 h 205"/>
                              <a:gd name="T12" fmla="*/ 120 w 165"/>
                              <a:gd name="T13" fmla="*/ 15 h 205"/>
                              <a:gd name="T14" fmla="*/ 100 w 165"/>
                              <a:gd name="T15" fmla="*/ 5 h 205"/>
                              <a:gd name="T16" fmla="*/ 85 w 165"/>
                              <a:gd name="T17" fmla="*/ 0 h 205"/>
                              <a:gd name="T18" fmla="*/ 70 w 165"/>
                              <a:gd name="T19" fmla="*/ 0 h 205"/>
                              <a:gd name="T20" fmla="*/ 70 w 165"/>
                              <a:gd name="T21" fmla="*/ 0 h 205"/>
                              <a:gd name="T22" fmla="*/ 55 w 165"/>
                              <a:gd name="T23" fmla="*/ 0 h 205"/>
                              <a:gd name="T24" fmla="*/ 45 w 165"/>
                              <a:gd name="T25" fmla="*/ 5 h 205"/>
                              <a:gd name="T26" fmla="*/ 30 w 165"/>
                              <a:gd name="T27" fmla="*/ 15 h 205"/>
                              <a:gd name="T28" fmla="*/ 20 w 165"/>
                              <a:gd name="T29" fmla="*/ 25 h 205"/>
                              <a:gd name="T30" fmla="*/ 5 w 165"/>
                              <a:gd name="T31" fmla="*/ 60 h 205"/>
                              <a:gd name="T32" fmla="*/ 0 w 165"/>
                              <a:gd name="T33" fmla="*/ 100 h 205"/>
                              <a:gd name="T34" fmla="*/ 0 w 165"/>
                              <a:gd name="T35" fmla="*/ 100 h 205"/>
                              <a:gd name="T36" fmla="*/ 5 w 165"/>
                              <a:gd name="T37" fmla="*/ 145 h 205"/>
                              <a:gd name="T38" fmla="*/ 20 w 165"/>
                              <a:gd name="T39" fmla="*/ 175 h 205"/>
                              <a:gd name="T40" fmla="*/ 30 w 165"/>
                              <a:gd name="T41" fmla="*/ 190 h 205"/>
                              <a:gd name="T42" fmla="*/ 45 w 165"/>
                              <a:gd name="T43" fmla="*/ 200 h 205"/>
                              <a:gd name="T44" fmla="*/ 55 w 165"/>
                              <a:gd name="T45" fmla="*/ 205 h 205"/>
                              <a:gd name="T46" fmla="*/ 70 w 165"/>
                              <a:gd name="T47" fmla="*/ 205 h 205"/>
                              <a:gd name="T48" fmla="*/ 70 w 165"/>
                              <a:gd name="T49" fmla="*/ 205 h 205"/>
                              <a:gd name="T50" fmla="*/ 85 w 165"/>
                              <a:gd name="T51" fmla="*/ 205 h 205"/>
                              <a:gd name="T52" fmla="*/ 100 w 165"/>
                              <a:gd name="T53" fmla="*/ 200 h 205"/>
                              <a:gd name="T54" fmla="*/ 120 w 165"/>
                              <a:gd name="T55" fmla="*/ 190 h 205"/>
                              <a:gd name="T56" fmla="*/ 135 w 165"/>
                              <a:gd name="T57" fmla="*/ 175 h 205"/>
                              <a:gd name="T58" fmla="*/ 145 w 165"/>
                              <a:gd name="T59" fmla="*/ 160 h 205"/>
                              <a:gd name="T60" fmla="*/ 155 w 165"/>
                              <a:gd name="T61" fmla="*/ 145 h 205"/>
                              <a:gd name="T62" fmla="*/ 160 w 165"/>
                              <a:gd name="T63" fmla="*/ 125 h 205"/>
                              <a:gd name="T64" fmla="*/ 165 w 165"/>
                              <a:gd name="T65" fmla="*/ 100 h 205"/>
                              <a:gd name="T66" fmla="*/ 165 w 165"/>
                              <a:gd name="T67" fmla="*/ 10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5" h="205">
                                <a:moveTo>
                                  <a:pt x="165" y="100"/>
                                </a:moveTo>
                                <a:lnTo>
                                  <a:pt x="165" y="100"/>
                                </a:lnTo>
                                <a:lnTo>
                                  <a:pt x="160" y="80"/>
                                </a:lnTo>
                                <a:lnTo>
                                  <a:pt x="155" y="60"/>
                                </a:lnTo>
                                <a:lnTo>
                                  <a:pt x="145" y="45"/>
                                </a:lnTo>
                                <a:lnTo>
                                  <a:pt x="135" y="30"/>
                                </a:lnTo>
                                <a:lnTo>
                                  <a:pt x="120" y="15"/>
                                </a:lnTo>
                                <a:lnTo>
                                  <a:pt x="100" y="5"/>
                                </a:lnTo>
                                <a:lnTo>
                                  <a:pt x="85" y="0"/>
                                </a:lnTo>
                                <a:lnTo>
                                  <a:pt x="70" y="0"/>
                                </a:lnTo>
                                <a:lnTo>
                                  <a:pt x="55" y="0"/>
                                </a:lnTo>
                                <a:lnTo>
                                  <a:pt x="45" y="5"/>
                                </a:lnTo>
                                <a:lnTo>
                                  <a:pt x="30" y="15"/>
                                </a:lnTo>
                                <a:lnTo>
                                  <a:pt x="20" y="25"/>
                                </a:lnTo>
                                <a:lnTo>
                                  <a:pt x="5" y="60"/>
                                </a:lnTo>
                                <a:lnTo>
                                  <a:pt x="0" y="100"/>
                                </a:lnTo>
                                <a:lnTo>
                                  <a:pt x="5" y="145"/>
                                </a:lnTo>
                                <a:lnTo>
                                  <a:pt x="20" y="175"/>
                                </a:lnTo>
                                <a:lnTo>
                                  <a:pt x="30" y="190"/>
                                </a:lnTo>
                                <a:lnTo>
                                  <a:pt x="45" y="200"/>
                                </a:lnTo>
                                <a:lnTo>
                                  <a:pt x="55" y="205"/>
                                </a:lnTo>
                                <a:lnTo>
                                  <a:pt x="70" y="205"/>
                                </a:lnTo>
                                <a:lnTo>
                                  <a:pt x="85" y="205"/>
                                </a:lnTo>
                                <a:lnTo>
                                  <a:pt x="100" y="200"/>
                                </a:lnTo>
                                <a:lnTo>
                                  <a:pt x="120" y="190"/>
                                </a:lnTo>
                                <a:lnTo>
                                  <a:pt x="135" y="175"/>
                                </a:lnTo>
                                <a:lnTo>
                                  <a:pt x="145" y="160"/>
                                </a:lnTo>
                                <a:lnTo>
                                  <a:pt x="155" y="145"/>
                                </a:lnTo>
                                <a:lnTo>
                                  <a:pt x="160" y="125"/>
                                </a:lnTo>
                                <a:lnTo>
                                  <a:pt x="165" y="1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reeform 3648"/>
                        <wps:cNvSpPr>
                          <a:spLocks/>
                        </wps:cNvSpPr>
                        <wps:spPr bwMode="auto">
                          <a:xfrm>
                            <a:off x="519" y="4146"/>
                            <a:ext cx="145" cy="145"/>
                          </a:xfrm>
                          <a:custGeom>
                            <a:avLst/>
                            <a:gdLst>
                              <a:gd name="T0" fmla="*/ 145 w 145"/>
                              <a:gd name="T1" fmla="*/ 70 h 145"/>
                              <a:gd name="T2" fmla="*/ 145 w 145"/>
                              <a:gd name="T3" fmla="*/ 70 h 145"/>
                              <a:gd name="T4" fmla="*/ 140 w 145"/>
                              <a:gd name="T5" fmla="*/ 55 h 145"/>
                              <a:gd name="T6" fmla="*/ 135 w 145"/>
                              <a:gd name="T7" fmla="*/ 45 h 145"/>
                              <a:gd name="T8" fmla="*/ 120 w 145"/>
                              <a:gd name="T9" fmla="*/ 30 h 145"/>
                              <a:gd name="T10" fmla="*/ 110 w 145"/>
                              <a:gd name="T11" fmla="*/ 20 h 145"/>
                              <a:gd name="T12" fmla="*/ 75 w 145"/>
                              <a:gd name="T13" fmla="*/ 5 h 145"/>
                              <a:gd name="T14" fmla="*/ 50 w 145"/>
                              <a:gd name="T15" fmla="*/ 0 h 145"/>
                              <a:gd name="T16" fmla="*/ 50 w 145"/>
                              <a:gd name="T17" fmla="*/ 0 h 145"/>
                              <a:gd name="T18" fmla="*/ 40 w 145"/>
                              <a:gd name="T19" fmla="*/ 0 h 145"/>
                              <a:gd name="T20" fmla="*/ 30 w 145"/>
                              <a:gd name="T21" fmla="*/ 5 h 145"/>
                              <a:gd name="T22" fmla="*/ 15 w 145"/>
                              <a:gd name="T23" fmla="*/ 20 h 145"/>
                              <a:gd name="T24" fmla="*/ 5 w 145"/>
                              <a:gd name="T25" fmla="*/ 45 h 145"/>
                              <a:gd name="T26" fmla="*/ 0 w 145"/>
                              <a:gd name="T27" fmla="*/ 70 h 145"/>
                              <a:gd name="T28" fmla="*/ 0 w 145"/>
                              <a:gd name="T29" fmla="*/ 70 h 145"/>
                              <a:gd name="T30" fmla="*/ 5 w 145"/>
                              <a:gd name="T31" fmla="*/ 100 h 145"/>
                              <a:gd name="T32" fmla="*/ 15 w 145"/>
                              <a:gd name="T33" fmla="*/ 125 h 145"/>
                              <a:gd name="T34" fmla="*/ 30 w 145"/>
                              <a:gd name="T35" fmla="*/ 140 h 145"/>
                              <a:gd name="T36" fmla="*/ 50 w 145"/>
                              <a:gd name="T37" fmla="*/ 145 h 145"/>
                              <a:gd name="T38" fmla="*/ 50 w 145"/>
                              <a:gd name="T39" fmla="*/ 145 h 145"/>
                              <a:gd name="T40" fmla="*/ 75 w 145"/>
                              <a:gd name="T41" fmla="*/ 140 h 145"/>
                              <a:gd name="T42" fmla="*/ 105 w 145"/>
                              <a:gd name="T43" fmla="*/ 125 h 145"/>
                              <a:gd name="T44" fmla="*/ 120 w 145"/>
                              <a:gd name="T45" fmla="*/ 115 h 145"/>
                              <a:gd name="T46" fmla="*/ 135 w 145"/>
                              <a:gd name="T47" fmla="*/ 105 h 145"/>
                              <a:gd name="T48" fmla="*/ 140 w 145"/>
                              <a:gd name="T49" fmla="*/ 90 h 145"/>
                              <a:gd name="T50" fmla="*/ 145 w 145"/>
                              <a:gd name="T51" fmla="*/ 70 h 145"/>
                              <a:gd name="T52" fmla="*/ 145 w 145"/>
                              <a:gd name="T53" fmla="*/ 7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145" y="70"/>
                                </a:moveTo>
                                <a:lnTo>
                                  <a:pt x="145" y="70"/>
                                </a:lnTo>
                                <a:lnTo>
                                  <a:pt x="140" y="55"/>
                                </a:lnTo>
                                <a:lnTo>
                                  <a:pt x="135" y="45"/>
                                </a:lnTo>
                                <a:lnTo>
                                  <a:pt x="120" y="30"/>
                                </a:lnTo>
                                <a:lnTo>
                                  <a:pt x="110" y="20"/>
                                </a:lnTo>
                                <a:lnTo>
                                  <a:pt x="75" y="5"/>
                                </a:lnTo>
                                <a:lnTo>
                                  <a:pt x="50" y="0"/>
                                </a:lnTo>
                                <a:lnTo>
                                  <a:pt x="40" y="0"/>
                                </a:lnTo>
                                <a:lnTo>
                                  <a:pt x="30" y="5"/>
                                </a:lnTo>
                                <a:lnTo>
                                  <a:pt x="15" y="20"/>
                                </a:lnTo>
                                <a:lnTo>
                                  <a:pt x="5" y="45"/>
                                </a:lnTo>
                                <a:lnTo>
                                  <a:pt x="0" y="70"/>
                                </a:lnTo>
                                <a:lnTo>
                                  <a:pt x="5" y="100"/>
                                </a:lnTo>
                                <a:lnTo>
                                  <a:pt x="15" y="125"/>
                                </a:lnTo>
                                <a:lnTo>
                                  <a:pt x="30" y="140"/>
                                </a:lnTo>
                                <a:lnTo>
                                  <a:pt x="50" y="145"/>
                                </a:lnTo>
                                <a:lnTo>
                                  <a:pt x="75" y="140"/>
                                </a:lnTo>
                                <a:lnTo>
                                  <a:pt x="105" y="125"/>
                                </a:lnTo>
                                <a:lnTo>
                                  <a:pt x="120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40" y="90"/>
                                </a:lnTo>
                                <a:lnTo>
                                  <a:pt x="145" y="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Freeform 3649"/>
                        <wps:cNvSpPr>
                          <a:spLocks/>
                        </wps:cNvSpPr>
                        <wps:spPr bwMode="auto">
                          <a:xfrm>
                            <a:off x="664" y="3966"/>
                            <a:ext cx="20" cy="510"/>
                          </a:xfrm>
                          <a:custGeom>
                            <a:avLst/>
                            <a:gdLst>
                              <a:gd name="T0" fmla="*/ 0 w 20"/>
                              <a:gd name="T1" fmla="*/ 510 h 510"/>
                              <a:gd name="T2" fmla="*/ 0 w 20"/>
                              <a:gd name="T3" fmla="*/ 510 h 510"/>
                              <a:gd name="T4" fmla="*/ 10 w 20"/>
                              <a:gd name="T5" fmla="*/ 485 h 510"/>
                              <a:gd name="T6" fmla="*/ 20 w 20"/>
                              <a:gd name="T7" fmla="*/ 440 h 510"/>
                              <a:gd name="T8" fmla="*/ 20 w 20"/>
                              <a:gd name="T9" fmla="*/ 405 h 510"/>
                              <a:gd name="T10" fmla="*/ 20 w 20"/>
                              <a:gd name="T11" fmla="*/ 365 h 510"/>
                              <a:gd name="T12" fmla="*/ 10 w 20"/>
                              <a:gd name="T13" fmla="*/ 315 h 510"/>
                              <a:gd name="T14" fmla="*/ 0 w 20"/>
                              <a:gd name="T15" fmla="*/ 255 h 510"/>
                              <a:gd name="T16" fmla="*/ 0 w 20"/>
                              <a:gd name="T17" fmla="*/ 255 h 510"/>
                              <a:gd name="T18" fmla="*/ 0 w 20"/>
                              <a:gd name="T19" fmla="*/ 255 h 510"/>
                              <a:gd name="T20" fmla="*/ 10 w 20"/>
                              <a:gd name="T21" fmla="*/ 190 h 510"/>
                              <a:gd name="T22" fmla="*/ 15 w 20"/>
                              <a:gd name="T23" fmla="*/ 140 h 510"/>
                              <a:gd name="T24" fmla="*/ 20 w 20"/>
                              <a:gd name="T25" fmla="*/ 100 h 510"/>
                              <a:gd name="T26" fmla="*/ 20 w 20"/>
                              <a:gd name="T27" fmla="*/ 65 h 510"/>
                              <a:gd name="T28" fmla="*/ 10 w 20"/>
                              <a:gd name="T29" fmla="*/ 20 h 510"/>
                              <a:gd name="T30" fmla="*/ 0 w 20"/>
                              <a:gd name="T3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0" y="485"/>
                                </a:lnTo>
                                <a:lnTo>
                                  <a:pt x="20" y="440"/>
                                </a:lnTo>
                                <a:lnTo>
                                  <a:pt x="20" y="405"/>
                                </a:lnTo>
                                <a:lnTo>
                                  <a:pt x="20" y="365"/>
                                </a:lnTo>
                                <a:lnTo>
                                  <a:pt x="10" y="315"/>
                                </a:lnTo>
                                <a:lnTo>
                                  <a:pt x="0" y="255"/>
                                </a:lnTo>
                                <a:lnTo>
                                  <a:pt x="10" y="190"/>
                                </a:lnTo>
                                <a:lnTo>
                                  <a:pt x="15" y="140"/>
                                </a:lnTo>
                                <a:lnTo>
                                  <a:pt x="20" y="100"/>
                                </a:lnTo>
                                <a:lnTo>
                                  <a:pt x="20" y="65"/>
                                </a:lnTo>
                                <a:lnTo>
                                  <a:pt x="10" y="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Freeform 3650"/>
                        <wps:cNvSpPr>
                          <a:spLocks/>
                        </wps:cNvSpPr>
                        <wps:spPr bwMode="auto">
                          <a:xfrm>
                            <a:off x="664" y="3966"/>
                            <a:ext cx="45" cy="510"/>
                          </a:xfrm>
                          <a:custGeom>
                            <a:avLst/>
                            <a:gdLst>
                              <a:gd name="T0" fmla="*/ 0 w 45"/>
                              <a:gd name="T1" fmla="*/ 510 h 510"/>
                              <a:gd name="T2" fmla="*/ 0 w 45"/>
                              <a:gd name="T3" fmla="*/ 510 h 510"/>
                              <a:gd name="T4" fmla="*/ 15 w 45"/>
                              <a:gd name="T5" fmla="*/ 470 h 510"/>
                              <a:gd name="T6" fmla="*/ 25 w 45"/>
                              <a:gd name="T7" fmla="*/ 420 h 510"/>
                              <a:gd name="T8" fmla="*/ 35 w 45"/>
                              <a:gd name="T9" fmla="*/ 355 h 510"/>
                              <a:gd name="T10" fmla="*/ 45 w 45"/>
                              <a:gd name="T11" fmla="*/ 280 h 510"/>
                              <a:gd name="T12" fmla="*/ 40 w 45"/>
                              <a:gd name="T13" fmla="*/ 195 h 510"/>
                              <a:gd name="T14" fmla="*/ 35 w 45"/>
                              <a:gd name="T15" fmla="*/ 145 h 510"/>
                              <a:gd name="T16" fmla="*/ 30 w 45"/>
                              <a:gd name="T17" fmla="*/ 100 h 510"/>
                              <a:gd name="T18" fmla="*/ 15 w 45"/>
                              <a:gd name="T19" fmla="*/ 50 h 510"/>
                              <a:gd name="T20" fmla="*/ 0 w 45"/>
                              <a:gd name="T2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5" y="470"/>
                                </a:lnTo>
                                <a:lnTo>
                                  <a:pt x="25" y="420"/>
                                </a:lnTo>
                                <a:lnTo>
                                  <a:pt x="35" y="355"/>
                                </a:lnTo>
                                <a:lnTo>
                                  <a:pt x="45" y="280"/>
                                </a:lnTo>
                                <a:lnTo>
                                  <a:pt x="40" y="195"/>
                                </a:lnTo>
                                <a:lnTo>
                                  <a:pt x="35" y="145"/>
                                </a:lnTo>
                                <a:lnTo>
                                  <a:pt x="30" y="100"/>
                                </a:lnTo>
                                <a:lnTo>
                                  <a:pt x="15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Line 3651"/>
                        <wps:cNvCnPr/>
                        <wps:spPr bwMode="auto">
                          <a:xfrm flipV="1">
                            <a:off x="759" y="3961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Line 3652"/>
                        <wps:cNvCnPr/>
                        <wps:spPr bwMode="auto">
                          <a:xfrm flipV="1">
                            <a:off x="789" y="3961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Freeform 3653"/>
                        <wps:cNvSpPr>
                          <a:spLocks/>
                        </wps:cNvSpPr>
                        <wps:spPr bwMode="auto">
                          <a:xfrm>
                            <a:off x="415" y="3436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10 h 50"/>
                              <a:gd name="T2" fmla="*/ 249 w 249"/>
                              <a:gd name="T3" fmla="*/ 10 h 50"/>
                              <a:gd name="T4" fmla="*/ 239 w 249"/>
                              <a:gd name="T5" fmla="*/ 25 h 50"/>
                              <a:gd name="T6" fmla="*/ 224 w 249"/>
                              <a:gd name="T7" fmla="*/ 35 h 50"/>
                              <a:gd name="T8" fmla="*/ 199 w 249"/>
                              <a:gd name="T9" fmla="*/ 45 h 50"/>
                              <a:gd name="T10" fmla="*/ 169 w 249"/>
                              <a:gd name="T11" fmla="*/ 50 h 50"/>
                              <a:gd name="T12" fmla="*/ 139 w 249"/>
                              <a:gd name="T13" fmla="*/ 45 h 50"/>
                              <a:gd name="T14" fmla="*/ 114 w 249"/>
                              <a:gd name="T15" fmla="*/ 35 h 50"/>
                              <a:gd name="T16" fmla="*/ 94 w 249"/>
                              <a:gd name="T17" fmla="*/ 25 h 50"/>
                              <a:gd name="T18" fmla="*/ 64 w 249"/>
                              <a:gd name="T19" fmla="*/ 5 h 50"/>
                              <a:gd name="T20" fmla="*/ 64 w 249"/>
                              <a:gd name="T21" fmla="*/ 5 h 50"/>
                              <a:gd name="T22" fmla="*/ 59 w 249"/>
                              <a:gd name="T23" fmla="*/ 0 h 50"/>
                              <a:gd name="T24" fmla="*/ 49 w 249"/>
                              <a:gd name="T25" fmla="*/ 5 h 50"/>
                              <a:gd name="T26" fmla="*/ 34 w 249"/>
                              <a:gd name="T27" fmla="*/ 20 h 50"/>
                              <a:gd name="T28" fmla="*/ 14 w 249"/>
                              <a:gd name="T29" fmla="*/ 50 h 50"/>
                              <a:gd name="T30" fmla="*/ 0 w 249"/>
                              <a:gd name="T31" fmla="*/ 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10"/>
                                </a:moveTo>
                                <a:lnTo>
                                  <a:pt x="249" y="10"/>
                                </a:lnTo>
                                <a:lnTo>
                                  <a:pt x="239" y="25"/>
                                </a:lnTo>
                                <a:lnTo>
                                  <a:pt x="224" y="35"/>
                                </a:lnTo>
                                <a:lnTo>
                                  <a:pt x="199" y="45"/>
                                </a:lnTo>
                                <a:lnTo>
                                  <a:pt x="169" y="50"/>
                                </a:lnTo>
                                <a:lnTo>
                                  <a:pt x="139" y="45"/>
                                </a:lnTo>
                                <a:lnTo>
                                  <a:pt x="114" y="35"/>
                                </a:lnTo>
                                <a:lnTo>
                                  <a:pt x="94" y="25"/>
                                </a:lnTo>
                                <a:lnTo>
                                  <a:pt x="64" y="5"/>
                                </a:lnTo>
                                <a:lnTo>
                                  <a:pt x="59" y="0"/>
                                </a:lnTo>
                                <a:lnTo>
                                  <a:pt x="49" y="5"/>
                                </a:lnTo>
                                <a:lnTo>
                                  <a:pt x="34" y="20"/>
                                </a:lnTo>
                                <a:lnTo>
                                  <a:pt x="14" y="50"/>
                                </a:lnTo>
                                <a:lnTo>
                                  <a:pt x="0" y="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Freeform 3654"/>
                        <wps:cNvSpPr>
                          <a:spLocks/>
                        </wps:cNvSpPr>
                        <wps:spPr bwMode="auto">
                          <a:xfrm>
                            <a:off x="415" y="3911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45 h 50"/>
                              <a:gd name="T2" fmla="*/ 249 w 249"/>
                              <a:gd name="T3" fmla="*/ 45 h 50"/>
                              <a:gd name="T4" fmla="*/ 224 w 249"/>
                              <a:gd name="T5" fmla="*/ 25 h 50"/>
                              <a:gd name="T6" fmla="*/ 199 w 249"/>
                              <a:gd name="T7" fmla="*/ 10 h 50"/>
                              <a:gd name="T8" fmla="*/ 169 w 249"/>
                              <a:gd name="T9" fmla="*/ 5 h 50"/>
                              <a:gd name="T10" fmla="*/ 139 w 249"/>
                              <a:gd name="T11" fmla="*/ 10 h 50"/>
                              <a:gd name="T12" fmla="*/ 114 w 249"/>
                              <a:gd name="T13" fmla="*/ 15 h 50"/>
                              <a:gd name="T14" fmla="*/ 94 w 249"/>
                              <a:gd name="T15" fmla="*/ 25 h 50"/>
                              <a:gd name="T16" fmla="*/ 64 w 249"/>
                              <a:gd name="T17" fmla="*/ 45 h 50"/>
                              <a:gd name="T18" fmla="*/ 64 w 249"/>
                              <a:gd name="T19" fmla="*/ 45 h 50"/>
                              <a:gd name="T20" fmla="*/ 59 w 249"/>
                              <a:gd name="T21" fmla="*/ 50 h 50"/>
                              <a:gd name="T22" fmla="*/ 54 w 249"/>
                              <a:gd name="T23" fmla="*/ 45 h 50"/>
                              <a:gd name="T24" fmla="*/ 34 w 249"/>
                              <a:gd name="T25" fmla="*/ 30 h 50"/>
                              <a:gd name="T26" fmla="*/ 14 w 249"/>
                              <a:gd name="T27" fmla="*/ 0 h 50"/>
                              <a:gd name="T28" fmla="*/ 0 w 249"/>
                              <a:gd name="T29" fmla="*/ 5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45"/>
                                </a:moveTo>
                                <a:lnTo>
                                  <a:pt x="249" y="45"/>
                                </a:lnTo>
                                <a:lnTo>
                                  <a:pt x="224" y="25"/>
                                </a:lnTo>
                                <a:lnTo>
                                  <a:pt x="199" y="10"/>
                                </a:lnTo>
                                <a:lnTo>
                                  <a:pt x="169" y="5"/>
                                </a:lnTo>
                                <a:lnTo>
                                  <a:pt x="139" y="10"/>
                                </a:lnTo>
                                <a:lnTo>
                                  <a:pt x="114" y="15"/>
                                </a:lnTo>
                                <a:lnTo>
                                  <a:pt x="94" y="25"/>
                                </a:lnTo>
                                <a:lnTo>
                                  <a:pt x="64" y="45"/>
                                </a:lnTo>
                                <a:lnTo>
                                  <a:pt x="59" y="50"/>
                                </a:lnTo>
                                <a:lnTo>
                                  <a:pt x="54" y="45"/>
                                </a:lnTo>
                                <a:lnTo>
                                  <a:pt x="34" y="30"/>
                                </a:lnTo>
                                <a:lnTo>
                                  <a:pt x="14" y="0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Freeform 3655"/>
                        <wps:cNvSpPr>
                          <a:spLocks/>
                        </wps:cNvSpPr>
                        <wps:spPr bwMode="auto">
                          <a:xfrm>
                            <a:off x="420" y="3481"/>
                            <a:ext cx="244" cy="435"/>
                          </a:xfrm>
                          <a:custGeom>
                            <a:avLst/>
                            <a:gdLst>
                              <a:gd name="T0" fmla="*/ 244 w 244"/>
                              <a:gd name="T1" fmla="*/ 220 h 435"/>
                              <a:gd name="T2" fmla="*/ 244 w 244"/>
                              <a:gd name="T3" fmla="*/ 220 h 435"/>
                              <a:gd name="T4" fmla="*/ 239 w 244"/>
                              <a:gd name="T5" fmla="*/ 135 h 435"/>
                              <a:gd name="T6" fmla="*/ 234 w 244"/>
                              <a:gd name="T7" fmla="*/ 100 h 435"/>
                              <a:gd name="T8" fmla="*/ 229 w 244"/>
                              <a:gd name="T9" fmla="*/ 65 h 435"/>
                              <a:gd name="T10" fmla="*/ 214 w 244"/>
                              <a:gd name="T11" fmla="*/ 40 h 435"/>
                              <a:gd name="T12" fmla="*/ 199 w 244"/>
                              <a:gd name="T13" fmla="*/ 20 h 435"/>
                              <a:gd name="T14" fmla="*/ 179 w 244"/>
                              <a:gd name="T15" fmla="*/ 5 h 435"/>
                              <a:gd name="T16" fmla="*/ 149 w 244"/>
                              <a:gd name="T17" fmla="*/ 0 h 435"/>
                              <a:gd name="T18" fmla="*/ 149 w 244"/>
                              <a:gd name="T19" fmla="*/ 0 h 435"/>
                              <a:gd name="T20" fmla="*/ 119 w 244"/>
                              <a:gd name="T21" fmla="*/ 5 h 435"/>
                              <a:gd name="T22" fmla="*/ 94 w 244"/>
                              <a:gd name="T23" fmla="*/ 15 h 435"/>
                              <a:gd name="T24" fmla="*/ 69 w 244"/>
                              <a:gd name="T25" fmla="*/ 35 h 435"/>
                              <a:gd name="T26" fmla="*/ 44 w 244"/>
                              <a:gd name="T27" fmla="*/ 60 h 435"/>
                              <a:gd name="T28" fmla="*/ 24 w 244"/>
                              <a:gd name="T29" fmla="*/ 95 h 435"/>
                              <a:gd name="T30" fmla="*/ 14 w 244"/>
                              <a:gd name="T31" fmla="*/ 135 h 435"/>
                              <a:gd name="T32" fmla="*/ 4 w 244"/>
                              <a:gd name="T33" fmla="*/ 175 h 435"/>
                              <a:gd name="T34" fmla="*/ 0 w 244"/>
                              <a:gd name="T35" fmla="*/ 220 h 435"/>
                              <a:gd name="T36" fmla="*/ 0 w 244"/>
                              <a:gd name="T37" fmla="*/ 220 h 435"/>
                              <a:gd name="T38" fmla="*/ 4 w 244"/>
                              <a:gd name="T39" fmla="*/ 260 h 435"/>
                              <a:gd name="T40" fmla="*/ 14 w 244"/>
                              <a:gd name="T41" fmla="*/ 305 h 435"/>
                              <a:gd name="T42" fmla="*/ 24 w 244"/>
                              <a:gd name="T43" fmla="*/ 340 h 435"/>
                              <a:gd name="T44" fmla="*/ 44 w 244"/>
                              <a:gd name="T45" fmla="*/ 370 h 435"/>
                              <a:gd name="T46" fmla="*/ 69 w 244"/>
                              <a:gd name="T47" fmla="*/ 400 h 435"/>
                              <a:gd name="T48" fmla="*/ 94 w 244"/>
                              <a:gd name="T49" fmla="*/ 420 h 435"/>
                              <a:gd name="T50" fmla="*/ 119 w 244"/>
                              <a:gd name="T51" fmla="*/ 430 h 435"/>
                              <a:gd name="T52" fmla="*/ 149 w 244"/>
                              <a:gd name="T53" fmla="*/ 435 h 435"/>
                              <a:gd name="T54" fmla="*/ 149 w 244"/>
                              <a:gd name="T55" fmla="*/ 435 h 435"/>
                              <a:gd name="T56" fmla="*/ 179 w 244"/>
                              <a:gd name="T57" fmla="*/ 435 h 435"/>
                              <a:gd name="T58" fmla="*/ 199 w 244"/>
                              <a:gd name="T59" fmla="*/ 420 h 435"/>
                              <a:gd name="T60" fmla="*/ 214 w 244"/>
                              <a:gd name="T61" fmla="*/ 400 h 435"/>
                              <a:gd name="T62" fmla="*/ 229 w 244"/>
                              <a:gd name="T63" fmla="*/ 375 h 435"/>
                              <a:gd name="T64" fmla="*/ 234 w 244"/>
                              <a:gd name="T65" fmla="*/ 340 h 435"/>
                              <a:gd name="T66" fmla="*/ 239 w 244"/>
                              <a:gd name="T67" fmla="*/ 305 h 435"/>
                              <a:gd name="T68" fmla="*/ 244 w 244"/>
                              <a:gd name="T69" fmla="*/ 220 h 435"/>
                              <a:gd name="T70" fmla="*/ 244 w 244"/>
                              <a:gd name="T71" fmla="*/ 220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244" y="220"/>
                                </a:moveTo>
                                <a:lnTo>
                                  <a:pt x="244" y="220"/>
                                </a:lnTo>
                                <a:lnTo>
                                  <a:pt x="239" y="135"/>
                                </a:lnTo>
                                <a:lnTo>
                                  <a:pt x="234" y="100"/>
                                </a:lnTo>
                                <a:lnTo>
                                  <a:pt x="229" y="65"/>
                                </a:lnTo>
                                <a:lnTo>
                                  <a:pt x="214" y="40"/>
                                </a:lnTo>
                                <a:lnTo>
                                  <a:pt x="199" y="20"/>
                                </a:lnTo>
                                <a:lnTo>
                                  <a:pt x="179" y="5"/>
                                </a:lnTo>
                                <a:lnTo>
                                  <a:pt x="149" y="0"/>
                                </a:lnTo>
                                <a:lnTo>
                                  <a:pt x="119" y="5"/>
                                </a:lnTo>
                                <a:lnTo>
                                  <a:pt x="94" y="15"/>
                                </a:lnTo>
                                <a:lnTo>
                                  <a:pt x="69" y="35"/>
                                </a:lnTo>
                                <a:lnTo>
                                  <a:pt x="44" y="60"/>
                                </a:lnTo>
                                <a:lnTo>
                                  <a:pt x="24" y="95"/>
                                </a:lnTo>
                                <a:lnTo>
                                  <a:pt x="14" y="135"/>
                                </a:lnTo>
                                <a:lnTo>
                                  <a:pt x="4" y="175"/>
                                </a:lnTo>
                                <a:lnTo>
                                  <a:pt x="0" y="220"/>
                                </a:lnTo>
                                <a:lnTo>
                                  <a:pt x="4" y="260"/>
                                </a:lnTo>
                                <a:lnTo>
                                  <a:pt x="14" y="305"/>
                                </a:lnTo>
                                <a:lnTo>
                                  <a:pt x="24" y="340"/>
                                </a:lnTo>
                                <a:lnTo>
                                  <a:pt x="44" y="370"/>
                                </a:lnTo>
                                <a:lnTo>
                                  <a:pt x="69" y="400"/>
                                </a:lnTo>
                                <a:lnTo>
                                  <a:pt x="94" y="420"/>
                                </a:lnTo>
                                <a:lnTo>
                                  <a:pt x="119" y="430"/>
                                </a:lnTo>
                                <a:lnTo>
                                  <a:pt x="149" y="435"/>
                                </a:lnTo>
                                <a:lnTo>
                                  <a:pt x="179" y="435"/>
                                </a:lnTo>
                                <a:lnTo>
                                  <a:pt x="199" y="420"/>
                                </a:lnTo>
                                <a:lnTo>
                                  <a:pt x="214" y="400"/>
                                </a:lnTo>
                                <a:lnTo>
                                  <a:pt x="229" y="375"/>
                                </a:lnTo>
                                <a:lnTo>
                                  <a:pt x="234" y="340"/>
                                </a:lnTo>
                                <a:lnTo>
                                  <a:pt x="239" y="305"/>
                                </a:lnTo>
                                <a:lnTo>
                                  <a:pt x="244" y="2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reeform 3656"/>
                        <wps:cNvSpPr>
                          <a:spLocks/>
                        </wps:cNvSpPr>
                        <wps:spPr bwMode="auto">
                          <a:xfrm>
                            <a:off x="469" y="3551"/>
                            <a:ext cx="195" cy="300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50 h 300"/>
                              <a:gd name="T2" fmla="*/ 195 w 195"/>
                              <a:gd name="T3" fmla="*/ 150 h 300"/>
                              <a:gd name="T4" fmla="*/ 195 w 195"/>
                              <a:gd name="T5" fmla="*/ 120 h 300"/>
                              <a:gd name="T6" fmla="*/ 190 w 195"/>
                              <a:gd name="T7" fmla="*/ 90 h 300"/>
                              <a:gd name="T8" fmla="*/ 180 w 195"/>
                              <a:gd name="T9" fmla="*/ 65 h 300"/>
                              <a:gd name="T10" fmla="*/ 170 w 195"/>
                              <a:gd name="T11" fmla="*/ 45 h 300"/>
                              <a:gd name="T12" fmla="*/ 155 w 195"/>
                              <a:gd name="T13" fmla="*/ 25 h 300"/>
                              <a:gd name="T14" fmla="*/ 140 w 195"/>
                              <a:gd name="T15" fmla="*/ 10 h 300"/>
                              <a:gd name="T16" fmla="*/ 120 w 195"/>
                              <a:gd name="T17" fmla="*/ 5 h 300"/>
                              <a:gd name="T18" fmla="*/ 100 w 195"/>
                              <a:gd name="T19" fmla="*/ 0 h 300"/>
                              <a:gd name="T20" fmla="*/ 100 w 195"/>
                              <a:gd name="T21" fmla="*/ 0 h 300"/>
                              <a:gd name="T22" fmla="*/ 80 w 195"/>
                              <a:gd name="T23" fmla="*/ 0 h 300"/>
                              <a:gd name="T24" fmla="*/ 60 w 195"/>
                              <a:gd name="T25" fmla="*/ 10 h 300"/>
                              <a:gd name="T26" fmla="*/ 45 w 195"/>
                              <a:gd name="T27" fmla="*/ 25 h 300"/>
                              <a:gd name="T28" fmla="*/ 30 w 195"/>
                              <a:gd name="T29" fmla="*/ 40 h 300"/>
                              <a:gd name="T30" fmla="*/ 15 w 195"/>
                              <a:gd name="T31" fmla="*/ 65 h 300"/>
                              <a:gd name="T32" fmla="*/ 5 w 195"/>
                              <a:gd name="T33" fmla="*/ 90 h 300"/>
                              <a:gd name="T34" fmla="*/ 0 w 195"/>
                              <a:gd name="T35" fmla="*/ 120 h 300"/>
                              <a:gd name="T36" fmla="*/ 0 w 195"/>
                              <a:gd name="T37" fmla="*/ 150 h 300"/>
                              <a:gd name="T38" fmla="*/ 0 w 195"/>
                              <a:gd name="T39" fmla="*/ 150 h 300"/>
                              <a:gd name="T40" fmla="*/ 0 w 195"/>
                              <a:gd name="T41" fmla="*/ 180 h 300"/>
                              <a:gd name="T42" fmla="*/ 5 w 195"/>
                              <a:gd name="T43" fmla="*/ 205 h 300"/>
                              <a:gd name="T44" fmla="*/ 15 w 195"/>
                              <a:gd name="T45" fmla="*/ 230 h 300"/>
                              <a:gd name="T46" fmla="*/ 30 w 195"/>
                              <a:gd name="T47" fmla="*/ 255 h 300"/>
                              <a:gd name="T48" fmla="*/ 45 w 195"/>
                              <a:gd name="T49" fmla="*/ 270 h 300"/>
                              <a:gd name="T50" fmla="*/ 60 w 195"/>
                              <a:gd name="T51" fmla="*/ 285 h 300"/>
                              <a:gd name="T52" fmla="*/ 80 w 195"/>
                              <a:gd name="T53" fmla="*/ 295 h 300"/>
                              <a:gd name="T54" fmla="*/ 100 w 195"/>
                              <a:gd name="T55" fmla="*/ 300 h 300"/>
                              <a:gd name="T56" fmla="*/ 100 w 195"/>
                              <a:gd name="T57" fmla="*/ 300 h 300"/>
                              <a:gd name="T58" fmla="*/ 120 w 195"/>
                              <a:gd name="T59" fmla="*/ 295 h 300"/>
                              <a:gd name="T60" fmla="*/ 140 w 195"/>
                              <a:gd name="T61" fmla="*/ 285 h 300"/>
                              <a:gd name="T62" fmla="*/ 155 w 195"/>
                              <a:gd name="T63" fmla="*/ 275 h 300"/>
                              <a:gd name="T64" fmla="*/ 170 w 195"/>
                              <a:gd name="T65" fmla="*/ 255 h 300"/>
                              <a:gd name="T66" fmla="*/ 180 w 195"/>
                              <a:gd name="T67" fmla="*/ 230 h 300"/>
                              <a:gd name="T68" fmla="*/ 190 w 195"/>
                              <a:gd name="T69" fmla="*/ 205 h 300"/>
                              <a:gd name="T70" fmla="*/ 195 w 195"/>
                              <a:gd name="T71" fmla="*/ 180 h 300"/>
                              <a:gd name="T72" fmla="*/ 195 w 195"/>
                              <a:gd name="T73" fmla="*/ 150 h 300"/>
                              <a:gd name="T74" fmla="*/ 195 w 195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5" h="300">
                                <a:moveTo>
                                  <a:pt x="195" y="150"/>
                                </a:moveTo>
                                <a:lnTo>
                                  <a:pt x="195" y="150"/>
                                </a:lnTo>
                                <a:lnTo>
                                  <a:pt x="195" y="120"/>
                                </a:lnTo>
                                <a:lnTo>
                                  <a:pt x="190" y="90"/>
                                </a:lnTo>
                                <a:lnTo>
                                  <a:pt x="180" y="65"/>
                                </a:lnTo>
                                <a:lnTo>
                                  <a:pt x="170" y="45"/>
                                </a:lnTo>
                                <a:lnTo>
                                  <a:pt x="155" y="25"/>
                                </a:lnTo>
                                <a:lnTo>
                                  <a:pt x="140" y="10"/>
                                </a:lnTo>
                                <a:lnTo>
                                  <a:pt x="120" y="5"/>
                                </a:lnTo>
                                <a:lnTo>
                                  <a:pt x="100" y="0"/>
                                </a:lnTo>
                                <a:lnTo>
                                  <a:pt x="80" y="0"/>
                                </a:lnTo>
                                <a:lnTo>
                                  <a:pt x="60" y="10"/>
                                </a:lnTo>
                                <a:lnTo>
                                  <a:pt x="45" y="25"/>
                                </a:lnTo>
                                <a:lnTo>
                                  <a:pt x="30" y="40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05"/>
                                </a:lnTo>
                                <a:lnTo>
                                  <a:pt x="15" y="230"/>
                                </a:lnTo>
                                <a:lnTo>
                                  <a:pt x="30" y="255"/>
                                </a:lnTo>
                                <a:lnTo>
                                  <a:pt x="45" y="270"/>
                                </a:lnTo>
                                <a:lnTo>
                                  <a:pt x="60" y="285"/>
                                </a:lnTo>
                                <a:lnTo>
                                  <a:pt x="80" y="295"/>
                                </a:lnTo>
                                <a:lnTo>
                                  <a:pt x="100" y="300"/>
                                </a:lnTo>
                                <a:lnTo>
                                  <a:pt x="120" y="295"/>
                                </a:lnTo>
                                <a:lnTo>
                                  <a:pt x="140" y="285"/>
                                </a:lnTo>
                                <a:lnTo>
                                  <a:pt x="155" y="275"/>
                                </a:lnTo>
                                <a:lnTo>
                                  <a:pt x="170" y="255"/>
                                </a:lnTo>
                                <a:lnTo>
                                  <a:pt x="180" y="230"/>
                                </a:lnTo>
                                <a:lnTo>
                                  <a:pt x="190" y="205"/>
                                </a:lnTo>
                                <a:lnTo>
                                  <a:pt x="195" y="180"/>
                                </a:lnTo>
                                <a:lnTo>
                                  <a:pt x="195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reeform 3657"/>
                        <wps:cNvSpPr>
                          <a:spLocks/>
                        </wps:cNvSpPr>
                        <wps:spPr bwMode="auto">
                          <a:xfrm>
                            <a:off x="499" y="3596"/>
                            <a:ext cx="165" cy="210"/>
                          </a:xfrm>
                          <a:custGeom>
                            <a:avLst/>
                            <a:gdLst>
                              <a:gd name="T0" fmla="*/ 165 w 165"/>
                              <a:gd name="T1" fmla="*/ 105 h 210"/>
                              <a:gd name="T2" fmla="*/ 165 w 165"/>
                              <a:gd name="T3" fmla="*/ 105 h 210"/>
                              <a:gd name="T4" fmla="*/ 160 w 165"/>
                              <a:gd name="T5" fmla="*/ 80 h 210"/>
                              <a:gd name="T6" fmla="*/ 155 w 165"/>
                              <a:gd name="T7" fmla="*/ 65 h 210"/>
                              <a:gd name="T8" fmla="*/ 145 w 165"/>
                              <a:gd name="T9" fmla="*/ 45 h 210"/>
                              <a:gd name="T10" fmla="*/ 135 w 165"/>
                              <a:gd name="T11" fmla="*/ 30 h 210"/>
                              <a:gd name="T12" fmla="*/ 120 w 165"/>
                              <a:gd name="T13" fmla="*/ 20 h 210"/>
                              <a:gd name="T14" fmla="*/ 100 w 165"/>
                              <a:gd name="T15" fmla="*/ 10 h 210"/>
                              <a:gd name="T16" fmla="*/ 85 w 165"/>
                              <a:gd name="T17" fmla="*/ 0 h 210"/>
                              <a:gd name="T18" fmla="*/ 70 w 165"/>
                              <a:gd name="T19" fmla="*/ 0 h 210"/>
                              <a:gd name="T20" fmla="*/ 70 w 165"/>
                              <a:gd name="T21" fmla="*/ 0 h 210"/>
                              <a:gd name="T22" fmla="*/ 55 w 165"/>
                              <a:gd name="T23" fmla="*/ 0 h 210"/>
                              <a:gd name="T24" fmla="*/ 45 w 165"/>
                              <a:gd name="T25" fmla="*/ 5 h 210"/>
                              <a:gd name="T26" fmla="*/ 30 w 165"/>
                              <a:gd name="T27" fmla="*/ 15 h 210"/>
                              <a:gd name="T28" fmla="*/ 20 w 165"/>
                              <a:gd name="T29" fmla="*/ 30 h 210"/>
                              <a:gd name="T30" fmla="*/ 5 w 165"/>
                              <a:gd name="T31" fmla="*/ 60 h 210"/>
                              <a:gd name="T32" fmla="*/ 0 w 165"/>
                              <a:gd name="T33" fmla="*/ 105 h 210"/>
                              <a:gd name="T34" fmla="*/ 0 w 165"/>
                              <a:gd name="T35" fmla="*/ 105 h 210"/>
                              <a:gd name="T36" fmla="*/ 5 w 165"/>
                              <a:gd name="T37" fmla="*/ 145 h 210"/>
                              <a:gd name="T38" fmla="*/ 20 w 165"/>
                              <a:gd name="T39" fmla="*/ 175 h 210"/>
                              <a:gd name="T40" fmla="*/ 30 w 165"/>
                              <a:gd name="T41" fmla="*/ 190 h 210"/>
                              <a:gd name="T42" fmla="*/ 45 w 165"/>
                              <a:gd name="T43" fmla="*/ 200 h 210"/>
                              <a:gd name="T44" fmla="*/ 55 w 165"/>
                              <a:gd name="T45" fmla="*/ 205 h 210"/>
                              <a:gd name="T46" fmla="*/ 70 w 165"/>
                              <a:gd name="T47" fmla="*/ 210 h 210"/>
                              <a:gd name="T48" fmla="*/ 70 w 165"/>
                              <a:gd name="T49" fmla="*/ 210 h 210"/>
                              <a:gd name="T50" fmla="*/ 85 w 165"/>
                              <a:gd name="T51" fmla="*/ 205 h 210"/>
                              <a:gd name="T52" fmla="*/ 100 w 165"/>
                              <a:gd name="T53" fmla="*/ 200 h 210"/>
                              <a:gd name="T54" fmla="*/ 120 w 165"/>
                              <a:gd name="T55" fmla="*/ 190 h 210"/>
                              <a:gd name="T56" fmla="*/ 135 w 165"/>
                              <a:gd name="T57" fmla="*/ 180 h 210"/>
                              <a:gd name="T58" fmla="*/ 145 w 165"/>
                              <a:gd name="T59" fmla="*/ 160 h 210"/>
                              <a:gd name="T60" fmla="*/ 155 w 165"/>
                              <a:gd name="T61" fmla="*/ 145 h 210"/>
                              <a:gd name="T62" fmla="*/ 160 w 165"/>
                              <a:gd name="T63" fmla="*/ 125 h 210"/>
                              <a:gd name="T64" fmla="*/ 165 w 165"/>
                              <a:gd name="T65" fmla="*/ 105 h 210"/>
                              <a:gd name="T66" fmla="*/ 165 w 165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5" h="210">
                                <a:moveTo>
                                  <a:pt x="165" y="105"/>
                                </a:moveTo>
                                <a:lnTo>
                                  <a:pt x="165" y="105"/>
                                </a:lnTo>
                                <a:lnTo>
                                  <a:pt x="160" y="80"/>
                                </a:lnTo>
                                <a:lnTo>
                                  <a:pt x="155" y="65"/>
                                </a:lnTo>
                                <a:lnTo>
                                  <a:pt x="145" y="45"/>
                                </a:lnTo>
                                <a:lnTo>
                                  <a:pt x="135" y="30"/>
                                </a:lnTo>
                                <a:lnTo>
                                  <a:pt x="120" y="20"/>
                                </a:lnTo>
                                <a:lnTo>
                                  <a:pt x="100" y="10"/>
                                </a:lnTo>
                                <a:lnTo>
                                  <a:pt x="85" y="0"/>
                                </a:lnTo>
                                <a:lnTo>
                                  <a:pt x="70" y="0"/>
                                </a:lnTo>
                                <a:lnTo>
                                  <a:pt x="55" y="0"/>
                                </a:lnTo>
                                <a:lnTo>
                                  <a:pt x="45" y="5"/>
                                </a:lnTo>
                                <a:lnTo>
                                  <a:pt x="30" y="15"/>
                                </a:lnTo>
                                <a:lnTo>
                                  <a:pt x="20" y="30"/>
                                </a:lnTo>
                                <a:lnTo>
                                  <a:pt x="5" y="60"/>
                                </a:lnTo>
                                <a:lnTo>
                                  <a:pt x="0" y="105"/>
                                </a:lnTo>
                                <a:lnTo>
                                  <a:pt x="5" y="145"/>
                                </a:lnTo>
                                <a:lnTo>
                                  <a:pt x="20" y="175"/>
                                </a:lnTo>
                                <a:lnTo>
                                  <a:pt x="30" y="190"/>
                                </a:lnTo>
                                <a:lnTo>
                                  <a:pt x="45" y="200"/>
                                </a:lnTo>
                                <a:lnTo>
                                  <a:pt x="55" y="205"/>
                                </a:lnTo>
                                <a:lnTo>
                                  <a:pt x="70" y="210"/>
                                </a:lnTo>
                                <a:lnTo>
                                  <a:pt x="85" y="205"/>
                                </a:lnTo>
                                <a:lnTo>
                                  <a:pt x="100" y="200"/>
                                </a:lnTo>
                                <a:lnTo>
                                  <a:pt x="120" y="190"/>
                                </a:lnTo>
                                <a:lnTo>
                                  <a:pt x="135" y="180"/>
                                </a:lnTo>
                                <a:lnTo>
                                  <a:pt x="145" y="160"/>
                                </a:lnTo>
                                <a:lnTo>
                                  <a:pt x="155" y="145"/>
                                </a:lnTo>
                                <a:lnTo>
                                  <a:pt x="160" y="125"/>
                                </a:lnTo>
                                <a:lnTo>
                                  <a:pt x="165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Freeform 3658"/>
                        <wps:cNvSpPr>
                          <a:spLocks/>
                        </wps:cNvSpPr>
                        <wps:spPr bwMode="auto">
                          <a:xfrm>
                            <a:off x="519" y="3626"/>
                            <a:ext cx="145" cy="145"/>
                          </a:xfrm>
                          <a:custGeom>
                            <a:avLst/>
                            <a:gdLst>
                              <a:gd name="T0" fmla="*/ 145 w 145"/>
                              <a:gd name="T1" fmla="*/ 75 h 145"/>
                              <a:gd name="T2" fmla="*/ 145 w 145"/>
                              <a:gd name="T3" fmla="*/ 75 h 145"/>
                              <a:gd name="T4" fmla="*/ 140 w 145"/>
                              <a:gd name="T5" fmla="*/ 60 h 145"/>
                              <a:gd name="T6" fmla="*/ 135 w 145"/>
                              <a:gd name="T7" fmla="*/ 45 h 145"/>
                              <a:gd name="T8" fmla="*/ 120 w 145"/>
                              <a:gd name="T9" fmla="*/ 35 h 145"/>
                              <a:gd name="T10" fmla="*/ 110 w 145"/>
                              <a:gd name="T11" fmla="*/ 20 h 145"/>
                              <a:gd name="T12" fmla="*/ 75 w 145"/>
                              <a:gd name="T13" fmla="*/ 5 h 145"/>
                              <a:gd name="T14" fmla="*/ 50 w 145"/>
                              <a:gd name="T15" fmla="*/ 0 h 145"/>
                              <a:gd name="T16" fmla="*/ 50 w 145"/>
                              <a:gd name="T17" fmla="*/ 0 h 145"/>
                              <a:gd name="T18" fmla="*/ 40 w 145"/>
                              <a:gd name="T19" fmla="*/ 0 h 145"/>
                              <a:gd name="T20" fmla="*/ 30 w 145"/>
                              <a:gd name="T21" fmla="*/ 5 h 145"/>
                              <a:gd name="T22" fmla="*/ 15 w 145"/>
                              <a:gd name="T23" fmla="*/ 20 h 145"/>
                              <a:gd name="T24" fmla="*/ 5 w 145"/>
                              <a:gd name="T25" fmla="*/ 45 h 145"/>
                              <a:gd name="T26" fmla="*/ 0 w 145"/>
                              <a:gd name="T27" fmla="*/ 75 h 145"/>
                              <a:gd name="T28" fmla="*/ 0 w 145"/>
                              <a:gd name="T29" fmla="*/ 75 h 145"/>
                              <a:gd name="T30" fmla="*/ 5 w 145"/>
                              <a:gd name="T31" fmla="*/ 100 h 145"/>
                              <a:gd name="T32" fmla="*/ 15 w 145"/>
                              <a:gd name="T33" fmla="*/ 125 h 145"/>
                              <a:gd name="T34" fmla="*/ 30 w 145"/>
                              <a:gd name="T35" fmla="*/ 140 h 145"/>
                              <a:gd name="T36" fmla="*/ 50 w 145"/>
                              <a:gd name="T37" fmla="*/ 145 h 145"/>
                              <a:gd name="T38" fmla="*/ 50 w 145"/>
                              <a:gd name="T39" fmla="*/ 145 h 145"/>
                              <a:gd name="T40" fmla="*/ 75 w 145"/>
                              <a:gd name="T41" fmla="*/ 140 h 145"/>
                              <a:gd name="T42" fmla="*/ 105 w 145"/>
                              <a:gd name="T43" fmla="*/ 130 h 145"/>
                              <a:gd name="T44" fmla="*/ 120 w 145"/>
                              <a:gd name="T45" fmla="*/ 115 h 145"/>
                              <a:gd name="T46" fmla="*/ 135 w 145"/>
                              <a:gd name="T47" fmla="*/ 105 h 145"/>
                              <a:gd name="T48" fmla="*/ 140 w 145"/>
                              <a:gd name="T49" fmla="*/ 90 h 145"/>
                              <a:gd name="T50" fmla="*/ 145 w 145"/>
                              <a:gd name="T51" fmla="*/ 75 h 145"/>
                              <a:gd name="T52" fmla="*/ 145 w 145"/>
                              <a:gd name="T53" fmla="*/ 7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145" y="75"/>
                                </a:moveTo>
                                <a:lnTo>
                                  <a:pt x="145" y="75"/>
                                </a:lnTo>
                                <a:lnTo>
                                  <a:pt x="140" y="60"/>
                                </a:lnTo>
                                <a:lnTo>
                                  <a:pt x="135" y="45"/>
                                </a:lnTo>
                                <a:lnTo>
                                  <a:pt x="120" y="35"/>
                                </a:lnTo>
                                <a:lnTo>
                                  <a:pt x="110" y="20"/>
                                </a:lnTo>
                                <a:lnTo>
                                  <a:pt x="75" y="5"/>
                                </a:lnTo>
                                <a:lnTo>
                                  <a:pt x="50" y="0"/>
                                </a:lnTo>
                                <a:lnTo>
                                  <a:pt x="40" y="0"/>
                                </a:lnTo>
                                <a:lnTo>
                                  <a:pt x="30" y="5"/>
                                </a:lnTo>
                                <a:lnTo>
                                  <a:pt x="15" y="20"/>
                                </a:lnTo>
                                <a:lnTo>
                                  <a:pt x="5" y="45"/>
                                </a:lnTo>
                                <a:lnTo>
                                  <a:pt x="0" y="75"/>
                                </a:lnTo>
                                <a:lnTo>
                                  <a:pt x="5" y="100"/>
                                </a:lnTo>
                                <a:lnTo>
                                  <a:pt x="15" y="125"/>
                                </a:lnTo>
                                <a:lnTo>
                                  <a:pt x="30" y="140"/>
                                </a:lnTo>
                                <a:lnTo>
                                  <a:pt x="50" y="145"/>
                                </a:lnTo>
                                <a:lnTo>
                                  <a:pt x="75" y="140"/>
                                </a:lnTo>
                                <a:lnTo>
                                  <a:pt x="105" y="130"/>
                                </a:lnTo>
                                <a:lnTo>
                                  <a:pt x="120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40" y="90"/>
                                </a:lnTo>
                                <a:lnTo>
                                  <a:pt x="145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eform 3659"/>
                        <wps:cNvSpPr>
                          <a:spLocks/>
                        </wps:cNvSpPr>
                        <wps:spPr bwMode="auto">
                          <a:xfrm>
                            <a:off x="664" y="3446"/>
                            <a:ext cx="20" cy="510"/>
                          </a:xfrm>
                          <a:custGeom>
                            <a:avLst/>
                            <a:gdLst>
                              <a:gd name="T0" fmla="*/ 0 w 20"/>
                              <a:gd name="T1" fmla="*/ 510 h 510"/>
                              <a:gd name="T2" fmla="*/ 0 w 20"/>
                              <a:gd name="T3" fmla="*/ 510 h 510"/>
                              <a:gd name="T4" fmla="*/ 10 w 20"/>
                              <a:gd name="T5" fmla="*/ 490 h 510"/>
                              <a:gd name="T6" fmla="*/ 20 w 20"/>
                              <a:gd name="T7" fmla="*/ 440 h 510"/>
                              <a:gd name="T8" fmla="*/ 20 w 20"/>
                              <a:gd name="T9" fmla="*/ 410 h 510"/>
                              <a:gd name="T10" fmla="*/ 20 w 20"/>
                              <a:gd name="T11" fmla="*/ 365 h 510"/>
                              <a:gd name="T12" fmla="*/ 10 w 20"/>
                              <a:gd name="T13" fmla="*/ 315 h 510"/>
                              <a:gd name="T14" fmla="*/ 0 w 20"/>
                              <a:gd name="T15" fmla="*/ 255 h 510"/>
                              <a:gd name="T16" fmla="*/ 0 w 20"/>
                              <a:gd name="T17" fmla="*/ 255 h 510"/>
                              <a:gd name="T18" fmla="*/ 0 w 20"/>
                              <a:gd name="T19" fmla="*/ 255 h 510"/>
                              <a:gd name="T20" fmla="*/ 10 w 20"/>
                              <a:gd name="T21" fmla="*/ 195 h 510"/>
                              <a:gd name="T22" fmla="*/ 15 w 20"/>
                              <a:gd name="T23" fmla="*/ 145 h 510"/>
                              <a:gd name="T24" fmla="*/ 20 w 20"/>
                              <a:gd name="T25" fmla="*/ 100 h 510"/>
                              <a:gd name="T26" fmla="*/ 20 w 20"/>
                              <a:gd name="T27" fmla="*/ 70 h 510"/>
                              <a:gd name="T28" fmla="*/ 10 w 20"/>
                              <a:gd name="T29" fmla="*/ 25 h 510"/>
                              <a:gd name="T30" fmla="*/ 0 w 20"/>
                              <a:gd name="T3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0" y="490"/>
                                </a:lnTo>
                                <a:lnTo>
                                  <a:pt x="20" y="440"/>
                                </a:lnTo>
                                <a:lnTo>
                                  <a:pt x="20" y="410"/>
                                </a:lnTo>
                                <a:lnTo>
                                  <a:pt x="20" y="365"/>
                                </a:lnTo>
                                <a:lnTo>
                                  <a:pt x="10" y="315"/>
                                </a:lnTo>
                                <a:lnTo>
                                  <a:pt x="0" y="255"/>
                                </a:lnTo>
                                <a:lnTo>
                                  <a:pt x="10" y="195"/>
                                </a:lnTo>
                                <a:lnTo>
                                  <a:pt x="15" y="145"/>
                                </a:lnTo>
                                <a:lnTo>
                                  <a:pt x="20" y="100"/>
                                </a:lnTo>
                                <a:lnTo>
                                  <a:pt x="20" y="70"/>
                                </a:lnTo>
                                <a:lnTo>
                                  <a:pt x="10" y="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Freeform 3660"/>
                        <wps:cNvSpPr>
                          <a:spLocks/>
                        </wps:cNvSpPr>
                        <wps:spPr bwMode="auto">
                          <a:xfrm>
                            <a:off x="664" y="3446"/>
                            <a:ext cx="45" cy="510"/>
                          </a:xfrm>
                          <a:custGeom>
                            <a:avLst/>
                            <a:gdLst>
                              <a:gd name="T0" fmla="*/ 0 w 45"/>
                              <a:gd name="T1" fmla="*/ 510 h 510"/>
                              <a:gd name="T2" fmla="*/ 0 w 45"/>
                              <a:gd name="T3" fmla="*/ 510 h 510"/>
                              <a:gd name="T4" fmla="*/ 15 w 45"/>
                              <a:gd name="T5" fmla="*/ 470 h 510"/>
                              <a:gd name="T6" fmla="*/ 25 w 45"/>
                              <a:gd name="T7" fmla="*/ 420 h 510"/>
                              <a:gd name="T8" fmla="*/ 35 w 45"/>
                              <a:gd name="T9" fmla="*/ 360 h 510"/>
                              <a:gd name="T10" fmla="*/ 45 w 45"/>
                              <a:gd name="T11" fmla="*/ 280 h 510"/>
                              <a:gd name="T12" fmla="*/ 40 w 45"/>
                              <a:gd name="T13" fmla="*/ 195 h 510"/>
                              <a:gd name="T14" fmla="*/ 35 w 45"/>
                              <a:gd name="T15" fmla="*/ 150 h 510"/>
                              <a:gd name="T16" fmla="*/ 30 w 45"/>
                              <a:gd name="T17" fmla="*/ 100 h 510"/>
                              <a:gd name="T18" fmla="*/ 15 w 45"/>
                              <a:gd name="T19" fmla="*/ 50 h 510"/>
                              <a:gd name="T20" fmla="*/ 0 w 45"/>
                              <a:gd name="T2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5" y="470"/>
                                </a:lnTo>
                                <a:lnTo>
                                  <a:pt x="25" y="420"/>
                                </a:lnTo>
                                <a:lnTo>
                                  <a:pt x="35" y="360"/>
                                </a:lnTo>
                                <a:lnTo>
                                  <a:pt x="45" y="280"/>
                                </a:lnTo>
                                <a:lnTo>
                                  <a:pt x="40" y="195"/>
                                </a:lnTo>
                                <a:lnTo>
                                  <a:pt x="35" y="150"/>
                                </a:lnTo>
                                <a:lnTo>
                                  <a:pt x="30" y="100"/>
                                </a:lnTo>
                                <a:lnTo>
                                  <a:pt x="15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Line 3661"/>
                        <wps:cNvCnPr/>
                        <wps:spPr bwMode="auto">
                          <a:xfrm flipV="1">
                            <a:off x="759" y="3441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Line 3662"/>
                        <wps:cNvCnPr/>
                        <wps:spPr bwMode="auto">
                          <a:xfrm flipV="1">
                            <a:off x="789" y="3441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Freeform 3663"/>
                        <wps:cNvSpPr>
                          <a:spLocks/>
                        </wps:cNvSpPr>
                        <wps:spPr bwMode="auto">
                          <a:xfrm>
                            <a:off x="415" y="2916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10 h 50"/>
                              <a:gd name="T2" fmla="*/ 249 w 249"/>
                              <a:gd name="T3" fmla="*/ 10 h 50"/>
                              <a:gd name="T4" fmla="*/ 239 w 249"/>
                              <a:gd name="T5" fmla="*/ 25 h 50"/>
                              <a:gd name="T6" fmla="*/ 224 w 249"/>
                              <a:gd name="T7" fmla="*/ 35 h 50"/>
                              <a:gd name="T8" fmla="*/ 199 w 249"/>
                              <a:gd name="T9" fmla="*/ 45 h 50"/>
                              <a:gd name="T10" fmla="*/ 169 w 249"/>
                              <a:gd name="T11" fmla="*/ 50 h 50"/>
                              <a:gd name="T12" fmla="*/ 139 w 249"/>
                              <a:gd name="T13" fmla="*/ 45 h 50"/>
                              <a:gd name="T14" fmla="*/ 114 w 249"/>
                              <a:gd name="T15" fmla="*/ 35 h 50"/>
                              <a:gd name="T16" fmla="*/ 94 w 249"/>
                              <a:gd name="T17" fmla="*/ 25 h 50"/>
                              <a:gd name="T18" fmla="*/ 64 w 249"/>
                              <a:gd name="T19" fmla="*/ 5 h 50"/>
                              <a:gd name="T20" fmla="*/ 64 w 249"/>
                              <a:gd name="T21" fmla="*/ 5 h 50"/>
                              <a:gd name="T22" fmla="*/ 59 w 249"/>
                              <a:gd name="T23" fmla="*/ 0 h 50"/>
                              <a:gd name="T24" fmla="*/ 49 w 249"/>
                              <a:gd name="T25" fmla="*/ 5 h 50"/>
                              <a:gd name="T26" fmla="*/ 34 w 249"/>
                              <a:gd name="T27" fmla="*/ 20 h 50"/>
                              <a:gd name="T28" fmla="*/ 14 w 249"/>
                              <a:gd name="T29" fmla="*/ 50 h 50"/>
                              <a:gd name="T30" fmla="*/ 0 w 249"/>
                              <a:gd name="T31" fmla="*/ 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10"/>
                                </a:moveTo>
                                <a:lnTo>
                                  <a:pt x="249" y="10"/>
                                </a:lnTo>
                                <a:lnTo>
                                  <a:pt x="239" y="25"/>
                                </a:lnTo>
                                <a:lnTo>
                                  <a:pt x="224" y="35"/>
                                </a:lnTo>
                                <a:lnTo>
                                  <a:pt x="199" y="45"/>
                                </a:lnTo>
                                <a:lnTo>
                                  <a:pt x="169" y="50"/>
                                </a:lnTo>
                                <a:lnTo>
                                  <a:pt x="139" y="45"/>
                                </a:lnTo>
                                <a:lnTo>
                                  <a:pt x="114" y="35"/>
                                </a:lnTo>
                                <a:lnTo>
                                  <a:pt x="94" y="25"/>
                                </a:lnTo>
                                <a:lnTo>
                                  <a:pt x="64" y="5"/>
                                </a:lnTo>
                                <a:lnTo>
                                  <a:pt x="59" y="0"/>
                                </a:lnTo>
                                <a:lnTo>
                                  <a:pt x="49" y="5"/>
                                </a:lnTo>
                                <a:lnTo>
                                  <a:pt x="34" y="20"/>
                                </a:lnTo>
                                <a:lnTo>
                                  <a:pt x="14" y="50"/>
                                </a:lnTo>
                                <a:lnTo>
                                  <a:pt x="0" y="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Freeform 3664"/>
                        <wps:cNvSpPr>
                          <a:spLocks/>
                        </wps:cNvSpPr>
                        <wps:spPr bwMode="auto">
                          <a:xfrm>
                            <a:off x="415" y="3391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50 h 50"/>
                              <a:gd name="T2" fmla="*/ 249 w 249"/>
                              <a:gd name="T3" fmla="*/ 50 h 50"/>
                              <a:gd name="T4" fmla="*/ 224 w 249"/>
                              <a:gd name="T5" fmla="*/ 25 h 50"/>
                              <a:gd name="T6" fmla="*/ 199 w 249"/>
                              <a:gd name="T7" fmla="*/ 10 h 50"/>
                              <a:gd name="T8" fmla="*/ 169 w 249"/>
                              <a:gd name="T9" fmla="*/ 10 h 50"/>
                              <a:gd name="T10" fmla="*/ 139 w 249"/>
                              <a:gd name="T11" fmla="*/ 10 h 50"/>
                              <a:gd name="T12" fmla="*/ 114 w 249"/>
                              <a:gd name="T13" fmla="*/ 20 h 50"/>
                              <a:gd name="T14" fmla="*/ 94 w 249"/>
                              <a:gd name="T15" fmla="*/ 30 h 50"/>
                              <a:gd name="T16" fmla="*/ 64 w 249"/>
                              <a:gd name="T17" fmla="*/ 45 h 50"/>
                              <a:gd name="T18" fmla="*/ 64 w 249"/>
                              <a:gd name="T19" fmla="*/ 45 h 50"/>
                              <a:gd name="T20" fmla="*/ 59 w 249"/>
                              <a:gd name="T21" fmla="*/ 50 h 50"/>
                              <a:gd name="T22" fmla="*/ 54 w 249"/>
                              <a:gd name="T23" fmla="*/ 50 h 50"/>
                              <a:gd name="T24" fmla="*/ 34 w 249"/>
                              <a:gd name="T25" fmla="*/ 30 h 50"/>
                              <a:gd name="T26" fmla="*/ 14 w 249"/>
                              <a:gd name="T27" fmla="*/ 0 h 50"/>
                              <a:gd name="T28" fmla="*/ 0 w 249"/>
                              <a:gd name="T29" fmla="*/ 5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50"/>
                                </a:moveTo>
                                <a:lnTo>
                                  <a:pt x="249" y="50"/>
                                </a:lnTo>
                                <a:lnTo>
                                  <a:pt x="224" y="25"/>
                                </a:lnTo>
                                <a:lnTo>
                                  <a:pt x="199" y="10"/>
                                </a:lnTo>
                                <a:lnTo>
                                  <a:pt x="169" y="10"/>
                                </a:lnTo>
                                <a:lnTo>
                                  <a:pt x="139" y="10"/>
                                </a:lnTo>
                                <a:lnTo>
                                  <a:pt x="114" y="20"/>
                                </a:lnTo>
                                <a:lnTo>
                                  <a:pt x="94" y="30"/>
                                </a:lnTo>
                                <a:lnTo>
                                  <a:pt x="64" y="45"/>
                                </a:lnTo>
                                <a:lnTo>
                                  <a:pt x="59" y="50"/>
                                </a:lnTo>
                                <a:lnTo>
                                  <a:pt x="54" y="50"/>
                                </a:lnTo>
                                <a:lnTo>
                                  <a:pt x="34" y="30"/>
                                </a:lnTo>
                                <a:lnTo>
                                  <a:pt x="14" y="0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Freeform 3665"/>
                        <wps:cNvSpPr>
                          <a:spLocks/>
                        </wps:cNvSpPr>
                        <wps:spPr bwMode="auto">
                          <a:xfrm>
                            <a:off x="420" y="2961"/>
                            <a:ext cx="244" cy="440"/>
                          </a:xfrm>
                          <a:custGeom>
                            <a:avLst/>
                            <a:gdLst>
                              <a:gd name="T0" fmla="*/ 244 w 244"/>
                              <a:gd name="T1" fmla="*/ 220 h 440"/>
                              <a:gd name="T2" fmla="*/ 244 w 244"/>
                              <a:gd name="T3" fmla="*/ 220 h 440"/>
                              <a:gd name="T4" fmla="*/ 239 w 244"/>
                              <a:gd name="T5" fmla="*/ 135 h 440"/>
                              <a:gd name="T6" fmla="*/ 234 w 244"/>
                              <a:gd name="T7" fmla="*/ 100 h 440"/>
                              <a:gd name="T8" fmla="*/ 229 w 244"/>
                              <a:gd name="T9" fmla="*/ 65 h 440"/>
                              <a:gd name="T10" fmla="*/ 214 w 244"/>
                              <a:gd name="T11" fmla="*/ 40 h 440"/>
                              <a:gd name="T12" fmla="*/ 199 w 244"/>
                              <a:gd name="T13" fmla="*/ 20 h 440"/>
                              <a:gd name="T14" fmla="*/ 179 w 244"/>
                              <a:gd name="T15" fmla="*/ 10 h 440"/>
                              <a:gd name="T16" fmla="*/ 149 w 244"/>
                              <a:gd name="T17" fmla="*/ 0 h 440"/>
                              <a:gd name="T18" fmla="*/ 149 w 244"/>
                              <a:gd name="T19" fmla="*/ 0 h 440"/>
                              <a:gd name="T20" fmla="*/ 119 w 244"/>
                              <a:gd name="T21" fmla="*/ 5 h 440"/>
                              <a:gd name="T22" fmla="*/ 94 w 244"/>
                              <a:gd name="T23" fmla="*/ 15 h 440"/>
                              <a:gd name="T24" fmla="*/ 69 w 244"/>
                              <a:gd name="T25" fmla="*/ 35 h 440"/>
                              <a:gd name="T26" fmla="*/ 44 w 244"/>
                              <a:gd name="T27" fmla="*/ 65 h 440"/>
                              <a:gd name="T28" fmla="*/ 24 w 244"/>
                              <a:gd name="T29" fmla="*/ 95 h 440"/>
                              <a:gd name="T30" fmla="*/ 14 w 244"/>
                              <a:gd name="T31" fmla="*/ 135 h 440"/>
                              <a:gd name="T32" fmla="*/ 4 w 244"/>
                              <a:gd name="T33" fmla="*/ 175 h 440"/>
                              <a:gd name="T34" fmla="*/ 0 w 244"/>
                              <a:gd name="T35" fmla="*/ 220 h 440"/>
                              <a:gd name="T36" fmla="*/ 0 w 244"/>
                              <a:gd name="T37" fmla="*/ 220 h 440"/>
                              <a:gd name="T38" fmla="*/ 4 w 244"/>
                              <a:gd name="T39" fmla="*/ 265 h 440"/>
                              <a:gd name="T40" fmla="*/ 14 w 244"/>
                              <a:gd name="T41" fmla="*/ 305 h 440"/>
                              <a:gd name="T42" fmla="*/ 24 w 244"/>
                              <a:gd name="T43" fmla="*/ 340 h 440"/>
                              <a:gd name="T44" fmla="*/ 44 w 244"/>
                              <a:gd name="T45" fmla="*/ 375 h 440"/>
                              <a:gd name="T46" fmla="*/ 69 w 244"/>
                              <a:gd name="T47" fmla="*/ 400 h 440"/>
                              <a:gd name="T48" fmla="*/ 94 w 244"/>
                              <a:gd name="T49" fmla="*/ 420 h 440"/>
                              <a:gd name="T50" fmla="*/ 119 w 244"/>
                              <a:gd name="T51" fmla="*/ 435 h 440"/>
                              <a:gd name="T52" fmla="*/ 149 w 244"/>
                              <a:gd name="T53" fmla="*/ 440 h 440"/>
                              <a:gd name="T54" fmla="*/ 149 w 244"/>
                              <a:gd name="T55" fmla="*/ 440 h 440"/>
                              <a:gd name="T56" fmla="*/ 179 w 244"/>
                              <a:gd name="T57" fmla="*/ 435 h 440"/>
                              <a:gd name="T58" fmla="*/ 199 w 244"/>
                              <a:gd name="T59" fmla="*/ 420 h 440"/>
                              <a:gd name="T60" fmla="*/ 214 w 244"/>
                              <a:gd name="T61" fmla="*/ 400 h 440"/>
                              <a:gd name="T62" fmla="*/ 229 w 244"/>
                              <a:gd name="T63" fmla="*/ 375 h 440"/>
                              <a:gd name="T64" fmla="*/ 234 w 244"/>
                              <a:gd name="T65" fmla="*/ 340 h 440"/>
                              <a:gd name="T66" fmla="*/ 239 w 244"/>
                              <a:gd name="T67" fmla="*/ 305 h 440"/>
                              <a:gd name="T68" fmla="*/ 244 w 244"/>
                              <a:gd name="T69" fmla="*/ 220 h 440"/>
                              <a:gd name="T70" fmla="*/ 244 w 244"/>
                              <a:gd name="T71" fmla="*/ 220 h 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40">
                                <a:moveTo>
                                  <a:pt x="244" y="220"/>
                                </a:moveTo>
                                <a:lnTo>
                                  <a:pt x="244" y="220"/>
                                </a:lnTo>
                                <a:lnTo>
                                  <a:pt x="239" y="135"/>
                                </a:lnTo>
                                <a:lnTo>
                                  <a:pt x="234" y="100"/>
                                </a:lnTo>
                                <a:lnTo>
                                  <a:pt x="229" y="65"/>
                                </a:lnTo>
                                <a:lnTo>
                                  <a:pt x="214" y="40"/>
                                </a:lnTo>
                                <a:lnTo>
                                  <a:pt x="199" y="20"/>
                                </a:lnTo>
                                <a:lnTo>
                                  <a:pt x="179" y="10"/>
                                </a:lnTo>
                                <a:lnTo>
                                  <a:pt x="149" y="0"/>
                                </a:lnTo>
                                <a:lnTo>
                                  <a:pt x="119" y="5"/>
                                </a:lnTo>
                                <a:lnTo>
                                  <a:pt x="94" y="15"/>
                                </a:lnTo>
                                <a:lnTo>
                                  <a:pt x="69" y="35"/>
                                </a:lnTo>
                                <a:lnTo>
                                  <a:pt x="44" y="65"/>
                                </a:lnTo>
                                <a:lnTo>
                                  <a:pt x="24" y="95"/>
                                </a:lnTo>
                                <a:lnTo>
                                  <a:pt x="14" y="135"/>
                                </a:lnTo>
                                <a:lnTo>
                                  <a:pt x="4" y="175"/>
                                </a:lnTo>
                                <a:lnTo>
                                  <a:pt x="0" y="220"/>
                                </a:lnTo>
                                <a:lnTo>
                                  <a:pt x="4" y="265"/>
                                </a:lnTo>
                                <a:lnTo>
                                  <a:pt x="14" y="305"/>
                                </a:lnTo>
                                <a:lnTo>
                                  <a:pt x="24" y="340"/>
                                </a:lnTo>
                                <a:lnTo>
                                  <a:pt x="44" y="375"/>
                                </a:lnTo>
                                <a:lnTo>
                                  <a:pt x="69" y="400"/>
                                </a:lnTo>
                                <a:lnTo>
                                  <a:pt x="94" y="420"/>
                                </a:lnTo>
                                <a:lnTo>
                                  <a:pt x="119" y="435"/>
                                </a:lnTo>
                                <a:lnTo>
                                  <a:pt x="149" y="440"/>
                                </a:lnTo>
                                <a:lnTo>
                                  <a:pt x="179" y="435"/>
                                </a:lnTo>
                                <a:lnTo>
                                  <a:pt x="199" y="420"/>
                                </a:lnTo>
                                <a:lnTo>
                                  <a:pt x="214" y="400"/>
                                </a:lnTo>
                                <a:lnTo>
                                  <a:pt x="229" y="375"/>
                                </a:lnTo>
                                <a:lnTo>
                                  <a:pt x="234" y="340"/>
                                </a:lnTo>
                                <a:lnTo>
                                  <a:pt x="239" y="305"/>
                                </a:lnTo>
                                <a:lnTo>
                                  <a:pt x="244" y="2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Freeform 3666"/>
                        <wps:cNvSpPr>
                          <a:spLocks/>
                        </wps:cNvSpPr>
                        <wps:spPr bwMode="auto">
                          <a:xfrm>
                            <a:off x="469" y="3031"/>
                            <a:ext cx="195" cy="300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50 h 300"/>
                              <a:gd name="T2" fmla="*/ 195 w 195"/>
                              <a:gd name="T3" fmla="*/ 150 h 300"/>
                              <a:gd name="T4" fmla="*/ 195 w 195"/>
                              <a:gd name="T5" fmla="*/ 120 h 300"/>
                              <a:gd name="T6" fmla="*/ 190 w 195"/>
                              <a:gd name="T7" fmla="*/ 90 h 300"/>
                              <a:gd name="T8" fmla="*/ 180 w 195"/>
                              <a:gd name="T9" fmla="*/ 65 h 300"/>
                              <a:gd name="T10" fmla="*/ 170 w 195"/>
                              <a:gd name="T11" fmla="*/ 45 h 300"/>
                              <a:gd name="T12" fmla="*/ 155 w 195"/>
                              <a:gd name="T13" fmla="*/ 25 h 300"/>
                              <a:gd name="T14" fmla="*/ 140 w 195"/>
                              <a:gd name="T15" fmla="*/ 15 h 300"/>
                              <a:gd name="T16" fmla="*/ 120 w 195"/>
                              <a:gd name="T17" fmla="*/ 5 h 300"/>
                              <a:gd name="T18" fmla="*/ 100 w 195"/>
                              <a:gd name="T19" fmla="*/ 0 h 300"/>
                              <a:gd name="T20" fmla="*/ 100 w 195"/>
                              <a:gd name="T21" fmla="*/ 0 h 300"/>
                              <a:gd name="T22" fmla="*/ 80 w 195"/>
                              <a:gd name="T23" fmla="*/ 5 h 300"/>
                              <a:gd name="T24" fmla="*/ 60 w 195"/>
                              <a:gd name="T25" fmla="*/ 10 h 300"/>
                              <a:gd name="T26" fmla="*/ 45 w 195"/>
                              <a:gd name="T27" fmla="*/ 25 h 300"/>
                              <a:gd name="T28" fmla="*/ 30 w 195"/>
                              <a:gd name="T29" fmla="*/ 45 h 300"/>
                              <a:gd name="T30" fmla="*/ 15 w 195"/>
                              <a:gd name="T31" fmla="*/ 65 h 300"/>
                              <a:gd name="T32" fmla="*/ 5 w 195"/>
                              <a:gd name="T33" fmla="*/ 90 h 300"/>
                              <a:gd name="T34" fmla="*/ 0 w 195"/>
                              <a:gd name="T35" fmla="*/ 120 h 300"/>
                              <a:gd name="T36" fmla="*/ 0 w 195"/>
                              <a:gd name="T37" fmla="*/ 150 h 300"/>
                              <a:gd name="T38" fmla="*/ 0 w 195"/>
                              <a:gd name="T39" fmla="*/ 150 h 300"/>
                              <a:gd name="T40" fmla="*/ 0 w 195"/>
                              <a:gd name="T41" fmla="*/ 180 h 300"/>
                              <a:gd name="T42" fmla="*/ 5 w 195"/>
                              <a:gd name="T43" fmla="*/ 210 h 300"/>
                              <a:gd name="T44" fmla="*/ 15 w 195"/>
                              <a:gd name="T45" fmla="*/ 235 h 300"/>
                              <a:gd name="T46" fmla="*/ 30 w 195"/>
                              <a:gd name="T47" fmla="*/ 255 h 300"/>
                              <a:gd name="T48" fmla="*/ 45 w 195"/>
                              <a:gd name="T49" fmla="*/ 275 h 300"/>
                              <a:gd name="T50" fmla="*/ 60 w 195"/>
                              <a:gd name="T51" fmla="*/ 285 h 300"/>
                              <a:gd name="T52" fmla="*/ 80 w 195"/>
                              <a:gd name="T53" fmla="*/ 295 h 300"/>
                              <a:gd name="T54" fmla="*/ 100 w 195"/>
                              <a:gd name="T55" fmla="*/ 300 h 300"/>
                              <a:gd name="T56" fmla="*/ 100 w 195"/>
                              <a:gd name="T57" fmla="*/ 300 h 300"/>
                              <a:gd name="T58" fmla="*/ 120 w 195"/>
                              <a:gd name="T59" fmla="*/ 295 h 300"/>
                              <a:gd name="T60" fmla="*/ 140 w 195"/>
                              <a:gd name="T61" fmla="*/ 290 h 300"/>
                              <a:gd name="T62" fmla="*/ 155 w 195"/>
                              <a:gd name="T63" fmla="*/ 275 h 300"/>
                              <a:gd name="T64" fmla="*/ 170 w 195"/>
                              <a:gd name="T65" fmla="*/ 255 h 300"/>
                              <a:gd name="T66" fmla="*/ 180 w 195"/>
                              <a:gd name="T67" fmla="*/ 235 h 300"/>
                              <a:gd name="T68" fmla="*/ 190 w 195"/>
                              <a:gd name="T69" fmla="*/ 210 h 300"/>
                              <a:gd name="T70" fmla="*/ 195 w 195"/>
                              <a:gd name="T71" fmla="*/ 180 h 300"/>
                              <a:gd name="T72" fmla="*/ 195 w 195"/>
                              <a:gd name="T73" fmla="*/ 150 h 300"/>
                              <a:gd name="T74" fmla="*/ 195 w 195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5" h="300">
                                <a:moveTo>
                                  <a:pt x="195" y="150"/>
                                </a:moveTo>
                                <a:lnTo>
                                  <a:pt x="195" y="150"/>
                                </a:lnTo>
                                <a:lnTo>
                                  <a:pt x="195" y="120"/>
                                </a:lnTo>
                                <a:lnTo>
                                  <a:pt x="190" y="90"/>
                                </a:lnTo>
                                <a:lnTo>
                                  <a:pt x="180" y="65"/>
                                </a:lnTo>
                                <a:lnTo>
                                  <a:pt x="170" y="45"/>
                                </a:lnTo>
                                <a:lnTo>
                                  <a:pt x="155" y="25"/>
                                </a:lnTo>
                                <a:lnTo>
                                  <a:pt x="140" y="15"/>
                                </a:lnTo>
                                <a:lnTo>
                                  <a:pt x="120" y="5"/>
                                </a:lnTo>
                                <a:lnTo>
                                  <a:pt x="100" y="0"/>
                                </a:lnTo>
                                <a:lnTo>
                                  <a:pt x="80" y="5"/>
                                </a:lnTo>
                                <a:lnTo>
                                  <a:pt x="60" y="10"/>
                                </a:lnTo>
                                <a:lnTo>
                                  <a:pt x="45" y="25"/>
                                </a:lnTo>
                                <a:lnTo>
                                  <a:pt x="30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10"/>
                                </a:lnTo>
                                <a:lnTo>
                                  <a:pt x="15" y="235"/>
                                </a:lnTo>
                                <a:lnTo>
                                  <a:pt x="30" y="255"/>
                                </a:lnTo>
                                <a:lnTo>
                                  <a:pt x="45" y="275"/>
                                </a:lnTo>
                                <a:lnTo>
                                  <a:pt x="60" y="285"/>
                                </a:lnTo>
                                <a:lnTo>
                                  <a:pt x="80" y="295"/>
                                </a:lnTo>
                                <a:lnTo>
                                  <a:pt x="100" y="300"/>
                                </a:lnTo>
                                <a:lnTo>
                                  <a:pt x="120" y="295"/>
                                </a:lnTo>
                                <a:lnTo>
                                  <a:pt x="140" y="290"/>
                                </a:lnTo>
                                <a:lnTo>
                                  <a:pt x="155" y="275"/>
                                </a:lnTo>
                                <a:lnTo>
                                  <a:pt x="170" y="255"/>
                                </a:lnTo>
                                <a:lnTo>
                                  <a:pt x="180" y="235"/>
                                </a:lnTo>
                                <a:lnTo>
                                  <a:pt x="190" y="210"/>
                                </a:lnTo>
                                <a:lnTo>
                                  <a:pt x="195" y="180"/>
                                </a:lnTo>
                                <a:lnTo>
                                  <a:pt x="195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Freeform 3667"/>
                        <wps:cNvSpPr>
                          <a:spLocks/>
                        </wps:cNvSpPr>
                        <wps:spPr bwMode="auto">
                          <a:xfrm>
                            <a:off x="499" y="3076"/>
                            <a:ext cx="165" cy="210"/>
                          </a:xfrm>
                          <a:custGeom>
                            <a:avLst/>
                            <a:gdLst>
                              <a:gd name="T0" fmla="*/ 165 w 165"/>
                              <a:gd name="T1" fmla="*/ 105 h 210"/>
                              <a:gd name="T2" fmla="*/ 165 w 165"/>
                              <a:gd name="T3" fmla="*/ 105 h 210"/>
                              <a:gd name="T4" fmla="*/ 160 w 165"/>
                              <a:gd name="T5" fmla="*/ 85 h 210"/>
                              <a:gd name="T6" fmla="*/ 155 w 165"/>
                              <a:gd name="T7" fmla="*/ 65 h 210"/>
                              <a:gd name="T8" fmla="*/ 145 w 165"/>
                              <a:gd name="T9" fmla="*/ 45 h 210"/>
                              <a:gd name="T10" fmla="*/ 135 w 165"/>
                              <a:gd name="T11" fmla="*/ 30 h 210"/>
                              <a:gd name="T12" fmla="*/ 120 w 165"/>
                              <a:gd name="T13" fmla="*/ 20 h 210"/>
                              <a:gd name="T14" fmla="*/ 100 w 165"/>
                              <a:gd name="T15" fmla="*/ 10 h 210"/>
                              <a:gd name="T16" fmla="*/ 85 w 165"/>
                              <a:gd name="T17" fmla="*/ 5 h 210"/>
                              <a:gd name="T18" fmla="*/ 70 w 165"/>
                              <a:gd name="T19" fmla="*/ 0 h 210"/>
                              <a:gd name="T20" fmla="*/ 70 w 165"/>
                              <a:gd name="T21" fmla="*/ 0 h 210"/>
                              <a:gd name="T22" fmla="*/ 55 w 165"/>
                              <a:gd name="T23" fmla="*/ 0 h 210"/>
                              <a:gd name="T24" fmla="*/ 45 w 165"/>
                              <a:gd name="T25" fmla="*/ 10 h 210"/>
                              <a:gd name="T26" fmla="*/ 30 w 165"/>
                              <a:gd name="T27" fmla="*/ 15 h 210"/>
                              <a:gd name="T28" fmla="*/ 20 w 165"/>
                              <a:gd name="T29" fmla="*/ 30 h 210"/>
                              <a:gd name="T30" fmla="*/ 5 w 165"/>
                              <a:gd name="T31" fmla="*/ 65 h 210"/>
                              <a:gd name="T32" fmla="*/ 0 w 165"/>
                              <a:gd name="T33" fmla="*/ 105 h 210"/>
                              <a:gd name="T34" fmla="*/ 0 w 165"/>
                              <a:gd name="T35" fmla="*/ 105 h 210"/>
                              <a:gd name="T36" fmla="*/ 5 w 165"/>
                              <a:gd name="T37" fmla="*/ 145 h 210"/>
                              <a:gd name="T38" fmla="*/ 20 w 165"/>
                              <a:gd name="T39" fmla="*/ 180 h 210"/>
                              <a:gd name="T40" fmla="*/ 30 w 165"/>
                              <a:gd name="T41" fmla="*/ 190 h 210"/>
                              <a:gd name="T42" fmla="*/ 45 w 165"/>
                              <a:gd name="T43" fmla="*/ 200 h 210"/>
                              <a:gd name="T44" fmla="*/ 55 w 165"/>
                              <a:gd name="T45" fmla="*/ 205 h 210"/>
                              <a:gd name="T46" fmla="*/ 70 w 165"/>
                              <a:gd name="T47" fmla="*/ 210 h 210"/>
                              <a:gd name="T48" fmla="*/ 70 w 165"/>
                              <a:gd name="T49" fmla="*/ 210 h 210"/>
                              <a:gd name="T50" fmla="*/ 85 w 165"/>
                              <a:gd name="T51" fmla="*/ 210 h 210"/>
                              <a:gd name="T52" fmla="*/ 100 w 165"/>
                              <a:gd name="T53" fmla="*/ 200 h 210"/>
                              <a:gd name="T54" fmla="*/ 120 w 165"/>
                              <a:gd name="T55" fmla="*/ 190 h 210"/>
                              <a:gd name="T56" fmla="*/ 135 w 165"/>
                              <a:gd name="T57" fmla="*/ 180 h 210"/>
                              <a:gd name="T58" fmla="*/ 145 w 165"/>
                              <a:gd name="T59" fmla="*/ 165 h 210"/>
                              <a:gd name="T60" fmla="*/ 155 w 165"/>
                              <a:gd name="T61" fmla="*/ 145 h 210"/>
                              <a:gd name="T62" fmla="*/ 160 w 165"/>
                              <a:gd name="T63" fmla="*/ 125 h 210"/>
                              <a:gd name="T64" fmla="*/ 165 w 165"/>
                              <a:gd name="T65" fmla="*/ 105 h 210"/>
                              <a:gd name="T66" fmla="*/ 165 w 165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5" h="210">
                                <a:moveTo>
                                  <a:pt x="165" y="105"/>
                                </a:moveTo>
                                <a:lnTo>
                                  <a:pt x="165" y="105"/>
                                </a:lnTo>
                                <a:lnTo>
                                  <a:pt x="160" y="85"/>
                                </a:lnTo>
                                <a:lnTo>
                                  <a:pt x="155" y="65"/>
                                </a:lnTo>
                                <a:lnTo>
                                  <a:pt x="145" y="45"/>
                                </a:lnTo>
                                <a:lnTo>
                                  <a:pt x="135" y="30"/>
                                </a:lnTo>
                                <a:lnTo>
                                  <a:pt x="120" y="20"/>
                                </a:lnTo>
                                <a:lnTo>
                                  <a:pt x="100" y="10"/>
                                </a:lnTo>
                                <a:lnTo>
                                  <a:pt x="85" y="5"/>
                                </a:lnTo>
                                <a:lnTo>
                                  <a:pt x="70" y="0"/>
                                </a:lnTo>
                                <a:lnTo>
                                  <a:pt x="55" y="0"/>
                                </a:lnTo>
                                <a:lnTo>
                                  <a:pt x="45" y="10"/>
                                </a:lnTo>
                                <a:lnTo>
                                  <a:pt x="30" y="15"/>
                                </a:lnTo>
                                <a:lnTo>
                                  <a:pt x="20" y="30"/>
                                </a:lnTo>
                                <a:lnTo>
                                  <a:pt x="5" y="65"/>
                                </a:lnTo>
                                <a:lnTo>
                                  <a:pt x="0" y="105"/>
                                </a:lnTo>
                                <a:lnTo>
                                  <a:pt x="5" y="145"/>
                                </a:lnTo>
                                <a:lnTo>
                                  <a:pt x="20" y="180"/>
                                </a:lnTo>
                                <a:lnTo>
                                  <a:pt x="30" y="190"/>
                                </a:lnTo>
                                <a:lnTo>
                                  <a:pt x="45" y="200"/>
                                </a:lnTo>
                                <a:lnTo>
                                  <a:pt x="55" y="205"/>
                                </a:lnTo>
                                <a:lnTo>
                                  <a:pt x="70" y="210"/>
                                </a:lnTo>
                                <a:lnTo>
                                  <a:pt x="85" y="210"/>
                                </a:lnTo>
                                <a:lnTo>
                                  <a:pt x="100" y="200"/>
                                </a:lnTo>
                                <a:lnTo>
                                  <a:pt x="120" y="190"/>
                                </a:lnTo>
                                <a:lnTo>
                                  <a:pt x="135" y="180"/>
                                </a:lnTo>
                                <a:lnTo>
                                  <a:pt x="145" y="165"/>
                                </a:lnTo>
                                <a:lnTo>
                                  <a:pt x="155" y="145"/>
                                </a:lnTo>
                                <a:lnTo>
                                  <a:pt x="160" y="125"/>
                                </a:lnTo>
                                <a:lnTo>
                                  <a:pt x="165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Freeform 3668"/>
                        <wps:cNvSpPr>
                          <a:spLocks/>
                        </wps:cNvSpPr>
                        <wps:spPr bwMode="auto">
                          <a:xfrm>
                            <a:off x="519" y="3106"/>
                            <a:ext cx="145" cy="150"/>
                          </a:xfrm>
                          <a:custGeom>
                            <a:avLst/>
                            <a:gdLst>
                              <a:gd name="T0" fmla="*/ 145 w 145"/>
                              <a:gd name="T1" fmla="*/ 75 h 150"/>
                              <a:gd name="T2" fmla="*/ 145 w 145"/>
                              <a:gd name="T3" fmla="*/ 75 h 150"/>
                              <a:gd name="T4" fmla="*/ 140 w 145"/>
                              <a:gd name="T5" fmla="*/ 60 h 150"/>
                              <a:gd name="T6" fmla="*/ 135 w 145"/>
                              <a:gd name="T7" fmla="*/ 45 h 150"/>
                              <a:gd name="T8" fmla="*/ 120 w 145"/>
                              <a:gd name="T9" fmla="*/ 35 h 150"/>
                              <a:gd name="T10" fmla="*/ 110 w 145"/>
                              <a:gd name="T11" fmla="*/ 25 h 150"/>
                              <a:gd name="T12" fmla="*/ 75 w 145"/>
                              <a:gd name="T13" fmla="*/ 10 h 150"/>
                              <a:gd name="T14" fmla="*/ 50 w 145"/>
                              <a:gd name="T15" fmla="*/ 0 h 150"/>
                              <a:gd name="T16" fmla="*/ 50 w 145"/>
                              <a:gd name="T17" fmla="*/ 0 h 150"/>
                              <a:gd name="T18" fmla="*/ 40 w 145"/>
                              <a:gd name="T19" fmla="*/ 5 h 150"/>
                              <a:gd name="T20" fmla="*/ 30 w 145"/>
                              <a:gd name="T21" fmla="*/ 5 h 150"/>
                              <a:gd name="T22" fmla="*/ 15 w 145"/>
                              <a:gd name="T23" fmla="*/ 20 h 150"/>
                              <a:gd name="T24" fmla="*/ 5 w 145"/>
                              <a:gd name="T25" fmla="*/ 45 h 150"/>
                              <a:gd name="T26" fmla="*/ 0 w 145"/>
                              <a:gd name="T27" fmla="*/ 75 h 150"/>
                              <a:gd name="T28" fmla="*/ 0 w 145"/>
                              <a:gd name="T29" fmla="*/ 75 h 150"/>
                              <a:gd name="T30" fmla="*/ 5 w 145"/>
                              <a:gd name="T31" fmla="*/ 105 h 150"/>
                              <a:gd name="T32" fmla="*/ 15 w 145"/>
                              <a:gd name="T33" fmla="*/ 125 h 150"/>
                              <a:gd name="T34" fmla="*/ 30 w 145"/>
                              <a:gd name="T35" fmla="*/ 140 h 150"/>
                              <a:gd name="T36" fmla="*/ 50 w 145"/>
                              <a:gd name="T37" fmla="*/ 150 h 150"/>
                              <a:gd name="T38" fmla="*/ 50 w 145"/>
                              <a:gd name="T39" fmla="*/ 150 h 150"/>
                              <a:gd name="T40" fmla="*/ 75 w 145"/>
                              <a:gd name="T41" fmla="*/ 145 h 150"/>
                              <a:gd name="T42" fmla="*/ 105 w 145"/>
                              <a:gd name="T43" fmla="*/ 130 h 150"/>
                              <a:gd name="T44" fmla="*/ 120 w 145"/>
                              <a:gd name="T45" fmla="*/ 120 h 150"/>
                              <a:gd name="T46" fmla="*/ 135 w 145"/>
                              <a:gd name="T47" fmla="*/ 105 h 150"/>
                              <a:gd name="T48" fmla="*/ 140 w 145"/>
                              <a:gd name="T49" fmla="*/ 90 h 150"/>
                              <a:gd name="T50" fmla="*/ 145 w 145"/>
                              <a:gd name="T51" fmla="*/ 75 h 150"/>
                              <a:gd name="T52" fmla="*/ 145 w 145"/>
                              <a:gd name="T53" fmla="*/ 75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50">
                                <a:moveTo>
                                  <a:pt x="145" y="75"/>
                                </a:moveTo>
                                <a:lnTo>
                                  <a:pt x="145" y="75"/>
                                </a:lnTo>
                                <a:lnTo>
                                  <a:pt x="140" y="60"/>
                                </a:lnTo>
                                <a:lnTo>
                                  <a:pt x="135" y="45"/>
                                </a:lnTo>
                                <a:lnTo>
                                  <a:pt x="120" y="35"/>
                                </a:lnTo>
                                <a:lnTo>
                                  <a:pt x="110" y="25"/>
                                </a:lnTo>
                                <a:lnTo>
                                  <a:pt x="75" y="10"/>
                                </a:lnTo>
                                <a:lnTo>
                                  <a:pt x="50" y="0"/>
                                </a:lnTo>
                                <a:lnTo>
                                  <a:pt x="40" y="5"/>
                                </a:lnTo>
                                <a:lnTo>
                                  <a:pt x="30" y="5"/>
                                </a:lnTo>
                                <a:lnTo>
                                  <a:pt x="15" y="20"/>
                                </a:lnTo>
                                <a:lnTo>
                                  <a:pt x="5" y="45"/>
                                </a:lnTo>
                                <a:lnTo>
                                  <a:pt x="0" y="75"/>
                                </a:lnTo>
                                <a:lnTo>
                                  <a:pt x="5" y="105"/>
                                </a:lnTo>
                                <a:lnTo>
                                  <a:pt x="15" y="125"/>
                                </a:lnTo>
                                <a:lnTo>
                                  <a:pt x="30" y="140"/>
                                </a:lnTo>
                                <a:lnTo>
                                  <a:pt x="50" y="150"/>
                                </a:lnTo>
                                <a:lnTo>
                                  <a:pt x="75" y="145"/>
                                </a:lnTo>
                                <a:lnTo>
                                  <a:pt x="105" y="130"/>
                                </a:lnTo>
                                <a:lnTo>
                                  <a:pt x="120" y="120"/>
                                </a:lnTo>
                                <a:lnTo>
                                  <a:pt x="135" y="105"/>
                                </a:lnTo>
                                <a:lnTo>
                                  <a:pt x="140" y="90"/>
                                </a:lnTo>
                                <a:lnTo>
                                  <a:pt x="145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Freeform 3669"/>
                        <wps:cNvSpPr>
                          <a:spLocks/>
                        </wps:cNvSpPr>
                        <wps:spPr bwMode="auto">
                          <a:xfrm>
                            <a:off x="664" y="2926"/>
                            <a:ext cx="20" cy="515"/>
                          </a:xfrm>
                          <a:custGeom>
                            <a:avLst/>
                            <a:gdLst>
                              <a:gd name="T0" fmla="*/ 0 w 20"/>
                              <a:gd name="T1" fmla="*/ 515 h 515"/>
                              <a:gd name="T2" fmla="*/ 0 w 20"/>
                              <a:gd name="T3" fmla="*/ 515 h 515"/>
                              <a:gd name="T4" fmla="*/ 10 w 20"/>
                              <a:gd name="T5" fmla="*/ 490 h 515"/>
                              <a:gd name="T6" fmla="*/ 20 w 20"/>
                              <a:gd name="T7" fmla="*/ 445 h 515"/>
                              <a:gd name="T8" fmla="*/ 20 w 20"/>
                              <a:gd name="T9" fmla="*/ 410 h 515"/>
                              <a:gd name="T10" fmla="*/ 20 w 20"/>
                              <a:gd name="T11" fmla="*/ 365 h 515"/>
                              <a:gd name="T12" fmla="*/ 10 w 20"/>
                              <a:gd name="T13" fmla="*/ 315 h 515"/>
                              <a:gd name="T14" fmla="*/ 0 w 20"/>
                              <a:gd name="T15" fmla="*/ 255 h 515"/>
                              <a:gd name="T16" fmla="*/ 0 w 20"/>
                              <a:gd name="T17" fmla="*/ 255 h 515"/>
                              <a:gd name="T18" fmla="*/ 0 w 20"/>
                              <a:gd name="T19" fmla="*/ 255 h 515"/>
                              <a:gd name="T20" fmla="*/ 10 w 20"/>
                              <a:gd name="T21" fmla="*/ 195 h 515"/>
                              <a:gd name="T22" fmla="*/ 15 w 20"/>
                              <a:gd name="T23" fmla="*/ 145 h 515"/>
                              <a:gd name="T24" fmla="*/ 20 w 20"/>
                              <a:gd name="T25" fmla="*/ 105 h 515"/>
                              <a:gd name="T26" fmla="*/ 20 w 20"/>
                              <a:gd name="T27" fmla="*/ 70 h 515"/>
                              <a:gd name="T28" fmla="*/ 10 w 20"/>
                              <a:gd name="T29" fmla="*/ 25 h 515"/>
                              <a:gd name="T30" fmla="*/ 0 w 20"/>
                              <a:gd name="T31" fmla="*/ 0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5">
                                <a:moveTo>
                                  <a:pt x="0" y="515"/>
                                </a:moveTo>
                                <a:lnTo>
                                  <a:pt x="0" y="515"/>
                                </a:lnTo>
                                <a:lnTo>
                                  <a:pt x="10" y="490"/>
                                </a:lnTo>
                                <a:lnTo>
                                  <a:pt x="20" y="445"/>
                                </a:lnTo>
                                <a:lnTo>
                                  <a:pt x="20" y="410"/>
                                </a:lnTo>
                                <a:lnTo>
                                  <a:pt x="20" y="365"/>
                                </a:lnTo>
                                <a:lnTo>
                                  <a:pt x="10" y="315"/>
                                </a:lnTo>
                                <a:lnTo>
                                  <a:pt x="0" y="255"/>
                                </a:lnTo>
                                <a:lnTo>
                                  <a:pt x="10" y="195"/>
                                </a:lnTo>
                                <a:lnTo>
                                  <a:pt x="15" y="145"/>
                                </a:lnTo>
                                <a:lnTo>
                                  <a:pt x="20" y="105"/>
                                </a:lnTo>
                                <a:lnTo>
                                  <a:pt x="20" y="70"/>
                                </a:lnTo>
                                <a:lnTo>
                                  <a:pt x="10" y="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Freeform 3670"/>
                        <wps:cNvSpPr>
                          <a:spLocks/>
                        </wps:cNvSpPr>
                        <wps:spPr bwMode="auto">
                          <a:xfrm>
                            <a:off x="664" y="2926"/>
                            <a:ext cx="45" cy="515"/>
                          </a:xfrm>
                          <a:custGeom>
                            <a:avLst/>
                            <a:gdLst>
                              <a:gd name="T0" fmla="*/ 0 w 45"/>
                              <a:gd name="T1" fmla="*/ 515 h 515"/>
                              <a:gd name="T2" fmla="*/ 0 w 45"/>
                              <a:gd name="T3" fmla="*/ 515 h 515"/>
                              <a:gd name="T4" fmla="*/ 15 w 45"/>
                              <a:gd name="T5" fmla="*/ 470 h 515"/>
                              <a:gd name="T6" fmla="*/ 25 w 45"/>
                              <a:gd name="T7" fmla="*/ 425 h 515"/>
                              <a:gd name="T8" fmla="*/ 35 w 45"/>
                              <a:gd name="T9" fmla="*/ 360 h 515"/>
                              <a:gd name="T10" fmla="*/ 45 w 45"/>
                              <a:gd name="T11" fmla="*/ 285 h 515"/>
                              <a:gd name="T12" fmla="*/ 40 w 45"/>
                              <a:gd name="T13" fmla="*/ 195 h 515"/>
                              <a:gd name="T14" fmla="*/ 35 w 45"/>
                              <a:gd name="T15" fmla="*/ 150 h 515"/>
                              <a:gd name="T16" fmla="*/ 30 w 45"/>
                              <a:gd name="T17" fmla="*/ 100 h 515"/>
                              <a:gd name="T18" fmla="*/ 15 w 45"/>
                              <a:gd name="T19" fmla="*/ 50 h 515"/>
                              <a:gd name="T20" fmla="*/ 0 w 45"/>
                              <a:gd name="T21" fmla="*/ 0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5">
                                <a:moveTo>
                                  <a:pt x="0" y="515"/>
                                </a:moveTo>
                                <a:lnTo>
                                  <a:pt x="0" y="515"/>
                                </a:lnTo>
                                <a:lnTo>
                                  <a:pt x="15" y="470"/>
                                </a:lnTo>
                                <a:lnTo>
                                  <a:pt x="25" y="425"/>
                                </a:lnTo>
                                <a:lnTo>
                                  <a:pt x="35" y="360"/>
                                </a:lnTo>
                                <a:lnTo>
                                  <a:pt x="45" y="285"/>
                                </a:lnTo>
                                <a:lnTo>
                                  <a:pt x="40" y="195"/>
                                </a:lnTo>
                                <a:lnTo>
                                  <a:pt x="35" y="150"/>
                                </a:lnTo>
                                <a:lnTo>
                                  <a:pt x="30" y="100"/>
                                </a:lnTo>
                                <a:lnTo>
                                  <a:pt x="15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Line 3671"/>
                        <wps:cNvCnPr/>
                        <wps:spPr bwMode="auto">
                          <a:xfrm flipV="1">
                            <a:off x="759" y="2921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3672"/>
                        <wps:cNvCnPr/>
                        <wps:spPr bwMode="auto">
                          <a:xfrm flipV="1">
                            <a:off x="789" y="2921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Freeform 3673"/>
                        <wps:cNvSpPr>
                          <a:spLocks/>
                        </wps:cNvSpPr>
                        <wps:spPr bwMode="auto">
                          <a:xfrm>
                            <a:off x="415" y="2401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10 h 50"/>
                              <a:gd name="T2" fmla="*/ 249 w 249"/>
                              <a:gd name="T3" fmla="*/ 10 h 50"/>
                              <a:gd name="T4" fmla="*/ 239 w 249"/>
                              <a:gd name="T5" fmla="*/ 20 h 50"/>
                              <a:gd name="T6" fmla="*/ 224 w 249"/>
                              <a:gd name="T7" fmla="*/ 30 h 50"/>
                              <a:gd name="T8" fmla="*/ 199 w 249"/>
                              <a:gd name="T9" fmla="*/ 45 h 50"/>
                              <a:gd name="T10" fmla="*/ 169 w 249"/>
                              <a:gd name="T11" fmla="*/ 45 h 50"/>
                              <a:gd name="T12" fmla="*/ 139 w 249"/>
                              <a:gd name="T13" fmla="*/ 40 h 50"/>
                              <a:gd name="T14" fmla="*/ 114 w 249"/>
                              <a:gd name="T15" fmla="*/ 35 h 50"/>
                              <a:gd name="T16" fmla="*/ 94 w 249"/>
                              <a:gd name="T17" fmla="*/ 20 h 50"/>
                              <a:gd name="T18" fmla="*/ 64 w 249"/>
                              <a:gd name="T19" fmla="*/ 0 h 50"/>
                              <a:gd name="T20" fmla="*/ 64 w 249"/>
                              <a:gd name="T21" fmla="*/ 0 h 50"/>
                              <a:gd name="T22" fmla="*/ 59 w 249"/>
                              <a:gd name="T23" fmla="*/ 0 h 50"/>
                              <a:gd name="T24" fmla="*/ 49 w 249"/>
                              <a:gd name="T25" fmla="*/ 0 h 50"/>
                              <a:gd name="T26" fmla="*/ 34 w 249"/>
                              <a:gd name="T27" fmla="*/ 20 h 50"/>
                              <a:gd name="T28" fmla="*/ 14 w 249"/>
                              <a:gd name="T29" fmla="*/ 50 h 50"/>
                              <a:gd name="T30" fmla="*/ 0 w 249"/>
                              <a:gd name="T31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10"/>
                                </a:moveTo>
                                <a:lnTo>
                                  <a:pt x="249" y="10"/>
                                </a:lnTo>
                                <a:lnTo>
                                  <a:pt x="239" y="20"/>
                                </a:lnTo>
                                <a:lnTo>
                                  <a:pt x="224" y="30"/>
                                </a:lnTo>
                                <a:lnTo>
                                  <a:pt x="199" y="45"/>
                                </a:lnTo>
                                <a:lnTo>
                                  <a:pt x="169" y="45"/>
                                </a:lnTo>
                                <a:lnTo>
                                  <a:pt x="139" y="40"/>
                                </a:lnTo>
                                <a:lnTo>
                                  <a:pt x="114" y="35"/>
                                </a:lnTo>
                                <a:lnTo>
                                  <a:pt x="94" y="20"/>
                                </a:lnTo>
                                <a:lnTo>
                                  <a:pt x="64" y="0"/>
                                </a:lnTo>
                                <a:lnTo>
                                  <a:pt x="59" y="0"/>
                                </a:lnTo>
                                <a:lnTo>
                                  <a:pt x="49" y="0"/>
                                </a:lnTo>
                                <a:lnTo>
                                  <a:pt x="34" y="20"/>
                                </a:lnTo>
                                <a:lnTo>
                                  <a:pt x="14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Freeform 3674"/>
                        <wps:cNvSpPr>
                          <a:spLocks/>
                        </wps:cNvSpPr>
                        <wps:spPr bwMode="auto">
                          <a:xfrm>
                            <a:off x="415" y="2871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50 h 50"/>
                              <a:gd name="T2" fmla="*/ 249 w 249"/>
                              <a:gd name="T3" fmla="*/ 50 h 50"/>
                              <a:gd name="T4" fmla="*/ 224 w 249"/>
                              <a:gd name="T5" fmla="*/ 25 h 50"/>
                              <a:gd name="T6" fmla="*/ 199 w 249"/>
                              <a:gd name="T7" fmla="*/ 15 h 50"/>
                              <a:gd name="T8" fmla="*/ 169 w 249"/>
                              <a:gd name="T9" fmla="*/ 10 h 50"/>
                              <a:gd name="T10" fmla="*/ 139 w 249"/>
                              <a:gd name="T11" fmla="*/ 10 h 50"/>
                              <a:gd name="T12" fmla="*/ 114 w 249"/>
                              <a:gd name="T13" fmla="*/ 20 h 50"/>
                              <a:gd name="T14" fmla="*/ 94 w 249"/>
                              <a:gd name="T15" fmla="*/ 30 h 50"/>
                              <a:gd name="T16" fmla="*/ 64 w 249"/>
                              <a:gd name="T17" fmla="*/ 50 h 50"/>
                              <a:gd name="T18" fmla="*/ 64 w 249"/>
                              <a:gd name="T19" fmla="*/ 50 h 50"/>
                              <a:gd name="T20" fmla="*/ 59 w 249"/>
                              <a:gd name="T21" fmla="*/ 50 h 50"/>
                              <a:gd name="T22" fmla="*/ 54 w 249"/>
                              <a:gd name="T23" fmla="*/ 50 h 50"/>
                              <a:gd name="T24" fmla="*/ 34 w 249"/>
                              <a:gd name="T25" fmla="*/ 30 h 50"/>
                              <a:gd name="T26" fmla="*/ 14 w 249"/>
                              <a:gd name="T27" fmla="*/ 0 h 50"/>
                              <a:gd name="T28" fmla="*/ 0 w 249"/>
                              <a:gd name="T29" fmla="*/ 5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50"/>
                                </a:moveTo>
                                <a:lnTo>
                                  <a:pt x="249" y="50"/>
                                </a:lnTo>
                                <a:lnTo>
                                  <a:pt x="224" y="25"/>
                                </a:lnTo>
                                <a:lnTo>
                                  <a:pt x="199" y="15"/>
                                </a:lnTo>
                                <a:lnTo>
                                  <a:pt x="169" y="10"/>
                                </a:lnTo>
                                <a:lnTo>
                                  <a:pt x="139" y="10"/>
                                </a:lnTo>
                                <a:lnTo>
                                  <a:pt x="114" y="20"/>
                                </a:lnTo>
                                <a:lnTo>
                                  <a:pt x="94" y="30"/>
                                </a:lnTo>
                                <a:lnTo>
                                  <a:pt x="64" y="50"/>
                                </a:lnTo>
                                <a:lnTo>
                                  <a:pt x="59" y="50"/>
                                </a:lnTo>
                                <a:lnTo>
                                  <a:pt x="54" y="50"/>
                                </a:lnTo>
                                <a:lnTo>
                                  <a:pt x="34" y="30"/>
                                </a:lnTo>
                                <a:lnTo>
                                  <a:pt x="14" y="0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Freeform 3675"/>
                        <wps:cNvSpPr>
                          <a:spLocks/>
                        </wps:cNvSpPr>
                        <wps:spPr bwMode="auto">
                          <a:xfrm>
                            <a:off x="420" y="2446"/>
                            <a:ext cx="244" cy="435"/>
                          </a:xfrm>
                          <a:custGeom>
                            <a:avLst/>
                            <a:gdLst>
                              <a:gd name="T0" fmla="*/ 244 w 244"/>
                              <a:gd name="T1" fmla="*/ 215 h 435"/>
                              <a:gd name="T2" fmla="*/ 244 w 244"/>
                              <a:gd name="T3" fmla="*/ 215 h 435"/>
                              <a:gd name="T4" fmla="*/ 239 w 244"/>
                              <a:gd name="T5" fmla="*/ 130 h 435"/>
                              <a:gd name="T6" fmla="*/ 234 w 244"/>
                              <a:gd name="T7" fmla="*/ 95 h 435"/>
                              <a:gd name="T8" fmla="*/ 229 w 244"/>
                              <a:gd name="T9" fmla="*/ 65 h 435"/>
                              <a:gd name="T10" fmla="*/ 214 w 244"/>
                              <a:gd name="T11" fmla="*/ 35 h 435"/>
                              <a:gd name="T12" fmla="*/ 199 w 244"/>
                              <a:gd name="T13" fmla="*/ 15 h 435"/>
                              <a:gd name="T14" fmla="*/ 179 w 244"/>
                              <a:gd name="T15" fmla="*/ 5 h 435"/>
                              <a:gd name="T16" fmla="*/ 149 w 244"/>
                              <a:gd name="T17" fmla="*/ 0 h 435"/>
                              <a:gd name="T18" fmla="*/ 149 w 244"/>
                              <a:gd name="T19" fmla="*/ 0 h 435"/>
                              <a:gd name="T20" fmla="*/ 119 w 244"/>
                              <a:gd name="T21" fmla="*/ 0 h 435"/>
                              <a:gd name="T22" fmla="*/ 94 w 244"/>
                              <a:gd name="T23" fmla="*/ 15 h 435"/>
                              <a:gd name="T24" fmla="*/ 69 w 244"/>
                              <a:gd name="T25" fmla="*/ 35 h 435"/>
                              <a:gd name="T26" fmla="*/ 44 w 244"/>
                              <a:gd name="T27" fmla="*/ 60 h 435"/>
                              <a:gd name="T28" fmla="*/ 24 w 244"/>
                              <a:gd name="T29" fmla="*/ 95 h 435"/>
                              <a:gd name="T30" fmla="*/ 14 w 244"/>
                              <a:gd name="T31" fmla="*/ 130 h 435"/>
                              <a:gd name="T32" fmla="*/ 4 w 244"/>
                              <a:gd name="T33" fmla="*/ 170 h 435"/>
                              <a:gd name="T34" fmla="*/ 0 w 244"/>
                              <a:gd name="T35" fmla="*/ 215 h 435"/>
                              <a:gd name="T36" fmla="*/ 0 w 244"/>
                              <a:gd name="T37" fmla="*/ 215 h 435"/>
                              <a:gd name="T38" fmla="*/ 4 w 244"/>
                              <a:gd name="T39" fmla="*/ 260 h 435"/>
                              <a:gd name="T40" fmla="*/ 14 w 244"/>
                              <a:gd name="T41" fmla="*/ 300 h 435"/>
                              <a:gd name="T42" fmla="*/ 24 w 244"/>
                              <a:gd name="T43" fmla="*/ 340 h 435"/>
                              <a:gd name="T44" fmla="*/ 44 w 244"/>
                              <a:gd name="T45" fmla="*/ 370 h 435"/>
                              <a:gd name="T46" fmla="*/ 69 w 244"/>
                              <a:gd name="T47" fmla="*/ 395 h 435"/>
                              <a:gd name="T48" fmla="*/ 94 w 244"/>
                              <a:gd name="T49" fmla="*/ 415 h 435"/>
                              <a:gd name="T50" fmla="*/ 119 w 244"/>
                              <a:gd name="T51" fmla="*/ 430 h 435"/>
                              <a:gd name="T52" fmla="*/ 149 w 244"/>
                              <a:gd name="T53" fmla="*/ 435 h 435"/>
                              <a:gd name="T54" fmla="*/ 149 w 244"/>
                              <a:gd name="T55" fmla="*/ 435 h 435"/>
                              <a:gd name="T56" fmla="*/ 179 w 244"/>
                              <a:gd name="T57" fmla="*/ 430 h 435"/>
                              <a:gd name="T58" fmla="*/ 199 w 244"/>
                              <a:gd name="T59" fmla="*/ 420 h 435"/>
                              <a:gd name="T60" fmla="*/ 214 w 244"/>
                              <a:gd name="T61" fmla="*/ 400 h 435"/>
                              <a:gd name="T62" fmla="*/ 229 w 244"/>
                              <a:gd name="T63" fmla="*/ 370 h 435"/>
                              <a:gd name="T64" fmla="*/ 234 w 244"/>
                              <a:gd name="T65" fmla="*/ 340 h 435"/>
                              <a:gd name="T66" fmla="*/ 239 w 244"/>
                              <a:gd name="T67" fmla="*/ 300 h 435"/>
                              <a:gd name="T68" fmla="*/ 244 w 244"/>
                              <a:gd name="T69" fmla="*/ 215 h 435"/>
                              <a:gd name="T70" fmla="*/ 244 w 244"/>
                              <a:gd name="T71" fmla="*/ 215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244" y="215"/>
                                </a:moveTo>
                                <a:lnTo>
                                  <a:pt x="244" y="215"/>
                                </a:lnTo>
                                <a:lnTo>
                                  <a:pt x="239" y="130"/>
                                </a:lnTo>
                                <a:lnTo>
                                  <a:pt x="234" y="95"/>
                                </a:lnTo>
                                <a:lnTo>
                                  <a:pt x="229" y="65"/>
                                </a:lnTo>
                                <a:lnTo>
                                  <a:pt x="214" y="35"/>
                                </a:lnTo>
                                <a:lnTo>
                                  <a:pt x="199" y="15"/>
                                </a:lnTo>
                                <a:lnTo>
                                  <a:pt x="179" y="5"/>
                                </a:lnTo>
                                <a:lnTo>
                                  <a:pt x="149" y="0"/>
                                </a:lnTo>
                                <a:lnTo>
                                  <a:pt x="119" y="0"/>
                                </a:lnTo>
                                <a:lnTo>
                                  <a:pt x="94" y="15"/>
                                </a:lnTo>
                                <a:lnTo>
                                  <a:pt x="69" y="35"/>
                                </a:lnTo>
                                <a:lnTo>
                                  <a:pt x="44" y="60"/>
                                </a:lnTo>
                                <a:lnTo>
                                  <a:pt x="24" y="95"/>
                                </a:lnTo>
                                <a:lnTo>
                                  <a:pt x="14" y="130"/>
                                </a:lnTo>
                                <a:lnTo>
                                  <a:pt x="4" y="170"/>
                                </a:lnTo>
                                <a:lnTo>
                                  <a:pt x="0" y="215"/>
                                </a:lnTo>
                                <a:lnTo>
                                  <a:pt x="4" y="260"/>
                                </a:lnTo>
                                <a:lnTo>
                                  <a:pt x="14" y="300"/>
                                </a:lnTo>
                                <a:lnTo>
                                  <a:pt x="24" y="340"/>
                                </a:lnTo>
                                <a:lnTo>
                                  <a:pt x="44" y="370"/>
                                </a:lnTo>
                                <a:lnTo>
                                  <a:pt x="69" y="395"/>
                                </a:lnTo>
                                <a:lnTo>
                                  <a:pt x="94" y="415"/>
                                </a:lnTo>
                                <a:lnTo>
                                  <a:pt x="119" y="430"/>
                                </a:lnTo>
                                <a:lnTo>
                                  <a:pt x="149" y="435"/>
                                </a:lnTo>
                                <a:lnTo>
                                  <a:pt x="179" y="430"/>
                                </a:lnTo>
                                <a:lnTo>
                                  <a:pt x="199" y="420"/>
                                </a:lnTo>
                                <a:lnTo>
                                  <a:pt x="214" y="400"/>
                                </a:lnTo>
                                <a:lnTo>
                                  <a:pt x="229" y="370"/>
                                </a:lnTo>
                                <a:lnTo>
                                  <a:pt x="234" y="340"/>
                                </a:lnTo>
                                <a:lnTo>
                                  <a:pt x="239" y="300"/>
                                </a:lnTo>
                                <a:lnTo>
                                  <a:pt x="244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Freeform 3676"/>
                        <wps:cNvSpPr>
                          <a:spLocks/>
                        </wps:cNvSpPr>
                        <wps:spPr bwMode="auto">
                          <a:xfrm>
                            <a:off x="469" y="2511"/>
                            <a:ext cx="195" cy="300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50 h 300"/>
                              <a:gd name="T2" fmla="*/ 195 w 195"/>
                              <a:gd name="T3" fmla="*/ 150 h 300"/>
                              <a:gd name="T4" fmla="*/ 195 w 195"/>
                              <a:gd name="T5" fmla="*/ 120 h 300"/>
                              <a:gd name="T6" fmla="*/ 190 w 195"/>
                              <a:gd name="T7" fmla="*/ 95 h 300"/>
                              <a:gd name="T8" fmla="*/ 180 w 195"/>
                              <a:gd name="T9" fmla="*/ 70 h 300"/>
                              <a:gd name="T10" fmla="*/ 170 w 195"/>
                              <a:gd name="T11" fmla="*/ 45 h 300"/>
                              <a:gd name="T12" fmla="*/ 155 w 195"/>
                              <a:gd name="T13" fmla="*/ 30 h 300"/>
                              <a:gd name="T14" fmla="*/ 140 w 195"/>
                              <a:gd name="T15" fmla="*/ 15 h 300"/>
                              <a:gd name="T16" fmla="*/ 120 w 195"/>
                              <a:gd name="T17" fmla="*/ 5 h 300"/>
                              <a:gd name="T18" fmla="*/ 100 w 195"/>
                              <a:gd name="T19" fmla="*/ 0 h 300"/>
                              <a:gd name="T20" fmla="*/ 100 w 195"/>
                              <a:gd name="T21" fmla="*/ 0 h 300"/>
                              <a:gd name="T22" fmla="*/ 80 w 195"/>
                              <a:gd name="T23" fmla="*/ 5 h 300"/>
                              <a:gd name="T24" fmla="*/ 60 w 195"/>
                              <a:gd name="T25" fmla="*/ 10 h 300"/>
                              <a:gd name="T26" fmla="*/ 45 w 195"/>
                              <a:gd name="T27" fmla="*/ 25 h 300"/>
                              <a:gd name="T28" fmla="*/ 30 w 195"/>
                              <a:gd name="T29" fmla="*/ 45 h 300"/>
                              <a:gd name="T30" fmla="*/ 15 w 195"/>
                              <a:gd name="T31" fmla="*/ 65 h 300"/>
                              <a:gd name="T32" fmla="*/ 5 w 195"/>
                              <a:gd name="T33" fmla="*/ 90 h 300"/>
                              <a:gd name="T34" fmla="*/ 0 w 195"/>
                              <a:gd name="T35" fmla="*/ 120 h 300"/>
                              <a:gd name="T36" fmla="*/ 0 w 195"/>
                              <a:gd name="T37" fmla="*/ 150 h 300"/>
                              <a:gd name="T38" fmla="*/ 0 w 195"/>
                              <a:gd name="T39" fmla="*/ 150 h 300"/>
                              <a:gd name="T40" fmla="*/ 0 w 195"/>
                              <a:gd name="T41" fmla="*/ 180 h 300"/>
                              <a:gd name="T42" fmla="*/ 5 w 195"/>
                              <a:gd name="T43" fmla="*/ 210 h 300"/>
                              <a:gd name="T44" fmla="*/ 15 w 195"/>
                              <a:gd name="T45" fmla="*/ 235 h 300"/>
                              <a:gd name="T46" fmla="*/ 30 w 195"/>
                              <a:gd name="T47" fmla="*/ 255 h 300"/>
                              <a:gd name="T48" fmla="*/ 45 w 195"/>
                              <a:gd name="T49" fmla="*/ 275 h 300"/>
                              <a:gd name="T50" fmla="*/ 60 w 195"/>
                              <a:gd name="T51" fmla="*/ 290 h 300"/>
                              <a:gd name="T52" fmla="*/ 80 w 195"/>
                              <a:gd name="T53" fmla="*/ 295 h 300"/>
                              <a:gd name="T54" fmla="*/ 100 w 195"/>
                              <a:gd name="T55" fmla="*/ 300 h 300"/>
                              <a:gd name="T56" fmla="*/ 100 w 195"/>
                              <a:gd name="T57" fmla="*/ 300 h 300"/>
                              <a:gd name="T58" fmla="*/ 120 w 195"/>
                              <a:gd name="T59" fmla="*/ 300 h 300"/>
                              <a:gd name="T60" fmla="*/ 140 w 195"/>
                              <a:gd name="T61" fmla="*/ 290 h 300"/>
                              <a:gd name="T62" fmla="*/ 155 w 195"/>
                              <a:gd name="T63" fmla="*/ 275 h 300"/>
                              <a:gd name="T64" fmla="*/ 170 w 195"/>
                              <a:gd name="T65" fmla="*/ 255 h 300"/>
                              <a:gd name="T66" fmla="*/ 180 w 195"/>
                              <a:gd name="T67" fmla="*/ 235 h 300"/>
                              <a:gd name="T68" fmla="*/ 190 w 195"/>
                              <a:gd name="T69" fmla="*/ 210 h 300"/>
                              <a:gd name="T70" fmla="*/ 195 w 195"/>
                              <a:gd name="T71" fmla="*/ 180 h 300"/>
                              <a:gd name="T72" fmla="*/ 195 w 195"/>
                              <a:gd name="T73" fmla="*/ 150 h 300"/>
                              <a:gd name="T74" fmla="*/ 195 w 195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5" h="300">
                                <a:moveTo>
                                  <a:pt x="195" y="150"/>
                                </a:moveTo>
                                <a:lnTo>
                                  <a:pt x="195" y="150"/>
                                </a:lnTo>
                                <a:lnTo>
                                  <a:pt x="195" y="120"/>
                                </a:lnTo>
                                <a:lnTo>
                                  <a:pt x="190" y="95"/>
                                </a:lnTo>
                                <a:lnTo>
                                  <a:pt x="180" y="70"/>
                                </a:lnTo>
                                <a:lnTo>
                                  <a:pt x="170" y="45"/>
                                </a:lnTo>
                                <a:lnTo>
                                  <a:pt x="155" y="30"/>
                                </a:lnTo>
                                <a:lnTo>
                                  <a:pt x="140" y="15"/>
                                </a:lnTo>
                                <a:lnTo>
                                  <a:pt x="120" y="5"/>
                                </a:lnTo>
                                <a:lnTo>
                                  <a:pt x="100" y="0"/>
                                </a:lnTo>
                                <a:lnTo>
                                  <a:pt x="80" y="5"/>
                                </a:lnTo>
                                <a:lnTo>
                                  <a:pt x="60" y="10"/>
                                </a:lnTo>
                                <a:lnTo>
                                  <a:pt x="45" y="25"/>
                                </a:lnTo>
                                <a:lnTo>
                                  <a:pt x="30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10"/>
                                </a:lnTo>
                                <a:lnTo>
                                  <a:pt x="15" y="235"/>
                                </a:lnTo>
                                <a:lnTo>
                                  <a:pt x="30" y="255"/>
                                </a:lnTo>
                                <a:lnTo>
                                  <a:pt x="45" y="275"/>
                                </a:lnTo>
                                <a:lnTo>
                                  <a:pt x="60" y="290"/>
                                </a:lnTo>
                                <a:lnTo>
                                  <a:pt x="80" y="295"/>
                                </a:lnTo>
                                <a:lnTo>
                                  <a:pt x="100" y="300"/>
                                </a:lnTo>
                                <a:lnTo>
                                  <a:pt x="120" y="300"/>
                                </a:lnTo>
                                <a:lnTo>
                                  <a:pt x="140" y="290"/>
                                </a:lnTo>
                                <a:lnTo>
                                  <a:pt x="155" y="275"/>
                                </a:lnTo>
                                <a:lnTo>
                                  <a:pt x="170" y="255"/>
                                </a:lnTo>
                                <a:lnTo>
                                  <a:pt x="180" y="235"/>
                                </a:lnTo>
                                <a:lnTo>
                                  <a:pt x="190" y="210"/>
                                </a:lnTo>
                                <a:lnTo>
                                  <a:pt x="195" y="180"/>
                                </a:lnTo>
                                <a:lnTo>
                                  <a:pt x="195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Freeform 3677"/>
                        <wps:cNvSpPr>
                          <a:spLocks/>
                        </wps:cNvSpPr>
                        <wps:spPr bwMode="auto">
                          <a:xfrm>
                            <a:off x="499" y="2556"/>
                            <a:ext cx="165" cy="210"/>
                          </a:xfrm>
                          <a:custGeom>
                            <a:avLst/>
                            <a:gdLst>
                              <a:gd name="T0" fmla="*/ 165 w 165"/>
                              <a:gd name="T1" fmla="*/ 105 h 210"/>
                              <a:gd name="T2" fmla="*/ 165 w 165"/>
                              <a:gd name="T3" fmla="*/ 105 h 210"/>
                              <a:gd name="T4" fmla="*/ 160 w 165"/>
                              <a:gd name="T5" fmla="*/ 85 h 210"/>
                              <a:gd name="T6" fmla="*/ 155 w 165"/>
                              <a:gd name="T7" fmla="*/ 65 h 210"/>
                              <a:gd name="T8" fmla="*/ 145 w 165"/>
                              <a:gd name="T9" fmla="*/ 50 h 210"/>
                              <a:gd name="T10" fmla="*/ 135 w 165"/>
                              <a:gd name="T11" fmla="*/ 35 h 210"/>
                              <a:gd name="T12" fmla="*/ 120 w 165"/>
                              <a:gd name="T13" fmla="*/ 20 h 210"/>
                              <a:gd name="T14" fmla="*/ 100 w 165"/>
                              <a:gd name="T15" fmla="*/ 10 h 210"/>
                              <a:gd name="T16" fmla="*/ 85 w 165"/>
                              <a:gd name="T17" fmla="*/ 5 h 210"/>
                              <a:gd name="T18" fmla="*/ 70 w 165"/>
                              <a:gd name="T19" fmla="*/ 0 h 210"/>
                              <a:gd name="T20" fmla="*/ 70 w 165"/>
                              <a:gd name="T21" fmla="*/ 0 h 210"/>
                              <a:gd name="T22" fmla="*/ 55 w 165"/>
                              <a:gd name="T23" fmla="*/ 5 h 210"/>
                              <a:gd name="T24" fmla="*/ 45 w 165"/>
                              <a:gd name="T25" fmla="*/ 10 h 210"/>
                              <a:gd name="T26" fmla="*/ 30 w 165"/>
                              <a:gd name="T27" fmla="*/ 20 h 210"/>
                              <a:gd name="T28" fmla="*/ 20 w 165"/>
                              <a:gd name="T29" fmla="*/ 30 h 210"/>
                              <a:gd name="T30" fmla="*/ 5 w 165"/>
                              <a:gd name="T31" fmla="*/ 65 h 210"/>
                              <a:gd name="T32" fmla="*/ 0 w 165"/>
                              <a:gd name="T33" fmla="*/ 105 h 210"/>
                              <a:gd name="T34" fmla="*/ 0 w 165"/>
                              <a:gd name="T35" fmla="*/ 105 h 210"/>
                              <a:gd name="T36" fmla="*/ 5 w 165"/>
                              <a:gd name="T37" fmla="*/ 145 h 210"/>
                              <a:gd name="T38" fmla="*/ 20 w 165"/>
                              <a:gd name="T39" fmla="*/ 180 h 210"/>
                              <a:gd name="T40" fmla="*/ 30 w 165"/>
                              <a:gd name="T41" fmla="*/ 190 h 210"/>
                              <a:gd name="T42" fmla="*/ 45 w 165"/>
                              <a:gd name="T43" fmla="*/ 200 h 210"/>
                              <a:gd name="T44" fmla="*/ 55 w 165"/>
                              <a:gd name="T45" fmla="*/ 210 h 210"/>
                              <a:gd name="T46" fmla="*/ 70 w 165"/>
                              <a:gd name="T47" fmla="*/ 210 h 210"/>
                              <a:gd name="T48" fmla="*/ 70 w 165"/>
                              <a:gd name="T49" fmla="*/ 210 h 210"/>
                              <a:gd name="T50" fmla="*/ 85 w 165"/>
                              <a:gd name="T51" fmla="*/ 210 h 210"/>
                              <a:gd name="T52" fmla="*/ 100 w 165"/>
                              <a:gd name="T53" fmla="*/ 205 h 210"/>
                              <a:gd name="T54" fmla="*/ 120 w 165"/>
                              <a:gd name="T55" fmla="*/ 195 h 210"/>
                              <a:gd name="T56" fmla="*/ 135 w 165"/>
                              <a:gd name="T57" fmla="*/ 180 h 210"/>
                              <a:gd name="T58" fmla="*/ 145 w 165"/>
                              <a:gd name="T59" fmla="*/ 165 h 210"/>
                              <a:gd name="T60" fmla="*/ 155 w 165"/>
                              <a:gd name="T61" fmla="*/ 145 h 210"/>
                              <a:gd name="T62" fmla="*/ 160 w 165"/>
                              <a:gd name="T63" fmla="*/ 125 h 210"/>
                              <a:gd name="T64" fmla="*/ 165 w 165"/>
                              <a:gd name="T65" fmla="*/ 105 h 210"/>
                              <a:gd name="T66" fmla="*/ 165 w 165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5" h="210">
                                <a:moveTo>
                                  <a:pt x="165" y="105"/>
                                </a:moveTo>
                                <a:lnTo>
                                  <a:pt x="165" y="105"/>
                                </a:lnTo>
                                <a:lnTo>
                                  <a:pt x="160" y="85"/>
                                </a:lnTo>
                                <a:lnTo>
                                  <a:pt x="155" y="65"/>
                                </a:lnTo>
                                <a:lnTo>
                                  <a:pt x="145" y="50"/>
                                </a:lnTo>
                                <a:lnTo>
                                  <a:pt x="135" y="35"/>
                                </a:lnTo>
                                <a:lnTo>
                                  <a:pt x="120" y="20"/>
                                </a:lnTo>
                                <a:lnTo>
                                  <a:pt x="100" y="10"/>
                                </a:lnTo>
                                <a:lnTo>
                                  <a:pt x="85" y="5"/>
                                </a:lnTo>
                                <a:lnTo>
                                  <a:pt x="70" y="0"/>
                                </a:lnTo>
                                <a:lnTo>
                                  <a:pt x="55" y="5"/>
                                </a:lnTo>
                                <a:lnTo>
                                  <a:pt x="45" y="10"/>
                                </a:lnTo>
                                <a:lnTo>
                                  <a:pt x="30" y="20"/>
                                </a:lnTo>
                                <a:lnTo>
                                  <a:pt x="20" y="30"/>
                                </a:lnTo>
                                <a:lnTo>
                                  <a:pt x="5" y="65"/>
                                </a:lnTo>
                                <a:lnTo>
                                  <a:pt x="0" y="105"/>
                                </a:lnTo>
                                <a:lnTo>
                                  <a:pt x="5" y="145"/>
                                </a:lnTo>
                                <a:lnTo>
                                  <a:pt x="20" y="180"/>
                                </a:lnTo>
                                <a:lnTo>
                                  <a:pt x="30" y="190"/>
                                </a:lnTo>
                                <a:lnTo>
                                  <a:pt x="45" y="200"/>
                                </a:lnTo>
                                <a:lnTo>
                                  <a:pt x="55" y="210"/>
                                </a:lnTo>
                                <a:lnTo>
                                  <a:pt x="70" y="210"/>
                                </a:lnTo>
                                <a:lnTo>
                                  <a:pt x="85" y="210"/>
                                </a:lnTo>
                                <a:lnTo>
                                  <a:pt x="100" y="205"/>
                                </a:lnTo>
                                <a:lnTo>
                                  <a:pt x="120" y="195"/>
                                </a:lnTo>
                                <a:lnTo>
                                  <a:pt x="135" y="180"/>
                                </a:lnTo>
                                <a:lnTo>
                                  <a:pt x="145" y="165"/>
                                </a:lnTo>
                                <a:lnTo>
                                  <a:pt x="155" y="145"/>
                                </a:lnTo>
                                <a:lnTo>
                                  <a:pt x="160" y="125"/>
                                </a:lnTo>
                                <a:lnTo>
                                  <a:pt x="165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Freeform 3678"/>
                        <wps:cNvSpPr>
                          <a:spLocks/>
                        </wps:cNvSpPr>
                        <wps:spPr bwMode="auto">
                          <a:xfrm>
                            <a:off x="519" y="2591"/>
                            <a:ext cx="145" cy="145"/>
                          </a:xfrm>
                          <a:custGeom>
                            <a:avLst/>
                            <a:gdLst>
                              <a:gd name="T0" fmla="*/ 145 w 145"/>
                              <a:gd name="T1" fmla="*/ 70 h 145"/>
                              <a:gd name="T2" fmla="*/ 145 w 145"/>
                              <a:gd name="T3" fmla="*/ 70 h 145"/>
                              <a:gd name="T4" fmla="*/ 140 w 145"/>
                              <a:gd name="T5" fmla="*/ 55 h 145"/>
                              <a:gd name="T6" fmla="*/ 135 w 145"/>
                              <a:gd name="T7" fmla="*/ 45 h 145"/>
                              <a:gd name="T8" fmla="*/ 120 w 145"/>
                              <a:gd name="T9" fmla="*/ 30 h 145"/>
                              <a:gd name="T10" fmla="*/ 110 w 145"/>
                              <a:gd name="T11" fmla="*/ 20 h 145"/>
                              <a:gd name="T12" fmla="*/ 75 w 145"/>
                              <a:gd name="T13" fmla="*/ 5 h 145"/>
                              <a:gd name="T14" fmla="*/ 50 w 145"/>
                              <a:gd name="T15" fmla="*/ 0 h 145"/>
                              <a:gd name="T16" fmla="*/ 50 w 145"/>
                              <a:gd name="T17" fmla="*/ 0 h 145"/>
                              <a:gd name="T18" fmla="*/ 40 w 145"/>
                              <a:gd name="T19" fmla="*/ 0 h 145"/>
                              <a:gd name="T20" fmla="*/ 30 w 145"/>
                              <a:gd name="T21" fmla="*/ 5 h 145"/>
                              <a:gd name="T22" fmla="*/ 15 w 145"/>
                              <a:gd name="T23" fmla="*/ 20 h 145"/>
                              <a:gd name="T24" fmla="*/ 5 w 145"/>
                              <a:gd name="T25" fmla="*/ 40 h 145"/>
                              <a:gd name="T26" fmla="*/ 0 w 145"/>
                              <a:gd name="T27" fmla="*/ 70 h 145"/>
                              <a:gd name="T28" fmla="*/ 0 w 145"/>
                              <a:gd name="T29" fmla="*/ 70 h 145"/>
                              <a:gd name="T30" fmla="*/ 5 w 145"/>
                              <a:gd name="T31" fmla="*/ 100 h 145"/>
                              <a:gd name="T32" fmla="*/ 15 w 145"/>
                              <a:gd name="T33" fmla="*/ 125 h 145"/>
                              <a:gd name="T34" fmla="*/ 30 w 145"/>
                              <a:gd name="T35" fmla="*/ 140 h 145"/>
                              <a:gd name="T36" fmla="*/ 50 w 145"/>
                              <a:gd name="T37" fmla="*/ 145 h 145"/>
                              <a:gd name="T38" fmla="*/ 50 w 145"/>
                              <a:gd name="T39" fmla="*/ 145 h 145"/>
                              <a:gd name="T40" fmla="*/ 75 w 145"/>
                              <a:gd name="T41" fmla="*/ 140 h 145"/>
                              <a:gd name="T42" fmla="*/ 105 w 145"/>
                              <a:gd name="T43" fmla="*/ 125 h 145"/>
                              <a:gd name="T44" fmla="*/ 120 w 145"/>
                              <a:gd name="T45" fmla="*/ 115 h 145"/>
                              <a:gd name="T46" fmla="*/ 135 w 145"/>
                              <a:gd name="T47" fmla="*/ 100 h 145"/>
                              <a:gd name="T48" fmla="*/ 140 w 145"/>
                              <a:gd name="T49" fmla="*/ 85 h 145"/>
                              <a:gd name="T50" fmla="*/ 145 w 145"/>
                              <a:gd name="T51" fmla="*/ 70 h 145"/>
                              <a:gd name="T52" fmla="*/ 145 w 145"/>
                              <a:gd name="T53" fmla="*/ 7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145" y="70"/>
                                </a:moveTo>
                                <a:lnTo>
                                  <a:pt x="145" y="70"/>
                                </a:lnTo>
                                <a:lnTo>
                                  <a:pt x="140" y="55"/>
                                </a:lnTo>
                                <a:lnTo>
                                  <a:pt x="135" y="45"/>
                                </a:lnTo>
                                <a:lnTo>
                                  <a:pt x="120" y="30"/>
                                </a:lnTo>
                                <a:lnTo>
                                  <a:pt x="110" y="20"/>
                                </a:lnTo>
                                <a:lnTo>
                                  <a:pt x="75" y="5"/>
                                </a:lnTo>
                                <a:lnTo>
                                  <a:pt x="50" y="0"/>
                                </a:lnTo>
                                <a:lnTo>
                                  <a:pt x="40" y="0"/>
                                </a:lnTo>
                                <a:lnTo>
                                  <a:pt x="30" y="5"/>
                                </a:lnTo>
                                <a:lnTo>
                                  <a:pt x="15" y="20"/>
                                </a:lnTo>
                                <a:lnTo>
                                  <a:pt x="5" y="40"/>
                                </a:lnTo>
                                <a:lnTo>
                                  <a:pt x="0" y="70"/>
                                </a:lnTo>
                                <a:lnTo>
                                  <a:pt x="5" y="100"/>
                                </a:lnTo>
                                <a:lnTo>
                                  <a:pt x="15" y="125"/>
                                </a:lnTo>
                                <a:lnTo>
                                  <a:pt x="30" y="140"/>
                                </a:lnTo>
                                <a:lnTo>
                                  <a:pt x="50" y="145"/>
                                </a:lnTo>
                                <a:lnTo>
                                  <a:pt x="75" y="140"/>
                                </a:lnTo>
                                <a:lnTo>
                                  <a:pt x="105" y="125"/>
                                </a:lnTo>
                                <a:lnTo>
                                  <a:pt x="120" y="115"/>
                                </a:lnTo>
                                <a:lnTo>
                                  <a:pt x="135" y="100"/>
                                </a:lnTo>
                                <a:lnTo>
                                  <a:pt x="140" y="85"/>
                                </a:lnTo>
                                <a:lnTo>
                                  <a:pt x="145" y="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Freeform 3679"/>
                        <wps:cNvSpPr>
                          <a:spLocks/>
                        </wps:cNvSpPr>
                        <wps:spPr bwMode="auto">
                          <a:xfrm>
                            <a:off x="664" y="2411"/>
                            <a:ext cx="20" cy="510"/>
                          </a:xfrm>
                          <a:custGeom>
                            <a:avLst/>
                            <a:gdLst>
                              <a:gd name="T0" fmla="*/ 0 w 20"/>
                              <a:gd name="T1" fmla="*/ 510 h 510"/>
                              <a:gd name="T2" fmla="*/ 0 w 20"/>
                              <a:gd name="T3" fmla="*/ 510 h 510"/>
                              <a:gd name="T4" fmla="*/ 10 w 20"/>
                              <a:gd name="T5" fmla="*/ 485 h 510"/>
                              <a:gd name="T6" fmla="*/ 20 w 20"/>
                              <a:gd name="T7" fmla="*/ 440 h 510"/>
                              <a:gd name="T8" fmla="*/ 20 w 20"/>
                              <a:gd name="T9" fmla="*/ 405 h 510"/>
                              <a:gd name="T10" fmla="*/ 20 w 20"/>
                              <a:gd name="T11" fmla="*/ 365 h 510"/>
                              <a:gd name="T12" fmla="*/ 10 w 20"/>
                              <a:gd name="T13" fmla="*/ 315 h 510"/>
                              <a:gd name="T14" fmla="*/ 0 w 20"/>
                              <a:gd name="T15" fmla="*/ 250 h 510"/>
                              <a:gd name="T16" fmla="*/ 0 w 20"/>
                              <a:gd name="T17" fmla="*/ 250 h 510"/>
                              <a:gd name="T18" fmla="*/ 0 w 20"/>
                              <a:gd name="T19" fmla="*/ 250 h 510"/>
                              <a:gd name="T20" fmla="*/ 10 w 20"/>
                              <a:gd name="T21" fmla="*/ 190 h 510"/>
                              <a:gd name="T22" fmla="*/ 15 w 20"/>
                              <a:gd name="T23" fmla="*/ 140 h 510"/>
                              <a:gd name="T24" fmla="*/ 20 w 20"/>
                              <a:gd name="T25" fmla="*/ 100 h 510"/>
                              <a:gd name="T26" fmla="*/ 20 w 20"/>
                              <a:gd name="T27" fmla="*/ 65 h 510"/>
                              <a:gd name="T28" fmla="*/ 10 w 20"/>
                              <a:gd name="T29" fmla="*/ 20 h 510"/>
                              <a:gd name="T30" fmla="*/ 0 w 20"/>
                              <a:gd name="T3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0" y="485"/>
                                </a:lnTo>
                                <a:lnTo>
                                  <a:pt x="20" y="440"/>
                                </a:lnTo>
                                <a:lnTo>
                                  <a:pt x="20" y="405"/>
                                </a:lnTo>
                                <a:lnTo>
                                  <a:pt x="20" y="365"/>
                                </a:lnTo>
                                <a:lnTo>
                                  <a:pt x="10" y="315"/>
                                </a:lnTo>
                                <a:lnTo>
                                  <a:pt x="0" y="250"/>
                                </a:lnTo>
                                <a:lnTo>
                                  <a:pt x="10" y="190"/>
                                </a:lnTo>
                                <a:lnTo>
                                  <a:pt x="15" y="140"/>
                                </a:lnTo>
                                <a:lnTo>
                                  <a:pt x="20" y="100"/>
                                </a:lnTo>
                                <a:lnTo>
                                  <a:pt x="20" y="65"/>
                                </a:lnTo>
                                <a:lnTo>
                                  <a:pt x="10" y="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Freeform 3680"/>
                        <wps:cNvSpPr>
                          <a:spLocks/>
                        </wps:cNvSpPr>
                        <wps:spPr bwMode="auto">
                          <a:xfrm>
                            <a:off x="664" y="2411"/>
                            <a:ext cx="45" cy="510"/>
                          </a:xfrm>
                          <a:custGeom>
                            <a:avLst/>
                            <a:gdLst>
                              <a:gd name="T0" fmla="*/ 0 w 45"/>
                              <a:gd name="T1" fmla="*/ 510 h 510"/>
                              <a:gd name="T2" fmla="*/ 0 w 45"/>
                              <a:gd name="T3" fmla="*/ 510 h 510"/>
                              <a:gd name="T4" fmla="*/ 15 w 45"/>
                              <a:gd name="T5" fmla="*/ 470 h 510"/>
                              <a:gd name="T6" fmla="*/ 25 w 45"/>
                              <a:gd name="T7" fmla="*/ 420 h 510"/>
                              <a:gd name="T8" fmla="*/ 35 w 45"/>
                              <a:gd name="T9" fmla="*/ 355 h 510"/>
                              <a:gd name="T10" fmla="*/ 45 w 45"/>
                              <a:gd name="T11" fmla="*/ 280 h 510"/>
                              <a:gd name="T12" fmla="*/ 40 w 45"/>
                              <a:gd name="T13" fmla="*/ 190 h 510"/>
                              <a:gd name="T14" fmla="*/ 35 w 45"/>
                              <a:gd name="T15" fmla="*/ 145 h 510"/>
                              <a:gd name="T16" fmla="*/ 30 w 45"/>
                              <a:gd name="T17" fmla="*/ 100 h 510"/>
                              <a:gd name="T18" fmla="*/ 15 w 45"/>
                              <a:gd name="T19" fmla="*/ 50 h 510"/>
                              <a:gd name="T20" fmla="*/ 0 w 45"/>
                              <a:gd name="T2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5" y="470"/>
                                </a:lnTo>
                                <a:lnTo>
                                  <a:pt x="25" y="420"/>
                                </a:lnTo>
                                <a:lnTo>
                                  <a:pt x="35" y="355"/>
                                </a:lnTo>
                                <a:lnTo>
                                  <a:pt x="45" y="280"/>
                                </a:lnTo>
                                <a:lnTo>
                                  <a:pt x="40" y="190"/>
                                </a:lnTo>
                                <a:lnTo>
                                  <a:pt x="35" y="145"/>
                                </a:lnTo>
                                <a:lnTo>
                                  <a:pt x="30" y="100"/>
                                </a:lnTo>
                                <a:lnTo>
                                  <a:pt x="15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Line 3681"/>
                        <wps:cNvCnPr/>
                        <wps:spPr bwMode="auto">
                          <a:xfrm flipV="1">
                            <a:off x="759" y="2401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Line 3682"/>
                        <wps:cNvCnPr/>
                        <wps:spPr bwMode="auto">
                          <a:xfrm flipV="1">
                            <a:off x="789" y="2401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Freeform 3683"/>
                        <wps:cNvSpPr>
                          <a:spLocks/>
                        </wps:cNvSpPr>
                        <wps:spPr bwMode="auto">
                          <a:xfrm>
                            <a:off x="415" y="1880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10 h 50"/>
                              <a:gd name="T2" fmla="*/ 249 w 249"/>
                              <a:gd name="T3" fmla="*/ 10 h 50"/>
                              <a:gd name="T4" fmla="*/ 239 w 249"/>
                              <a:gd name="T5" fmla="*/ 25 h 50"/>
                              <a:gd name="T6" fmla="*/ 224 w 249"/>
                              <a:gd name="T7" fmla="*/ 35 h 50"/>
                              <a:gd name="T8" fmla="*/ 199 w 249"/>
                              <a:gd name="T9" fmla="*/ 45 h 50"/>
                              <a:gd name="T10" fmla="*/ 169 w 249"/>
                              <a:gd name="T11" fmla="*/ 45 h 50"/>
                              <a:gd name="T12" fmla="*/ 139 w 249"/>
                              <a:gd name="T13" fmla="*/ 45 h 50"/>
                              <a:gd name="T14" fmla="*/ 114 w 249"/>
                              <a:gd name="T15" fmla="*/ 35 h 50"/>
                              <a:gd name="T16" fmla="*/ 94 w 249"/>
                              <a:gd name="T17" fmla="*/ 25 h 50"/>
                              <a:gd name="T18" fmla="*/ 64 w 249"/>
                              <a:gd name="T19" fmla="*/ 5 h 50"/>
                              <a:gd name="T20" fmla="*/ 64 w 249"/>
                              <a:gd name="T21" fmla="*/ 5 h 50"/>
                              <a:gd name="T22" fmla="*/ 59 w 249"/>
                              <a:gd name="T23" fmla="*/ 0 h 50"/>
                              <a:gd name="T24" fmla="*/ 49 w 249"/>
                              <a:gd name="T25" fmla="*/ 0 h 50"/>
                              <a:gd name="T26" fmla="*/ 34 w 249"/>
                              <a:gd name="T27" fmla="*/ 20 h 50"/>
                              <a:gd name="T28" fmla="*/ 14 w 249"/>
                              <a:gd name="T29" fmla="*/ 50 h 50"/>
                              <a:gd name="T30" fmla="*/ 0 w 249"/>
                              <a:gd name="T31" fmla="*/ 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10"/>
                                </a:moveTo>
                                <a:lnTo>
                                  <a:pt x="249" y="10"/>
                                </a:lnTo>
                                <a:lnTo>
                                  <a:pt x="239" y="25"/>
                                </a:lnTo>
                                <a:lnTo>
                                  <a:pt x="224" y="35"/>
                                </a:lnTo>
                                <a:lnTo>
                                  <a:pt x="199" y="45"/>
                                </a:lnTo>
                                <a:lnTo>
                                  <a:pt x="169" y="45"/>
                                </a:lnTo>
                                <a:lnTo>
                                  <a:pt x="139" y="45"/>
                                </a:lnTo>
                                <a:lnTo>
                                  <a:pt x="114" y="35"/>
                                </a:lnTo>
                                <a:lnTo>
                                  <a:pt x="94" y="25"/>
                                </a:lnTo>
                                <a:lnTo>
                                  <a:pt x="64" y="5"/>
                                </a:lnTo>
                                <a:lnTo>
                                  <a:pt x="59" y="0"/>
                                </a:lnTo>
                                <a:lnTo>
                                  <a:pt x="49" y="0"/>
                                </a:lnTo>
                                <a:lnTo>
                                  <a:pt x="34" y="20"/>
                                </a:lnTo>
                                <a:lnTo>
                                  <a:pt x="14" y="50"/>
                                </a:lnTo>
                                <a:lnTo>
                                  <a:pt x="0" y="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Freeform 3684"/>
                        <wps:cNvSpPr>
                          <a:spLocks/>
                        </wps:cNvSpPr>
                        <wps:spPr bwMode="auto">
                          <a:xfrm>
                            <a:off x="415" y="2355"/>
                            <a:ext cx="249" cy="51"/>
                          </a:xfrm>
                          <a:custGeom>
                            <a:avLst/>
                            <a:gdLst>
                              <a:gd name="T0" fmla="*/ 249 w 249"/>
                              <a:gd name="T1" fmla="*/ 46 h 51"/>
                              <a:gd name="T2" fmla="*/ 249 w 249"/>
                              <a:gd name="T3" fmla="*/ 46 h 51"/>
                              <a:gd name="T4" fmla="*/ 224 w 249"/>
                              <a:gd name="T5" fmla="*/ 21 h 51"/>
                              <a:gd name="T6" fmla="*/ 199 w 249"/>
                              <a:gd name="T7" fmla="*/ 10 h 51"/>
                              <a:gd name="T8" fmla="*/ 169 w 249"/>
                              <a:gd name="T9" fmla="*/ 5 h 51"/>
                              <a:gd name="T10" fmla="*/ 139 w 249"/>
                              <a:gd name="T11" fmla="*/ 10 h 51"/>
                              <a:gd name="T12" fmla="*/ 114 w 249"/>
                              <a:gd name="T13" fmla="*/ 16 h 51"/>
                              <a:gd name="T14" fmla="*/ 94 w 249"/>
                              <a:gd name="T15" fmla="*/ 26 h 51"/>
                              <a:gd name="T16" fmla="*/ 64 w 249"/>
                              <a:gd name="T17" fmla="*/ 46 h 51"/>
                              <a:gd name="T18" fmla="*/ 64 w 249"/>
                              <a:gd name="T19" fmla="*/ 46 h 51"/>
                              <a:gd name="T20" fmla="*/ 59 w 249"/>
                              <a:gd name="T21" fmla="*/ 51 h 51"/>
                              <a:gd name="T22" fmla="*/ 54 w 249"/>
                              <a:gd name="T23" fmla="*/ 46 h 51"/>
                              <a:gd name="T24" fmla="*/ 34 w 249"/>
                              <a:gd name="T25" fmla="*/ 31 h 51"/>
                              <a:gd name="T26" fmla="*/ 14 w 249"/>
                              <a:gd name="T27" fmla="*/ 0 h 51"/>
                              <a:gd name="T28" fmla="*/ 0 w 249"/>
                              <a:gd name="T29" fmla="*/ 46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1">
                                <a:moveTo>
                                  <a:pt x="249" y="46"/>
                                </a:moveTo>
                                <a:lnTo>
                                  <a:pt x="249" y="46"/>
                                </a:lnTo>
                                <a:lnTo>
                                  <a:pt x="224" y="21"/>
                                </a:lnTo>
                                <a:lnTo>
                                  <a:pt x="199" y="10"/>
                                </a:lnTo>
                                <a:lnTo>
                                  <a:pt x="169" y="5"/>
                                </a:lnTo>
                                <a:lnTo>
                                  <a:pt x="139" y="10"/>
                                </a:lnTo>
                                <a:lnTo>
                                  <a:pt x="114" y="16"/>
                                </a:lnTo>
                                <a:lnTo>
                                  <a:pt x="94" y="26"/>
                                </a:lnTo>
                                <a:lnTo>
                                  <a:pt x="64" y="46"/>
                                </a:lnTo>
                                <a:lnTo>
                                  <a:pt x="59" y="51"/>
                                </a:lnTo>
                                <a:lnTo>
                                  <a:pt x="54" y="46"/>
                                </a:lnTo>
                                <a:lnTo>
                                  <a:pt x="34" y="31"/>
                                </a:lnTo>
                                <a:lnTo>
                                  <a:pt x="14" y="0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Freeform 3685"/>
                        <wps:cNvSpPr>
                          <a:spLocks/>
                        </wps:cNvSpPr>
                        <wps:spPr bwMode="auto">
                          <a:xfrm>
                            <a:off x="420" y="1925"/>
                            <a:ext cx="244" cy="435"/>
                          </a:xfrm>
                          <a:custGeom>
                            <a:avLst/>
                            <a:gdLst>
                              <a:gd name="T0" fmla="*/ 244 w 244"/>
                              <a:gd name="T1" fmla="*/ 215 h 435"/>
                              <a:gd name="T2" fmla="*/ 244 w 244"/>
                              <a:gd name="T3" fmla="*/ 215 h 435"/>
                              <a:gd name="T4" fmla="*/ 239 w 244"/>
                              <a:gd name="T5" fmla="*/ 135 h 435"/>
                              <a:gd name="T6" fmla="*/ 234 w 244"/>
                              <a:gd name="T7" fmla="*/ 95 h 435"/>
                              <a:gd name="T8" fmla="*/ 229 w 244"/>
                              <a:gd name="T9" fmla="*/ 65 h 435"/>
                              <a:gd name="T10" fmla="*/ 214 w 244"/>
                              <a:gd name="T11" fmla="*/ 40 h 435"/>
                              <a:gd name="T12" fmla="*/ 199 w 244"/>
                              <a:gd name="T13" fmla="*/ 20 h 435"/>
                              <a:gd name="T14" fmla="*/ 179 w 244"/>
                              <a:gd name="T15" fmla="*/ 5 h 435"/>
                              <a:gd name="T16" fmla="*/ 149 w 244"/>
                              <a:gd name="T17" fmla="*/ 0 h 435"/>
                              <a:gd name="T18" fmla="*/ 149 w 244"/>
                              <a:gd name="T19" fmla="*/ 0 h 435"/>
                              <a:gd name="T20" fmla="*/ 119 w 244"/>
                              <a:gd name="T21" fmla="*/ 5 h 435"/>
                              <a:gd name="T22" fmla="*/ 94 w 244"/>
                              <a:gd name="T23" fmla="*/ 15 h 435"/>
                              <a:gd name="T24" fmla="*/ 69 w 244"/>
                              <a:gd name="T25" fmla="*/ 35 h 435"/>
                              <a:gd name="T26" fmla="*/ 44 w 244"/>
                              <a:gd name="T27" fmla="*/ 60 h 435"/>
                              <a:gd name="T28" fmla="*/ 24 w 244"/>
                              <a:gd name="T29" fmla="*/ 95 h 435"/>
                              <a:gd name="T30" fmla="*/ 14 w 244"/>
                              <a:gd name="T31" fmla="*/ 130 h 435"/>
                              <a:gd name="T32" fmla="*/ 4 w 244"/>
                              <a:gd name="T33" fmla="*/ 175 h 435"/>
                              <a:gd name="T34" fmla="*/ 0 w 244"/>
                              <a:gd name="T35" fmla="*/ 215 h 435"/>
                              <a:gd name="T36" fmla="*/ 0 w 244"/>
                              <a:gd name="T37" fmla="*/ 215 h 435"/>
                              <a:gd name="T38" fmla="*/ 4 w 244"/>
                              <a:gd name="T39" fmla="*/ 260 h 435"/>
                              <a:gd name="T40" fmla="*/ 14 w 244"/>
                              <a:gd name="T41" fmla="*/ 300 h 435"/>
                              <a:gd name="T42" fmla="*/ 24 w 244"/>
                              <a:gd name="T43" fmla="*/ 340 h 435"/>
                              <a:gd name="T44" fmla="*/ 44 w 244"/>
                              <a:gd name="T45" fmla="*/ 370 h 435"/>
                              <a:gd name="T46" fmla="*/ 69 w 244"/>
                              <a:gd name="T47" fmla="*/ 395 h 435"/>
                              <a:gd name="T48" fmla="*/ 94 w 244"/>
                              <a:gd name="T49" fmla="*/ 415 h 435"/>
                              <a:gd name="T50" fmla="*/ 119 w 244"/>
                              <a:gd name="T51" fmla="*/ 430 h 435"/>
                              <a:gd name="T52" fmla="*/ 149 w 244"/>
                              <a:gd name="T53" fmla="*/ 435 h 435"/>
                              <a:gd name="T54" fmla="*/ 149 w 244"/>
                              <a:gd name="T55" fmla="*/ 435 h 435"/>
                              <a:gd name="T56" fmla="*/ 179 w 244"/>
                              <a:gd name="T57" fmla="*/ 430 h 435"/>
                              <a:gd name="T58" fmla="*/ 199 w 244"/>
                              <a:gd name="T59" fmla="*/ 420 h 435"/>
                              <a:gd name="T60" fmla="*/ 214 w 244"/>
                              <a:gd name="T61" fmla="*/ 400 h 435"/>
                              <a:gd name="T62" fmla="*/ 229 w 244"/>
                              <a:gd name="T63" fmla="*/ 370 h 435"/>
                              <a:gd name="T64" fmla="*/ 234 w 244"/>
                              <a:gd name="T65" fmla="*/ 340 h 435"/>
                              <a:gd name="T66" fmla="*/ 239 w 244"/>
                              <a:gd name="T67" fmla="*/ 300 h 435"/>
                              <a:gd name="T68" fmla="*/ 244 w 244"/>
                              <a:gd name="T69" fmla="*/ 215 h 435"/>
                              <a:gd name="T70" fmla="*/ 244 w 244"/>
                              <a:gd name="T71" fmla="*/ 215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244" y="215"/>
                                </a:moveTo>
                                <a:lnTo>
                                  <a:pt x="244" y="215"/>
                                </a:lnTo>
                                <a:lnTo>
                                  <a:pt x="239" y="135"/>
                                </a:lnTo>
                                <a:lnTo>
                                  <a:pt x="234" y="95"/>
                                </a:lnTo>
                                <a:lnTo>
                                  <a:pt x="229" y="65"/>
                                </a:lnTo>
                                <a:lnTo>
                                  <a:pt x="214" y="40"/>
                                </a:lnTo>
                                <a:lnTo>
                                  <a:pt x="199" y="20"/>
                                </a:lnTo>
                                <a:lnTo>
                                  <a:pt x="179" y="5"/>
                                </a:lnTo>
                                <a:lnTo>
                                  <a:pt x="149" y="0"/>
                                </a:lnTo>
                                <a:lnTo>
                                  <a:pt x="119" y="5"/>
                                </a:lnTo>
                                <a:lnTo>
                                  <a:pt x="94" y="15"/>
                                </a:lnTo>
                                <a:lnTo>
                                  <a:pt x="69" y="35"/>
                                </a:lnTo>
                                <a:lnTo>
                                  <a:pt x="44" y="60"/>
                                </a:lnTo>
                                <a:lnTo>
                                  <a:pt x="24" y="95"/>
                                </a:lnTo>
                                <a:lnTo>
                                  <a:pt x="14" y="130"/>
                                </a:lnTo>
                                <a:lnTo>
                                  <a:pt x="4" y="175"/>
                                </a:lnTo>
                                <a:lnTo>
                                  <a:pt x="0" y="215"/>
                                </a:lnTo>
                                <a:lnTo>
                                  <a:pt x="4" y="260"/>
                                </a:lnTo>
                                <a:lnTo>
                                  <a:pt x="14" y="300"/>
                                </a:lnTo>
                                <a:lnTo>
                                  <a:pt x="24" y="340"/>
                                </a:lnTo>
                                <a:lnTo>
                                  <a:pt x="44" y="370"/>
                                </a:lnTo>
                                <a:lnTo>
                                  <a:pt x="69" y="395"/>
                                </a:lnTo>
                                <a:lnTo>
                                  <a:pt x="94" y="415"/>
                                </a:lnTo>
                                <a:lnTo>
                                  <a:pt x="119" y="430"/>
                                </a:lnTo>
                                <a:lnTo>
                                  <a:pt x="149" y="435"/>
                                </a:lnTo>
                                <a:lnTo>
                                  <a:pt x="179" y="430"/>
                                </a:lnTo>
                                <a:lnTo>
                                  <a:pt x="199" y="420"/>
                                </a:lnTo>
                                <a:lnTo>
                                  <a:pt x="214" y="400"/>
                                </a:lnTo>
                                <a:lnTo>
                                  <a:pt x="229" y="370"/>
                                </a:lnTo>
                                <a:lnTo>
                                  <a:pt x="234" y="340"/>
                                </a:lnTo>
                                <a:lnTo>
                                  <a:pt x="239" y="300"/>
                                </a:lnTo>
                                <a:lnTo>
                                  <a:pt x="244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Freeform 3686"/>
                        <wps:cNvSpPr>
                          <a:spLocks/>
                        </wps:cNvSpPr>
                        <wps:spPr bwMode="auto">
                          <a:xfrm>
                            <a:off x="469" y="1995"/>
                            <a:ext cx="195" cy="295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45 h 295"/>
                              <a:gd name="T2" fmla="*/ 195 w 195"/>
                              <a:gd name="T3" fmla="*/ 145 h 295"/>
                              <a:gd name="T4" fmla="*/ 195 w 195"/>
                              <a:gd name="T5" fmla="*/ 115 h 295"/>
                              <a:gd name="T6" fmla="*/ 190 w 195"/>
                              <a:gd name="T7" fmla="*/ 90 h 295"/>
                              <a:gd name="T8" fmla="*/ 180 w 195"/>
                              <a:gd name="T9" fmla="*/ 65 h 295"/>
                              <a:gd name="T10" fmla="*/ 170 w 195"/>
                              <a:gd name="T11" fmla="*/ 45 h 295"/>
                              <a:gd name="T12" fmla="*/ 155 w 195"/>
                              <a:gd name="T13" fmla="*/ 25 h 295"/>
                              <a:gd name="T14" fmla="*/ 140 w 195"/>
                              <a:gd name="T15" fmla="*/ 10 h 295"/>
                              <a:gd name="T16" fmla="*/ 120 w 195"/>
                              <a:gd name="T17" fmla="*/ 0 h 295"/>
                              <a:gd name="T18" fmla="*/ 100 w 195"/>
                              <a:gd name="T19" fmla="*/ 0 h 295"/>
                              <a:gd name="T20" fmla="*/ 100 w 195"/>
                              <a:gd name="T21" fmla="*/ 0 h 295"/>
                              <a:gd name="T22" fmla="*/ 80 w 195"/>
                              <a:gd name="T23" fmla="*/ 0 h 295"/>
                              <a:gd name="T24" fmla="*/ 60 w 195"/>
                              <a:gd name="T25" fmla="*/ 10 h 295"/>
                              <a:gd name="T26" fmla="*/ 45 w 195"/>
                              <a:gd name="T27" fmla="*/ 20 h 295"/>
                              <a:gd name="T28" fmla="*/ 30 w 195"/>
                              <a:gd name="T29" fmla="*/ 40 h 295"/>
                              <a:gd name="T30" fmla="*/ 15 w 195"/>
                              <a:gd name="T31" fmla="*/ 65 h 295"/>
                              <a:gd name="T32" fmla="*/ 5 w 195"/>
                              <a:gd name="T33" fmla="*/ 90 h 295"/>
                              <a:gd name="T34" fmla="*/ 0 w 195"/>
                              <a:gd name="T35" fmla="*/ 115 h 295"/>
                              <a:gd name="T36" fmla="*/ 0 w 195"/>
                              <a:gd name="T37" fmla="*/ 145 h 295"/>
                              <a:gd name="T38" fmla="*/ 0 w 195"/>
                              <a:gd name="T39" fmla="*/ 145 h 295"/>
                              <a:gd name="T40" fmla="*/ 0 w 195"/>
                              <a:gd name="T41" fmla="*/ 175 h 295"/>
                              <a:gd name="T42" fmla="*/ 5 w 195"/>
                              <a:gd name="T43" fmla="*/ 205 h 295"/>
                              <a:gd name="T44" fmla="*/ 15 w 195"/>
                              <a:gd name="T45" fmla="*/ 230 h 295"/>
                              <a:gd name="T46" fmla="*/ 30 w 195"/>
                              <a:gd name="T47" fmla="*/ 255 h 295"/>
                              <a:gd name="T48" fmla="*/ 45 w 195"/>
                              <a:gd name="T49" fmla="*/ 270 h 295"/>
                              <a:gd name="T50" fmla="*/ 60 w 195"/>
                              <a:gd name="T51" fmla="*/ 285 h 295"/>
                              <a:gd name="T52" fmla="*/ 80 w 195"/>
                              <a:gd name="T53" fmla="*/ 295 h 295"/>
                              <a:gd name="T54" fmla="*/ 100 w 195"/>
                              <a:gd name="T55" fmla="*/ 295 h 295"/>
                              <a:gd name="T56" fmla="*/ 100 w 195"/>
                              <a:gd name="T57" fmla="*/ 295 h 295"/>
                              <a:gd name="T58" fmla="*/ 120 w 195"/>
                              <a:gd name="T59" fmla="*/ 295 h 295"/>
                              <a:gd name="T60" fmla="*/ 140 w 195"/>
                              <a:gd name="T61" fmla="*/ 285 h 295"/>
                              <a:gd name="T62" fmla="*/ 155 w 195"/>
                              <a:gd name="T63" fmla="*/ 270 h 295"/>
                              <a:gd name="T64" fmla="*/ 170 w 195"/>
                              <a:gd name="T65" fmla="*/ 255 h 295"/>
                              <a:gd name="T66" fmla="*/ 180 w 195"/>
                              <a:gd name="T67" fmla="*/ 230 h 295"/>
                              <a:gd name="T68" fmla="*/ 190 w 195"/>
                              <a:gd name="T69" fmla="*/ 205 h 295"/>
                              <a:gd name="T70" fmla="*/ 195 w 195"/>
                              <a:gd name="T71" fmla="*/ 175 h 295"/>
                              <a:gd name="T72" fmla="*/ 195 w 195"/>
                              <a:gd name="T73" fmla="*/ 145 h 295"/>
                              <a:gd name="T74" fmla="*/ 195 w 195"/>
                              <a:gd name="T75" fmla="*/ 145 h 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5" h="295">
                                <a:moveTo>
                                  <a:pt x="195" y="145"/>
                                </a:moveTo>
                                <a:lnTo>
                                  <a:pt x="195" y="145"/>
                                </a:lnTo>
                                <a:lnTo>
                                  <a:pt x="195" y="115"/>
                                </a:lnTo>
                                <a:lnTo>
                                  <a:pt x="190" y="90"/>
                                </a:lnTo>
                                <a:lnTo>
                                  <a:pt x="180" y="65"/>
                                </a:lnTo>
                                <a:lnTo>
                                  <a:pt x="170" y="45"/>
                                </a:lnTo>
                                <a:lnTo>
                                  <a:pt x="155" y="25"/>
                                </a:lnTo>
                                <a:lnTo>
                                  <a:pt x="140" y="10"/>
                                </a:lnTo>
                                <a:lnTo>
                                  <a:pt x="120" y="0"/>
                                </a:lnTo>
                                <a:lnTo>
                                  <a:pt x="100" y="0"/>
                                </a:lnTo>
                                <a:lnTo>
                                  <a:pt x="80" y="0"/>
                                </a:lnTo>
                                <a:lnTo>
                                  <a:pt x="60" y="10"/>
                                </a:lnTo>
                                <a:lnTo>
                                  <a:pt x="45" y="20"/>
                                </a:lnTo>
                                <a:lnTo>
                                  <a:pt x="30" y="40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15"/>
                                </a:lnTo>
                                <a:lnTo>
                                  <a:pt x="0" y="145"/>
                                </a:lnTo>
                                <a:lnTo>
                                  <a:pt x="0" y="175"/>
                                </a:lnTo>
                                <a:lnTo>
                                  <a:pt x="5" y="205"/>
                                </a:lnTo>
                                <a:lnTo>
                                  <a:pt x="15" y="230"/>
                                </a:lnTo>
                                <a:lnTo>
                                  <a:pt x="30" y="255"/>
                                </a:lnTo>
                                <a:lnTo>
                                  <a:pt x="45" y="270"/>
                                </a:lnTo>
                                <a:lnTo>
                                  <a:pt x="60" y="285"/>
                                </a:lnTo>
                                <a:lnTo>
                                  <a:pt x="80" y="295"/>
                                </a:lnTo>
                                <a:lnTo>
                                  <a:pt x="100" y="295"/>
                                </a:lnTo>
                                <a:lnTo>
                                  <a:pt x="120" y="295"/>
                                </a:lnTo>
                                <a:lnTo>
                                  <a:pt x="140" y="285"/>
                                </a:lnTo>
                                <a:lnTo>
                                  <a:pt x="155" y="270"/>
                                </a:lnTo>
                                <a:lnTo>
                                  <a:pt x="170" y="255"/>
                                </a:lnTo>
                                <a:lnTo>
                                  <a:pt x="180" y="230"/>
                                </a:lnTo>
                                <a:lnTo>
                                  <a:pt x="190" y="205"/>
                                </a:lnTo>
                                <a:lnTo>
                                  <a:pt x="195" y="175"/>
                                </a:lnTo>
                                <a:lnTo>
                                  <a:pt x="195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Freeform 3687"/>
                        <wps:cNvSpPr>
                          <a:spLocks/>
                        </wps:cNvSpPr>
                        <wps:spPr bwMode="auto">
                          <a:xfrm>
                            <a:off x="499" y="2040"/>
                            <a:ext cx="165" cy="205"/>
                          </a:xfrm>
                          <a:custGeom>
                            <a:avLst/>
                            <a:gdLst>
                              <a:gd name="T0" fmla="*/ 165 w 165"/>
                              <a:gd name="T1" fmla="*/ 100 h 205"/>
                              <a:gd name="T2" fmla="*/ 165 w 165"/>
                              <a:gd name="T3" fmla="*/ 100 h 205"/>
                              <a:gd name="T4" fmla="*/ 160 w 165"/>
                              <a:gd name="T5" fmla="*/ 80 h 205"/>
                              <a:gd name="T6" fmla="*/ 155 w 165"/>
                              <a:gd name="T7" fmla="*/ 60 h 205"/>
                              <a:gd name="T8" fmla="*/ 145 w 165"/>
                              <a:gd name="T9" fmla="*/ 45 h 205"/>
                              <a:gd name="T10" fmla="*/ 135 w 165"/>
                              <a:gd name="T11" fmla="*/ 30 h 205"/>
                              <a:gd name="T12" fmla="*/ 120 w 165"/>
                              <a:gd name="T13" fmla="*/ 15 h 205"/>
                              <a:gd name="T14" fmla="*/ 100 w 165"/>
                              <a:gd name="T15" fmla="*/ 5 h 205"/>
                              <a:gd name="T16" fmla="*/ 85 w 165"/>
                              <a:gd name="T17" fmla="*/ 0 h 205"/>
                              <a:gd name="T18" fmla="*/ 70 w 165"/>
                              <a:gd name="T19" fmla="*/ 0 h 205"/>
                              <a:gd name="T20" fmla="*/ 70 w 165"/>
                              <a:gd name="T21" fmla="*/ 0 h 205"/>
                              <a:gd name="T22" fmla="*/ 55 w 165"/>
                              <a:gd name="T23" fmla="*/ 0 h 205"/>
                              <a:gd name="T24" fmla="*/ 45 w 165"/>
                              <a:gd name="T25" fmla="*/ 5 h 205"/>
                              <a:gd name="T26" fmla="*/ 30 w 165"/>
                              <a:gd name="T27" fmla="*/ 15 h 205"/>
                              <a:gd name="T28" fmla="*/ 20 w 165"/>
                              <a:gd name="T29" fmla="*/ 30 h 205"/>
                              <a:gd name="T30" fmla="*/ 5 w 165"/>
                              <a:gd name="T31" fmla="*/ 60 h 205"/>
                              <a:gd name="T32" fmla="*/ 0 w 165"/>
                              <a:gd name="T33" fmla="*/ 100 h 205"/>
                              <a:gd name="T34" fmla="*/ 0 w 165"/>
                              <a:gd name="T35" fmla="*/ 100 h 205"/>
                              <a:gd name="T36" fmla="*/ 5 w 165"/>
                              <a:gd name="T37" fmla="*/ 145 h 205"/>
                              <a:gd name="T38" fmla="*/ 20 w 165"/>
                              <a:gd name="T39" fmla="*/ 175 h 205"/>
                              <a:gd name="T40" fmla="*/ 30 w 165"/>
                              <a:gd name="T41" fmla="*/ 190 h 205"/>
                              <a:gd name="T42" fmla="*/ 45 w 165"/>
                              <a:gd name="T43" fmla="*/ 200 h 205"/>
                              <a:gd name="T44" fmla="*/ 55 w 165"/>
                              <a:gd name="T45" fmla="*/ 205 h 205"/>
                              <a:gd name="T46" fmla="*/ 70 w 165"/>
                              <a:gd name="T47" fmla="*/ 205 h 205"/>
                              <a:gd name="T48" fmla="*/ 70 w 165"/>
                              <a:gd name="T49" fmla="*/ 205 h 205"/>
                              <a:gd name="T50" fmla="*/ 85 w 165"/>
                              <a:gd name="T51" fmla="*/ 205 h 205"/>
                              <a:gd name="T52" fmla="*/ 100 w 165"/>
                              <a:gd name="T53" fmla="*/ 200 h 205"/>
                              <a:gd name="T54" fmla="*/ 120 w 165"/>
                              <a:gd name="T55" fmla="*/ 190 h 205"/>
                              <a:gd name="T56" fmla="*/ 135 w 165"/>
                              <a:gd name="T57" fmla="*/ 175 h 205"/>
                              <a:gd name="T58" fmla="*/ 145 w 165"/>
                              <a:gd name="T59" fmla="*/ 160 h 205"/>
                              <a:gd name="T60" fmla="*/ 155 w 165"/>
                              <a:gd name="T61" fmla="*/ 145 h 205"/>
                              <a:gd name="T62" fmla="*/ 160 w 165"/>
                              <a:gd name="T63" fmla="*/ 125 h 205"/>
                              <a:gd name="T64" fmla="*/ 165 w 165"/>
                              <a:gd name="T65" fmla="*/ 100 h 205"/>
                              <a:gd name="T66" fmla="*/ 165 w 165"/>
                              <a:gd name="T67" fmla="*/ 10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5" h="205">
                                <a:moveTo>
                                  <a:pt x="165" y="100"/>
                                </a:moveTo>
                                <a:lnTo>
                                  <a:pt x="165" y="100"/>
                                </a:lnTo>
                                <a:lnTo>
                                  <a:pt x="160" y="80"/>
                                </a:lnTo>
                                <a:lnTo>
                                  <a:pt x="155" y="60"/>
                                </a:lnTo>
                                <a:lnTo>
                                  <a:pt x="145" y="45"/>
                                </a:lnTo>
                                <a:lnTo>
                                  <a:pt x="135" y="30"/>
                                </a:lnTo>
                                <a:lnTo>
                                  <a:pt x="120" y="15"/>
                                </a:lnTo>
                                <a:lnTo>
                                  <a:pt x="100" y="5"/>
                                </a:lnTo>
                                <a:lnTo>
                                  <a:pt x="85" y="0"/>
                                </a:lnTo>
                                <a:lnTo>
                                  <a:pt x="70" y="0"/>
                                </a:lnTo>
                                <a:lnTo>
                                  <a:pt x="55" y="0"/>
                                </a:lnTo>
                                <a:lnTo>
                                  <a:pt x="45" y="5"/>
                                </a:lnTo>
                                <a:lnTo>
                                  <a:pt x="30" y="15"/>
                                </a:lnTo>
                                <a:lnTo>
                                  <a:pt x="20" y="30"/>
                                </a:lnTo>
                                <a:lnTo>
                                  <a:pt x="5" y="60"/>
                                </a:lnTo>
                                <a:lnTo>
                                  <a:pt x="0" y="100"/>
                                </a:lnTo>
                                <a:lnTo>
                                  <a:pt x="5" y="145"/>
                                </a:lnTo>
                                <a:lnTo>
                                  <a:pt x="20" y="175"/>
                                </a:lnTo>
                                <a:lnTo>
                                  <a:pt x="30" y="190"/>
                                </a:lnTo>
                                <a:lnTo>
                                  <a:pt x="45" y="200"/>
                                </a:lnTo>
                                <a:lnTo>
                                  <a:pt x="55" y="205"/>
                                </a:lnTo>
                                <a:lnTo>
                                  <a:pt x="70" y="205"/>
                                </a:lnTo>
                                <a:lnTo>
                                  <a:pt x="85" y="205"/>
                                </a:lnTo>
                                <a:lnTo>
                                  <a:pt x="100" y="200"/>
                                </a:lnTo>
                                <a:lnTo>
                                  <a:pt x="120" y="190"/>
                                </a:lnTo>
                                <a:lnTo>
                                  <a:pt x="135" y="175"/>
                                </a:lnTo>
                                <a:lnTo>
                                  <a:pt x="145" y="160"/>
                                </a:lnTo>
                                <a:lnTo>
                                  <a:pt x="155" y="145"/>
                                </a:lnTo>
                                <a:lnTo>
                                  <a:pt x="160" y="125"/>
                                </a:lnTo>
                                <a:lnTo>
                                  <a:pt x="165" y="1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Freeform 3688"/>
                        <wps:cNvSpPr>
                          <a:spLocks/>
                        </wps:cNvSpPr>
                        <wps:spPr bwMode="auto">
                          <a:xfrm>
                            <a:off x="519" y="2070"/>
                            <a:ext cx="145" cy="145"/>
                          </a:xfrm>
                          <a:custGeom>
                            <a:avLst/>
                            <a:gdLst>
                              <a:gd name="T0" fmla="*/ 145 w 145"/>
                              <a:gd name="T1" fmla="*/ 70 h 145"/>
                              <a:gd name="T2" fmla="*/ 145 w 145"/>
                              <a:gd name="T3" fmla="*/ 70 h 145"/>
                              <a:gd name="T4" fmla="*/ 140 w 145"/>
                              <a:gd name="T5" fmla="*/ 60 h 145"/>
                              <a:gd name="T6" fmla="*/ 135 w 145"/>
                              <a:gd name="T7" fmla="*/ 45 h 145"/>
                              <a:gd name="T8" fmla="*/ 120 w 145"/>
                              <a:gd name="T9" fmla="*/ 30 h 145"/>
                              <a:gd name="T10" fmla="*/ 110 w 145"/>
                              <a:gd name="T11" fmla="*/ 20 h 145"/>
                              <a:gd name="T12" fmla="*/ 75 w 145"/>
                              <a:gd name="T13" fmla="*/ 5 h 145"/>
                              <a:gd name="T14" fmla="*/ 50 w 145"/>
                              <a:gd name="T15" fmla="*/ 0 h 145"/>
                              <a:gd name="T16" fmla="*/ 50 w 145"/>
                              <a:gd name="T17" fmla="*/ 0 h 145"/>
                              <a:gd name="T18" fmla="*/ 40 w 145"/>
                              <a:gd name="T19" fmla="*/ 0 h 145"/>
                              <a:gd name="T20" fmla="*/ 30 w 145"/>
                              <a:gd name="T21" fmla="*/ 5 h 145"/>
                              <a:gd name="T22" fmla="*/ 15 w 145"/>
                              <a:gd name="T23" fmla="*/ 20 h 145"/>
                              <a:gd name="T24" fmla="*/ 5 w 145"/>
                              <a:gd name="T25" fmla="*/ 45 h 145"/>
                              <a:gd name="T26" fmla="*/ 0 w 145"/>
                              <a:gd name="T27" fmla="*/ 70 h 145"/>
                              <a:gd name="T28" fmla="*/ 0 w 145"/>
                              <a:gd name="T29" fmla="*/ 70 h 145"/>
                              <a:gd name="T30" fmla="*/ 5 w 145"/>
                              <a:gd name="T31" fmla="*/ 100 h 145"/>
                              <a:gd name="T32" fmla="*/ 15 w 145"/>
                              <a:gd name="T33" fmla="*/ 125 h 145"/>
                              <a:gd name="T34" fmla="*/ 30 w 145"/>
                              <a:gd name="T35" fmla="*/ 140 h 145"/>
                              <a:gd name="T36" fmla="*/ 50 w 145"/>
                              <a:gd name="T37" fmla="*/ 145 h 145"/>
                              <a:gd name="T38" fmla="*/ 50 w 145"/>
                              <a:gd name="T39" fmla="*/ 145 h 145"/>
                              <a:gd name="T40" fmla="*/ 75 w 145"/>
                              <a:gd name="T41" fmla="*/ 140 h 145"/>
                              <a:gd name="T42" fmla="*/ 105 w 145"/>
                              <a:gd name="T43" fmla="*/ 125 h 145"/>
                              <a:gd name="T44" fmla="*/ 120 w 145"/>
                              <a:gd name="T45" fmla="*/ 115 h 145"/>
                              <a:gd name="T46" fmla="*/ 135 w 145"/>
                              <a:gd name="T47" fmla="*/ 105 h 145"/>
                              <a:gd name="T48" fmla="*/ 140 w 145"/>
                              <a:gd name="T49" fmla="*/ 90 h 145"/>
                              <a:gd name="T50" fmla="*/ 145 w 145"/>
                              <a:gd name="T51" fmla="*/ 70 h 145"/>
                              <a:gd name="T52" fmla="*/ 145 w 145"/>
                              <a:gd name="T53" fmla="*/ 7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145" y="70"/>
                                </a:moveTo>
                                <a:lnTo>
                                  <a:pt x="145" y="70"/>
                                </a:lnTo>
                                <a:lnTo>
                                  <a:pt x="140" y="60"/>
                                </a:lnTo>
                                <a:lnTo>
                                  <a:pt x="135" y="45"/>
                                </a:lnTo>
                                <a:lnTo>
                                  <a:pt x="120" y="30"/>
                                </a:lnTo>
                                <a:lnTo>
                                  <a:pt x="110" y="20"/>
                                </a:lnTo>
                                <a:lnTo>
                                  <a:pt x="75" y="5"/>
                                </a:lnTo>
                                <a:lnTo>
                                  <a:pt x="50" y="0"/>
                                </a:lnTo>
                                <a:lnTo>
                                  <a:pt x="40" y="0"/>
                                </a:lnTo>
                                <a:lnTo>
                                  <a:pt x="30" y="5"/>
                                </a:lnTo>
                                <a:lnTo>
                                  <a:pt x="15" y="20"/>
                                </a:lnTo>
                                <a:lnTo>
                                  <a:pt x="5" y="45"/>
                                </a:lnTo>
                                <a:lnTo>
                                  <a:pt x="0" y="70"/>
                                </a:lnTo>
                                <a:lnTo>
                                  <a:pt x="5" y="100"/>
                                </a:lnTo>
                                <a:lnTo>
                                  <a:pt x="15" y="125"/>
                                </a:lnTo>
                                <a:lnTo>
                                  <a:pt x="30" y="140"/>
                                </a:lnTo>
                                <a:lnTo>
                                  <a:pt x="50" y="145"/>
                                </a:lnTo>
                                <a:lnTo>
                                  <a:pt x="75" y="140"/>
                                </a:lnTo>
                                <a:lnTo>
                                  <a:pt x="105" y="125"/>
                                </a:lnTo>
                                <a:lnTo>
                                  <a:pt x="120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40" y="90"/>
                                </a:lnTo>
                                <a:lnTo>
                                  <a:pt x="145" y="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Freeform 3689"/>
                        <wps:cNvSpPr>
                          <a:spLocks/>
                        </wps:cNvSpPr>
                        <wps:spPr bwMode="auto">
                          <a:xfrm>
                            <a:off x="664" y="1890"/>
                            <a:ext cx="20" cy="511"/>
                          </a:xfrm>
                          <a:custGeom>
                            <a:avLst/>
                            <a:gdLst>
                              <a:gd name="T0" fmla="*/ 0 w 20"/>
                              <a:gd name="T1" fmla="*/ 511 h 511"/>
                              <a:gd name="T2" fmla="*/ 0 w 20"/>
                              <a:gd name="T3" fmla="*/ 511 h 511"/>
                              <a:gd name="T4" fmla="*/ 10 w 20"/>
                              <a:gd name="T5" fmla="*/ 486 h 511"/>
                              <a:gd name="T6" fmla="*/ 20 w 20"/>
                              <a:gd name="T7" fmla="*/ 440 h 511"/>
                              <a:gd name="T8" fmla="*/ 20 w 20"/>
                              <a:gd name="T9" fmla="*/ 405 h 511"/>
                              <a:gd name="T10" fmla="*/ 20 w 20"/>
                              <a:gd name="T11" fmla="*/ 365 h 511"/>
                              <a:gd name="T12" fmla="*/ 10 w 20"/>
                              <a:gd name="T13" fmla="*/ 315 h 511"/>
                              <a:gd name="T14" fmla="*/ 0 w 20"/>
                              <a:gd name="T15" fmla="*/ 255 h 511"/>
                              <a:gd name="T16" fmla="*/ 0 w 20"/>
                              <a:gd name="T17" fmla="*/ 255 h 511"/>
                              <a:gd name="T18" fmla="*/ 0 w 20"/>
                              <a:gd name="T19" fmla="*/ 255 h 511"/>
                              <a:gd name="T20" fmla="*/ 10 w 20"/>
                              <a:gd name="T21" fmla="*/ 190 h 511"/>
                              <a:gd name="T22" fmla="*/ 15 w 20"/>
                              <a:gd name="T23" fmla="*/ 140 h 511"/>
                              <a:gd name="T24" fmla="*/ 20 w 20"/>
                              <a:gd name="T25" fmla="*/ 100 h 511"/>
                              <a:gd name="T26" fmla="*/ 20 w 20"/>
                              <a:gd name="T27" fmla="*/ 65 h 511"/>
                              <a:gd name="T28" fmla="*/ 10 w 20"/>
                              <a:gd name="T29" fmla="*/ 20 h 511"/>
                              <a:gd name="T30" fmla="*/ 0 w 20"/>
                              <a:gd name="T31" fmla="*/ 0 h 5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1">
                                <a:moveTo>
                                  <a:pt x="0" y="511"/>
                                </a:moveTo>
                                <a:lnTo>
                                  <a:pt x="0" y="511"/>
                                </a:lnTo>
                                <a:lnTo>
                                  <a:pt x="10" y="486"/>
                                </a:lnTo>
                                <a:lnTo>
                                  <a:pt x="20" y="440"/>
                                </a:lnTo>
                                <a:lnTo>
                                  <a:pt x="20" y="405"/>
                                </a:lnTo>
                                <a:lnTo>
                                  <a:pt x="20" y="365"/>
                                </a:lnTo>
                                <a:lnTo>
                                  <a:pt x="10" y="315"/>
                                </a:lnTo>
                                <a:lnTo>
                                  <a:pt x="0" y="255"/>
                                </a:lnTo>
                                <a:lnTo>
                                  <a:pt x="10" y="190"/>
                                </a:lnTo>
                                <a:lnTo>
                                  <a:pt x="15" y="140"/>
                                </a:lnTo>
                                <a:lnTo>
                                  <a:pt x="20" y="100"/>
                                </a:lnTo>
                                <a:lnTo>
                                  <a:pt x="20" y="65"/>
                                </a:lnTo>
                                <a:lnTo>
                                  <a:pt x="10" y="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Freeform 3690"/>
                        <wps:cNvSpPr>
                          <a:spLocks/>
                        </wps:cNvSpPr>
                        <wps:spPr bwMode="auto">
                          <a:xfrm>
                            <a:off x="664" y="1890"/>
                            <a:ext cx="45" cy="511"/>
                          </a:xfrm>
                          <a:custGeom>
                            <a:avLst/>
                            <a:gdLst>
                              <a:gd name="T0" fmla="*/ 0 w 45"/>
                              <a:gd name="T1" fmla="*/ 511 h 511"/>
                              <a:gd name="T2" fmla="*/ 0 w 45"/>
                              <a:gd name="T3" fmla="*/ 511 h 511"/>
                              <a:gd name="T4" fmla="*/ 15 w 45"/>
                              <a:gd name="T5" fmla="*/ 470 h 511"/>
                              <a:gd name="T6" fmla="*/ 25 w 45"/>
                              <a:gd name="T7" fmla="*/ 420 h 511"/>
                              <a:gd name="T8" fmla="*/ 35 w 45"/>
                              <a:gd name="T9" fmla="*/ 355 h 511"/>
                              <a:gd name="T10" fmla="*/ 45 w 45"/>
                              <a:gd name="T11" fmla="*/ 280 h 511"/>
                              <a:gd name="T12" fmla="*/ 40 w 45"/>
                              <a:gd name="T13" fmla="*/ 195 h 511"/>
                              <a:gd name="T14" fmla="*/ 35 w 45"/>
                              <a:gd name="T15" fmla="*/ 145 h 511"/>
                              <a:gd name="T16" fmla="*/ 30 w 45"/>
                              <a:gd name="T17" fmla="*/ 100 h 511"/>
                              <a:gd name="T18" fmla="*/ 15 w 45"/>
                              <a:gd name="T19" fmla="*/ 50 h 511"/>
                              <a:gd name="T20" fmla="*/ 0 w 45"/>
                              <a:gd name="T21" fmla="*/ 0 h 5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1">
                                <a:moveTo>
                                  <a:pt x="0" y="511"/>
                                </a:moveTo>
                                <a:lnTo>
                                  <a:pt x="0" y="511"/>
                                </a:lnTo>
                                <a:lnTo>
                                  <a:pt x="15" y="470"/>
                                </a:lnTo>
                                <a:lnTo>
                                  <a:pt x="25" y="420"/>
                                </a:lnTo>
                                <a:lnTo>
                                  <a:pt x="35" y="355"/>
                                </a:lnTo>
                                <a:lnTo>
                                  <a:pt x="45" y="280"/>
                                </a:lnTo>
                                <a:lnTo>
                                  <a:pt x="40" y="195"/>
                                </a:lnTo>
                                <a:lnTo>
                                  <a:pt x="35" y="145"/>
                                </a:lnTo>
                                <a:lnTo>
                                  <a:pt x="30" y="100"/>
                                </a:lnTo>
                                <a:lnTo>
                                  <a:pt x="15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Line 3691"/>
                        <wps:cNvCnPr/>
                        <wps:spPr bwMode="auto">
                          <a:xfrm flipV="1">
                            <a:off x="759" y="1885"/>
                            <a:ext cx="1" cy="516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" name="Line 3692"/>
                        <wps:cNvCnPr/>
                        <wps:spPr bwMode="auto">
                          <a:xfrm flipV="1">
                            <a:off x="789" y="1885"/>
                            <a:ext cx="1" cy="516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" name="Freeform 3693"/>
                        <wps:cNvSpPr>
                          <a:spLocks/>
                        </wps:cNvSpPr>
                        <wps:spPr bwMode="auto">
                          <a:xfrm>
                            <a:off x="415" y="1360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10 h 50"/>
                              <a:gd name="T2" fmla="*/ 249 w 249"/>
                              <a:gd name="T3" fmla="*/ 10 h 50"/>
                              <a:gd name="T4" fmla="*/ 239 w 249"/>
                              <a:gd name="T5" fmla="*/ 25 h 50"/>
                              <a:gd name="T6" fmla="*/ 224 w 249"/>
                              <a:gd name="T7" fmla="*/ 35 h 50"/>
                              <a:gd name="T8" fmla="*/ 199 w 249"/>
                              <a:gd name="T9" fmla="*/ 45 h 50"/>
                              <a:gd name="T10" fmla="*/ 169 w 249"/>
                              <a:gd name="T11" fmla="*/ 50 h 50"/>
                              <a:gd name="T12" fmla="*/ 139 w 249"/>
                              <a:gd name="T13" fmla="*/ 45 h 50"/>
                              <a:gd name="T14" fmla="*/ 114 w 249"/>
                              <a:gd name="T15" fmla="*/ 35 h 50"/>
                              <a:gd name="T16" fmla="*/ 94 w 249"/>
                              <a:gd name="T17" fmla="*/ 25 h 50"/>
                              <a:gd name="T18" fmla="*/ 64 w 249"/>
                              <a:gd name="T19" fmla="*/ 5 h 50"/>
                              <a:gd name="T20" fmla="*/ 64 w 249"/>
                              <a:gd name="T21" fmla="*/ 5 h 50"/>
                              <a:gd name="T22" fmla="*/ 59 w 249"/>
                              <a:gd name="T23" fmla="*/ 0 h 50"/>
                              <a:gd name="T24" fmla="*/ 49 w 249"/>
                              <a:gd name="T25" fmla="*/ 5 h 50"/>
                              <a:gd name="T26" fmla="*/ 34 w 249"/>
                              <a:gd name="T27" fmla="*/ 20 h 50"/>
                              <a:gd name="T28" fmla="*/ 14 w 249"/>
                              <a:gd name="T29" fmla="*/ 50 h 50"/>
                              <a:gd name="T30" fmla="*/ 0 w 249"/>
                              <a:gd name="T31" fmla="*/ 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10"/>
                                </a:moveTo>
                                <a:lnTo>
                                  <a:pt x="249" y="10"/>
                                </a:lnTo>
                                <a:lnTo>
                                  <a:pt x="239" y="25"/>
                                </a:lnTo>
                                <a:lnTo>
                                  <a:pt x="224" y="35"/>
                                </a:lnTo>
                                <a:lnTo>
                                  <a:pt x="199" y="45"/>
                                </a:lnTo>
                                <a:lnTo>
                                  <a:pt x="169" y="50"/>
                                </a:lnTo>
                                <a:lnTo>
                                  <a:pt x="139" y="45"/>
                                </a:lnTo>
                                <a:lnTo>
                                  <a:pt x="114" y="35"/>
                                </a:lnTo>
                                <a:lnTo>
                                  <a:pt x="94" y="25"/>
                                </a:lnTo>
                                <a:lnTo>
                                  <a:pt x="64" y="5"/>
                                </a:lnTo>
                                <a:lnTo>
                                  <a:pt x="59" y="0"/>
                                </a:lnTo>
                                <a:lnTo>
                                  <a:pt x="49" y="5"/>
                                </a:lnTo>
                                <a:lnTo>
                                  <a:pt x="34" y="20"/>
                                </a:lnTo>
                                <a:lnTo>
                                  <a:pt x="14" y="50"/>
                                </a:lnTo>
                                <a:lnTo>
                                  <a:pt x="0" y="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reeform 3694"/>
                        <wps:cNvSpPr>
                          <a:spLocks/>
                        </wps:cNvSpPr>
                        <wps:spPr bwMode="auto">
                          <a:xfrm>
                            <a:off x="415" y="1835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45 h 50"/>
                              <a:gd name="T2" fmla="*/ 249 w 249"/>
                              <a:gd name="T3" fmla="*/ 45 h 50"/>
                              <a:gd name="T4" fmla="*/ 224 w 249"/>
                              <a:gd name="T5" fmla="*/ 25 h 50"/>
                              <a:gd name="T6" fmla="*/ 199 w 249"/>
                              <a:gd name="T7" fmla="*/ 10 h 50"/>
                              <a:gd name="T8" fmla="*/ 169 w 249"/>
                              <a:gd name="T9" fmla="*/ 5 h 50"/>
                              <a:gd name="T10" fmla="*/ 139 w 249"/>
                              <a:gd name="T11" fmla="*/ 10 h 50"/>
                              <a:gd name="T12" fmla="*/ 114 w 249"/>
                              <a:gd name="T13" fmla="*/ 15 h 50"/>
                              <a:gd name="T14" fmla="*/ 94 w 249"/>
                              <a:gd name="T15" fmla="*/ 25 h 50"/>
                              <a:gd name="T16" fmla="*/ 64 w 249"/>
                              <a:gd name="T17" fmla="*/ 45 h 50"/>
                              <a:gd name="T18" fmla="*/ 64 w 249"/>
                              <a:gd name="T19" fmla="*/ 45 h 50"/>
                              <a:gd name="T20" fmla="*/ 59 w 249"/>
                              <a:gd name="T21" fmla="*/ 50 h 50"/>
                              <a:gd name="T22" fmla="*/ 54 w 249"/>
                              <a:gd name="T23" fmla="*/ 45 h 50"/>
                              <a:gd name="T24" fmla="*/ 34 w 249"/>
                              <a:gd name="T25" fmla="*/ 30 h 50"/>
                              <a:gd name="T26" fmla="*/ 14 w 249"/>
                              <a:gd name="T27" fmla="*/ 0 h 50"/>
                              <a:gd name="T28" fmla="*/ 0 w 249"/>
                              <a:gd name="T29" fmla="*/ 5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45"/>
                                </a:moveTo>
                                <a:lnTo>
                                  <a:pt x="249" y="45"/>
                                </a:lnTo>
                                <a:lnTo>
                                  <a:pt x="224" y="25"/>
                                </a:lnTo>
                                <a:lnTo>
                                  <a:pt x="199" y="10"/>
                                </a:lnTo>
                                <a:lnTo>
                                  <a:pt x="169" y="5"/>
                                </a:lnTo>
                                <a:lnTo>
                                  <a:pt x="139" y="10"/>
                                </a:lnTo>
                                <a:lnTo>
                                  <a:pt x="114" y="15"/>
                                </a:lnTo>
                                <a:lnTo>
                                  <a:pt x="94" y="25"/>
                                </a:lnTo>
                                <a:lnTo>
                                  <a:pt x="64" y="45"/>
                                </a:lnTo>
                                <a:lnTo>
                                  <a:pt x="59" y="50"/>
                                </a:lnTo>
                                <a:lnTo>
                                  <a:pt x="54" y="45"/>
                                </a:lnTo>
                                <a:lnTo>
                                  <a:pt x="34" y="30"/>
                                </a:lnTo>
                                <a:lnTo>
                                  <a:pt x="14" y="0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reeform 3695"/>
                        <wps:cNvSpPr>
                          <a:spLocks/>
                        </wps:cNvSpPr>
                        <wps:spPr bwMode="auto">
                          <a:xfrm>
                            <a:off x="420" y="1405"/>
                            <a:ext cx="244" cy="435"/>
                          </a:xfrm>
                          <a:custGeom>
                            <a:avLst/>
                            <a:gdLst>
                              <a:gd name="T0" fmla="*/ 244 w 244"/>
                              <a:gd name="T1" fmla="*/ 220 h 435"/>
                              <a:gd name="T2" fmla="*/ 244 w 244"/>
                              <a:gd name="T3" fmla="*/ 220 h 435"/>
                              <a:gd name="T4" fmla="*/ 239 w 244"/>
                              <a:gd name="T5" fmla="*/ 135 h 435"/>
                              <a:gd name="T6" fmla="*/ 234 w 244"/>
                              <a:gd name="T7" fmla="*/ 100 h 435"/>
                              <a:gd name="T8" fmla="*/ 229 w 244"/>
                              <a:gd name="T9" fmla="*/ 65 h 435"/>
                              <a:gd name="T10" fmla="*/ 214 w 244"/>
                              <a:gd name="T11" fmla="*/ 40 h 435"/>
                              <a:gd name="T12" fmla="*/ 199 w 244"/>
                              <a:gd name="T13" fmla="*/ 20 h 435"/>
                              <a:gd name="T14" fmla="*/ 179 w 244"/>
                              <a:gd name="T15" fmla="*/ 5 h 435"/>
                              <a:gd name="T16" fmla="*/ 149 w 244"/>
                              <a:gd name="T17" fmla="*/ 0 h 435"/>
                              <a:gd name="T18" fmla="*/ 149 w 244"/>
                              <a:gd name="T19" fmla="*/ 0 h 435"/>
                              <a:gd name="T20" fmla="*/ 119 w 244"/>
                              <a:gd name="T21" fmla="*/ 5 h 435"/>
                              <a:gd name="T22" fmla="*/ 94 w 244"/>
                              <a:gd name="T23" fmla="*/ 15 h 435"/>
                              <a:gd name="T24" fmla="*/ 69 w 244"/>
                              <a:gd name="T25" fmla="*/ 35 h 435"/>
                              <a:gd name="T26" fmla="*/ 44 w 244"/>
                              <a:gd name="T27" fmla="*/ 65 h 435"/>
                              <a:gd name="T28" fmla="*/ 24 w 244"/>
                              <a:gd name="T29" fmla="*/ 95 h 435"/>
                              <a:gd name="T30" fmla="*/ 14 w 244"/>
                              <a:gd name="T31" fmla="*/ 135 h 435"/>
                              <a:gd name="T32" fmla="*/ 4 w 244"/>
                              <a:gd name="T33" fmla="*/ 175 h 435"/>
                              <a:gd name="T34" fmla="*/ 0 w 244"/>
                              <a:gd name="T35" fmla="*/ 220 h 435"/>
                              <a:gd name="T36" fmla="*/ 0 w 244"/>
                              <a:gd name="T37" fmla="*/ 220 h 435"/>
                              <a:gd name="T38" fmla="*/ 4 w 244"/>
                              <a:gd name="T39" fmla="*/ 265 h 435"/>
                              <a:gd name="T40" fmla="*/ 14 w 244"/>
                              <a:gd name="T41" fmla="*/ 305 h 435"/>
                              <a:gd name="T42" fmla="*/ 24 w 244"/>
                              <a:gd name="T43" fmla="*/ 340 h 435"/>
                              <a:gd name="T44" fmla="*/ 44 w 244"/>
                              <a:gd name="T45" fmla="*/ 370 h 435"/>
                              <a:gd name="T46" fmla="*/ 69 w 244"/>
                              <a:gd name="T47" fmla="*/ 400 h 435"/>
                              <a:gd name="T48" fmla="*/ 94 w 244"/>
                              <a:gd name="T49" fmla="*/ 420 h 435"/>
                              <a:gd name="T50" fmla="*/ 119 w 244"/>
                              <a:gd name="T51" fmla="*/ 430 h 435"/>
                              <a:gd name="T52" fmla="*/ 149 w 244"/>
                              <a:gd name="T53" fmla="*/ 435 h 435"/>
                              <a:gd name="T54" fmla="*/ 149 w 244"/>
                              <a:gd name="T55" fmla="*/ 435 h 435"/>
                              <a:gd name="T56" fmla="*/ 179 w 244"/>
                              <a:gd name="T57" fmla="*/ 435 h 435"/>
                              <a:gd name="T58" fmla="*/ 199 w 244"/>
                              <a:gd name="T59" fmla="*/ 420 h 435"/>
                              <a:gd name="T60" fmla="*/ 214 w 244"/>
                              <a:gd name="T61" fmla="*/ 400 h 435"/>
                              <a:gd name="T62" fmla="*/ 229 w 244"/>
                              <a:gd name="T63" fmla="*/ 375 h 435"/>
                              <a:gd name="T64" fmla="*/ 234 w 244"/>
                              <a:gd name="T65" fmla="*/ 340 h 435"/>
                              <a:gd name="T66" fmla="*/ 239 w 244"/>
                              <a:gd name="T67" fmla="*/ 305 h 435"/>
                              <a:gd name="T68" fmla="*/ 244 w 244"/>
                              <a:gd name="T69" fmla="*/ 220 h 435"/>
                              <a:gd name="T70" fmla="*/ 244 w 244"/>
                              <a:gd name="T71" fmla="*/ 220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244" y="220"/>
                                </a:moveTo>
                                <a:lnTo>
                                  <a:pt x="244" y="220"/>
                                </a:lnTo>
                                <a:lnTo>
                                  <a:pt x="239" y="135"/>
                                </a:lnTo>
                                <a:lnTo>
                                  <a:pt x="234" y="100"/>
                                </a:lnTo>
                                <a:lnTo>
                                  <a:pt x="229" y="65"/>
                                </a:lnTo>
                                <a:lnTo>
                                  <a:pt x="214" y="40"/>
                                </a:lnTo>
                                <a:lnTo>
                                  <a:pt x="199" y="20"/>
                                </a:lnTo>
                                <a:lnTo>
                                  <a:pt x="179" y="5"/>
                                </a:lnTo>
                                <a:lnTo>
                                  <a:pt x="149" y="0"/>
                                </a:lnTo>
                                <a:lnTo>
                                  <a:pt x="119" y="5"/>
                                </a:lnTo>
                                <a:lnTo>
                                  <a:pt x="94" y="15"/>
                                </a:lnTo>
                                <a:lnTo>
                                  <a:pt x="69" y="35"/>
                                </a:lnTo>
                                <a:lnTo>
                                  <a:pt x="44" y="65"/>
                                </a:lnTo>
                                <a:lnTo>
                                  <a:pt x="24" y="95"/>
                                </a:lnTo>
                                <a:lnTo>
                                  <a:pt x="14" y="135"/>
                                </a:lnTo>
                                <a:lnTo>
                                  <a:pt x="4" y="175"/>
                                </a:lnTo>
                                <a:lnTo>
                                  <a:pt x="0" y="220"/>
                                </a:lnTo>
                                <a:lnTo>
                                  <a:pt x="4" y="265"/>
                                </a:lnTo>
                                <a:lnTo>
                                  <a:pt x="14" y="305"/>
                                </a:lnTo>
                                <a:lnTo>
                                  <a:pt x="24" y="340"/>
                                </a:lnTo>
                                <a:lnTo>
                                  <a:pt x="44" y="370"/>
                                </a:lnTo>
                                <a:lnTo>
                                  <a:pt x="69" y="400"/>
                                </a:lnTo>
                                <a:lnTo>
                                  <a:pt x="94" y="420"/>
                                </a:lnTo>
                                <a:lnTo>
                                  <a:pt x="119" y="430"/>
                                </a:lnTo>
                                <a:lnTo>
                                  <a:pt x="149" y="435"/>
                                </a:lnTo>
                                <a:lnTo>
                                  <a:pt x="179" y="435"/>
                                </a:lnTo>
                                <a:lnTo>
                                  <a:pt x="199" y="420"/>
                                </a:lnTo>
                                <a:lnTo>
                                  <a:pt x="214" y="400"/>
                                </a:lnTo>
                                <a:lnTo>
                                  <a:pt x="229" y="375"/>
                                </a:lnTo>
                                <a:lnTo>
                                  <a:pt x="234" y="340"/>
                                </a:lnTo>
                                <a:lnTo>
                                  <a:pt x="239" y="305"/>
                                </a:lnTo>
                                <a:lnTo>
                                  <a:pt x="244" y="2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reeform 3696"/>
                        <wps:cNvSpPr>
                          <a:spLocks/>
                        </wps:cNvSpPr>
                        <wps:spPr bwMode="auto">
                          <a:xfrm>
                            <a:off x="469" y="1475"/>
                            <a:ext cx="195" cy="300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50 h 300"/>
                              <a:gd name="T2" fmla="*/ 195 w 195"/>
                              <a:gd name="T3" fmla="*/ 150 h 300"/>
                              <a:gd name="T4" fmla="*/ 195 w 195"/>
                              <a:gd name="T5" fmla="*/ 120 h 300"/>
                              <a:gd name="T6" fmla="*/ 190 w 195"/>
                              <a:gd name="T7" fmla="*/ 90 h 300"/>
                              <a:gd name="T8" fmla="*/ 180 w 195"/>
                              <a:gd name="T9" fmla="*/ 65 h 300"/>
                              <a:gd name="T10" fmla="*/ 170 w 195"/>
                              <a:gd name="T11" fmla="*/ 45 h 300"/>
                              <a:gd name="T12" fmla="*/ 155 w 195"/>
                              <a:gd name="T13" fmla="*/ 25 h 300"/>
                              <a:gd name="T14" fmla="*/ 140 w 195"/>
                              <a:gd name="T15" fmla="*/ 10 h 300"/>
                              <a:gd name="T16" fmla="*/ 120 w 195"/>
                              <a:gd name="T17" fmla="*/ 5 h 300"/>
                              <a:gd name="T18" fmla="*/ 100 w 195"/>
                              <a:gd name="T19" fmla="*/ 0 h 300"/>
                              <a:gd name="T20" fmla="*/ 100 w 195"/>
                              <a:gd name="T21" fmla="*/ 0 h 300"/>
                              <a:gd name="T22" fmla="*/ 80 w 195"/>
                              <a:gd name="T23" fmla="*/ 0 h 300"/>
                              <a:gd name="T24" fmla="*/ 60 w 195"/>
                              <a:gd name="T25" fmla="*/ 10 h 300"/>
                              <a:gd name="T26" fmla="*/ 45 w 195"/>
                              <a:gd name="T27" fmla="*/ 25 h 300"/>
                              <a:gd name="T28" fmla="*/ 30 w 195"/>
                              <a:gd name="T29" fmla="*/ 40 h 300"/>
                              <a:gd name="T30" fmla="*/ 15 w 195"/>
                              <a:gd name="T31" fmla="*/ 65 h 300"/>
                              <a:gd name="T32" fmla="*/ 5 w 195"/>
                              <a:gd name="T33" fmla="*/ 90 h 300"/>
                              <a:gd name="T34" fmla="*/ 0 w 195"/>
                              <a:gd name="T35" fmla="*/ 120 h 300"/>
                              <a:gd name="T36" fmla="*/ 0 w 195"/>
                              <a:gd name="T37" fmla="*/ 150 h 300"/>
                              <a:gd name="T38" fmla="*/ 0 w 195"/>
                              <a:gd name="T39" fmla="*/ 150 h 300"/>
                              <a:gd name="T40" fmla="*/ 0 w 195"/>
                              <a:gd name="T41" fmla="*/ 180 h 300"/>
                              <a:gd name="T42" fmla="*/ 5 w 195"/>
                              <a:gd name="T43" fmla="*/ 205 h 300"/>
                              <a:gd name="T44" fmla="*/ 15 w 195"/>
                              <a:gd name="T45" fmla="*/ 230 h 300"/>
                              <a:gd name="T46" fmla="*/ 30 w 195"/>
                              <a:gd name="T47" fmla="*/ 255 h 300"/>
                              <a:gd name="T48" fmla="*/ 45 w 195"/>
                              <a:gd name="T49" fmla="*/ 270 h 300"/>
                              <a:gd name="T50" fmla="*/ 60 w 195"/>
                              <a:gd name="T51" fmla="*/ 285 h 300"/>
                              <a:gd name="T52" fmla="*/ 80 w 195"/>
                              <a:gd name="T53" fmla="*/ 295 h 300"/>
                              <a:gd name="T54" fmla="*/ 100 w 195"/>
                              <a:gd name="T55" fmla="*/ 300 h 300"/>
                              <a:gd name="T56" fmla="*/ 100 w 195"/>
                              <a:gd name="T57" fmla="*/ 300 h 300"/>
                              <a:gd name="T58" fmla="*/ 120 w 195"/>
                              <a:gd name="T59" fmla="*/ 295 h 300"/>
                              <a:gd name="T60" fmla="*/ 140 w 195"/>
                              <a:gd name="T61" fmla="*/ 285 h 300"/>
                              <a:gd name="T62" fmla="*/ 155 w 195"/>
                              <a:gd name="T63" fmla="*/ 275 h 300"/>
                              <a:gd name="T64" fmla="*/ 170 w 195"/>
                              <a:gd name="T65" fmla="*/ 255 h 300"/>
                              <a:gd name="T66" fmla="*/ 180 w 195"/>
                              <a:gd name="T67" fmla="*/ 235 h 300"/>
                              <a:gd name="T68" fmla="*/ 190 w 195"/>
                              <a:gd name="T69" fmla="*/ 205 h 300"/>
                              <a:gd name="T70" fmla="*/ 195 w 195"/>
                              <a:gd name="T71" fmla="*/ 180 h 300"/>
                              <a:gd name="T72" fmla="*/ 195 w 195"/>
                              <a:gd name="T73" fmla="*/ 150 h 300"/>
                              <a:gd name="T74" fmla="*/ 195 w 195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5" h="300">
                                <a:moveTo>
                                  <a:pt x="195" y="150"/>
                                </a:moveTo>
                                <a:lnTo>
                                  <a:pt x="195" y="150"/>
                                </a:lnTo>
                                <a:lnTo>
                                  <a:pt x="195" y="120"/>
                                </a:lnTo>
                                <a:lnTo>
                                  <a:pt x="190" y="90"/>
                                </a:lnTo>
                                <a:lnTo>
                                  <a:pt x="180" y="65"/>
                                </a:lnTo>
                                <a:lnTo>
                                  <a:pt x="170" y="45"/>
                                </a:lnTo>
                                <a:lnTo>
                                  <a:pt x="155" y="25"/>
                                </a:lnTo>
                                <a:lnTo>
                                  <a:pt x="140" y="10"/>
                                </a:lnTo>
                                <a:lnTo>
                                  <a:pt x="120" y="5"/>
                                </a:lnTo>
                                <a:lnTo>
                                  <a:pt x="100" y="0"/>
                                </a:lnTo>
                                <a:lnTo>
                                  <a:pt x="80" y="0"/>
                                </a:lnTo>
                                <a:lnTo>
                                  <a:pt x="60" y="10"/>
                                </a:lnTo>
                                <a:lnTo>
                                  <a:pt x="45" y="25"/>
                                </a:lnTo>
                                <a:lnTo>
                                  <a:pt x="30" y="40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05"/>
                                </a:lnTo>
                                <a:lnTo>
                                  <a:pt x="15" y="230"/>
                                </a:lnTo>
                                <a:lnTo>
                                  <a:pt x="30" y="255"/>
                                </a:lnTo>
                                <a:lnTo>
                                  <a:pt x="45" y="270"/>
                                </a:lnTo>
                                <a:lnTo>
                                  <a:pt x="60" y="285"/>
                                </a:lnTo>
                                <a:lnTo>
                                  <a:pt x="80" y="295"/>
                                </a:lnTo>
                                <a:lnTo>
                                  <a:pt x="100" y="300"/>
                                </a:lnTo>
                                <a:lnTo>
                                  <a:pt x="120" y="295"/>
                                </a:lnTo>
                                <a:lnTo>
                                  <a:pt x="140" y="285"/>
                                </a:lnTo>
                                <a:lnTo>
                                  <a:pt x="155" y="275"/>
                                </a:lnTo>
                                <a:lnTo>
                                  <a:pt x="170" y="255"/>
                                </a:lnTo>
                                <a:lnTo>
                                  <a:pt x="180" y="235"/>
                                </a:lnTo>
                                <a:lnTo>
                                  <a:pt x="190" y="205"/>
                                </a:lnTo>
                                <a:lnTo>
                                  <a:pt x="195" y="180"/>
                                </a:lnTo>
                                <a:lnTo>
                                  <a:pt x="195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reeform 3697"/>
                        <wps:cNvSpPr>
                          <a:spLocks/>
                        </wps:cNvSpPr>
                        <wps:spPr bwMode="auto">
                          <a:xfrm>
                            <a:off x="499" y="1520"/>
                            <a:ext cx="165" cy="210"/>
                          </a:xfrm>
                          <a:custGeom>
                            <a:avLst/>
                            <a:gdLst>
                              <a:gd name="T0" fmla="*/ 165 w 165"/>
                              <a:gd name="T1" fmla="*/ 105 h 210"/>
                              <a:gd name="T2" fmla="*/ 165 w 165"/>
                              <a:gd name="T3" fmla="*/ 105 h 210"/>
                              <a:gd name="T4" fmla="*/ 160 w 165"/>
                              <a:gd name="T5" fmla="*/ 85 h 210"/>
                              <a:gd name="T6" fmla="*/ 155 w 165"/>
                              <a:gd name="T7" fmla="*/ 65 h 210"/>
                              <a:gd name="T8" fmla="*/ 145 w 165"/>
                              <a:gd name="T9" fmla="*/ 45 h 210"/>
                              <a:gd name="T10" fmla="*/ 135 w 165"/>
                              <a:gd name="T11" fmla="*/ 30 h 210"/>
                              <a:gd name="T12" fmla="*/ 120 w 165"/>
                              <a:gd name="T13" fmla="*/ 20 h 210"/>
                              <a:gd name="T14" fmla="*/ 100 w 165"/>
                              <a:gd name="T15" fmla="*/ 10 h 210"/>
                              <a:gd name="T16" fmla="*/ 85 w 165"/>
                              <a:gd name="T17" fmla="*/ 0 h 210"/>
                              <a:gd name="T18" fmla="*/ 70 w 165"/>
                              <a:gd name="T19" fmla="*/ 0 h 210"/>
                              <a:gd name="T20" fmla="*/ 70 w 165"/>
                              <a:gd name="T21" fmla="*/ 0 h 210"/>
                              <a:gd name="T22" fmla="*/ 55 w 165"/>
                              <a:gd name="T23" fmla="*/ 0 h 210"/>
                              <a:gd name="T24" fmla="*/ 45 w 165"/>
                              <a:gd name="T25" fmla="*/ 5 h 210"/>
                              <a:gd name="T26" fmla="*/ 30 w 165"/>
                              <a:gd name="T27" fmla="*/ 15 h 210"/>
                              <a:gd name="T28" fmla="*/ 20 w 165"/>
                              <a:gd name="T29" fmla="*/ 30 h 210"/>
                              <a:gd name="T30" fmla="*/ 5 w 165"/>
                              <a:gd name="T31" fmla="*/ 60 h 210"/>
                              <a:gd name="T32" fmla="*/ 0 w 165"/>
                              <a:gd name="T33" fmla="*/ 105 h 210"/>
                              <a:gd name="T34" fmla="*/ 0 w 165"/>
                              <a:gd name="T35" fmla="*/ 105 h 210"/>
                              <a:gd name="T36" fmla="*/ 5 w 165"/>
                              <a:gd name="T37" fmla="*/ 145 h 210"/>
                              <a:gd name="T38" fmla="*/ 20 w 165"/>
                              <a:gd name="T39" fmla="*/ 175 h 210"/>
                              <a:gd name="T40" fmla="*/ 30 w 165"/>
                              <a:gd name="T41" fmla="*/ 190 h 210"/>
                              <a:gd name="T42" fmla="*/ 45 w 165"/>
                              <a:gd name="T43" fmla="*/ 200 h 210"/>
                              <a:gd name="T44" fmla="*/ 55 w 165"/>
                              <a:gd name="T45" fmla="*/ 205 h 210"/>
                              <a:gd name="T46" fmla="*/ 70 w 165"/>
                              <a:gd name="T47" fmla="*/ 210 h 210"/>
                              <a:gd name="T48" fmla="*/ 70 w 165"/>
                              <a:gd name="T49" fmla="*/ 210 h 210"/>
                              <a:gd name="T50" fmla="*/ 85 w 165"/>
                              <a:gd name="T51" fmla="*/ 205 h 210"/>
                              <a:gd name="T52" fmla="*/ 100 w 165"/>
                              <a:gd name="T53" fmla="*/ 200 h 210"/>
                              <a:gd name="T54" fmla="*/ 120 w 165"/>
                              <a:gd name="T55" fmla="*/ 190 h 210"/>
                              <a:gd name="T56" fmla="*/ 135 w 165"/>
                              <a:gd name="T57" fmla="*/ 180 h 210"/>
                              <a:gd name="T58" fmla="*/ 145 w 165"/>
                              <a:gd name="T59" fmla="*/ 160 h 210"/>
                              <a:gd name="T60" fmla="*/ 155 w 165"/>
                              <a:gd name="T61" fmla="*/ 145 h 210"/>
                              <a:gd name="T62" fmla="*/ 160 w 165"/>
                              <a:gd name="T63" fmla="*/ 125 h 210"/>
                              <a:gd name="T64" fmla="*/ 165 w 165"/>
                              <a:gd name="T65" fmla="*/ 105 h 210"/>
                              <a:gd name="T66" fmla="*/ 165 w 165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5" h="210">
                                <a:moveTo>
                                  <a:pt x="165" y="105"/>
                                </a:moveTo>
                                <a:lnTo>
                                  <a:pt x="165" y="105"/>
                                </a:lnTo>
                                <a:lnTo>
                                  <a:pt x="160" y="85"/>
                                </a:lnTo>
                                <a:lnTo>
                                  <a:pt x="155" y="65"/>
                                </a:lnTo>
                                <a:lnTo>
                                  <a:pt x="145" y="45"/>
                                </a:lnTo>
                                <a:lnTo>
                                  <a:pt x="135" y="30"/>
                                </a:lnTo>
                                <a:lnTo>
                                  <a:pt x="120" y="20"/>
                                </a:lnTo>
                                <a:lnTo>
                                  <a:pt x="100" y="10"/>
                                </a:lnTo>
                                <a:lnTo>
                                  <a:pt x="85" y="0"/>
                                </a:lnTo>
                                <a:lnTo>
                                  <a:pt x="70" y="0"/>
                                </a:lnTo>
                                <a:lnTo>
                                  <a:pt x="55" y="0"/>
                                </a:lnTo>
                                <a:lnTo>
                                  <a:pt x="45" y="5"/>
                                </a:lnTo>
                                <a:lnTo>
                                  <a:pt x="30" y="15"/>
                                </a:lnTo>
                                <a:lnTo>
                                  <a:pt x="20" y="30"/>
                                </a:lnTo>
                                <a:lnTo>
                                  <a:pt x="5" y="60"/>
                                </a:lnTo>
                                <a:lnTo>
                                  <a:pt x="0" y="105"/>
                                </a:lnTo>
                                <a:lnTo>
                                  <a:pt x="5" y="145"/>
                                </a:lnTo>
                                <a:lnTo>
                                  <a:pt x="20" y="175"/>
                                </a:lnTo>
                                <a:lnTo>
                                  <a:pt x="30" y="190"/>
                                </a:lnTo>
                                <a:lnTo>
                                  <a:pt x="45" y="200"/>
                                </a:lnTo>
                                <a:lnTo>
                                  <a:pt x="55" y="205"/>
                                </a:lnTo>
                                <a:lnTo>
                                  <a:pt x="70" y="210"/>
                                </a:lnTo>
                                <a:lnTo>
                                  <a:pt x="85" y="205"/>
                                </a:lnTo>
                                <a:lnTo>
                                  <a:pt x="100" y="200"/>
                                </a:lnTo>
                                <a:lnTo>
                                  <a:pt x="120" y="190"/>
                                </a:lnTo>
                                <a:lnTo>
                                  <a:pt x="135" y="180"/>
                                </a:lnTo>
                                <a:lnTo>
                                  <a:pt x="145" y="160"/>
                                </a:lnTo>
                                <a:lnTo>
                                  <a:pt x="155" y="145"/>
                                </a:lnTo>
                                <a:lnTo>
                                  <a:pt x="160" y="125"/>
                                </a:lnTo>
                                <a:lnTo>
                                  <a:pt x="165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Freeform 3698"/>
                        <wps:cNvSpPr>
                          <a:spLocks/>
                        </wps:cNvSpPr>
                        <wps:spPr bwMode="auto">
                          <a:xfrm>
                            <a:off x="519" y="1550"/>
                            <a:ext cx="145" cy="145"/>
                          </a:xfrm>
                          <a:custGeom>
                            <a:avLst/>
                            <a:gdLst>
                              <a:gd name="T0" fmla="*/ 145 w 145"/>
                              <a:gd name="T1" fmla="*/ 75 h 145"/>
                              <a:gd name="T2" fmla="*/ 145 w 145"/>
                              <a:gd name="T3" fmla="*/ 75 h 145"/>
                              <a:gd name="T4" fmla="*/ 140 w 145"/>
                              <a:gd name="T5" fmla="*/ 60 h 145"/>
                              <a:gd name="T6" fmla="*/ 135 w 145"/>
                              <a:gd name="T7" fmla="*/ 45 h 145"/>
                              <a:gd name="T8" fmla="*/ 120 w 145"/>
                              <a:gd name="T9" fmla="*/ 35 h 145"/>
                              <a:gd name="T10" fmla="*/ 110 w 145"/>
                              <a:gd name="T11" fmla="*/ 20 h 145"/>
                              <a:gd name="T12" fmla="*/ 75 w 145"/>
                              <a:gd name="T13" fmla="*/ 5 h 145"/>
                              <a:gd name="T14" fmla="*/ 50 w 145"/>
                              <a:gd name="T15" fmla="*/ 0 h 145"/>
                              <a:gd name="T16" fmla="*/ 50 w 145"/>
                              <a:gd name="T17" fmla="*/ 0 h 145"/>
                              <a:gd name="T18" fmla="*/ 40 w 145"/>
                              <a:gd name="T19" fmla="*/ 0 h 145"/>
                              <a:gd name="T20" fmla="*/ 30 w 145"/>
                              <a:gd name="T21" fmla="*/ 5 h 145"/>
                              <a:gd name="T22" fmla="*/ 15 w 145"/>
                              <a:gd name="T23" fmla="*/ 20 h 145"/>
                              <a:gd name="T24" fmla="*/ 5 w 145"/>
                              <a:gd name="T25" fmla="*/ 45 h 145"/>
                              <a:gd name="T26" fmla="*/ 0 w 145"/>
                              <a:gd name="T27" fmla="*/ 75 h 145"/>
                              <a:gd name="T28" fmla="*/ 0 w 145"/>
                              <a:gd name="T29" fmla="*/ 75 h 145"/>
                              <a:gd name="T30" fmla="*/ 5 w 145"/>
                              <a:gd name="T31" fmla="*/ 100 h 145"/>
                              <a:gd name="T32" fmla="*/ 15 w 145"/>
                              <a:gd name="T33" fmla="*/ 125 h 145"/>
                              <a:gd name="T34" fmla="*/ 30 w 145"/>
                              <a:gd name="T35" fmla="*/ 140 h 145"/>
                              <a:gd name="T36" fmla="*/ 50 w 145"/>
                              <a:gd name="T37" fmla="*/ 145 h 145"/>
                              <a:gd name="T38" fmla="*/ 50 w 145"/>
                              <a:gd name="T39" fmla="*/ 145 h 145"/>
                              <a:gd name="T40" fmla="*/ 75 w 145"/>
                              <a:gd name="T41" fmla="*/ 140 h 145"/>
                              <a:gd name="T42" fmla="*/ 105 w 145"/>
                              <a:gd name="T43" fmla="*/ 130 h 145"/>
                              <a:gd name="T44" fmla="*/ 120 w 145"/>
                              <a:gd name="T45" fmla="*/ 115 h 145"/>
                              <a:gd name="T46" fmla="*/ 135 w 145"/>
                              <a:gd name="T47" fmla="*/ 105 h 145"/>
                              <a:gd name="T48" fmla="*/ 140 w 145"/>
                              <a:gd name="T49" fmla="*/ 90 h 145"/>
                              <a:gd name="T50" fmla="*/ 145 w 145"/>
                              <a:gd name="T51" fmla="*/ 75 h 145"/>
                              <a:gd name="T52" fmla="*/ 145 w 145"/>
                              <a:gd name="T53" fmla="*/ 7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145" y="75"/>
                                </a:moveTo>
                                <a:lnTo>
                                  <a:pt x="145" y="75"/>
                                </a:lnTo>
                                <a:lnTo>
                                  <a:pt x="140" y="60"/>
                                </a:lnTo>
                                <a:lnTo>
                                  <a:pt x="135" y="45"/>
                                </a:lnTo>
                                <a:lnTo>
                                  <a:pt x="120" y="35"/>
                                </a:lnTo>
                                <a:lnTo>
                                  <a:pt x="110" y="20"/>
                                </a:lnTo>
                                <a:lnTo>
                                  <a:pt x="75" y="5"/>
                                </a:lnTo>
                                <a:lnTo>
                                  <a:pt x="50" y="0"/>
                                </a:lnTo>
                                <a:lnTo>
                                  <a:pt x="40" y="0"/>
                                </a:lnTo>
                                <a:lnTo>
                                  <a:pt x="30" y="5"/>
                                </a:lnTo>
                                <a:lnTo>
                                  <a:pt x="15" y="20"/>
                                </a:lnTo>
                                <a:lnTo>
                                  <a:pt x="5" y="45"/>
                                </a:lnTo>
                                <a:lnTo>
                                  <a:pt x="0" y="75"/>
                                </a:lnTo>
                                <a:lnTo>
                                  <a:pt x="5" y="100"/>
                                </a:lnTo>
                                <a:lnTo>
                                  <a:pt x="15" y="125"/>
                                </a:lnTo>
                                <a:lnTo>
                                  <a:pt x="30" y="140"/>
                                </a:lnTo>
                                <a:lnTo>
                                  <a:pt x="50" y="145"/>
                                </a:lnTo>
                                <a:lnTo>
                                  <a:pt x="75" y="140"/>
                                </a:lnTo>
                                <a:lnTo>
                                  <a:pt x="105" y="130"/>
                                </a:lnTo>
                                <a:lnTo>
                                  <a:pt x="120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40" y="90"/>
                                </a:lnTo>
                                <a:lnTo>
                                  <a:pt x="145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Freeform 3699"/>
                        <wps:cNvSpPr>
                          <a:spLocks/>
                        </wps:cNvSpPr>
                        <wps:spPr bwMode="auto">
                          <a:xfrm>
                            <a:off x="664" y="1370"/>
                            <a:ext cx="20" cy="510"/>
                          </a:xfrm>
                          <a:custGeom>
                            <a:avLst/>
                            <a:gdLst>
                              <a:gd name="T0" fmla="*/ 0 w 20"/>
                              <a:gd name="T1" fmla="*/ 510 h 510"/>
                              <a:gd name="T2" fmla="*/ 0 w 20"/>
                              <a:gd name="T3" fmla="*/ 510 h 510"/>
                              <a:gd name="T4" fmla="*/ 10 w 20"/>
                              <a:gd name="T5" fmla="*/ 490 h 510"/>
                              <a:gd name="T6" fmla="*/ 20 w 20"/>
                              <a:gd name="T7" fmla="*/ 440 h 510"/>
                              <a:gd name="T8" fmla="*/ 20 w 20"/>
                              <a:gd name="T9" fmla="*/ 410 h 510"/>
                              <a:gd name="T10" fmla="*/ 20 w 20"/>
                              <a:gd name="T11" fmla="*/ 365 h 510"/>
                              <a:gd name="T12" fmla="*/ 10 w 20"/>
                              <a:gd name="T13" fmla="*/ 315 h 510"/>
                              <a:gd name="T14" fmla="*/ 0 w 20"/>
                              <a:gd name="T15" fmla="*/ 255 h 510"/>
                              <a:gd name="T16" fmla="*/ 0 w 20"/>
                              <a:gd name="T17" fmla="*/ 255 h 510"/>
                              <a:gd name="T18" fmla="*/ 0 w 20"/>
                              <a:gd name="T19" fmla="*/ 255 h 510"/>
                              <a:gd name="T20" fmla="*/ 10 w 20"/>
                              <a:gd name="T21" fmla="*/ 195 h 510"/>
                              <a:gd name="T22" fmla="*/ 15 w 20"/>
                              <a:gd name="T23" fmla="*/ 145 h 510"/>
                              <a:gd name="T24" fmla="*/ 20 w 20"/>
                              <a:gd name="T25" fmla="*/ 100 h 510"/>
                              <a:gd name="T26" fmla="*/ 20 w 20"/>
                              <a:gd name="T27" fmla="*/ 70 h 510"/>
                              <a:gd name="T28" fmla="*/ 10 w 20"/>
                              <a:gd name="T29" fmla="*/ 25 h 510"/>
                              <a:gd name="T30" fmla="*/ 0 w 20"/>
                              <a:gd name="T3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0" y="490"/>
                                </a:lnTo>
                                <a:lnTo>
                                  <a:pt x="20" y="440"/>
                                </a:lnTo>
                                <a:lnTo>
                                  <a:pt x="20" y="410"/>
                                </a:lnTo>
                                <a:lnTo>
                                  <a:pt x="20" y="365"/>
                                </a:lnTo>
                                <a:lnTo>
                                  <a:pt x="10" y="315"/>
                                </a:lnTo>
                                <a:lnTo>
                                  <a:pt x="0" y="255"/>
                                </a:lnTo>
                                <a:lnTo>
                                  <a:pt x="10" y="195"/>
                                </a:lnTo>
                                <a:lnTo>
                                  <a:pt x="15" y="145"/>
                                </a:lnTo>
                                <a:lnTo>
                                  <a:pt x="20" y="100"/>
                                </a:lnTo>
                                <a:lnTo>
                                  <a:pt x="20" y="70"/>
                                </a:lnTo>
                                <a:lnTo>
                                  <a:pt x="10" y="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reeform 3700"/>
                        <wps:cNvSpPr>
                          <a:spLocks/>
                        </wps:cNvSpPr>
                        <wps:spPr bwMode="auto">
                          <a:xfrm>
                            <a:off x="664" y="1370"/>
                            <a:ext cx="45" cy="510"/>
                          </a:xfrm>
                          <a:custGeom>
                            <a:avLst/>
                            <a:gdLst>
                              <a:gd name="T0" fmla="*/ 0 w 45"/>
                              <a:gd name="T1" fmla="*/ 510 h 510"/>
                              <a:gd name="T2" fmla="*/ 0 w 45"/>
                              <a:gd name="T3" fmla="*/ 510 h 510"/>
                              <a:gd name="T4" fmla="*/ 15 w 45"/>
                              <a:gd name="T5" fmla="*/ 470 h 510"/>
                              <a:gd name="T6" fmla="*/ 25 w 45"/>
                              <a:gd name="T7" fmla="*/ 420 h 510"/>
                              <a:gd name="T8" fmla="*/ 35 w 45"/>
                              <a:gd name="T9" fmla="*/ 360 h 510"/>
                              <a:gd name="T10" fmla="*/ 45 w 45"/>
                              <a:gd name="T11" fmla="*/ 280 h 510"/>
                              <a:gd name="T12" fmla="*/ 40 w 45"/>
                              <a:gd name="T13" fmla="*/ 195 h 510"/>
                              <a:gd name="T14" fmla="*/ 35 w 45"/>
                              <a:gd name="T15" fmla="*/ 150 h 510"/>
                              <a:gd name="T16" fmla="*/ 30 w 45"/>
                              <a:gd name="T17" fmla="*/ 100 h 510"/>
                              <a:gd name="T18" fmla="*/ 15 w 45"/>
                              <a:gd name="T19" fmla="*/ 50 h 510"/>
                              <a:gd name="T20" fmla="*/ 0 w 45"/>
                              <a:gd name="T21" fmla="*/ 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0" y="510"/>
                                </a:moveTo>
                                <a:lnTo>
                                  <a:pt x="0" y="510"/>
                                </a:lnTo>
                                <a:lnTo>
                                  <a:pt x="15" y="470"/>
                                </a:lnTo>
                                <a:lnTo>
                                  <a:pt x="25" y="420"/>
                                </a:lnTo>
                                <a:lnTo>
                                  <a:pt x="35" y="360"/>
                                </a:lnTo>
                                <a:lnTo>
                                  <a:pt x="45" y="280"/>
                                </a:lnTo>
                                <a:lnTo>
                                  <a:pt x="40" y="195"/>
                                </a:lnTo>
                                <a:lnTo>
                                  <a:pt x="35" y="150"/>
                                </a:lnTo>
                                <a:lnTo>
                                  <a:pt x="30" y="100"/>
                                </a:lnTo>
                                <a:lnTo>
                                  <a:pt x="15" y="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Line 3701"/>
                        <wps:cNvCnPr/>
                        <wps:spPr bwMode="auto">
                          <a:xfrm flipV="1">
                            <a:off x="759" y="1365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Line 3702"/>
                        <wps:cNvCnPr/>
                        <wps:spPr bwMode="auto">
                          <a:xfrm flipV="1">
                            <a:off x="789" y="1365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Freeform 3703"/>
                        <wps:cNvSpPr>
                          <a:spLocks/>
                        </wps:cNvSpPr>
                        <wps:spPr bwMode="auto">
                          <a:xfrm>
                            <a:off x="415" y="840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10 h 50"/>
                              <a:gd name="T2" fmla="*/ 249 w 249"/>
                              <a:gd name="T3" fmla="*/ 10 h 50"/>
                              <a:gd name="T4" fmla="*/ 239 w 249"/>
                              <a:gd name="T5" fmla="*/ 25 h 50"/>
                              <a:gd name="T6" fmla="*/ 224 w 249"/>
                              <a:gd name="T7" fmla="*/ 35 h 50"/>
                              <a:gd name="T8" fmla="*/ 199 w 249"/>
                              <a:gd name="T9" fmla="*/ 45 h 50"/>
                              <a:gd name="T10" fmla="*/ 169 w 249"/>
                              <a:gd name="T11" fmla="*/ 50 h 50"/>
                              <a:gd name="T12" fmla="*/ 139 w 249"/>
                              <a:gd name="T13" fmla="*/ 45 h 50"/>
                              <a:gd name="T14" fmla="*/ 114 w 249"/>
                              <a:gd name="T15" fmla="*/ 35 h 50"/>
                              <a:gd name="T16" fmla="*/ 94 w 249"/>
                              <a:gd name="T17" fmla="*/ 25 h 50"/>
                              <a:gd name="T18" fmla="*/ 64 w 249"/>
                              <a:gd name="T19" fmla="*/ 5 h 50"/>
                              <a:gd name="T20" fmla="*/ 64 w 249"/>
                              <a:gd name="T21" fmla="*/ 5 h 50"/>
                              <a:gd name="T22" fmla="*/ 59 w 249"/>
                              <a:gd name="T23" fmla="*/ 0 h 50"/>
                              <a:gd name="T24" fmla="*/ 49 w 249"/>
                              <a:gd name="T25" fmla="*/ 5 h 50"/>
                              <a:gd name="T26" fmla="*/ 34 w 249"/>
                              <a:gd name="T27" fmla="*/ 20 h 50"/>
                              <a:gd name="T28" fmla="*/ 14 w 249"/>
                              <a:gd name="T29" fmla="*/ 50 h 50"/>
                              <a:gd name="T30" fmla="*/ 0 w 249"/>
                              <a:gd name="T31" fmla="*/ 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10"/>
                                </a:moveTo>
                                <a:lnTo>
                                  <a:pt x="249" y="10"/>
                                </a:lnTo>
                                <a:lnTo>
                                  <a:pt x="239" y="25"/>
                                </a:lnTo>
                                <a:lnTo>
                                  <a:pt x="224" y="35"/>
                                </a:lnTo>
                                <a:lnTo>
                                  <a:pt x="199" y="45"/>
                                </a:lnTo>
                                <a:lnTo>
                                  <a:pt x="169" y="50"/>
                                </a:lnTo>
                                <a:lnTo>
                                  <a:pt x="139" y="45"/>
                                </a:lnTo>
                                <a:lnTo>
                                  <a:pt x="114" y="35"/>
                                </a:lnTo>
                                <a:lnTo>
                                  <a:pt x="94" y="25"/>
                                </a:lnTo>
                                <a:lnTo>
                                  <a:pt x="64" y="5"/>
                                </a:lnTo>
                                <a:lnTo>
                                  <a:pt x="59" y="0"/>
                                </a:lnTo>
                                <a:lnTo>
                                  <a:pt x="49" y="5"/>
                                </a:lnTo>
                                <a:lnTo>
                                  <a:pt x="34" y="20"/>
                                </a:lnTo>
                                <a:lnTo>
                                  <a:pt x="14" y="50"/>
                                </a:lnTo>
                                <a:lnTo>
                                  <a:pt x="0" y="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Freeform 3704"/>
                        <wps:cNvSpPr>
                          <a:spLocks/>
                        </wps:cNvSpPr>
                        <wps:spPr bwMode="auto">
                          <a:xfrm>
                            <a:off x="415" y="1315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50 h 50"/>
                              <a:gd name="T2" fmla="*/ 249 w 249"/>
                              <a:gd name="T3" fmla="*/ 50 h 50"/>
                              <a:gd name="T4" fmla="*/ 224 w 249"/>
                              <a:gd name="T5" fmla="*/ 25 h 50"/>
                              <a:gd name="T6" fmla="*/ 199 w 249"/>
                              <a:gd name="T7" fmla="*/ 10 h 50"/>
                              <a:gd name="T8" fmla="*/ 169 w 249"/>
                              <a:gd name="T9" fmla="*/ 10 h 50"/>
                              <a:gd name="T10" fmla="*/ 139 w 249"/>
                              <a:gd name="T11" fmla="*/ 10 h 50"/>
                              <a:gd name="T12" fmla="*/ 114 w 249"/>
                              <a:gd name="T13" fmla="*/ 20 h 50"/>
                              <a:gd name="T14" fmla="*/ 94 w 249"/>
                              <a:gd name="T15" fmla="*/ 30 h 50"/>
                              <a:gd name="T16" fmla="*/ 64 w 249"/>
                              <a:gd name="T17" fmla="*/ 45 h 50"/>
                              <a:gd name="T18" fmla="*/ 64 w 249"/>
                              <a:gd name="T19" fmla="*/ 45 h 50"/>
                              <a:gd name="T20" fmla="*/ 59 w 249"/>
                              <a:gd name="T21" fmla="*/ 50 h 50"/>
                              <a:gd name="T22" fmla="*/ 54 w 249"/>
                              <a:gd name="T23" fmla="*/ 50 h 50"/>
                              <a:gd name="T24" fmla="*/ 34 w 249"/>
                              <a:gd name="T25" fmla="*/ 30 h 50"/>
                              <a:gd name="T26" fmla="*/ 14 w 249"/>
                              <a:gd name="T27" fmla="*/ 0 h 50"/>
                              <a:gd name="T28" fmla="*/ 0 w 249"/>
                              <a:gd name="T29" fmla="*/ 5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50"/>
                                </a:moveTo>
                                <a:lnTo>
                                  <a:pt x="249" y="50"/>
                                </a:lnTo>
                                <a:lnTo>
                                  <a:pt x="224" y="25"/>
                                </a:lnTo>
                                <a:lnTo>
                                  <a:pt x="199" y="10"/>
                                </a:lnTo>
                                <a:lnTo>
                                  <a:pt x="169" y="10"/>
                                </a:lnTo>
                                <a:lnTo>
                                  <a:pt x="139" y="10"/>
                                </a:lnTo>
                                <a:lnTo>
                                  <a:pt x="114" y="20"/>
                                </a:lnTo>
                                <a:lnTo>
                                  <a:pt x="94" y="30"/>
                                </a:lnTo>
                                <a:lnTo>
                                  <a:pt x="64" y="45"/>
                                </a:lnTo>
                                <a:lnTo>
                                  <a:pt x="59" y="50"/>
                                </a:lnTo>
                                <a:lnTo>
                                  <a:pt x="54" y="50"/>
                                </a:lnTo>
                                <a:lnTo>
                                  <a:pt x="34" y="30"/>
                                </a:lnTo>
                                <a:lnTo>
                                  <a:pt x="14" y="0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Freeform 3705"/>
                        <wps:cNvSpPr>
                          <a:spLocks/>
                        </wps:cNvSpPr>
                        <wps:spPr bwMode="auto">
                          <a:xfrm>
                            <a:off x="420" y="885"/>
                            <a:ext cx="244" cy="440"/>
                          </a:xfrm>
                          <a:custGeom>
                            <a:avLst/>
                            <a:gdLst>
                              <a:gd name="T0" fmla="*/ 244 w 244"/>
                              <a:gd name="T1" fmla="*/ 220 h 440"/>
                              <a:gd name="T2" fmla="*/ 244 w 244"/>
                              <a:gd name="T3" fmla="*/ 220 h 440"/>
                              <a:gd name="T4" fmla="*/ 239 w 244"/>
                              <a:gd name="T5" fmla="*/ 135 h 440"/>
                              <a:gd name="T6" fmla="*/ 234 w 244"/>
                              <a:gd name="T7" fmla="*/ 100 h 440"/>
                              <a:gd name="T8" fmla="*/ 229 w 244"/>
                              <a:gd name="T9" fmla="*/ 70 h 440"/>
                              <a:gd name="T10" fmla="*/ 214 w 244"/>
                              <a:gd name="T11" fmla="*/ 40 h 440"/>
                              <a:gd name="T12" fmla="*/ 199 w 244"/>
                              <a:gd name="T13" fmla="*/ 20 h 440"/>
                              <a:gd name="T14" fmla="*/ 179 w 244"/>
                              <a:gd name="T15" fmla="*/ 10 h 440"/>
                              <a:gd name="T16" fmla="*/ 149 w 244"/>
                              <a:gd name="T17" fmla="*/ 0 h 440"/>
                              <a:gd name="T18" fmla="*/ 149 w 244"/>
                              <a:gd name="T19" fmla="*/ 0 h 440"/>
                              <a:gd name="T20" fmla="*/ 119 w 244"/>
                              <a:gd name="T21" fmla="*/ 5 h 440"/>
                              <a:gd name="T22" fmla="*/ 94 w 244"/>
                              <a:gd name="T23" fmla="*/ 15 h 440"/>
                              <a:gd name="T24" fmla="*/ 69 w 244"/>
                              <a:gd name="T25" fmla="*/ 35 h 440"/>
                              <a:gd name="T26" fmla="*/ 44 w 244"/>
                              <a:gd name="T27" fmla="*/ 65 h 440"/>
                              <a:gd name="T28" fmla="*/ 24 w 244"/>
                              <a:gd name="T29" fmla="*/ 95 h 440"/>
                              <a:gd name="T30" fmla="*/ 14 w 244"/>
                              <a:gd name="T31" fmla="*/ 135 h 440"/>
                              <a:gd name="T32" fmla="*/ 4 w 244"/>
                              <a:gd name="T33" fmla="*/ 175 h 440"/>
                              <a:gd name="T34" fmla="*/ 0 w 244"/>
                              <a:gd name="T35" fmla="*/ 220 h 440"/>
                              <a:gd name="T36" fmla="*/ 0 w 244"/>
                              <a:gd name="T37" fmla="*/ 220 h 440"/>
                              <a:gd name="T38" fmla="*/ 4 w 244"/>
                              <a:gd name="T39" fmla="*/ 265 h 440"/>
                              <a:gd name="T40" fmla="*/ 14 w 244"/>
                              <a:gd name="T41" fmla="*/ 305 h 440"/>
                              <a:gd name="T42" fmla="*/ 24 w 244"/>
                              <a:gd name="T43" fmla="*/ 340 h 440"/>
                              <a:gd name="T44" fmla="*/ 44 w 244"/>
                              <a:gd name="T45" fmla="*/ 375 h 440"/>
                              <a:gd name="T46" fmla="*/ 69 w 244"/>
                              <a:gd name="T47" fmla="*/ 400 h 440"/>
                              <a:gd name="T48" fmla="*/ 94 w 244"/>
                              <a:gd name="T49" fmla="*/ 420 h 440"/>
                              <a:gd name="T50" fmla="*/ 119 w 244"/>
                              <a:gd name="T51" fmla="*/ 435 h 440"/>
                              <a:gd name="T52" fmla="*/ 149 w 244"/>
                              <a:gd name="T53" fmla="*/ 440 h 440"/>
                              <a:gd name="T54" fmla="*/ 149 w 244"/>
                              <a:gd name="T55" fmla="*/ 440 h 440"/>
                              <a:gd name="T56" fmla="*/ 179 w 244"/>
                              <a:gd name="T57" fmla="*/ 435 h 440"/>
                              <a:gd name="T58" fmla="*/ 199 w 244"/>
                              <a:gd name="T59" fmla="*/ 420 h 440"/>
                              <a:gd name="T60" fmla="*/ 214 w 244"/>
                              <a:gd name="T61" fmla="*/ 400 h 440"/>
                              <a:gd name="T62" fmla="*/ 229 w 244"/>
                              <a:gd name="T63" fmla="*/ 375 h 440"/>
                              <a:gd name="T64" fmla="*/ 234 w 244"/>
                              <a:gd name="T65" fmla="*/ 340 h 440"/>
                              <a:gd name="T66" fmla="*/ 239 w 244"/>
                              <a:gd name="T67" fmla="*/ 305 h 440"/>
                              <a:gd name="T68" fmla="*/ 244 w 244"/>
                              <a:gd name="T69" fmla="*/ 220 h 440"/>
                              <a:gd name="T70" fmla="*/ 244 w 244"/>
                              <a:gd name="T71" fmla="*/ 220 h 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40">
                                <a:moveTo>
                                  <a:pt x="244" y="220"/>
                                </a:moveTo>
                                <a:lnTo>
                                  <a:pt x="244" y="220"/>
                                </a:lnTo>
                                <a:lnTo>
                                  <a:pt x="239" y="135"/>
                                </a:lnTo>
                                <a:lnTo>
                                  <a:pt x="234" y="100"/>
                                </a:lnTo>
                                <a:lnTo>
                                  <a:pt x="229" y="70"/>
                                </a:lnTo>
                                <a:lnTo>
                                  <a:pt x="214" y="40"/>
                                </a:lnTo>
                                <a:lnTo>
                                  <a:pt x="199" y="20"/>
                                </a:lnTo>
                                <a:lnTo>
                                  <a:pt x="179" y="10"/>
                                </a:lnTo>
                                <a:lnTo>
                                  <a:pt x="149" y="0"/>
                                </a:lnTo>
                                <a:lnTo>
                                  <a:pt x="119" y="5"/>
                                </a:lnTo>
                                <a:lnTo>
                                  <a:pt x="94" y="15"/>
                                </a:lnTo>
                                <a:lnTo>
                                  <a:pt x="69" y="35"/>
                                </a:lnTo>
                                <a:lnTo>
                                  <a:pt x="44" y="65"/>
                                </a:lnTo>
                                <a:lnTo>
                                  <a:pt x="24" y="95"/>
                                </a:lnTo>
                                <a:lnTo>
                                  <a:pt x="14" y="135"/>
                                </a:lnTo>
                                <a:lnTo>
                                  <a:pt x="4" y="175"/>
                                </a:lnTo>
                                <a:lnTo>
                                  <a:pt x="0" y="220"/>
                                </a:lnTo>
                                <a:lnTo>
                                  <a:pt x="4" y="265"/>
                                </a:lnTo>
                                <a:lnTo>
                                  <a:pt x="14" y="305"/>
                                </a:lnTo>
                                <a:lnTo>
                                  <a:pt x="24" y="340"/>
                                </a:lnTo>
                                <a:lnTo>
                                  <a:pt x="44" y="375"/>
                                </a:lnTo>
                                <a:lnTo>
                                  <a:pt x="69" y="400"/>
                                </a:lnTo>
                                <a:lnTo>
                                  <a:pt x="94" y="420"/>
                                </a:lnTo>
                                <a:lnTo>
                                  <a:pt x="119" y="435"/>
                                </a:lnTo>
                                <a:lnTo>
                                  <a:pt x="149" y="440"/>
                                </a:lnTo>
                                <a:lnTo>
                                  <a:pt x="179" y="435"/>
                                </a:lnTo>
                                <a:lnTo>
                                  <a:pt x="199" y="420"/>
                                </a:lnTo>
                                <a:lnTo>
                                  <a:pt x="214" y="400"/>
                                </a:lnTo>
                                <a:lnTo>
                                  <a:pt x="229" y="375"/>
                                </a:lnTo>
                                <a:lnTo>
                                  <a:pt x="234" y="340"/>
                                </a:lnTo>
                                <a:lnTo>
                                  <a:pt x="239" y="305"/>
                                </a:lnTo>
                                <a:lnTo>
                                  <a:pt x="244" y="2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Freeform 3706"/>
                        <wps:cNvSpPr>
                          <a:spLocks/>
                        </wps:cNvSpPr>
                        <wps:spPr bwMode="auto">
                          <a:xfrm>
                            <a:off x="469" y="955"/>
                            <a:ext cx="195" cy="300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50 h 300"/>
                              <a:gd name="T2" fmla="*/ 195 w 195"/>
                              <a:gd name="T3" fmla="*/ 150 h 300"/>
                              <a:gd name="T4" fmla="*/ 195 w 195"/>
                              <a:gd name="T5" fmla="*/ 120 h 300"/>
                              <a:gd name="T6" fmla="*/ 190 w 195"/>
                              <a:gd name="T7" fmla="*/ 90 h 300"/>
                              <a:gd name="T8" fmla="*/ 180 w 195"/>
                              <a:gd name="T9" fmla="*/ 65 h 300"/>
                              <a:gd name="T10" fmla="*/ 170 w 195"/>
                              <a:gd name="T11" fmla="*/ 45 h 300"/>
                              <a:gd name="T12" fmla="*/ 155 w 195"/>
                              <a:gd name="T13" fmla="*/ 25 h 300"/>
                              <a:gd name="T14" fmla="*/ 140 w 195"/>
                              <a:gd name="T15" fmla="*/ 15 h 300"/>
                              <a:gd name="T16" fmla="*/ 120 w 195"/>
                              <a:gd name="T17" fmla="*/ 5 h 300"/>
                              <a:gd name="T18" fmla="*/ 100 w 195"/>
                              <a:gd name="T19" fmla="*/ 0 h 300"/>
                              <a:gd name="T20" fmla="*/ 100 w 195"/>
                              <a:gd name="T21" fmla="*/ 0 h 300"/>
                              <a:gd name="T22" fmla="*/ 80 w 195"/>
                              <a:gd name="T23" fmla="*/ 5 h 300"/>
                              <a:gd name="T24" fmla="*/ 60 w 195"/>
                              <a:gd name="T25" fmla="*/ 10 h 300"/>
                              <a:gd name="T26" fmla="*/ 45 w 195"/>
                              <a:gd name="T27" fmla="*/ 25 h 300"/>
                              <a:gd name="T28" fmla="*/ 30 w 195"/>
                              <a:gd name="T29" fmla="*/ 45 h 300"/>
                              <a:gd name="T30" fmla="*/ 15 w 195"/>
                              <a:gd name="T31" fmla="*/ 65 h 300"/>
                              <a:gd name="T32" fmla="*/ 5 w 195"/>
                              <a:gd name="T33" fmla="*/ 90 h 300"/>
                              <a:gd name="T34" fmla="*/ 0 w 195"/>
                              <a:gd name="T35" fmla="*/ 120 h 300"/>
                              <a:gd name="T36" fmla="*/ 0 w 195"/>
                              <a:gd name="T37" fmla="*/ 150 h 300"/>
                              <a:gd name="T38" fmla="*/ 0 w 195"/>
                              <a:gd name="T39" fmla="*/ 150 h 300"/>
                              <a:gd name="T40" fmla="*/ 0 w 195"/>
                              <a:gd name="T41" fmla="*/ 180 h 300"/>
                              <a:gd name="T42" fmla="*/ 5 w 195"/>
                              <a:gd name="T43" fmla="*/ 210 h 300"/>
                              <a:gd name="T44" fmla="*/ 15 w 195"/>
                              <a:gd name="T45" fmla="*/ 235 h 300"/>
                              <a:gd name="T46" fmla="*/ 30 w 195"/>
                              <a:gd name="T47" fmla="*/ 255 h 300"/>
                              <a:gd name="T48" fmla="*/ 45 w 195"/>
                              <a:gd name="T49" fmla="*/ 275 h 300"/>
                              <a:gd name="T50" fmla="*/ 60 w 195"/>
                              <a:gd name="T51" fmla="*/ 285 h 300"/>
                              <a:gd name="T52" fmla="*/ 80 w 195"/>
                              <a:gd name="T53" fmla="*/ 295 h 300"/>
                              <a:gd name="T54" fmla="*/ 100 w 195"/>
                              <a:gd name="T55" fmla="*/ 300 h 300"/>
                              <a:gd name="T56" fmla="*/ 100 w 195"/>
                              <a:gd name="T57" fmla="*/ 300 h 300"/>
                              <a:gd name="T58" fmla="*/ 120 w 195"/>
                              <a:gd name="T59" fmla="*/ 295 h 300"/>
                              <a:gd name="T60" fmla="*/ 140 w 195"/>
                              <a:gd name="T61" fmla="*/ 290 h 300"/>
                              <a:gd name="T62" fmla="*/ 155 w 195"/>
                              <a:gd name="T63" fmla="*/ 275 h 300"/>
                              <a:gd name="T64" fmla="*/ 170 w 195"/>
                              <a:gd name="T65" fmla="*/ 255 h 300"/>
                              <a:gd name="T66" fmla="*/ 180 w 195"/>
                              <a:gd name="T67" fmla="*/ 235 h 300"/>
                              <a:gd name="T68" fmla="*/ 190 w 195"/>
                              <a:gd name="T69" fmla="*/ 210 h 300"/>
                              <a:gd name="T70" fmla="*/ 195 w 195"/>
                              <a:gd name="T71" fmla="*/ 180 h 300"/>
                              <a:gd name="T72" fmla="*/ 195 w 195"/>
                              <a:gd name="T73" fmla="*/ 150 h 300"/>
                              <a:gd name="T74" fmla="*/ 195 w 195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5" h="300">
                                <a:moveTo>
                                  <a:pt x="195" y="150"/>
                                </a:moveTo>
                                <a:lnTo>
                                  <a:pt x="195" y="150"/>
                                </a:lnTo>
                                <a:lnTo>
                                  <a:pt x="195" y="120"/>
                                </a:lnTo>
                                <a:lnTo>
                                  <a:pt x="190" y="90"/>
                                </a:lnTo>
                                <a:lnTo>
                                  <a:pt x="180" y="65"/>
                                </a:lnTo>
                                <a:lnTo>
                                  <a:pt x="170" y="45"/>
                                </a:lnTo>
                                <a:lnTo>
                                  <a:pt x="155" y="25"/>
                                </a:lnTo>
                                <a:lnTo>
                                  <a:pt x="140" y="15"/>
                                </a:lnTo>
                                <a:lnTo>
                                  <a:pt x="120" y="5"/>
                                </a:lnTo>
                                <a:lnTo>
                                  <a:pt x="100" y="0"/>
                                </a:lnTo>
                                <a:lnTo>
                                  <a:pt x="80" y="5"/>
                                </a:lnTo>
                                <a:lnTo>
                                  <a:pt x="60" y="10"/>
                                </a:lnTo>
                                <a:lnTo>
                                  <a:pt x="45" y="25"/>
                                </a:lnTo>
                                <a:lnTo>
                                  <a:pt x="30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10"/>
                                </a:lnTo>
                                <a:lnTo>
                                  <a:pt x="15" y="235"/>
                                </a:lnTo>
                                <a:lnTo>
                                  <a:pt x="30" y="255"/>
                                </a:lnTo>
                                <a:lnTo>
                                  <a:pt x="45" y="275"/>
                                </a:lnTo>
                                <a:lnTo>
                                  <a:pt x="60" y="285"/>
                                </a:lnTo>
                                <a:lnTo>
                                  <a:pt x="80" y="295"/>
                                </a:lnTo>
                                <a:lnTo>
                                  <a:pt x="100" y="300"/>
                                </a:lnTo>
                                <a:lnTo>
                                  <a:pt x="120" y="295"/>
                                </a:lnTo>
                                <a:lnTo>
                                  <a:pt x="140" y="290"/>
                                </a:lnTo>
                                <a:lnTo>
                                  <a:pt x="155" y="275"/>
                                </a:lnTo>
                                <a:lnTo>
                                  <a:pt x="170" y="255"/>
                                </a:lnTo>
                                <a:lnTo>
                                  <a:pt x="180" y="235"/>
                                </a:lnTo>
                                <a:lnTo>
                                  <a:pt x="190" y="210"/>
                                </a:lnTo>
                                <a:lnTo>
                                  <a:pt x="195" y="180"/>
                                </a:lnTo>
                                <a:lnTo>
                                  <a:pt x="195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Freeform 3707"/>
                        <wps:cNvSpPr>
                          <a:spLocks/>
                        </wps:cNvSpPr>
                        <wps:spPr bwMode="auto">
                          <a:xfrm>
                            <a:off x="499" y="1000"/>
                            <a:ext cx="165" cy="210"/>
                          </a:xfrm>
                          <a:custGeom>
                            <a:avLst/>
                            <a:gdLst>
                              <a:gd name="T0" fmla="*/ 165 w 165"/>
                              <a:gd name="T1" fmla="*/ 105 h 210"/>
                              <a:gd name="T2" fmla="*/ 165 w 165"/>
                              <a:gd name="T3" fmla="*/ 105 h 210"/>
                              <a:gd name="T4" fmla="*/ 160 w 165"/>
                              <a:gd name="T5" fmla="*/ 85 h 210"/>
                              <a:gd name="T6" fmla="*/ 155 w 165"/>
                              <a:gd name="T7" fmla="*/ 65 h 210"/>
                              <a:gd name="T8" fmla="*/ 145 w 165"/>
                              <a:gd name="T9" fmla="*/ 45 h 210"/>
                              <a:gd name="T10" fmla="*/ 135 w 165"/>
                              <a:gd name="T11" fmla="*/ 30 h 210"/>
                              <a:gd name="T12" fmla="*/ 120 w 165"/>
                              <a:gd name="T13" fmla="*/ 20 h 210"/>
                              <a:gd name="T14" fmla="*/ 100 w 165"/>
                              <a:gd name="T15" fmla="*/ 10 h 210"/>
                              <a:gd name="T16" fmla="*/ 85 w 165"/>
                              <a:gd name="T17" fmla="*/ 5 h 210"/>
                              <a:gd name="T18" fmla="*/ 70 w 165"/>
                              <a:gd name="T19" fmla="*/ 0 h 210"/>
                              <a:gd name="T20" fmla="*/ 70 w 165"/>
                              <a:gd name="T21" fmla="*/ 0 h 210"/>
                              <a:gd name="T22" fmla="*/ 55 w 165"/>
                              <a:gd name="T23" fmla="*/ 0 h 210"/>
                              <a:gd name="T24" fmla="*/ 45 w 165"/>
                              <a:gd name="T25" fmla="*/ 10 h 210"/>
                              <a:gd name="T26" fmla="*/ 30 w 165"/>
                              <a:gd name="T27" fmla="*/ 15 h 210"/>
                              <a:gd name="T28" fmla="*/ 20 w 165"/>
                              <a:gd name="T29" fmla="*/ 30 h 210"/>
                              <a:gd name="T30" fmla="*/ 5 w 165"/>
                              <a:gd name="T31" fmla="*/ 65 h 210"/>
                              <a:gd name="T32" fmla="*/ 0 w 165"/>
                              <a:gd name="T33" fmla="*/ 105 h 210"/>
                              <a:gd name="T34" fmla="*/ 0 w 165"/>
                              <a:gd name="T35" fmla="*/ 105 h 210"/>
                              <a:gd name="T36" fmla="*/ 5 w 165"/>
                              <a:gd name="T37" fmla="*/ 145 h 210"/>
                              <a:gd name="T38" fmla="*/ 20 w 165"/>
                              <a:gd name="T39" fmla="*/ 180 h 210"/>
                              <a:gd name="T40" fmla="*/ 30 w 165"/>
                              <a:gd name="T41" fmla="*/ 190 h 210"/>
                              <a:gd name="T42" fmla="*/ 45 w 165"/>
                              <a:gd name="T43" fmla="*/ 200 h 210"/>
                              <a:gd name="T44" fmla="*/ 55 w 165"/>
                              <a:gd name="T45" fmla="*/ 205 h 210"/>
                              <a:gd name="T46" fmla="*/ 70 w 165"/>
                              <a:gd name="T47" fmla="*/ 210 h 210"/>
                              <a:gd name="T48" fmla="*/ 70 w 165"/>
                              <a:gd name="T49" fmla="*/ 210 h 210"/>
                              <a:gd name="T50" fmla="*/ 85 w 165"/>
                              <a:gd name="T51" fmla="*/ 210 h 210"/>
                              <a:gd name="T52" fmla="*/ 100 w 165"/>
                              <a:gd name="T53" fmla="*/ 200 h 210"/>
                              <a:gd name="T54" fmla="*/ 120 w 165"/>
                              <a:gd name="T55" fmla="*/ 190 h 210"/>
                              <a:gd name="T56" fmla="*/ 135 w 165"/>
                              <a:gd name="T57" fmla="*/ 180 h 210"/>
                              <a:gd name="T58" fmla="*/ 145 w 165"/>
                              <a:gd name="T59" fmla="*/ 165 h 210"/>
                              <a:gd name="T60" fmla="*/ 155 w 165"/>
                              <a:gd name="T61" fmla="*/ 145 h 210"/>
                              <a:gd name="T62" fmla="*/ 160 w 165"/>
                              <a:gd name="T63" fmla="*/ 125 h 210"/>
                              <a:gd name="T64" fmla="*/ 165 w 165"/>
                              <a:gd name="T65" fmla="*/ 105 h 210"/>
                              <a:gd name="T66" fmla="*/ 165 w 165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5" h="210">
                                <a:moveTo>
                                  <a:pt x="165" y="105"/>
                                </a:moveTo>
                                <a:lnTo>
                                  <a:pt x="165" y="105"/>
                                </a:lnTo>
                                <a:lnTo>
                                  <a:pt x="160" y="85"/>
                                </a:lnTo>
                                <a:lnTo>
                                  <a:pt x="155" y="65"/>
                                </a:lnTo>
                                <a:lnTo>
                                  <a:pt x="145" y="45"/>
                                </a:lnTo>
                                <a:lnTo>
                                  <a:pt x="135" y="30"/>
                                </a:lnTo>
                                <a:lnTo>
                                  <a:pt x="120" y="20"/>
                                </a:lnTo>
                                <a:lnTo>
                                  <a:pt x="100" y="10"/>
                                </a:lnTo>
                                <a:lnTo>
                                  <a:pt x="85" y="5"/>
                                </a:lnTo>
                                <a:lnTo>
                                  <a:pt x="70" y="0"/>
                                </a:lnTo>
                                <a:lnTo>
                                  <a:pt x="55" y="0"/>
                                </a:lnTo>
                                <a:lnTo>
                                  <a:pt x="45" y="10"/>
                                </a:lnTo>
                                <a:lnTo>
                                  <a:pt x="30" y="15"/>
                                </a:lnTo>
                                <a:lnTo>
                                  <a:pt x="20" y="30"/>
                                </a:lnTo>
                                <a:lnTo>
                                  <a:pt x="5" y="65"/>
                                </a:lnTo>
                                <a:lnTo>
                                  <a:pt x="0" y="105"/>
                                </a:lnTo>
                                <a:lnTo>
                                  <a:pt x="5" y="145"/>
                                </a:lnTo>
                                <a:lnTo>
                                  <a:pt x="20" y="180"/>
                                </a:lnTo>
                                <a:lnTo>
                                  <a:pt x="30" y="190"/>
                                </a:lnTo>
                                <a:lnTo>
                                  <a:pt x="45" y="200"/>
                                </a:lnTo>
                                <a:lnTo>
                                  <a:pt x="55" y="205"/>
                                </a:lnTo>
                                <a:lnTo>
                                  <a:pt x="70" y="210"/>
                                </a:lnTo>
                                <a:lnTo>
                                  <a:pt x="85" y="210"/>
                                </a:lnTo>
                                <a:lnTo>
                                  <a:pt x="100" y="200"/>
                                </a:lnTo>
                                <a:lnTo>
                                  <a:pt x="120" y="190"/>
                                </a:lnTo>
                                <a:lnTo>
                                  <a:pt x="135" y="180"/>
                                </a:lnTo>
                                <a:lnTo>
                                  <a:pt x="145" y="165"/>
                                </a:lnTo>
                                <a:lnTo>
                                  <a:pt x="155" y="145"/>
                                </a:lnTo>
                                <a:lnTo>
                                  <a:pt x="160" y="125"/>
                                </a:lnTo>
                                <a:lnTo>
                                  <a:pt x="165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Freeform 3708"/>
                        <wps:cNvSpPr>
                          <a:spLocks/>
                        </wps:cNvSpPr>
                        <wps:spPr bwMode="auto">
                          <a:xfrm>
                            <a:off x="519" y="1030"/>
                            <a:ext cx="145" cy="150"/>
                          </a:xfrm>
                          <a:custGeom>
                            <a:avLst/>
                            <a:gdLst>
                              <a:gd name="T0" fmla="*/ 145 w 145"/>
                              <a:gd name="T1" fmla="*/ 75 h 150"/>
                              <a:gd name="T2" fmla="*/ 145 w 145"/>
                              <a:gd name="T3" fmla="*/ 75 h 150"/>
                              <a:gd name="T4" fmla="*/ 140 w 145"/>
                              <a:gd name="T5" fmla="*/ 60 h 150"/>
                              <a:gd name="T6" fmla="*/ 135 w 145"/>
                              <a:gd name="T7" fmla="*/ 45 h 150"/>
                              <a:gd name="T8" fmla="*/ 120 w 145"/>
                              <a:gd name="T9" fmla="*/ 35 h 150"/>
                              <a:gd name="T10" fmla="*/ 110 w 145"/>
                              <a:gd name="T11" fmla="*/ 25 h 150"/>
                              <a:gd name="T12" fmla="*/ 75 w 145"/>
                              <a:gd name="T13" fmla="*/ 10 h 150"/>
                              <a:gd name="T14" fmla="*/ 50 w 145"/>
                              <a:gd name="T15" fmla="*/ 0 h 150"/>
                              <a:gd name="T16" fmla="*/ 50 w 145"/>
                              <a:gd name="T17" fmla="*/ 0 h 150"/>
                              <a:gd name="T18" fmla="*/ 40 w 145"/>
                              <a:gd name="T19" fmla="*/ 5 h 150"/>
                              <a:gd name="T20" fmla="*/ 30 w 145"/>
                              <a:gd name="T21" fmla="*/ 5 h 150"/>
                              <a:gd name="T22" fmla="*/ 15 w 145"/>
                              <a:gd name="T23" fmla="*/ 25 h 150"/>
                              <a:gd name="T24" fmla="*/ 5 w 145"/>
                              <a:gd name="T25" fmla="*/ 45 h 150"/>
                              <a:gd name="T26" fmla="*/ 0 w 145"/>
                              <a:gd name="T27" fmla="*/ 75 h 150"/>
                              <a:gd name="T28" fmla="*/ 0 w 145"/>
                              <a:gd name="T29" fmla="*/ 75 h 150"/>
                              <a:gd name="T30" fmla="*/ 5 w 145"/>
                              <a:gd name="T31" fmla="*/ 105 h 150"/>
                              <a:gd name="T32" fmla="*/ 15 w 145"/>
                              <a:gd name="T33" fmla="*/ 125 h 150"/>
                              <a:gd name="T34" fmla="*/ 30 w 145"/>
                              <a:gd name="T35" fmla="*/ 140 h 150"/>
                              <a:gd name="T36" fmla="*/ 50 w 145"/>
                              <a:gd name="T37" fmla="*/ 150 h 150"/>
                              <a:gd name="T38" fmla="*/ 50 w 145"/>
                              <a:gd name="T39" fmla="*/ 150 h 150"/>
                              <a:gd name="T40" fmla="*/ 75 w 145"/>
                              <a:gd name="T41" fmla="*/ 145 h 150"/>
                              <a:gd name="T42" fmla="*/ 105 w 145"/>
                              <a:gd name="T43" fmla="*/ 130 h 150"/>
                              <a:gd name="T44" fmla="*/ 120 w 145"/>
                              <a:gd name="T45" fmla="*/ 120 h 150"/>
                              <a:gd name="T46" fmla="*/ 135 w 145"/>
                              <a:gd name="T47" fmla="*/ 105 h 150"/>
                              <a:gd name="T48" fmla="*/ 140 w 145"/>
                              <a:gd name="T49" fmla="*/ 90 h 150"/>
                              <a:gd name="T50" fmla="*/ 145 w 145"/>
                              <a:gd name="T51" fmla="*/ 75 h 150"/>
                              <a:gd name="T52" fmla="*/ 145 w 145"/>
                              <a:gd name="T53" fmla="*/ 75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50">
                                <a:moveTo>
                                  <a:pt x="145" y="75"/>
                                </a:moveTo>
                                <a:lnTo>
                                  <a:pt x="145" y="75"/>
                                </a:lnTo>
                                <a:lnTo>
                                  <a:pt x="140" y="60"/>
                                </a:lnTo>
                                <a:lnTo>
                                  <a:pt x="135" y="45"/>
                                </a:lnTo>
                                <a:lnTo>
                                  <a:pt x="120" y="35"/>
                                </a:lnTo>
                                <a:lnTo>
                                  <a:pt x="110" y="25"/>
                                </a:lnTo>
                                <a:lnTo>
                                  <a:pt x="75" y="10"/>
                                </a:lnTo>
                                <a:lnTo>
                                  <a:pt x="50" y="0"/>
                                </a:lnTo>
                                <a:lnTo>
                                  <a:pt x="40" y="5"/>
                                </a:lnTo>
                                <a:lnTo>
                                  <a:pt x="30" y="5"/>
                                </a:lnTo>
                                <a:lnTo>
                                  <a:pt x="15" y="25"/>
                                </a:lnTo>
                                <a:lnTo>
                                  <a:pt x="5" y="45"/>
                                </a:lnTo>
                                <a:lnTo>
                                  <a:pt x="0" y="75"/>
                                </a:lnTo>
                                <a:lnTo>
                                  <a:pt x="5" y="105"/>
                                </a:lnTo>
                                <a:lnTo>
                                  <a:pt x="15" y="125"/>
                                </a:lnTo>
                                <a:lnTo>
                                  <a:pt x="30" y="140"/>
                                </a:lnTo>
                                <a:lnTo>
                                  <a:pt x="50" y="150"/>
                                </a:lnTo>
                                <a:lnTo>
                                  <a:pt x="75" y="145"/>
                                </a:lnTo>
                                <a:lnTo>
                                  <a:pt x="105" y="130"/>
                                </a:lnTo>
                                <a:lnTo>
                                  <a:pt x="120" y="120"/>
                                </a:lnTo>
                                <a:lnTo>
                                  <a:pt x="135" y="105"/>
                                </a:lnTo>
                                <a:lnTo>
                                  <a:pt x="140" y="90"/>
                                </a:lnTo>
                                <a:lnTo>
                                  <a:pt x="145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Freeform 3709"/>
                        <wps:cNvSpPr>
                          <a:spLocks/>
                        </wps:cNvSpPr>
                        <wps:spPr bwMode="auto">
                          <a:xfrm>
                            <a:off x="664" y="850"/>
                            <a:ext cx="20" cy="515"/>
                          </a:xfrm>
                          <a:custGeom>
                            <a:avLst/>
                            <a:gdLst>
                              <a:gd name="T0" fmla="*/ 0 w 20"/>
                              <a:gd name="T1" fmla="*/ 515 h 515"/>
                              <a:gd name="T2" fmla="*/ 0 w 20"/>
                              <a:gd name="T3" fmla="*/ 515 h 515"/>
                              <a:gd name="T4" fmla="*/ 10 w 20"/>
                              <a:gd name="T5" fmla="*/ 490 h 515"/>
                              <a:gd name="T6" fmla="*/ 20 w 20"/>
                              <a:gd name="T7" fmla="*/ 445 h 515"/>
                              <a:gd name="T8" fmla="*/ 20 w 20"/>
                              <a:gd name="T9" fmla="*/ 410 h 515"/>
                              <a:gd name="T10" fmla="*/ 20 w 20"/>
                              <a:gd name="T11" fmla="*/ 365 h 515"/>
                              <a:gd name="T12" fmla="*/ 10 w 20"/>
                              <a:gd name="T13" fmla="*/ 315 h 515"/>
                              <a:gd name="T14" fmla="*/ 0 w 20"/>
                              <a:gd name="T15" fmla="*/ 255 h 515"/>
                              <a:gd name="T16" fmla="*/ 0 w 20"/>
                              <a:gd name="T17" fmla="*/ 255 h 515"/>
                              <a:gd name="T18" fmla="*/ 0 w 20"/>
                              <a:gd name="T19" fmla="*/ 255 h 515"/>
                              <a:gd name="T20" fmla="*/ 10 w 20"/>
                              <a:gd name="T21" fmla="*/ 195 h 515"/>
                              <a:gd name="T22" fmla="*/ 15 w 20"/>
                              <a:gd name="T23" fmla="*/ 145 h 515"/>
                              <a:gd name="T24" fmla="*/ 20 w 20"/>
                              <a:gd name="T25" fmla="*/ 105 h 515"/>
                              <a:gd name="T26" fmla="*/ 20 w 20"/>
                              <a:gd name="T27" fmla="*/ 70 h 515"/>
                              <a:gd name="T28" fmla="*/ 10 w 20"/>
                              <a:gd name="T29" fmla="*/ 25 h 515"/>
                              <a:gd name="T30" fmla="*/ 0 w 20"/>
                              <a:gd name="T31" fmla="*/ 0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5">
                                <a:moveTo>
                                  <a:pt x="0" y="515"/>
                                </a:moveTo>
                                <a:lnTo>
                                  <a:pt x="0" y="515"/>
                                </a:lnTo>
                                <a:lnTo>
                                  <a:pt x="10" y="490"/>
                                </a:lnTo>
                                <a:lnTo>
                                  <a:pt x="20" y="445"/>
                                </a:lnTo>
                                <a:lnTo>
                                  <a:pt x="20" y="410"/>
                                </a:lnTo>
                                <a:lnTo>
                                  <a:pt x="20" y="365"/>
                                </a:lnTo>
                                <a:lnTo>
                                  <a:pt x="10" y="315"/>
                                </a:lnTo>
                                <a:lnTo>
                                  <a:pt x="0" y="255"/>
                                </a:lnTo>
                                <a:lnTo>
                                  <a:pt x="10" y="195"/>
                                </a:lnTo>
                                <a:lnTo>
                                  <a:pt x="15" y="145"/>
                                </a:lnTo>
                                <a:lnTo>
                                  <a:pt x="20" y="105"/>
                                </a:lnTo>
                                <a:lnTo>
                                  <a:pt x="20" y="70"/>
                                </a:lnTo>
                                <a:lnTo>
                                  <a:pt x="10" y="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Freeform 3710"/>
                        <wps:cNvSpPr>
                          <a:spLocks/>
                        </wps:cNvSpPr>
                        <wps:spPr bwMode="auto">
                          <a:xfrm>
                            <a:off x="664" y="850"/>
                            <a:ext cx="45" cy="515"/>
                          </a:xfrm>
                          <a:custGeom>
                            <a:avLst/>
                            <a:gdLst>
                              <a:gd name="T0" fmla="*/ 0 w 45"/>
                              <a:gd name="T1" fmla="*/ 515 h 515"/>
                              <a:gd name="T2" fmla="*/ 0 w 45"/>
                              <a:gd name="T3" fmla="*/ 515 h 515"/>
                              <a:gd name="T4" fmla="*/ 15 w 45"/>
                              <a:gd name="T5" fmla="*/ 470 h 515"/>
                              <a:gd name="T6" fmla="*/ 25 w 45"/>
                              <a:gd name="T7" fmla="*/ 425 h 515"/>
                              <a:gd name="T8" fmla="*/ 35 w 45"/>
                              <a:gd name="T9" fmla="*/ 360 h 515"/>
                              <a:gd name="T10" fmla="*/ 45 w 45"/>
                              <a:gd name="T11" fmla="*/ 285 h 515"/>
                              <a:gd name="T12" fmla="*/ 40 w 45"/>
                              <a:gd name="T13" fmla="*/ 195 h 515"/>
                              <a:gd name="T14" fmla="*/ 35 w 45"/>
                              <a:gd name="T15" fmla="*/ 150 h 515"/>
                              <a:gd name="T16" fmla="*/ 30 w 45"/>
                              <a:gd name="T17" fmla="*/ 100 h 515"/>
                              <a:gd name="T18" fmla="*/ 15 w 45"/>
                              <a:gd name="T19" fmla="*/ 55 h 515"/>
                              <a:gd name="T20" fmla="*/ 0 w 45"/>
                              <a:gd name="T21" fmla="*/ 0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5">
                                <a:moveTo>
                                  <a:pt x="0" y="515"/>
                                </a:moveTo>
                                <a:lnTo>
                                  <a:pt x="0" y="515"/>
                                </a:lnTo>
                                <a:lnTo>
                                  <a:pt x="15" y="470"/>
                                </a:lnTo>
                                <a:lnTo>
                                  <a:pt x="25" y="425"/>
                                </a:lnTo>
                                <a:lnTo>
                                  <a:pt x="35" y="360"/>
                                </a:lnTo>
                                <a:lnTo>
                                  <a:pt x="45" y="285"/>
                                </a:lnTo>
                                <a:lnTo>
                                  <a:pt x="40" y="195"/>
                                </a:lnTo>
                                <a:lnTo>
                                  <a:pt x="35" y="150"/>
                                </a:lnTo>
                                <a:lnTo>
                                  <a:pt x="30" y="100"/>
                                </a:lnTo>
                                <a:lnTo>
                                  <a:pt x="15" y="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Line 3711"/>
                        <wps:cNvCnPr/>
                        <wps:spPr bwMode="auto">
                          <a:xfrm flipV="1">
                            <a:off x="759" y="845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" name="Line 3712"/>
                        <wps:cNvCnPr/>
                        <wps:spPr bwMode="auto">
                          <a:xfrm flipV="1">
                            <a:off x="789" y="845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" name="Freeform 3713"/>
                        <wps:cNvSpPr>
                          <a:spLocks/>
                        </wps:cNvSpPr>
                        <wps:spPr bwMode="auto">
                          <a:xfrm>
                            <a:off x="634" y="315"/>
                            <a:ext cx="70" cy="250"/>
                          </a:xfrm>
                          <a:custGeom>
                            <a:avLst/>
                            <a:gdLst>
                              <a:gd name="T0" fmla="*/ 60 w 70"/>
                              <a:gd name="T1" fmla="*/ 250 h 250"/>
                              <a:gd name="T2" fmla="*/ 60 w 70"/>
                              <a:gd name="T3" fmla="*/ 250 h 250"/>
                              <a:gd name="T4" fmla="*/ 50 w 70"/>
                              <a:gd name="T5" fmla="*/ 225 h 250"/>
                              <a:gd name="T6" fmla="*/ 40 w 70"/>
                              <a:gd name="T7" fmla="*/ 200 h 250"/>
                              <a:gd name="T8" fmla="*/ 35 w 70"/>
                              <a:gd name="T9" fmla="*/ 170 h 250"/>
                              <a:gd name="T10" fmla="*/ 30 w 70"/>
                              <a:gd name="T11" fmla="*/ 145 h 250"/>
                              <a:gd name="T12" fmla="*/ 30 w 70"/>
                              <a:gd name="T13" fmla="*/ 145 h 250"/>
                              <a:gd name="T14" fmla="*/ 35 w 70"/>
                              <a:gd name="T15" fmla="*/ 115 h 250"/>
                              <a:gd name="T16" fmla="*/ 45 w 70"/>
                              <a:gd name="T17" fmla="*/ 95 h 250"/>
                              <a:gd name="T18" fmla="*/ 55 w 70"/>
                              <a:gd name="T19" fmla="*/ 75 h 250"/>
                              <a:gd name="T20" fmla="*/ 65 w 70"/>
                              <a:gd name="T21" fmla="*/ 65 h 250"/>
                              <a:gd name="T22" fmla="*/ 65 w 70"/>
                              <a:gd name="T23" fmla="*/ 65 h 250"/>
                              <a:gd name="T24" fmla="*/ 70 w 70"/>
                              <a:gd name="T25" fmla="*/ 60 h 250"/>
                              <a:gd name="T26" fmla="*/ 70 w 70"/>
                              <a:gd name="T27" fmla="*/ 50 h 250"/>
                              <a:gd name="T28" fmla="*/ 45 w 70"/>
                              <a:gd name="T29" fmla="*/ 35 h 250"/>
                              <a:gd name="T30" fmla="*/ 15 w 70"/>
                              <a:gd name="T31" fmla="*/ 25 h 250"/>
                              <a:gd name="T32" fmla="*/ 0 w 70"/>
                              <a:gd name="T33" fmla="*/ 20 h 250"/>
                              <a:gd name="T34" fmla="*/ 0 w 70"/>
                              <a:gd name="T35" fmla="*/ 20 h 250"/>
                              <a:gd name="T36" fmla="*/ 35 w 70"/>
                              <a:gd name="T37" fmla="*/ 10 h 250"/>
                              <a:gd name="T38" fmla="*/ 65 w 70"/>
                              <a:gd name="T39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70" h="250">
                                <a:moveTo>
                                  <a:pt x="60" y="250"/>
                                </a:moveTo>
                                <a:lnTo>
                                  <a:pt x="60" y="250"/>
                                </a:lnTo>
                                <a:lnTo>
                                  <a:pt x="50" y="225"/>
                                </a:lnTo>
                                <a:lnTo>
                                  <a:pt x="40" y="200"/>
                                </a:lnTo>
                                <a:lnTo>
                                  <a:pt x="35" y="170"/>
                                </a:lnTo>
                                <a:lnTo>
                                  <a:pt x="30" y="145"/>
                                </a:lnTo>
                                <a:lnTo>
                                  <a:pt x="35" y="115"/>
                                </a:lnTo>
                                <a:lnTo>
                                  <a:pt x="45" y="95"/>
                                </a:lnTo>
                                <a:lnTo>
                                  <a:pt x="55" y="75"/>
                                </a:lnTo>
                                <a:lnTo>
                                  <a:pt x="65" y="65"/>
                                </a:lnTo>
                                <a:lnTo>
                                  <a:pt x="70" y="60"/>
                                </a:lnTo>
                                <a:lnTo>
                                  <a:pt x="70" y="50"/>
                                </a:lnTo>
                                <a:lnTo>
                                  <a:pt x="45" y="35"/>
                                </a:lnTo>
                                <a:lnTo>
                                  <a:pt x="15" y="25"/>
                                </a:lnTo>
                                <a:lnTo>
                                  <a:pt x="0" y="20"/>
                                </a:lnTo>
                                <a:lnTo>
                                  <a:pt x="35" y="10"/>
                                </a:lnTo>
                                <a:lnTo>
                                  <a:pt x="65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Freeform 3714"/>
                        <wps:cNvSpPr>
                          <a:spLocks/>
                        </wps:cNvSpPr>
                        <wps:spPr bwMode="auto">
                          <a:xfrm>
                            <a:off x="415" y="795"/>
                            <a:ext cx="249" cy="50"/>
                          </a:xfrm>
                          <a:custGeom>
                            <a:avLst/>
                            <a:gdLst>
                              <a:gd name="T0" fmla="*/ 249 w 249"/>
                              <a:gd name="T1" fmla="*/ 50 h 50"/>
                              <a:gd name="T2" fmla="*/ 249 w 249"/>
                              <a:gd name="T3" fmla="*/ 50 h 50"/>
                              <a:gd name="T4" fmla="*/ 224 w 249"/>
                              <a:gd name="T5" fmla="*/ 25 h 50"/>
                              <a:gd name="T6" fmla="*/ 199 w 249"/>
                              <a:gd name="T7" fmla="*/ 15 h 50"/>
                              <a:gd name="T8" fmla="*/ 169 w 249"/>
                              <a:gd name="T9" fmla="*/ 10 h 50"/>
                              <a:gd name="T10" fmla="*/ 139 w 249"/>
                              <a:gd name="T11" fmla="*/ 10 h 50"/>
                              <a:gd name="T12" fmla="*/ 114 w 249"/>
                              <a:gd name="T13" fmla="*/ 20 h 50"/>
                              <a:gd name="T14" fmla="*/ 94 w 249"/>
                              <a:gd name="T15" fmla="*/ 30 h 50"/>
                              <a:gd name="T16" fmla="*/ 64 w 249"/>
                              <a:gd name="T17" fmla="*/ 50 h 50"/>
                              <a:gd name="T18" fmla="*/ 64 w 249"/>
                              <a:gd name="T19" fmla="*/ 50 h 50"/>
                              <a:gd name="T20" fmla="*/ 59 w 249"/>
                              <a:gd name="T21" fmla="*/ 50 h 50"/>
                              <a:gd name="T22" fmla="*/ 54 w 249"/>
                              <a:gd name="T23" fmla="*/ 50 h 50"/>
                              <a:gd name="T24" fmla="*/ 34 w 249"/>
                              <a:gd name="T25" fmla="*/ 30 h 50"/>
                              <a:gd name="T26" fmla="*/ 14 w 249"/>
                              <a:gd name="T27" fmla="*/ 0 h 50"/>
                              <a:gd name="T28" fmla="*/ 0 w 249"/>
                              <a:gd name="T29" fmla="*/ 5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249" y="50"/>
                                </a:moveTo>
                                <a:lnTo>
                                  <a:pt x="249" y="50"/>
                                </a:lnTo>
                                <a:lnTo>
                                  <a:pt x="224" y="25"/>
                                </a:lnTo>
                                <a:lnTo>
                                  <a:pt x="199" y="15"/>
                                </a:lnTo>
                                <a:lnTo>
                                  <a:pt x="169" y="10"/>
                                </a:lnTo>
                                <a:lnTo>
                                  <a:pt x="139" y="10"/>
                                </a:lnTo>
                                <a:lnTo>
                                  <a:pt x="114" y="20"/>
                                </a:lnTo>
                                <a:lnTo>
                                  <a:pt x="94" y="30"/>
                                </a:lnTo>
                                <a:lnTo>
                                  <a:pt x="64" y="50"/>
                                </a:lnTo>
                                <a:lnTo>
                                  <a:pt x="59" y="50"/>
                                </a:lnTo>
                                <a:lnTo>
                                  <a:pt x="54" y="50"/>
                                </a:lnTo>
                                <a:lnTo>
                                  <a:pt x="34" y="30"/>
                                </a:lnTo>
                                <a:lnTo>
                                  <a:pt x="14" y="0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Freeform 3715"/>
                        <wps:cNvSpPr>
                          <a:spLocks/>
                        </wps:cNvSpPr>
                        <wps:spPr bwMode="auto">
                          <a:xfrm>
                            <a:off x="420" y="400"/>
                            <a:ext cx="244" cy="405"/>
                          </a:xfrm>
                          <a:custGeom>
                            <a:avLst/>
                            <a:gdLst>
                              <a:gd name="T0" fmla="*/ 244 w 244"/>
                              <a:gd name="T1" fmla="*/ 185 h 405"/>
                              <a:gd name="T2" fmla="*/ 244 w 244"/>
                              <a:gd name="T3" fmla="*/ 185 h 405"/>
                              <a:gd name="T4" fmla="*/ 244 w 244"/>
                              <a:gd name="T5" fmla="*/ 155 h 405"/>
                              <a:gd name="T6" fmla="*/ 244 w 244"/>
                              <a:gd name="T7" fmla="*/ 75 h 405"/>
                              <a:gd name="T8" fmla="*/ 244 w 244"/>
                              <a:gd name="T9" fmla="*/ 75 h 405"/>
                              <a:gd name="T10" fmla="*/ 239 w 244"/>
                              <a:gd name="T11" fmla="*/ 45 h 405"/>
                              <a:gd name="T12" fmla="*/ 229 w 244"/>
                              <a:gd name="T13" fmla="*/ 30 h 405"/>
                              <a:gd name="T14" fmla="*/ 219 w 244"/>
                              <a:gd name="T15" fmla="*/ 20 h 405"/>
                              <a:gd name="T16" fmla="*/ 204 w 244"/>
                              <a:gd name="T17" fmla="*/ 10 h 405"/>
                              <a:gd name="T18" fmla="*/ 189 w 244"/>
                              <a:gd name="T19" fmla="*/ 5 h 405"/>
                              <a:gd name="T20" fmla="*/ 169 w 244"/>
                              <a:gd name="T21" fmla="*/ 0 h 405"/>
                              <a:gd name="T22" fmla="*/ 149 w 244"/>
                              <a:gd name="T23" fmla="*/ 0 h 405"/>
                              <a:gd name="T24" fmla="*/ 149 w 244"/>
                              <a:gd name="T25" fmla="*/ 0 h 405"/>
                              <a:gd name="T26" fmla="*/ 124 w 244"/>
                              <a:gd name="T27" fmla="*/ 5 h 405"/>
                              <a:gd name="T28" fmla="*/ 99 w 244"/>
                              <a:gd name="T29" fmla="*/ 15 h 405"/>
                              <a:gd name="T30" fmla="*/ 74 w 244"/>
                              <a:gd name="T31" fmla="*/ 35 h 405"/>
                              <a:gd name="T32" fmla="*/ 49 w 244"/>
                              <a:gd name="T33" fmla="*/ 55 h 405"/>
                              <a:gd name="T34" fmla="*/ 29 w 244"/>
                              <a:gd name="T35" fmla="*/ 80 h 405"/>
                              <a:gd name="T36" fmla="*/ 14 w 244"/>
                              <a:gd name="T37" fmla="*/ 110 h 405"/>
                              <a:gd name="T38" fmla="*/ 4 w 244"/>
                              <a:gd name="T39" fmla="*/ 145 h 405"/>
                              <a:gd name="T40" fmla="*/ 0 w 244"/>
                              <a:gd name="T41" fmla="*/ 185 h 405"/>
                              <a:gd name="T42" fmla="*/ 0 w 244"/>
                              <a:gd name="T43" fmla="*/ 185 h 405"/>
                              <a:gd name="T44" fmla="*/ 4 w 244"/>
                              <a:gd name="T45" fmla="*/ 230 h 405"/>
                              <a:gd name="T46" fmla="*/ 14 w 244"/>
                              <a:gd name="T47" fmla="*/ 270 h 405"/>
                              <a:gd name="T48" fmla="*/ 24 w 244"/>
                              <a:gd name="T49" fmla="*/ 310 h 405"/>
                              <a:gd name="T50" fmla="*/ 44 w 244"/>
                              <a:gd name="T51" fmla="*/ 340 h 405"/>
                              <a:gd name="T52" fmla="*/ 69 w 244"/>
                              <a:gd name="T53" fmla="*/ 365 h 405"/>
                              <a:gd name="T54" fmla="*/ 94 w 244"/>
                              <a:gd name="T55" fmla="*/ 385 h 405"/>
                              <a:gd name="T56" fmla="*/ 119 w 244"/>
                              <a:gd name="T57" fmla="*/ 400 h 405"/>
                              <a:gd name="T58" fmla="*/ 149 w 244"/>
                              <a:gd name="T59" fmla="*/ 405 h 405"/>
                              <a:gd name="T60" fmla="*/ 149 w 244"/>
                              <a:gd name="T61" fmla="*/ 405 h 405"/>
                              <a:gd name="T62" fmla="*/ 179 w 244"/>
                              <a:gd name="T63" fmla="*/ 400 h 405"/>
                              <a:gd name="T64" fmla="*/ 199 w 244"/>
                              <a:gd name="T65" fmla="*/ 390 h 405"/>
                              <a:gd name="T66" fmla="*/ 214 w 244"/>
                              <a:gd name="T67" fmla="*/ 370 h 405"/>
                              <a:gd name="T68" fmla="*/ 229 w 244"/>
                              <a:gd name="T69" fmla="*/ 340 h 405"/>
                              <a:gd name="T70" fmla="*/ 234 w 244"/>
                              <a:gd name="T71" fmla="*/ 310 h 405"/>
                              <a:gd name="T72" fmla="*/ 239 w 244"/>
                              <a:gd name="T73" fmla="*/ 270 h 405"/>
                              <a:gd name="T74" fmla="*/ 244 w 244"/>
                              <a:gd name="T75" fmla="*/ 185 h 405"/>
                              <a:gd name="T76" fmla="*/ 244 w 244"/>
                              <a:gd name="T77" fmla="*/ 185 h 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244" h="405">
                                <a:moveTo>
                                  <a:pt x="244" y="185"/>
                                </a:moveTo>
                                <a:lnTo>
                                  <a:pt x="244" y="185"/>
                                </a:lnTo>
                                <a:lnTo>
                                  <a:pt x="244" y="155"/>
                                </a:lnTo>
                                <a:lnTo>
                                  <a:pt x="244" y="75"/>
                                </a:lnTo>
                                <a:lnTo>
                                  <a:pt x="239" y="45"/>
                                </a:lnTo>
                                <a:lnTo>
                                  <a:pt x="229" y="30"/>
                                </a:lnTo>
                                <a:lnTo>
                                  <a:pt x="219" y="20"/>
                                </a:lnTo>
                                <a:lnTo>
                                  <a:pt x="204" y="10"/>
                                </a:lnTo>
                                <a:lnTo>
                                  <a:pt x="189" y="5"/>
                                </a:lnTo>
                                <a:lnTo>
                                  <a:pt x="169" y="0"/>
                                </a:lnTo>
                                <a:lnTo>
                                  <a:pt x="149" y="0"/>
                                </a:lnTo>
                                <a:lnTo>
                                  <a:pt x="124" y="5"/>
                                </a:lnTo>
                                <a:lnTo>
                                  <a:pt x="99" y="15"/>
                                </a:lnTo>
                                <a:lnTo>
                                  <a:pt x="74" y="35"/>
                                </a:lnTo>
                                <a:lnTo>
                                  <a:pt x="49" y="55"/>
                                </a:lnTo>
                                <a:lnTo>
                                  <a:pt x="29" y="80"/>
                                </a:lnTo>
                                <a:lnTo>
                                  <a:pt x="14" y="110"/>
                                </a:lnTo>
                                <a:lnTo>
                                  <a:pt x="4" y="145"/>
                                </a:lnTo>
                                <a:lnTo>
                                  <a:pt x="0" y="185"/>
                                </a:lnTo>
                                <a:lnTo>
                                  <a:pt x="4" y="230"/>
                                </a:lnTo>
                                <a:lnTo>
                                  <a:pt x="14" y="270"/>
                                </a:lnTo>
                                <a:lnTo>
                                  <a:pt x="24" y="310"/>
                                </a:lnTo>
                                <a:lnTo>
                                  <a:pt x="44" y="340"/>
                                </a:lnTo>
                                <a:lnTo>
                                  <a:pt x="69" y="365"/>
                                </a:lnTo>
                                <a:lnTo>
                                  <a:pt x="94" y="385"/>
                                </a:lnTo>
                                <a:lnTo>
                                  <a:pt x="119" y="400"/>
                                </a:lnTo>
                                <a:lnTo>
                                  <a:pt x="149" y="405"/>
                                </a:lnTo>
                                <a:lnTo>
                                  <a:pt x="179" y="400"/>
                                </a:lnTo>
                                <a:lnTo>
                                  <a:pt x="199" y="390"/>
                                </a:lnTo>
                                <a:lnTo>
                                  <a:pt x="214" y="370"/>
                                </a:lnTo>
                                <a:lnTo>
                                  <a:pt x="229" y="340"/>
                                </a:lnTo>
                                <a:lnTo>
                                  <a:pt x="234" y="310"/>
                                </a:lnTo>
                                <a:lnTo>
                                  <a:pt x="239" y="270"/>
                                </a:lnTo>
                                <a:lnTo>
                                  <a:pt x="244" y="18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Freeform 3716"/>
                        <wps:cNvSpPr>
                          <a:spLocks/>
                        </wps:cNvSpPr>
                        <wps:spPr bwMode="auto">
                          <a:xfrm>
                            <a:off x="469" y="465"/>
                            <a:ext cx="195" cy="270"/>
                          </a:xfrm>
                          <a:custGeom>
                            <a:avLst/>
                            <a:gdLst>
                              <a:gd name="T0" fmla="*/ 195 w 195"/>
                              <a:gd name="T1" fmla="*/ 120 h 270"/>
                              <a:gd name="T2" fmla="*/ 195 w 195"/>
                              <a:gd name="T3" fmla="*/ 120 h 270"/>
                              <a:gd name="T4" fmla="*/ 150 w 195"/>
                              <a:gd name="T5" fmla="*/ 30 h 270"/>
                              <a:gd name="T6" fmla="*/ 150 w 195"/>
                              <a:gd name="T7" fmla="*/ 30 h 270"/>
                              <a:gd name="T8" fmla="*/ 140 w 195"/>
                              <a:gd name="T9" fmla="*/ 10 h 270"/>
                              <a:gd name="T10" fmla="*/ 120 w 195"/>
                              <a:gd name="T11" fmla="*/ 0 h 270"/>
                              <a:gd name="T12" fmla="*/ 95 w 195"/>
                              <a:gd name="T13" fmla="*/ 0 h 270"/>
                              <a:gd name="T14" fmla="*/ 70 w 195"/>
                              <a:gd name="T15" fmla="*/ 5 h 270"/>
                              <a:gd name="T16" fmla="*/ 45 w 195"/>
                              <a:gd name="T17" fmla="*/ 20 h 270"/>
                              <a:gd name="T18" fmla="*/ 25 w 195"/>
                              <a:gd name="T19" fmla="*/ 45 h 270"/>
                              <a:gd name="T20" fmla="*/ 5 w 195"/>
                              <a:gd name="T21" fmla="*/ 75 h 270"/>
                              <a:gd name="T22" fmla="*/ 0 w 195"/>
                              <a:gd name="T23" fmla="*/ 95 h 270"/>
                              <a:gd name="T24" fmla="*/ 0 w 195"/>
                              <a:gd name="T25" fmla="*/ 120 h 270"/>
                              <a:gd name="T26" fmla="*/ 0 w 195"/>
                              <a:gd name="T27" fmla="*/ 120 h 270"/>
                              <a:gd name="T28" fmla="*/ 0 w 195"/>
                              <a:gd name="T29" fmla="*/ 150 h 270"/>
                              <a:gd name="T30" fmla="*/ 5 w 195"/>
                              <a:gd name="T31" fmla="*/ 180 h 270"/>
                              <a:gd name="T32" fmla="*/ 15 w 195"/>
                              <a:gd name="T33" fmla="*/ 205 h 270"/>
                              <a:gd name="T34" fmla="*/ 30 w 195"/>
                              <a:gd name="T35" fmla="*/ 225 h 270"/>
                              <a:gd name="T36" fmla="*/ 45 w 195"/>
                              <a:gd name="T37" fmla="*/ 245 h 270"/>
                              <a:gd name="T38" fmla="*/ 60 w 195"/>
                              <a:gd name="T39" fmla="*/ 260 h 270"/>
                              <a:gd name="T40" fmla="*/ 80 w 195"/>
                              <a:gd name="T41" fmla="*/ 265 h 270"/>
                              <a:gd name="T42" fmla="*/ 100 w 195"/>
                              <a:gd name="T43" fmla="*/ 270 h 270"/>
                              <a:gd name="T44" fmla="*/ 100 w 195"/>
                              <a:gd name="T45" fmla="*/ 270 h 270"/>
                              <a:gd name="T46" fmla="*/ 120 w 195"/>
                              <a:gd name="T47" fmla="*/ 270 h 270"/>
                              <a:gd name="T48" fmla="*/ 140 w 195"/>
                              <a:gd name="T49" fmla="*/ 260 h 270"/>
                              <a:gd name="T50" fmla="*/ 155 w 195"/>
                              <a:gd name="T51" fmla="*/ 245 h 270"/>
                              <a:gd name="T52" fmla="*/ 170 w 195"/>
                              <a:gd name="T53" fmla="*/ 230 h 270"/>
                              <a:gd name="T54" fmla="*/ 180 w 195"/>
                              <a:gd name="T55" fmla="*/ 205 h 270"/>
                              <a:gd name="T56" fmla="*/ 190 w 195"/>
                              <a:gd name="T57" fmla="*/ 180 h 270"/>
                              <a:gd name="T58" fmla="*/ 195 w 195"/>
                              <a:gd name="T59" fmla="*/ 150 h 270"/>
                              <a:gd name="T60" fmla="*/ 195 w 195"/>
                              <a:gd name="T61" fmla="*/ 120 h 270"/>
                              <a:gd name="T62" fmla="*/ 195 w 195"/>
                              <a:gd name="T63" fmla="*/ 120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95" h="270">
                                <a:moveTo>
                                  <a:pt x="195" y="120"/>
                                </a:moveTo>
                                <a:lnTo>
                                  <a:pt x="195" y="120"/>
                                </a:lnTo>
                                <a:lnTo>
                                  <a:pt x="150" y="30"/>
                                </a:lnTo>
                                <a:lnTo>
                                  <a:pt x="140" y="10"/>
                                </a:lnTo>
                                <a:lnTo>
                                  <a:pt x="120" y="0"/>
                                </a:lnTo>
                                <a:lnTo>
                                  <a:pt x="95" y="0"/>
                                </a:lnTo>
                                <a:lnTo>
                                  <a:pt x="70" y="5"/>
                                </a:lnTo>
                                <a:lnTo>
                                  <a:pt x="45" y="20"/>
                                </a:lnTo>
                                <a:lnTo>
                                  <a:pt x="25" y="45"/>
                                </a:lnTo>
                                <a:lnTo>
                                  <a:pt x="5" y="75"/>
                                </a:lnTo>
                                <a:lnTo>
                                  <a:pt x="0" y="95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lnTo>
                                  <a:pt x="5" y="180"/>
                                </a:lnTo>
                                <a:lnTo>
                                  <a:pt x="15" y="205"/>
                                </a:lnTo>
                                <a:lnTo>
                                  <a:pt x="30" y="225"/>
                                </a:lnTo>
                                <a:lnTo>
                                  <a:pt x="45" y="245"/>
                                </a:lnTo>
                                <a:lnTo>
                                  <a:pt x="60" y="260"/>
                                </a:lnTo>
                                <a:lnTo>
                                  <a:pt x="80" y="265"/>
                                </a:lnTo>
                                <a:lnTo>
                                  <a:pt x="100" y="270"/>
                                </a:lnTo>
                                <a:lnTo>
                                  <a:pt x="120" y="270"/>
                                </a:lnTo>
                                <a:lnTo>
                                  <a:pt x="140" y="260"/>
                                </a:lnTo>
                                <a:lnTo>
                                  <a:pt x="155" y="245"/>
                                </a:lnTo>
                                <a:lnTo>
                                  <a:pt x="170" y="230"/>
                                </a:lnTo>
                                <a:lnTo>
                                  <a:pt x="180" y="205"/>
                                </a:lnTo>
                                <a:lnTo>
                                  <a:pt x="190" y="180"/>
                                </a:lnTo>
                                <a:lnTo>
                                  <a:pt x="195" y="150"/>
                                </a:lnTo>
                                <a:lnTo>
                                  <a:pt x="195" y="1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Freeform 3717"/>
                        <wps:cNvSpPr>
                          <a:spLocks/>
                        </wps:cNvSpPr>
                        <wps:spPr bwMode="auto">
                          <a:xfrm>
                            <a:off x="499" y="505"/>
                            <a:ext cx="165" cy="185"/>
                          </a:xfrm>
                          <a:custGeom>
                            <a:avLst/>
                            <a:gdLst>
                              <a:gd name="T0" fmla="*/ 165 w 165"/>
                              <a:gd name="T1" fmla="*/ 80 h 185"/>
                              <a:gd name="T2" fmla="*/ 165 w 165"/>
                              <a:gd name="T3" fmla="*/ 80 h 185"/>
                              <a:gd name="T4" fmla="*/ 140 w 165"/>
                              <a:gd name="T5" fmla="*/ 55 h 185"/>
                              <a:gd name="T6" fmla="*/ 95 w 165"/>
                              <a:gd name="T7" fmla="*/ 10 h 185"/>
                              <a:gd name="T8" fmla="*/ 95 w 165"/>
                              <a:gd name="T9" fmla="*/ 10 h 185"/>
                              <a:gd name="T10" fmla="*/ 85 w 165"/>
                              <a:gd name="T11" fmla="*/ 0 h 185"/>
                              <a:gd name="T12" fmla="*/ 70 w 165"/>
                              <a:gd name="T13" fmla="*/ 0 h 185"/>
                              <a:gd name="T14" fmla="*/ 55 w 165"/>
                              <a:gd name="T15" fmla="*/ 0 h 185"/>
                              <a:gd name="T16" fmla="*/ 40 w 165"/>
                              <a:gd name="T17" fmla="*/ 5 h 185"/>
                              <a:gd name="T18" fmla="*/ 25 w 165"/>
                              <a:gd name="T19" fmla="*/ 15 h 185"/>
                              <a:gd name="T20" fmla="*/ 10 w 165"/>
                              <a:gd name="T21" fmla="*/ 35 h 185"/>
                              <a:gd name="T22" fmla="*/ 5 w 165"/>
                              <a:gd name="T23" fmla="*/ 55 h 185"/>
                              <a:gd name="T24" fmla="*/ 0 w 165"/>
                              <a:gd name="T25" fmla="*/ 80 h 185"/>
                              <a:gd name="T26" fmla="*/ 0 w 165"/>
                              <a:gd name="T27" fmla="*/ 80 h 185"/>
                              <a:gd name="T28" fmla="*/ 0 w 165"/>
                              <a:gd name="T29" fmla="*/ 100 h 185"/>
                              <a:gd name="T30" fmla="*/ 5 w 165"/>
                              <a:gd name="T31" fmla="*/ 120 h 185"/>
                              <a:gd name="T32" fmla="*/ 20 w 165"/>
                              <a:gd name="T33" fmla="*/ 155 h 185"/>
                              <a:gd name="T34" fmla="*/ 30 w 165"/>
                              <a:gd name="T35" fmla="*/ 170 h 185"/>
                              <a:gd name="T36" fmla="*/ 45 w 165"/>
                              <a:gd name="T37" fmla="*/ 175 h 185"/>
                              <a:gd name="T38" fmla="*/ 55 w 165"/>
                              <a:gd name="T39" fmla="*/ 185 h 185"/>
                              <a:gd name="T40" fmla="*/ 70 w 165"/>
                              <a:gd name="T41" fmla="*/ 185 h 185"/>
                              <a:gd name="T42" fmla="*/ 70 w 165"/>
                              <a:gd name="T43" fmla="*/ 185 h 185"/>
                              <a:gd name="T44" fmla="*/ 85 w 165"/>
                              <a:gd name="T45" fmla="*/ 185 h 185"/>
                              <a:gd name="T46" fmla="*/ 100 w 165"/>
                              <a:gd name="T47" fmla="*/ 180 h 185"/>
                              <a:gd name="T48" fmla="*/ 120 w 165"/>
                              <a:gd name="T49" fmla="*/ 170 h 185"/>
                              <a:gd name="T50" fmla="*/ 135 w 165"/>
                              <a:gd name="T51" fmla="*/ 155 h 185"/>
                              <a:gd name="T52" fmla="*/ 145 w 165"/>
                              <a:gd name="T53" fmla="*/ 140 h 185"/>
                              <a:gd name="T54" fmla="*/ 155 w 165"/>
                              <a:gd name="T55" fmla="*/ 120 h 185"/>
                              <a:gd name="T56" fmla="*/ 160 w 165"/>
                              <a:gd name="T57" fmla="*/ 105 h 185"/>
                              <a:gd name="T58" fmla="*/ 165 w 165"/>
                              <a:gd name="T59" fmla="*/ 80 h 185"/>
                              <a:gd name="T60" fmla="*/ 165 w 165"/>
                              <a:gd name="T61" fmla="*/ 80 h 1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65" h="185">
                                <a:moveTo>
                                  <a:pt x="165" y="80"/>
                                </a:moveTo>
                                <a:lnTo>
                                  <a:pt x="165" y="80"/>
                                </a:lnTo>
                                <a:lnTo>
                                  <a:pt x="140" y="55"/>
                                </a:lnTo>
                                <a:lnTo>
                                  <a:pt x="95" y="10"/>
                                </a:lnTo>
                                <a:lnTo>
                                  <a:pt x="85" y="0"/>
                                </a:lnTo>
                                <a:lnTo>
                                  <a:pt x="70" y="0"/>
                                </a:lnTo>
                                <a:lnTo>
                                  <a:pt x="55" y="0"/>
                                </a:lnTo>
                                <a:lnTo>
                                  <a:pt x="40" y="5"/>
                                </a:lnTo>
                                <a:lnTo>
                                  <a:pt x="25" y="15"/>
                                </a:lnTo>
                                <a:lnTo>
                                  <a:pt x="10" y="35"/>
                                </a:lnTo>
                                <a:lnTo>
                                  <a:pt x="5" y="55"/>
                                </a:lnTo>
                                <a:lnTo>
                                  <a:pt x="0" y="80"/>
                                </a:lnTo>
                                <a:lnTo>
                                  <a:pt x="0" y="100"/>
                                </a:lnTo>
                                <a:lnTo>
                                  <a:pt x="5" y="120"/>
                                </a:lnTo>
                                <a:lnTo>
                                  <a:pt x="20" y="155"/>
                                </a:lnTo>
                                <a:lnTo>
                                  <a:pt x="30" y="170"/>
                                </a:lnTo>
                                <a:lnTo>
                                  <a:pt x="45" y="175"/>
                                </a:lnTo>
                                <a:lnTo>
                                  <a:pt x="55" y="185"/>
                                </a:lnTo>
                                <a:lnTo>
                                  <a:pt x="70" y="185"/>
                                </a:lnTo>
                                <a:lnTo>
                                  <a:pt x="85" y="185"/>
                                </a:lnTo>
                                <a:lnTo>
                                  <a:pt x="100" y="180"/>
                                </a:lnTo>
                                <a:lnTo>
                                  <a:pt x="120" y="170"/>
                                </a:lnTo>
                                <a:lnTo>
                                  <a:pt x="135" y="155"/>
                                </a:lnTo>
                                <a:lnTo>
                                  <a:pt x="145" y="140"/>
                                </a:lnTo>
                                <a:lnTo>
                                  <a:pt x="155" y="120"/>
                                </a:lnTo>
                                <a:lnTo>
                                  <a:pt x="160" y="105"/>
                                </a:lnTo>
                                <a:lnTo>
                                  <a:pt x="165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Freeform 3718"/>
                        <wps:cNvSpPr>
                          <a:spLocks/>
                        </wps:cNvSpPr>
                        <wps:spPr bwMode="auto">
                          <a:xfrm>
                            <a:off x="519" y="530"/>
                            <a:ext cx="145" cy="130"/>
                          </a:xfrm>
                          <a:custGeom>
                            <a:avLst/>
                            <a:gdLst>
                              <a:gd name="T0" fmla="*/ 145 w 145"/>
                              <a:gd name="T1" fmla="*/ 55 h 130"/>
                              <a:gd name="T2" fmla="*/ 145 w 145"/>
                              <a:gd name="T3" fmla="*/ 55 h 130"/>
                              <a:gd name="T4" fmla="*/ 110 w 145"/>
                              <a:gd name="T5" fmla="*/ 40 h 130"/>
                              <a:gd name="T6" fmla="*/ 65 w 145"/>
                              <a:gd name="T7" fmla="*/ 5 h 130"/>
                              <a:gd name="T8" fmla="*/ 65 w 145"/>
                              <a:gd name="T9" fmla="*/ 5 h 130"/>
                              <a:gd name="T10" fmla="*/ 55 w 145"/>
                              <a:gd name="T11" fmla="*/ 0 h 130"/>
                              <a:gd name="T12" fmla="*/ 45 w 145"/>
                              <a:gd name="T13" fmla="*/ 0 h 130"/>
                              <a:gd name="T14" fmla="*/ 35 w 145"/>
                              <a:gd name="T15" fmla="*/ 0 h 130"/>
                              <a:gd name="T16" fmla="*/ 25 w 145"/>
                              <a:gd name="T17" fmla="*/ 5 h 130"/>
                              <a:gd name="T18" fmla="*/ 15 w 145"/>
                              <a:gd name="T19" fmla="*/ 15 h 130"/>
                              <a:gd name="T20" fmla="*/ 10 w 145"/>
                              <a:gd name="T21" fmla="*/ 25 h 130"/>
                              <a:gd name="T22" fmla="*/ 5 w 145"/>
                              <a:gd name="T23" fmla="*/ 40 h 130"/>
                              <a:gd name="T24" fmla="*/ 0 w 145"/>
                              <a:gd name="T25" fmla="*/ 55 h 130"/>
                              <a:gd name="T26" fmla="*/ 0 w 145"/>
                              <a:gd name="T27" fmla="*/ 55 h 130"/>
                              <a:gd name="T28" fmla="*/ 5 w 145"/>
                              <a:gd name="T29" fmla="*/ 85 h 130"/>
                              <a:gd name="T30" fmla="*/ 15 w 145"/>
                              <a:gd name="T31" fmla="*/ 110 h 130"/>
                              <a:gd name="T32" fmla="*/ 30 w 145"/>
                              <a:gd name="T33" fmla="*/ 125 h 130"/>
                              <a:gd name="T34" fmla="*/ 50 w 145"/>
                              <a:gd name="T35" fmla="*/ 130 h 130"/>
                              <a:gd name="T36" fmla="*/ 50 w 145"/>
                              <a:gd name="T37" fmla="*/ 130 h 130"/>
                              <a:gd name="T38" fmla="*/ 75 w 145"/>
                              <a:gd name="T39" fmla="*/ 125 h 130"/>
                              <a:gd name="T40" fmla="*/ 105 w 145"/>
                              <a:gd name="T41" fmla="*/ 110 h 130"/>
                              <a:gd name="T42" fmla="*/ 120 w 145"/>
                              <a:gd name="T43" fmla="*/ 100 h 130"/>
                              <a:gd name="T44" fmla="*/ 135 w 145"/>
                              <a:gd name="T45" fmla="*/ 85 h 130"/>
                              <a:gd name="T46" fmla="*/ 140 w 145"/>
                              <a:gd name="T47" fmla="*/ 75 h 130"/>
                              <a:gd name="T48" fmla="*/ 145 w 145"/>
                              <a:gd name="T49" fmla="*/ 55 h 130"/>
                              <a:gd name="T50" fmla="*/ 145 w 145"/>
                              <a:gd name="T51" fmla="*/ 55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5" h="130">
                                <a:moveTo>
                                  <a:pt x="145" y="55"/>
                                </a:moveTo>
                                <a:lnTo>
                                  <a:pt x="145" y="55"/>
                                </a:lnTo>
                                <a:lnTo>
                                  <a:pt x="110" y="40"/>
                                </a:lnTo>
                                <a:lnTo>
                                  <a:pt x="65" y="5"/>
                                </a:lnTo>
                                <a:lnTo>
                                  <a:pt x="55" y="0"/>
                                </a:lnTo>
                                <a:lnTo>
                                  <a:pt x="45" y="0"/>
                                </a:lnTo>
                                <a:lnTo>
                                  <a:pt x="35" y="0"/>
                                </a:lnTo>
                                <a:lnTo>
                                  <a:pt x="25" y="5"/>
                                </a:lnTo>
                                <a:lnTo>
                                  <a:pt x="15" y="15"/>
                                </a:lnTo>
                                <a:lnTo>
                                  <a:pt x="10" y="25"/>
                                </a:lnTo>
                                <a:lnTo>
                                  <a:pt x="5" y="40"/>
                                </a:lnTo>
                                <a:lnTo>
                                  <a:pt x="0" y="55"/>
                                </a:lnTo>
                                <a:lnTo>
                                  <a:pt x="5" y="85"/>
                                </a:lnTo>
                                <a:lnTo>
                                  <a:pt x="15" y="110"/>
                                </a:lnTo>
                                <a:lnTo>
                                  <a:pt x="30" y="125"/>
                                </a:lnTo>
                                <a:lnTo>
                                  <a:pt x="50" y="130"/>
                                </a:lnTo>
                                <a:lnTo>
                                  <a:pt x="75" y="125"/>
                                </a:lnTo>
                                <a:lnTo>
                                  <a:pt x="105" y="110"/>
                                </a:lnTo>
                                <a:lnTo>
                                  <a:pt x="120" y="100"/>
                                </a:lnTo>
                                <a:lnTo>
                                  <a:pt x="135" y="85"/>
                                </a:lnTo>
                                <a:lnTo>
                                  <a:pt x="140" y="75"/>
                                </a:lnTo>
                                <a:lnTo>
                                  <a:pt x="145" y="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Freeform 3719"/>
                        <wps:cNvSpPr>
                          <a:spLocks/>
                        </wps:cNvSpPr>
                        <wps:spPr bwMode="auto">
                          <a:xfrm>
                            <a:off x="664" y="565"/>
                            <a:ext cx="30" cy="280"/>
                          </a:xfrm>
                          <a:custGeom>
                            <a:avLst/>
                            <a:gdLst>
                              <a:gd name="T0" fmla="*/ 0 w 30"/>
                              <a:gd name="T1" fmla="*/ 280 h 280"/>
                              <a:gd name="T2" fmla="*/ 0 w 30"/>
                              <a:gd name="T3" fmla="*/ 280 h 280"/>
                              <a:gd name="T4" fmla="*/ 10 w 30"/>
                              <a:gd name="T5" fmla="*/ 255 h 280"/>
                              <a:gd name="T6" fmla="*/ 20 w 30"/>
                              <a:gd name="T7" fmla="*/ 210 h 280"/>
                              <a:gd name="T8" fmla="*/ 20 w 30"/>
                              <a:gd name="T9" fmla="*/ 175 h 280"/>
                              <a:gd name="T10" fmla="*/ 20 w 30"/>
                              <a:gd name="T11" fmla="*/ 135 h 280"/>
                              <a:gd name="T12" fmla="*/ 10 w 30"/>
                              <a:gd name="T13" fmla="*/ 85 h 280"/>
                              <a:gd name="T14" fmla="*/ 0 w 30"/>
                              <a:gd name="T15" fmla="*/ 20 h 280"/>
                              <a:gd name="T16" fmla="*/ 0 w 30"/>
                              <a:gd name="T17" fmla="*/ 20 h 280"/>
                              <a:gd name="T18" fmla="*/ 0 w 30"/>
                              <a:gd name="T19" fmla="*/ 20 h 280"/>
                              <a:gd name="T20" fmla="*/ 20 w 30"/>
                              <a:gd name="T21" fmla="*/ 20 h 280"/>
                              <a:gd name="T22" fmla="*/ 20 w 30"/>
                              <a:gd name="T23" fmla="*/ 20 h 280"/>
                              <a:gd name="T24" fmla="*/ 20 w 30"/>
                              <a:gd name="T25" fmla="*/ 15 h 280"/>
                              <a:gd name="T26" fmla="*/ 30 w 30"/>
                              <a:gd name="T27" fmla="*/ 0 h 2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" h="280">
                                <a:moveTo>
                                  <a:pt x="0" y="280"/>
                                </a:moveTo>
                                <a:lnTo>
                                  <a:pt x="0" y="280"/>
                                </a:lnTo>
                                <a:lnTo>
                                  <a:pt x="10" y="255"/>
                                </a:lnTo>
                                <a:lnTo>
                                  <a:pt x="20" y="210"/>
                                </a:lnTo>
                                <a:lnTo>
                                  <a:pt x="20" y="175"/>
                                </a:lnTo>
                                <a:lnTo>
                                  <a:pt x="20" y="135"/>
                                </a:lnTo>
                                <a:lnTo>
                                  <a:pt x="10" y="85"/>
                                </a:lnTo>
                                <a:lnTo>
                                  <a:pt x="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5"/>
                                </a:lnTo>
                                <a:lnTo>
                                  <a:pt x="3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Freeform 3720"/>
                        <wps:cNvSpPr>
                          <a:spLocks/>
                        </wps:cNvSpPr>
                        <wps:spPr bwMode="auto">
                          <a:xfrm>
                            <a:off x="664" y="565"/>
                            <a:ext cx="45" cy="280"/>
                          </a:xfrm>
                          <a:custGeom>
                            <a:avLst/>
                            <a:gdLst>
                              <a:gd name="T0" fmla="*/ 0 w 45"/>
                              <a:gd name="T1" fmla="*/ 280 h 280"/>
                              <a:gd name="T2" fmla="*/ 0 w 45"/>
                              <a:gd name="T3" fmla="*/ 280 h 280"/>
                              <a:gd name="T4" fmla="*/ 15 w 45"/>
                              <a:gd name="T5" fmla="*/ 240 h 280"/>
                              <a:gd name="T6" fmla="*/ 25 w 45"/>
                              <a:gd name="T7" fmla="*/ 190 h 280"/>
                              <a:gd name="T8" fmla="*/ 35 w 45"/>
                              <a:gd name="T9" fmla="*/ 125 h 280"/>
                              <a:gd name="T10" fmla="*/ 35 w 45"/>
                              <a:gd name="T11" fmla="*/ 125 h 280"/>
                              <a:gd name="T12" fmla="*/ 45 w 45"/>
                              <a:gd name="T13" fmla="*/ 50 h 280"/>
                              <a:gd name="T14" fmla="*/ 45 w 45"/>
                              <a:gd name="T15" fmla="*/ 25 h 280"/>
                              <a:gd name="T16" fmla="*/ 45 w 45"/>
                              <a:gd name="T17" fmla="*/ 20 h 280"/>
                              <a:gd name="T18" fmla="*/ 40 w 45"/>
                              <a:gd name="T19" fmla="*/ 30 h 280"/>
                              <a:gd name="T20" fmla="*/ 40 w 45"/>
                              <a:gd name="T21" fmla="*/ 30 h 280"/>
                              <a:gd name="T22" fmla="*/ 35 w 45"/>
                              <a:gd name="T23" fmla="*/ 30 h 280"/>
                              <a:gd name="T24" fmla="*/ 25 w 45"/>
                              <a:gd name="T25" fmla="*/ 30 h 280"/>
                              <a:gd name="T26" fmla="*/ 20 w 45"/>
                              <a:gd name="T27" fmla="*/ 20 h 280"/>
                              <a:gd name="T28" fmla="*/ 25 w 45"/>
                              <a:gd name="T29" fmla="*/ 10 h 280"/>
                              <a:gd name="T30" fmla="*/ 30 w 45"/>
                              <a:gd name="T31" fmla="*/ 0 h 2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5" h="280">
                                <a:moveTo>
                                  <a:pt x="0" y="280"/>
                                </a:moveTo>
                                <a:lnTo>
                                  <a:pt x="0" y="280"/>
                                </a:lnTo>
                                <a:lnTo>
                                  <a:pt x="15" y="240"/>
                                </a:lnTo>
                                <a:lnTo>
                                  <a:pt x="25" y="190"/>
                                </a:lnTo>
                                <a:lnTo>
                                  <a:pt x="35" y="125"/>
                                </a:lnTo>
                                <a:lnTo>
                                  <a:pt x="45" y="50"/>
                                </a:lnTo>
                                <a:lnTo>
                                  <a:pt x="45" y="25"/>
                                </a:lnTo>
                                <a:lnTo>
                                  <a:pt x="45" y="20"/>
                                </a:lnTo>
                                <a:lnTo>
                                  <a:pt x="40" y="30"/>
                                </a:lnTo>
                                <a:lnTo>
                                  <a:pt x="35" y="30"/>
                                </a:lnTo>
                                <a:lnTo>
                                  <a:pt x="25" y="30"/>
                                </a:lnTo>
                                <a:lnTo>
                                  <a:pt x="20" y="20"/>
                                </a:lnTo>
                                <a:lnTo>
                                  <a:pt x="25" y="10"/>
                                </a:lnTo>
                                <a:lnTo>
                                  <a:pt x="3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Freeform 3721"/>
                        <wps:cNvSpPr>
                          <a:spLocks/>
                        </wps:cNvSpPr>
                        <wps:spPr bwMode="auto">
                          <a:xfrm>
                            <a:off x="699" y="585"/>
                            <a:ext cx="60" cy="260"/>
                          </a:xfrm>
                          <a:custGeom>
                            <a:avLst/>
                            <a:gdLst>
                              <a:gd name="T0" fmla="*/ 60 w 60"/>
                              <a:gd name="T1" fmla="*/ 260 h 260"/>
                              <a:gd name="T2" fmla="*/ 60 w 60"/>
                              <a:gd name="T3" fmla="*/ 260 h 260"/>
                              <a:gd name="T4" fmla="*/ 60 w 60"/>
                              <a:gd name="T5" fmla="*/ 0 h 260"/>
                              <a:gd name="T6" fmla="*/ 60 w 60"/>
                              <a:gd name="T7" fmla="*/ 0 h 260"/>
                              <a:gd name="T8" fmla="*/ 60 w 60"/>
                              <a:gd name="T9" fmla="*/ 15 h 260"/>
                              <a:gd name="T10" fmla="*/ 55 w 60"/>
                              <a:gd name="T11" fmla="*/ 30 h 260"/>
                              <a:gd name="T12" fmla="*/ 45 w 60"/>
                              <a:gd name="T13" fmla="*/ 45 h 260"/>
                              <a:gd name="T14" fmla="*/ 35 w 60"/>
                              <a:gd name="T15" fmla="*/ 55 h 260"/>
                              <a:gd name="T16" fmla="*/ 10 w 60"/>
                              <a:gd name="T17" fmla="*/ 70 h 260"/>
                              <a:gd name="T18" fmla="*/ 0 w 60"/>
                              <a:gd name="T19" fmla="*/ 75 h 2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60" h="260">
                                <a:moveTo>
                                  <a:pt x="60" y="260"/>
                                </a:moveTo>
                                <a:lnTo>
                                  <a:pt x="60" y="260"/>
                                </a:lnTo>
                                <a:lnTo>
                                  <a:pt x="60" y="0"/>
                                </a:lnTo>
                                <a:lnTo>
                                  <a:pt x="60" y="15"/>
                                </a:lnTo>
                                <a:lnTo>
                                  <a:pt x="55" y="30"/>
                                </a:lnTo>
                                <a:lnTo>
                                  <a:pt x="45" y="45"/>
                                </a:lnTo>
                                <a:lnTo>
                                  <a:pt x="35" y="55"/>
                                </a:lnTo>
                                <a:lnTo>
                                  <a:pt x="10" y="70"/>
                                </a:lnTo>
                                <a:lnTo>
                                  <a:pt x="0" y="7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Freeform 3722"/>
                        <wps:cNvSpPr>
                          <a:spLocks/>
                        </wps:cNvSpPr>
                        <wps:spPr bwMode="auto">
                          <a:xfrm>
                            <a:off x="699" y="585"/>
                            <a:ext cx="90" cy="260"/>
                          </a:xfrm>
                          <a:custGeom>
                            <a:avLst/>
                            <a:gdLst>
                              <a:gd name="T0" fmla="*/ 90 w 90"/>
                              <a:gd name="T1" fmla="*/ 260 h 260"/>
                              <a:gd name="T2" fmla="*/ 90 w 90"/>
                              <a:gd name="T3" fmla="*/ 260 h 260"/>
                              <a:gd name="T4" fmla="*/ 90 w 90"/>
                              <a:gd name="T5" fmla="*/ 0 h 260"/>
                              <a:gd name="T6" fmla="*/ 90 w 90"/>
                              <a:gd name="T7" fmla="*/ 0 h 260"/>
                              <a:gd name="T8" fmla="*/ 90 w 90"/>
                              <a:gd name="T9" fmla="*/ 25 h 260"/>
                              <a:gd name="T10" fmla="*/ 80 w 90"/>
                              <a:gd name="T11" fmla="*/ 45 h 260"/>
                              <a:gd name="T12" fmla="*/ 70 w 90"/>
                              <a:gd name="T13" fmla="*/ 60 h 260"/>
                              <a:gd name="T14" fmla="*/ 55 w 90"/>
                              <a:gd name="T15" fmla="*/ 75 h 260"/>
                              <a:gd name="T16" fmla="*/ 20 w 90"/>
                              <a:gd name="T17" fmla="*/ 100 h 260"/>
                              <a:gd name="T18" fmla="*/ 10 w 90"/>
                              <a:gd name="T19" fmla="*/ 105 h 260"/>
                              <a:gd name="T20" fmla="*/ 0 w 90"/>
                              <a:gd name="T21" fmla="*/ 105 h 2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90" h="260">
                                <a:moveTo>
                                  <a:pt x="90" y="260"/>
                                </a:moveTo>
                                <a:lnTo>
                                  <a:pt x="90" y="260"/>
                                </a:lnTo>
                                <a:lnTo>
                                  <a:pt x="90" y="0"/>
                                </a:lnTo>
                                <a:lnTo>
                                  <a:pt x="90" y="25"/>
                                </a:lnTo>
                                <a:lnTo>
                                  <a:pt x="80" y="45"/>
                                </a:lnTo>
                                <a:lnTo>
                                  <a:pt x="70" y="60"/>
                                </a:lnTo>
                                <a:lnTo>
                                  <a:pt x="55" y="75"/>
                                </a:lnTo>
                                <a:lnTo>
                                  <a:pt x="20" y="100"/>
                                </a:lnTo>
                                <a:lnTo>
                                  <a:pt x="10" y="105"/>
                                </a:lnTo>
                                <a:lnTo>
                                  <a:pt x="0" y="105"/>
                                </a:lnTo>
                              </a:path>
                            </a:pathLst>
                          </a:cu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Freeform 3723"/>
                        <wps:cNvSpPr>
                          <a:spLocks/>
                        </wps:cNvSpPr>
                        <wps:spPr bwMode="auto">
                          <a:xfrm>
                            <a:off x="1174" y="315"/>
                            <a:ext cx="50" cy="250"/>
                          </a:xfrm>
                          <a:custGeom>
                            <a:avLst/>
                            <a:gdLst>
                              <a:gd name="T0" fmla="*/ 40 w 50"/>
                              <a:gd name="T1" fmla="*/ 250 h 250"/>
                              <a:gd name="T2" fmla="*/ 40 w 50"/>
                              <a:gd name="T3" fmla="*/ 250 h 250"/>
                              <a:gd name="T4" fmla="*/ 25 w 50"/>
                              <a:gd name="T5" fmla="*/ 240 h 250"/>
                              <a:gd name="T6" fmla="*/ 15 w 50"/>
                              <a:gd name="T7" fmla="*/ 225 h 250"/>
                              <a:gd name="T8" fmla="*/ 5 w 50"/>
                              <a:gd name="T9" fmla="*/ 200 h 250"/>
                              <a:gd name="T10" fmla="*/ 0 w 50"/>
                              <a:gd name="T11" fmla="*/ 170 h 250"/>
                              <a:gd name="T12" fmla="*/ 5 w 50"/>
                              <a:gd name="T13" fmla="*/ 140 h 250"/>
                              <a:gd name="T14" fmla="*/ 15 w 50"/>
                              <a:gd name="T15" fmla="*/ 115 h 250"/>
                              <a:gd name="T16" fmla="*/ 25 w 50"/>
                              <a:gd name="T17" fmla="*/ 95 h 250"/>
                              <a:gd name="T18" fmla="*/ 45 w 50"/>
                              <a:gd name="T19" fmla="*/ 65 h 250"/>
                              <a:gd name="T20" fmla="*/ 45 w 50"/>
                              <a:gd name="T21" fmla="*/ 65 h 250"/>
                              <a:gd name="T22" fmla="*/ 50 w 50"/>
                              <a:gd name="T23" fmla="*/ 60 h 250"/>
                              <a:gd name="T24" fmla="*/ 45 w 50"/>
                              <a:gd name="T25" fmla="*/ 50 h 250"/>
                              <a:gd name="T26" fmla="*/ 30 w 50"/>
                              <a:gd name="T27" fmla="*/ 35 h 250"/>
                              <a:gd name="T28" fmla="*/ 0 w 50"/>
                              <a:gd name="T29" fmla="*/ 15 h 250"/>
                              <a:gd name="T30" fmla="*/ 45 w 50"/>
                              <a:gd name="T31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40" y="250"/>
                                </a:moveTo>
                                <a:lnTo>
                                  <a:pt x="40" y="250"/>
                                </a:lnTo>
                                <a:lnTo>
                                  <a:pt x="25" y="240"/>
                                </a:lnTo>
                                <a:lnTo>
                                  <a:pt x="15" y="225"/>
                                </a:lnTo>
                                <a:lnTo>
                                  <a:pt x="5" y="200"/>
                                </a:lnTo>
                                <a:lnTo>
                                  <a:pt x="0" y="170"/>
                                </a:lnTo>
                                <a:lnTo>
                                  <a:pt x="5" y="140"/>
                                </a:lnTo>
                                <a:lnTo>
                                  <a:pt x="15" y="115"/>
                                </a:lnTo>
                                <a:lnTo>
                                  <a:pt x="25" y="95"/>
                                </a:lnTo>
                                <a:lnTo>
                                  <a:pt x="45" y="65"/>
                                </a:lnTo>
                                <a:lnTo>
                                  <a:pt x="50" y="60"/>
                                </a:lnTo>
                                <a:lnTo>
                                  <a:pt x="45" y="50"/>
                                </a:lnTo>
                                <a:lnTo>
                                  <a:pt x="30" y="35"/>
                                </a:lnTo>
                                <a:lnTo>
                                  <a:pt x="0" y="15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reeform 3724"/>
                        <wps:cNvSpPr>
                          <a:spLocks/>
                        </wps:cNvSpPr>
                        <wps:spPr bwMode="auto">
                          <a:xfrm>
                            <a:off x="699" y="315"/>
                            <a:ext cx="50" cy="250"/>
                          </a:xfrm>
                          <a:custGeom>
                            <a:avLst/>
                            <a:gdLst>
                              <a:gd name="T0" fmla="*/ 0 w 50"/>
                              <a:gd name="T1" fmla="*/ 250 h 250"/>
                              <a:gd name="T2" fmla="*/ 0 w 50"/>
                              <a:gd name="T3" fmla="*/ 250 h 250"/>
                              <a:gd name="T4" fmla="*/ 25 w 50"/>
                              <a:gd name="T5" fmla="*/ 225 h 250"/>
                              <a:gd name="T6" fmla="*/ 40 w 50"/>
                              <a:gd name="T7" fmla="*/ 200 h 250"/>
                              <a:gd name="T8" fmla="*/ 40 w 50"/>
                              <a:gd name="T9" fmla="*/ 170 h 250"/>
                              <a:gd name="T10" fmla="*/ 40 w 50"/>
                              <a:gd name="T11" fmla="*/ 140 h 250"/>
                              <a:gd name="T12" fmla="*/ 30 w 50"/>
                              <a:gd name="T13" fmla="*/ 115 h 250"/>
                              <a:gd name="T14" fmla="*/ 20 w 50"/>
                              <a:gd name="T15" fmla="*/ 95 h 250"/>
                              <a:gd name="T16" fmla="*/ 5 w 50"/>
                              <a:gd name="T17" fmla="*/ 65 h 250"/>
                              <a:gd name="T18" fmla="*/ 5 w 50"/>
                              <a:gd name="T19" fmla="*/ 65 h 250"/>
                              <a:gd name="T20" fmla="*/ 0 w 50"/>
                              <a:gd name="T21" fmla="*/ 60 h 250"/>
                              <a:gd name="T22" fmla="*/ 0 w 50"/>
                              <a:gd name="T23" fmla="*/ 55 h 250"/>
                              <a:gd name="T24" fmla="*/ 20 w 50"/>
                              <a:gd name="T25" fmla="*/ 35 h 250"/>
                              <a:gd name="T26" fmla="*/ 50 w 50"/>
                              <a:gd name="T27" fmla="*/ 15 h 250"/>
                              <a:gd name="T28" fmla="*/ 0 w 50"/>
                              <a:gd name="T29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0" y="250"/>
                                </a:moveTo>
                                <a:lnTo>
                                  <a:pt x="0" y="250"/>
                                </a:lnTo>
                                <a:lnTo>
                                  <a:pt x="25" y="225"/>
                                </a:lnTo>
                                <a:lnTo>
                                  <a:pt x="40" y="200"/>
                                </a:lnTo>
                                <a:lnTo>
                                  <a:pt x="40" y="170"/>
                                </a:lnTo>
                                <a:lnTo>
                                  <a:pt x="40" y="140"/>
                                </a:lnTo>
                                <a:lnTo>
                                  <a:pt x="30" y="115"/>
                                </a:lnTo>
                                <a:lnTo>
                                  <a:pt x="20" y="95"/>
                                </a:lnTo>
                                <a:lnTo>
                                  <a:pt x="5" y="65"/>
                                </a:lnTo>
                                <a:lnTo>
                                  <a:pt x="0" y="60"/>
                                </a:lnTo>
                                <a:lnTo>
                                  <a:pt x="0" y="55"/>
                                </a:lnTo>
                                <a:lnTo>
                                  <a:pt x="20" y="35"/>
                                </a:lnTo>
                                <a:lnTo>
                                  <a:pt x="50" y="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3725"/>
                        <wps:cNvSpPr>
                          <a:spLocks/>
                        </wps:cNvSpPr>
                        <wps:spPr bwMode="auto">
                          <a:xfrm>
                            <a:off x="739" y="320"/>
                            <a:ext cx="440" cy="245"/>
                          </a:xfrm>
                          <a:custGeom>
                            <a:avLst/>
                            <a:gdLst>
                              <a:gd name="T0" fmla="*/ 220 w 440"/>
                              <a:gd name="T1" fmla="*/ 245 h 245"/>
                              <a:gd name="T2" fmla="*/ 220 w 440"/>
                              <a:gd name="T3" fmla="*/ 245 h 245"/>
                              <a:gd name="T4" fmla="*/ 305 w 440"/>
                              <a:gd name="T5" fmla="*/ 240 h 245"/>
                              <a:gd name="T6" fmla="*/ 340 w 440"/>
                              <a:gd name="T7" fmla="*/ 235 h 245"/>
                              <a:gd name="T8" fmla="*/ 375 w 440"/>
                              <a:gd name="T9" fmla="*/ 230 h 245"/>
                              <a:gd name="T10" fmla="*/ 400 w 440"/>
                              <a:gd name="T11" fmla="*/ 215 h 245"/>
                              <a:gd name="T12" fmla="*/ 420 w 440"/>
                              <a:gd name="T13" fmla="*/ 200 h 245"/>
                              <a:gd name="T14" fmla="*/ 435 w 440"/>
                              <a:gd name="T15" fmla="*/ 180 h 245"/>
                              <a:gd name="T16" fmla="*/ 440 w 440"/>
                              <a:gd name="T17" fmla="*/ 150 h 245"/>
                              <a:gd name="T18" fmla="*/ 440 w 440"/>
                              <a:gd name="T19" fmla="*/ 150 h 245"/>
                              <a:gd name="T20" fmla="*/ 435 w 440"/>
                              <a:gd name="T21" fmla="*/ 120 h 245"/>
                              <a:gd name="T22" fmla="*/ 425 w 440"/>
                              <a:gd name="T23" fmla="*/ 95 h 245"/>
                              <a:gd name="T24" fmla="*/ 405 w 440"/>
                              <a:gd name="T25" fmla="*/ 70 h 245"/>
                              <a:gd name="T26" fmla="*/ 375 w 440"/>
                              <a:gd name="T27" fmla="*/ 45 h 245"/>
                              <a:gd name="T28" fmla="*/ 345 w 440"/>
                              <a:gd name="T29" fmla="*/ 25 h 245"/>
                              <a:gd name="T30" fmla="*/ 305 w 440"/>
                              <a:gd name="T31" fmla="*/ 15 h 245"/>
                              <a:gd name="T32" fmla="*/ 265 w 440"/>
                              <a:gd name="T33" fmla="*/ 5 h 245"/>
                              <a:gd name="T34" fmla="*/ 220 w 440"/>
                              <a:gd name="T35" fmla="*/ 0 h 245"/>
                              <a:gd name="T36" fmla="*/ 220 w 440"/>
                              <a:gd name="T37" fmla="*/ 0 h 245"/>
                              <a:gd name="T38" fmla="*/ 175 w 440"/>
                              <a:gd name="T39" fmla="*/ 5 h 245"/>
                              <a:gd name="T40" fmla="*/ 135 w 440"/>
                              <a:gd name="T41" fmla="*/ 15 h 245"/>
                              <a:gd name="T42" fmla="*/ 100 w 440"/>
                              <a:gd name="T43" fmla="*/ 25 h 245"/>
                              <a:gd name="T44" fmla="*/ 65 w 440"/>
                              <a:gd name="T45" fmla="*/ 45 h 245"/>
                              <a:gd name="T46" fmla="*/ 40 w 440"/>
                              <a:gd name="T47" fmla="*/ 70 h 245"/>
                              <a:gd name="T48" fmla="*/ 20 w 440"/>
                              <a:gd name="T49" fmla="*/ 95 h 245"/>
                              <a:gd name="T50" fmla="*/ 5 w 440"/>
                              <a:gd name="T51" fmla="*/ 120 h 245"/>
                              <a:gd name="T52" fmla="*/ 0 w 440"/>
                              <a:gd name="T53" fmla="*/ 150 h 245"/>
                              <a:gd name="T54" fmla="*/ 0 w 440"/>
                              <a:gd name="T55" fmla="*/ 150 h 245"/>
                              <a:gd name="T56" fmla="*/ 5 w 440"/>
                              <a:gd name="T57" fmla="*/ 180 h 245"/>
                              <a:gd name="T58" fmla="*/ 20 w 440"/>
                              <a:gd name="T59" fmla="*/ 200 h 245"/>
                              <a:gd name="T60" fmla="*/ 40 w 440"/>
                              <a:gd name="T61" fmla="*/ 215 h 245"/>
                              <a:gd name="T62" fmla="*/ 65 w 440"/>
                              <a:gd name="T63" fmla="*/ 230 h 245"/>
                              <a:gd name="T64" fmla="*/ 100 w 440"/>
                              <a:gd name="T65" fmla="*/ 235 h 245"/>
                              <a:gd name="T66" fmla="*/ 135 w 440"/>
                              <a:gd name="T67" fmla="*/ 240 h 245"/>
                              <a:gd name="T68" fmla="*/ 220 w 440"/>
                              <a:gd name="T69" fmla="*/ 245 h 245"/>
                              <a:gd name="T70" fmla="*/ 220 w 440"/>
                              <a:gd name="T71" fmla="*/ 245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40" h="245">
                                <a:moveTo>
                                  <a:pt x="220" y="245"/>
                                </a:moveTo>
                                <a:lnTo>
                                  <a:pt x="220" y="245"/>
                                </a:lnTo>
                                <a:lnTo>
                                  <a:pt x="305" y="240"/>
                                </a:lnTo>
                                <a:lnTo>
                                  <a:pt x="340" y="235"/>
                                </a:lnTo>
                                <a:lnTo>
                                  <a:pt x="375" y="230"/>
                                </a:lnTo>
                                <a:lnTo>
                                  <a:pt x="400" y="215"/>
                                </a:lnTo>
                                <a:lnTo>
                                  <a:pt x="420" y="200"/>
                                </a:lnTo>
                                <a:lnTo>
                                  <a:pt x="435" y="180"/>
                                </a:lnTo>
                                <a:lnTo>
                                  <a:pt x="440" y="150"/>
                                </a:lnTo>
                                <a:lnTo>
                                  <a:pt x="435" y="120"/>
                                </a:lnTo>
                                <a:lnTo>
                                  <a:pt x="425" y="95"/>
                                </a:lnTo>
                                <a:lnTo>
                                  <a:pt x="405" y="70"/>
                                </a:lnTo>
                                <a:lnTo>
                                  <a:pt x="375" y="45"/>
                                </a:lnTo>
                                <a:lnTo>
                                  <a:pt x="345" y="25"/>
                                </a:lnTo>
                                <a:lnTo>
                                  <a:pt x="305" y="15"/>
                                </a:lnTo>
                                <a:lnTo>
                                  <a:pt x="265" y="5"/>
                                </a:lnTo>
                                <a:lnTo>
                                  <a:pt x="220" y="0"/>
                                </a:lnTo>
                                <a:lnTo>
                                  <a:pt x="175" y="5"/>
                                </a:lnTo>
                                <a:lnTo>
                                  <a:pt x="135" y="15"/>
                                </a:lnTo>
                                <a:lnTo>
                                  <a:pt x="100" y="25"/>
                                </a:lnTo>
                                <a:lnTo>
                                  <a:pt x="65" y="45"/>
                                </a:lnTo>
                                <a:lnTo>
                                  <a:pt x="40" y="70"/>
                                </a:lnTo>
                                <a:lnTo>
                                  <a:pt x="20" y="95"/>
                                </a:lnTo>
                                <a:lnTo>
                                  <a:pt x="5" y="120"/>
                                </a:lnTo>
                                <a:lnTo>
                                  <a:pt x="0" y="150"/>
                                </a:lnTo>
                                <a:lnTo>
                                  <a:pt x="5" y="180"/>
                                </a:lnTo>
                                <a:lnTo>
                                  <a:pt x="20" y="200"/>
                                </a:lnTo>
                                <a:lnTo>
                                  <a:pt x="40" y="215"/>
                                </a:lnTo>
                                <a:lnTo>
                                  <a:pt x="65" y="230"/>
                                </a:lnTo>
                                <a:lnTo>
                                  <a:pt x="100" y="235"/>
                                </a:lnTo>
                                <a:lnTo>
                                  <a:pt x="135" y="240"/>
                                </a:lnTo>
                                <a:lnTo>
                                  <a:pt x="22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reeform 3726"/>
                        <wps:cNvSpPr>
                          <a:spLocks/>
                        </wps:cNvSpPr>
                        <wps:spPr bwMode="auto">
                          <a:xfrm>
                            <a:off x="809" y="370"/>
                            <a:ext cx="300" cy="195"/>
                          </a:xfrm>
                          <a:custGeom>
                            <a:avLst/>
                            <a:gdLst>
                              <a:gd name="T0" fmla="*/ 150 w 300"/>
                              <a:gd name="T1" fmla="*/ 195 h 195"/>
                              <a:gd name="T2" fmla="*/ 150 w 300"/>
                              <a:gd name="T3" fmla="*/ 195 h 195"/>
                              <a:gd name="T4" fmla="*/ 180 w 300"/>
                              <a:gd name="T5" fmla="*/ 195 h 195"/>
                              <a:gd name="T6" fmla="*/ 210 w 300"/>
                              <a:gd name="T7" fmla="*/ 190 h 195"/>
                              <a:gd name="T8" fmla="*/ 235 w 300"/>
                              <a:gd name="T9" fmla="*/ 180 h 195"/>
                              <a:gd name="T10" fmla="*/ 255 w 300"/>
                              <a:gd name="T11" fmla="*/ 170 h 195"/>
                              <a:gd name="T12" fmla="*/ 275 w 300"/>
                              <a:gd name="T13" fmla="*/ 155 h 195"/>
                              <a:gd name="T14" fmla="*/ 285 w 300"/>
                              <a:gd name="T15" fmla="*/ 140 h 195"/>
                              <a:gd name="T16" fmla="*/ 295 w 300"/>
                              <a:gd name="T17" fmla="*/ 120 h 195"/>
                              <a:gd name="T18" fmla="*/ 300 w 300"/>
                              <a:gd name="T19" fmla="*/ 100 h 195"/>
                              <a:gd name="T20" fmla="*/ 300 w 300"/>
                              <a:gd name="T21" fmla="*/ 100 h 195"/>
                              <a:gd name="T22" fmla="*/ 300 w 300"/>
                              <a:gd name="T23" fmla="*/ 80 h 195"/>
                              <a:gd name="T24" fmla="*/ 290 w 300"/>
                              <a:gd name="T25" fmla="*/ 60 h 195"/>
                              <a:gd name="T26" fmla="*/ 275 w 300"/>
                              <a:gd name="T27" fmla="*/ 45 h 195"/>
                              <a:gd name="T28" fmla="*/ 255 w 300"/>
                              <a:gd name="T29" fmla="*/ 30 h 195"/>
                              <a:gd name="T30" fmla="*/ 235 w 300"/>
                              <a:gd name="T31" fmla="*/ 15 h 195"/>
                              <a:gd name="T32" fmla="*/ 210 w 300"/>
                              <a:gd name="T33" fmla="*/ 5 h 195"/>
                              <a:gd name="T34" fmla="*/ 180 w 300"/>
                              <a:gd name="T35" fmla="*/ 0 h 195"/>
                              <a:gd name="T36" fmla="*/ 150 w 300"/>
                              <a:gd name="T37" fmla="*/ 0 h 195"/>
                              <a:gd name="T38" fmla="*/ 150 w 300"/>
                              <a:gd name="T39" fmla="*/ 0 h 195"/>
                              <a:gd name="T40" fmla="*/ 120 w 300"/>
                              <a:gd name="T41" fmla="*/ 0 h 195"/>
                              <a:gd name="T42" fmla="*/ 90 w 300"/>
                              <a:gd name="T43" fmla="*/ 5 h 195"/>
                              <a:gd name="T44" fmla="*/ 65 w 300"/>
                              <a:gd name="T45" fmla="*/ 15 h 195"/>
                              <a:gd name="T46" fmla="*/ 45 w 300"/>
                              <a:gd name="T47" fmla="*/ 30 h 195"/>
                              <a:gd name="T48" fmla="*/ 25 w 300"/>
                              <a:gd name="T49" fmla="*/ 45 h 195"/>
                              <a:gd name="T50" fmla="*/ 15 w 300"/>
                              <a:gd name="T51" fmla="*/ 60 h 195"/>
                              <a:gd name="T52" fmla="*/ 5 w 300"/>
                              <a:gd name="T53" fmla="*/ 80 h 195"/>
                              <a:gd name="T54" fmla="*/ 0 w 300"/>
                              <a:gd name="T55" fmla="*/ 100 h 195"/>
                              <a:gd name="T56" fmla="*/ 0 w 300"/>
                              <a:gd name="T57" fmla="*/ 100 h 195"/>
                              <a:gd name="T58" fmla="*/ 5 w 300"/>
                              <a:gd name="T59" fmla="*/ 120 h 195"/>
                              <a:gd name="T60" fmla="*/ 10 w 300"/>
                              <a:gd name="T61" fmla="*/ 140 h 195"/>
                              <a:gd name="T62" fmla="*/ 25 w 300"/>
                              <a:gd name="T63" fmla="*/ 155 h 195"/>
                              <a:gd name="T64" fmla="*/ 45 w 300"/>
                              <a:gd name="T65" fmla="*/ 170 h 195"/>
                              <a:gd name="T66" fmla="*/ 65 w 300"/>
                              <a:gd name="T67" fmla="*/ 180 h 195"/>
                              <a:gd name="T68" fmla="*/ 90 w 300"/>
                              <a:gd name="T69" fmla="*/ 190 h 195"/>
                              <a:gd name="T70" fmla="*/ 120 w 300"/>
                              <a:gd name="T71" fmla="*/ 195 h 195"/>
                              <a:gd name="T72" fmla="*/ 150 w 300"/>
                              <a:gd name="T73" fmla="*/ 195 h 195"/>
                              <a:gd name="T74" fmla="*/ 150 w 300"/>
                              <a:gd name="T75" fmla="*/ 195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300" h="195">
                                <a:moveTo>
                                  <a:pt x="150" y="195"/>
                                </a:moveTo>
                                <a:lnTo>
                                  <a:pt x="150" y="195"/>
                                </a:lnTo>
                                <a:lnTo>
                                  <a:pt x="180" y="195"/>
                                </a:lnTo>
                                <a:lnTo>
                                  <a:pt x="210" y="190"/>
                                </a:lnTo>
                                <a:lnTo>
                                  <a:pt x="235" y="180"/>
                                </a:lnTo>
                                <a:lnTo>
                                  <a:pt x="255" y="170"/>
                                </a:lnTo>
                                <a:lnTo>
                                  <a:pt x="275" y="155"/>
                                </a:lnTo>
                                <a:lnTo>
                                  <a:pt x="285" y="140"/>
                                </a:lnTo>
                                <a:lnTo>
                                  <a:pt x="295" y="120"/>
                                </a:lnTo>
                                <a:lnTo>
                                  <a:pt x="300" y="100"/>
                                </a:lnTo>
                                <a:lnTo>
                                  <a:pt x="300" y="80"/>
                                </a:lnTo>
                                <a:lnTo>
                                  <a:pt x="290" y="60"/>
                                </a:lnTo>
                                <a:lnTo>
                                  <a:pt x="275" y="45"/>
                                </a:lnTo>
                                <a:lnTo>
                                  <a:pt x="255" y="30"/>
                                </a:lnTo>
                                <a:lnTo>
                                  <a:pt x="235" y="15"/>
                                </a:lnTo>
                                <a:lnTo>
                                  <a:pt x="210" y="5"/>
                                </a:lnTo>
                                <a:lnTo>
                                  <a:pt x="180" y="0"/>
                                </a:lnTo>
                                <a:lnTo>
                                  <a:pt x="150" y="0"/>
                                </a:lnTo>
                                <a:lnTo>
                                  <a:pt x="120" y="0"/>
                                </a:lnTo>
                                <a:lnTo>
                                  <a:pt x="90" y="5"/>
                                </a:lnTo>
                                <a:lnTo>
                                  <a:pt x="65" y="15"/>
                                </a:lnTo>
                                <a:lnTo>
                                  <a:pt x="45" y="30"/>
                                </a:lnTo>
                                <a:lnTo>
                                  <a:pt x="25" y="45"/>
                                </a:lnTo>
                                <a:lnTo>
                                  <a:pt x="15" y="60"/>
                                </a:lnTo>
                                <a:lnTo>
                                  <a:pt x="5" y="80"/>
                                </a:lnTo>
                                <a:lnTo>
                                  <a:pt x="0" y="100"/>
                                </a:lnTo>
                                <a:lnTo>
                                  <a:pt x="5" y="120"/>
                                </a:lnTo>
                                <a:lnTo>
                                  <a:pt x="10" y="140"/>
                                </a:lnTo>
                                <a:lnTo>
                                  <a:pt x="25" y="155"/>
                                </a:lnTo>
                                <a:lnTo>
                                  <a:pt x="45" y="170"/>
                                </a:lnTo>
                                <a:lnTo>
                                  <a:pt x="65" y="180"/>
                                </a:lnTo>
                                <a:lnTo>
                                  <a:pt x="90" y="190"/>
                                </a:lnTo>
                                <a:lnTo>
                                  <a:pt x="120" y="195"/>
                                </a:lnTo>
                                <a:lnTo>
                                  <a:pt x="150" y="1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3727"/>
                        <wps:cNvSpPr>
                          <a:spLocks/>
                        </wps:cNvSpPr>
                        <wps:spPr bwMode="auto">
                          <a:xfrm>
                            <a:off x="854" y="400"/>
                            <a:ext cx="210" cy="165"/>
                          </a:xfrm>
                          <a:custGeom>
                            <a:avLst/>
                            <a:gdLst>
                              <a:gd name="T0" fmla="*/ 105 w 210"/>
                              <a:gd name="T1" fmla="*/ 165 h 165"/>
                              <a:gd name="T2" fmla="*/ 105 w 210"/>
                              <a:gd name="T3" fmla="*/ 165 h 165"/>
                              <a:gd name="T4" fmla="*/ 125 w 210"/>
                              <a:gd name="T5" fmla="*/ 160 h 165"/>
                              <a:gd name="T6" fmla="*/ 145 w 210"/>
                              <a:gd name="T7" fmla="*/ 155 h 165"/>
                              <a:gd name="T8" fmla="*/ 165 w 210"/>
                              <a:gd name="T9" fmla="*/ 145 h 165"/>
                              <a:gd name="T10" fmla="*/ 180 w 210"/>
                              <a:gd name="T11" fmla="*/ 135 h 165"/>
                              <a:gd name="T12" fmla="*/ 190 w 210"/>
                              <a:gd name="T13" fmla="*/ 120 h 165"/>
                              <a:gd name="T14" fmla="*/ 200 w 210"/>
                              <a:gd name="T15" fmla="*/ 100 h 165"/>
                              <a:gd name="T16" fmla="*/ 205 w 210"/>
                              <a:gd name="T17" fmla="*/ 85 h 165"/>
                              <a:gd name="T18" fmla="*/ 210 w 210"/>
                              <a:gd name="T19" fmla="*/ 70 h 165"/>
                              <a:gd name="T20" fmla="*/ 210 w 210"/>
                              <a:gd name="T21" fmla="*/ 70 h 165"/>
                              <a:gd name="T22" fmla="*/ 210 w 210"/>
                              <a:gd name="T23" fmla="*/ 55 h 165"/>
                              <a:gd name="T24" fmla="*/ 205 w 210"/>
                              <a:gd name="T25" fmla="*/ 45 h 165"/>
                              <a:gd name="T26" fmla="*/ 195 w 210"/>
                              <a:gd name="T27" fmla="*/ 30 h 165"/>
                              <a:gd name="T28" fmla="*/ 180 w 210"/>
                              <a:gd name="T29" fmla="*/ 20 h 165"/>
                              <a:gd name="T30" fmla="*/ 145 w 210"/>
                              <a:gd name="T31" fmla="*/ 5 h 165"/>
                              <a:gd name="T32" fmla="*/ 105 w 210"/>
                              <a:gd name="T33" fmla="*/ 0 h 165"/>
                              <a:gd name="T34" fmla="*/ 105 w 210"/>
                              <a:gd name="T35" fmla="*/ 0 h 165"/>
                              <a:gd name="T36" fmla="*/ 65 w 210"/>
                              <a:gd name="T37" fmla="*/ 5 h 165"/>
                              <a:gd name="T38" fmla="*/ 30 w 210"/>
                              <a:gd name="T39" fmla="*/ 20 h 165"/>
                              <a:gd name="T40" fmla="*/ 20 w 210"/>
                              <a:gd name="T41" fmla="*/ 30 h 165"/>
                              <a:gd name="T42" fmla="*/ 10 w 210"/>
                              <a:gd name="T43" fmla="*/ 45 h 165"/>
                              <a:gd name="T44" fmla="*/ 5 w 210"/>
                              <a:gd name="T45" fmla="*/ 55 h 165"/>
                              <a:gd name="T46" fmla="*/ 0 w 210"/>
                              <a:gd name="T47" fmla="*/ 70 h 165"/>
                              <a:gd name="T48" fmla="*/ 0 w 210"/>
                              <a:gd name="T49" fmla="*/ 70 h 165"/>
                              <a:gd name="T50" fmla="*/ 0 w 210"/>
                              <a:gd name="T51" fmla="*/ 85 h 165"/>
                              <a:gd name="T52" fmla="*/ 10 w 210"/>
                              <a:gd name="T53" fmla="*/ 100 h 165"/>
                              <a:gd name="T54" fmla="*/ 20 w 210"/>
                              <a:gd name="T55" fmla="*/ 120 h 165"/>
                              <a:gd name="T56" fmla="*/ 30 w 210"/>
                              <a:gd name="T57" fmla="*/ 135 h 165"/>
                              <a:gd name="T58" fmla="*/ 45 w 210"/>
                              <a:gd name="T59" fmla="*/ 145 h 165"/>
                              <a:gd name="T60" fmla="*/ 65 w 210"/>
                              <a:gd name="T61" fmla="*/ 155 h 165"/>
                              <a:gd name="T62" fmla="*/ 85 w 210"/>
                              <a:gd name="T63" fmla="*/ 160 h 165"/>
                              <a:gd name="T64" fmla="*/ 105 w 210"/>
                              <a:gd name="T65" fmla="*/ 165 h 165"/>
                              <a:gd name="T66" fmla="*/ 105 w 210"/>
                              <a:gd name="T67" fmla="*/ 165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10" h="165">
                                <a:moveTo>
                                  <a:pt x="105" y="165"/>
                                </a:moveTo>
                                <a:lnTo>
                                  <a:pt x="105" y="165"/>
                                </a:lnTo>
                                <a:lnTo>
                                  <a:pt x="125" y="160"/>
                                </a:lnTo>
                                <a:lnTo>
                                  <a:pt x="145" y="155"/>
                                </a:lnTo>
                                <a:lnTo>
                                  <a:pt x="165" y="145"/>
                                </a:lnTo>
                                <a:lnTo>
                                  <a:pt x="180" y="135"/>
                                </a:lnTo>
                                <a:lnTo>
                                  <a:pt x="190" y="120"/>
                                </a:lnTo>
                                <a:lnTo>
                                  <a:pt x="200" y="100"/>
                                </a:lnTo>
                                <a:lnTo>
                                  <a:pt x="205" y="85"/>
                                </a:lnTo>
                                <a:lnTo>
                                  <a:pt x="210" y="70"/>
                                </a:lnTo>
                                <a:lnTo>
                                  <a:pt x="210" y="55"/>
                                </a:lnTo>
                                <a:lnTo>
                                  <a:pt x="205" y="45"/>
                                </a:lnTo>
                                <a:lnTo>
                                  <a:pt x="195" y="30"/>
                                </a:lnTo>
                                <a:lnTo>
                                  <a:pt x="180" y="20"/>
                                </a:lnTo>
                                <a:lnTo>
                                  <a:pt x="145" y="5"/>
                                </a:lnTo>
                                <a:lnTo>
                                  <a:pt x="105" y="0"/>
                                </a:lnTo>
                                <a:lnTo>
                                  <a:pt x="65" y="5"/>
                                </a:lnTo>
                                <a:lnTo>
                                  <a:pt x="30" y="20"/>
                                </a:lnTo>
                                <a:lnTo>
                                  <a:pt x="20" y="30"/>
                                </a:lnTo>
                                <a:lnTo>
                                  <a:pt x="10" y="45"/>
                                </a:lnTo>
                                <a:lnTo>
                                  <a:pt x="5" y="55"/>
                                </a:lnTo>
                                <a:lnTo>
                                  <a:pt x="0" y="70"/>
                                </a:lnTo>
                                <a:lnTo>
                                  <a:pt x="0" y="85"/>
                                </a:lnTo>
                                <a:lnTo>
                                  <a:pt x="10" y="100"/>
                                </a:lnTo>
                                <a:lnTo>
                                  <a:pt x="20" y="120"/>
                                </a:lnTo>
                                <a:lnTo>
                                  <a:pt x="30" y="135"/>
                                </a:lnTo>
                                <a:lnTo>
                                  <a:pt x="45" y="145"/>
                                </a:lnTo>
                                <a:lnTo>
                                  <a:pt x="65" y="155"/>
                                </a:lnTo>
                                <a:lnTo>
                                  <a:pt x="85" y="160"/>
                                </a:lnTo>
                                <a:lnTo>
                                  <a:pt x="105" y="1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reeform 3728"/>
                        <wps:cNvSpPr>
                          <a:spLocks/>
                        </wps:cNvSpPr>
                        <wps:spPr bwMode="auto">
                          <a:xfrm>
                            <a:off x="884" y="420"/>
                            <a:ext cx="150" cy="145"/>
                          </a:xfrm>
                          <a:custGeom>
                            <a:avLst/>
                            <a:gdLst>
                              <a:gd name="T0" fmla="*/ 75 w 150"/>
                              <a:gd name="T1" fmla="*/ 145 h 145"/>
                              <a:gd name="T2" fmla="*/ 75 w 150"/>
                              <a:gd name="T3" fmla="*/ 145 h 145"/>
                              <a:gd name="T4" fmla="*/ 90 w 150"/>
                              <a:gd name="T5" fmla="*/ 140 h 145"/>
                              <a:gd name="T6" fmla="*/ 105 w 150"/>
                              <a:gd name="T7" fmla="*/ 135 h 145"/>
                              <a:gd name="T8" fmla="*/ 115 w 150"/>
                              <a:gd name="T9" fmla="*/ 120 h 145"/>
                              <a:gd name="T10" fmla="*/ 125 w 150"/>
                              <a:gd name="T11" fmla="*/ 110 h 145"/>
                              <a:gd name="T12" fmla="*/ 140 w 150"/>
                              <a:gd name="T13" fmla="*/ 75 h 145"/>
                              <a:gd name="T14" fmla="*/ 150 w 150"/>
                              <a:gd name="T15" fmla="*/ 50 h 145"/>
                              <a:gd name="T16" fmla="*/ 150 w 150"/>
                              <a:gd name="T17" fmla="*/ 50 h 145"/>
                              <a:gd name="T18" fmla="*/ 145 w 150"/>
                              <a:gd name="T19" fmla="*/ 40 h 145"/>
                              <a:gd name="T20" fmla="*/ 145 w 150"/>
                              <a:gd name="T21" fmla="*/ 30 h 145"/>
                              <a:gd name="T22" fmla="*/ 130 w 150"/>
                              <a:gd name="T23" fmla="*/ 15 h 145"/>
                              <a:gd name="T24" fmla="*/ 105 w 150"/>
                              <a:gd name="T25" fmla="*/ 5 h 145"/>
                              <a:gd name="T26" fmla="*/ 75 w 150"/>
                              <a:gd name="T27" fmla="*/ 0 h 145"/>
                              <a:gd name="T28" fmla="*/ 75 w 150"/>
                              <a:gd name="T29" fmla="*/ 0 h 145"/>
                              <a:gd name="T30" fmla="*/ 45 w 150"/>
                              <a:gd name="T31" fmla="*/ 5 h 145"/>
                              <a:gd name="T32" fmla="*/ 25 w 150"/>
                              <a:gd name="T33" fmla="*/ 15 h 145"/>
                              <a:gd name="T34" fmla="*/ 10 w 150"/>
                              <a:gd name="T35" fmla="*/ 30 h 145"/>
                              <a:gd name="T36" fmla="*/ 0 w 150"/>
                              <a:gd name="T37" fmla="*/ 50 h 145"/>
                              <a:gd name="T38" fmla="*/ 0 w 150"/>
                              <a:gd name="T39" fmla="*/ 50 h 145"/>
                              <a:gd name="T40" fmla="*/ 5 w 150"/>
                              <a:gd name="T41" fmla="*/ 75 h 145"/>
                              <a:gd name="T42" fmla="*/ 20 w 150"/>
                              <a:gd name="T43" fmla="*/ 105 h 145"/>
                              <a:gd name="T44" fmla="*/ 30 w 150"/>
                              <a:gd name="T45" fmla="*/ 120 h 145"/>
                              <a:gd name="T46" fmla="*/ 45 w 150"/>
                              <a:gd name="T47" fmla="*/ 135 h 145"/>
                              <a:gd name="T48" fmla="*/ 60 w 150"/>
                              <a:gd name="T49" fmla="*/ 140 h 145"/>
                              <a:gd name="T50" fmla="*/ 75 w 150"/>
                              <a:gd name="T51" fmla="*/ 145 h 145"/>
                              <a:gd name="T52" fmla="*/ 75 w 150"/>
                              <a:gd name="T53" fmla="*/ 14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0" h="145">
                                <a:moveTo>
                                  <a:pt x="75" y="145"/>
                                </a:moveTo>
                                <a:lnTo>
                                  <a:pt x="75" y="145"/>
                                </a:lnTo>
                                <a:lnTo>
                                  <a:pt x="90" y="140"/>
                                </a:lnTo>
                                <a:lnTo>
                                  <a:pt x="105" y="135"/>
                                </a:lnTo>
                                <a:lnTo>
                                  <a:pt x="115" y="120"/>
                                </a:lnTo>
                                <a:lnTo>
                                  <a:pt x="125" y="110"/>
                                </a:lnTo>
                                <a:lnTo>
                                  <a:pt x="140" y="75"/>
                                </a:lnTo>
                                <a:lnTo>
                                  <a:pt x="150" y="50"/>
                                </a:lnTo>
                                <a:lnTo>
                                  <a:pt x="145" y="40"/>
                                </a:lnTo>
                                <a:lnTo>
                                  <a:pt x="145" y="30"/>
                                </a:lnTo>
                                <a:lnTo>
                                  <a:pt x="130" y="15"/>
                                </a:lnTo>
                                <a:lnTo>
                                  <a:pt x="105" y="5"/>
                                </a:lnTo>
                                <a:lnTo>
                                  <a:pt x="75" y="0"/>
                                </a:lnTo>
                                <a:lnTo>
                                  <a:pt x="45" y="5"/>
                                </a:lnTo>
                                <a:lnTo>
                                  <a:pt x="25" y="15"/>
                                </a:lnTo>
                                <a:lnTo>
                                  <a:pt x="10" y="30"/>
                                </a:lnTo>
                                <a:lnTo>
                                  <a:pt x="0" y="50"/>
                                </a:lnTo>
                                <a:lnTo>
                                  <a:pt x="5" y="75"/>
                                </a:lnTo>
                                <a:lnTo>
                                  <a:pt x="20" y="105"/>
                                </a:lnTo>
                                <a:lnTo>
                                  <a:pt x="30" y="120"/>
                                </a:lnTo>
                                <a:lnTo>
                                  <a:pt x="45" y="135"/>
                                </a:lnTo>
                                <a:lnTo>
                                  <a:pt x="60" y="140"/>
                                </a:lnTo>
                                <a:lnTo>
                                  <a:pt x="75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reeform 3729"/>
                        <wps:cNvSpPr>
                          <a:spLocks/>
                        </wps:cNvSpPr>
                        <wps:spPr bwMode="auto">
                          <a:xfrm>
                            <a:off x="699" y="565"/>
                            <a:ext cx="515" cy="20"/>
                          </a:xfrm>
                          <a:custGeom>
                            <a:avLst/>
                            <a:gdLst>
                              <a:gd name="T0" fmla="*/ 0 w 515"/>
                              <a:gd name="T1" fmla="*/ 0 h 20"/>
                              <a:gd name="T2" fmla="*/ 0 w 515"/>
                              <a:gd name="T3" fmla="*/ 0 h 20"/>
                              <a:gd name="T4" fmla="*/ 25 w 515"/>
                              <a:gd name="T5" fmla="*/ 10 h 20"/>
                              <a:gd name="T6" fmla="*/ 70 w 515"/>
                              <a:gd name="T7" fmla="*/ 20 h 20"/>
                              <a:gd name="T8" fmla="*/ 105 w 515"/>
                              <a:gd name="T9" fmla="*/ 20 h 20"/>
                              <a:gd name="T10" fmla="*/ 150 w 515"/>
                              <a:gd name="T11" fmla="*/ 20 h 20"/>
                              <a:gd name="T12" fmla="*/ 200 w 515"/>
                              <a:gd name="T13" fmla="*/ 10 h 20"/>
                              <a:gd name="T14" fmla="*/ 260 w 515"/>
                              <a:gd name="T15" fmla="*/ 0 h 20"/>
                              <a:gd name="T16" fmla="*/ 260 w 515"/>
                              <a:gd name="T17" fmla="*/ 0 h 20"/>
                              <a:gd name="T18" fmla="*/ 260 w 515"/>
                              <a:gd name="T19" fmla="*/ 0 h 20"/>
                              <a:gd name="T20" fmla="*/ 320 w 515"/>
                              <a:gd name="T21" fmla="*/ 10 h 20"/>
                              <a:gd name="T22" fmla="*/ 370 w 515"/>
                              <a:gd name="T23" fmla="*/ 15 h 20"/>
                              <a:gd name="T24" fmla="*/ 410 w 515"/>
                              <a:gd name="T25" fmla="*/ 20 h 20"/>
                              <a:gd name="T26" fmla="*/ 445 w 515"/>
                              <a:gd name="T27" fmla="*/ 20 h 20"/>
                              <a:gd name="T28" fmla="*/ 490 w 515"/>
                              <a:gd name="T29" fmla="*/ 10 h 20"/>
                              <a:gd name="T30" fmla="*/ 515 w 515"/>
                              <a:gd name="T31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15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10"/>
                                </a:lnTo>
                                <a:lnTo>
                                  <a:pt x="70" y="20"/>
                                </a:lnTo>
                                <a:lnTo>
                                  <a:pt x="105" y="20"/>
                                </a:lnTo>
                                <a:lnTo>
                                  <a:pt x="150" y="20"/>
                                </a:lnTo>
                                <a:lnTo>
                                  <a:pt x="200" y="10"/>
                                </a:lnTo>
                                <a:lnTo>
                                  <a:pt x="260" y="0"/>
                                </a:lnTo>
                                <a:lnTo>
                                  <a:pt x="320" y="10"/>
                                </a:lnTo>
                                <a:lnTo>
                                  <a:pt x="370" y="15"/>
                                </a:lnTo>
                                <a:lnTo>
                                  <a:pt x="410" y="20"/>
                                </a:lnTo>
                                <a:lnTo>
                                  <a:pt x="445" y="20"/>
                                </a:lnTo>
                                <a:lnTo>
                                  <a:pt x="490" y="10"/>
                                </a:lnTo>
                                <a:lnTo>
                                  <a:pt x="515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Freeform 3730"/>
                        <wps:cNvSpPr>
                          <a:spLocks/>
                        </wps:cNvSpPr>
                        <wps:spPr bwMode="auto">
                          <a:xfrm>
                            <a:off x="699" y="565"/>
                            <a:ext cx="515" cy="45"/>
                          </a:xfrm>
                          <a:custGeom>
                            <a:avLst/>
                            <a:gdLst>
                              <a:gd name="T0" fmla="*/ 0 w 515"/>
                              <a:gd name="T1" fmla="*/ 0 h 45"/>
                              <a:gd name="T2" fmla="*/ 0 w 515"/>
                              <a:gd name="T3" fmla="*/ 0 h 45"/>
                              <a:gd name="T4" fmla="*/ 45 w 515"/>
                              <a:gd name="T5" fmla="*/ 15 h 45"/>
                              <a:gd name="T6" fmla="*/ 90 w 515"/>
                              <a:gd name="T7" fmla="*/ 25 h 45"/>
                              <a:gd name="T8" fmla="*/ 155 w 515"/>
                              <a:gd name="T9" fmla="*/ 35 h 45"/>
                              <a:gd name="T10" fmla="*/ 230 w 515"/>
                              <a:gd name="T11" fmla="*/ 45 h 45"/>
                              <a:gd name="T12" fmla="*/ 320 w 515"/>
                              <a:gd name="T13" fmla="*/ 40 h 45"/>
                              <a:gd name="T14" fmla="*/ 365 w 515"/>
                              <a:gd name="T15" fmla="*/ 35 h 45"/>
                              <a:gd name="T16" fmla="*/ 415 w 515"/>
                              <a:gd name="T17" fmla="*/ 30 h 45"/>
                              <a:gd name="T18" fmla="*/ 465 w 515"/>
                              <a:gd name="T19" fmla="*/ 15 h 45"/>
                              <a:gd name="T20" fmla="*/ 515 w 515"/>
                              <a:gd name="T21" fmla="*/ 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15" h="4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5" y="15"/>
                                </a:lnTo>
                                <a:lnTo>
                                  <a:pt x="90" y="25"/>
                                </a:lnTo>
                                <a:lnTo>
                                  <a:pt x="155" y="35"/>
                                </a:lnTo>
                                <a:lnTo>
                                  <a:pt x="230" y="45"/>
                                </a:lnTo>
                                <a:lnTo>
                                  <a:pt x="320" y="40"/>
                                </a:lnTo>
                                <a:lnTo>
                                  <a:pt x="365" y="35"/>
                                </a:lnTo>
                                <a:lnTo>
                                  <a:pt x="415" y="30"/>
                                </a:lnTo>
                                <a:lnTo>
                                  <a:pt x="465" y="15"/>
                                </a:lnTo>
                                <a:lnTo>
                                  <a:pt x="515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Line 3731"/>
                        <wps:cNvCnPr/>
                        <wps:spPr bwMode="auto">
                          <a:xfrm>
                            <a:off x="699" y="660"/>
                            <a:ext cx="520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3732"/>
                        <wps:cNvCnPr/>
                        <wps:spPr bwMode="auto">
                          <a:xfrm>
                            <a:off x="699" y="690"/>
                            <a:ext cx="520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Freeform 3733"/>
                        <wps:cNvSpPr>
                          <a:spLocks/>
                        </wps:cNvSpPr>
                        <wps:spPr bwMode="auto">
                          <a:xfrm>
                            <a:off x="1688" y="315"/>
                            <a:ext cx="50" cy="250"/>
                          </a:xfrm>
                          <a:custGeom>
                            <a:avLst/>
                            <a:gdLst>
                              <a:gd name="T0" fmla="*/ 40 w 50"/>
                              <a:gd name="T1" fmla="*/ 250 h 250"/>
                              <a:gd name="T2" fmla="*/ 40 w 50"/>
                              <a:gd name="T3" fmla="*/ 250 h 250"/>
                              <a:gd name="T4" fmla="*/ 30 w 50"/>
                              <a:gd name="T5" fmla="*/ 240 h 250"/>
                              <a:gd name="T6" fmla="*/ 20 w 50"/>
                              <a:gd name="T7" fmla="*/ 225 h 250"/>
                              <a:gd name="T8" fmla="*/ 5 w 50"/>
                              <a:gd name="T9" fmla="*/ 200 h 250"/>
                              <a:gd name="T10" fmla="*/ 5 w 50"/>
                              <a:gd name="T11" fmla="*/ 170 h 250"/>
                              <a:gd name="T12" fmla="*/ 10 w 50"/>
                              <a:gd name="T13" fmla="*/ 140 h 250"/>
                              <a:gd name="T14" fmla="*/ 15 w 50"/>
                              <a:gd name="T15" fmla="*/ 115 h 250"/>
                              <a:gd name="T16" fmla="*/ 30 w 50"/>
                              <a:gd name="T17" fmla="*/ 95 h 250"/>
                              <a:gd name="T18" fmla="*/ 50 w 50"/>
                              <a:gd name="T19" fmla="*/ 65 h 250"/>
                              <a:gd name="T20" fmla="*/ 50 w 50"/>
                              <a:gd name="T21" fmla="*/ 65 h 250"/>
                              <a:gd name="T22" fmla="*/ 50 w 50"/>
                              <a:gd name="T23" fmla="*/ 60 h 250"/>
                              <a:gd name="T24" fmla="*/ 50 w 50"/>
                              <a:gd name="T25" fmla="*/ 50 h 250"/>
                              <a:gd name="T26" fmla="*/ 30 w 50"/>
                              <a:gd name="T27" fmla="*/ 35 h 250"/>
                              <a:gd name="T28" fmla="*/ 0 w 50"/>
                              <a:gd name="T29" fmla="*/ 15 h 250"/>
                              <a:gd name="T30" fmla="*/ 50 w 50"/>
                              <a:gd name="T31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40" y="250"/>
                                </a:moveTo>
                                <a:lnTo>
                                  <a:pt x="40" y="250"/>
                                </a:lnTo>
                                <a:lnTo>
                                  <a:pt x="30" y="240"/>
                                </a:lnTo>
                                <a:lnTo>
                                  <a:pt x="20" y="225"/>
                                </a:lnTo>
                                <a:lnTo>
                                  <a:pt x="5" y="200"/>
                                </a:lnTo>
                                <a:lnTo>
                                  <a:pt x="5" y="170"/>
                                </a:lnTo>
                                <a:lnTo>
                                  <a:pt x="10" y="140"/>
                                </a:lnTo>
                                <a:lnTo>
                                  <a:pt x="15" y="115"/>
                                </a:lnTo>
                                <a:lnTo>
                                  <a:pt x="30" y="95"/>
                                </a:lnTo>
                                <a:lnTo>
                                  <a:pt x="50" y="65"/>
                                </a:lnTo>
                                <a:lnTo>
                                  <a:pt x="50" y="60"/>
                                </a:lnTo>
                                <a:lnTo>
                                  <a:pt x="50" y="50"/>
                                </a:lnTo>
                                <a:lnTo>
                                  <a:pt x="30" y="35"/>
                                </a:lnTo>
                                <a:lnTo>
                                  <a:pt x="0" y="15"/>
                                </a:lnTo>
                                <a:lnTo>
                                  <a:pt x="5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Freeform 3734"/>
                        <wps:cNvSpPr>
                          <a:spLocks/>
                        </wps:cNvSpPr>
                        <wps:spPr bwMode="auto">
                          <a:xfrm>
                            <a:off x="1219" y="315"/>
                            <a:ext cx="49" cy="250"/>
                          </a:xfrm>
                          <a:custGeom>
                            <a:avLst/>
                            <a:gdLst>
                              <a:gd name="T0" fmla="*/ 0 w 49"/>
                              <a:gd name="T1" fmla="*/ 250 h 250"/>
                              <a:gd name="T2" fmla="*/ 0 w 49"/>
                              <a:gd name="T3" fmla="*/ 250 h 250"/>
                              <a:gd name="T4" fmla="*/ 25 w 49"/>
                              <a:gd name="T5" fmla="*/ 225 h 250"/>
                              <a:gd name="T6" fmla="*/ 35 w 49"/>
                              <a:gd name="T7" fmla="*/ 200 h 250"/>
                              <a:gd name="T8" fmla="*/ 40 w 49"/>
                              <a:gd name="T9" fmla="*/ 170 h 250"/>
                              <a:gd name="T10" fmla="*/ 40 w 49"/>
                              <a:gd name="T11" fmla="*/ 140 h 250"/>
                              <a:gd name="T12" fmla="*/ 30 w 49"/>
                              <a:gd name="T13" fmla="*/ 115 h 250"/>
                              <a:gd name="T14" fmla="*/ 20 w 49"/>
                              <a:gd name="T15" fmla="*/ 95 h 250"/>
                              <a:gd name="T16" fmla="*/ 0 w 49"/>
                              <a:gd name="T17" fmla="*/ 65 h 250"/>
                              <a:gd name="T18" fmla="*/ 0 w 49"/>
                              <a:gd name="T19" fmla="*/ 65 h 250"/>
                              <a:gd name="T20" fmla="*/ 0 w 49"/>
                              <a:gd name="T21" fmla="*/ 60 h 250"/>
                              <a:gd name="T22" fmla="*/ 0 w 49"/>
                              <a:gd name="T23" fmla="*/ 55 h 250"/>
                              <a:gd name="T24" fmla="*/ 20 w 49"/>
                              <a:gd name="T25" fmla="*/ 35 h 250"/>
                              <a:gd name="T26" fmla="*/ 49 w 49"/>
                              <a:gd name="T27" fmla="*/ 15 h 250"/>
                              <a:gd name="T28" fmla="*/ 0 w 49"/>
                              <a:gd name="T29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49" h="250">
                                <a:moveTo>
                                  <a:pt x="0" y="250"/>
                                </a:moveTo>
                                <a:lnTo>
                                  <a:pt x="0" y="250"/>
                                </a:lnTo>
                                <a:lnTo>
                                  <a:pt x="25" y="225"/>
                                </a:lnTo>
                                <a:lnTo>
                                  <a:pt x="35" y="200"/>
                                </a:lnTo>
                                <a:lnTo>
                                  <a:pt x="40" y="170"/>
                                </a:lnTo>
                                <a:lnTo>
                                  <a:pt x="40" y="140"/>
                                </a:lnTo>
                                <a:lnTo>
                                  <a:pt x="30" y="115"/>
                                </a:lnTo>
                                <a:lnTo>
                                  <a:pt x="20" y="95"/>
                                </a:lnTo>
                                <a:lnTo>
                                  <a:pt x="0" y="65"/>
                                </a:lnTo>
                                <a:lnTo>
                                  <a:pt x="0" y="60"/>
                                </a:lnTo>
                                <a:lnTo>
                                  <a:pt x="0" y="55"/>
                                </a:lnTo>
                                <a:lnTo>
                                  <a:pt x="20" y="35"/>
                                </a:lnTo>
                                <a:lnTo>
                                  <a:pt x="49" y="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reeform 3735"/>
                        <wps:cNvSpPr>
                          <a:spLocks/>
                        </wps:cNvSpPr>
                        <wps:spPr bwMode="auto">
                          <a:xfrm>
                            <a:off x="1259" y="320"/>
                            <a:ext cx="434" cy="245"/>
                          </a:xfrm>
                          <a:custGeom>
                            <a:avLst/>
                            <a:gdLst>
                              <a:gd name="T0" fmla="*/ 219 w 434"/>
                              <a:gd name="T1" fmla="*/ 245 h 245"/>
                              <a:gd name="T2" fmla="*/ 219 w 434"/>
                              <a:gd name="T3" fmla="*/ 245 h 245"/>
                              <a:gd name="T4" fmla="*/ 304 w 434"/>
                              <a:gd name="T5" fmla="*/ 240 h 245"/>
                              <a:gd name="T6" fmla="*/ 339 w 434"/>
                              <a:gd name="T7" fmla="*/ 235 h 245"/>
                              <a:gd name="T8" fmla="*/ 369 w 434"/>
                              <a:gd name="T9" fmla="*/ 230 h 245"/>
                              <a:gd name="T10" fmla="*/ 399 w 434"/>
                              <a:gd name="T11" fmla="*/ 215 h 245"/>
                              <a:gd name="T12" fmla="*/ 419 w 434"/>
                              <a:gd name="T13" fmla="*/ 200 h 245"/>
                              <a:gd name="T14" fmla="*/ 429 w 434"/>
                              <a:gd name="T15" fmla="*/ 180 h 245"/>
                              <a:gd name="T16" fmla="*/ 434 w 434"/>
                              <a:gd name="T17" fmla="*/ 150 h 245"/>
                              <a:gd name="T18" fmla="*/ 434 w 434"/>
                              <a:gd name="T19" fmla="*/ 150 h 245"/>
                              <a:gd name="T20" fmla="*/ 434 w 434"/>
                              <a:gd name="T21" fmla="*/ 120 h 245"/>
                              <a:gd name="T22" fmla="*/ 419 w 434"/>
                              <a:gd name="T23" fmla="*/ 95 h 245"/>
                              <a:gd name="T24" fmla="*/ 399 w 434"/>
                              <a:gd name="T25" fmla="*/ 70 h 245"/>
                              <a:gd name="T26" fmla="*/ 374 w 434"/>
                              <a:gd name="T27" fmla="*/ 45 h 245"/>
                              <a:gd name="T28" fmla="*/ 339 w 434"/>
                              <a:gd name="T29" fmla="*/ 25 h 245"/>
                              <a:gd name="T30" fmla="*/ 304 w 434"/>
                              <a:gd name="T31" fmla="*/ 15 h 245"/>
                              <a:gd name="T32" fmla="*/ 264 w 434"/>
                              <a:gd name="T33" fmla="*/ 5 h 245"/>
                              <a:gd name="T34" fmla="*/ 219 w 434"/>
                              <a:gd name="T35" fmla="*/ 0 h 245"/>
                              <a:gd name="T36" fmla="*/ 219 w 434"/>
                              <a:gd name="T37" fmla="*/ 0 h 245"/>
                              <a:gd name="T38" fmla="*/ 174 w 434"/>
                              <a:gd name="T39" fmla="*/ 5 h 245"/>
                              <a:gd name="T40" fmla="*/ 134 w 434"/>
                              <a:gd name="T41" fmla="*/ 15 h 245"/>
                              <a:gd name="T42" fmla="*/ 99 w 434"/>
                              <a:gd name="T43" fmla="*/ 25 h 245"/>
                              <a:gd name="T44" fmla="*/ 64 w 434"/>
                              <a:gd name="T45" fmla="*/ 45 h 245"/>
                              <a:gd name="T46" fmla="*/ 39 w 434"/>
                              <a:gd name="T47" fmla="*/ 70 h 245"/>
                              <a:gd name="T48" fmla="*/ 19 w 434"/>
                              <a:gd name="T49" fmla="*/ 95 h 245"/>
                              <a:gd name="T50" fmla="*/ 4 w 434"/>
                              <a:gd name="T51" fmla="*/ 120 h 245"/>
                              <a:gd name="T52" fmla="*/ 0 w 434"/>
                              <a:gd name="T53" fmla="*/ 150 h 245"/>
                              <a:gd name="T54" fmla="*/ 0 w 434"/>
                              <a:gd name="T55" fmla="*/ 150 h 245"/>
                              <a:gd name="T56" fmla="*/ 4 w 434"/>
                              <a:gd name="T57" fmla="*/ 180 h 245"/>
                              <a:gd name="T58" fmla="*/ 14 w 434"/>
                              <a:gd name="T59" fmla="*/ 200 h 245"/>
                              <a:gd name="T60" fmla="*/ 34 w 434"/>
                              <a:gd name="T61" fmla="*/ 215 h 245"/>
                              <a:gd name="T62" fmla="*/ 64 w 434"/>
                              <a:gd name="T63" fmla="*/ 230 h 245"/>
                              <a:gd name="T64" fmla="*/ 94 w 434"/>
                              <a:gd name="T65" fmla="*/ 235 h 245"/>
                              <a:gd name="T66" fmla="*/ 134 w 434"/>
                              <a:gd name="T67" fmla="*/ 240 h 245"/>
                              <a:gd name="T68" fmla="*/ 219 w 434"/>
                              <a:gd name="T69" fmla="*/ 245 h 245"/>
                              <a:gd name="T70" fmla="*/ 219 w 434"/>
                              <a:gd name="T71" fmla="*/ 245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4" h="245">
                                <a:moveTo>
                                  <a:pt x="219" y="245"/>
                                </a:moveTo>
                                <a:lnTo>
                                  <a:pt x="219" y="245"/>
                                </a:lnTo>
                                <a:lnTo>
                                  <a:pt x="304" y="240"/>
                                </a:lnTo>
                                <a:lnTo>
                                  <a:pt x="339" y="235"/>
                                </a:lnTo>
                                <a:lnTo>
                                  <a:pt x="369" y="230"/>
                                </a:lnTo>
                                <a:lnTo>
                                  <a:pt x="399" y="215"/>
                                </a:lnTo>
                                <a:lnTo>
                                  <a:pt x="419" y="200"/>
                                </a:lnTo>
                                <a:lnTo>
                                  <a:pt x="429" y="180"/>
                                </a:lnTo>
                                <a:lnTo>
                                  <a:pt x="434" y="150"/>
                                </a:lnTo>
                                <a:lnTo>
                                  <a:pt x="434" y="120"/>
                                </a:lnTo>
                                <a:lnTo>
                                  <a:pt x="419" y="95"/>
                                </a:lnTo>
                                <a:lnTo>
                                  <a:pt x="399" y="70"/>
                                </a:lnTo>
                                <a:lnTo>
                                  <a:pt x="374" y="45"/>
                                </a:lnTo>
                                <a:lnTo>
                                  <a:pt x="339" y="25"/>
                                </a:lnTo>
                                <a:lnTo>
                                  <a:pt x="304" y="15"/>
                                </a:lnTo>
                                <a:lnTo>
                                  <a:pt x="264" y="5"/>
                                </a:lnTo>
                                <a:lnTo>
                                  <a:pt x="219" y="0"/>
                                </a:lnTo>
                                <a:lnTo>
                                  <a:pt x="174" y="5"/>
                                </a:lnTo>
                                <a:lnTo>
                                  <a:pt x="134" y="15"/>
                                </a:lnTo>
                                <a:lnTo>
                                  <a:pt x="99" y="25"/>
                                </a:lnTo>
                                <a:lnTo>
                                  <a:pt x="64" y="45"/>
                                </a:lnTo>
                                <a:lnTo>
                                  <a:pt x="39" y="70"/>
                                </a:lnTo>
                                <a:lnTo>
                                  <a:pt x="19" y="95"/>
                                </a:lnTo>
                                <a:lnTo>
                                  <a:pt x="4" y="120"/>
                                </a:lnTo>
                                <a:lnTo>
                                  <a:pt x="0" y="150"/>
                                </a:lnTo>
                                <a:lnTo>
                                  <a:pt x="4" y="180"/>
                                </a:lnTo>
                                <a:lnTo>
                                  <a:pt x="14" y="200"/>
                                </a:lnTo>
                                <a:lnTo>
                                  <a:pt x="34" y="215"/>
                                </a:lnTo>
                                <a:lnTo>
                                  <a:pt x="64" y="230"/>
                                </a:lnTo>
                                <a:lnTo>
                                  <a:pt x="94" y="235"/>
                                </a:lnTo>
                                <a:lnTo>
                                  <a:pt x="134" y="240"/>
                                </a:lnTo>
                                <a:lnTo>
                                  <a:pt x="219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Freeform 3736"/>
                        <wps:cNvSpPr>
                          <a:spLocks/>
                        </wps:cNvSpPr>
                        <wps:spPr bwMode="auto">
                          <a:xfrm>
                            <a:off x="1328" y="370"/>
                            <a:ext cx="300" cy="195"/>
                          </a:xfrm>
                          <a:custGeom>
                            <a:avLst/>
                            <a:gdLst>
                              <a:gd name="T0" fmla="*/ 150 w 300"/>
                              <a:gd name="T1" fmla="*/ 195 h 195"/>
                              <a:gd name="T2" fmla="*/ 150 w 300"/>
                              <a:gd name="T3" fmla="*/ 195 h 195"/>
                              <a:gd name="T4" fmla="*/ 180 w 300"/>
                              <a:gd name="T5" fmla="*/ 195 h 195"/>
                              <a:gd name="T6" fmla="*/ 205 w 300"/>
                              <a:gd name="T7" fmla="*/ 190 h 195"/>
                              <a:gd name="T8" fmla="*/ 230 w 300"/>
                              <a:gd name="T9" fmla="*/ 180 h 195"/>
                              <a:gd name="T10" fmla="*/ 255 w 300"/>
                              <a:gd name="T11" fmla="*/ 170 h 195"/>
                              <a:gd name="T12" fmla="*/ 270 w 300"/>
                              <a:gd name="T13" fmla="*/ 155 h 195"/>
                              <a:gd name="T14" fmla="*/ 285 w 300"/>
                              <a:gd name="T15" fmla="*/ 140 h 195"/>
                              <a:gd name="T16" fmla="*/ 295 w 300"/>
                              <a:gd name="T17" fmla="*/ 120 h 195"/>
                              <a:gd name="T18" fmla="*/ 300 w 300"/>
                              <a:gd name="T19" fmla="*/ 100 h 195"/>
                              <a:gd name="T20" fmla="*/ 300 w 300"/>
                              <a:gd name="T21" fmla="*/ 100 h 195"/>
                              <a:gd name="T22" fmla="*/ 295 w 300"/>
                              <a:gd name="T23" fmla="*/ 80 h 195"/>
                              <a:gd name="T24" fmla="*/ 290 w 300"/>
                              <a:gd name="T25" fmla="*/ 60 h 195"/>
                              <a:gd name="T26" fmla="*/ 275 w 300"/>
                              <a:gd name="T27" fmla="*/ 45 h 195"/>
                              <a:gd name="T28" fmla="*/ 255 w 300"/>
                              <a:gd name="T29" fmla="*/ 30 h 195"/>
                              <a:gd name="T30" fmla="*/ 235 w 300"/>
                              <a:gd name="T31" fmla="*/ 15 h 195"/>
                              <a:gd name="T32" fmla="*/ 210 w 300"/>
                              <a:gd name="T33" fmla="*/ 5 h 195"/>
                              <a:gd name="T34" fmla="*/ 180 w 300"/>
                              <a:gd name="T35" fmla="*/ 0 h 195"/>
                              <a:gd name="T36" fmla="*/ 150 w 300"/>
                              <a:gd name="T37" fmla="*/ 0 h 195"/>
                              <a:gd name="T38" fmla="*/ 150 w 300"/>
                              <a:gd name="T39" fmla="*/ 0 h 195"/>
                              <a:gd name="T40" fmla="*/ 120 w 300"/>
                              <a:gd name="T41" fmla="*/ 0 h 195"/>
                              <a:gd name="T42" fmla="*/ 90 w 300"/>
                              <a:gd name="T43" fmla="*/ 5 h 195"/>
                              <a:gd name="T44" fmla="*/ 65 w 300"/>
                              <a:gd name="T45" fmla="*/ 15 h 195"/>
                              <a:gd name="T46" fmla="*/ 45 w 300"/>
                              <a:gd name="T47" fmla="*/ 30 h 195"/>
                              <a:gd name="T48" fmla="*/ 25 w 300"/>
                              <a:gd name="T49" fmla="*/ 45 h 195"/>
                              <a:gd name="T50" fmla="*/ 10 w 300"/>
                              <a:gd name="T51" fmla="*/ 60 h 195"/>
                              <a:gd name="T52" fmla="*/ 5 w 300"/>
                              <a:gd name="T53" fmla="*/ 80 h 195"/>
                              <a:gd name="T54" fmla="*/ 0 w 300"/>
                              <a:gd name="T55" fmla="*/ 100 h 195"/>
                              <a:gd name="T56" fmla="*/ 0 w 300"/>
                              <a:gd name="T57" fmla="*/ 100 h 195"/>
                              <a:gd name="T58" fmla="*/ 0 w 300"/>
                              <a:gd name="T59" fmla="*/ 120 h 195"/>
                              <a:gd name="T60" fmla="*/ 10 w 300"/>
                              <a:gd name="T61" fmla="*/ 140 h 195"/>
                              <a:gd name="T62" fmla="*/ 25 w 300"/>
                              <a:gd name="T63" fmla="*/ 155 h 195"/>
                              <a:gd name="T64" fmla="*/ 45 w 300"/>
                              <a:gd name="T65" fmla="*/ 170 h 195"/>
                              <a:gd name="T66" fmla="*/ 65 w 300"/>
                              <a:gd name="T67" fmla="*/ 180 h 195"/>
                              <a:gd name="T68" fmla="*/ 90 w 300"/>
                              <a:gd name="T69" fmla="*/ 190 h 195"/>
                              <a:gd name="T70" fmla="*/ 120 w 300"/>
                              <a:gd name="T71" fmla="*/ 195 h 195"/>
                              <a:gd name="T72" fmla="*/ 150 w 300"/>
                              <a:gd name="T73" fmla="*/ 195 h 195"/>
                              <a:gd name="T74" fmla="*/ 150 w 300"/>
                              <a:gd name="T75" fmla="*/ 195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300" h="195">
                                <a:moveTo>
                                  <a:pt x="150" y="195"/>
                                </a:moveTo>
                                <a:lnTo>
                                  <a:pt x="150" y="195"/>
                                </a:lnTo>
                                <a:lnTo>
                                  <a:pt x="180" y="195"/>
                                </a:lnTo>
                                <a:lnTo>
                                  <a:pt x="205" y="190"/>
                                </a:lnTo>
                                <a:lnTo>
                                  <a:pt x="230" y="180"/>
                                </a:lnTo>
                                <a:lnTo>
                                  <a:pt x="255" y="170"/>
                                </a:lnTo>
                                <a:lnTo>
                                  <a:pt x="270" y="155"/>
                                </a:lnTo>
                                <a:lnTo>
                                  <a:pt x="285" y="140"/>
                                </a:lnTo>
                                <a:lnTo>
                                  <a:pt x="295" y="120"/>
                                </a:lnTo>
                                <a:lnTo>
                                  <a:pt x="300" y="100"/>
                                </a:lnTo>
                                <a:lnTo>
                                  <a:pt x="295" y="80"/>
                                </a:lnTo>
                                <a:lnTo>
                                  <a:pt x="290" y="60"/>
                                </a:lnTo>
                                <a:lnTo>
                                  <a:pt x="275" y="45"/>
                                </a:lnTo>
                                <a:lnTo>
                                  <a:pt x="255" y="30"/>
                                </a:lnTo>
                                <a:lnTo>
                                  <a:pt x="235" y="15"/>
                                </a:lnTo>
                                <a:lnTo>
                                  <a:pt x="210" y="5"/>
                                </a:lnTo>
                                <a:lnTo>
                                  <a:pt x="180" y="0"/>
                                </a:lnTo>
                                <a:lnTo>
                                  <a:pt x="150" y="0"/>
                                </a:lnTo>
                                <a:lnTo>
                                  <a:pt x="120" y="0"/>
                                </a:lnTo>
                                <a:lnTo>
                                  <a:pt x="90" y="5"/>
                                </a:lnTo>
                                <a:lnTo>
                                  <a:pt x="65" y="15"/>
                                </a:lnTo>
                                <a:lnTo>
                                  <a:pt x="45" y="30"/>
                                </a:lnTo>
                                <a:lnTo>
                                  <a:pt x="25" y="45"/>
                                </a:lnTo>
                                <a:lnTo>
                                  <a:pt x="10" y="60"/>
                                </a:lnTo>
                                <a:lnTo>
                                  <a:pt x="5" y="80"/>
                                </a:lnTo>
                                <a:lnTo>
                                  <a:pt x="0" y="100"/>
                                </a:lnTo>
                                <a:lnTo>
                                  <a:pt x="0" y="120"/>
                                </a:lnTo>
                                <a:lnTo>
                                  <a:pt x="10" y="140"/>
                                </a:lnTo>
                                <a:lnTo>
                                  <a:pt x="25" y="155"/>
                                </a:lnTo>
                                <a:lnTo>
                                  <a:pt x="45" y="170"/>
                                </a:lnTo>
                                <a:lnTo>
                                  <a:pt x="65" y="180"/>
                                </a:lnTo>
                                <a:lnTo>
                                  <a:pt x="90" y="190"/>
                                </a:lnTo>
                                <a:lnTo>
                                  <a:pt x="120" y="195"/>
                                </a:lnTo>
                                <a:lnTo>
                                  <a:pt x="150" y="1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reeform 3737"/>
                        <wps:cNvSpPr>
                          <a:spLocks/>
                        </wps:cNvSpPr>
                        <wps:spPr bwMode="auto">
                          <a:xfrm>
                            <a:off x="1373" y="400"/>
                            <a:ext cx="210" cy="165"/>
                          </a:xfrm>
                          <a:custGeom>
                            <a:avLst/>
                            <a:gdLst>
                              <a:gd name="T0" fmla="*/ 105 w 210"/>
                              <a:gd name="T1" fmla="*/ 165 h 165"/>
                              <a:gd name="T2" fmla="*/ 105 w 210"/>
                              <a:gd name="T3" fmla="*/ 165 h 165"/>
                              <a:gd name="T4" fmla="*/ 125 w 210"/>
                              <a:gd name="T5" fmla="*/ 160 h 165"/>
                              <a:gd name="T6" fmla="*/ 145 w 210"/>
                              <a:gd name="T7" fmla="*/ 155 h 165"/>
                              <a:gd name="T8" fmla="*/ 160 w 210"/>
                              <a:gd name="T9" fmla="*/ 145 h 165"/>
                              <a:gd name="T10" fmla="*/ 175 w 210"/>
                              <a:gd name="T11" fmla="*/ 135 h 165"/>
                              <a:gd name="T12" fmla="*/ 190 w 210"/>
                              <a:gd name="T13" fmla="*/ 120 h 165"/>
                              <a:gd name="T14" fmla="*/ 200 w 210"/>
                              <a:gd name="T15" fmla="*/ 100 h 165"/>
                              <a:gd name="T16" fmla="*/ 205 w 210"/>
                              <a:gd name="T17" fmla="*/ 85 h 165"/>
                              <a:gd name="T18" fmla="*/ 210 w 210"/>
                              <a:gd name="T19" fmla="*/ 70 h 165"/>
                              <a:gd name="T20" fmla="*/ 210 w 210"/>
                              <a:gd name="T21" fmla="*/ 70 h 165"/>
                              <a:gd name="T22" fmla="*/ 205 w 210"/>
                              <a:gd name="T23" fmla="*/ 55 h 165"/>
                              <a:gd name="T24" fmla="*/ 200 w 210"/>
                              <a:gd name="T25" fmla="*/ 45 h 165"/>
                              <a:gd name="T26" fmla="*/ 190 w 210"/>
                              <a:gd name="T27" fmla="*/ 30 h 165"/>
                              <a:gd name="T28" fmla="*/ 180 w 210"/>
                              <a:gd name="T29" fmla="*/ 20 h 165"/>
                              <a:gd name="T30" fmla="*/ 145 w 210"/>
                              <a:gd name="T31" fmla="*/ 5 h 165"/>
                              <a:gd name="T32" fmla="*/ 105 w 210"/>
                              <a:gd name="T33" fmla="*/ 0 h 165"/>
                              <a:gd name="T34" fmla="*/ 105 w 210"/>
                              <a:gd name="T35" fmla="*/ 0 h 165"/>
                              <a:gd name="T36" fmla="*/ 65 w 210"/>
                              <a:gd name="T37" fmla="*/ 5 h 165"/>
                              <a:gd name="T38" fmla="*/ 30 w 210"/>
                              <a:gd name="T39" fmla="*/ 20 h 165"/>
                              <a:gd name="T40" fmla="*/ 20 w 210"/>
                              <a:gd name="T41" fmla="*/ 30 h 165"/>
                              <a:gd name="T42" fmla="*/ 10 w 210"/>
                              <a:gd name="T43" fmla="*/ 45 h 165"/>
                              <a:gd name="T44" fmla="*/ 0 w 210"/>
                              <a:gd name="T45" fmla="*/ 55 h 165"/>
                              <a:gd name="T46" fmla="*/ 0 w 210"/>
                              <a:gd name="T47" fmla="*/ 70 h 165"/>
                              <a:gd name="T48" fmla="*/ 0 w 210"/>
                              <a:gd name="T49" fmla="*/ 70 h 165"/>
                              <a:gd name="T50" fmla="*/ 0 w 210"/>
                              <a:gd name="T51" fmla="*/ 85 h 165"/>
                              <a:gd name="T52" fmla="*/ 5 w 210"/>
                              <a:gd name="T53" fmla="*/ 100 h 165"/>
                              <a:gd name="T54" fmla="*/ 15 w 210"/>
                              <a:gd name="T55" fmla="*/ 120 h 165"/>
                              <a:gd name="T56" fmla="*/ 30 w 210"/>
                              <a:gd name="T57" fmla="*/ 135 h 165"/>
                              <a:gd name="T58" fmla="*/ 45 w 210"/>
                              <a:gd name="T59" fmla="*/ 145 h 165"/>
                              <a:gd name="T60" fmla="*/ 65 w 210"/>
                              <a:gd name="T61" fmla="*/ 155 h 165"/>
                              <a:gd name="T62" fmla="*/ 85 w 210"/>
                              <a:gd name="T63" fmla="*/ 160 h 165"/>
                              <a:gd name="T64" fmla="*/ 105 w 210"/>
                              <a:gd name="T65" fmla="*/ 165 h 165"/>
                              <a:gd name="T66" fmla="*/ 105 w 210"/>
                              <a:gd name="T67" fmla="*/ 165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10" h="165">
                                <a:moveTo>
                                  <a:pt x="105" y="165"/>
                                </a:moveTo>
                                <a:lnTo>
                                  <a:pt x="105" y="165"/>
                                </a:lnTo>
                                <a:lnTo>
                                  <a:pt x="125" y="160"/>
                                </a:lnTo>
                                <a:lnTo>
                                  <a:pt x="145" y="155"/>
                                </a:lnTo>
                                <a:lnTo>
                                  <a:pt x="160" y="145"/>
                                </a:lnTo>
                                <a:lnTo>
                                  <a:pt x="175" y="135"/>
                                </a:lnTo>
                                <a:lnTo>
                                  <a:pt x="190" y="120"/>
                                </a:lnTo>
                                <a:lnTo>
                                  <a:pt x="200" y="100"/>
                                </a:lnTo>
                                <a:lnTo>
                                  <a:pt x="205" y="85"/>
                                </a:lnTo>
                                <a:lnTo>
                                  <a:pt x="210" y="70"/>
                                </a:lnTo>
                                <a:lnTo>
                                  <a:pt x="205" y="55"/>
                                </a:lnTo>
                                <a:lnTo>
                                  <a:pt x="200" y="45"/>
                                </a:lnTo>
                                <a:lnTo>
                                  <a:pt x="190" y="30"/>
                                </a:lnTo>
                                <a:lnTo>
                                  <a:pt x="180" y="20"/>
                                </a:lnTo>
                                <a:lnTo>
                                  <a:pt x="145" y="5"/>
                                </a:lnTo>
                                <a:lnTo>
                                  <a:pt x="105" y="0"/>
                                </a:lnTo>
                                <a:lnTo>
                                  <a:pt x="65" y="5"/>
                                </a:lnTo>
                                <a:lnTo>
                                  <a:pt x="30" y="20"/>
                                </a:lnTo>
                                <a:lnTo>
                                  <a:pt x="20" y="30"/>
                                </a:lnTo>
                                <a:lnTo>
                                  <a:pt x="10" y="45"/>
                                </a:lnTo>
                                <a:lnTo>
                                  <a:pt x="0" y="55"/>
                                </a:lnTo>
                                <a:lnTo>
                                  <a:pt x="0" y="70"/>
                                </a:lnTo>
                                <a:lnTo>
                                  <a:pt x="0" y="85"/>
                                </a:lnTo>
                                <a:lnTo>
                                  <a:pt x="5" y="100"/>
                                </a:lnTo>
                                <a:lnTo>
                                  <a:pt x="15" y="120"/>
                                </a:lnTo>
                                <a:lnTo>
                                  <a:pt x="30" y="135"/>
                                </a:lnTo>
                                <a:lnTo>
                                  <a:pt x="45" y="145"/>
                                </a:lnTo>
                                <a:lnTo>
                                  <a:pt x="65" y="155"/>
                                </a:lnTo>
                                <a:lnTo>
                                  <a:pt x="85" y="160"/>
                                </a:lnTo>
                                <a:lnTo>
                                  <a:pt x="105" y="1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reeform 3738"/>
                        <wps:cNvSpPr>
                          <a:spLocks/>
                        </wps:cNvSpPr>
                        <wps:spPr bwMode="auto">
                          <a:xfrm>
                            <a:off x="1403" y="420"/>
                            <a:ext cx="145" cy="145"/>
                          </a:xfrm>
                          <a:custGeom>
                            <a:avLst/>
                            <a:gdLst>
                              <a:gd name="T0" fmla="*/ 75 w 145"/>
                              <a:gd name="T1" fmla="*/ 145 h 145"/>
                              <a:gd name="T2" fmla="*/ 75 w 145"/>
                              <a:gd name="T3" fmla="*/ 145 h 145"/>
                              <a:gd name="T4" fmla="*/ 90 w 145"/>
                              <a:gd name="T5" fmla="*/ 140 h 145"/>
                              <a:gd name="T6" fmla="*/ 100 w 145"/>
                              <a:gd name="T7" fmla="*/ 135 h 145"/>
                              <a:gd name="T8" fmla="*/ 115 w 145"/>
                              <a:gd name="T9" fmla="*/ 120 h 145"/>
                              <a:gd name="T10" fmla="*/ 125 w 145"/>
                              <a:gd name="T11" fmla="*/ 110 h 145"/>
                              <a:gd name="T12" fmla="*/ 140 w 145"/>
                              <a:gd name="T13" fmla="*/ 75 h 145"/>
                              <a:gd name="T14" fmla="*/ 145 w 145"/>
                              <a:gd name="T15" fmla="*/ 50 h 145"/>
                              <a:gd name="T16" fmla="*/ 145 w 145"/>
                              <a:gd name="T17" fmla="*/ 50 h 145"/>
                              <a:gd name="T18" fmla="*/ 145 w 145"/>
                              <a:gd name="T19" fmla="*/ 40 h 145"/>
                              <a:gd name="T20" fmla="*/ 140 w 145"/>
                              <a:gd name="T21" fmla="*/ 30 h 145"/>
                              <a:gd name="T22" fmla="*/ 125 w 145"/>
                              <a:gd name="T23" fmla="*/ 15 h 145"/>
                              <a:gd name="T24" fmla="*/ 105 w 145"/>
                              <a:gd name="T25" fmla="*/ 5 h 145"/>
                              <a:gd name="T26" fmla="*/ 75 w 145"/>
                              <a:gd name="T27" fmla="*/ 0 h 145"/>
                              <a:gd name="T28" fmla="*/ 75 w 145"/>
                              <a:gd name="T29" fmla="*/ 0 h 145"/>
                              <a:gd name="T30" fmla="*/ 45 w 145"/>
                              <a:gd name="T31" fmla="*/ 5 h 145"/>
                              <a:gd name="T32" fmla="*/ 25 w 145"/>
                              <a:gd name="T33" fmla="*/ 15 h 145"/>
                              <a:gd name="T34" fmla="*/ 5 w 145"/>
                              <a:gd name="T35" fmla="*/ 30 h 145"/>
                              <a:gd name="T36" fmla="*/ 0 w 145"/>
                              <a:gd name="T37" fmla="*/ 50 h 145"/>
                              <a:gd name="T38" fmla="*/ 0 w 145"/>
                              <a:gd name="T39" fmla="*/ 50 h 145"/>
                              <a:gd name="T40" fmla="*/ 5 w 145"/>
                              <a:gd name="T41" fmla="*/ 75 h 145"/>
                              <a:gd name="T42" fmla="*/ 20 w 145"/>
                              <a:gd name="T43" fmla="*/ 105 h 145"/>
                              <a:gd name="T44" fmla="*/ 30 w 145"/>
                              <a:gd name="T45" fmla="*/ 120 h 145"/>
                              <a:gd name="T46" fmla="*/ 45 w 145"/>
                              <a:gd name="T47" fmla="*/ 135 h 145"/>
                              <a:gd name="T48" fmla="*/ 60 w 145"/>
                              <a:gd name="T49" fmla="*/ 140 h 145"/>
                              <a:gd name="T50" fmla="*/ 75 w 145"/>
                              <a:gd name="T51" fmla="*/ 145 h 145"/>
                              <a:gd name="T52" fmla="*/ 75 w 145"/>
                              <a:gd name="T53" fmla="*/ 14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75" y="145"/>
                                </a:moveTo>
                                <a:lnTo>
                                  <a:pt x="75" y="145"/>
                                </a:lnTo>
                                <a:lnTo>
                                  <a:pt x="90" y="140"/>
                                </a:lnTo>
                                <a:lnTo>
                                  <a:pt x="100" y="135"/>
                                </a:lnTo>
                                <a:lnTo>
                                  <a:pt x="115" y="120"/>
                                </a:lnTo>
                                <a:lnTo>
                                  <a:pt x="125" y="110"/>
                                </a:lnTo>
                                <a:lnTo>
                                  <a:pt x="140" y="75"/>
                                </a:lnTo>
                                <a:lnTo>
                                  <a:pt x="145" y="50"/>
                                </a:lnTo>
                                <a:lnTo>
                                  <a:pt x="145" y="40"/>
                                </a:lnTo>
                                <a:lnTo>
                                  <a:pt x="140" y="30"/>
                                </a:lnTo>
                                <a:lnTo>
                                  <a:pt x="125" y="15"/>
                                </a:lnTo>
                                <a:lnTo>
                                  <a:pt x="105" y="5"/>
                                </a:lnTo>
                                <a:lnTo>
                                  <a:pt x="75" y="0"/>
                                </a:lnTo>
                                <a:lnTo>
                                  <a:pt x="45" y="5"/>
                                </a:lnTo>
                                <a:lnTo>
                                  <a:pt x="25" y="15"/>
                                </a:lnTo>
                                <a:lnTo>
                                  <a:pt x="5" y="30"/>
                                </a:lnTo>
                                <a:lnTo>
                                  <a:pt x="0" y="50"/>
                                </a:lnTo>
                                <a:lnTo>
                                  <a:pt x="5" y="75"/>
                                </a:lnTo>
                                <a:lnTo>
                                  <a:pt x="20" y="105"/>
                                </a:lnTo>
                                <a:lnTo>
                                  <a:pt x="30" y="120"/>
                                </a:lnTo>
                                <a:lnTo>
                                  <a:pt x="45" y="135"/>
                                </a:lnTo>
                                <a:lnTo>
                                  <a:pt x="60" y="140"/>
                                </a:lnTo>
                                <a:lnTo>
                                  <a:pt x="75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reeform 3739"/>
                        <wps:cNvSpPr>
                          <a:spLocks/>
                        </wps:cNvSpPr>
                        <wps:spPr bwMode="auto">
                          <a:xfrm>
                            <a:off x="1219" y="565"/>
                            <a:ext cx="509" cy="20"/>
                          </a:xfrm>
                          <a:custGeom>
                            <a:avLst/>
                            <a:gdLst>
                              <a:gd name="T0" fmla="*/ 0 w 509"/>
                              <a:gd name="T1" fmla="*/ 0 h 20"/>
                              <a:gd name="T2" fmla="*/ 0 w 509"/>
                              <a:gd name="T3" fmla="*/ 0 h 20"/>
                              <a:gd name="T4" fmla="*/ 25 w 509"/>
                              <a:gd name="T5" fmla="*/ 10 h 20"/>
                              <a:gd name="T6" fmla="*/ 69 w 509"/>
                              <a:gd name="T7" fmla="*/ 20 h 20"/>
                              <a:gd name="T8" fmla="*/ 104 w 509"/>
                              <a:gd name="T9" fmla="*/ 20 h 20"/>
                              <a:gd name="T10" fmla="*/ 144 w 509"/>
                              <a:gd name="T11" fmla="*/ 20 h 20"/>
                              <a:gd name="T12" fmla="*/ 199 w 509"/>
                              <a:gd name="T13" fmla="*/ 10 h 20"/>
                              <a:gd name="T14" fmla="*/ 259 w 509"/>
                              <a:gd name="T15" fmla="*/ 0 h 20"/>
                              <a:gd name="T16" fmla="*/ 259 w 509"/>
                              <a:gd name="T17" fmla="*/ 0 h 20"/>
                              <a:gd name="T18" fmla="*/ 259 w 509"/>
                              <a:gd name="T19" fmla="*/ 0 h 20"/>
                              <a:gd name="T20" fmla="*/ 319 w 509"/>
                              <a:gd name="T21" fmla="*/ 10 h 20"/>
                              <a:gd name="T22" fmla="*/ 369 w 509"/>
                              <a:gd name="T23" fmla="*/ 15 h 20"/>
                              <a:gd name="T24" fmla="*/ 409 w 509"/>
                              <a:gd name="T25" fmla="*/ 20 h 20"/>
                              <a:gd name="T26" fmla="*/ 444 w 509"/>
                              <a:gd name="T27" fmla="*/ 20 h 20"/>
                              <a:gd name="T28" fmla="*/ 489 w 509"/>
                              <a:gd name="T29" fmla="*/ 10 h 20"/>
                              <a:gd name="T30" fmla="*/ 509 w 509"/>
                              <a:gd name="T31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9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10"/>
                                </a:lnTo>
                                <a:lnTo>
                                  <a:pt x="69" y="20"/>
                                </a:lnTo>
                                <a:lnTo>
                                  <a:pt x="104" y="20"/>
                                </a:lnTo>
                                <a:lnTo>
                                  <a:pt x="144" y="20"/>
                                </a:lnTo>
                                <a:lnTo>
                                  <a:pt x="199" y="10"/>
                                </a:lnTo>
                                <a:lnTo>
                                  <a:pt x="259" y="0"/>
                                </a:lnTo>
                                <a:lnTo>
                                  <a:pt x="319" y="10"/>
                                </a:lnTo>
                                <a:lnTo>
                                  <a:pt x="369" y="15"/>
                                </a:lnTo>
                                <a:lnTo>
                                  <a:pt x="409" y="20"/>
                                </a:lnTo>
                                <a:lnTo>
                                  <a:pt x="444" y="20"/>
                                </a:lnTo>
                                <a:lnTo>
                                  <a:pt x="489" y="10"/>
                                </a:lnTo>
                                <a:lnTo>
                                  <a:pt x="50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reeform 3740"/>
                        <wps:cNvSpPr>
                          <a:spLocks/>
                        </wps:cNvSpPr>
                        <wps:spPr bwMode="auto">
                          <a:xfrm>
                            <a:off x="1219" y="565"/>
                            <a:ext cx="509" cy="45"/>
                          </a:xfrm>
                          <a:custGeom>
                            <a:avLst/>
                            <a:gdLst>
                              <a:gd name="T0" fmla="*/ 0 w 509"/>
                              <a:gd name="T1" fmla="*/ 0 h 45"/>
                              <a:gd name="T2" fmla="*/ 0 w 509"/>
                              <a:gd name="T3" fmla="*/ 0 h 45"/>
                              <a:gd name="T4" fmla="*/ 40 w 509"/>
                              <a:gd name="T5" fmla="*/ 15 h 45"/>
                              <a:gd name="T6" fmla="*/ 89 w 509"/>
                              <a:gd name="T7" fmla="*/ 25 h 45"/>
                              <a:gd name="T8" fmla="*/ 154 w 509"/>
                              <a:gd name="T9" fmla="*/ 35 h 45"/>
                              <a:gd name="T10" fmla="*/ 229 w 509"/>
                              <a:gd name="T11" fmla="*/ 45 h 45"/>
                              <a:gd name="T12" fmla="*/ 319 w 509"/>
                              <a:gd name="T13" fmla="*/ 40 h 45"/>
                              <a:gd name="T14" fmla="*/ 364 w 509"/>
                              <a:gd name="T15" fmla="*/ 35 h 45"/>
                              <a:gd name="T16" fmla="*/ 409 w 509"/>
                              <a:gd name="T17" fmla="*/ 30 h 45"/>
                              <a:gd name="T18" fmla="*/ 459 w 509"/>
                              <a:gd name="T19" fmla="*/ 15 h 45"/>
                              <a:gd name="T20" fmla="*/ 509 w 509"/>
                              <a:gd name="T21" fmla="*/ 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09" h="4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15"/>
                                </a:lnTo>
                                <a:lnTo>
                                  <a:pt x="89" y="25"/>
                                </a:lnTo>
                                <a:lnTo>
                                  <a:pt x="154" y="35"/>
                                </a:lnTo>
                                <a:lnTo>
                                  <a:pt x="229" y="45"/>
                                </a:lnTo>
                                <a:lnTo>
                                  <a:pt x="319" y="40"/>
                                </a:lnTo>
                                <a:lnTo>
                                  <a:pt x="364" y="35"/>
                                </a:lnTo>
                                <a:lnTo>
                                  <a:pt x="409" y="30"/>
                                </a:lnTo>
                                <a:lnTo>
                                  <a:pt x="459" y="15"/>
                                </a:lnTo>
                                <a:lnTo>
                                  <a:pt x="50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Line 3741"/>
                        <wps:cNvCnPr/>
                        <wps:spPr bwMode="auto">
                          <a:xfrm>
                            <a:off x="1219" y="660"/>
                            <a:ext cx="519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Line 3742"/>
                        <wps:cNvCnPr/>
                        <wps:spPr bwMode="auto">
                          <a:xfrm>
                            <a:off x="1219" y="690"/>
                            <a:ext cx="519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Freeform 3743"/>
                        <wps:cNvSpPr>
                          <a:spLocks/>
                        </wps:cNvSpPr>
                        <wps:spPr bwMode="auto">
                          <a:xfrm>
                            <a:off x="2207" y="315"/>
                            <a:ext cx="50" cy="250"/>
                          </a:xfrm>
                          <a:custGeom>
                            <a:avLst/>
                            <a:gdLst>
                              <a:gd name="T0" fmla="*/ 40 w 50"/>
                              <a:gd name="T1" fmla="*/ 250 h 250"/>
                              <a:gd name="T2" fmla="*/ 40 w 50"/>
                              <a:gd name="T3" fmla="*/ 250 h 250"/>
                              <a:gd name="T4" fmla="*/ 25 w 50"/>
                              <a:gd name="T5" fmla="*/ 240 h 250"/>
                              <a:gd name="T6" fmla="*/ 15 w 50"/>
                              <a:gd name="T7" fmla="*/ 225 h 250"/>
                              <a:gd name="T8" fmla="*/ 5 w 50"/>
                              <a:gd name="T9" fmla="*/ 200 h 250"/>
                              <a:gd name="T10" fmla="*/ 5 w 50"/>
                              <a:gd name="T11" fmla="*/ 170 h 250"/>
                              <a:gd name="T12" fmla="*/ 5 w 50"/>
                              <a:gd name="T13" fmla="*/ 140 h 250"/>
                              <a:gd name="T14" fmla="*/ 15 w 50"/>
                              <a:gd name="T15" fmla="*/ 115 h 250"/>
                              <a:gd name="T16" fmla="*/ 25 w 50"/>
                              <a:gd name="T17" fmla="*/ 95 h 250"/>
                              <a:gd name="T18" fmla="*/ 45 w 50"/>
                              <a:gd name="T19" fmla="*/ 65 h 250"/>
                              <a:gd name="T20" fmla="*/ 45 w 50"/>
                              <a:gd name="T21" fmla="*/ 65 h 250"/>
                              <a:gd name="T22" fmla="*/ 50 w 50"/>
                              <a:gd name="T23" fmla="*/ 60 h 250"/>
                              <a:gd name="T24" fmla="*/ 50 w 50"/>
                              <a:gd name="T25" fmla="*/ 50 h 250"/>
                              <a:gd name="T26" fmla="*/ 30 w 50"/>
                              <a:gd name="T27" fmla="*/ 35 h 250"/>
                              <a:gd name="T28" fmla="*/ 0 w 50"/>
                              <a:gd name="T29" fmla="*/ 15 h 250"/>
                              <a:gd name="T30" fmla="*/ 45 w 50"/>
                              <a:gd name="T31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40" y="250"/>
                                </a:moveTo>
                                <a:lnTo>
                                  <a:pt x="40" y="250"/>
                                </a:lnTo>
                                <a:lnTo>
                                  <a:pt x="25" y="240"/>
                                </a:lnTo>
                                <a:lnTo>
                                  <a:pt x="15" y="225"/>
                                </a:lnTo>
                                <a:lnTo>
                                  <a:pt x="5" y="200"/>
                                </a:lnTo>
                                <a:lnTo>
                                  <a:pt x="5" y="170"/>
                                </a:lnTo>
                                <a:lnTo>
                                  <a:pt x="5" y="140"/>
                                </a:lnTo>
                                <a:lnTo>
                                  <a:pt x="15" y="115"/>
                                </a:lnTo>
                                <a:lnTo>
                                  <a:pt x="25" y="95"/>
                                </a:lnTo>
                                <a:lnTo>
                                  <a:pt x="45" y="65"/>
                                </a:lnTo>
                                <a:lnTo>
                                  <a:pt x="50" y="60"/>
                                </a:lnTo>
                                <a:lnTo>
                                  <a:pt x="50" y="50"/>
                                </a:lnTo>
                                <a:lnTo>
                                  <a:pt x="30" y="35"/>
                                </a:lnTo>
                                <a:lnTo>
                                  <a:pt x="0" y="15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Freeform 3744"/>
                        <wps:cNvSpPr>
                          <a:spLocks/>
                        </wps:cNvSpPr>
                        <wps:spPr bwMode="auto">
                          <a:xfrm>
                            <a:off x="1733" y="315"/>
                            <a:ext cx="50" cy="250"/>
                          </a:xfrm>
                          <a:custGeom>
                            <a:avLst/>
                            <a:gdLst>
                              <a:gd name="T0" fmla="*/ 5 w 50"/>
                              <a:gd name="T1" fmla="*/ 250 h 250"/>
                              <a:gd name="T2" fmla="*/ 5 w 50"/>
                              <a:gd name="T3" fmla="*/ 250 h 250"/>
                              <a:gd name="T4" fmla="*/ 30 w 50"/>
                              <a:gd name="T5" fmla="*/ 225 h 250"/>
                              <a:gd name="T6" fmla="*/ 40 w 50"/>
                              <a:gd name="T7" fmla="*/ 200 h 250"/>
                              <a:gd name="T8" fmla="*/ 45 w 50"/>
                              <a:gd name="T9" fmla="*/ 170 h 250"/>
                              <a:gd name="T10" fmla="*/ 40 w 50"/>
                              <a:gd name="T11" fmla="*/ 140 h 250"/>
                              <a:gd name="T12" fmla="*/ 35 w 50"/>
                              <a:gd name="T13" fmla="*/ 115 h 250"/>
                              <a:gd name="T14" fmla="*/ 25 w 50"/>
                              <a:gd name="T15" fmla="*/ 95 h 250"/>
                              <a:gd name="T16" fmla="*/ 5 w 50"/>
                              <a:gd name="T17" fmla="*/ 65 h 250"/>
                              <a:gd name="T18" fmla="*/ 5 w 50"/>
                              <a:gd name="T19" fmla="*/ 65 h 250"/>
                              <a:gd name="T20" fmla="*/ 0 w 50"/>
                              <a:gd name="T21" fmla="*/ 60 h 250"/>
                              <a:gd name="T22" fmla="*/ 5 w 50"/>
                              <a:gd name="T23" fmla="*/ 55 h 250"/>
                              <a:gd name="T24" fmla="*/ 20 w 50"/>
                              <a:gd name="T25" fmla="*/ 35 h 250"/>
                              <a:gd name="T26" fmla="*/ 50 w 50"/>
                              <a:gd name="T27" fmla="*/ 15 h 250"/>
                              <a:gd name="T28" fmla="*/ 5 w 50"/>
                              <a:gd name="T29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5" y="250"/>
                                </a:moveTo>
                                <a:lnTo>
                                  <a:pt x="5" y="250"/>
                                </a:lnTo>
                                <a:lnTo>
                                  <a:pt x="30" y="225"/>
                                </a:lnTo>
                                <a:lnTo>
                                  <a:pt x="40" y="200"/>
                                </a:lnTo>
                                <a:lnTo>
                                  <a:pt x="45" y="170"/>
                                </a:lnTo>
                                <a:lnTo>
                                  <a:pt x="40" y="140"/>
                                </a:lnTo>
                                <a:lnTo>
                                  <a:pt x="35" y="115"/>
                                </a:lnTo>
                                <a:lnTo>
                                  <a:pt x="25" y="95"/>
                                </a:lnTo>
                                <a:lnTo>
                                  <a:pt x="5" y="65"/>
                                </a:lnTo>
                                <a:lnTo>
                                  <a:pt x="0" y="60"/>
                                </a:lnTo>
                                <a:lnTo>
                                  <a:pt x="5" y="55"/>
                                </a:lnTo>
                                <a:lnTo>
                                  <a:pt x="20" y="35"/>
                                </a:lnTo>
                                <a:lnTo>
                                  <a:pt x="50" y="15"/>
                                </a:lnTo>
                                <a:lnTo>
                                  <a:pt x="5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Freeform 3745"/>
                        <wps:cNvSpPr>
                          <a:spLocks/>
                        </wps:cNvSpPr>
                        <wps:spPr bwMode="auto">
                          <a:xfrm>
                            <a:off x="1778" y="320"/>
                            <a:ext cx="434" cy="245"/>
                          </a:xfrm>
                          <a:custGeom>
                            <a:avLst/>
                            <a:gdLst>
                              <a:gd name="T0" fmla="*/ 220 w 434"/>
                              <a:gd name="T1" fmla="*/ 245 h 245"/>
                              <a:gd name="T2" fmla="*/ 220 w 434"/>
                              <a:gd name="T3" fmla="*/ 245 h 245"/>
                              <a:gd name="T4" fmla="*/ 300 w 434"/>
                              <a:gd name="T5" fmla="*/ 240 h 245"/>
                              <a:gd name="T6" fmla="*/ 339 w 434"/>
                              <a:gd name="T7" fmla="*/ 235 h 245"/>
                              <a:gd name="T8" fmla="*/ 369 w 434"/>
                              <a:gd name="T9" fmla="*/ 230 h 245"/>
                              <a:gd name="T10" fmla="*/ 394 w 434"/>
                              <a:gd name="T11" fmla="*/ 215 h 245"/>
                              <a:gd name="T12" fmla="*/ 414 w 434"/>
                              <a:gd name="T13" fmla="*/ 200 h 245"/>
                              <a:gd name="T14" fmla="*/ 429 w 434"/>
                              <a:gd name="T15" fmla="*/ 180 h 245"/>
                              <a:gd name="T16" fmla="*/ 434 w 434"/>
                              <a:gd name="T17" fmla="*/ 150 h 245"/>
                              <a:gd name="T18" fmla="*/ 434 w 434"/>
                              <a:gd name="T19" fmla="*/ 150 h 245"/>
                              <a:gd name="T20" fmla="*/ 429 w 434"/>
                              <a:gd name="T21" fmla="*/ 120 h 245"/>
                              <a:gd name="T22" fmla="*/ 419 w 434"/>
                              <a:gd name="T23" fmla="*/ 95 h 245"/>
                              <a:gd name="T24" fmla="*/ 399 w 434"/>
                              <a:gd name="T25" fmla="*/ 70 h 245"/>
                              <a:gd name="T26" fmla="*/ 374 w 434"/>
                              <a:gd name="T27" fmla="*/ 45 h 245"/>
                              <a:gd name="T28" fmla="*/ 339 w 434"/>
                              <a:gd name="T29" fmla="*/ 25 h 245"/>
                              <a:gd name="T30" fmla="*/ 305 w 434"/>
                              <a:gd name="T31" fmla="*/ 15 h 245"/>
                              <a:gd name="T32" fmla="*/ 260 w 434"/>
                              <a:gd name="T33" fmla="*/ 5 h 245"/>
                              <a:gd name="T34" fmla="*/ 220 w 434"/>
                              <a:gd name="T35" fmla="*/ 0 h 245"/>
                              <a:gd name="T36" fmla="*/ 220 w 434"/>
                              <a:gd name="T37" fmla="*/ 0 h 245"/>
                              <a:gd name="T38" fmla="*/ 175 w 434"/>
                              <a:gd name="T39" fmla="*/ 5 h 245"/>
                              <a:gd name="T40" fmla="*/ 135 w 434"/>
                              <a:gd name="T41" fmla="*/ 15 h 245"/>
                              <a:gd name="T42" fmla="*/ 95 w 434"/>
                              <a:gd name="T43" fmla="*/ 25 h 245"/>
                              <a:gd name="T44" fmla="*/ 65 w 434"/>
                              <a:gd name="T45" fmla="*/ 45 h 245"/>
                              <a:gd name="T46" fmla="*/ 40 w 434"/>
                              <a:gd name="T47" fmla="*/ 70 h 245"/>
                              <a:gd name="T48" fmla="*/ 20 w 434"/>
                              <a:gd name="T49" fmla="*/ 95 h 245"/>
                              <a:gd name="T50" fmla="*/ 5 w 434"/>
                              <a:gd name="T51" fmla="*/ 120 h 245"/>
                              <a:gd name="T52" fmla="*/ 0 w 434"/>
                              <a:gd name="T53" fmla="*/ 150 h 245"/>
                              <a:gd name="T54" fmla="*/ 0 w 434"/>
                              <a:gd name="T55" fmla="*/ 150 h 245"/>
                              <a:gd name="T56" fmla="*/ 5 w 434"/>
                              <a:gd name="T57" fmla="*/ 180 h 245"/>
                              <a:gd name="T58" fmla="*/ 15 w 434"/>
                              <a:gd name="T59" fmla="*/ 200 h 245"/>
                              <a:gd name="T60" fmla="*/ 35 w 434"/>
                              <a:gd name="T61" fmla="*/ 215 h 245"/>
                              <a:gd name="T62" fmla="*/ 65 w 434"/>
                              <a:gd name="T63" fmla="*/ 230 h 245"/>
                              <a:gd name="T64" fmla="*/ 95 w 434"/>
                              <a:gd name="T65" fmla="*/ 235 h 245"/>
                              <a:gd name="T66" fmla="*/ 135 w 434"/>
                              <a:gd name="T67" fmla="*/ 240 h 245"/>
                              <a:gd name="T68" fmla="*/ 220 w 434"/>
                              <a:gd name="T69" fmla="*/ 245 h 245"/>
                              <a:gd name="T70" fmla="*/ 220 w 434"/>
                              <a:gd name="T71" fmla="*/ 245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4" h="245">
                                <a:moveTo>
                                  <a:pt x="220" y="245"/>
                                </a:moveTo>
                                <a:lnTo>
                                  <a:pt x="220" y="245"/>
                                </a:lnTo>
                                <a:lnTo>
                                  <a:pt x="300" y="240"/>
                                </a:lnTo>
                                <a:lnTo>
                                  <a:pt x="339" y="235"/>
                                </a:lnTo>
                                <a:lnTo>
                                  <a:pt x="369" y="230"/>
                                </a:lnTo>
                                <a:lnTo>
                                  <a:pt x="394" y="215"/>
                                </a:lnTo>
                                <a:lnTo>
                                  <a:pt x="414" y="200"/>
                                </a:lnTo>
                                <a:lnTo>
                                  <a:pt x="429" y="180"/>
                                </a:lnTo>
                                <a:lnTo>
                                  <a:pt x="434" y="150"/>
                                </a:lnTo>
                                <a:lnTo>
                                  <a:pt x="429" y="120"/>
                                </a:lnTo>
                                <a:lnTo>
                                  <a:pt x="419" y="95"/>
                                </a:lnTo>
                                <a:lnTo>
                                  <a:pt x="399" y="70"/>
                                </a:lnTo>
                                <a:lnTo>
                                  <a:pt x="374" y="45"/>
                                </a:lnTo>
                                <a:lnTo>
                                  <a:pt x="339" y="25"/>
                                </a:lnTo>
                                <a:lnTo>
                                  <a:pt x="305" y="15"/>
                                </a:lnTo>
                                <a:lnTo>
                                  <a:pt x="260" y="5"/>
                                </a:lnTo>
                                <a:lnTo>
                                  <a:pt x="220" y="0"/>
                                </a:lnTo>
                                <a:lnTo>
                                  <a:pt x="175" y="5"/>
                                </a:lnTo>
                                <a:lnTo>
                                  <a:pt x="135" y="15"/>
                                </a:lnTo>
                                <a:lnTo>
                                  <a:pt x="95" y="25"/>
                                </a:lnTo>
                                <a:lnTo>
                                  <a:pt x="65" y="45"/>
                                </a:lnTo>
                                <a:lnTo>
                                  <a:pt x="40" y="70"/>
                                </a:lnTo>
                                <a:lnTo>
                                  <a:pt x="20" y="95"/>
                                </a:lnTo>
                                <a:lnTo>
                                  <a:pt x="5" y="120"/>
                                </a:lnTo>
                                <a:lnTo>
                                  <a:pt x="0" y="150"/>
                                </a:lnTo>
                                <a:lnTo>
                                  <a:pt x="5" y="180"/>
                                </a:lnTo>
                                <a:lnTo>
                                  <a:pt x="15" y="200"/>
                                </a:lnTo>
                                <a:lnTo>
                                  <a:pt x="35" y="215"/>
                                </a:lnTo>
                                <a:lnTo>
                                  <a:pt x="65" y="230"/>
                                </a:lnTo>
                                <a:lnTo>
                                  <a:pt x="95" y="235"/>
                                </a:lnTo>
                                <a:lnTo>
                                  <a:pt x="135" y="240"/>
                                </a:lnTo>
                                <a:lnTo>
                                  <a:pt x="22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reeform 3746"/>
                        <wps:cNvSpPr>
                          <a:spLocks/>
                        </wps:cNvSpPr>
                        <wps:spPr bwMode="auto">
                          <a:xfrm>
                            <a:off x="1848" y="370"/>
                            <a:ext cx="294" cy="195"/>
                          </a:xfrm>
                          <a:custGeom>
                            <a:avLst/>
                            <a:gdLst>
                              <a:gd name="T0" fmla="*/ 150 w 294"/>
                              <a:gd name="T1" fmla="*/ 195 h 195"/>
                              <a:gd name="T2" fmla="*/ 150 w 294"/>
                              <a:gd name="T3" fmla="*/ 195 h 195"/>
                              <a:gd name="T4" fmla="*/ 180 w 294"/>
                              <a:gd name="T5" fmla="*/ 195 h 195"/>
                              <a:gd name="T6" fmla="*/ 205 w 294"/>
                              <a:gd name="T7" fmla="*/ 190 h 195"/>
                              <a:gd name="T8" fmla="*/ 230 w 294"/>
                              <a:gd name="T9" fmla="*/ 180 h 195"/>
                              <a:gd name="T10" fmla="*/ 250 w 294"/>
                              <a:gd name="T11" fmla="*/ 170 h 195"/>
                              <a:gd name="T12" fmla="*/ 269 w 294"/>
                              <a:gd name="T13" fmla="*/ 155 h 195"/>
                              <a:gd name="T14" fmla="*/ 284 w 294"/>
                              <a:gd name="T15" fmla="*/ 140 h 195"/>
                              <a:gd name="T16" fmla="*/ 294 w 294"/>
                              <a:gd name="T17" fmla="*/ 120 h 195"/>
                              <a:gd name="T18" fmla="*/ 294 w 294"/>
                              <a:gd name="T19" fmla="*/ 100 h 195"/>
                              <a:gd name="T20" fmla="*/ 294 w 294"/>
                              <a:gd name="T21" fmla="*/ 100 h 195"/>
                              <a:gd name="T22" fmla="*/ 294 w 294"/>
                              <a:gd name="T23" fmla="*/ 80 h 195"/>
                              <a:gd name="T24" fmla="*/ 284 w 294"/>
                              <a:gd name="T25" fmla="*/ 60 h 195"/>
                              <a:gd name="T26" fmla="*/ 274 w 294"/>
                              <a:gd name="T27" fmla="*/ 45 h 195"/>
                              <a:gd name="T28" fmla="*/ 255 w 294"/>
                              <a:gd name="T29" fmla="*/ 30 h 195"/>
                              <a:gd name="T30" fmla="*/ 230 w 294"/>
                              <a:gd name="T31" fmla="*/ 15 h 195"/>
                              <a:gd name="T32" fmla="*/ 205 w 294"/>
                              <a:gd name="T33" fmla="*/ 5 h 195"/>
                              <a:gd name="T34" fmla="*/ 180 w 294"/>
                              <a:gd name="T35" fmla="*/ 0 h 195"/>
                              <a:gd name="T36" fmla="*/ 150 w 294"/>
                              <a:gd name="T37" fmla="*/ 0 h 195"/>
                              <a:gd name="T38" fmla="*/ 150 w 294"/>
                              <a:gd name="T39" fmla="*/ 0 h 195"/>
                              <a:gd name="T40" fmla="*/ 120 w 294"/>
                              <a:gd name="T41" fmla="*/ 0 h 195"/>
                              <a:gd name="T42" fmla="*/ 90 w 294"/>
                              <a:gd name="T43" fmla="*/ 5 h 195"/>
                              <a:gd name="T44" fmla="*/ 65 w 294"/>
                              <a:gd name="T45" fmla="*/ 15 h 195"/>
                              <a:gd name="T46" fmla="*/ 45 w 294"/>
                              <a:gd name="T47" fmla="*/ 30 h 195"/>
                              <a:gd name="T48" fmla="*/ 25 w 294"/>
                              <a:gd name="T49" fmla="*/ 45 h 195"/>
                              <a:gd name="T50" fmla="*/ 10 w 294"/>
                              <a:gd name="T51" fmla="*/ 60 h 195"/>
                              <a:gd name="T52" fmla="*/ 0 w 294"/>
                              <a:gd name="T53" fmla="*/ 80 h 195"/>
                              <a:gd name="T54" fmla="*/ 0 w 294"/>
                              <a:gd name="T55" fmla="*/ 100 h 195"/>
                              <a:gd name="T56" fmla="*/ 0 w 294"/>
                              <a:gd name="T57" fmla="*/ 100 h 195"/>
                              <a:gd name="T58" fmla="*/ 0 w 294"/>
                              <a:gd name="T59" fmla="*/ 120 h 195"/>
                              <a:gd name="T60" fmla="*/ 10 w 294"/>
                              <a:gd name="T61" fmla="*/ 140 h 195"/>
                              <a:gd name="T62" fmla="*/ 25 w 294"/>
                              <a:gd name="T63" fmla="*/ 155 h 195"/>
                              <a:gd name="T64" fmla="*/ 40 w 294"/>
                              <a:gd name="T65" fmla="*/ 170 h 195"/>
                              <a:gd name="T66" fmla="*/ 65 w 294"/>
                              <a:gd name="T67" fmla="*/ 180 h 195"/>
                              <a:gd name="T68" fmla="*/ 90 w 294"/>
                              <a:gd name="T69" fmla="*/ 190 h 195"/>
                              <a:gd name="T70" fmla="*/ 120 w 294"/>
                              <a:gd name="T71" fmla="*/ 195 h 195"/>
                              <a:gd name="T72" fmla="*/ 150 w 294"/>
                              <a:gd name="T73" fmla="*/ 195 h 195"/>
                              <a:gd name="T74" fmla="*/ 150 w 294"/>
                              <a:gd name="T75" fmla="*/ 195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294" h="195">
                                <a:moveTo>
                                  <a:pt x="150" y="195"/>
                                </a:moveTo>
                                <a:lnTo>
                                  <a:pt x="150" y="195"/>
                                </a:lnTo>
                                <a:lnTo>
                                  <a:pt x="180" y="195"/>
                                </a:lnTo>
                                <a:lnTo>
                                  <a:pt x="205" y="190"/>
                                </a:lnTo>
                                <a:lnTo>
                                  <a:pt x="230" y="180"/>
                                </a:lnTo>
                                <a:lnTo>
                                  <a:pt x="250" y="170"/>
                                </a:lnTo>
                                <a:lnTo>
                                  <a:pt x="269" y="155"/>
                                </a:lnTo>
                                <a:lnTo>
                                  <a:pt x="284" y="140"/>
                                </a:lnTo>
                                <a:lnTo>
                                  <a:pt x="294" y="120"/>
                                </a:lnTo>
                                <a:lnTo>
                                  <a:pt x="294" y="100"/>
                                </a:lnTo>
                                <a:lnTo>
                                  <a:pt x="294" y="80"/>
                                </a:lnTo>
                                <a:lnTo>
                                  <a:pt x="284" y="60"/>
                                </a:lnTo>
                                <a:lnTo>
                                  <a:pt x="274" y="45"/>
                                </a:lnTo>
                                <a:lnTo>
                                  <a:pt x="255" y="30"/>
                                </a:lnTo>
                                <a:lnTo>
                                  <a:pt x="230" y="15"/>
                                </a:lnTo>
                                <a:lnTo>
                                  <a:pt x="205" y="5"/>
                                </a:lnTo>
                                <a:lnTo>
                                  <a:pt x="180" y="0"/>
                                </a:lnTo>
                                <a:lnTo>
                                  <a:pt x="150" y="0"/>
                                </a:lnTo>
                                <a:lnTo>
                                  <a:pt x="120" y="0"/>
                                </a:lnTo>
                                <a:lnTo>
                                  <a:pt x="90" y="5"/>
                                </a:lnTo>
                                <a:lnTo>
                                  <a:pt x="65" y="15"/>
                                </a:lnTo>
                                <a:lnTo>
                                  <a:pt x="45" y="30"/>
                                </a:lnTo>
                                <a:lnTo>
                                  <a:pt x="25" y="45"/>
                                </a:lnTo>
                                <a:lnTo>
                                  <a:pt x="10" y="60"/>
                                </a:lnTo>
                                <a:lnTo>
                                  <a:pt x="0" y="80"/>
                                </a:lnTo>
                                <a:lnTo>
                                  <a:pt x="0" y="100"/>
                                </a:lnTo>
                                <a:lnTo>
                                  <a:pt x="0" y="120"/>
                                </a:lnTo>
                                <a:lnTo>
                                  <a:pt x="10" y="140"/>
                                </a:lnTo>
                                <a:lnTo>
                                  <a:pt x="25" y="155"/>
                                </a:lnTo>
                                <a:lnTo>
                                  <a:pt x="40" y="170"/>
                                </a:lnTo>
                                <a:lnTo>
                                  <a:pt x="65" y="180"/>
                                </a:lnTo>
                                <a:lnTo>
                                  <a:pt x="90" y="190"/>
                                </a:lnTo>
                                <a:lnTo>
                                  <a:pt x="120" y="195"/>
                                </a:lnTo>
                                <a:lnTo>
                                  <a:pt x="150" y="1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reeform 3747"/>
                        <wps:cNvSpPr>
                          <a:spLocks/>
                        </wps:cNvSpPr>
                        <wps:spPr bwMode="auto">
                          <a:xfrm>
                            <a:off x="1893" y="400"/>
                            <a:ext cx="205" cy="165"/>
                          </a:xfrm>
                          <a:custGeom>
                            <a:avLst/>
                            <a:gdLst>
                              <a:gd name="T0" fmla="*/ 105 w 205"/>
                              <a:gd name="T1" fmla="*/ 165 h 165"/>
                              <a:gd name="T2" fmla="*/ 105 w 205"/>
                              <a:gd name="T3" fmla="*/ 165 h 165"/>
                              <a:gd name="T4" fmla="*/ 125 w 205"/>
                              <a:gd name="T5" fmla="*/ 160 h 165"/>
                              <a:gd name="T6" fmla="*/ 145 w 205"/>
                              <a:gd name="T7" fmla="*/ 155 h 165"/>
                              <a:gd name="T8" fmla="*/ 160 w 205"/>
                              <a:gd name="T9" fmla="*/ 145 h 165"/>
                              <a:gd name="T10" fmla="*/ 175 w 205"/>
                              <a:gd name="T11" fmla="*/ 135 h 165"/>
                              <a:gd name="T12" fmla="*/ 190 w 205"/>
                              <a:gd name="T13" fmla="*/ 120 h 165"/>
                              <a:gd name="T14" fmla="*/ 200 w 205"/>
                              <a:gd name="T15" fmla="*/ 100 h 165"/>
                              <a:gd name="T16" fmla="*/ 205 w 205"/>
                              <a:gd name="T17" fmla="*/ 85 h 165"/>
                              <a:gd name="T18" fmla="*/ 205 w 205"/>
                              <a:gd name="T19" fmla="*/ 70 h 165"/>
                              <a:gd name="T20" fmla="*/ 205 w 205"/>
                              <a:gd name="T21" fmla="*/ 70 h 165"/>
                              <a:gd name="T22" fmla="*/ 205 w 205"/>
                              <a:gd name="T23" fmla="*/ 55 h 165"/>
                              <a:gd name="T24" fmla="*/ 200 w 205"/>
                              <a:gd name="T25" fmla="*/ 45 h 165"/>
                              <a:gd name="T26" fmla="*/ 190 w 205"/>
                              <a:gd name="T27" fmla="*/ 30 h 165"/>
                              <a:gd name="T28" fmla="*/ 180 w 205"/>
                              <a:gd name="T29" fmla="*/ 20 h 165"/>
                              <a:gd name="T30" fmla="*/ 145 w 205"/>
                              <a:gd name="T31" fmla="*/ 5 h 165"/>
                              <a:gd name="T32" fmla="*/ 105 w 205"/>
                              <a:gd name="T33" fmla="*/ 0 h 165"/>
                              <a:gd name="T34" fmla="*/ 105 w 205"/>
                              <a:gd name="T35" fmla="*/ 0 h 165"/>
                              <a:gd name="T36" fmla="*/ 60 w 205"/>
                              <a:gd name="T37" fmla="*/ 5 h 165"/>
                              <a:gd name="T38" fmla="*/ 30 w 205"/>
                              <a:gd name="T39" fmla="*/ 20 h 165"/>
                              <a:gd name="T40" fmla="*/ 15 w 205"/>
                              <a:gd name="T41" fmla="*/ 30 h 165"/>
                              <a:gd name="T42" fmla="*/ 5 w 205"/>
                              <a:gd name="T43" fmla="*/ 45 h 165"/>
                              <a:gd name="T44" fmla="*/ 0 w 205"/>
                              <a:gd name="T45" fmla="*/ 55 h 165"/>
                              <a:gd name="T46" fmla="*/ 0 w 205"/>
                              <a:gd name="T47" fmla="*/ 70 h 165"/>
                              <a:gd name="T48" fmla="*/ 0 w 205"/>
                              <a:gd name="T49" fmla="*/ 70 h 165"/>
                              <a:gd name="T50" fmla="*/ 0 w 205"/>
                              <a:gd name="T51" fmla="*/ 85 h 165"/>
                              <a:gd name="T52" fmla="*/ 5 w 205"/>
                              <a:gd name="T53" fmla="*/ 100 h 165"/>
                              <a:gd name="T54" fmla="*/ 15 w 205"/>
                              <a:gd name="T55" fmla="*/ 120 h 165"/>
                              <a:gd name="T56" fmla="*/ 30 w 205"/>
                              <a:gd name="T57" fmla="*/ 135 h 165"/>
                              <a:gd name="T58" fmla="*/ 45 w 205"/>
                              <a:gd name="T59" fmla="*/ 145 h 165"/>
                              <a:gd name="T60" fmla="*/ 60 w 205"/>
                              <a:gd name="T61" fmla="*/ 155 h 165"/>
                              <a:gd name="T62" fmla="*/ 80 w 205"/>
                              <a:gd name="T63" fmla="*/ 160 h 165"/>
                              <a:gd name="T64" fmla="*/ 105 w 205"/>
                              <a:gd name="T65" fmla="*/ 165 h 165"/>
                              <a:gd name="T66" fmla="*/ 105 w 205"/>
                              <a:gd name="T67" fmla="*/ 165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05" h="165">
                                <a:moveTo>
                                  <a:pt x="105" y="165"/>
                                </a:moveTo>
                                <a:lnTo>
                                  <a:pt x="105" y="165"/>
                                </a:lnTo>
                                <a:lnTo>
                                  <a:pt x="125" y="160"/>
                                </a:lnTo>
                                <a:lnTo>
                                  <a:pt x="145" y="155"/>
                                </a:lnTo>
                                <a:lnTo>
                                  <a:pt x="160" y="145"/>
                                </a:lnTo>
                                <a:lnTo>
                                  <a:pt x="175" y="135"/>
                                </a:lnTo>
                                <a:lnTo>
                                  <a:pt x="190" y="120"/>
                                </a:lnTo>
                                <a:lnTo>
                                  <a:pt x="200" y="100"/>
                                </a:lnTo>
                                <a:lnTo>
                                  <a:pt x="205" y="85"/>
                                </a:lnTo>
                                <a:lnTo>
                                  <a:pt x="205" y="70"/>
                                </a:lnTo>
                                <a:lnTo>
                                  <a:pt x="205" y="55"/>
                                </a:lnTo>
                                <a:lnTo>
                                  <a:pt x="200" y="45"/>
                                </a:lnTo>
                                <a:lnTo>
                                  <a:pt x="190" y="30"/>
                                </a:lnTo>
                                <a:lnTo>
                                  <a:pt x="180" y="20"/>
                                </a:lnTo>
                                <a:lnTo>
                                  <a:pt x="145" y="5"/>
                                </a:lnTo>
                                <a:lnTo>
                                  <a:pt x="105" y="0"/>
                                </a:lnTo>
                                <a:lnTo>
                                  <a:pt x="60" y="5"/>
                                </a:lnTo>
                                <a:lnTo>
                                  <a:pt x="30" y="20"/>
                                </a:lnTo>
                                <a:lnTo>
                                  <a:pt x="15" y="30"/>
                                </a:lnTo>
                                <a:lnTo>
                                  <a:pt x="5" y="45"/>
                                </a:lnTo>
                                <a:lnTo>
                                  <a:pt x="0" y="55"/>
                                </a:lnTo>
                                <a:lnTo>
                                  <a:pt x="0" y="70"/>
                                </a:lnTo>
                                <a:lnTo>
                                  <a:pt x="0" y="85"/>
                                </a:lnTo>
                                <a:lnTo>
                                  <a:pt x="5" y="100"/>
                                </a:lnTo>
                                <a:lnTo>
                                  <a:pt x="15" y="120"/>
                                </a:lnTo>
                                <a:lnTo>
                                  <a:pt x="30" y="135"/>
                                </a:lnTo>
                                <a:lnTo>
                                  <a:pt x="45" y="145"/>
                                </a:lnTo>
                                <a:lnTo>
                                  <a:pt x="60" y="155"/>
                                </a:lnTo>
                                <a:lnTo>
                                  <a:pt x="80" y="160"/>
                                </a:lnTo>
                                <a:lnTo>
                                  <a:pt x="105" y="1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reeform 3748"/>
                        <wps:cNvSpPr>
                          <a:spLocks/>
                        </wps:cNvSpPr>
                        <wps:spPr bwMode="auto">
                          <a:xfrm>
                            <a:off x="1923" y="420"/>
                            <a:ext cx="145" cy="145"/>
                          </a:xfrm>
                          <a:custGeom>
                            <a:avLst/>
                            <a:gdLst>
                              <a:gd name="T0" fmla="*/ 75 w 145"/>
                              <a:gd name="T1" fmla="*/ 145 h 145"/>
                              <a:gd name="T2" fmla="*/ 75 w 145"/>
                              <a:gd name="T3" fmla="*/ 145 h 145"/>
                              <a:gd name="T4" fmla="*/ 85 w 145"/>
                              <a:gd name="T5" fmla="*/ 140 h 145"/>
                              <a:gd name="T6" fmla="*/ 100 w 145"/>
                              <a:gd name="T7" fmla="*/ 135 h 145"/>
                              <a:gd name="T8" fmla="*/ 115 w 145"/>
                              <a:gd name="T9" fmla="*/ 120 h 145"/>
                              <a:gd name="T10" fmla="*/ 125 w 145"/>
                              <a:gd name="T11" fmla="*/ 110 h 145"/>
                              <a:gd name="T12" fmla="*/ 140 w 145"/>
                              <a:gd name="T13" fmla="*/ 75 h 145"/>
                              <a:gd name="T14" fmla="*/ 145 w 145"/>
                              <a:gd name="T15" fmla="*/ 50 h 145"/>
                              <a:gd name="T16" fmla="*/ 145 w 145"/>
                              <a:gd name="T17" fmla="*/ 50 h 145"/>
                              <a:gd name="T18" fmla="*/ 145 w 145"/>
                              <a:gd name="T19" fmla="*/ 40 h 145"/>
                              <a:gd name="T20" fmla="*/ 140 w 145"/>
                              <a:gd name="T21" fmla="*/ 30 h 145"/>
                              <a:gd name="T22" fmla="*/ 125 w 145"/>
                              <a:gd name="T23" fmla="*/ 15 h 145"/>
                              <a:gd name="T24" fmla="*/ 100 w 145"/>
                              <a:gd name="T25" fmla="*/ 5 h 145"/>
                              <a:gd name="T26" fmla="*/ 75 w 145"/>
                              <a:gd name="T27" fmla="*/ 0 h 145"/>
                              <a:gd name="T28" fmla="*/ 75 w 145"/>
                              <a:gd name="T29" fmla="*/ 0 h 145"/>
                              <a:gd name="T30" fmla="*/ 45 w 145"/>
                              <a:gd name="T31" fmla="*/ 5 h 145"/>
                              <a:gd name="T32" fmla="*/ 20 w 145"/>
                              <a:gd name="T33" fmla="*/ 15 h 145"/>
                              <a:gd name="T34" fmla="*/ 5 w 145"/>
                              <a:gd name="T35" fmla="*/ 30 h 145"/>
                              <a:gd name="T36" fmla="*/ 0 w 145"/>
                              <a:gd name="T37" fmla="*/ 50 h 145"/>
                              <a:gd name="T38" fmla="*/ 0 w 145"/>
                              <a:gd name="T39" fmla="*/ 50 h 145"/>
                              <a:gd name="T40" fmla="*/ 5 w 145"/>
                              <a:gd name="T41" fmla="*/ 75 h 145"/>
                              <a:gd name="T42" fmla="*/ 20 w 145"/>
                              <a:gd name="T43" fmla="*/ 105 h 145"/>
                              <a:gd name="T44" fmla="*/ 30 w 145"/>
                              <a:gd name="T45" fmla="*/ 120 h 145"/>
                              <a:gd name="T46" fmla="*/ 40 w 145"/>
                              <a:gd name="T47" fmla="*/ 135 h 145"/>
                              <a:gd name="T48" fmla="*/ 55 w 145"/>
                              <a:gd name="T49" fmla="*/ 140 h 145"/>
                              <a:gd name="T50" fmla="*/ 75 w 145"/>
                              <a:gd name="T51" fmla="*/ 145 h 145"/>
                              <a:gd name="T52" fmla="*/ 75 w 145"/>
                              <a:gd name="T53" fmla="*/ 14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75" y="145"/>
                                </a:moveTo>
                                <a:lnTo>
                                  <a:pt x="75" y="145"/>
                                </a:lnTo>
                                <a:lnTo>
                                  <a:pt x="85" y="140"/>
                                </a:lnTo>
                                <a:lnTo>
                                  <a:pt x="100" y="135"/>
                                </a:lnTo>
                                <a:lnTo>
                                  <a:pt x="115" y="120"/>
                                </a:lnTo>
                                <a:lnTo>
                                  <a:pt x="125" y="110"/>
                                </a:lnTo>
                                <a:lnTo>
                                  <a:pt x="140" y="75"/>
                                </a:lnTo>
                                <a:lnTo>
                                  <a:pt x="145" y="50"/>
                                </a:lnTo>
                                <a:lnTo>
                                  <a:pt x="145" y="40"/>
                                </a:lnTo>
                                <a:lnTo>
                                  <a:pt x="140" y="30"/>
                                </a:lnTo>
                                <a:lnTo>
                                  <a:pt x="125" y="15"/>
                                </a:lnTo>
                                <a:lnTo>
                                  <a:pt x="100" y="5"/>
                                </a:lnTo>
                                <a:lnTo>
                                  <a:pt x="75" y="0"/>
                                </a:lnTo>
                                <a:lnTo>
                                  <a:pt x="45" y="5"/>
                                </a:lnTo>
                                <a:lnTo>
                                  <a:pt x="20" y="15"/>
                                </a:lnTo>
                                <a:lnTo>
                                  <a:pt x="5" y="30"/>
                                </a:lnTo>
                                <a:lnTo>
                                  <a:pt x="0" y="50"/>
                                </a:lnTo>
                                <a:lnTo>
                                  <a:pt x="5" y="75"/>
                                </a:lnTo>
                                <a:lnTo>
                                  <a:pt x="20" y="105"/>
                                </a:lnTo>
                                <a:lnTo>
                                  <a:pt x="30" y="120"/>
                                </a:lnTo>
                                <a:lnTo>
                                  <a:pt x="40" y="135"/>
                                </a:lnTo>
                                <a:lnTo>
                                  <a:pt x="55" y="140"/>
                                </a:lnTo>
                                <a:lnTo>
                                  <a:pt x="75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reeform 3749"/>
                        <wps:cNvSpPr>
                          <a:spLocks/>
                        </wps:cNvSpPr>
                        <wps:spPr bwMode="auto">
                          <a:xfrm>
                            <a:off x="1738" y="565"/>
                            <a:ext cx="509" cy="20"/>
                          </a:xfrm>
                          <a:custGeom>
                            <a:avLst/>
                            <a:gdLst>
                              <a:gd name="T0" fmla="*/ 0 w 509"/>
                              <a:gd name="T1" fmla="*/ 0 h 20"/>
                              <a:gd name="T2" fmla="*/ 0 w 509"/>
                              <a:gd name="T3" fmla="*/ 0 h 20"/>
                              <a:gd name="T4" fmla="*/ 25 w 509"/>
                              <a:gd name="T5" fmla="*/ 10 h 20"/>
                              <a:gd name="T6" fmla="*/ 70 w 509"/>
                              <a:gd name="T7" fmla="*/ 20 h 20"/>
                              <a:gd name="T8" fmla="*/ 105 w 509"/>
                              <a:gd name="T9" fmla="*/ 20 h 20"/>
                              <a:gd name="T10" fmla="*/ 145 w 509"/>
                              <a:gd name="T11" fmla="*/ 20 h 20"/>
                              <a:gd name="T12" fmla="*/ 195 w 509"/>
                              <a:gd name="T13" fmla="*/ 10 h 20"/>
                              <a:gd name="T14" fmla="*/ 255 w 509"/>
                              <a:gd name="T15" fmla="*/ 0 h 20"/>
                              <a:gd name="T16" fmla="*/ 255 w 509"/>
                              <a:gd name="T17" fmla="*/ 0 h 20"/>
                              <a:gd name="T18" fmla="*/ 255 w 509"/>
                              <a:gd name="T19" fmla="*/ 0 h 20"/>
                              <a:gd name="T20" fmla="*/ 320 w 509"/>
                              <a:gd name="T21" fmla="*/ 10 h 20"/>
                              <a:gd name="T22" fmla="*/ 369 w 509"/>
                              <a:gd name="T23" fmla="*/ 15 h 20"/>
                              <a:gd name="T24" fmla="*/ 409 w 509"/>
                              <a:gd name="T25" fmla="*/ 20 h 20"/>
                              <a:gd name="T26" fmla="*/ 444 w 509"/>
                              <a:gd name="T27" fmla="*/ 20 h 20"/>
                              <a:gd name="T28" fmla="*/ 489 w 509"/>
                              <a:gd name="T29" fmla="*/ 10 h 20"/>
                              <a:gd name="T30" fmla="*/ 509 w 509"/>
                              <a:gd name="T31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9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10"/>
                                </a:lnTo>
                                <a:lnTo>
                                  <a:pt x="70" y="20"/>
                                </a:lnTo>
                                <a:lnTo>
                                  <a:pt x="105" y="20"/>
                                </a:lnTo>
                                <a:lnTo>
                                  <a:pt x="145" y="20"/>
                                </a:lnTo>
                                <a:lnTo>
                                  <a:pt x="195" y="10"/>
                                </a:lnTo>
                                <a:lnTo>
                                  <a:pt x="255" y="0"/>
                                </a:lnTo>
                                <a:lnTo>
                                  <a:pt x="320" y="10"/>
                                </a:lnTo>
                                <a:lnTo>
                                  <a:pt x="369" y="15"/>
                                </a:lnTo>
                                <a:lnTo>
                                  <a:pt x="409" y="20"/>
                                </a:lnTo>
                                <a:lnTo>
                                  <a:pt x="444" y="20"/>
                                </a:lnTo>
                                <a:lnTo>
                                  <a:pt x="489" y="10"/>
                                </a:lnTo>
                                <a:lnTo>
                                  <a:pt x="50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Freeform 3750"/>
                        <wps:cNvSpPr>
                          <a:spLocks/>
                        </wps:cNvSpPr>
                        <wps:spPr bwMode="auto">
                          <a:xfrm>
                            <a:off x="1738" y="565"/>
                            <a:ext cx="509" cy="45"/>
                          </a:xfrm>
                          <a:custGeom>
                            <a:avLst/>
                            <a:gdLst>
                              <a:gd name="T0" fmla="*/ 0 w 509"/>
                              <a:gd name="T1" fmla="*/ 0 h 45"/>
                              <a:gd name="T2" fmla="*/ 0 w 509"/>
                              <a:gd name="T3" fmla="*/ 0 h 45"/>
                              <a:gd name="T4" fmla="*/ 40 w 509"/>
                              <a:gd name="T5" fmla="*/ 15 h 45"/>
                              <a:gd name="T6" fmla="*/ 90 w 509"/>
                              <a:gd name="T7" fmla="*/ 25 h 45"/>
                              <a:gd name="T8" fmla="*/ 155 w 509"/>
                              <a:gd name="T9" fmla="*/ 35 h 45"/>
                              <a:gd name="T10" fmla="*/ 230 w 509"/>
                              <a:gd name="T11" fmla="*/ 45 h 45"/>
                              <a:gd name="T12" fmla="*/ 315 w 509"/>
                              <a:gd name="T13" fmla="*/ 40 h 45"/>
                              <a:gd name="T14" fmla="*/ 365 w 509"/>
                              <a:gd name="T15" fmla="*/ 35 h 45"/>
                              <a:gd name="T16" fmla="*/ 409 w 509"/>
                              <a:gd name="T17" fmla="*/ 30 h 45"/>
                              <a:gd name="T18" fmla="*/ 459 w 509"/>
                              <a:gd name="T19" fmla="*/ 15 h 45"/>
                              <a:gd name="T20" fmla="*/ 509 w 509"/>
                              <a:gd name="T21" fmla="*/ 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09" h="4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15"/>
                                </a:lnTo>
                                <a:lnTo>
                                  <a:pt x="90" y="25"/>
                                </a:lnTo>
                                <a:lnTo>
                                  <a:pt x="155" y="35"/>
                                </a:lnTo>
                                <a:lnTo>
                                  <a:pt x="230" y="45"/>
                                </a:lnTo>
                                <a:lnTo>
                                  <a:pt x="315" y="40"/>
                                </a:lnTo>
                                <a:lnTo>
                                  <a:pt x="365" y="35"/>
                                </a:lnTo>
                                <a:lnTo>
                                  <a:pt x="409" y="30"/>
                                </a:lnTo>
                                <a:lnTo>
                                  <a:pt x="459" y="15"/>
                                </a:lnTo>
                                <a:lnTo>
                                  <a:pt x="50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Line 3751"/>
                        <wps:cNvCnPr/>
                        <wps:spPr bwMode="auto">
                          <a:xfrm>
                            <a:off x="1738" y="660"/>
                            <a:ext cx="514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" name="Line 3752"/>
                        <wps:cNvCnPr/>
                        <wps:spPr bwMode="auto">
                          <a:xfrm>
                            <a:off x="1738" y="690"/>
                            <a:ext cx="514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" name="Freeform 3753"/>
                        <wps:cNvSpPr>
                          <a:spLocks/>
                        </wps:cNvSpPr>
                        <wps:spPr bwMode="auto">
                          <a:xfrm>
                            <a:off x="2727" y="315"/>
                            <a:ext cx="50" cy="250"/>
                          </a:xfrm>
                          <a:custGeom>
                            <a:avLst/>
                            <a:gdLst>
                              <a:gd name="T0" fmla="*/ 40 w 50"/>
                              <a:gd name="T1" fmla="*/ 250 h 250"/>
                              <a:gd name="T2" fmla="*/ 40 w 50"/>
                              <a:gd name="T3" fmla="*/ 250 h 250"/>
                              <a:gd name="T4" fmla="*/ 25 w 50"/>
                              <a:gd name="T5" fmla="*/ 240 h 250"/>
                              <a:gd name="T6" fmla="*/ 15 w 50"/>
                              <a:gd name="T7" fmla="*/ 225 h 250"/>
                              <a:gd name="T8" fmla="*/ 5 w 50"/>
                              <a:gd name="T9" fmla="*/ 200 h 250"/>
                              <a:gd name="T10" fmla="*/ 0 w 50"/>
                              <a:gd name="T11" fmla="*/ 170 h 250"/>
                              <a:gd name="T12" fmla="*/ 5 w 50"/>
                              <a:gd name="T13" fmla="*/ 140 h 250"/>
                              <a:gd name="T14" fmla="*/ 15 w 50"/>
                              <a:gd name="T15" fmla="*/ 115 h 250"/>
                              <a:gd name="T16" fmla="*/ 25 w 50"/>
                              <a:gd name="T17" fmla="*/ 95 h 250"/>
                              <a:gd name="T18" fmla="*/ 45 w 50"/>
                              <a:gd name="T19" fmla="*/ 65 h 250"/>
                              <a:gd name="T20" fmla="*/ 45 w 50"/>
                              <a:gd name="T21" fmla="*/ 65 h 250"/>
                              <a:gd name="T22" fmla="*/ 50 w 50"/>
                              <a:gd name="T23" fmla="*/ 60 h 250"/>
                              <a:gd name="T24" fmla="*/ 45 w 50"/>
                              <a:gd name="T25" fmla="*/ 50 h 250"/>
                              <a:gd name="T26" fmla="*/ 30 w 50"/>
                              <a:gd name="T27" fmla="*/ 35 h 250"/>
                              <a:gd name="T28" fmla="*/ 0 w 50"/>
                              <a:gd name="T29" fmla="*/ 15 h 250"/>
                              <a:gd name="T30" fmla="*/ 45 w 50"/>
                              <a:gd name="T31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40" y="250"/>
                                </a:moveTo>
                                <a:lnTo>
                                  <a:pt x="40" y="250"/>
                                </a:lnTo>
                                <a:lnTo>
                                  <a:pt x="25" y="240"/>
                                </a:lnTo>
                                <a:lnTo>
                                  <a:pt x="15" y="225"/>
                                </a:lnTo>
                                <a:lnTo>
                                  <a:pt x="5" y="200"/>
                                </a:lnTo>
                                <a:lnTo>
                                  <a:pt x="0" y="170"/>
                                </a:lnTo>
                                <a:lnTo>
                                  <a:pt x="5" y="140"/>
                                </a:lnTo>
                                <a:lnTo>
                                  <a:pt x="15" y="115"/>
                                </a:lnTo>
                                <a:lnTo>
                                  <a:pt x="25" y="95"/>
                                </a:lnTo>
                                <a:lnTo>
                                  <a:pt x="45" y="65"/>
                                </a:lnTo>
                                <a:lnTo>
                                  <a:pt x="50" y="60"/>
                                </a:lnTo>
                                <a:lnTo>
                                  <a:pt x="45" y="50"/>
                                </a:lnTo>
                                <a:lnTo>
                                  <a:pt x="30" y="35"/>
                                </a:lnTo>
                                <a:lnTo>
                                  <a:pt x="0" y="15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Freeform 3754"/>
                        <wps:cNvSpPr>
                          <a:spLocks/>
                        </wps:cNvSpPr>
                        <wps:spPr bwMode="auto">
                          <a:xfrm>
                            <a:off x="2252" y="315"/>
                            <a:ext cx="50" cy="250"/>
                          </a:xfrm>
                          <a:custGeom>
                            <a:avLst/>
                            <a:gdLst>
                              <a:gd name="T0" fmla="*/ 5 w 50"/>
                              <a:gd name="T1" fmla="*/ 250 h 250"/>
                              <a:gd name="T2" fmla="*/ 5 w 50"/>
                              <a:gd name="T3" fmla="*/ 250 h 250"/>
                              <a:gd name="T4" fmla="*/ 25 w 50"/>
                              <a:gd name="T5" fmla="*/ 225 h 250"/>
                              <a:gd name="T6" fmla="*/ 40 w 50"/>
                              <a:gd name="T7" fmla="*/ 200 h 250"/>
                              <a:gd name="T8" fmla="*/ 45 w 50"/>
                              <a:gd name="T9" fmla="*/ 170 h 250"/>
                              <a:gd name="T10" fmla="*/ 40 w 50"/>
                              <a:gd name="T11" fmla="*/ 140 h 250"/>
                              <a:gd name="T12" fmla="*/ 35 w 50"/>
                              <a:gd name="T13" fmla="*/ 115 h 250"/>
                              <a:gd name="T14" fmla="*/ 25 w 50"/>
                              <a:gd name="T15" fmla="*/ 95 h 250"/>
                              <a:gd name="T16" fmla="*/ 5 w 50"/>
                              <a:gd name="T17" fmla="*/ 65 h 250"/>
                              <a:gd name="T18" fmla="*/ 5 w 50"/>
                              <a:gd name="T19" fmla="*/ 65 h 250"/>
                              <a:gd name="T20" fmla="*/ 0 w 50"/>
                              <a:gd name="T21" fmla="*/ 60 h 250"/>
                              <a:gd name="T22" fmla="*/ 5 w 50"/>
                              <a:gd name="T23" fmla="*/ 55 h 250"/>
                              <a:gd name="T24" fmla="*/ 20 w 50"/>
                              <a:gd name="T25" fmla="*/ 35 h 250"/>
                              <a:gd name="T26" fmla="*/ 50 w 50"/>
                              <a:gd name="T27" fmla="*/ 15 h 250"/>
                              <a:gd name="T28" fmla="*/ 0 w 50"/>
                              <a:gd name="T29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5" y="250"/>
                                </a:moveTo>
                                <a:lnTo>
                                  <a:pt x="5" y="250"/>
                                </a:lnTo>
                                <a:lnTo>
                                  <a:pt x="25" y="225"/>
                                </a:lnTo>
                                <a:lnTo>
                                  <a:pt x="40" y="200"/>
                                </a:lnTo>
                                <a:lnTo>
                                  <a:pt x="45" y="170"/>
                                </a:lnTo>
                                <a:lnTo>
                                  <a:pt x="40" y="140"/>
                                </a:lnTo>
                                <a:lnTo>
                                  <a:pt x="35" y="115"/>
                                </a:lnTo>
                                <a:lnTo>
                                  <a:pt x="25" y="95"/>
                                </a:lnTo>
                                <a:lnTo>
                                  <a:pt x="5" y="65"/>
                                </a:lnTo>
                                <a:lnTo>
                                  <a:pt x="0" y="60"/>
                                </a:lnTo>
                                <a:lnTo>
                                  <a:pt x="5" y="55"/>
                                </a:lnTo>
                                <a:lnTo>
                                  <a:pt x="20" y="35"/>
                                </a:lnTo>
                                <a:lnTo>
                                  <a:pt x="50" y="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Freeform 3755"/>
                        <wps:cNvSpPr>
                          <a:spLocks/>
                        </wps:cNvSpPr>
                        <wps:spPr bwMode="auto">
                          <a:xfrm>
                            <a:off x="2297" y="320"/>
                            <a:ext cx="435" cy="245"/>
                          </a:xfrm>
                          <a:custGeom>
                            <a:avLst/>
                            <a:gdLst>
                              <a:gd name="T0" fmla="*/ 215 w 435"/>
                              <a:gd name="T1" fmla="*/ 245 h 245"/>
                              <a:gd name="T2" fmla="*/ 215 w 435"/>
                              <a:gd name="T3" fmla="*/ 245 h 245"/>
                              <a:gd name="T4" fmla="*/ 300 w 435"/>
                              <a:gd name="T5" fmla="*/ 240 h 245"/>
                              <a:gd name="T6" fmla="*/ 335 w 435"/>
                              <a:gd name="T7" fmla="*/ 235 h 245"/>
                              <a:gd name="T8" fmla="*/ 370 w 435"/>
                              <a:gd name="T9" fmla="*/ 230 h 245"/>
                              <a:gd name="T10" fmla="*/ 395 w 435"/>
                              <a:gd name="T11" fmla="*/ 215 h 245"/>
                              <a:gd name="T12" fmla="*/ 415 w 435"/>
                              <a:gd name="T13" fmla="*/ 200 h 245"/>
                              <a:gd name="T14" fmla="*/ 430 w 435"/>
                              <a:gd name="T15" fmla="*/ 180 h 245"/>
                              <a:gd name="T16" fmla="*/ 435 w 435"/>
                              <a:gd name="T17" fmla="*/ 150 h 245"/>
                              <a:gd name="T18" fmla="*/ 435 w 435"/>
                              <a:gd name="T19" fmla="*/ 150 h 245"/>
                              <a:gd name="T20" fmla="*/ 430 w 435"/>
                              <a:gd name="T21" fmla="*/ 120 h 245"/>
                              <a:gd name="T22" fmla="*/ 420 w 435"/>
                              <a:gd name="T23" fmla="*/ 95 h 245"/>
                              <a:gd name="T24" fmla="*/ 400 w 435"/>
                              <a:gd name="T25" fmla="*/ 70 h 245"/>
                              <a:gd name="T26" fmla="*/ 370 w 435"/>
                              <a:gd name="T27" fmla="*/ 45 h 245"/>
                              <a:gd name="T28" fmla="*/ 340 w 435"/>
                              <a:gd name="T29" fmla="*/ 25 h 245"/>
                              <a:gd name="T30" fmla="*/ 300 w 435"/>
                              <a:gd name="T31" fmla="*/ 15 h 245"/>
                              <a:gd name="T32" fmla="*/ 260 w 435"/>
                              <a:gd name="T33" fmla="*/ 5 h 245"/>
                              <a:gd name="T34" fmla="*/ 215 w 435"/>
                              <a:gd name="T35" fmla="*/ 0 h 245"/>
                              <a:gd name="T36" fmla="*/ 215 w 435"/>
                              <a:gd name="T37" fmla="*/ 0 h 245"/>
                              <a:gd name="T38" fmla="*/ 175 w 435"/>
                              <a:gd name="T39" fmla="*/ 5 h 245"/>
                              <a:gd name="T40" fmla="*/ 130 w 435"/>
                              <a:gd name="T41" fmla="*/ 15 h 245"/>
                              <a:gd name="T42" fmla="*/ 95 w 435"/>
                              <a:gd name="T43" fmla="*/ 25 h 245"/>
                              <a:gd name="T44" fmla="*/ 65 w 435"/>
                              <a:gd name="T45" fmla="*/ 45 h 245"/>
                              <a:gd name="T46" fmla="*/ 35 w 435"/>
                              <a:gd name="T47" fmla="*/ 70 h 245"/>
                              <a:gd name="T48" fmla="*/ 15 w 435"/>
                              <a:gd name="T49" fmla="*/ 95 h 245"/>
                              <a:gd name="T50" fmla="*/ 5 w 435"/>
                              <a:gd name="T51" fmla="*/ 120 h 245"/>
                              <a:gd name="T52" fmla="*/ 0 w 435"/>
                              <a:gd name="T53" fmla="*/ 150 h 245"/>
                              <a:gd name="T54" fmla="*/ 0 w 435"/>
                              <a:gd name="T55" fmla="*/ 150 h 245"/>
                              <a:gd name="T56" fmla="*/ 0 w 435"/>
                              <a:gd name="T57" fmla="*/ 180 h 245"/>
                              <a:gd name="T58" fmla="*/ 15 w 435"/>
                              <a:gd name="T59" fmla="*/ 200 h 245"/>
                              <a:gd name="T60" fmla="*/ 35 w 435"/>
                              <a:gd name="T61" fmla="*/ 215 h 245"/>
                              <a:gd name="T62" fmla="*/ 60 w 435"/>
                              <a:gd name="T63" fmla="*/ 230 h 245"/>
                              <a:gd name="T64" fmla="*/ 95 w 435"/>
                              <a:gd name="T65" fmla="*/ 235 h 245"/>
                              <a:gd name="T66" fmla="*/ 130 w 435"/>
                              <a:gd name="T67" fmla="*/ 240 h 245"/>
                              <a:gd name="T68" fmla="*/ 215 w 435"/>
                              <a:gd name="T69" fmla="*/ 245 h 245"/>
                              <a:gd name="T70" fmla="*/ 215 w 435"/>
                              <a:gd name="T71" fmla="*/ 245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5" h="245">
                                <a:moveTo>
                                  <a:pt x="215" y="245"/>
                                </a:moveTo>
                                <a:lnTo>
                                  <a:pt x="215" y="245"/>
                                </a:lnTo>
                                <a:lnTo>
                                  <a:pt x="300" y="240"/>
                                </a:lnTo>
                                <a:lnTo>
                                  <a:pt x="335" y="235"/>
                                </a:lnTo>
                                <a:lnTo>
                                  <a:pt x="370" y="230"/>
                                </a:lnTo>
                                <a:lnTo>
                                  <a:pt x="395" y="215"/>
                                </a:lnTo>
                                <a:lnTo>
                                  <a:pt x="415" y="200"/>
                                </a:lnTo>
                                <a:lnTo>
                                  <a:pt x="430" y="180"/>
                                </a:lnTo>
                                <a:lnTo>
                                  <a:pt x="435" y="150"/>
                                </a:lnTo>
                                <a:lnTo>
                                  <a:pt x="430" y="120"/>
                                </a:lnTo>
                                <a:lnTo>
                                  <a:pt x="420" y="95"/>
                                </a:lnTo>
                                <a:lnTo>
                                  <a:pt x="400" y="70"/>
                                </a:lnTo>
                                <a:lnTo>
                                  <a:pt x="370" y="45"/>
                                </a:lnTo>
                                <a:lnTo>
                                  <a:pt x="340" y="25"/>
                                </a:lnTo>
                                <a:lnTo>
                                  <a:pt x="300" y="15"/>
                                </a:lnTo>
                                <a:lnTo>
                                  <a:pt x="260" y="5"/>
                                </a:lnTo>
                                <a:lnTo>
                                  <a:pt x="215" y="0"/>
                                </a:lnTo>
                                <a:lnTo>
                                  <a:pt x="175" y="5"/>
                                </a:lnTo>
                                <a:lnTo>
                                  <a:pt x="130" y="15"/>
                                </a:lnTo>
                                <a:lnTo>
                                  <a:pt x="95" y="25"/>
                                </a:lnTo>
                                <a:lnTo>
                                  <a:pt x="65" y="45"/>
                                </a:lnTo>
                                <a:lnTo>
                                  <a:pt x="35" y="70"/>
                                </a:lnTo>
                                <a:lnTo>
                                  <a:pt x="15" y="95"/>
                                </a:lnTo>
                                <a:lnTo>
                                  <a:pt x="5" y="120"/>
                                </a:ln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15" y="200"/>
                                </a:lnTo>
                                <a:lnTo>
                                  <a:pt x="35" y="215"/>
                                </a:lnTo>
                                <a:lnTo>
                                  <a:pt x="60" y="230"/>
                                </a:lnTo>
                                <a:lnTo>
                                  <a:pt x="95" y="235"/>
                                </a:lnTo>
                                <a:lnTo>
                                  <a:pt x="130" y="240"/>
                                </a:lnTo>
                                <a:lnTo>
                                  <a:pt x="215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Freeform 3756"/>
                        <wps:cNvSpPr>
                          <a:spLocks/>
                        </wps:cNvSpPr>
                        <wps:spPr bwMode="auto">
                          <a:xfrm>
                            <a:off x="2362" y="370"/>
                            <a:ext cx="300" cy="195"/>
                          </a:xfrm>
                          <a:custGeom>
                            <a:avLst/>
                            <a:gdLst>
                              <a:gd name="T0" fmla="*/ 150 w 300"/>
                              <a:gd name="T1" fmla="*/ 195 h 195"/>
                              <a:gd name="T2" fmla="*/ 150 w 300"/>
                              <a:gd name="T3" fmla="*/ 195 h 195"/>
                              <a:gd name="T4" fmla="*/ 180 w 300"/>
                              <a:gd name="T5" fmla="*/ 195 h 195"/>
                              <a:gd name="T6" fmla="*/ 210 w 300"/>
                              <a:gd name="T7" fmla="*/ 190 h 195"/>
                              <a:gd name="T8" fmla="*/ 235 w 300"/>
                              <a:gd name="T9" fmla="*/ 180 h 195"/>
                              <a:gd name="T10" fmla="*/ 255 w 300"/>
                              <a:gd name="T11" fmla="*/ 170 h 195"/>
                              <a:gd name="T12" fmla="*/ 275 w 300"/>
                              <a:gd name="T13" fmla="*/ 155 h 195"/>
                              <a:gd name="T14" fmla="*/ 290 w 300"/>
                              <a:gd name="T15" fmla="*/ 140 h 195"/>
                              <a:gd name="T16" fmla="*/ 295 w 300"/>
                              <a:gd name="T17" fmla="*/ 120 h 195"/>
                              <a:gd name="T18" fmla="*/ 300 w 300"/>
                              <a:gd name="T19" fmla="*/ 100 h 195"/>
                              <a:gd name="T20" fmla="*/ 300 w 300"/>
                              <a:gd name="T21" fmla="*/ 100 h 195"/>
                              <a:gd name="T22" fmla="*/ 300 w 300"/>
                              <a:gd name="T23" fmla="*/ 80 h 195"/>
                              <a:gd name="T24" fmla="*/ 290 w 300"/>
                              <a:gd name="T25" fmla="*/ 60 h 195"/>
                              <a:gd name="T26" fmla="*/ 275 w 300"/>
                              <a:gd name="T27" fmla="*/ 45 h 195"/>
                              <a:gd name="T28" fmla="*/ 260 w 300"/>
                              <a:gd name="T29" fmla="*/ 30 h 195"/>
                              <a:gd name="T30" fmla="*/ 235 w 300"/>
                              <a:gd name="T31" fmla="*/ 15 h 195"/>
                              <a:gd name="T32" fmla="*/ 210 w 300"/>
                              <a:gd name="T33" fmla="*/ 5 h 195"/>
                              <a:gd name="T34" fmla="*/ 180 w 300"/>
                              <a:gd name="T35" fmla="*/ 0 h 195"/>
                              <a:gd name="T36" fmla="*/ 150 w 300"/>
                              <a:gd name="T37" fmla="*/ 0 h 195"/>
                              <a:gd name="T38" fmla="*/ 150 w 300"/>
                              <a:gd name="T39" fmla="*/ 0 h 195"/>
                              <a:gd name="T40" fmla="*/ 120 w 300"/>
                              <a:gd name="T41" fmla="*/ 0 h 195"/>
                              <a:gd name="T42" fmla="*/ 95 w 300"/>
                              <a:gd name="T43" fmla="*/ 5 h 195"/>
                              <a:gd name="T44" fmla="*/ 70 w 300"/>
                              <a:gd name="T45" fmla="*/ 15 h 195"/>
                              <a:gd name="T46" fmla="*/ 45 w 300"/>
                              <a:gd name="T47" fmla="*/ 30 h 195"/>
                              <a:gd name="T48" fmla="*/ 30 w 300"/>
                              <a:gd name="T49" fmla="*/ 45 h 195"/>
                              <a:gd name="T50" fmla="*/ 15 w 300"/>
                              <a:gd name="T51" fmla="*/ 60 h 195"/>
                              <a:gd name="T52" fmla="*/ 5 w 300"/>
                              <a:gd name="T53" fmla="*/ 80 h 195"/>
                              <a:gd name="T54" fmla="*/ 0 w 300"/>
                              <a:gd name="T55" fmla="*/ 100 h 195"/>
                              <a:gd name="T56" fmla="*/ 0 w 300"/>
                              <a:gd name="T57" fmla="*/ 100 h 195"/>
                              <a:gd name="T58" fmla="*/ 5 w 300"/>
                              <a:gd name="T59" fmla="*/ 120 h 195"/>
                              <a:gd name="T60" fmla="*/ 15 w 300"/>
                              <a:gd name="T61" fmla="*/ 140 h 195"/>
                              <a:gd name="T62" fmla="*/ 25 w 300"/>
                              <a:gd name="T63" fmla="*/ 155 h 195"/>
                              <a:gd name="T64" fmla="*/ 45 w 300"/>
                              <a:gd name="T65" fmla="*/ 170 h 195"/>
                              <a:gd name="T66" fmla="*/ 65 w 300"/>
                              <a:gd name="T67" fmla="*/ 180 h 195"/>
                              <a:gd name="T68" fmla="*/ 95 w 300"/>
                              <a:gd name="T69" fmla="*/ 190 h 195"/>
                              <a:gd name="T70" fmla="*/ 120 w 300"/>
                              <a:gd name="T71" fmla="*/ 195 h 195"/>
                              <a:gd name="T72" fmla="*/ 150 w 300"/>
                              <a:gd name="T73" fmla="*/ 195 h 195"/>
                              <a:gd name="T74" fmla="*/ 150 w 300"/>
                              <a:gd name="T75" fmla="*/ 195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300" h="195">
                                <a:moveTo>
                                  <a:pt x="150" y="195"/>
                                </a:moveTo>
                                <a:lnTo>
                                  <a:pt x="150" y="195"/>
                                </a:lnTo>
                                <a:lnTo>
                                  <a:pt x="180" y="195"/>
                                </a:lnTo>
                                <a:lnTo>
                                  <a:pt x="210" y="190"/>
                                </a:lnTo>
                                <a:lnTo>
                                  <a:pt x="235" y="180"/>
                                </a:lnTo>
                                <a:lnTo>
                                  <a:pt x="255" y="170"/>
                                </a:lnTo>
                                <a:lnTo>
                                  <a:pt x="275" y="155"/>
                                </a:lnTo>
                                <a:lnTo>
                                  <a:pt x="290" y="140"/>
                                </a:lnTo>
                                <a:lnTo>
                                  <a:pt x="295" y="120"/>
                                </a:lnTo>
                                <a:lnTo>
                                  <a:pt x="300" y="100"/>
                                </a:lnTo>
                                <a:lnTo>
                                  <a:pt x="300" y="80"/>
                                </a:lnTo>
                                <a:lnTo>
                                  <a:pt x="290" y="60"/>
                                </a:lnTo>
                                <a:lnTo>
                                  <a:pt x="275" y="45"/>
                                </a:lnTo>
                                <a:lnTo>
                                  <a:pt x="260" y="30"/>
                                </a:lnTo>
                                <a:lnTo>
                                  <a:pt x="235" y="15"/>
                                </a:lnTo>
                                <a:lnTo>
                                  <a:pt x="210" y="5"/>
                                </a:lnTo>
                                <a:lnTo>
                                  <a:pt x="180" y="0"/>
                                </a:lnTo>
                                <a:lnTo>
                                  <a:pt x="150" y="0"/>
                                </a:lnTo>
                                <a:lnTo>
                                  <a:pt x="120" y="0"/>
                                </a:lnTo>
                                <a:lnTo>
                                  <a:pt x="95" y="5"/>
                                </a:lnTo>
                                <a:lnTo>
                                  <a:pt x="70" y="15"/>
                                </a:lnTo>
                                <a:lnTo>
                                  <a:pt x="45" y="30"/>
                                </a:lnTo>
                                <a:lnTo>
                                  <a:pt x="30" y="45"/>
                                </a:lnTo>
                                <a:lnTo>
                                  <a:pt x="15" y="60"/>
                                </a:lnTo>
                                <a:lnTo>
                                  <a:pt x="5" y="80"/>
                                </a:lnTo>
                                <a:lnTo>
                                  <a:pt x="0" y="100"/>
                                </a:lnTo>
                                <a:lnTo>
                                  <a:pt x="5" y="120"/>
                                </a:lnTo>
                                <a:lnTo>
                                  <a:pt x="15" y="140"/>
                                </a:lnTo>
                                <a:lnTo>
                                  <a:pt x="25" y="155"/>
                                </a:lnTo>
                                <a:lnTo>
                                  <a:pt x="45" y="170"/>
                                </a:lnTo>
                                <a:lnTo>
                                  <a:pt x="65" y="180"/>
                                </a:lnTo>
                                <a:lnTo>
                                  <a:pt x="95" y="190"/>
                                </a:lnTo>
                                <a:lnTo>
                                  <a:pt x="120" y="195"/>
                                </a:lnTo>
                                <a:lnTo>
                                  <a:pt x="150" y="1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Freeform 3757"/>
                        <wps:cNvSpPr>
                          <a:spLocks/>
                        </wps:cNvSpPr>
                        <wps:spPr bwMode="auto">
                          <a:xfrm>
                            <a:off x="2407" y="400"/>
                            <a:ext cx="210" cy="165"/>
                          </a:xfrm>
                          <a:custGeom>
                            <a:avLst/>
                            <a:gdLst>
                              <a:gd name="T0" fmla="*/ 105 w 210"/>
                              <a:gd name="T1" fmla="*/ 165 h 165"/>
                              <a:gd name="T2" fmla="*/ 105 w 210"/>
                              <a:gd name="T3" fmla="*/ 165 h 165"/>
                              <a:gd name="T4" fmla="*/ 125 w 210"/>
                              <a:gd name="T5" fmla="*/ 160 h 165"/>
                              <a:gd name="T6" fmla="*/ 145 w 210"/>
                              <a:gd name="T7" fmla="*/ 155 h 165"/>
                              <a:gd name="T8" fmla="*/ 165 w 210"/>
                              <a:gd name="T9" fmla="*/ 145 h 165"/>
                              <a:gd name="T10" fmla="*/ 180 w 210"/>
                              <a:gd name="T11" fmla="*/ 135 h 165"/>
                              <a:gd name="T12" fmla="*/ 190 w 210"/>
                              <a:gd name="T13" fmla="*/ 120 h 165"/>
                              <a:gd name="T14" fmla="*/ 200 w 210"/>
                              <a:gd name="T15" fmla="*/ 100 h 165"/>
                              <a:gd name="T16" fmla="*/ 210 w 210"/>
                              <a:gd name="T17" fmla="*/ 85 h 165"/>
                              <a:gd name="T18" fmla="*/ 210 w 210"/>
                              <a:gd name="T19" fmla="*/ 70 h 165"/>
                              <a:gd name="T20" fmla="*/ 210 w 210"/>
                              <a:gd name="T21" fmla="*/ 70 h 165"/>
                              <a:gd name="T22" fmla="*/ 210 w 210"/>
                              <a:gd name="T23" fmla="*/ 55 h 165"/>
                              <a:gd name="T24" fmla="*/ 205 w 210"/>
                              <a:gd name="T25" fmla="*/ 45 h 165"/>
                              <a:gd name="T26" fmla="*/ 195 w 210"/>
                              <a:gd name="T27" fmla="*/ 30 h 165"/>
                              <a:gd name="T28" fmla="*/ 180 w 210"/>
                              <a:gd name="T29" fmla="*/ 20 h 165"/>
                              <a:gd name="T30" fmla="*/ 150 w 210"/>
                              <a:gd name="T31" fmla="*/ 5 h 165"/>
                              <a:gd name="T32" fmla="*/ 105 w 210"/>
                              <a:gd name="T33" fmla="*/ 0 h 165"/>
                              <a:gd name="T34" fmla="*/ 105 w 210"/>
                              <a:gd name="T35" fmla="*/ 0 h 165"/>
                              <a:gd name="T36" fmla="*/ 65 w 210"/>
                              <a:gd name="T37" fmla="*/ 5 h 165"/>
                              <a:gd name="T38" fmla="*/ 35 w 210"/>
                              <a:gd name="T39" fmla="*/ 20 h 165"/>
                              <a:gd name="T40" fmla="*/ 20 w 210"/>
                              <a:gd name="T41" fmla="*/ 30 h 165"/>
                              <a:gd name="T42" fmla="*/ 10 w 210"/>
                              <a:gd name="T43" fmla="*/ 45 h 165"/>
                              <a:gd name="T44" fmla="*/ 5 w 210"/>
                              <a:gd name="T45" fmla="*/ 55 h 165"/>
                              <a:gd name="T46" fmla="*/ 0 w 210"/>
                              <a:gd name="T47" fmla="*/ 70 h 165"/>
                              <a:gd name="T48" fmla="*/ 0 w 210"/>
                              <a:gd name="T49" fmla="*/ 70 h 165"/>
                              <a:gd name="T50" fmla="*/ 5 w 210"/>
                              <a:gd name="T51" fmla="*/ 85 h 165"/>
                              <a:gd name="T52" fmla="*/ 10 w 210"/>
                              <a:gd name="T53" fmla="*/ 100 h 165"/>
                              <a:gd name="T54" fmla="*/ 20 w 210"/>
                              <a:gd name="T55" fmla="*/ 120 h 165"/>
                              <a:gd name="T56" fmla="*/ 30 w 210"/>
                              <a:gd name="T57" fmla="*/ 135 h 165"/>
                              <a:gd name="T58" fmla="*/ 50 w 210"/>
                              <a:gd name="T59" fmla="*/ 145 h 165"/>
                              <a:gd name="T60" fmla="*/ 65 w 210"/>
                              <a:gd name="T61" fmla="*/ 155 h 165"/>
                              <a:gd name="T62" fmla="*/ 85 w 210"/>
                              <a:gd name="T63" fmla="*/ 160 h 165"/>
                              <a:gd name="T64" fmla="*/ 105 w 210"/>
                              <a:gd name="T65" fmla="*/ 165 h 165"/>
                              <a:gd name="T66" fmla="*/ 105 w 210"/>
                              <a:gd name="T67" fmla="*/ 165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10" h="165">
                                <a:moveTo>
                                  <a:pt x="105" y="165"/>
                                </a:moveTo>
                                <a:lnTo>
                                  <a:pt x="105" y="165"/>
                                </a:lnTo>
                                <a:lnTo>
                                  <a:pt x="125" y="160"/>
                                </a:lnTo>
                                <a:lnTo>
                                  <a:pt x="145" y="155"/>
                                </a:lnTo>
                                <a:lnTo>
                                  <a:pt x="165" y="145"/>
                                </a:lnTo>
                                <a:lnTo>
                                  <a:pt x="180" y="135"/>
                                </a:lnTo>
                                <a:lnTo>
                                  <a:pt x="190" y="120"/>
                                </a:lnTo>
                                <a:lnTo>
                                  <a:pt x="200" y="100"/>
                                </a:lnTo>
                                <a:lnTo>
                                  <a:pt x="210" y="85"/>
                                </a:lnTo>
                                <a:lnTo>
                                  <a:pt x="210" y="70"/>
                                </a:lnTo>
                                <a:lnTo>
                                  <a:pt x="210" y="55"/>
                                </a:lnTo>
                                <a:lnTo>
                                  <a:pt x="205" y="45"/>
                                </a:lnTo>
                                <a:lnTo>
                                  <a:pt x="195" y="30"/>
                                </a:lnTo>
                                <a:lnTo>
                                  <a:pt x="180" y="20"/>
                                </a:lnTo>
                                <a:lnTo>
                                  <a:pt x="150" y="5"/>
                                </a:lnTo>
                                <a:lnTo>
                                  <a:pt x="105" y="0"/>
                                </a:lnTo>
                                <a:lnTo>
                                  <a:pt x="65" y="5"/>
                                </a:lnTo>
                                <a:lnTo>
                                  <a:pt x="35" y="20"/>
                                </a:lnTo>
                                <a:lnTo>
                                  <a:pt x="20" y="30"/>
                                </a:lnTo>
                                <a:lnTo>
                                  <a:pt x="10" y="45"/>
                                </a:lnTo>
                                <a:lnTo>
                                  <a:pt x="5" y="55"/>
                                </a:lnTo>
                                <a:lnTo>
                                  <a:pt x="0" y="70"/>
                                </a:lnTo>
                                <a:lnTo>
                                  <a:pt x="5" y="85"/>
                                </a:lnTo>
                                <a:lnTo>
                                  <a:pt x="10" y="100"/>
                                </a:lnTo>
                                <a:lnTo>
                                  <a:pt x="20" y="120"/>
                                </a:lnTo>
                                <a:lnTo>
                                  <a:pt x="30" y="135"/>
                                </a:lnTo>
                                <a:lnTo>
                                  <a:pt x="50" y="145"/>
                                </a:lnTo>
                                <a:lnTo>
                                  <a:pt x="65" y="155"/>
                                </a:lnTo>
                                <a:lnTo>
                                  <a:pt x="85" y="160"/>
                                </a:lnTo>
                                <a:lnTo>
                                  <a:pt x="105" y="1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Freeform 3758"/>
                        <wps:cNvSpPr>
                          <a:spLocks/>
                        </wps:cNvSpPr>
                        <wps:spPr bwMode="auto">
                          <a:xfrm>
                            <a:off x="2442" y="420"/>
                            <a:ext cx="145" cy="145"/>
                          </a:xfrm>
                          <a:custGeom>
                            <a:avLst/>
                            <a:gdLst>
                              <a:gd name="T0" fmla="*/ 70 w 145"/>
                              <a:gd name="T1" fmla="*/ 145 h 145"/>
                              <a:gd name="T2" fmla="*/ 70 w 145"/>
                              <a:gd name="T3" fmla="*/ 145 h 145"/>
                              <a:gd name="T4" fmla="*/ 85 w 145"/>
                              <a:gd name="T5" fmla="*/ 140 h 145"/>
                              <a:gd name="T6" fmla="*/ 100 w 145"/>
                              <a:gd name="T7" fmla="*/ 135 h 145"/>
                              <a:gd name="T8" fmla="*/ 110 w 145"/>
                              <a:gd name="T9" fmla="*/ 120 h 145"/>
                              <a:gd name="T10" fmla="*/ 125 w 145"/>
                              <a:gd name="T11" fmla="*/ 110 h 145"/>
                              <a:gd name="T12" fmla="*/ 140 w 145"/>
                              <a:gd name="T13" fmla="*/ 75 h 145"/>
                              <a:gd name="T14" fmla="*/ 145 w 145"/>
                              <a:gd name="T15" fmla="*/ 50 h 145"/>
                              <a:gd name="T16" fmla="*/ 145 w 145"/>
                              <a:gd name="T17" fmla="*/ 50 h 145"/>
                              <a:gd name="T18" fmla="*/ 145 w 145"/>
                              <a:gd name="T19" fmla="*/ 40 h 145"/>
                              <a:gd name="T20" fmla="*/ 140 w 145"/>
                              <a:gd name="T21" fmla="*/ 30 h 145"/>
                              <a:gd name="T22" fmla="*/ 125 w 145"/>
                              <a:gd name="T23" fmla="*/ 15 h 145"/>
                              <a:gd name="T24" fmla="*/ 100 w 145"/>
                              <a:gd name="T25" fmla="*/ 5 h 145"/>
                              <a:gd name="T26" fmla="*/ 70 w 145"/>
                              <a:gd name="T27" fmla="*/ 0 h 145"/>
                              <a:gd name="T28" fmla="*/ 70 w 145"/>
                              <a:gd name="T29" fmla="*/ 0 h 145"/>
                              <a:gd name="T30" fmla="*/ 45 w 145"/>
                              <a:gd name="T31" fmla="*/ 5 h 145"/>
                              <a:gd name="T32" fmla="*/ 20 w 145"/>
                              <a:gd name="T33" fmla="*/ 15 h 145"/>
                              <a:gd name="T34" fmla="*/ 5 w 145"/>
                              <a:gd name="T35" fmla="*/ 30 h 145"/>
                              <a:gd name="T36" fmla="*/ 0 w 145"/>
                              <a:gd name="T37" fmla="*/ 50 h 145"/>
                              <a:gd name="T38" fmla="*/ 0 w 145"/>
                              <a:gd name="T39" fmla="*/ 50 h 145"/>
                              <a:gd name="T40" fmla="*/ 5 w 145"/>
                              <a:gd name="T41" fmla="*/ 75 h 145"/>
                              <a:gd name="T42" fmla="*/ 15 w 145"/>
                              <a:gd name="T43" fmla="*/ 105 h 145"/>
                              <a:gd name="T44" fmla="*/ 30 w 145"/>
                              <a:gd name="T45" fmla="*/ 120 h 145"/>
                              <a:gd name="T46" fmla="*/ 40 w 145"/>
                              <a:gd name="T47" fmla="*/ 135 h 145"/>
                              <a:gd name="T48" fmla="*/ 55 w 145"/>
                              <a:gd name="T49" fmla="*/ 140 h 145"/>
                              <a:gd name="T50" fmla="*/ 70 w 145"/>
                              <a:gd name="T51" fmla="*/ 145 h 145"/>
                              <a:gd name="T52" fmla="*/ 70 w 145"/>
                              <a:gd name="T53" fmla="*/ 14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70" y="145"/>
                                </a:moveTo>
                                <a:lnTo>
                                  <a:pt x="70" y="145"/>
                                </a:lnTo>
                                <a:lnTo>
                                  <a:pt x="85" y="140"/>
                                </a:lnTo>
                                <a:lnTo>
                                  <a:pt x="100" y="135"/>
                                </a:lnTo>
                                <a:lnTo>
                                  <a:pt x="110" y="120"/>
                                </a:lnTo>
                                <a:lnTo>
                                  <a:pt x="125" y="110"/>
                                </a:lnTo>
                                <a:lnTo>
                                  <a:pt x="140" y="75"/>
                                </a:lnTo>
                                <a:lnTo>
                                  <a:pt x="145" y="50"/>
                                </a:lnTo>
                                <a:lnTo>
                                  <a:pt x="145" y="40"/>
                                </a:lnTo>
                                <a:lnTo>
                                  <a:pt x="140" y="30"/>
                                </a:lnTo>
                                <a:lnTo>
                                  <a:pt x="125" y="15"/>
                                </a:lnTo>
                                <a:lnTo>
                                  <a:pt x="100" y="5"/>
                                </a:lnTo>
                                <a:lnTo>
                                  <a:pt x="70" y="0"/>
                                </a:lnTo>
                                <a:lnTo>
                                  <a:pt x="45" y="5"/>
                                </a:lnTo>
                                <a:lnTo>
                                  <a:pt x="20" y="15"/>
                                </a:lnTo>
                                <a:lnTo>
                                  <a:pt x="5" y="30"/>
                                </a:lnTo>
                                <a:lnTo>
                                  <a:pt x="0" y="50"/>
                                </a:lnTo>
                                <a:lnTo>
                                  <a:pt x="5" y="75"/>
                                </a:lnTo>
                                <a:lnTo>
                                  <a:pt x="15" y="105"/>
                                </a:lnTo>
                                <a:lnTo>
                                  <a:pt x="30" y="120"/>
                                </a:lnTo>
                                <a:lnTo>
                                  <a:pt x="40" y="135"/>
                                </a:lnTo>
                                <a:lnTo>
                                  <a:pt x="55" y="140"/>
                                </a:lnTo>
                                <a:lnTo>
                                  <a:pt x="70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Freeform 3759"/>
                        <wps:cNvSpPr>
                          <a:spLocks/>
                        </wps:cNvSpPr>
                        <wps:spPr bwMode="auto">
                          <a:xfrm>
                            <a:off x="2257" y="565"/>
                            <a:ext cx="510" cy="20"/>
                          </a:xfrm>
                          <a:custGeom>
                            <a:avLst/>
                            <a:gdLst>
                              <a:gd name="T0" fmla="*/ 0 w 510"/>
                              <a:gd name="T1" fmla="*/ 0 h 20"/>
                              <a:gd name="T2" fmla="*/ 0 w 510"/>
                              <a:gd name="T3" fmla="*/ 0 h 20"/>
                              <a:gd name="T4" fmla="*/ 20 w 510"/>
                              <a:gd name="T5" fmla="*/ 10 h 20"/>
                              <a:gd name="T6" fmla="*/ 70 w 510"/>
                              <a:gd name="T7" fmla="*/ 20 h 20"/>
                              <a:gd name="T8" fmla="*/ 100 w 510"/>
                              <a:gd name="T9" fmla="*/ 20 h 20"/>
                              <a:gd name="T10" fmla="*/ 145 w 510"/>
                              <a:gd name="T11" fmla="*/ 20 h 20"/>
                              <a:gd name="T12" fmla="*/ 195 w 510"/>
                              <a:gd name="T13" fmla="*/ 10 h 20"/>
                              <a:gd name="T14" fmla="*/ 255 w 510"/>
                              <a:gd name="T15" fmla="*/ 0 h 20"/>
                              <a:gd name="T16" fmla="*/ 255 w 510"/>
                              <a:gd name="T17" fmla="*/ 0 h 20"/>
                              <a:gd name="T18" fmla="*/ 255 w 510"/>
                              <a:gd name="T19" fmla="*/ 0 h 20"/>
                              <a:gd name="T20" fmla="*/ 315 w 510"/>
                              <a:gd name="T21" fmla="*/ 10 h 20"/>
                              <a:gd name="T22" fmla="*/ 365 w 510"/>
                              <a:gd name="T23" fmla="*/ 15 h 20"/>
                              <a:gd name="T24" fmla="*/ 410 w 510"/>
                              <a:gd name="T25" fmla="*/ 20 h 20"/>
                              <a:gd name="T26" fmla="*/ 440 w 510"/>
                              <a:gd name="T27" fmla="*/ 20 h 20"/>
                              <a:gd name="T28" fmla="*/ 485 w 510"/>
                              <a:gd name="T29" fmla="*/ 10 h 20"/>
                              <a:gd name="T30" fmla="*/ 510 w 510"/>
                              <a:gd name="T31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1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0" y="10"/>
                                </a:lnTo>
                                <a:lnTo>
                                  <a:pt x="70" y="20"/>
                                </a:lnTo>
                                <a:lnTo>
                                  <a:pt x="100" y="20"/>
                                </a:lnTo>
                                <a:lnTo>
                                  <a:pt x="145" y="20"/>
                                </a:lnTo>
                                <a:lnTo>
                                  <a:pt x="195" y="10"/>
                                </a:lnTo>
                                <a:lnTo>
                                  <a:pt x="255" y="0"/>
                                </a:lnTo>
                                <a:lnTo>
                                  <a:pt x="315" y="10"/>
                                </a:lnTo>
                                <a:lnTo>
                                  <a:pt x="365" y="15"/>
                                </a:lnTo>
                                <a:lnTo>
                                  <a:pt x="410" y="20"/>
                                </a:lnTo>
                                <a:lnTo>
                                  <a:pt x="440" y="20"/>
                                </a:lnTo>
                                <a:lnTo>
                                  <a:pt x="485" y="10"/>
                                </a:lnTo>
                                <a:lnTo>
                                  <a:pt x="51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Freeform 3760"/>
                        <wps:cNvSpPr>
                          <a:spLocks/>
                        </wps:cNvSpPr>
                        <wps:spPr bwMode="auto">
                          <a:xfrm>
                            <a:off x="2257" y="565"/>
                            <a:ext cx="510" cy="45"/>
                          </a:xfrm>
                          <a:custGeom>
                            <a:avLst/>
                            <a:gdLst>
                              <a:gd name="T0" fmla="*/ 0 w 510"/>
                              <a:gd name="T1" fmla="*/ 0 h 45"/>
                              <a:gd name="T2" fmla="*/ 0 w 510"/>
                              <a:gd name="T3" fmla="*/ 0 h 45"/>
                              <a:gd name="T4" fmla="*/ 40 w 510"/>
                              <a:gd name="T5" fmla="*/ 15 h 45"/>
                              <a:gd name="T6" fmla="*/ 90 w 510"/>
                              <a:gd name="T7" fmla="*/ 25 h 45"/>
                              <a:gd name="T8" fmla="*/ 150 w 510"/>
                              <a:gd name="T9" fmla="*/ 35 h 45"/>
                              <a:gd name="T10" fmla="*/ 230 w 510"/>
                              <a:gd name="T11" fmla="*/ 45 h 45"/>
                              <a:gd name="T12" fmla="*/ 315 w 510"/>
                              <a:gd name="T13" fmla="*/ 40 h 45"/>
                              <a:gd name="T14" fmla="*/ 360 w 510"/>
                              <a:gd name="T15" fmla="*/ 35 h 45"/>
                              <a:gd name="T16" fmla="*/ 410 w 510"/>
                              <a:gd name="T17" fmla="*/ 30 h 45"/>
                              <a:gd name="T18" fmla="*/ 460 w 510"/>
                              <a:gd name="T19" fmla="*/ 15 h 45"/>
                              <a:gd name="T20" fmla="*/ 510 w 510"/>
                              <a:gd name="T21" fmla="*/ 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10" h="4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15"/>
                                </a:lnTo>
                                <a:lnTo>
                                  <a:pt x="90" y="25"/>
                                </a:lnTo>
                                <a:lnTo>
                                  <a:pt x="150" y="35"/>
                                </a:lnTo>
                                <a:lnTo>
                                  <a:pt x="230" y="45"/>
                                </a:lnTo>
                                <a:lnTo>
                                  <a:pt x="315" y="40"/>
                                </a:lnTo>
                                <a:lnTo>
                                  <a:pt x="360" y="35"/>
                                </a:lnTo>
                                <a:lnTo>
                                  <a:pt x="410" y="30"/>
                                </a:lnTo>
                                <a:lnTo>
                                  <a:pt x="460" y="15"/>
                                </a:lnTo>
                                <a:lnTo>
                                  <a:pt x="51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Line 3761"/>
                        <wps:cNvCnPr/>
                        <wps:spPr bwMode="auto">
                          <a:xfrm>
                            <a:off x="2257" y="660"/>
                            <a:ext cx="515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" name="Line 3762"/>
                        <wps:cNvCnPr/>
                        <wps:spPr bwMode="auto">
                          <a:xfrm>
                            <a:off x="2257" y="690"/>
                            <a:ext cx="515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" name="Freeform 3763"/>
                        <wps:cNvSpPr>
                          <a:spLocks/>
                        </wps:cNvSpPr>
                        <wps:spPr bwMode="auto">
                          <a:xfrm>
                            <a:off x="3246" y="315"/>
                            <a:ext cx="50" cy="250"/>
                          </a:xfrm>
                          <a:custGeom>
                            <a:avLst/>
                            <a:gdLst>
                              <a:gd name="T0" fmla="*/ 40 w 50"/>
                              <a:gd name="T1" fmla="*/ 250 h 250"/>
                              <a:gd name="T2" fmla="*/ 40 w 50"/>
                              <a:gd name="T3" fmla="*/ 250 h 250"/>
                              <a:gd name="T4" fmla="*/ 25 w 50"/>
                              <a:gd name="T5" fmla="*/ 240 h 250"/>
                              <a:gd name="T6" fmla="*/ 15 w 50"/>
                              <a:gd name="T7" fmla="*/ 225 h 250"/>
                              <a:gd name="T8" fmla="*/ 5 w 50"/>
                              <a:gd name="T9" fmla="*/ 200 h 250"/>
                              <a:gd name="T10" fmla="*/ 0 w 50"/>
                              <a:gd name="T11" fmla="*/ 170 h 250"/>
                              <a:gd name="T12" fmla="*/ 5 w 50"/>
                              <a:gd name="T13" fmla="*/ 140 h 250"/>
                              <a:gd name="T14" fmla="*/ 15 w 50"/>
                              <a:gd name="T15" fmla="*/ 115 h 250"/>
                              <a:gd name="T16" fmla="*/ 25 w 50"/>
                              <a:gd name="T17" fmla="*/ 95 h 250"/>
                              <a:gd name="T18" fmla="*/ 45 w 50"/>
                              <a:gd name="T19" fmla="*/ 65 h 250"/>
                              <a:gd name="T20" fmla="*/ 45 w 50"/>
                              <a:gd name="T21" fmla="*/ 65 h 250"/>
                              <a:gd name="T22" fmla="*/ 50 w 50"/>
                              <a:gd name="T23" fmla="*/ 60 h 250"/>
                              <a:gd name="T24" fmla="*/ 45 w 50"/>
                              <a:gd name="T25" fmla="*/ 50 h 250"/>
                              <a:gd name="T26" fmla="*/ 30 w 50"/>
                              <a:gd name="T27" fmla="*/ 35 h 250"/>
                              <a:gd name="T28" fmla="*/ 0 w 50"/>
                              <a:gd name="T29" fmla="*/ 15 h 250"/>
                              <a:gd name="T30" fmla="*/ 45 w 50"/>
                              <a:gd name="T31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40" y="250"/>
                                </a:moveTo>
                                <a:lnTo>
                                  <a:pt x="40" y="250"/>
                                </a:lnTo>
                                <a:lnTo>
                                  <a:pt x="25" y="240"/>
                                </a:lnTo>
                                <a:lnTo>
                                  <a:pt x="15" y="225"/>
                                </a:lnTo>
                                <a:lnTo>
                                  <a:pt x="5" y="200"/>
                                </a:lnTo>
                                <a:lnTo>
                                  <a:pt x="0" y="170"/>
                                </a:lnTo>
                                <a:lnTo>
                                  <a:pt x="5" y="140"/>
                                </a:lnTo>
                                <a:lnTo>
                                  <a:pt x="15" y="115"/>
                                </a:lnTo>
                                <a:lnTo>
                                  <a:pt x="25" y="95"/>
                                </a:lnTo>
                                <a:lnTo>
                                  <a:pt x="45" y="65"/>
                                </a:lnTo>
                                <a:lnTo>
                                  <a:pt x="50" y="60"/>
                                </a:lnTo>
                                <a:lnTo>
                                  <a:pt x="45" y="50"/>
                                </a:lnTo>
                                <a:lnTo>
                                  <a:pt x="30" y="35"/>
                                </a:lnTo>
                                <a:lnTo>
                                  <a:pt x="0" y="15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Freeform 3764"/>
                        <wps:cNvSpPr>
                          <a:spLocks/>
                        </wps:cNvSpPr>
                        <wps:spPr bwMode="auto">
                          <a:xfrm>
                            <a:off x="2772" y="315"/>
                            <a:ext cx="50" cy="250"/>
                          </a:xfrm>
                          <a:custGeom>
                            <a:avLst/>
                            <a:gdLst>
                              <a:gd name="T0" fmla="*/ 0 w 50"/>
                              <a:gd name="T1" fmla="*/ 250 h 250"/>
                              <a:gd name="T2" fmla="*/ 0 w 50"/>
                              <a:gd name="T3" fmla="*/ 250 h 250"/>
                              <a:gd name="T4" fmla="*/ 25 w 50"/>
                              <a:gd name="T5" fmla="*/ 225 h 250"/>
                              <a:gd name="T6" fmla="*/ 40 w 50"/>
                              <a:gd name="T7" fmla="*/ 200 h 250"/>
                              <a:gd name="T8" fmla="*/ 40 w 50"/>
                              <a:gd name="T9" fmla="*/ 170 h 250"/>
                              <a:gd name="T10" fmla="*/ 40 w 50"/>
                              <a:gd name="T11" fmla="*/ 140 h 250"/>
                              <a:gd name="T12" fmla="*/ 30 w 50"/>
                              <a:gd name="T13" fmla="*/ 115 h 250"/>
                              <a:gd name="T14" fmla="*/ 20 w 50"/>
                              <a:gd name="T15" fmla="*/ 95 h 250"/>
                              <a:gd name="T16" fmla="*/ 5 w 50"/>
                              <a:gd name="T17" fmla="*/ 65 h 250"/>
                              <a:gd name="T18" fmla="*/ 5 w 50"/>
                              <a:gd name="T19" fmla="*/ 65 h 250"/>
                              <a:gd name="T20" fmla="*/ 0 w 50"/>
                              <a:gd name="T21" fmla="*/ 60 h 250"/>
                              <a:gd name="T22" fmla="*/ 0 w 50"/>
                              <a:gd name="T23" fmla="*/ 55 h 250"/>
                              <a:gd name="T24" fmla="*/ 20 w 50"/>
                              <a:gd name="T25" fmla="*/ 35 h 250"/>
                              <a:gd name="T26" fmla="*/ 50 w 50"/>
                              <a:gd name="T27" fmla="*/ 15 h 250"/>
                              <a:gd name="T28" fmla="*/ 0 w 50"/>
                              <a:gd name="T29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0" y="250"/>
                                </a:moveTo>
                                <a:lnTo>
                                  <a:pt x="0" y="250"/>
                                </a:lnTo>
                                <a:lnTo>
                                  <a:pt x="25" y="225"/>
                                </a:lnTo>
                                <a:lnTo>
                                  <a:pt x="40" y="200"/>
                                </a:lnTo>
                                <a:lnTo>
                                  <a:pt x="40" y="170"/>
                                </a:lnTo>
                                <a:lnTo>
                                  <a:pt x="40" y="140"/>
                                </a:lnTo>
                                <a:lnTo>
                                  <a:pt x="30" y="115"/>
                                </a:lnTo>
                                <a:lnTo>
                                  <a:pt x="20" y="95"/>
                                </a:lnTo>
                                <a:lnTo>
                                  <a:pt x="5" y="65"/>
                                </a:lnTo>
                                <a:lnTo>
                                  <a:pt x="0" y="60"/>
                                </a:lnTo>
                                <a:lnTo>
                                  <a:pt x="0" y="55"/>
                                </a:lnTo>
                                <a:lnTo>
                                  <a:pt x="20" y="35"/>
                                </a:lnTo>
                                <a:lnTo>
                                  <a:pt x="50" y="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Freeform 3765"/>
                        <wps:cNvSpPr>
                          <a:spLocks/>
                        </wps:cNvSpPr>
                        <wps:spPr bwMode="auto">
                          <a:xfrm>
                            <a:off x="2812" y="320"/>
                            <a:ext cx="439" cy="245"/>
                          </a:xfrm>
                          <a:custGeom>
                            <a:avLst/>
                            <a:gdLst>
                              <a:gd name="T0" fmla="*/ 219 w 439"/>
                              <a:gd name="T1" fmla="*/ 245 h 245"/>
                              <a:gd name="T2" fmla="*/ 219 w 439"/>
                              <a:gd name="T3" fmla="*/ 245 h 245"/>
                              <a:gd name="T4" fmla="*/ 304 w 439"/>
                              <a:gd name="T5" fmla="*/ 240 h 245"/>
                              <a:gd name="T6" fmla="*/ 339 w 439"/>
                              <a:gd name="T7" fmla="*/ 235 h 245"/>
                              <a:gd name="T8" fmla="*/ 369 w 439"/>
                              <a:gd name="T9" fmla="*/ 230 h 245"/>
                              <a:gd name="T10" fmla="*/ 399 w 439"/>
                              <a:gd name="T11" fmla="*/ 215 h 245"/>
                              <a:gd name="T12" fmla="*/ 419 w 439"/>
                              <a:gd name="T13" fmla="*/ 200 h 245"/>
                              <a:gd name="T14" fmla="*/ 429 w 439"/>
                              <a:gd name="T15" fmla="*/ 180 h 245"/>
                              <a:gd name="T16" fmla="*/ 439 w 439"/>
                              <a:gd name="T17" fmla="*/ 150 h 245"/>
                              <a:gd name="T18" fmla="*/ 439 w 439"/>
                              <a:gd name="T19" fmla="*/ 150 h 245"/>
                              <a:gd name="T20" fmla="*/ 434 w 439"/>
                              <a:gd name="T21" fmla="*/ 120 h 245"/>
                              <a:gd name="T22" fmla="*/ 424 w 439"/>
                              <a:gd name="T23" fmla="*/ 95 h 245"/>
                              <a:gd name="T24" fmla="*/ 404 w 439"/>
                              <a:gd name="T25" fmla="*/ 70 h 245"/>
                              <a:gd name="T26" fmla="*/ 374 w 439"/>
                              <a:gd name="T27" fmla="*/ 45 h 245"/>
                              <a:gd name="T28" fmla="*/ 344 w 439"/>
                              <a:gd name="T29" fmla="*/ 25 h 245"/>
                              <a:gd name="T30" fmla="*/ 304 w 439"/>
                              <a:gd name="T31" fmla="*/ 15 h 245"/>
                              <a:gd name="T32" fmla="*/ 264 w 439"/>
                              <a:gd name="T33" fmla="*/ 5 h 245"/>
                              <a:gd name="T34" fmla="*/ 219 w 439"/>
                              <a:gd name="T35" fmla="*/ 0 h 245"/>
                              <a:gd name="T36" fmla="*/ 219 w 439"/>
                              <a:gd name="T37" fmla="*/ 0 h 245"/>
                              <a:gd name="T38" fmla="*/ 174 w 439"/>
                              <a:gd name="T39" fmla="*/ 5 h 245"/>
                              <a:gd name="T40" fmla="*/ 134 w 439"/>
                              <a:gd name="T41" fmla="*/ 15 h 245"/>
                              <a:gd name="T42" fmla="*/ 100 w 439"/>
                              <a:gd name="T43" fmla="*/ 25 h 245"/>
                              <a:gd name="T44" fmla="*/ 65 w 439"/>
                              <a:gd name="T45" fmla="*/ 45 h 245"/>
                              <a:gd name="T46" fmla="*/ 40 w 439"/>
                              <a:gd name="T47" fmla="*/ 70 h 245"/>
                              <a:gd name="T48" fmla="*/ 20 w 439"/>
                              <a:gd name="T49" fmla="*/ 95 h 245"/>
                              <a:gd name="T50" fmla="*/ 5 w 439"/>
                              <a:gd name="T51" fmla="*/ 120 h 245"/>
                              <a:gd name="T52" fmla="*/ 0 w 439"/>
                              <a:gd name="T53" fmla="*/ 150 h 245"/>
                              <a:gd name="T54" fmla="*/ 0 w 439"/>
                              <a:gd name="T55" fmla="*/ 150 h 245"/>
                              <a:gd name="T56" fmla="*/ 5 w 439"/>
                              <a:gd name="T57" fmla="*/ 180 h 245"/>
                              <a:gd name="T58" fmla="*/ 20 w 439"/>
                              <a:gd name="T59" fmla="*/ 200 h 245"/>
                              <a:gd name="T60" fmla="*/ 40 w 439"/>
                              <a:gd name="T61" fmla="*/ 215 h 245"/>
                              <a:gd name="T62" fmla="*/ 65 w 439"/>
                              <a:gd name="T63" fmla="*/ 230 h 245"/>
                              <a:gd name="T64" fmla="*/ 100 w 439"/>
                              <a:gd name="T65" fmla="*/ 235 h 245"/>
                              <a:gd name="T66" fmla="*/ 134 w 439"/>
                              <a:gd name="T67" fmla="*/ 240 h 245"/>
                              <a:gd name="T68" fmla="*/ 219 w 439"/>
                              <a:gd name="T69" fmla="*/ 245 h 245"/>
                              <a:gd name="T70" fmla="*/ 219 w 439"/>
                              <a:gd name="T71" fmla="*/ 245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9" h="245">
                                <a:moveTo>
                                  <a:pt x="219" y="245"/>
                                </a:moveTo>
                                <a:lnTo>
                                  <a:pt x="219" y="245"/>
                                </a:lnTo>
                                <a:lnTo>
                                  <a:pt x="304" y="240"/>
                                </a:lnTo>
                                <a:lnTo>
                                  <a:pt x="339" y="235"/>
                                </a:lnTo>
                                <a:lnTo>
                                  <a:pt x="369" y="230"/>
                                </a:lnTo>
                                <a:lnTo>
                                  <a:pt x="399" y="215"/>
                                </a:lnTo>
                                <a:lnTo>
                                  <a:pt x="419" y="200"/>
                                </a:lnTo>
                                <a:lnTo>
                                  <a:pt x="429" y="180"/>
                                </a:lnTo>
                                <a:lnTo>
                                  <a:pt x="439" y="150"/>
                                </a:lnTo>
                                <a:lnTo>
                                  <a:pt x="434" y="120"/>
                                </a:lnTo>
                                <a:lnTo>
                                  <a:pt x="424" y="95"/>
                                </a:lnTo>
                                <a:lnTo>
                                  <a:pt x="404" y="70"/>
                                </a:lnTo>
                                <a:lnTo>
                                  <a:pt x="374" y="45"/>
                                </a:lnTo>
                                <a:lnTo>
                                  <a:pt x="344" y="25"/>
                                </a:lnTo>
                                <a:lnTo>
                                  <a:pt x="304" y="15"/>
                                </a:lnTo>
                                <a:lnTo>
                                  <a:pt x="264" y="5"/>
                                </a:lnTo>
                                <a:lnTo>
                                  <a:pt x="219" y="0"/>
                                </a:lnTo>
                                <a:lnTo>
                                  <a:pt x="174" y="5"/>
                                </a:lnTo>
                                <a:lnTo>
                                  <a:pt x="134" y="15"/>
                                </a:lnTo>
                                <a:lnTo>
                                  <a:pt x="100" y="25"/>
                                </a:lnTo>
                                <a:lnTo>
                                  <a:pt x="65" y="45"/>
                                </a:lnTo>
                                <a:lnTo>
                                  <a:pt x="40" y="70"/>
                                </a:lnTo>
                                <a:lnTo>
                                  <a:pt x="20" y="95"/>
                                </a:lnTo>
                                <a:lnTo>
                                  <a:pt x="5" y="120"/>
                                </a:lnTo>
                                <a:lnTo>
                                  <a:pt x="0" y="150"/>
                                </a:lnTo>
                                <a:lnTo>
                                  <a:pt x="5" y="180"/>
                                </a:lnTo>
                                <a:lnTo>
                                  <a:pt x="20" y="200"/>
                                </a:lnTo>
                                <a:lnTo>
                                  <a:pt x="40" y="215"/>
                                </a:lnTo>
                                <a:lnTo>
                                  <a:pt x="65" y="230"/>
                                </a:lnTo>
                                <a:lnTo>
                                  <a:pt x="100" y="235"/>
                                </a:lnTo>
                                <a:lnTo>
                                  <a:pt x="134" y="240"/>
                                </a:lnTo>
                                <a:lnTo>
                                  <a:pt x="219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Freeform 3766"/>
                        <wps:cNvSpPr>
                          <a:spLocks/>
                        </wps:cNvSpPr>
                        <wps:spPr bwMode="auto">
                          <a:xfrm>
                            <a:off x="2882" y="370"/>
                            <a:ext cx="299" cy="195"/>
                          </a:xfrm>
                          <a:custGeom>
                            <a:avLst/>
                            <a:gdLst>
                              <a:gd name="T0" fmla="*/ 149 w 299"/>
                              <a:gd name="T1" fmla="*/ 195 h 195"/>
                              <a:gd name="T2" fmla="*/ 149 w 299"/>
                              <a:gd name="T3" fmla="*/ 195 h 195"/>
                              <a:gd name="T4" fmla="*/ 179 w 299"/>
                              <a:gd name="T5" fmla="*/ 195 h 195"/>
                              <a:gd name="T6" fmla="*/ 209 w 299"/>
                              <a:gd name="T7" fmla="*/ 190 h 195"/>
                              <a:gd name="T8" fmla="*/ 234 w 299"/>
                              <a:gd name="T9" fmla="*/ 180 h 195"/>
                              <a:gd name="T10" fmla="*/ 254 w 299"/>
                              <a:gd name="T11" fmla="*/ 170 h 195"/>
                              <a:gd name="T12" fmla="*/ 274 w 299"/>
                              <a:gd name="T13" fmla="*/ 155 h 195"/>
                              <a:gd name="T14" fmla="*/ 284 w 299"/>
                              <a:gd name="T15" fmla="*/ 140 h 195"/>
                              <a:gd name="T16" fmla="*/ 294 w 299"/>
                              <a:gd name="T17" fmla="*/ 120 h 195"/>
                              <a:gd name="T18" fmla="*/ 299 w 299"/>
                              <a:gd name="T19" fmla="*/ 100 h 195"/>
                              <a:gd name="T20" fmla="*/ 299 w 299"/>
                              <a:gd name="T21" fmla="*/ 100 h 195"/>
                              <a:gd name="T22" fmla="*/ 294 w 299"/>
                              <a:gd name="T23" fmla="*/ 80 h 195"/>
                              <a:gd name="T24" fmla="*/ 289 w 299"/>
                              <a:gd name="T25" fmla="*/ 60 h 195"/>
                              <a:gd name="T26" fmla="*/ 274 w 299"/>
                              <a:gd name="T27" fmla="*/ 45 h 195"/>
                              <a:gd name="T28" fmla="*/ 254 w 299"/>
                              <a:gd name="T29" fmla="*/ 30 h 195"/>
                              <a:gd name="T30" fmla="*/ 234 w 299"/>
                              <a:gd name="T31" fmla="*/ 15 h 195"/>
                              <a:gd name="T32" fmla="*/ 209 w 299"/>
                              <a:gd name="T33" fmla="*/ 5 h 195"/>
                              <a:gd name="T34" fmla="*/ 179 w 299"/>
                              <a:gd name="T35" fmla="*/ 0 h 195"/>
                              <a:gd name="T36" fmla="*/ 149 w 299"/>
                              <a:gd name="T37" fmla="*/ 0 h 195"/>
                              <a:gd name="T38" fmla="*/ 149 w 299"/>
                              <a:gd name="T39" fmla="*/ 0 h 195"/>
                              <a:gd name="T40" fmla="*/ 119 w 299"/>
                              <a:gd name="T41" fmla="*/ 0 h 195"/>
                              <a:gd name="T42" fmla="*/ 89 w 299"/>
                              <a:gd name="T43" fmla="*/ 5 h 195"/>
                              <a:gd name="T44" fmla="*/ 64 w 299"/>
                              <a:gd name="T45" fmla="*/ 15 h 195"/>
                              <a:gd name="T46" fmla="*/ 45 w 299"/>
                              <a:gd name="T47" fmla="*/ 30 h 195"/>
                              <a:gd name="T48" fmla="*/ 25 w 299"/>
                              <a:gd name="T49" fmla="*/ 45 h 195"/>
                              <a:gd name="T50" fmla="*/ 15 w 299"/>
                              <a:gd name="T51" fmla="*/ 60 h 195"/>
                              <a:gd name="T52" fmla="*/ 5 w 299"/>
                              <a:gd name="T53" fmla="*/ 80 h 195"/>
                              <a:gd name="T54" fmla="*/ 0 w 299"/>
                              <a:gd name="T55" fmla="*/ 100 h 195"/>
                              <a:gd name="T56" fmla="*/ 0 w 299"/>
                              <a:gd name="T57" fmla="*/ 100 h 195"/>
                              <a:gd name="T58" fmla="*/ 5 w 299"/>
                              <a:gd name="T59" fmla="*/ 120 h 195"/>
                              <a:gd name="T60" fmla="*/ 10 w 299"/>
                              <a:gd name="T61" fmla="*/ 140 h 195"/>
                              <a:gd name="T62" fmla="*/ 25 w 299"/>
                              <a:gd name="T63" fmla="*/ 155 h 195"/>
                              <a:gd name="T64" fmla="*/ 45 w 299"/>
                              <a:gd name="T65" fmla="*/ 170 h 195"/>
                              <a:gd name="T66" fmla="*/ 64 w 299"/>
                              <a:gd name="T67" fmla="*/ 180 h 195"/>
                              <a:gd name="T68" fmla="*/ 89 w 299"/>
                              <a:gd name="T69" fmla="*/ 190 h 195"/>
                              <a:gd name="T70" fmla="*/ 119 w 299"/>
                              <a:gd name="T71" fmla="*/ 195 h 195"/>
                              <a:gd name="T72" fmla="*/ 149 w 299"/>
                              <a:gd name="T73" fmla="*/ 195 h 195"/>
                              <a:gd name="T74" fmla="*/ 149 w 299"/>
                              <a:gd name="T75" fmla="*/ 195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299" h="195">
                                <a:moveTo>
                                  <a:pt x="149" y="195"/>
                                </a:moveTo>
                                <a:lnTo>
                                  <a:pt x="149" y="195"/>
                                </a:lnTo>
                                <a:lnTo>
                                  <a:pt x="179" y="195"/>
                                </a:lnTo>
                                <a:lnTo>
                                  <a:pt x="209" y="190"/>
                                </a:lnTo>
                                <a:lnTo>
                                  <a:pt x="234" y="180"/>
                                </a:lnTo>
                                <a:lnTo>
                                  <a:pt x="254" y="170"/>
                                </a:lnTo>
                                <a:lnTo>
                                  <a:pt x="274" y="155"/>
                                </a:lnTo>
                                <a:lnTo>
                                  <a:pt x="284" y="140"/>
                                </a:lnTo>
                                <a:lnTo>
                                  <a:pt x="294" y="120"/>
                                </a:lnTo>
                                <a:lnTo>
                                  <a:pt x="299" y="100"/>
                                </a:lnTo>
                                <a:lnTo>
                                  <a:pt x="294" y="80"/>
                                </a:lnTo>
                                <a:lnTo>
                                  <a:pt x="289" y="60"/>
                                </a:lnTo>
                                <a:lnTo>
                                  <a:pt x="274" y="45"/>
                                </a:lnTo>
                                <a:lnTo>
                                  <a:pt x="254" y="30"/>
                                </a:lnTo>
                                <a:lnTo>
                                  <a:pt x="234" y="15"/>
                                </a:lnTo>
                                <a:lnTo>
                                  <a:pt x="209" y="5"/>
                                </a:lnTo>
                                <a:lnTo>
                                  <a:pt x="179" y="0"/>
                                </a:lnTo>
                                <a:lnTo>
                                  <a:pt x="149" y="0"/>
                                </a:lnTo>
                                <a:lnTo>
                                  <a:pt x="119" y="0"/>
                                </a:lnTo>
                                <a:lnTo>
                                  <a:pt x="89" y="5"/>
                                </a:lnTo>
                                <a:lnTo>
                                  <a:pt x="64" y="15"/>
                                </a:lnTo>
                                <a:lnTo>
                                  <a:pt x="45" y="30"/>
                                </a:lnTo>
                                <a:lnTo>
                                  <a:pt x="25" y="45"/>
                                </a:lnTo>
                                <a:lnTo>
                                  <a:pt x="15" y="60"/>
                                </a:lnTo>
                                <a:lnTo>
                                  <a:pt x="5" y="80"/>
                                </a:lnTo>
                                <a:lnTo>
                                  <a:pt x="0" y="100"/>
                                </a:lnTo>
                                <a:lnTo>
                                  <a:pt x="5" y="120"/>
                                </a:lnTo>
                                <a:lnTo>
                                  <a:pt x="10" y="140"/>
                                </a:lnTo>
                                <a:lnTo>
                                  <a:pt x="25" y="155"/>
                                </a:lnTo>
                                <a:lnTo>
                                  <a:pt x="45" y="170"/>
                                </a:lnTo>
                                <a:lnTo>
                                  <a:pt x="64" y="180"/>
                                </a:lnTo>
                                <a:lnTo>
                                  <a:pt x="89" y="190"/>
                                </a:lnTo>
                                <a:lnTo>
                                  <a:pt x="119" y="195"/>
                                </a:lnTo>
                                <a:lnTo>
                                  <a:pt x="149" y="1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Freeform 3767"/>
                        <wps:cNvSpPr>
                          <a:spLocks/>
                        </wps:cNvSpPr>
                        <wps:spPr bwMode="auto">
                          <a:xfrm>
                            <a:off x="2927" y="400"/>
                            <a:ext cx="209" cy="165"/>
                          </a:xfrm>
                          <a:custGeom>
                            <a:avLst/>
                            <a:gdLst>
                              <a:gd name="T0" fmla="*/ 104 w 209"/>
                              <a:gd name="T1" fmla="*/ 165 h 165"/>
                              <a:gd name="T2" fmla="*/ 104 w 209"/>
                              <a:gd name="T3" fmla="*/ 165 h 165"/>
                              <a:gd name="T4" fmla="*/ 124 w 209"/>
                              <a:gd name="T5" fmla="*/ 160 h 165"/>
                              <a:gd name="T6" fmla="*/ 144 w 209"/>
                              <a:gd name="T7" fmla="*/ 155 h 165"/>
                              <a:gd name="T8" fmla="*/ 164 w 209"/>
                              <a:gd name="T9" fmla="*/ 145 h 165"/>
                              <a:gd name="T10" fmla="*/ 179 w 209"/>
                              <a:gd name="T11" fmla="*/ 135 h 165"/>
                              <a:gd name="T12" fmla="*/ 189 w 209"/>
                              <a:gd name="T13" fmla="*/ 120 h 165"/>
                              <a:gd name="T14" fmla="*/ 199 w 209"/>
                              <a:gd name="T15" fmla="*/ 100 h 165"/>
                              <a:gd name="T16" fmla="*/ 204 w 209"/>
                              <a:gd name="T17" fmla="*/ 85 h 165"/>
                              <a:gd name="T18" fmla="*/ 209 w 209"/>
                              <a:gd name="T19" fmla="*/ 70 h 165"/>
                              <a:gd name="T20" fmla="*/ 209 w 209"/>
                              <a:gd name="T21" fmla="*/ 70 h 165"/>
                              <a:gd name="T22" fmla="*/ 209 w 209"/>
                              <a:gd name="T23" fmla="*/ 55 h 165"/>
                              <a:gd name="T24" fmla="*/ 199 w 209"/>
                              <a:gd name="T25" fmla="*/ 45 h 165"/>
                              <a:gd name="T26" fmla="*/ 194 w 209"/>
                              <a:gd name="T27" fmla="*/ 30 h 165"/>
                              <a:gd name="T28" fmla="*/ 179 w 209"/>
                              <a:gd name="T29" fmla="*/ 20 h 165"/>
                              <a:gd name="T30" fmla="*/ 144 w 209"/>
                              <a:gd name="T31" fmla="*/ 5 h 165"/>
                              <a:gd name="T32" fmla="*/ 104 w 209"/>
                              <a:gd name="T33" fmla="*/ 0 h 165"/>
                              <a:gd name="T34" fmla="*/ 104 w 209"/>
                              <a:gd name="T35" fmla="*/ 0 h 165"/>
                              <a:gd name="T36" fmla="*/ 64 w 209"/>
                              <a:gd name="T37" fmla="*/ 5 h 165"/>
                              <a:gd name="T38" fmla="*/ 29 w 209"/>
                              <a:gd name="T39" fmla="*/ 20 h 165"/>
                              <a:gd name="T40" fmla="*/ 19 w 209"/>
                              <a:gd name="T41" fmla="*/ 30 h 165"/>
                              <a:gd name="T42" fmla="*/ 10 w 209"/>
                              <a:gd name="T43" fmla="*/ 45 h 165"/>
                              <a:gd name="T44" fmla="*/ 5 w 209"/>
                              <a:gd name="T45" fmla="*/ 55 h 165"/>
                              <a:gd name="T46" fmla="*/ 0 w 209"/>
                              <a:gd name="T47" fmla="*/ 70 h 165"/>
                              <a:gd name="T48" fmla="*/ 0 w 209"/>
                              <a:gd name="T49" fmla="*/ 70 h 165"/>
                              <a:gd name="T50" fmla="*/ 0 w 209"/>
                              <a:gd name="T51" fmla="*/ 85 h 165"/>
                              <a:gd name="T52" fmla="*/ 10 w 209"/>
                              <a:gd name="T53" fmla="*/ 100 h 165"/>
                              <a:gd name="T54" fmla="*/ 19 w 209"/>
                              <a:gd name="T55" fmla="*/ 120 h 165"/>
                              <a:gd name="T56" fmla="*/ 29 w 209"/>
                              <a:gd name="T57" fmla="*/ 135 h 165"/>
                              <a:gd name="T58" fmla="*/ 44 w 209"/>
                              <a:gd name="T59" fmla="*/ 145 h 165"/>
                              <a:gd name="T60" fmla="*/ 64 w 209"/>
                              <a:gd name="T61" fmla="*/ 155 h 165"/>
                              <a:gd name="T62" fmla="*/ 84 w 209"/>
                              <a:gd name="T63" fmla="*/ 160 h 165"/>
                              <a:gd name="T64" fmla="*/ 104 w 209"/>
                              <a:gd name="T65" fmla="*/ 165 h 165"/>
                              <a:gd name="T66" fmla="*/ 104 w 209"/>
                              <a:gd name="T67" fmla="*/ 165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09" h="165">
                                <a:moveTo>
                                  <a:pt x="104" y="165"/>
                                </a:moveTo>
                                <a:lnTo>
                                  <a:pt x="104" y="165"/>
                                </a:lnTo>
                                <a:lnTo>
                                  <a:pt x="124" y="160"/>
                                </a:lnTo>
                                <a:lnTo>
                                  <a:pt x="144" y="155"/>
                                </a:lnTo>
                                <a:lnTo>
                                  <a:pt x="164" y="145"/>
                                </a:lnTo>
                                <a:lnTo>
                                  <a:pt x="179" y="135"/>
                                </a:lnTo>
                                <a:lnTo>
                                  <a:pt x="189" y="120"/>
                                </a:lnTo>
                                <a:lnTo>
                                  <a:pt x="199" y="100"/>
                                </a:lnTo>
                                <a:lnTo>
                                  <a:pt x="204" y="85"/>
                                </a:lnTo>
                                <a:lnTo>
                                  <a:pt x="209" y="70"/>
                                </a:lnTo>
                                <a:lnTo>
                                  <a:pt x="209" y="55"/>
                                </a:lnTo>
                                <a:lnTo>
                                  <a:pt x="199" y="45"/>
                                </a:lnTo>
                                <a:lnTo>
                                  <a:pt x="194" y="30"/>
                                </a:lnTo>
                                <a:lnTo>
                                  <a:pt x="179" y="20"/>
                                </a:lnTo>
                                <a:lnTo>
                                  <a:pt x="144" y="5"/>
                                </a:lnTo>
                                <a:lnTo>
                                  <a:pt x="104" y="0"/>
                                </a:lnTo>
                                <a:lnTo>
                                  <a:pt x="64" y="5"/>
                                </a:lnTo>
                                <a:lnTo>
                                  <a:pt x="29" y="20"/>
                                </a:lnTo>
                                <a:lnTo>
                                  <a:pt x="19" y="30"/>
                                </a:lnTo>
                                <a:lnTo>
                                  <a:pt x="10" y="45"/>
                                </a:lnTo>
                                <a:lnTo>
                                  <a:pt x="5" y="55"/>
                                </a:lnTo>
                                <a:lnTo>
                                  <a:pt x="0" y="70"/>
                                </a:lnTo>
                                <a:lnTo>
                                  <a:pt x="0" y="85"/>
                                </a:lnTo>
                                <a:lnTo>
                                  <a:pt x="10" y="100"/>
                                </a:lnTo>
                                <a:lnTo>
                                  <a:pt x="19" y="120"/>
                                </a:lnTo>
                                <a:lnTo>
                                  <a:pt x="29" y="135"/>
                                </a:lnTo>
                                <a:lnTo>
                                  <a:pt x="44" y="145"/>
                                </a:lnTo>
                                <a:lnTo>
                                  <a:pt x="64" y="155"/>
                                </a:lnTo>
                                <a:lnTo>
                                  <a:pt x="84" y="160"/>
                                </a:lnTo>
                                <a:lnTo>
                                  <a:pt x="104" y="1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Freeform 3768"/>
                        <wps:cNvSpPr>
                          <a:spLocks/>
                        </wps:cNvSpPr>
                        <wps:spPr bwMode="auto">
                          <a:xfrm>
                            <a:off x="2956" y="420"/>
                            <a:ext cx="150" cy="145"/>
                          </a:xfrm>
                          <a:custGeom>
                            <a:avLst/>
                            <a:gdLst>
                              <a:gd name="T0" fmla="*/ 75 w 150"/>
                              <a:gd name="T1" fmla="*/ 145 h 145"/>
                              <a:gd name="T2" fmla="*/ 75 w 150"/>
                              <a:gd name="T3" fmla="*/ 145 h 145"/>
                              <a:gd name="T4" fmla="*/ 90 w 150"/>
                              <a:gd name="T5" fmla="*/ 140 h 145"/>
                              <a:gd name="T6" fmla="*/ 105 w 150"/>
                              <a:gd name="T7" fmla="*/ 135 h 145"/>
                              <a:gd name="T8" fmla="*/ 115 w 150"/>
                              <a:gd name="T9" fmla="*/ 120 h 145"/>
                              <a:gd name="T10" fmla="*/ 125 w 150"/>
                              <a:gd name="T11" fmla="*/ 110 h 145"/>
                              <a:gd name="T12" fmla="*/ 140 w 150"/>
                              <a:gd name="T13" fmla="*/ 75 h 145"/>
                              <a:gd name="T14" fmla="*/ 150 w 150"/>
                              <a:gd name="T15" fmla="*/ 50 h 145"/>
                              <a:gd name="T16" fmla="*/ 150 w 150"/>
                              <a:gd name="T17" fmla="*/ 50 h 145"/>
                              <a:gd name="T18" fmla="*/ 145 w 150"/>
                              <a:gd name="T19" fmla="*/ 40 h 145"/>
                              <a:gd name="T20" fmla="*/ 145 w 150"/>
                              <a:gd name="T21" fmla="*/ 30 h 145"/>
                              <a:gd name="T22" fmla="*/ 125 w 150"/>
                              <a:gd name="T23" fmla="*/ 15 h 145"/>
                              <a:gd name="T24" fmla="*/ 105 w 150"/>
                              <a:gd name="T25" fmla="*/ 5 h 145"/>
                              <a:gd name="T26" fmla="*/ 75 w 150"/>
                              <a:gd name="T27" fmla="*/ 0 h 145"/>
                              <a:gd name="T28" fmla="*/ 75 w 150"/>
                              <a:gd name="T29" fmla="*/ 0 h 145"/>
                              <a:gd name="T30" fmla="*/ 45 w 150"/>
                              <a:gd name="T31" fmla="*/ 5 h 145"/>
                              <a:gd name="T32" fmla="*/ 25 w 150"/>
                              <a:gd name="T33" fmla="*/ 15 h 145"/>
                              <a:gd name="T34" fmla="*/ 10 w 150"/>
                              <a:gd name="T35" fmla="*/ 30 h 145"/>
                              <a:gd name="T36" fmla="*/ 0 w 150"/>
                              <a:gd name="T37" fmla="*/ 50 h 145"/>
                              <a:gd name="T38" fmla="*/ 0 w 150"/>
                              <a:gd name="T39" fmla="*/ 50 h 145"/>
                              <a:gd name="T40" fmla="*/ 5 w 150"/>
                              <a:gd name="T41" fmla="*/ 75 h 145"/>
                              <a:gd name="T42" fmla="*/ 20 w 150"/>
                              <a:gd name="T43" fmla="*/ 105 h 145"/>
                              <a:gd name="T44" fmla="*/ 30 w 150"/>
                              <a:gd name="T45" fmla="*/ 120 h 145"/>
                              <a:gd name="T46" fmla="*/ 45 w 150"/>
                              <a:gd name="T47" fmla="*/ 135 h 145"/>
                              <a:gd name="T48" fmla="*/ 60 w 150"/>
                              <a:gd name="T49" fmla="*/ 140 h 145"/>
                              <a:gd name="T50" fmla="*/ 75 w 150"/>
                              <a:gd name="T51" fmla="*/ 145 h 145"/>
                              <a:gd name="T52" fmla="*/ 75 w 150"/>
                              <a:gd name="T53" fmla="*/ 14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0" h="145">
                                <a:moveTo>
                                  <a:pt x="75" y="145"/>
                                </a:moveTo>
                                <a:lnTo>
                                  <a:pt x="75" y="145"/>
                                </a:lnTo>
                                <a:lnTo>
                                  <a:pt x="90" y="140"/>
                                </a:lnTo>
                                <a:lnTo>
                                  <a:pt x="105" y="135"/>
                                </a:lnTo>
                                <a:lnTo>
                                  <a:pt x="115" y="120"/>
                                </a:lnTo>
                                <a:lnTo>
                                  <a:pt x="125" y="110"/>
                                </a:lnTo>
                                <a:lnTo>
                                  <a:pt x="140" y="75"/>
                                </a:lnTo>
                                <a:lnTo>
                                  <a:pt x="150" y="50"/>
                                </a:lnTo>
                                <a:lnTo>
                                  <a:pt x="145" y="40"/>
                                </a:lnTo>
                                <a:lnTo>
                                  <a:pt x="145" y="30"/>
                                </a:lnTo>
                                <a:lnTo>
                                  <a:pt x="125" y="15"/>
                                </a:lnTo>
                                <a:lnTo>
                                  <a:pt x="105" y="5"/>
                                </a:lnTo>
                                <a:lnTo>
                                  <a:pt x="75" y="0"/>
                                </a:lnTo>
                                <a:lnTo>
                                  <a:pt x="45" y="5"/>
                                </a:lnTo>
                                <a:lnTo>
                                  <a:pt x="25" y="15"/>
                                </a:lnTo>
                                <a:lnTo>
                                  <a:pt x="10" y="30"/>
                                </a:lnTo>
                                <a:lnTo>
                                  <a:pt x="0" y="50"/>
                                </a:lnTo>
                                <a:lnTo>
                                  <a:pt x="5" y="75"/>
                                </a:lnTo>
                                <a:lnTo>
                                  <a:pt x="20" y="105"/>
                                </a:lnTo>
                                <a:lnTo>
                                  <a:pt x="30" y="120"/>
                                </a:lnTo>
                                <a:lnTo>
                                  <a:pt x="45" y="135"/>
                                </a:lnTo>
                                <a:lnTo>
                                  <a:pt x="60" y="140"/>
                                </a:lnTo>
                                <a:lnTo>
                                  <a:pt x="75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Freeform 3769"/>
                        <wps:cNvSpPr>
                          <a:spLocks/>
                        </wps:cNvSpPr>
                        <wps:spPr bwMode="auto">
                          <a:xfrm>
                            <a:off x="2772" y="565"/>
                            <a:ext cx="514" cy="20"/>
                          </a:xfrm>
                          <a:custGeom>
                            <a:avLst/>
                            <a:gdLst>
                              <a:gd name="T0" fmla="*/ 0 w 514"/>
                              <a:gd name="T1" fmla="*/ 0 h 20"/>
                              <a:gd name="T2" fmla="*/ 0 w 514"/>
                              <a:gd name="T3" fmla="*/ 0 h 20"/>
                              <a:gd name="T4" fmla="*/ 25 w 514"/>
                              <a:gd name="T5" fmla="*/ 10 h 20"/>
                              <a:gd name="T6" fmla="*/ 70 w 514"/>
                              <a:gd name="T7" fmla="*/ 20 h 20"/>
                              <a:gd name="T8" fmla="*/ 105 w 514"/>
                              <a:gd name="T9" fmla="*/ 20 h 20"/>
                              <a:gd name="T10" fmla="*/ 150 w 514"/>
                              <a:gd name="T11" fmla="*/ 20 h 20"/>
                              <a:gd name="T12" fmla="*/ 199 w 514"/>
                              <a:gd name="T13" fmla="*/ 10 h 20"/>
                              <a:gd name="T14" fmla="*/ 259 w 514"/>
                              <a:gd name="T15" fmla="*/ 0 h 20"/>
                              <a:gd name="T16" fmla="*/ 259 w 514"/>
                              <a:gd name="T17" fmla="*/ 0 h 20"/>
                              <a:gd name="T18" fmla="*/ 259 w 514"/>
                              <a:gd name="T19" fmla="*/ 0 h 20"/>
                              <a:gd name="T20" fmla="*/ 319 w 514"/>
                              <a:gd name="T21" fmla="*/ 10 h 20"/>
                              <a:gd name="T22" fmla="*/ 369 w 514"/>
                              <a:gd name="T23" fmla="*/ 15 h 20"/>
                              <a:gd name="T24" fmla="*/ 409 w 514"/>
                              <a:gd name="T25" fmla="*/ 20 h 20"/>
                              <a:gd name="T26" fmla="*/ 444 w 514"/>
                              <a:gd name="T27" fmla="*/ 20 h 20"/>
                              <a:gd name="T28" fmla="*/ 489 w 514"/>
                              <a:gd name="T29" fmla="*/ 10 h 20"/>
                              <a:gd name="T30" fmla="*/ 514 w 514"/>
                              <a:gd name="T31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14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10"/>
                                </a:lnTo>
                                <a:lnTo>
                                  <a:pt x="70" y="20"/>
                                </a:lnTo>
                                <a:lnTo>
                                  <a:pt x="105" y="20"/>
                                </a:lnTo>
                                <a:lnTo>
                                  <a:pt x="150" y="20"/>
                                </a:lnTo>
                                <a:lnTo>
                                  <a:pt x="199" y="10"/>
                                </a:lnTo>
                                <a:lnTo>
                                  <a:pt x="259" y="0"/>
                                </a:lnTo>
                                <a:lnTo>
                                  <a:pt x="319" y="10"/>
                                </a:lnTo>
                                <a:lnTo>
                                  <a:pt x="369" y="15"/>
                                </a:lnTo>
                                <a:lnTo>
                                  <a:pt x="409" y="20"/>
                                </a:lnTo>
                                <a:lnTo>
                                  <a:pt x="444" y="20"/>
                                </a:lnTo>
                                <a:lnTo>
                                  <a:pt x="489" y="10"/>
                                </a:lnTo>
                                <a:lnTo>
                                  <a:pt x="514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Freeform 3770"/>
                        <wps:cNvSpPr>
                          <a:spLocks/>
                        </wps:cNvSpPr>
                        <wps:spPr bwMode="auto">
                          <a:xfrm>
                            <a:off x="2772" y="565"/>
                            <a:ext cx="514" cy="45"/>
                          </a:xfrm>
                          <a:custGeom>
                            <a:avLst/>
                            <a:gdLst>
                              <a:gd name="T0" fmla="*/ 0 w 514"/>
                              <a:gd name="T1" fmla="*/ 0 h 45"/>
                              <a:gd name="T2" fmla="*/ 0 w 514"/>
                              <a:gd name="T3" fmla="*/ 0 h 45"/>
                              <a:gd name="T4" fmla="*/ 45 w 514"/>
                              <a:gd name="T5" fmla="*/ 15 h 45"/>
                              <a:gd name="T6" fmla="*/ 90 w 514"/>
                              <a:gd name="T7" fmla="*/ 25 h 45"/>
                              <a:gd name="T8" fmla="*/ 155 w 514"/>
                              <a:gd name="T9" fmla="*/ 35 h 45"/>
                              <a:gd name="T10" fmla="*/ 229 w 514"/>
                              <a:gd name="T11" fmla="*/ 45 h 45"/>
                              <a:gd name="T12" fmla="*/ 319 w 514"/>
                              <a:gd name="T13" fmla="*/ 40 h 45"/>
                              <a:gd name="T14" fmla="*/ 364 w 514"/>
                              <a:gd name="T15" fmla="*/ 35 h 45"/>
                              <a:gd name="T16" fmla="*/ 414 w 514"/>
                              <a:gd name="T17" fmla="*/ 30 h 45"/>
                              <a:gd name="T18" fmla="*/ 464 w 514"/>
                              <a:gd name="T19" fmla="*/ 15 h 45"/>
                              <a:gd name="T20" fmla="*/ 514 w 514"/>
                              <a:gd name="T21" fmla="*/ 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14" h="4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5" y="15"/>
                                </a:lnTo>
                                <a:lnTo>
                                  <a:pt x="90" y="25"/>
                                </a:lnTo>
                                <a:lnTo>
                                  <a:pt x="155" y="35"/>
                                </a:lnTo>
                                <a:lnTo>
                                  <a:pt x="229" y="45"/>
                                </a:lnTo>
                                <a:lnTo>
                                  <a:pt x="319" y="40"/>
                                </a:lnTo>
                                <a:lnTo>
                                  <a:pt x="364" y="35"/>
                                </a:lnTo>
                                <a:lnTo>
                                  <a:pt x="414" y="30"/>
                                </a:lnTo>
                                <a:lnTo>
                                  <a:pt x="464" y="15"/>
                                </a:lnTo>
                                <a:lnTo>
                                  <a:pt x="514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Line 3771"/>
                        <wps:cNvCnPr/>
                        <wps:spPr bwMode="auto">
                          <a:xfrm>
                            <a:off x="2772" y="660"/>
                            <a:ext cx="519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" name="Line 3772"/>
                        <wps:cNvCnPr/>
                        <wps:spPr bwMode="auto">
                          <a:xfrm>
                            <a:off x="2772" y="690"/>
                            <a:ext cx="519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" name="Freeform 3773"/>
                        <wps:cNvSpPr>
                          <a:spLocks/>
                        </wps:cNvSpPr>
                        <wps:spPr bwMode="auto">
                          <a:xfrm>
                            <a:off x="3761" y="315"/>
                            <a:ext cx="49" cy="250"/>
                          </a:xfrm>
                          <a:custGeom>
                            <a:avLst/>
                            <a:gdLst>
                              <a:gd name="T0" fmla="*/ 39 w 49"/>
                              <a:gd name="T1" fmla="*/ 250 h 250"/>
                              <a:gd name="T2" fmla="*/ 39 w 49"/>
                              <a:gd name="T3" fmla="*/ 250 h 250"/>
                              <a:gd name="T4" fmla="*/ 29 w 49"/>
                              <a:gd name="T5" fmla="*/ 240 h 250"/>
                              <a:gd name="T6" fmla="*/ 20 w 49"/>
                              <a:gd name="T7" fmla="*/ 225 h 250"/>
                              <a:gd name="T8" fmla="*/ 5 w 49"/>
                              <a:gd name="T9" fmla="*/ 200 h 250"/>
                              <a:gd name="T10" fmla="*/ 5 w 49"/>
                              <a:gd name="T11" fmla="*/ 170 h 250"/>
                              <a:gd name="T12" fmla="*/ 10 w 49"/>
                              <a:gd name="T13" fmla="*/ 140 h 250"/>
                              <a:gd name="T14" fmla="*/ 15 w 49"/>
                              <a:gd name="T15" fmla="*/ 115 h 250"/>
                              <a:gd name="T16" fmla="*/ 29 w 49"/>
                              <a:gd name="T17" fmla="*/ 95 h 250"/>
                              <a:gd name="T18" fmla="*/ 49 w 49"/>
                              <a:gd name="T19" fmla="*/ 65 h 250"/>
                              <a:gd name="T20" fmla="*/ 49 w 49"/>
                              <a:gd name="T21" fmla="*/ 65 h 250"/>
                              <a:gd name="T22" fmla="*/ 49 w 49"/>
                              <a:gd name="T23" fmla="*/ 60 h 250"/>
                              <a:gd name="T24" fmla="*/ 49 w 49"/>
                              <a:gd name="T25" fmla="*/ 50 h 250"/>
                              <a:gd name="T26" fmla="*/ 29 w 49"/>
                              <a:gd name="T27" fmla="*/ 35 h 250"/>
                              <a:gd name="T28" fmla="*/ 0 w 49"/>
                              <a:gd name="T29" fmla="*/ 15 h 250"/>
                              <a:gd name="T30" fmla="*/ 44 w 49"/>
                              <a:gd name="T31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9" h="250">
                                <a:moveTo>
                                  <a:pt x="39" y="250"/>
                                </a:moveTo>
                                <a:lnTo>
                                  <a:pt x="39" y="250"/>
                                </a:lnTo>
                                <a:lnTo>
                                  <a:pt x="29" y="240"/>
                                </a:lnTo>
                                <a:lnTo>
                                  <a:pt x="20" y="225"/>
                                </a:lnTo>
                                <a:lnTo>
                                  <a:pt x="5" y="200"/>
                                </a:lnTo>
                                <a:lnTo>
                                  <a:pt x="5" y="170"/>
                                </a:lnTo>
                                <a:lnTo>
                                  <a:pt x="10" y="140"/>
                                </a:lnTo>
                                <a:lnTo>
                                  <a:pt x="15" y="115"/>
                                </a:lnTo>
                                <a:lnTo>
                                  <a:pt x="29" y="95"/>
                                </a:lnTo>
                                <a:lnTo>
                                  <a:pt x="49" y="65"/>
                                </a:lnTo>
                                <a:lnTo>
                                  <a:pt x="49" y="60"/>
                                </a:lnTo>
                                <a:lnTo>
                                  <a:pt x="49" y="50"/>
                                </a:lnTo>
                                <a:lnTo>
                                  <a:pt x="29" y="35"/>
                                </a:lnTo>
                                <a:lnTo>
                                  <a:pt x="0" y="15"/>
                                </a:lnTo>
                                <a:lnTo>
                                  <a:pt x="44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Freeform 3774"/>
                        <wps:cNvSpPr>
                          <a:spLocks/>
                        </wps:cNvSpPr>
                        <wps:spPr bwMode="auto">
                          <a:xfrm>
                            <a:off x="3291" y="315"/>
                            <a:ext cx="50" cy="250"/>
                          </a:xfrm>
                          <a:custGeom>
                            <a:avLst/>
                            <a:gdLst>
                              <a:gd name="T0" fmla="*/ 0 w 50"/>
                              <a:gd name="T1" fmla="*/ 250 h 250"/>
                              <a:gd name="T2" fmla="*/ 0 w 50"/>
                              <a:gd name="T3" fmla="*/ 250 h 250"/>
                              <a:gd name="T4" fmla="*/ 25 w 50"/>
                              <a:gd name="T5" fmla="*/ 225 h 250"/>
                              <a:gd name="T6" fmla="*/ 35 w 50"/>
                              <a:gd name="T7" fmla="*/ 200 h 250"/>
                              <a:gd name="T8" fmla="*/ 40 w 50"/>
                              <a:gd name="T9" fmla="*/ 170 h 250"/>
                              <a:gd name="T10" fmla="*/ 40 w 50"/>
                              <a:gd name="T11" fmla="*/ 140 h 250"/>
                              <a:gd name="T12" fmla="*/ 30 w 50"/>
                              <a:gd name="T13" fmla="*/ 115 h 250"/>
                              <a:gd name="T14" fmla="*/ 20 w 50"/>
                              <a:gd name="T15" fmla="*/ 95 h 250"/>
                              <a:gd name="T16" fmla="*/ 0 w 50"/>
                              <a:gd name="T17" fmla="*/ 65 h 250"/>
                              <a:gd name="T18" fmla="*/ 0 w 50"/>
                              <a:gd name="T19" fmla="*/ 65 h 250"/>
                              <a:gd name="T20" fmla="*/ 0 w 50"/>
                              <a:gd name="T21" fmla="*/ 60 h 250"/>
                              <a:gd name="T22" fmla="*/ 0 w 50"/>
                              <a:gd name="T23" fmla="*/ 55 h 250"/>
                              <a:gd name="T24" fmla="*/ 20 w 50"/>
                              <a:gd name="T25" fmla="*/ 35 h 250"/>
                              <a:gd name="T26" fmla="*/ 50 w 50"/>
                              <a:gd name="T27" fmla="*/ 15 h 250"/>
                              <a:gd name="T28" fmla="*/ 0 w 50"/>
                              <a:gd name="T29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0" y="250"/>
                                </a:moveTo>
                                <a:lnTo>
                                  <a:pt x="0" y="250"/>
                                </a:lnTo>
                                <a:lnTo>
                                  <a:pt x="25" y="225"/>
                                </a:lnTo>
                                <a:lnTo>
                                  <a:pt x="35" y="200"/>
                                </a:lnTo>
                                <a:lnTo>
                                  <a:pt x="40" y="170"/>
                                </a:lnTo>
                                <a:lnTo>
                                  <a:pt x="40" y="140"/>
                                </a:lnTo>
                                <a:lnTo>
                                  <a:pt x="30" y="115"/>
                                </a:lnTo>
                                <a:lnTo>
                                  <a:pt x="20" y="95"/>
                                </a:lnTo>
                                <a:lnTo>
                                  <a:pt x="0" y="65"/>
                                </a:lnTo>
                                <a:lnTo>
                                  <a:pt x="0" y="60"/>
                                </a:lnTo>
                                <a:lnTo>
                                  <a:pt x="0" y="55"/>
                                </a:lnTo>
                                <a:lnTo>
                                  <a:pt x="20" y="35"/>
                                </a:lnTo>
                                <a:lnTo>
                                  <a:pt x="50" y="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Freeform 3775"/>
                        <wps:cNvSpPr>
                          <a:spLocks/>
                        </wps:cNvSpPr>
                        <wps:spPr bwMode="auto">
                          <a:xfrm>
                            <a:off x="3331" y="320"/>
                            <a:ext cx="435" cy="245"/>
                          </a:xfrm>
                          <a:custGeom>
                            <a:avLst/>
                            <a:gdLst>
                              <a:gd name="T0" fmla="*/ 220 w 435"/>
                              <a:gd name="T1" fmla="*/ 245 h 245"/>
                              <a:gd name="T2" fmla="*/ 220 w 435"/>
                              <a:gd name="T3" fmla="*/ 245 h 245"/>
                              <a:gd name="T4" fmla="*/ 305 w 435"/>
                              <a:gd name="T5" fmla="*/ 240 h 245"/>
                              <a:gd name="T6" fmla="*/ 340 w 435"/>
                              <a:gd name="T7" fmla="*/ 235 h 245"/>
                              <a:gd name="T8" fmla="*/ 370 w 435"/>
                              <a:gd name="T9" fmla="*/ 230 h 245"/>
                              <a:gd name="T10" fmla="*/ 395 w 435"/>
                              <a:gd name="T11" fmla="*/ 215 h 245"/>
                              <a:gd name="T12" fmla="*/ 420 w 435"/>
                              <a:gd name="T13" fmla="*/ 200 h 245"/>
                              <a:gd name="T14" fmla="*/ 430 w 435"/>
                              <a:gd name="T15" fmla="*/ 180 h 245"/>
                              <a:gd name="T16" fmla="*/ 435 w 435"/>
                              <a:gd name="T17" fmla="*/ 150 h 245"/>
                              <a:gd name="T18" fmla="*/ 435 w 435"/>
                              <a:gd name="T19" fmla="*/ 150 h 245"/>
                              <a:gd name="T20" fmla="*/ 435 w 435"/>
                              <a:gd name="T21" fmla="*/ 120 h 245"/>
                              <a:gd name="T22" fmla="*/ 420 w 435"/>
                              <a:gd name="T23" fmla="*/ 95 h 245"/>
                              <a:gd name="T24" fmla="*/ 400 w 435"/>
                              <a:gd name="T25" fmla="*/ 70 h 245"/>
                              <a:gd name="T26" fmla="*/ 375 w 435"/>
                              <a:gd name="T27" fmla="*/ 45 h 245"/>
                              <a:gd name="T28" fmla="*/ 340 w 435"/>
                              <a:gd name="T29" fmla="*/ 25 h 245"/>
                              <a:gd name="T30" fmla="*/ 305 w 435"/>
                              <a:gd name="T31" fmla="*/ 15 h 245"/>
                              <a:gd name="T32" fmla="*/ 265 w 435"/>
                              <a:gd name="T33" fmla="*/ 5 h 245"/>
                              <a:gd name="T34" fmla="*/ 220 w 435"/>
                              <a:gd name="T35" fmla="*/ 0 h 245"/>
                              <a:gd name="T36" fmla="*/ 220 w 435"/>
                              <a:gd name="T37" fmla="*/ 0 h 245"/>
                              <a:gd name="T38" fmla="*/ 175 w 435"/>
                              <a:gd name="T39" fmla="*/ 5 h 245"/>
                              <a:gd name="T40" fmla="*/ 135 w 435"/>
                              <a:gd name="T41" fmla="*/ 15 h 245"/>
                              <a:gd name="T42" fmla="*/ 95 w 435"/>
                              <a:gd name="T43" fmla="*/ 25 h 245"/>
                              <a:gd name="T44" fmla="*/ 65 w 435"/>
                              <a:gd name="T45" fmla="*/ 45 h 245"/>
                              <a:gd name="T46" fmla="*/ 40 w 435"/>
                              <a:gd name="T47" fmla="*/ 70 h 245"/>
                              <a:gd name="T48" fmla="*/ 20 w 435"/>
                              <a:gd name="T49" fmla="*/ 95 h 245"/>
                              <a:gd name="T50" fmla="*/ 5 w 435"/>
                              <a:gd name="T51" fmla="*/ 120 h 245"/>
                              <a:gd name="T52" fmla="*/ 0 w 435"/>
                              <a:gd name="T53" fmla="*/ 150 h 245"/>
                              <a:gd name="T54" fmla="*/ 0 w 435"/>
                              <a:gd name="T55" fmla="*/ 150 h 245"/>
                              <a:gd name="T56" fmla="*/ 5 w 435"/>
                              <a:gd name="T57" fmla="*/ 180 h 245"/>
                              <a:gd name="T58" fmla="*/ 15 w 435"/>
                              <a:gd name="T59" fmla="*/ 200 h 245"/>
                              <a:gd name="T60" fmla="*/ 35 w 435"/>
                              <a:gd name="T61" fmla="*/ 215 h 245"/>
                              <a:gd name="T62" fmla="*/ 65 w 435"/>
                              <a:gd name="T63" fmla="*/ 230 h 245"/>
                              <a:gd name="T64" fmla="*/ 95 w 435"/>
                              <a:gd name="T65" fmla="*/ 235 h 245"/>
                              <a:gd name="T66" fmla="*/ 135 w 435"/>
                              <a:gd name="T67" fmla="*/ 240 h 245"/>
                              <a:gd name="T68" fmla="*/ 220 w 435"/>
                              <a:gd name="T69" fmla="*/ 245 h 245"/>
                              <a:gd name="T70" fmla="*/ 220 w 435"/>
                              <a:gd name="T71" fmla="*/ 245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5" h="245">
                                <a:moveTo>
                                  <a:pt x="220" y="245"/>
                                </a:moveTo>
                                <a:lnTo>
                                  <a:pt x="220" y="245"/>
                                </a:lnTo>
                                <a:lnTo>
                                  <a:pt x="305" y="240"/>
                                </a:lnTo>
                                <a:lnTo>
                                  <a:pt x="340" y="235"/>
                                </a:lnTo>
                                <a:lnTo>
                                  <a:pt x="370" y="230"/>
                                </a:lnTo>
                                <a:lnTo>
                                  <a:pt x="395" y="215"/>
                                </a:lnTo>
                                <a:lnTo>
                                  <a:pt x="420" y="200"/>
                                </a:lnTo>
                                <a:lnTo>
                                  <a:pt x="430" y="180"/>
                                </a:lnTo>
                                <a:lnTo>
                                  <a:pt x="435" y="150"/>
                                </a:lnTo>
                                <a:lnTo>
                                  <a:pt x="435" y="120"/>
                                </a:lnTo>
                                <a:lnTo>
                                  <a:pt x="420" y="95"/>
                                </a:lnTo>
                                <a:lnTo>
                                  <a:pt x="400" y="70"/>
                                </a:lnTo>
                                <a:lnTo>
                                  <a:pt x="375" y="45"/>
                                </a:lnTo>
                                <a:lnTo>
                                  <a:pt x="340" y="25"/>
                                </a:lnTo>
                                <a:lnTo>
                                  <a:pt x="305" y="15"/>
                                </a:lnTo>
                                <a:lnTo>
                                  <a:pt x="265" y="5"/>
                                </a:lnTo>
                                <a:lnTo>
                                  <a:pt x="220" y="0"/>
                                </a:lnTo>
                                <a:lnTo>
                                  <a:pt x="175" y="5"/>
                                </a:lnTo>
                                <a:lnTo>
                                  <a:pt x="135" y="15"/>
                                </a:lnTo>
                                <a:lnTo>
                                  <a:pt x="95" y="25"/>
                                </a:lnTo>
                                <a:lnTo>
                                  <a:pt x="65" y="45"/>
                                </a:lnTo>
                                <a:lnTo>
                                  <a:pt x="40" y="70"/>
                                </a:lnTo>
                                <a:lnTo>
                                  <a:pt x="20" y="95"/>
                                </a:lnTo>
                                <a:lnTo>
                                  <a:pt x="5" y="120"/>
                                </a:lnTo>
                                <a:lnTo>
                                  <a:pt x="0" y="150"/>
                                </a:lnTo>
                                <a:lnTo>
                                  <a:pt x="5" y="180"/>
                                </a:lnTo>
                                <a:lnTo>
                                  <a:pt x="15" y="200"/>
                                </a:lnTo>
                                <a:lnTo>
                                  <a:pt x="35" y="215"/>
                                </a:lnTo>
                                <a:lnTo>
                                  <a:pt x="65" y="230"/>
                                </a:lnTo>
                                <a:lnTo>
                                  <a:pt x="95" y="235"/>
                                </a:lnTo>
                                <a:lnTo>
                                  <a:pt x="135" y="240"/>
                                </a:lnTo>
                                <a:lnTo>
                                  <a:pt x="22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Freeform 3776"/>
                        <wps:cNvSpPr>
                          <a:spLocks/>
                        </wps:cNvSpPr>
                        <wps:spPr bwMode="auto">
                          <a:xfrm>
                            <a:off x="3401" y="370"/>
                            <a:ext cx="300" cy="195"/>
                          </a:xfrm>
                          <a:custGeom>
                            <a:avLst/>
                            <a:gdLst>
                              <a:gd name="T0" fmla="*/ 150 w 300"/>
                              <a:gd name="T1" fmla="*/ 195 h 195"/>
                              <a:gd name="T2" fmla="*/ 150 w 300"/>
                              <a:gd name="T3" fmla="*/ 195 h 195"/>
                              <a:gd name="T4" fmla="*/ 180 w 300"/>
                              <a:gd name="T5" fmla="*/ 195 h 195"/>
                              <a:gd name="T6" fmla="*/ 205 w 300"/>
                              <a:gd name="T7" fmla="*/ 190 h 195"/>
                              <a:gd name="T8" fmla="*/ 230 w 300"/>
                              <a:gd name="T9" fmla="*/ 180 h 195"/>
                              <a:gd name="T10" fmla="*/ 255 w 300"/>
                              <a:gd name="T11" fmla="*/ 170 h 195"/>
                              <a:gd name="T12" fmla="*/ 270 w 300"/>
                              <a:gd name="T13" fmla="*/ 155 h 195"/>
                              <a:gd name="T14" fmla="*/ 285 w 300"/>
                              <a:gd name="T15" fmla="*/ 140 h 195"/>
                              <a:gd name="T16" fmla="*/ 295 w 300"/>
                              <a:gd name="T17" fmla="*/ 120 h 195"/>
                              <a:gd name="T18" fmla="*/ 300 w 300"/>
                              <a:gd name="T19" fmla="*/ 100 h 195"/>
                              <a:gd name="T20" fmla="*/ 300 w 300"/>
                              <a:gd name="T21" fmla="*/ 100 h 195"/>
                              <a:gd name="T22" fmla="*/ 295 w 300"/>
                              <a:gd name="T23" fmla="*/ 80 h 195"/>
                              <a:gd name="T24" fmla="*/ 290 w 300"/>
                              <a:gd name="T25" fmla="*/ 60 h 195"/>
                              <a:gd name="T26" fmla="*/ 275 w 300"/>
                              <a:gd name="T27" fmla="*/ 45 h 195"/>
                              <a:gd name="T28" fmla="*/ 255 w 300"/>
                              <a:gd name="T29" fmla="*/ 30 h 195"/>
                              <a:gd name="T30" fmla="*/ 235 w 300"/>
                              <a:gd name="T31" fmla="*/ 15 h 195"/>
                              <a:gd name="T32" fmla="*/ 210 w 300"/>
                              <a:gd name="T33" fmla="*/ 5 h 195"/>
                              <a:gd name="T34" fmla="*/ 180 w 300"/>
                              <a:gd name="T35" fmla="*/ 0 h 195"/>
                              <a:gd name="T36" fmla="*/ 150 w 300"/>
                              <a:gd name="T37" fmla="*/ 0 h 195"/>
                              <a:gd name="T38" fmla="*/ 150 w 300"/>
                              <a:gd name="T39" fmla="*/ 0 h 195"/>
                              <a:gd name="T40" fmla="*/ 120 w 300"/>
                              <a:gd name="T41" fmla="*/ 0 h 195"/>
                              <a:gd name="T42" fmla="*/ 90 w 300"/>
                              <a:gd name="T43" fmla="*/ 5 h 195"/>
                              <a:gd name="T44" fmla="*/ 65 w 300"/>
                              <a:gd name="T45" fmla="*/ 15 h 195"/>
                              <a:gd name="T46" fmla="*/ 45 w 300"/>
                              <a:gd name="T47" fmla="*/ 30 h 195"/>
                              <a:gd name="T48" fmla="*/ 25 w 300"/>
                              <a:gd name="T49" fmla="*/ 45 h 195"/>
                              <a:gd name="T50" fmla="*/ 10 w 300"/>
                              <a:gd name="T51" fmla="*/ 60 h 195"/>
                              <a:gd name="T52" fmla="*/ 5 w 300"/>
                              <a:gd name="T53" fmla="*/ 80 h 195"/>
                              <a:gd name="T54" fmla="*/ 0 w 300"/>
                              <a:gd name="T55" fmla="*/ 100 h 195"/>
                              <a:gd name="T56" fmla="*/ 0 w 300"/>
                              <a:gd name="T57" fmla="*/ 100 h 195"/>
                              <a:gd name="T58" fmla="*/ 0 w 300"/>
                              <a:gd name="T59" fmla="*/ 120 h 195"/>
                              <a:gd name="T60" fmla="*/ 10 w 300"/>
                              <a:gd name="T61" fmla="*/ 140 h 195"/>
                              <a:gd name="T62" fmla="*/ 25 w 300"/>
                              <a:gd name="T63" fmla="*/ 155 h 195"/>
                              <a:gd name="T64" fmla="*/ 40 w 300"/>
                              <a:gd name="T65" fmla="*/ 170 h 195"/>
                              <a:gd name="T66" fmla="*/ 65 w 300"/>
                              <a:gd name="T67" fmla="*/ 180 h 195"/>
                              <a:gd name="T68" fmla="*/ 90 w 300"/>
                              <a:gd name="T69" fmla="*/ 190 h 195"/>
                              <a:gd name="T70" fmla="*/ 120 w 300"/>
                              <a:gd name="T71" fmla="*/ 195 h 195"/>
                              <a:gd name="T72" fmla="*/ 150 w 300"/>
                              <a:gd name="T73" fmla="*/ 195 h 195"/>
                              <a:gd name="T74" fmla="*/ 150 w 300"/>
                              <a:gd name="T75" fmla="*/ 195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300" h="195">
                                <a:moveTo>
                                  <a:pt x="150" y="195"/>
                                </a:moveTo>
                                <a:lnTo>
                                  <a:pt x="150" y="195"/>
                                </a:lnTo>
                                <a:lnTo>
                                  <a:pt x="180" y="195"/>
                                </a:lnTo>
                                <a:lnTo>
                                  <a:pt x="205" y="190"/>
                                </a:lnTo>
                                <a:lnTo>
                                  <a:pt x="230" y="180"/>
                                </a:lnTo>
                                <a:lnTo>
                                  <a:pt x="255" y="170"/>
                                </a:lnTo>
                                <a:lnTo>
                                  <a:pt x="270" y="155"/>
                                </a:lnTo>
                                <a:lnTo>
                                  <a:pt x="285" y="140"/>
                                </a:lnTo>
                                <a:lnTo>
                                  <a:pt x="295" y="120"/>
                                </a:lnTo>
                                <a:lnTo>
                                  <a:pt x="300" y="100"/>
                                </a:lnTo>
                                <a:lnTo>
                                  <a:pt x="295" y="80"/>
                                </a:lnTo>
                                <a:lnTo>
                                  <a:pt x="290" y="60"/>
                                </a:lnTo>
                                <a:lnTo>
                                  <a:pt x="275" y="45"/>
                                </a:lnTo>
                                <a:lnTo>
                                  <a:pt x="255" y="30"/>
                                </a:lnTo>
                                <a:lnTo>
                                  <a:pt x="235" y="15"/>
                                </a:lnTo>
                                <a:lnTo>
                                  <a:pt x="210" y="5"/>
                                </a:lnTo>
                                <a:lnTo>
                                  <a:pt x="180" y="0"/>
                                </a:lnTo>
                                <a:lnTo>
                                  <a:pt x="150" y="0"/>
                                </a:lnTo>
                                <a:lnTo>
                                  <a:pt x="120" y="0"/>
                                </a:lnTo>
                                <a:lnTo>
                                  <a:pt x="90" y="5"/>
                                </a:lnTo>
                                <a:lnTo>
                                  <a:pt x="65" y="15"/>
                                </a:lnTo>
                                <a:lnTo>
                                  <a:pt x="45" y="30"/>
                                </a:lnTo>
                                <a:lnTo>
                                  <a:pt x="25" y="45"/>
                                </a:lnTo>
                                <a:lnTo>
                                  <a:pt x="10" y="60"/>
                                </a:lnTo>
                                <a:lnTo>
                                  <a:pt x="5" y="80"/>
                                </a:lnTo>
                                <a:lnTo>
                                  <a:pt x="0" y="100"/>
                                </a:lnTo>
                                <a:lnTo>
                                  <a:pt x="0" y="120"/>
                                </a:lnTo>
                                <a:lnTo>
                                  <a:pt x="10" y="140"/>
                                </a:lnTo>
                                <a:lnTo>
                                  <a:pt x="25" y="155"/>
                                </a:lnTo>
                                <a:lnTo>
                                  <a:pt x="40" y="170"/>
                                </a:lnTo>
                                <a:lnTo>
                                  <a:pt x="65" y="180"/>
                                </a:lnTo>
                                <a:lnTo>
                                  <a:pt x="90" y="190"/>
                                </a:lnTo>
                                <a:lnTo>
                                  <a:pt x="120" y="195"/>
                                </a:lnTo>
                                <a:lnTo>
                                  <a:pt x="150" y="1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Freeform 3777"/>
                        <wps:cNvSpPr>
                          <a:spLocks/>
                        </wps:cNvSpPr>
                        <wps:spPr bwMode="auto">
                          <a:xfrm>
                            <a:off x="3446" y="400"/>
                            <a:ext cx="210" cy="165"/>
                          </a:xfrm>
                          <a:custGeom>
                            <a:avLst/>
                            <a:gdLst>
                              <a:gd name="T0" fmla="*/ 105 w 210"/>
                              <a:gd name="T1" fmla="*/ 165 h 165"/>
                              <a:gd name="T2" fmla="*/ 105 w 210"/>
                              <a:gd name="T3" fmla="*/ 165 h 165"/>
                              <a:gd name="T4" fmla="*/ 125 w 210"/>
                              <a:gd name="T5" fmla="*/ 160 h 165"/>
                              <a:gd name="T6" fmla="*/ 145 w 210"/>
                              <a:gd name="T7" fmla="*/ 155 h 165"/>
                              <a:gd name="T8" fmla="*/ 160 w 210"/>
                              <a:gd name="T9" fmla="*/ 145 h 165"/>
                              <a:gd name="T10" fmla="*/ 175 w 210"/>
                              <a:gd name="T11" fmla="*/ 135 h 165"/>
                              <a:gd name="T12" fmla="*/ 190 w 210"/>
                              <a:gd name="T13" fmla="*/ 120 h 165"/>
                              <a:gd name="T14" fmla="*/ 200 w 210"/>
                              <a:gd name="T15" fmla="*/ 100 h 165"/>
                              <a:gd name="T16" fmla="*/ 205 w 210"/>
                              <a:gd name="T17" fmla="*/ 85 h 165"/>
                              <a:gd name="T18" fmla="*/ 210 w 210"/>
                              <a:gd name="T19" fmla="*/ 70 h 165"/>
                              <a:gd name="T20" fmla="*/ 210 w 210"/>
                              <a:gd name="T21" fmla="*/ 70 h 165"/>
                              <a:gd name="T22" fmla="*/ 205 w 210"/>
                              <a:gd name="T23" fmla="*/ 55 h 165"/>
                              <a:gd name="T24" fmla="*/ 200 w 210"/>
                              <a:gd name="T25" fmla="*/ 45 h 165"/>
                              <a:gd name="T26" fmla="*/ 190 w 210"/>
                              <a:gd name="T27" fmla="*/ 30 h 165"/>
                              <a:gd name="T28" fmla="*/ 180 w 210"/>
                              <a:gd name="T29" fmla="*/ 20 h 165"/>
                              <a:gd name="T30" fmla="*/ 145 w 210"/>
                              <a:gd name="T31" fmla="*/ 5 h 165"/>
                              <a:gd name="T32" fmla="*/ 105 w 210"/>
                              <a:gd name="T33" fmla="*/ 0 h 165"/>
                              <a:gd name="T34" fmla="*/ 105 w 210"/>
                              <a:gd name="T35" fmla="*/ 0 h 165"/>
                              <a:gd name="T36" fmla="*/ 65 w 210"/>
                              <a:gd name="T37" fmla="*/ 5 h 165"/>
                              <a:gd name="T38" fmla="*/ 30 w 210"/>
                              <a:gd name="T39" fmla="*/ 20 h 165"/>
                              <a:gd name="T40" fmla="*/ 20 w 210"/>
                              <a:gd name="T41" fmla="*/ 30 h 165"/>
                              <a:gd name="T42" fmla="*/ 10 w 210"/>
                              <a:gd name="T43" fmla="*/ 45 h 165"/>
                              <a:gd name="T44" fmla="*/ 0 w 210"/>
                              <a:gd name="T45" fmla="*/ 55 h 165"/>
                              <a:gd name="T46" fmla="*/ 0 w 210"/>
                              <a:gd name="T47" fmla="*/ 70 h 165"/>
                              <a:gd name="T48" fmla="*/ 0 w 210"/>
                              <a:gd name="T49" fmla="*/ 70 h 165"/>
                              <a:gd name="T50" fmla="*/ 0 w 210"/>
                              <a:gd name="T51" fmla="*/ 85 h 165"/>
                              <a:gd name="T52" fmla="*/ 5 w 210"/>
                              <a:gd name="T53" fmla="*/ 100 h 165"/>
                              <a:gd name="T54" fmla="*/ 15 w 210"/>
                              <a:gd name="T55" fmla="*/ 120 h 165"/>
                              <a:gd name="T56" fmla="*/ 30 w 210"/>
                              <a:gd name="T57" fmla="*/ 135 h 165"/>
                              <a:gd name="T58" fmla="*/ 45 w 210"/>
                              <a:gd name="T59" fmla="*/ 145 h 165"/>
                              <a:gd name="T60" fmla="*/ 65 w 210"/>
                              <a:gd name="T61" fmla="*/ 155 h 165"/>
                              <a:gd name="T62" fmla="*/ 85 w 210"/>
                              <a:gd name="T63" fmla="*/ 160 h 165"/>
                              <a:gd name="T64" fmla="*/ 105 w 210"/>
                              <a:gd name="T65" fmla="*/ 165 h 165"/>
                              <a:gd name="T66" fmla="*/ 105 w 210"/>
                              <a:gd name="T67" fmla="*/ 165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10" h="165">
                                <a:moveTo>
                                  <a:pt x="105" y="165"/>
                                </a:moveTo>
                                <a:lnTo>
                                  <a:pt x="105" y="165"/>
                                </a:lnTo>
                                <a:lnTo>
                                  <a:pt x="125" y="160"/>
                                </a:lnTo>
                                <a:lnTo>
                                  <a:pt x="145" y="155"/>
                                </a:lnTo>
                                <a:lnTo>
                                  <a:pt x="160" y="145"/>
                                </a:lnTo>
                                <a:lnTo>
                                  <a:pt x="175" y="135"/>
                                </a:lnTo>
                                <a:lnTo>
                                  <a:pt x="190" y="120"/>
                                </a:lnTo>
                                <a:lnTo>
                                  <a:pt x="200" y="100"/>
                                </a:lnTo>
                                <a:lnTo>
                                  <a:pt x="205" y="85"/>
                                </a:lnTo>
                                <a:lnTo>
                                  <a:pt x="210" y="70"/>
                                </a:lnTo>
                                <a:lnTo>
                                  <a:pt x="205" y="55"/>
                                </a:lnTo>
                                <a:lnTo>
                                  <a:pt x="200" y="45"/>
                                </a:lnTo>
                                <a:lnTo>
                                  <a:pt x="190" y="30"/>
                                </a:lnTo>
                                <a:lnTo>
                                  <a:pt x="180" y="20"/>
                                </a:lnTo>
                                <a:lnTo>
                                  <a:pt x="145" y="5"/>
                                </a:lnTo>
                                <a:lnTo>
                                  <a:pt x="105" y="0"/>
                                </a:lnTo>
                                <a:lnTo>
                                  <a:pt x="65" y="5"/>
                                </a:lnTo>
                                <a:lnTo>
                                  <a:pt x="30" y="20"/>
                                </a:lnTo>
                                <a:lnTo>
                                  <a:pt x="20" y="30"/>
                                </a:lnTo>
                                <a:lnTo>
                                  <a:pt x="10" y="45"/>
                                </a:lnTo>
                                <a:lnTo>
                                  <a:pt x="0" y="55"/>
                                </a:lnTo>
                                <a:lnTo>
                                  <a:pt x="0" y="70"/>
                                </a:lnTo>
                                <a:lnTo>
                                  <a:pt x="0" y="85"/>
                                </a:lnTo>
                                <a:lnTo>
                                  <a:pt x="5" y="100"/>
                                </a:lnTo>
                                <a:lnTo>
                                  <a:pt x="15" y="120"/>
                                </a:lnTo>
                                <a:lnTo>
                                  <a:pt x="30" y="135"/>
                                </a:lnTo>
                                <a:lnTo>
                                  <a:pt x="45" y="145"/>
                                </a:lnTo>
                                <a:lnTo>
                                  <a:pt x="65" y="155"/>
                                </a:lnTo>
                                <a:lnTo>
                                  <a:pt x="85" y="160"/>
                                </a:lnTo>
                                <a:lnTo>
                                  <a:pt x="105" y="1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Freeform 3778"/>
                        <wps:cNvSpPr>
                          <a:spLocks/>
                        </wps:cNvSpPr>
                        <wps:spPr bwMode="auto">
                          <a:xfrm>
                            <a:off x="3476" y="420"/>
                            <a:ext cx="145" cy="145"/>
                          </a:xfrm>
                          <a:custGeom>
                            <a:avLst/>
                            <a:gdLst>
                              <a:gd name="T0" fmla="*/ 75 w 145"/>
                              <a:gd name="T1" fmla="*/ 145 h 145"/>
                              <a:gd name="T2" fmla="*/ 75 w 145"/>
                              <a:gd name="T3" fmla="*/ 145 h 145"/>
                              <a:gd name="T4" fmla="*/ 90 w 145"/>
                              <a:gd name="T5" fmla="*/ 140 h 145"/>
                              <a:gd name="T6" fmla="*/ 100 w 145"/>
                              <a:gd name="T7" fmla="*/ 135 h 145"/>
                              <a:gd name="T8" fmla="*/ 115 w 145"/>
                              <a:gd name="T9" fmla="*/ 120 h 145"/>
                              <a:gd name="T10" fmla="*/ 125 w 145"/>
                              <a:gd name="T11" fmla="*/ 110 h 145"/>
                              <a:gd name="T12" fmla="*/ 140 w 145"/>
                              <a:gd name="T13" fmla="*/ 75 h 145"/>
                              <a:gd name="T14" fmla="*/ 145 w 145"/>
                              <a:gd name="T15" fmla="*/ 50 h 145"/>
                              <a:gd name="T16" fmla="*/ 145 w 145"/>
                              <a:gd name="T17" fmla="*/ 50 h 145"/>
                              <a:gd name="T18" fmla="*/ 145 w 145"/>
                              <a:gd name="T19" fmla="*/ 40 h 145"/>
                              <a:gd name="T20" fmla="*/ 140 w 145"/>
                              <a:gd name="T21" fmla="*/ 30 h 145"/>
                              <a:gd name="T22" fmla="*/ 125 w 145"/>
                              <a:gd name="T23" fmla="*/ 15 h 145"/>
                              <a:gd name="T24" fmla="*/ 105 w 145"/>
                              <a:gd name="T25" fmla="*/ 5 h 145"/>
                              <a:gd name="T26" fmla="*/ 75 w 145"/>
                              <a:gd name="T27" fmla="*/ 0 h 145"/>
                              <a:gd name="T28" fmla="*/ 75 w 145"/>
                              <a:gd name="T29" fmla="*/ 0 h 145"/>
                              <a:gd name="T30" fmla="*/ 45 w 145"/>
                              <a:gd name="T31" fmla="*/ 5 h 145"/>
                              <a:gd name="T32" fmla="*/ 20 w 145"/>
                              <a:gd name="T33" fmla="*/ 15 h 145"/>
                              <a:gd name="T34" fmla="*/ 5 w 145"/>
                              <a:gd name="T35" fmla="*/ 30 h 145"/>
                              <a:gd name="T36" fmla="*/ 0 w 145"/>
                              <a:gd name="T37" fmla="*/ 50 h 145"/>
                              <a:gd name="T38" fmla="*/ 0 w 145"/>
                              <a:gd name="T39" fmla="*/ 50 h 145"/>
                              <a:gd name="T40" fmla="*/ 5 w 145"/>
                              <a:gd name="T41" fmla="*/ 75 h 145"/>
                              <a:gd name="T42" fmla="*/ 20 w 145"/>
                              <a:gd name="T43" fmla="*/ 105 h 145"/>
                              <a:gd name="T44" fmla="*/ 30 w 145"/>
                              <a:gd name="T45" fmla="*/ 120 h 145"/>
                              <a:gd name="T46" fmla="*/ 45 w 145"/>
                              <a:gd name="T47" fmla="*/ 135 h 145"/>
                              <a:gd name="T48" fmla="*/ 55 w 145"/>
                              <a:gd name="T49" fmla="*/ 140 h 145"/>
                              <a:gd name="T50" fmla="*/ 75 w 145"/>
                              <a:gd name="T51" fmla="*/ 145 h 145"/>
                              <a:gd name="T52" fmla="*/ 75 w 145"/>
                              <a:gd name="T53" fmla="*/ 14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75" y="145"/>
                                </a:moveTo>
                                <a:lnTo>
                                  <a:pt x="75" y="145"/>
                                </a:lnTo>
                                <a:lnTo>
                                  <a:pt x="90" y="140"/>
                                </a:lnTo>
                                <a:lnTo>
                                  <a:pt x="100" y="135"/>
                                </a:lnTo>
                                <a:lnTo>
                                  <a:pt x="115" y="120"/>
                                </a:lnTo>
                                <a:lnTo>
                                  <a:pt x="125" y="110"/>
                                </a:lnTo>
                                <a:lnTo>
                                  <a:pt x="140" y="75"/>
                                </a:lnTo>
                                <a:lnTo>
                                  <a:pt x="145" y="50"/>
                                </a:lnTo>
                                <a:lnTo>
                                  <a:pt x="145" y="40"/>
                                </a:lnTo>
                                <a:lnTo>
                                  <a:pt x="140" y="30"/>
                                </a:lnTo>
                                <a:lnTo>
                                  <a:pt x="125" y="15"/>
                                </a:lnTo>
                                <a:lnTo>
                                  <a:pt x="105" y="5"/>
                                </a:lnTo>
                                <a:lnTo>
                                  <a:pt x="75" y="0"/>
                                </a:lnTo>
                                <a:lnTo>
                                  <a:pt x="45" y="5"/>
                                </a:lnTo>
                                <a:lnTo>
                                  <a:pt x="20" y="15"/>
                                </a:lnTo>
                                <a:lnTo>
                                  <a:pt x="5" y="30"/>
                                </a:lnTo>
                                <a:lnTo>
                                  <a:pt x="0" y="50"/>
                                </a:lnTo>
                                <a:lnTo>
                                  <a:pt x="5" y="75"/>
                                </a:lnTo>
                                <a:lnTo>
                                  <a:pt x="20" y="105"/>
                                </a:lnTo>
                                <a:lnTo>
                                  <a:pt x="30" y="120"/>
                                </a:lnTo>
                                <a:lnTo>
                                  <a:pt x="45" y="135"/>
                                </a:lnTo>
                                <a:lnTo>
                                  <a:pt x="55" y="140"/>
                                </a:lnTo>
                                <a:lnTo>
                                  <a:pt x="75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Freeform 3779"/>
                        <wps:cNvSpPr>
                          <a:spLocks/>
                        </wps:cNvSpPr>
                        <wps:spPr bwMode="auto">
                          <a:xfrm>
                            <a:off x="3291" y="565"/>
                            <a:ext cx="509" cy="20"/>
                          </a:xfrm>
                          <a:custGeom>
                            <a:avLst/>
                            <a:gdLst>
                              <a:gd name="T0" fmla="*/ 0 w 509"/>
                              <a:gd name="T1" fmla="*/ 0 h 20"/>
                              <a:gd name="T2" fmla="*/ 0 w 509"/>
                              <a:gd name="T3" fmla="*/ 0 h 20"/>
                              <a:gd name="T4" fmla="*/ 25 w 509"/>
                              <a:gd name="T5" fmla="*/ 10 h 20"/>
                              <a:gd name="T6" fmla="*/ 70 w 509"/>
                              <a:gd name="T7" fmla="*/ 20 h 20"/>
                              <a:gd name="T8" fmla="*/ 105 w 509"/>
                              <a:gd name="T9" fmla="*/ 20 h 20"/>
                              <a:gd name="T10" fmla="*/ 145 w 509"/>
                              <a:gd name="T11" fmla="*/ 20 h 20"/>
                              <a:gd name="T12" fmla="*/ 195 w 509"/>
                              <a:gd name="T13" fmla="*/ 10 h 20"/>
                              <a:gd name="T14" fmla="*/ 260 w 509"/>
                              <a:gd name="T15" fmla="*/ 0 h 20"/>
                              <a:gd name="T16" fmla="*/ 260 w 509"/>
                              <a:gd name="T17" fmla="*/ 0 h 20"/>
                              <a:gd name="T18" fmla="*/ 260 w 509"/>
                              <a:gd name="T19" fmla="*/ 0 h 20"/>
                              <a:gd name="T20" fmla="*/ 320 w 509"/>
                              <a:gd name="T21" fmla="*/ 10 h 20"/>
                              <a:gd name="T22" fmla="*/ 370 w 509"/>
                              <a:gd name="T23" fmla="*/ 15 h 20"/>
                              <a:gd name="T24" fmla="*/ 410 w 509"/>
                              <a:gd name="T25" fmla="*/ 20 h 20"/>
                              <a:gd name="T26" fmla="*/ 445 w 509"/>
                              <a:gd name="T27" fmla="*/ 20 h 20"/>
                              <a:gd name="T28" fmla="*/ 490 w 509"/>
                              <a:gd name="T29" fmla="*/ 10 h 20"/>
                              <a:gd name="T30" fmla="*/ 509 w 509"/>
                              <a:gd name="T31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9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10"/>
                                </a:lnTo>
                                <a:lnTo>
                                  <a:pt x="70" y="20"/>
                                </a:lnTo>
                                <a:lnTo>
                                  <a:pt x="105" y="20"/>
                                </a:lnTo>
                                <a:lnTo>
                                  <a:pt x="145" y="20"/>
                                </a:lnTo>
                                <a:lnTo>
                                  <a:pt x="195" y="10"/>
                                </a:lnTo>
                                <a:lnTo>
                                  <a:pt x="260" y="0"/>
                                </a:lnTo>
                                <a:lnTo>
                                  <a:pt x="320" y="10"/>
                                </a:lnTo>
                                <a:lnTo>
                                  <a:pt x="370" y="15"/>
                                </a:lnTo>
                                <a:lnTo>
                                  <a:pt x="410" y="20"/>
                                </a:lnTo>
                                <a:lnTo>
                                  <a:pt x="445" y="20"/>
                                </a:lnTo>
                                <a:lnTo>
                                  <a:pt x="490" y="10"/>
                                </a:lnTo>
                                <a:lnTo>
                                  <a:pt x="50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Freeform 3780"/>
                        <wps:cNvSpPr>
                          <a:spLocks/>
                        </wps:cNvSpPr>
                        <wps:spPr bwMode="auto">
                          <a:xfrm>
                            <a:off x="3291" y="565"/>
                            <a:ext cx="509" cy="45"/>
                          </a:xfrm>
                          <a:custGeom>
                            <a:avLst/>
                            <a:gdLst>
                              <a:gd name="T0" fmla="*/ 0 w 509"/>
                              <a:gd name="T1" fmla="*/ 0 h 45"/>
                              <a:gd name="T2" fmla="*/ 0 w 509"/>
                              <a:gd name="T3" fmla="*/ 0 h 45"/>
                              <a:gd name="T4" fmla="*/ 40 w 509"/>
                              <a:gd name="T5" fmla="*/ 15 h 45"/>
                              <a:gd name="T6" fmla="*/ 90 w 509"/>
                              <a:gd name="T7" fmla="*/ 25 h 45"/>
                              <a:gd name="T8" fmla="*/ 155 w 509"/>
                              <a:gd name="T9" fmla="*/ 35 h 45"/>
                              <a:gd name="T10" fmla="*/ 230 w 509"/>
                              <a:gd name="T11" fmla="*/ 45 h 45"/>
                              <a:gd name="T12" fmla="*/ 315 w 509"/>
                              <a:gd name="T13" fmla="*/ 40 h 45"/>
                              <a:gd name="T14" fmla="*/ 365 w 509"/>
                              <a:gd name="T15" fmla="*/ 35 h 45"/>
                              <a:gd name="T16" fmla="*/ 410 w 509"/>
                              <a:gd name="T17" fmla="*/ 30 h 45"/>
                              <a:gd name="T18" fmla="*/ 460 w 509"/>
                              <a:gd name="T19" fmla="*/ 15 h 45"/>
                              <a:gd name="T20" fmla="*/ 509 w 509"/>
                              <a:gd name="T21" fmla="*/ 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09" h="4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15"/>
                                </a:lnTo>
                                <a:lnTo>
                                  <a:pt x="90" y="25"/>
                                </a:lnTo>
                                <a:lnTo>
                                  <a:pt x="155" y="35"/>
                                </a:lnTo>
                                <a:lnTo>
                                  <a:pt x="230" y="45"/>
                                </a:lnTo>
                                <a:lnTo>
                                  <a:pt x="315" y="40"/>
                                </a:lnTo>
                                <a:lnTo>
                                  <a:pt x="365" y="35"/>
                                </a:lnTo>
                                <a:lnTo>
                                  <a:pt x="410" y="30"/>
                                </a:lnTo>
                                <a:lnTo>
                                  <a:pt x="460" y="15"/>
                                </a:lnTo>
                                <a:lnTo>
                                  <a:pt x="50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Line 3781"/>
                        <wps:cNvCnPr/>
                        <wps:spPr bwMode="auto">
                          <a:xfrm>
                            <a:off x="3291" y="660"/>
                            <a:ext cx="514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Line 3782"/>
                        <wps:cNvCnPr/>
                        <wps:spPr bwMode="auto">
                          <a:xfrm>
                            <a:off x="3291" y="690"/>
                            <a:ext cx="514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Freeform 3783"/>
                        <wps:cNvSpPr>
                          <a:spLocks/>
                        </wps:cNvSpPr>
                        <wps:spPr bwMode="auto">
                          <a:xfrm>
                            <a:off x="4280" y="315"/>
                            <a:ext cx="50" cy="250"/>
                          </a:xfrm>
                          <a:custGeom>
                            <a:avLst/>
                            <a:gdLst>
                              <a:gd name="T0" fmla="*/ 40 w 50"/>
                              <a:gd name="T1" fmla="*/ 250 h 250"/>
                              <a:gd name="T2" fmla="*/ 40 w 50"/>
                              <a:gd name="T3" fmla="*/ 250 h 250"/>
                              <a:gd name="T4" fmla="*/ 25 w 50"/>
                              <a:gd name="T5" fmla="*/ 240 h 250"/>
                              <a:gd name="T6" fmla="*/ 15 w 50"/>
                              <a:gd name="T7" fmla="*/ 225 h 250"/>
                              <a:gd name="T8" fmla="*/ 5 w 50"/>
                              <a:gd name="T9" fmla="*/ 200 h 250"/>
                              <a:gd name="T10" fmla="*/ 5 w 50"/>
                              <a:gd name="T11" fmla="*/ 170 h 250"/>
                              <a:gd name="T12" fmla="*/ 5 w 50"/>
                              <a:gd name="T13" fmla="*/ 140 h 250"/>
                              <a:gd name="T14" fmla="*/ 15 w 50"/>
                              <a:gd name="T15" fmla="*/ 115 h 250"/>
                              <a:gd name="T16" fmla="*/ 25 w 50"/>
                              <a:gd name="T17" fmla="*/ 95 h 250"/>
                              <a:gd name="T18" fmla="*/ 45 w 50"/>
                              <a:gd name="T19" fmla="*/ 65 h 250"/>
                              <a:gd name="T20" fmla="*/ 45 w 50"/>
                              <a:gd name="T21" fmla="*/ 65 h 250"/>
                              <a:gd name="T22" fmla="*/ 50 w 50"/>
                              <a:gd name="T23" fmla="*/ 60 h 250"/>
                              <a:gd name="T24" fmla="*/ 45 w 50"/>
                              <a:gd name="T25" fmla="*/ 50 h 250"/>
                              <a:gd name="T26" fmla="*/ 30 w 50"/>
                              <a:gd name="T27" fmla="*/ 35 h 250"/>
                              <a:gd name="T28" fmla="*/ 0 w 50"/>
                              <a:gd name="T29" fmla="*/ 15 h 250"/>
                              <a:gd name="T30" fmla="*/ 45 w 50"/>
                              <a:gd name="T31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40" y="250"/>
                                </a:moveTo>
                                <a:lnTo>
                                  <a:pt x="40" y="250"/>
                                </a:lnTo>
                                <a:lnTo>
                                  <a:pt x="25" y="240"/>
                                </a:lnTo>
                                <a:lnTo>
                                  <a:pt x="15" y="225"/>
                                </a:lnTo>
                                <a:lnTo>
                                  <a:pt x="5" y="200"/>
                                </a:lnTo>
                                <a:lnTo>
                                  <a:pt x="5" y="170"/>
                                </a:lnTo>
                                <a:lnTo>
                                  <a:pt x="5" y="140"/>
                                </a:lnTo>
                                <a:lnTo>
                                  <a:pt x="15" y="115"/>
                                </a:lnTo>
                                <a:lnTo>
                                  <a:pt x="25" y="95"/>
                                </a:lnTo>
                                <a:lnTo>
                                  <a:pt x="45" y="65"/>
                                </a:lnTo>
                                <a:lnTo>
                                  <a:pt x="50" y="60"/>
                                </a:lnTo>
                                <a:lnTo>
                                  <a:pt x="45" y="50"/>
                                </a:lnTo>
                                <a:lnTo>
                                  <a:pt x="30" y="35"/>
                                </a:lnTo>
                                <a:lnTo>
                                  <a:pt x="0" y="15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Freeform 3784"/>
                        <wps:cNvSpPr>
                          <a:spLocks/>
                        </wps:cNvSpPr>
                        <wps:spPr bwMode="auto">
                          <a:xfrm>
                            <a:off x="3805" y="315"/>
                            <a:ext cx="50" cy="250"/>
                          </a:xfrm>
                          <a:custGeom>
                            <a:avLst/>
                            <a:gdLst>
                              <a:gd name="T0" fmla="*/ 5 w 50"/>
                              <a:gd name="T1" fmla="*/ 250 h 250"/>
                              <a:gd name="T2" fmla="*/ 5 w 50"/>
                              <a:gd name="T3" fmla="*/ 250 h 250"/>
                              <a:gd name="T4" fmla="*/ 30 w 50"/>
                              <a:gd name="T5" fmla="*/ 225 h 250"/>
                              <a:gd name="T6" fmla="*/ 40 w 50"/>
                              <a:gd name="T7" fmla="*/ 200 h 250"/>
                              <a:gd name="T8" fmla="*/ 45 w 50"/>
                              <a:gd name="T9" fmla="*/ 170 h 250"/>
                              <a:gd name="T10" fmla="*/ 40 w 50"/>
                              <a:gd name="T11" fmla="*/ 140 h 250"/>
                              <a:gd name="T12" fmla="*/ 35 w 50"/>
                              <a:gd name="T13" fmla="*/ 115 h 250"/>
                              <a:gd name="T14" fmla="*/ 25 w 50"/>
                              <a:gd name="T15" fmla="*/ 95 h 250"/>
                              <a:gd name="T16" fmla="*/ 5 w 50"/>
                              <a:gd name="T17" fmla="*/ 65 h 250"/>
                              <a:gd name="T18" fmla="*/ 5 w 50"/>
                              <a:gd name="T19" fmla="*/ 65 h 250"/>
                              <a:gd name="T20" fmla="*/ 0 w 50"/>
                              <a:gd name="T21" fmla="*/ 60 h 250"/>
                              <a:gd name="T22" fmla="*/ 5 w 50"/>
                              <a:gd name="T23" fmla="*/ 55 h 250"/>
                              <a:gd name="T24" fmla="*/ 20 w 50"/>
                              <a:gd name="T25" fmla="*/ 35 h 250"/>
                              <a:gd name="T26" fmla="*/ 50 w 50"/>
                              <a:gd name="T27" fmla="*/ 15 h 250"/>
                              <a:gd name="T28" fmla="*/ 0 w 50"/>
                              <a:gd name="T29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5" y="250"/>
                                </a:moveTo>
                                <a:lnTo>
                                  <a:pt x="5" y="250"/>
                                </a:lnTo>
                                <a:lnTo>
                                  <a:pt x="30" y="225"/>
                                </a:lnTo>
                                <a:lnTo>
                                  <a:pt x="40" y="200"/>
                                </a:lnTo>
                                <a:lnTo>
                                  <a:pt x="45" y="170"/>
                                </a:lnTo>
                                <a:lnTo>
                                  <a:pt x="40" y="140"/>
                                </a:lnTo>
                                <a:lnTo>
                                  <a:pt x="35" y="115"/>
                                </a:lnTo>
                                <a:lnTo>
                                  <a:pt x="25" y="95"/>
                                </a:lnTo>
                                <a:lnTo>
                                  <a:pt x="5" y="65"/>
                                </a:lnTo>
                                <a:lnTo>
                                  <a:pt x="0" y="60"/>
                                </a:lnTo>
                                <a:lnTo>
                                  <a:pt x="5" y="55"/>
                                </a:lnTo>
                                <a:lnTo>
                                  <a:pt x="20" y="35"/>
                                </a:lnTo>
                                <a:lnTo>
                                  <a:pt x="50" y="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Freeform 3785"/>
                        <wps:cNvSpPr>
                          <a:spLocks/>
                        </wps:cNvSpPr>
                        <wps:spPr bwMode="auto">
                          <a:xfrm>
                            <a:off x="3850" y="320"/>
                            <a:ext cx="435" cy="245"/>
                          </a:xfrm>
                          <a:custGeom>
                            <a:avLst/>
                            <a:gdLst>
                              <a:gd name="T0" fmla="*/ 220 w 435"/>
                              <a:gd name="T1" fmla="*/ 245 h 245"/>
                              <a:gd name="T2" fmla="*/ 220 w 435"/>
                              <a:gd name="T3" fmla="*/ 245 h 245"/>
                              <a:gd name="T4" fmla="*/ 300 w 435"/>
                              <a:gd name="T5" fmla="*/ 240 h 245"/>
                              <a:gd name="T6" fmla="*/ 340 w 435"/>
                              <a:gd name="T7" fmla="*/ 235 h 245"/>
                              <a:gd name="T8" fmla="*/ 370 w 435"/>
                              <a:gd name="T9" fmla="*/ 230 h 245"/>
                              <a:gd name="T10" fmla="*/ 395 w 435"/>
                              <a:gd name="T11" fmla="*/ 215 h 245"/>
                              <a:gd name="T12" fmla="*/ 415 w 435"/>
                              <a:gd name="T13" fmla="*/ 200 h 245"/>
                              <a:gd name="T14" fmla="*/ 430 w 435"/>
                              <a:gd name="T15" fmla="*/ 180 h 245"/>
                              <a:gd name="T16" fmla="*/ 435 w 435"/>
                              <a:gd name="T17" fmla="*/ 150 h 245"/>
                              <a:gd name="T18" fmla="*/ 435 w 435"/>
                              <a:gd name="T19" fmla="*/ 150 h 245"/>
                              <a:gd name="T20" fmla="*/ 430 w 435"/>
                              <a:gd name="T21" fmla="*/ 120 h 245"/>
                              <a:gd name="T22" fmla="*/ 420 w 435"/>
                              <a:gd name="T23" fmla="*/ 95 h 245"/>
                              <a:gd name="T24" fmla="*/ 400 w 435"/>
                              <a:gd name="T25" fmla="*/ 70 h 245"/>
                              <a:gd name="T26" fmla="*/ 375 w 435"/>
                              <a:gd name="T27" fmla="*/ 45 h 245"/>
                              <a:gd name="T28" fmla="*/ 340 w 435"/>
                              <a:gd name="T29" fmla="*/ 25 h 245"/>
                              <a:gd name="T30" fmla="*/ 305 w 435"/>
                              <a:gd name="T31" fmla="*/ 15 h 245"/>
                              <a:gd name="T32" fmla="*/ 260 w 435"/>
                              <a:gd name="T33" fmla="*/ 5 h 245"/>
                              <a:gd name="T34" fmla="*/ 220 w 435"/>
                              <a:gd name="T35" fmla="*/ 0 h 245"/>
                              <a:gd name="T36" fmla="*/ 220 w 435"/>
                              <a:gd name="T37" fmla="*/ 0 h 245"/>
                              <a:gd name="T38" fmla="*/ 175 w 435"/>
                              <a:gd name="T39" fmla="*/ 5 h 245"/>
                              <a:gd name="T40" fmla="*/ 135 w 435"/>
                              <a:gd name="T41" fmla="*/ 15 h 245"/>
                              <a:gd name="T42" fmla="*/ 95 w 435"/>
                              <a:gd name="T43" fmla="*/ 25 h 245"/>
                              <a:gd name="T44" fmla="*/ 65 w 435"/>
                              <a:gd name="T45" fmla="*/ 45 h 245"/>
                              <a:gd name="T46" fmla="*/ 40 w 435"/>
                              <a:gd name="T47" fmla="*/ 70 h 245"/>
                              <a:gd name="T48" fmla="*/ 20 w 435"/>
                              <a:gd name="T49" fmla="*/ 95 h 245"/>
                              <a:gd name="T50" fmla="*/ 5 w 435"/>
                              <a:gd name="T51" fmla="*/ 120 h 245"/>
                              <a:gd name="T52" fmla="*/ 0 w 435"/>
                              <a:gd name="T53" fmla="*/ 150 h 245"/>
                              <a:gd name="T54" fmla="*/ 0 w 435"/>
                              <a:gd name="T55" fmla="*/ 150 h 245"/>
                              <a:gd name="T56" fmla="*/ 5 w 435"/>
                              <a:gd name="T57" fmla="*/ 180 h 245"/>
                              <a:gd name="T58" fmla="*/ 15 w 435"/>
                              <a:gd name="T59" fmla="*/ 200 h 245"/>
                              <a:gd name="T60" fmla="*/ 35 w 435"/>
                              <a:gd name="T61" fmla="*/ 215 h 245"/>
                              <a:gd name="T62" fmla="*/ 65 w 435"/>
                              <a:gd name="T63" fmla="*/ 230 h 245"/>
                              <a:gd name="T64" fmla="*/ 95 w 435"/>
                              <a:gd name="T65" fmla="*/ 235 h 245"/>
                              <a:gd name="T66" fmla="*/ 135 w 435"/>
                              <a:gd name="T67" fmla="*/ 240 h 245"/>
                              <a:gd name="T68" fmla="*/ 220 w 435"/>
                              <a:gd name="T69" fmla="*/ 245 h 245"/>
                              <a:gd name="T70" fmla="*/ 220 w 435"/>
                              <a:gd name="T71" fmla="*/ 245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5" h="245">
                                <a:moveTo>
                                  <a:pt x="220" y="245"/>
                                </a:moveTo>
                                <a:lnTo>
                                  <a:pt x="220" y="245"/>
                                </a:lnTo>
                                <a:lnTo>
                                  <a:pt x="300" y="240"/>
                                </a:lnTo>
                                <a:lnTo>
                                  <a:pt x="340" y="235"/>
                                </a:lnTo>
                                <a:lnTo>
                                  <a:pt x="370" y="230"/>
                                </a:lnTo>
                                <a:lnTo>
                                  <a:pt x="395" y="215"/>
                                </a:lnTo>
                                <a:lnTo>
                                  <a:pt x="415" y="200"/>
                                </a:lnTo>
                                <a:lnTo>
                                  <a:pt x="430" y="180"/>
                                </a:lnTo>
                                <a:lnTo>
                                  <a:pt x="435" y="150"/>
                                </a:lnTo>
                                <a:lnTo>
                                  <a:pt x="430" y="120"/>
                                </a:lnTo>
                                <a:lnTo>
                                  <a:pt x="420" y="95"/>
                                </a:lnTo>
                                <a:lnTo>
                                  <a:pt x="400" y="70"/>
                                </a:lnTo>
                                <a:lnTo>
                                  <a:pt x="375" y="45"/>
                                </a:lnTo>
                                <a:lnTo>
                                  <a:pt x="340" y="25"/>
                                </a:lnTo>
                                <a:lnTo>
                                  <a:pt x="305" y="15"/>
                                </a:lnTo>
                                <a:lnTo>
                                  <a:pt x="260" y="5"/>
                                </a:lnTo>
                                <a:lnTo>
                                  <a:pt x="220" y="0"/>
                                </a:lnTo>
                                <a:lnTo>
                                  <a:pt x="175" y="5"/>
                                </a:lnTo>
                                <a:lnTo>
                                  <a:pt x="135" y="15"/>
                                </a:lnTo>
                                <a:lnTo>
                                  <a:pt x="95" y="25"/>
                                </a:lnTo>
                                <a:lnTo>
                                  <a:pt x="65" y="45"/>
                                </a:lnTo>
                                <a:lnTo>
                                  <a:pt x="40" y="70"/>
                                </a:lnTo>
                                <a:lnTo>
                                  <a:pt x="20" y="95"/>
                                </a:lnTo>
                                <a:lnTo>
                                  <a:pt x="5" y="120"/>
                                </a:lnTo>
                                <a:lnTo>
                                  <a:pt x="0" y="150"/>
                                </a:lnTo>
                                <a:lnTo>
                                  <a:pt x="5" y="180"/>
                                </a:lnTo>
                                <a:lnTo>
                                  <a:pt x="15" y="200"/>
                                </a:lnTo>
                                <a:lnTo>
                                  <a:pt x="35" y="215"/>
                                </a:lnTo>
                                <a:lnTo>
                                  <a:pt x="65" y="230"/>
                                </a:lnTo>
                                <a:lnTo>
                                  <a:pt x="95" y="235"/>
                                </a:lnTo>
                                <a:lnTo>
                                  <a:pt x="135" y="240"/>
                                </a:lnTo>
                                <a:lnTo>
                                  <a:pt x="22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Freeform 3786"/>
                        <wps:cNvSpPr>
                          <a:spLocks/>
                        </wps:cNvSpPr>
                        <wps:spPr bwMode="auto">
                          <a:xfrm>
                            <a:off x="3920" y="370"/>
                            <a:ext cx="295" cy="195"/>
                          </a:xfrm>
                          <a:custGeom>
                            <a:avLst/>
                            <a:gdLst>
                              <a:gd name="T0" fmla="*/ 150 w 295"/>
                              <a:gd name="T1" fmla="*/ 195 h 195"/>
                              <a:gd name="T2" fmla="*/ 150 w 295"/>
                              <a:gd name="T3" fmla="*/ 195 h 195"/>
                              <a:gd name="T4" fmla="*/ 175 w 295"/>
                              <a:gd name="T5" fmla="*/ 195 h 195"/>
                              <a:gd name="T6" fmla="*/ 205 w 295"/>
                              <a:gd name="T7" fmla="*/ 190 h 195"/>
                              <a:gd name="T8" fmla="*/ 230 w 295"/>
                              <a:gd name="T9" fmla="*/ 180 h 195"/>
                              <a:gd name="T10" fmla="*/ 250 w 295"/>
                              <a:gd name="T11" fmla="*/ 170 h 195"/>
                              <a:gd name="T12" fmla="*/ 270 w 295"/>
                              <a:gd name="T13" fmla="*/ 155 h 195"/>
                              <a:gd name="T14" fmla="*/ 285 w 295"/>
                              <a:gd name="T15" fmla="*/ 140 h 195"/>
                              <a:gd name="T16" fmla="*/ 295 w 295"/>
                              <a:gd name="T17" fmla="*/ 120 h 195"/>
                              <a:gd name="T18" fmla="*/ 295 w 295"/>
                              <a:gd name="T19" fmla="*/ 100 h 195"/>
                              <a:gd name="T20" fmla="*/ 295 w 295"/>
                              <a:gd name="T21" fmla="*/ 100 h 195"/>
                              <a:gd name="T22" fmla="*/ 295 w 295"/>
                              <a:gd name="T23" fmla="*/ 80 h 195"/>
                              <a:gd name="T24" fmla="*/ 285 w 295"/>
                              <a:gd name="T25" fmla="*/ 60 h 195"/>
                              <a:gd name="T26" fmla="*/ 275 w 295"/>
                              <a:gd name="T27" fmla="*/ 45 h 195"/>
                              <a:gd name="T28" fmla="*/ 255 w 295"/>
                              <a:gd name="T29" fmla="*/ 30 h 195"/>
                              <a:gd name="T30" fmla="*/ 230 w 295"/>
                              <a:gd name="T31" fmla="*/ 15 h 195"/>
                              <a:gd name="T32" fmla="*/ 205 w 295"/>
                              <a:gd name="T33" fmla="*/ 5 h 195"/>
                              <a:gd name="T34" fmla="*/ 180 w 295"/>
                              <a:gd name="T35" fmla="*/ 0 h 195"/>
                              <a:gd name="T36" fmla="*/ 150 w 295"/>
                              <a:gd name="T37" fmla="*/ 0 h 195"/>
                              <a:gd name="T38" fmla="*/ 150 w 295"/>
                              <a:gd name="T39" fmla="*/ 0 h 195"/>
                              <a:gd name="T40" fmla="*/ 115 w 295"/>
                              <a:gd name="T41" fmla="*/ 0 h 195"/>
                              <a:gd name="T42" fmla="*/ 90 w 295"/>
                              <a:gd name="T43" fmla="*/ 5 h 195"/>
                              <a:gd name="T44" fmla="*/ 65 w 295"/>
                              <a:gd name="T45" fmla="*/ 15 h 195"/>
                              <a:gd name="T46" fmla="*/ 40 w 295"/>
                              <a:gd name="T47" fmla="*/ 30 h 195"/>
                              <a:gd name="T48" fmla="*/ 25 w 295"/>
                              <a:gd name="T49" fmla="*/ 45 h 195"/>
                              <a:gd name="T50" fmla="*/ 10 w 295"/>
                              <a:gd name="T51" fmla="*/ 60 h 195"/>
                              <a:gd name="T52" fmla="*/ 0 w 295"/>
                              <a:gd name="T53" fmla="*/ 80 h 195"/>
                              <a:gd name="T54" fmla="*/ 0 w 295"/>
                              <a:gd name="T55" fmla="*/ 100 h 195"/>
                              <a:gd name="T56" fmla="*/ 0 w 295"/>
                              <a:gd name="T57" fmla="*/ 100 h 195"/>
                              <a:gd name="T58" fmla="*/ 0 w 295"/>
                              <a:gd name="T59" fmla="*/ 120 h 195"/>
                              <a:gd name="T60" fmla="*/ 10 w 295"/>
                              <a:gd name="T61" fmla="*/ 140 h 195"/>
                              <a:gd name="T62" fmla="*/ 25 w 295"/>
                              <a:gd name="T63" fmla="*/ 155 h 195"/>
                              <a:gd name="T64" fmla="*/ 40 w 295"/>
                              <a:gd name="T65" fmla="*/ 170 h 195"/>
                              <a:gd name="T66" fmla="*/ 65 w 295"/>
                              <a:gd name="T67" fmla="*/ 180 h 195"/>
                              <a:gd name="T68" fmla="*/ 90 w 295"/>
                              <a:gd name="T69" fmla="*/ 190 h 195"/>
                              <a:gd name="T70" fmla="*/ 115 w 295"/>
                              <a:gd name="T71" fmla="*/ 195 h 195"/>
                              <a:gd name="T72" fmla="*/ 150 w 295"/>
                              <a:gd name="T73" fmla="*/ 195 h 195"/>
                              <a:gd name="T74" fmla="*/ 150 w 295"/>
                              <a:gd name="T75" fmla="*/ 195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295" h="195">
                                <a:moveTo>
                                  <a:pt x="150" y="195"/>
                                </a:moveTo>
                                <a:lnTo>
                                  <a:pt x="150" y="195"/>
                                </a:lnTo>
                                <a:lnTo>
                                  <a:pt x="175" y="195"/>
                                </a:lnTo>
                                <a:lnTo>
                                  <a:pt x="205" y="190"/>
                                </a:lnTo>
                                <a:lnTo>
                                  <a:pt x="230" y="180"/>
                                </a:lnTo>
                                <a:lnTo>
                                  <a:pt x="250" y="170"/>
                                </a:lnTo>
                                <a:lnTo>
                                  <a:pt x="270" y="155"/>
                                </a:lnTo>
                                <a:lnTo>
                                  <a:pt x="285" y="140"/>
                                </a:lnTo>
                                <a:lnTo>
                                  <a:pt x="295" y="120"/>
                                </a:lnTo>
                                <a:lnTo>
                                  <a:pt x="295" y="100"/>
                                </a:lnTo>
                                <a:lnTo>
                                  <a:pt x="295" y="80"/>
                                </a:lnTo>
                                <a:lnTo>
                                  <a:pt x="285" y="60"/>
                                </a:lnTo>
                                <a:lnTo>
                                  <a:pt x="275" y="45"/>
                                </a:lnTo>
                                <a:lnTo>
                                  <a:pt x="255" y="30"/>
                                </a:lnTo>
                                <a:lnTo>
                                  <a:pt x="230" y="15"/>
                                </a:lnTo>
                                <a:lnTo>
                                  <a:pt x="205" y="5"/>
                                </a:lnTo>
                                <a:lnTo>
                                  <a:pt x="180" y="0"/>
                                </a:lnTo>
                                <a:lnTo>
                                  <a:pt x="150" y="0"/>
                                </a:lnTo>
                                <a:lnTo>
                                  <a:pt x="115" y="0"/>
                                </a:lnTo>
                                <a:lnTo>
                                  <a:pt x="90" y="5"/>
                                </a:lnTo>
                                <a:lnTo>
                                  <a:pt x="65" y="15"/>
                                </a:lnTo>
                                <a:lnTo>
                                  <a:pt x="40" y="30"/>
                                </a:lnTo>
                                <a:lnTo>
                                  <a:pt x="25" y="45"/>
                                </a:lnTo>
                                <a:lnTo>
                                  <a:pt x="10" y="60"/>
                                </a:lnTo>
                                <a:lnTo>
                                  <a:pt x="0" y="80"/>
                                </a:lnTo>
                                <a:lnTo>
                                  <a:pt x="0" y="100"/>
                                </a:lnTo>
                                <a:lnTo>
                                  <a:pt x="0" y="120"/>
                                </a:lnTo>
                                <a:lnTo>
                                  <a:pt x="10" y="140"/>
                                </a:lnTo>
                                <a:lnTo>
                                  <a:pt x="25" y="155"/>
                                </a:lnTo>
                                <a:lnTo>
                                  <a:pt x="40" y="170"/>
                                </a:lnTo>
                                <a:lnTo>
                                  <a:pt x="65" y="180"/>
                                </a:lnTo>
                                <a:lnTo>
                                  <a:pt x="90" y="190"/>
                                </a:lnTo>
                                <a:lnTo>
                                  <a:pt x="115" y="195"/>
                                </a:lnTo>
                                <a:lnTo>
                                  <a:pt x="150" y="1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Freeform 3787"/>
                        <wps:cNvSpPr>
                          <a:spLocks/>
                        </wps:cNvSpPr>
                        <wps:spPr bwMode="auto">
                          <a:xfrm>
                            <a:off x="3965" y="400"/>
                            <a:ext cx="205" cy="165"/>
                          </a:xfrm>
                          <a:custGeom>
                            <a:avLst/>
                            <a:gdLst>
                              <a:gd name="T0" fmla="*/ 105 w 205"/>
                              <a:gd name="T1" fmla="*/ 165 h 165"/>
                              <a:gd name="T2" fmla="*/ 105 w 205"/>
                              <a:gd name="T3" fmla="*/ 165 h 165"/>
                              <a:gd name="T4" fmla="*/ 125 w 205"/>
                              <a:gd name="T5" fmla="*/ 160 h 165"/>
                              <a:gd name="T6" fmla="*/ 145 w 205"/>
                              <a:gd name="T7" fmla="*/ 155 h 165"/>
                              <a:gd name="T8" fmla="*/ 160 w 205"/>
                              <a:gd name="T9" fmla="*/ 145 h 165"/>
                              <a:gd name="T10" fmla="*/ 175 w 205"/>
                              <a:gd name="T11" fmla="*/ 135 h 165"/>
                              <a:gd name="T12" fmla="*/ 190 w 205"/>
                              <a:gd name="T13" fmla="*/ 120 h 165"/>
                              <a:gd name="T14" fmla="*/ 200 w 205"/>
                              <a:gd name="T15" fmla="*/ 100 h 165"/>
                              <a:gd name="T16" fmla="*/ 205 w 205"/>
                              <a:gd name="T17" fmla="*/ 85 h 165"/>
                              <a:gd name="T18" fmla="*/ 205 w 205"/>
                              <a:gd name="T19" fmla="*/ 70 h 165"/>
                              <a:gd name="T20" fmla="*/ 205 w 205"/>
                              <a:gd name="T21" fmla="*/ 70 h 165"/>
                              <a:gd name="T22" fmla="*/ 205 w 205"/>
                              <a:gd name="T23" fmla="*/ 55 h 165"/>
                              <a:gd name="T24" fmla="*/ 200 w 205"/>
                              <a:gd name="T25" fmla="*/ 45 h 165"/>
                              <a:gd name="T26" fmla="*/ 190 w 205"/>
                              <a:gd name="T27" fmla="*/ 30 h 165"/>
                              <a:gd name="T28" fmla="*/ 175 w 205"/>
                              <a:gd name="T29" fmla="*/ 20 h 165"/>
                              <a:gd name="T30" fmla="*/ 145 w 205"/>
                              <a:gd name="T31" fmla="*/ 5 h 165"/>
                              <a:gd name="T32" fmla="*/ 105 w 205"/>
                              <a:gd name="T33" fmla="*/ 0 h 165"/>
                              <a:gd name="T34" fmla="*/ 105 w 205"/>
                              <a:gd name="T35" fmla="*/ 0 h 165"/>
                              <a:gd name="T36" fmla="*/ 60 w 205"/>
                              <a:gd name="T37" fmla="*/ 5 h 165"/>
                              <a:gd name="T38" fmla="*/ 30 w 205"/>
                              <a:gd name="T39" fmla="*/ 20 h 165"/>
                              <a:gd name="T40" fmla="*/ 15 w 205"/>
                              <a:gd name="T41" fmla="*/ 30 h 165"/>
                              <a:gd name="T42" fmla="*/ 5 w 205"/>
                              <a:gd name="T43" fmla="*/ 45 h 165"/>
                              <a:gd name="T44" fmla="*/ 0 w 205"/>
                              <a:gd name="T45" fmla="*/ 55 h 165"/>
                              <a:gd name="T46" fmla="*/ 0 w 205"/>
                              <a:gd name="T47" fmla="*/ 70 h 165"/>
                              <a:gd name="T48" fmla="*/ 0 w 205"/>
                              <a:gd name="T49" fmla="*/ 70 h 165"/>
                              <a:gd name="T50" fmla="*/ 0 w 205"/>
                              <a:gd name="T51" fmla="*/ 85 h 165"/>
                              <a:gd name="T52" fmla="*/ 5 w 205"/>
                              <a:gd name="T53" fmla="*/ 100 h 165"/>
                              <a:gd name="T54" fmla="*/ 15 w 205"/>
                              <a:gd name="T55" fmla="*/ 120 h 165"/>
                              <a:gd name="T56" fmla="*/ 30 w 205"/>
                              <a:gd name="T57" fmla="*/ 135 h 165"/>
                              <a:gd name="T58" fmla="*/ 45 w 205"/>
                              <a:gd name="T59" fmla="*/ 145 h 165"/>
                              <a:gd name="T60" fmla="*/ 60 w 205"/>
                              <a:gd name="T61" fmla="*/ 155 h 165"/>
                              <a:gd name="T62" fmla="*/ 80 w 205"/>
                              <a:gd name="T63" fmla="*/ 160 h 165"/>
                              <a:gd name="T64" fmla="*/ 105 w 205"/>
                              <a:gd name="T65" fmla="*/ 165 h 165"/>
                              <a:gd name="T66" fmla="*/ 105 w 205"/>
                              <a:gd name="T67" fmla="*/ 165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05" h="165">
                                <a:moveTo>
                                  <a:pt x="105" y="165"/>
                                </a:moveTo>
                                <a:lnTo>
                                  <a:pt x="105" y="165"/>
                                </a:lnTo>
                                <a:lnTo>
                                  <a:pt x="125" y="160"/>
                                </a:lnTo>
                                <a:lnTo>
                                  <a:pt x="145" y="155"/>
                                </a:lnTo>
                                <a:lnTo>
                                  <a:pt x="160" y="145"/>
                                </a:lnTo>
                                <a:lnTo>
                                  <a:pt x="175" y="135"/>
                                </a:lnTo>
                                <a:lnTo>
                                  <a:pt x="190" y="120"/>
                                </a:lnTo>
                                <a:lnTo>
                                  <a:pt x="200" y="100"/>
                                </a:lnTo>
                                <a:lnTo>
                                  <a:pt x="205" y="85"/>
                                </a:lnTo>
                                <a:lnTo>
                                  <a:pt x="205" y="70"/>
                                </a:lnTo>
                                <a:lnTo>
                                  <a:pt x="205" y="55"/>
                                </a:lnTo>
                                <a:lnTo>
                                  <a:pt x="200" y="45"/>
                                </a:lnTo>
                                <a:lnTo>
                                  <a:pt x="190" y="30"/>
                                </a:lnTo>
                                <a:lnTo>
                                  <a:pt x="175" y="20"/>
                                </a:lnTo>
                                <a:lnTo>
                                  <a:pt x="145" y="5"/>
                                </a:lnTo>
                                <a:lnTo>
                                  <a:pt x="105" y="0"/>
                                </a:lnTo>
                                <a:lnTo>
                                  <a:pt x="60" y="5"/>
                                </a:lnTo>
                                <a:lnTo>
                                  <a:pt x="30" y="20"/>
                                </a:lnTo>
                                <a:lnTo>
                                  <a:pt x="15" y="30"/>
                                </a:lnTo>
                                <a:lnTo>
                                  <a:pt x="5" y="45"/>
                                </a:lnTo>
                                <a:lnTo>
                                  <a:pt x="0" y="55"/>
                                </a:lnTo>
                                <a:lnTo>
                                  <a:pt x="0" y="70"/>
                                </a:lnTo>
                                <a:lnTo>
                                  <a:pt x="0" y="85"/>
                                </a:lnTo>
                                <a:lnTo>
                                  <a:pt x="5" y="100"/>
                                </a:lnTo>
                                <a:lnTo>
                                  <a:pt x="15" y="120"/>
                                </a:lnTo>
                                <a:lnTo>
                                  <a:pt x="30" y="135"/>
                                </a:lnTo>
                                <a:lnTo>
                                  <a:pt x="45" y="145"/>
                                </a:lnTo>
                                <a:lnTo>
                                  <a:pt x="60" y="155"/>
                                </a:lnTo>
                                <a:lnTo>
                                  <a:pt x="80" y="160"/>
                                </a:lnTo>
                                <a:lnTo>
                                  <a:pt x="105" y="1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Freeform 3788"/>
                        <wps:cNvSpPr>
                          <a:spLocks/>
                        </wps:cNvSpPr>
                        <wps:spPr bwMode="auto">
                          <a:xfrm>
                            <a:off x="3995" y="420"/>
                            <a:ext cx="145" cy="145"/>
                          </a:xfrm>
                          <a:custGeom>
                            <a:avLst/>
                            <a:gdLst>
                              <a:gd name="T0" fmla="*/ 75 w 145"/>
                              <a:gd name="T1" fmla="*/ 145 h 145"/>
                              <a:gd name="T2" fmla="*/ 75 w 145"/>
                              <a:gd name="T3" fmla="*/ 145 h 145"/>
                              <a:gd name="T4" fmla="*/ 85 w 145"/>
                              <a:gd name="T5" fmla="*/ 140 h 145"/>
                              <a:gd name="T6" fmla="*/ 100 w 145"/>
                              <a:gd name="T7" fmla="*/ 135 h 145"/>
                              <a:gd name="T8" fmla="*/ 115 w 145"/>
                              <a:gd name="T9" fmla="*/ 120 h 145"/>
                              <a:gd name="T10" fmla="*/ 125 w 145"/>
                              <a:gd name="T11" fmla="*/ 110 h 145"/>
                              <a:gd name="T12" fmla="*/ 140 w 145"/>
                              <a:gd name="T13" fmla="*/ 75 h 145"/>
                              <a:gd name="T14" fmla="*/ 145 w 145"/>
                              <a:gd name="T15" fmla="*/ 50 h 145"/>
                              <a:gd name="T16" fmla="*/ 145 w 145"/>
                              <a:gd name="T17" fmla="*/ 50 h 145"/>
                              <a:gd name="T18" fmla="*/ 145 w 145"/>
                              <a:gd name="T19" fmla="*/ 40 h 145"/>
                              <a:gd name="T20" fmla="*/ 140 w 145"/>
                              <a:gd name="T21" fmla="*/ 30 h 145"/>
                              <a:gd name="T22" fmla="*/ 125 w 145"/>
                              <a:gd name="T23" fmla="*/ 15 h 145"/>
                              <a:gd name="T24" fmla="*/ 100 w 145"/>
                              <a:gd name="T25" fmla="*/ 5 h 145"/>
                              <a:gd name="T26" fmla="*/ 75 w 145"/>
                              <a:gd name="T27" fmla="*/ 0 h 145"/>
                              <a:gd name="T28" fmla="*/ 75 w 145"/>
                              <a:gd name="T29" fmla="*/ 0 h 145"/>
                              <a:gd name="T30" fmla="*/ 45 w 145"/>
                              <a:gd name="T31" fmla="*/ 5 h 145"/>
                              <a:gd name="T32" fmla="*/ 20 w 145"/>
                              <a:gd name="T33" fmla="*/ 15 h 145"/>
                              <a:gd name="T34" fmla="*/ 5 w 145"/>
                              <a:gd name="T35" fmla="*/ 30 h 145"/>
                              <a:gd name="T36" fmla="*/ 0 w 145"/>
                              <a:gd name="T37" fmla="*/ 50 h 145"/>
                              <a:gd name="T38" fmla="*/ 0 w 145"/>
                              <a:gd name="T39" fmla="*/ 50 h 145"/>
                              <a:gd name="T40" fmla="*/ 5 w 145"/>
                              <a:gd name="T41" fmla="*/ 75 h 145"/>
                              <a:gd name="T42" fmla="*/ 20 w 145"/>
                              <a:gd name="T43" fmla="*/ 105 h 145"/>
                              <a:gd name="T44" fmla="*/ 30 w 145"/>
                              <a:gd name="T45" fmla="*/ 120 h 145"/>
                              <a:gd name="T46" fmla="*/ 40 w 145"/>
                              <a:gd name="T47" fmla="*/ 135 h 145"/>
                              <a:gd name="T48" fmla="*/ 55 w 145"/>
                              <a:gd name="T49" fmla="*/ 140 h 145"/>
                              <a:gd name="T50" fmla="*/ 75 w 145"/>
                              <a:gd name="T51" fmla="*/ 145 h 145"/>
                              <a:gd name="T52" fmla="*/ 75 w 145"/>
                              <a:gd name="T53" fmla="*/ 14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75" y="145"/>
                                </a:moveTo>
                                <a:lnTo>
                                  <a:pt x="75" y="145"/>
                                </a:lnTo>
                                <a:lnTo>
                                  <a:pt x="85" y="140"/>
                                </a:lnTo>
                                <a:lnTo>
                                  <a:pt x="100" y="135"/>
                                </a:lnTo>
                                <a:lnTo>
                                  <a:pt x="115" y="120"/>
                                </a:lnTo>
                                <a:lnTo>
                                  <a:pt x="125" y="110"/>
                                </a:lnTo>
                                <a:lnTo>
                                  <a:pt x="140" y="75"/>
                                </a:lnTo>
                                <a:lnTo>
                                  <a:pt x="145" y="50"/>
                                </a:lnTo>
                                <a:lnTo>
                                  <a:pt x="145" y="40"/>
                                </a:lnTo>
                                <a:lnTo>
                                  <a:pt x="140" y="30"/>
                                </a:lnTo>
                                <a:lnTo>
                                  <a:pt x="125" y="15"/>
                                </a:lnTo>
                                <a:lnTo>
                                  <a:pt x="100" y="5"/>
                                </a:lnTo>
                                <a:lnTo>
                                  <a:pt x="75" y="0"/>
                                </a:lnTo>
                                <a:lnTo>
                                  <a:pt x="45" y="5"/>
                                </a:lnTo>
                                <a:lnTo>
                                  <a:pt x="20" y="15"/>
                                </a:lnTo>
                                <a:lnTo>
                                  <a:pt x="5" y="30"/>
                                </a:lnTo>
                                <a:lnTo>
                                  <a:pt x="0" y="50"/>
                                </a:lnTo>
                                <a:lnTo>
                                  <a:pt x="5" y="75"/>
                                </a:lnTo>
                                <a:lnTo>
                                  <a:pt x="20" y="105"/>
                                </a:lnTo>
                                <a:lnTo>
                                  <a:pt x="30" y="120"/>
                                </a:lnTo>
                                <a:lnTo>
                                  <a:pt x="40" y="135"/>
                                </a:lnTo>
                                <a:lnTo>
                                  <a:pt x="55" y="140"/>
                                </a:lnTo>
                                <a:lnTo>
                                  <a:pt x="75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Freeform 3789"/>
                        <wps:cNvSpPr>
                          <a:spLocks/>
                        </wps:cNvSpPr>
                        <wps:spPr bwMode="auto">
                          <a:xfrm>
                            <a:off x="3810" y="565"/>
                            <a:ext cx="510" cy="20"/>
                          </a:xfrm>
                          <a:custGeom>
                            <a:avLst/>
                            <a:gdLst>
                              <a:gd name="T0" fmla="*/ 0 w 510"/>
                              <a:gd name="T1" fmla="*/ 0 h 20"/>
                              <a:gd name="T2" fmla="*/ 0 w 510"/>
                              <a:gd name="T3" fmla="*/ 0 h 20"/>
                              <a:gd name="T4" fmla="*/ 25 w 510"/>
                              <a:gd name="T5" fmla="*/ 10 h 20"/>
                              <a:gd name="T6" fmla="*/ 70 w 510"/>
                              <a:gd name="T7" fmla="*/ 20 h 20"/>
                              <a:gd name="T8" fmla="*/ 105 w 510"/>
                              <a:gd name="T9" fmla="*/ 20 h 20"/>
                              <a:gd name="T10" fmla="*/ 145 w 510"/>
                              <a:gd name="T11" fmla="*/ 20 h 20"/>
                              <a:gd name="T12" fmla="*/ 195 w 510"/>
                              <a:gd name="T13" fmla="*/ 10 h 20"/>
                              <a:gd name="T14" fmla="*/ 255 w 510"/>
                              <a:gd name="T15" fmla="*/ 0 h 20"/>
                              <a:gd name="T16" fmla="*/ 255 w 510"/>
                              <a:gd name="T17" fmla="*/ 0 h 20"/>
                              <a:gd name="T18" fmla="*/ 255 w 510"/>
                              <a:gd name="T19" fmla="*/ 0 h 20"/>
                              <a:gd name="T20" fmla="*/ 320 w 510"/>
                              <a:gd name="T21" fmla="*/ 10 h 20"/>
                              <a:gd name="T22" fmla="*/ 370 w 510"/>
                              <a:gd name="T23" fmla="*/ 15 h 20"/>
                              <a:gd name="T24" fmla="*/ 410 w 510"/>
                              <a:gd name="T25" fmla="*/ 20 h 20"/>
                              <a:gd name="T26" fmla="*/ 445 w 510"/>
                              <a:gd name="T27" fmla="*/ 20 h 20"/>
                              <a:gd name="T28" fmla="*/ 490 w 510"/>
                              <a:gd name="T29" fmla="*/ 10 h 20"/>
                              <a:gd name="T30" fmla="*/ 510 w 510"/>
                              <a:gd name="T31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1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10"/>
                                </a:lnTo>
                                <a:lnTo>
                                  <a:pt x="70" y="20"/>
                                </a:lnTo>
                                <a:lnTo>
                                  <a:pt x="105" y="20"/>
                                </a:lnTo>
                                <a:lnTo>
                                  <a:pt x="145" y="20"/>
                                </a:lnTo>
                                <a:lnTo>
                                  <a:pt x="195" y="10"/>
                                </a:lnTo>
                                <a:lnTo>
                                  <a:pt x="255" y="0"/>
                                </a:lnTo>
                                <a:lnTo>
                                  <a:pt x="320" y="10"/>
                                </a:lnTo>
                                <a:lnTo>
                                  <a:pt x="370" y="15"/>
                                </a:lnTo>
                                <a:lnTo>
                                  <a:pt x="410" y="20"/>
                                </a:lnTo>
                                <a:lnTo>
                                  <a:pt x="445" y="20"/>
                                </a:lnTo>
                                <a:lnTo>
                                  <a:pt x="490" y="10"/>
                                </a:lnTo>
                                <a:lnTo>
                                  <a:pt x="51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Freeform 3790"/>
                        <wps:cNvSpPr>
                          <a:spLocks/>
                        </wps:cNvSpPr>
                        <wps:spPr bwMode="auto">
                          <a:xfrm>
                            <a:off x="3810" y="565"/>
                            <a:ext cx="510" cy="45"/>
                          </a:xfrm>
                          <a:custGeom>
                            <a:avLst/>
                            <a:gdLst>
                              <a:gd name="T0" fmla="*/ 0 w 510"/>
                              <a:gd name="T1" fmla="*/ 0 h 45"/>
                              <a:gd name="T2" fmla="*/ 0 w 510"/>
                              <a:gd name="T3" fmla="*/ 0 h 45"/>
                              <a:gd name="T4" fmla="*/ 40 w 510"/>
                              <a:gd name="T5" fmla="*/ 15 h 45"/>
                              <a:gd name="T6" fmla="*/ 90 w 510"/>
                              <a:gd name="T7" fmla="*/ 25 h 45"/>
                              <a:gd name="T8" fmla="*/ 155 w 510"/>
                              <a:gd name="T9" fmla="*/ 35 h 45"/>
                              <a:gd name="T10" fmla="*/ 230 w 510"/>
                              <a:gd name="T11" fmla="*/ 45 h 45"/>
                              <a:gd name="T12" fmla="*/ 315 w 510"/>
                              <a:gd name="T13" fmla="*/ 40 h 45"/>
                              <a:gd name="T14" fmla="*/ 360 w 510"/>
                              <a:gd name="T15" fmla="*/ 35 h 45"/>
                              <a:gd name="T16" fmla="*/ 410 w 510"/>
                              <a:gd name="T17" fmla="*/ 30 h 45"/>
                              <a:gd name="T18" fmla="*/ 460 w 510"/>
                              <a:gd name="T19" fmla="*/ 15 h 45"/>
                              <a:gd name="T20" fmla="*/ 510 w 510"/>
                              <a:gd name="T21" fmla="*/ 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10" h="4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15"/>
                                </a:lnTo>
                                <a:lnTo>
                                  <a:pt x="90" y="25"/>
                                </a:lnTo>
                                <a:lnTo>
                                  <a:pt x="155" y="35"/>
                                </a:lnTo>
                                <a:lnTo>
                                  <a:pt x="230" y="45"/>
                                </a:lnTo>
                                <a:lnTo>
                                  <a:pt x="315" y="40"/>
                                </a:lnTo>
                                <a:lnTo>
                                  <a:pt x="360" y="35"/>
                                </a:lnTo>
                                <a:lnTo>
                                  <a:pt x="410" y="30"/>
                                </a:lnTo>
                                <a:lnTo>
                                  <a:pt x="460" y="15"/>
                                </a:lnTo>
                                <a:lnTo>
                                  <a:pt x="51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Line 3791"/>
                        <wps:cNvCnPr/>
                        <wps:spPr bwMode="auto">
                          <a:xfrm>
                            <a:off x="3810" y="660"/>
                            <a:ext cx="515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" name="Line 3792"/>
                        <wps:cNvCnPr/>
                        <wps:spPr bwMode="auto">
                          <a:xfrm>
                            <a:off x="3810" y="690"/>
                            <a:ext cx="515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Freeform 3793"/>
                        <wps:cNvSpPr>
                          <a:spLocks/>
                        </wps:cNvSpPr>
                        <wps:spPr bwMode="auto">
                          <a:xfrm>
                            <a:off x="4799" y="315"/>
                            <a:ext cx="50" cy="250"/>
                          </a:xfrm>
                          <a:custGeom>
                            <a:avLst/>
                            <a:gdLst>
                              <a:gd name="T0" fmla="*/ 40 w 50"/>
                              <a:gd name="T1" fmla="*/ 250 h 250"/>
                              <a:gd name="T2" fmla="*/ 40 w 50"/>
                              <a:gd name="T3" fmla="*/ 250 h 250"/>
                              <a:gd name="T4" fmla="*/ 25 w 50"/>
                              <a:gd name="T5" fmla="*/ 240 h 250"/>
                              <a:gd name="T6" fmla="*/ 15 w 50"/>
                              <a:gd name="T7" fmla="*/ 225 h 250"/>
                              <a:gd name="T8" fmla="*/ 5 w 50"/>
                              <a:gd name="T9" fmla="*/ 200 h 250"/>
                              <a:gd name="T10" fmla="*/ 0 w 50"/>
                              <a:gd name="T11" fmla="*/ 170 h 250"/>
                              <a:gd name="T12" fmla="*/ 5 w 50"/>
                              <a:gd name="T13" fmla="*/ 140 h 250"/>
                              <a:gd name="T14" fmla="*/ 15 w 50"/>
                              <a:gd name="T15" fmla="*/ 115 h 250"/>
                              <a:gd name="T16" fmla="*/ 25 w 50"/>
                              <a:gd name="T17" fmla="*/ 95 h 250"/>
                              <a:gd name="T18" fmla="*/ 45 w 50"/>
                              <a:gd name="T19" fmla="*/ 65 h 250"/>
                              <a:gd name="T20" fmla="*/ 45 w 50"/>
                              <a:gd name="T21" fmla="*/ 65 h 250"/>
                              <a:gd name="T22" fmla="*/ 50 w 50"/>
                              <a:gd name="T23" fmla="*/ 60 h 250"/>
                              <a:gd name="T24" fmla="*/ 45 w 50"/>
                              <a:gd name="T25" fmla="*/ 50 h 250"/>
                              <a:gd name="T26" fmla="*/ 30 w 50"/>
                              <a:gd name="T27" fmla="*/ 35 h 250"/>
                              <a:gd name="T28" fmla="*/ 0 w 50"/>
                              <a:gd name="T29" fmla="*/ 15 h 250"/>
                              <a:gd name="T30" fmla="*/ 45 w 50"/>
                              <a:gd name="T31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40" y="250"/>
                                </a:moveTo>
                                <a:lnTo>
                                  <a:pt x="40" y="250"/>
                                </a:lnTo>
                                <a:lnTo>
                                  <a:pt x="25" y="240"/>
                                </a:lnTo>
                                <a:lnTo>
                                  <a:pt x="15" y="225"/>
                                </a:lnTo>
                                <a:lnTo>
                                  <a:pt x="5" y="200"/>
                                </a:lnTo>
                                <a:lnTo>
                                  <a:pt x="0" y="170"/>
                                </a:lnTo>
                                <a:lnTo>
                                  <a:pt x="5" y="140"/>
                                </a:lnTo>
                                <a:lnTo>
                                  <a:pt x="15" y="115"/>
                                </a:lnTo>
                                <a:lnTo>
                                  <a:pt x="25" y="95"/>
                                </a:lnTo>
                                <a:lnTo>
                                  <a:pt x="45" y="65"/>
                                </a:lnTo>
                                <a:lnTo>
                                  <a:pt x="50" y="60"/>
                                </a:lnTo>
                                <a:lnTo>
                                  <a:pt x="45" y="50"/>
                                </a:lnTo>
                                <a:lnTo>
                                  <a:pt x="30" y="35"/>
                                </a:lnTo>
                                <a:lnTo>
                                  <a:pt x="0" y="15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Freeform 3794"/>
                        <wps:cNvSpPr>
                          <a:spLocks/>
                        </wps:cNvSpPr>
                        <wps:spPr bwMode="auto">
                          <a:xfrm>
                            <a:off x="4325" y="315"/>
                            <a:ext cx="50" cy="250"/>
                          </a:xfrm>
                          <a:custGeom>
                            <a:avLst/>
                            <a:gdLst>
                              <a:gd name="T0" fmla="*/ 5 w 50"/>
                              <a:gd name="T1" fmla="*/ 250 h 250"/>
                              <a:gd name="T2" fmla="*/ 5 w 50"/>
                              <a:gd name="T3" fmla="*/ 250 h 250"/>
                              <a:gd name="T4" fmla="*/ 25 w 50"/>
                              <a:gd name="T5" fmla="*/ 225 h 250"/>
                              <a:gd name="T6" fmla="*/ 40 w 50"/>
                              <a:gd name="T7" fmla="*/ 200 h 250"/>
                              <a:gd name="T8" fmla="*/ 45 w 50"/>
                              <a:gd name="T9" fmla="*/ 170 h 250"/>
                              <a:gd name="T10" fmla="*/ 40 w 50"/>
                              <a:gd name="T11" fmla="*/ 140 h 250"/>
                              <a:gd name="T12" fmla="*/ 35 w 50"/>
                              <a:gd name="T13" fmla="*/ 115 h 250"/>
                              <a:gd name="T14" fmla="*/ 25 w 50"/>
                              <a:gd name="T15" fmla="*/ 95 h 250"/>
                              <a:gd name="T16" fmla="*/ 5 w 50"/>
                              <a:gd name="T17" fmla="*/ 65 h 250"/>
                              <a:gd name="T18" fmla="*/ 5 w 50"/>
                              <a:gd name="T19" fmla="*/ 65 h 250"/>
                              <a:gd name="T20" fmla="*/ 0 w 50"/>
                              <a:gd name="T21" fmla="*/ 60 h 250"/>
                              <a:gd name="T22" fmla="*/ 5 w 50"/>
                              <a:gd name="T23" fmla="*/ 55 h 250"/>
                              <a:gd name="T24" fmla="*/ 20 w 50"/>
                              <a:gd name="T25" fmla="*/ 35 h 250"/>
                              <a:gd name="T26" fmla="*/ 50 w 50"/>
                              <a:gd name="T27" fmla="*/ 15 h 250"/>
                              <a:gd name="T28" fmla="*/ 0 w 50"/>
                              <a:gd name="T29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5" y="250"/>
                                </a:moveTo>
                                <a:lnTo>
                                  <a:pt x="5" y="250"/>
                                </a:lnTo>
                                <a:lnTo>
                                  <a:pt x="25" y="225"/>
                                </a:lnTo>
                                <a:lnTo>
                                  <a:pt x="40" y="200"/>
                                </a:lnTo>
                                <a:lnTo>
                                  <a:pt x="45" y="170"/>
                                </a:lnTo>
                                <a:lnTo>
                                  <a:pt x="40" y="140"/>
                                </a:lnTo>
                                <a:lnTo>
                                  <a:pt x="35" y="115"/>
                                </a:lnTo>
                                <a:lnTo>
                                  <a:pt x="25" y="95"/>
                                </a:lnTo>
                                <a:lnTo>
                                  <a:pt x="5" y="65"/>
                                </a:lnTo>
                                <a:lnTo>
                                  <a:pt x="0" y="60"/>
                                </a:lnTo>
                                <a:lnTo>
                                  <a:pt x="5" y="55"/>
                                </a:lnTo>
                                <a:lnTo>
                                  <a:pt x="20" y="35"/>
                                </a:lnTo>
                                <a:lnTo>
                                  <a:pt x="50" y="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Freeform 3795"/>
                        <wps:cNvSpPr>
                          <a:spLocks/>
                        </wps:cNvSpPr>
                        <wps:spPr bwMode="auto">
                          <a:xfrm>
                            <a:off x="4370" y="320"/>
                            <a:ext cx="434" cy="245"/>
                          </a:xfrm>
                          <a:custGeom>
                            <a:avLst/>
                            <a:gdLst>
                              <a:gd name="T0" fmla="*/ 215 w 434"/>
                              <a:gd name="T1" fmla="*/ 245 h 245"/>
                              <a:gd name="T2" fmla="*/ 215 w 434"/>
                              <a:gd name="T3" fmla="*/ 245 h 245"/>
                              <a:gd name="T4" fmla="*/ 299 w 434"/>
                              <a:gd name="T5" fmla="*/ 240 h 245"/>
                              <a:gd name="T6" fmla="*/ 334 w 434"/>
                              <a:gd name="T7" fmla="*/ 235 h 245"/>
                              <a:gd name="T8" fmla="*/ 369 w 434"/>
                              <a:gd name="T9" fmla="*/ 230 h 245"/>
                              <a:gd name="T10" fmla="*/ 394 w 434"/>
                              <a:gd name="T11" fmla="*/ 215 h 245"/>
                              <a:gd name="T12" fmla="*/ 414 w 434"/>
                              <a:gd name="T13" fmla="*/ 200 h 245"/>
                              <a:gd name="T14" fmla="*/ 429 w 434"/>
                              <a:gd name="T15" fmla="*/ 180 h 245"/>
                              <a:gd name="T16" fmla="*/ 434 w 434"/>
                              <a:gd name="T17" fmla="*/ 150 h 245"/>
                              <a:gd name="T18" fmla="*/ 434 w 434"/>
                              <a:gd name="T19" fmla="*/ 150 h 245"/>
                              <a:gd name="T20" fmla="*/ 429 w 434"/>
                              <a:gd name="T21" fmla="*/ 120 h 245"/>
                              <a:gd name="T22" fmla="*/ 419 w 434"/>
                              <a:gd name="T23" fmla="*/ 95 h 245"/>
                              <a:gd name="T24" fmla="*/ 399 w 434"/>
                              <a:gd name="T25" fmla="*/ 70 h 245"/>
                              <a:gd name="T26" fmla="*/ 369 w 434"/>
                              <a:gd name="T27" fmla="*/ 45 h 245"/>
                              <a:gd name="T28" fmla="*/ 339 w 434"/>
                              <a:gd name="T29" fmla="*/ 25 h 245"/>
                              <a:gd name="T30" fmla="*/ 299 w 434"/>
                              <a:gd name="T31" fmla="*/ 15 h 245"/>
                              <a:gd name="T32" fmla="*/ 259 w 434"/>
                              <a:gd name="T33" fmla="*/ 5 h 245"/>
                              <a:gd name="T34" fmla="*/ 215 w 434"/>
                              <a:gd name="T35" fmla="*/ 0 h 245"/>
                              <a:gd name="T36" fmla="*/ 215 w 434"/>
                              <a:gd name="T37" fmla="*/ 0 h 245"/>
                              <a:gd name="T38" fmla="*/ 170 w 434"/>
                              <a:gd name="T39" fmla="*/ 5 h 245"/>
                              <a:gd name="T40" fmla="*/ 130 w 434"/>
                              <a:gd name="T41" fmla="*/ 15 h 245"/>
                              <a:gd name="T42" fmla="*/ 95 w 434"/>
                              <a:gd name="T43" fmla="*/ 25 h 245"/>
                              <a:gd name="T44" fmla="*/ 65 w 434"/>
                              <a:gd name="T45" fmla="*/ 45 h 245"/>
                              <a:gd name="T46" fmla="*/ 35 w 434"/>
                              <a:gd name="T47" fmla="*/ 70 h 245"/>
                              <a:gd name="T48" fmla="*/ 15 w 434"/>
                              <a:gd name="T49" fmla="*/ 95 h 245"/>
                              <a:gd name="T50" fmla="*/ 5 w 434"/>
                              <a:gd name="T51" fmla="*/ 120 h 245"/>
                              <a:gd name="T52" fmla="*/ 0 w 434"/>
                              <a:gd name="T53" fmla="*/ 150 h 245"/>
                              <a:gd name="T54" fmla="*/ 0 w 434"/>
                              <a:gd name="T55" fmla="*/ 150 h 245"/>
                              <a:gd name="T56" fmla="*/ 0 w 434"/>
                              <a:gd name="T57" fmla="*/ 180 h 245"/>
                              <a:gd name="T58" fmla="*/ 15 w 434"/>
                              <a:gd name="T59" fmla="*/ 200 h 245"/>
                              <a:gd name="T60" fmla="*/ 35 w 434"/>
                              <a:gd name="T61" fmla="*/ 215 h 245"/>
                              <a:gd name="T62" fmla="*/ 60 w 434"/>
                              <a:gd name="T63" fmla="*/ 230 h 245"/>
                              <a:gd name="T64" fmla="*/ 95 w 434"/>
                              <a:gd name="T65" fmla="*/ 235 h 245"/>
                              <a:gd name="T66" fmla="*/ 130 w 434"/>
                              <a:gd name="T67" fmla="*/ 240 h 245"/>
                              <a:gd name="T68" fmla="*/ 215 w 434"/>
                              <a:gd name="T69" fmla="*/ 245 h 245"/>
                              <a:gd name="T70" fmla="*/ 215 w 434"/>
                              <a:gd name="T71" fmla="*/ 245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4" h="245">
                                <a:moveTo>
                                  <a:pt x="215" y="245"/>
                                </a:moveTo>
                                <a:lnTo>
                                  <a:pt x="215" y="245"/>
                                </a:lnTo>
                                <a:lnTo>
                                  <a:pt x="299" y="240"/>
                                </a:lnTo>
                                <a:lnTo>
                                  <a:pt x="334" y="235"/>
                                </a:lnTo>
                                <a:lnTo>
                                  <a:pt x="369" y="230"/>
                                </a:lnTo>
                                <a:lnTo>
                                  <a:pt x="394" y="215"/>
                                </a:lnTo>
                                <a:lnTo>
                                  <a:pt x="414" y="200"/>
                                </a:lnTo>
                                <a:lnTo>
                                  <a:pt x="429" y="180"/>
                                </a:lnTo>
                                <a:lnTo>
                                  <a:pt x="434" y="150"/>
                                </a:lnTo>
                                <a:lnTo>
                                  <a:pt x="429" y="120"/>
                                </a:lnTo>
                                <a:lnTo>
                                  <a:pt x="419" y="95"/>
                                </a:lnTo>
                                <a:lnTo>
                                  <a:pt x="399" y="70"/>
                                </a:lnTo>
                                <a:lnTo>
                                  <a:pt x="369" y="45"/>
                                </a:lnTo>
                                <a:lnTo>
                                  <a:pt x="339" y="25"/>
                                </a:lnTo>
                                <a:lnTo>
                                  <a:pt x="299" y="15"/>
                                </a:lnTo>
                                <a:lnTo>
                                  <a:pt x="259" y="5"/>
                                </a:lnTo>
                                <a:lnTo>
                                  <a:pt x="215" y="0"/>
                                </a:lnTo>
                                <a:lnTo>
                                  <a:pt x="170" y="5"/>
                                </a:lnTo>
                                <a:lnTo>
                                  <a:pt x="130" y="15"/>
                                </a:lnTo>
                                <a:lnTo>
                                  <a:pt x="95" y="25"/>
                                </a:lnTo>
                                <a:lnTo>
                                  <a:pt x="65" y="45"/>
                                </a:lnTo>
                                <a:lnTo>
                                  <a:pt x="35" y="70"/>
                                </a:lnTo>
                                <a:lnTo>
                                  <a:pt x="15" y="95"/>
                                </a:lnTo>
                                <a:lnTo>
                                  <a:pt x="5" y="120"/>
                                </a:ln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15" y="200"/>
                                </a:lnTo>
                                <a:lnTo>
                                  <a:pt x="35" y="215"/>
                                </a:lnTo>
                                <a:lnTo>
                                  <a:pt x="60" y="230"/>
                                </a:lnTo>
                                <a:lnTo>
                                  <a:pt x="95" y="235"/>
                                </a:lnTo>
                                <a:lnTo>
                                  <a:pt x="130" y="240"/>
                                </a:lnTo>
                                <a:lnTo>
                                  <a:pt x="215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Freeform 3796"/>
                        <wps:cNvSpPr>
                          <a:spLocks/>
                        </wps:cNvSpPr>
                        <wps:spPr bwMode="auto">
                          <a:xfrm>
                            <a:off x="4435" y="370"/>
                            <a:ext cx="299" cy="195"/>
                          </a:xfrm>
                          <a:custGeom>
                            <a:avLst/>
                            <a:gdLst>
                              <a:gd name="T0" fmla="*/ 150 w 299"/>
                              <a:gd name="T1" fmla="*/ 195 h 195"/>
                              <a:gd name="T2" fmla="*/ 150 w 299"/>
                              <a:gd name="T3" fmla="*/ 195 h 195"/>
                              <a:gd name="T4" fmla="*/ 180 w 299"/>
                              <a:gd name="T5" fmla="*/ 195 h 195"/>
                              <a:gd name="T6" fmla="*/ 209 w 299"/>
                              <a:gd name="T7" fmla="*/ 190 h 195"/>
                              <a:gd name="T8" fmla="*/ 234 w 299"/>
                              <a:gd name="T9" fmla="*/ 180 h 195"/>
                              <a:gd name="T10" fmla="*/ 254 w 299"/>
                              <a:gd name="T11" fmla="*/ 170 h 195"/>
                              <a:gd name="T12" fmla="*/ 274 w 299"/>
                              <a:gd name="T13" fmla="*/ 155 h 195"/>
                              <a:gd name="T14" fmla="*/ 289 w 299"/>
                              <a:gd name="T15" fmla="*/ 140 h 195"/>
                              <a:gd name="T16" fmla="*/ 294 w 299"/>
                              <a:gd name="T17" fmla="*/ 120 h 195"/>
                              <a:gd name="T18" fmla="*/ 299 w 299"/>
                              <a:gd name="T19" fmla="*/ 100 h 195"/>
                              <a:gd name="T20" fmla="*/ 299 w 299"/>
                              <a:gd name="T21" fmla="*/ 100 h 195"/>
                              <a:gd name="T22" fmla="*/ 299 w 299"/>
                              <a:gd name="T23" fmla="*/ 80 h 195"/>
                              <a:gd name="T24" fmla="*/ 289 w 299"/>
                              <a:gd name="T25" fmla="*/ 60 h 195"/>
                              <a:gd name="T26" fmla="*/ 274 w 299"/>
                              <a:gd name="T27" fmla="*/ 45 h 195"/>
                              <a:gd name="T28" fmla="*/ 259 w 299"/>
                              <a:gd name="T29" fmla="*/ 30 h 195"/>
                              <a:gd name="T30" fmla="*/ 234 w 299"/>
                              <a:gd name="T31" fmla="*/ 15 h 195"/>
                              <a:gd name="T32" fmla="*/ 209 w 299"/>
                              <a:gd name="T33" fmla="*/ 5 h 195"/>
                              <a:gd name="T34" fmla="*/ 180 w 299"/>
                              <a:gd name="T35" fmla="*/ 0 h 195"/>
                              <a:gd name="T36" fmla="*/ 150 w 299"/>
                              <a:gd name="T37" fmla="*/ 0 h 195"/>
                              <a:gd name="T38" fmla="*/ 150 w 299"/>
                              <a:gd name="T39" fmla="*/ 0 h 195"/>
                              <a:gd name="T40" fmla="*/ 120 w 299"/>
                              <a:gd name="T41" fmla="*/ 0 h 195"/>
                              <a:gd name="T42" fmla="*/ 95 w 299"/>
                              <a:gd name="T43" fmla="*/ 5 h 195"/>
                              <a:gd name="T44" fmla="*/ 70 w 299"/>
                              <a:gd name="T45" fmla="*/ 15 h 195"/>
                              <a:gd name="T46" fmla="*/ 45 w 299"/>
                              <a:gd name="T47" fmla="*/ 30 h 195"/>
                              <a:gd name="T48" fmla="*/ 30 w 299"/>
                              <a:gd name="T49" fmla="*/ 45 h 195"/>
                              <a:gd name="T50" fmla="*/ 15 w 299"/>
                              <a:gd name="T51" fmla="*/ 60 h 195"/>
                              <a:gd name="T52" fmla="*/ 5 w 299"/>
                              <a:gd name="T53" fmla="*/ 80 h 195"/>
                              <a:gd name="T54" fmla="*/ 0 w 299"/>
                              <a:gd name="T55" fmla="*/ 100 h 195"/>
                              <a:gd name="T56" fmla="*/ 0 w 299"/>
                              <a:gd name="T57" fmla="*/ 100 h 195"/>
                              <a:gd name="T58" fmla="*/ 5 w 299"/>
                              <a:gd name="T59" fmla="*/ 120 h 195"/>
                              <a:gd name="T60" fmla="*/ 15 w 299"/>
                              <a:gd name="T61" fmla="*/ 140 h 195"/>
                              <a:gd name="T62" fmla="*/ 25 w 299"/>
                              <a:gd name="T63" fmla="*/ 155 h 195"/>
                              <a:gd name="T64" fmla="*/ 45 w 299"/>
                              <a:gd name="T65" fmla="*/ 170 h 195"/>
                              <a:gd name="T66" fmla="*/ 65 w 299"/>
                              <a:gd name="T67" fmla="*/ 180 h 195"/>
                              <a:gd name="T68" fmla="*/ 95 w 299"/>
                              <a:gd name="T69" fmla="*/ 190 h 195"/>
                              <a:gd name="T70" fmla="*/ 120 w 299"/>
                              <a:gd name="T71" fmla="*/ 195 h 195"/>
                              <a:gd name="T72" fmla="*/ 150 w 299"/>
                              <a:gd name="T73" fmla="*/ 195 h 195"/>
                              <a:gd name="T74" fmla="*/ 150 w 299"/>
                              <a:gd name="T75" fmla="*/ 195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299" h="195">
                                <a:moveTo>
                                  <a:pt x="150" y="195"/>
                                </a:moveTo>
                                <a:lnTo>
                                  <a:pt x="150" y="195"/>
                                </a:lnTo>
                                <a:lnTo>
                                  <a:pt x="180" y="195"/>
                                </a:lnTo>
                                <a:lnTo>
                                  <a:pt x="209" y="190"/>
                                </a:lnTo>
                                <a:lnTo>
                                  <a:pt x="234" y="180"/>
                                </a:lnTo>
                                <a:lnTo>
                                  <a:pt x="254" y="170"/>
                                </a:lnTo>
                                <a:lnTo>
                                  <a:pt x="274" y="155"/>
                                </a:lnTo>
                                <a:lnTo>
                                  <a:pt x="289" y="140"/>
                                </a:lnTo>
                                <a:lnTo>
                                  <a:pt x="294" y="120"/>
                                </a:lnTo>
                                <a:lnTo>
                                  <a:pt x="299" y="100"/>
                                </a:lnTo>
                                <a:lnTo>
                                  <a:pt x="299" y="80"/>
                                </a:lnTo>
                                <a:lnTo>
                                  <a:pt x="289" y="60"/>
                                </a:lnTo>
                                <a:lnTo>
                                  <a:pt x="274" y="45"/>
                                </a:lnTo>
                                <a:lnTo>
                                  <a:pt x="259" y="30"/>
                                </a:lnTo>
                                <a:lnTo>
                                  <a:pt x="234" y="15"/>
                                </a:lnTo>
                                <a:lnTo>
                                  <a:pt x="209" y="5"/>
                                </a:lnTo>
                                <a:lnTo>
                                  <a:pt x="180" y="0"/>
                                </a:lnTo>
                                <a:lnTo>
                                  <a:pt x="150" y="0"/>
                                </a:lnTo>
                                <a:lnTo>
                                  <a:pt x="120" y="0"/>
                                </a:lnTo>
                                <a:lnTo>
                                  <a:pt x="95" y="5"/>
                                </a:lnTo>
                                <a:lnTo>
                                  <a:pt x="70" y="15"/>
                                </a:lnTo>
                                <a:lnTo>
                                  <a:pt x="45" y="30"/>
                                </a:lnTo>
                                <a:lnTo>
                                  <a:pt x="30" y="45"/>
                                </a:lnTo>
                                <a:lnTo>
                                  <a:pt x="15" y="60"/>
                                </a:lnTo>
                                <a:lnTo>
                                  <a:pt x="5" y="80"/>
                                </a:lnTo>
                                <a:lnTo>
                                  <a:pt x="0" y="100"/>
                                </a:lnTo>
                                <a:lnTo>
                                  <a:pt x="5" y="120"/>
                                </a:lnTo>
                                <a:lnTo>
                                  <a:pt x="15" y="140"/>
                                </a:lnTo>
                                <a:lnTo>
                                  <a:pt x="25" y="155"/>
                                </a:lnTo>
                                <a:lnTo>
                                  <a:pt x="45" y="170"/>
                                </a:lnTo>
                                <a:lnTo>
                                  <a:pt x="65" y="180"/>
                                </a:lnTo>
                                <a:lnTo>
                                  <a:pt x="95" y="190"/>
                                </a:lnTo>
                                <a:lnTo>
                                  <a:pt x="120" y="195"/>
                                </a:lnTo>
                                <a:lnTo>
                                  <a:pt x="150" y="1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Freeform 3797"/>
                        <wps:cNvSpPr>
                          <a:spLocks/>
                        </wps:cNvSpPr>
                        <wps:spPr bwMode="auto">
                          <a:xfrm>
                            <a:off x="4480" y="400"/>
                            <a:ext cx="209" cy="165"/>
                          </a:xfrm>
                          <a:custGeom>
                            <a:avLst/>
                            <a:gdLst>
                              <a:gd name="T0" fmla="*/ 105 w 209"/>
                              <a:gd name="T1" fmla="*/ 165 h 165"/>
                              <a:gd name="T2" fmla="*/ 105 w 209"/>
                              <a:gd name="T3" fmla="*/ 165 h 165"/>
                              <a:gd name="T4" fmla="*/ 125 w 209"/>
                              <a:gd name="T5" fmla="*/ 160 h 165"/>
                              <a:gd name="T6" fmla="*/ 145 w 209"/>
                              <a:gd name="T7" fmla="*/ 155 h 165"/>
                              <a:gd name="T8" fmla="*/ 164 w 209"/>
                              <a:gd name="T9" fmla="*/ 145 h 165"/>
                              <a:gd name="T10" fmla="*/ 179 w 209"/>
                              <a:gd name="T11" fmla="*/ 135 h 165"/>
                              <a:gd name="T12" fmla="*/ 189 w 209"/>
                              <a:gd name="T13" fmla="*/ 120 h 165"/>
                              <a:gd name="T14" fmla="*/ 199 w 209"/>
                              <a:gd name="T15" fmla="*/ 100 h 165"/>
                              <a:gd name="T16" fmla="*/ 209 w 209"/>
                              <a:gd name="T17" fmla="*/ 85 h 165"/>
                              <a:gd name="T18" fmla="*/ 209 w 209"/>
                              <a:gd name="T19" fmla="*/ 70 h 165"/>
                              <a:gd name="T20" fmla="*/ 209 w 209"/>
                              <a:gd name="T21" fmla="*/ 70 h 165"/>
                              <a:gd name="T22" fmla="*/ 209 w 209"/>
                              <a:gd name="T23" fmla="*/ 55 h 165"/>
                              <a:gd name="T24" fmla="*/ 204 w 209"/>
                              <a:gd name="T25" fmla="*/ 45 h 165"/>
                              <a:gd name="T26" fmla="*/ 194 w 209"/>
                              <a:gd name="T27" fmla="*/ 30 h 165"/>
                              <a:gd name="T28" fmla="*/ 179 w 209"/>
                              <a:gd name="T29" fmla="*/ 20 h 165"/>
                              <a:gd name="T30" fmla="*/ 145 w 209"/>
                              <a:gd name="T31" fmla="*/ 5 h 165"/>
                              <a:gd name="T32" fmla="*/ 105 w 209"/>
                              <a:gd name="T33" fmla="*/ 0 h 165"/>
                              <a:gd name="T34" fmla="*/ 105 w 209"/>
                              <a:gd name="T35" fmla="*/ 0 h 165"/>
                              <a:gd name="T36" fmla="*/ 65 w 209"/>
                              <a:gd name="T37" fmla="*/ 5 h 165"/>
                              <a:gd name="T38" fmla="*/ 35 w 209"/>
                              <a:gd name="T39" fmla="*/ 20 h 165"/>
                              <a:gd name="T40" fmla="*/ 20 w 209"/>
                              <a:gd name="T41" fmla="*/ 30 h 165"/>
                              <a:gd name="T42" fmla="*/ 10 w 209"/>
                              <a:gd name="T43" fmla="*/ 45 h 165"/>
                              <a:gd name="T44" fmla="*/ 5 w 209"/>
                              <a:gd name="T45" fmla="*/ 55 h 165"/>
                              <a:gd name="T46" fmla="*/ 0 w 209"/>
                              <a:gd name="T47" fmla="*/ 70 h 165"/>
                              <a:gd name="T48" fmla="*/ 0 w 209"/>
                              <a:gd name="T49" fmla="*/ 70 h 165"/>
                              <a:gd name="T50" fmla="*/ 5 w 209"/>
                              <a:gd name="T51" fmla="*/ 85 h 165"/>
                              <a:gd name="T52" fmla="*/ 10 w 209"/>
                              <a:gd name="T53" fmla="*/ 100 h 165"/>
                              <a:gd name="T54" fmla="*/ 20 w 209"/>
                              <a:gd name="T55" fmla="*/ 120 h 165"/>
                              <a:gd name="T56" fmla="*/ 30 w 209"/>
                              <a:gd name="T57" fmla="*/ 135 h 165"/>
                              <a:gd name="T58" fmla="*/ 45 w 209"/>
                              <a:gd name="T59" fmla="*/ 145 h 165"/>
                              <a:gd name="T60" fmla="*/ 65 w 209"/>
                              <a:gd name="T61" fmla="*/ 155 h 165"/>
                              <a:gd name="T62" fmla="*/ 85 w 209"/>
                              <a:gd name="T63" fmla="*/ 160 h 165"/>
                              <a:gd name="T64" fmla="*/ 105 w 209"/>
                              <a:gd name="T65" fmla="*/ 165 h 165"/>
                              <a:gd name="T66" fmla="*/ 105 w 209"/>
                              <a:gd name="T67" fmla="*/ 165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09" h="165">
                                <a:moveTo>
                                  <a:pt x="105" y="165"/>
                                </a:moveTo>
                                <a:lnTo>
                                  <a:pt x="105" y="165"/>
                                </a:lnTo>
                                <a:lnTo>
                                  <a:pt x="125" y="160"/>
                                </a:lnTo>
                                <a:lnTo>
                                  <a:pt x="145" y="155"/>
                                </a:lnTo>
                                <a:lnTo>
                                  <a:pt x="164" y="145"/>
                                </a:lnTo>
                                <a:lnTo>
                                  <a:pt x="179" y="135"/>
                                </a:lnTo>
                                <a:lnTo>
                                  <a:pt x="189" y="120"/>
                                </a:lnTo>
                                <a:lnTo>
                                  <a:pt x="199" y="100"/>
                                </a:lnTo>
                                <a:lnTo>
                                  <a:pt x="209" y="85"/>
                                </a:lnTo>
                                <a:lnTo>
                                  <a:pt x="209" y="70"/>
                                </a:lnTo>
                                <a:lnTo>
                                  <a:pt x="209" y="55"/>
                                </a:lnTo>
                                <a:lnTo>
                                  <a:pt x="204" y="45"/>
                                </a:lnTo>
                                <a:lnTo>
                                  <a:pt x="194" y="30"/>
                                </a:lnTo>
                                <a:lnTo>
                                  <a:pt x="179" y="20"/>
                                </a:lnTo>
                                <a:lnTo>
                                  <a:pt x="145" y="5"/>
                                </a:lnTo>
                                <a:lnTo>
                                  <a:pt x="105" y="0"/>
                                </a:lnTo>
                                <a:lnTo>
                                  <a:pt x="65" y="5"/>
                                </a:lnTo>
                                <a:lnTo>
                                  <a:pt x="35" y="20"/>
                                </a:lnTo>
                                <a:lnTo>
                                  <a:pt x="20" y="30"/>
                                </a:lnTo>
                                <a:lnTo>
                                  <a:pt x="10" y="45"/>
                                </a:lnTo>
                                <a:lnTo>
                                  <a:pt x="5" y="55"/>
                                </a:lnTo>
                                <a:lnTo>
                                  <a:pt x="0" y="70"/>
                                </a:lnTo>
                                <a:lnTo>
                                  <a:pt x="5" y="85"/>
                                </a:lnTo>
                                <a:lnTo>
                                  <a:pt x="10" y="100"/>
                                </a:lnTo>
                                <a:lnTo>
                                  <a:pt x="20" y="120"/>
                                </a:lnTo>
                                <a:lnTo>
                                  <a:pt x="30" y="135"/>
                                </a:lnTo>
                                <a:lnTo>
                                  <a:pt x="45" y="145"/>
                                </a:lnTo>
                                <a:lnTo>
                                  <a:pt x="65" y="155"/>
                                </a:lnTo>
                                <a:lnTo>
                                  <a:pt x="85" y="160"/>
                                </a:lnTo>
                                <a:lnTo>
                                  <a:pt x="105" y="1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Freeform 3798"/>
                        <wps:cNvSpPr>
                          <a:spLocks/>
                        </wps:cNvSpPr>
                        <wps:spPr bwMode="auto">
                          <a:xfrm>
                            <a:off x="4515" y="420"/>
                            <a:ext cx="144" cy="145"/>
                          </a:xfrm>
                          <a:custGeom>
                            <a:avLst/>
                            <a:gdLst>
                              <a:gd name="T0" fmla="*/ 70 w 144"/>
                              <a:gd name="T1" fmla="*/ 145 h 145"/>
                              <a:gd name="T2" fmla="*/ 70 w 144"/>
                              <a:gd name="T3" fmla="*/ 145 h 145"/>
                              <a:gd name="T4" fmla="*/ 85 w 144"/>
                              <a:gd name="T5" fmla="*/ 140 h 145"/>
                              <a:gd name="T6" fmla="*/ 100 w 144"/>
                              <a:gd name="T7" fmla="*/ 135 h 145"/>
                              <a:gd name="T8" fmla="*/ 110 w 144"/>
                              <a:gd name="T9" fmla="*/ 120 h 145"/>
                              <a:gd name="T10" fmla="*/ 119 w 144"/>
                              <a:gd name="T11" fmla="*/ 110 h 145"/>
                              <a:gd name="T12" fmla="*/ 139 w 144"/>
                              <a:gd name="T13" fmla="*/ 75 h 145"/>
                              <a:gd name="T14" fmla="*/ 144 w 144"/>
                              <a:gd name="T15" fmla="*/ 50 h 145"/>
                              <a:gd name="T16" fmla="*/ 144 w 144"/>
                              <a:gd name="T17" fmla="*/ 50 h 145"/>
                              <a:gd name="T18" fmla="*/ 144 w 144"/>
                              <a:gd name="T19" fmla="*/ 40 h 145"/>
                              <a:gd name="T20" fmla="*/ 139 w 144"/>
                              <a:gd name="T21" fmla="*/ 30 h 145"/>
                              <a:gd name="T22" fmla="*/ 124 w 144"/>
                              <a:gd name="T23" fmla="*/ 15 h 145"/>
                              <a:gd name="T24" fmla="*/ 100 w 144"/>
                              <a:gd name="T25" fmla="*/ 5 h 145"/>
                              <a:gd name="T26" fmla="*/ 70 w 144"/>
                              <a:gd name="T27" fmla="*/ 0 h 145"/>
                              <a:gd name="T28" fmla="*/ 70 w 144"/>
                              <a:gd name="T29" fmla="*/ 0 h 145"/>
                              <a:gd name="T30" fmla="*/ 45 w 144"/>
                              <a:gd name="T31" fmla="*/ 5 h 145"/>
                              <a:gd name="T32" fmla="*/ 20 w 144"/>
                              <a:gd name="T33" fmla="*/ 15 h 145"/>
                              <a:gd name="T34" fmla="*/ 5 w 144"/>
                              <a:gd name="T35" fmla="*/ 30 h 145"/>
                              <a:gd name="T36" fmla="*/ 0 w 144"/>
                              <a:gd name="T37" fmla="*/ 50 h 145"/>
                              <a:gd name="T38" fmla="*/ 0 w 144"/>
                              <a:gd name="T39" fmla="*/ 50 h 145"/>
                              <a:gd name="T40" fmla="*/ 0 w 144"/>
                              <a:gd name="T41" fmla="*/ 75 h 145"/>
                              <a:gd name="T42" fmla="*/ 15 w 144"/>
                              <a:gd name="T43" fmla="*/ 105 h 145"/>
                              <a:gd name="T44" fmla="*/ 25 w 144"/>
                              <a:gd name="T45" fmla="*/ 120 h 145"/>
                              <a:gd name="T46" fmla="*/ 40 w 144"/>
                              <a:gd name="T47" fmla="*/ 135 h 145"/>
                              <a:gd name="T48" fmla="*/ 55 w 144"/>
                              <a:gd name="T49" fmla="*/ 140 h 145"/>
                              <a:gd name="T50" fmla="*/ 70 w 144"/>
                              <a:gd name="T51" fmla="*/ 145 h 145"/>
                              <a:gd name="T52" fmla="*/ 70 w 144"/>
                              <a:gd name="T53" fmla="*/ 14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4" h="145">
                                <a:moveTo>
                                  <a:pt x="70" y="145"/>
                                </a:moveTo>
                                <a:lnTo>
                                  <a:pt x="70" y="145"/>
                                </a:lnTo>
                                <a:lnTo>
                                  <a:pt x="85" y="140"/>
                                </a:lnTo>
                                <a:lnTo>
                                  <a:pt x="100" y="135"/>
                                </a:lnTo>
                                <a:lnTo>
                                  <a:pt x="110" y="120"/>
                                </a:lnTo>
                                <a:lnTo>
                                  <a:pt x="119" y="110"/>
                                </a:lnTo>
                                <a:lnTo>
                                  <a:pt x="139" y="75"/>
                                </a:lnTo>
                                <a:lnTo>
                                  <a:pt x="144" y="50"/>
                                </a:lnTo>
                                <a:lnTo>
                                  <a:pt x="144" y="40"/>
                                </a:lnTo>
                                <a:lnTo>
                                  <a:pt x="139" y="30"/>
                                </a:lnTo>
                                <a:lnTo>
                                  <a:pt x="124" y="15"/>
                                </a:lnTo>
                                <a:lnTo>
                                  <a:pt x="100" y="5"/>
                                </a:lnTo>
                                <a:lnTo>
                                  <a:pt x="70" y="0"/>
                                </a:lnTo>
                                <a:lnTo>
                                  <a:pt x="45" y="5"/>
                                </a:lnTo>
                                <a:lnTo>
                                  <a:pt x="20" y="15"/>
                                </a:lnTo>
                                <a:lnTo>
                                  <a:pt x="5" y="30"/>
                                </a:lnTo>
                                <a:lnTo>
                                  <a:pt x="0" y="50"/>
                                </a:lnTo>
                                <a:lnTo>
                                  <a:pt x="0" y="75"/>
                                </a:lnTo>
                                <a:lnTo>
                                  <a:pt x="15" y="105"/>
                                </a:lnTo>
                                <a:lnTo>
                                  <a:pt x="25" y="120"/>
                                </a:lnTo>
                                <a:lnTo>
                                  <a:pt x="40" y="135"/>
                                </a:lnTo>
                                <a:lnTo>
                                  <a:pt x="55" y="140"/>
                                </a:lnTo>
                                <a:lnTo>
                                  <a:pt x="70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Freeform 3799"/>
                        <wps:cNvSpPr>
                          <a:spLocks/>
                        </wps:cNvSpPr>
                        <wps:spPr bwMode="auto">
                          <a:xfrm>
                            <a:off x="4330" y="565"/>
                            <a:ext cx="509" cy="20"/>
                          </a:xfrm>
                          <a:custGeom>
                            <a:avLst/>
                            <a:gdLst>
                              <a:gd name="T0" fmla="*/ 0 w 509"/>
                              <a:gd name="T1" fmla="*/ 0 h 20"/>
                              <a:gd name="T2" fmla="*/ 0 w 509"/>
                              <a:gd name="T3" fmla="*/ 0 h 20"/>
                              <a:gd name="T4" fmla="*/ 20 w 509"/>
                              <a:gd name="T5" fmla="*/ 10 h 20"/>
                              <a:gd name="T6" fmla="*/ 70 w 509"/>
                              <a:gd name="T7" fmla="*/ 20 h 20"/>
                              <a:gd name="T8" fmla="*/ 100 w 509"/>
                              <a:gd name="T9" fmla="*/ 20 h 20"/>
                              <a:gd name="T10" fmla="*/ 145 w 509"/>
                              <a:gd name="T11" fmla="*/ 20 h 20"/>
                              <a:gd name="T12" fmla="*/ 195 w 509"/>
                              <a:gd name="T13" fmla="*/ 10 h 20"/>
                              <a:gd name="T14" fmla="*/ 255 w 509"/>
                              <a:gd name="T15" fmla="*/ 0 h 20"/>
                              <a:gd name="T16" fmla="*/ 255 w 509"/>
                              <a:gd name="T17" fmla="*/ 0 h 20"/>
                              <a:gd name="T18" fmla="*/ 255 w 509"/>
                              <a:gd name="T19" fmla="*/ 0 h 20"/>
                              <a:gd name="T20" fmla="*/ 314 w 509"/>
                              <a:gd name="T21" fmla="*/ 10 h 20"/>
                              <a:gd name="T22" fmla="*/ 364 w 509"/>
                              <a:gd name="T23" fmla="*/ 15 h 20"/>
                              <a:gd name="T24" fmla="*/ 409 w 509"/>
                              <a:gd name="T25" fmla="*/ 20 h 20"/>
                              <a:gd name="T26" fmla="*/ 439 w 509"/>
                              <a:gd name="T27" fmla="*/ 20 h 20"/>
                              <a:gd name="T28" fmla="*/ 484 w 509"/>
                              <a:gd name="T29" fmla="*/ 10 h 20"/>
                              <a:gd name="T30" fmla="*/ 509 w 509"/>
                              <a:gd name="T31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9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0" y="10"/>
                                </a:lnTo>
                                <a:lnTo>
                                  <a:pt x="70" y="20"/>
                                </a:lnTo>
                                <a:lnTo>
                                  <a:pt x="100" y="20"/>
                                </a:lnTo>
                                <a:lnTo>
                                  <a:pt x="145" y="20"/>
                                </a:lnTo>
                                <a:lnTo>
                                  <a:pt x="195" y="10"/>
                                </a:lnTo>
                                <a:lnTo>
                                  <a:pt x="255" y="0"/>
                                </a:lnTo>
                                <a:lnTo>
                                  <a:pt x="314" y="10"/>
                                </a:lnTo>
                                <a:lnTo>
                                  <a:pt x="364" y="15"/>
                                </a:lnTo>
                                <a:lnTo>
                                  <a:pt x="409" y="20"/>
                                </a:lnTo>
                                <a:lnTo>
                                  <a:pt x="439" y="20"/>
                                </a:lnTo>
                                <a:lnTo>
                                  <a:pt x="484" y="10"/>
                                </a:lnTo>
                                <a:lnTo>
                                  <a:pt x="50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Freeform 3800"/>
                        <wps:cNvSpPr>
                          <a:spLocks/>
                        </wps:cNvSpPr>
                        <wps:spPr bwMode="auto">
                          <a:xfrm>
                            <a:off x="4330" y="565"/>
                            <a:ext cx="509" cy="45"/>
                          </a:xfrm>
                          <a:custGeom>
                            <a:avLst/>
                            <a:gdLst>
                              <a:gd name="T0" fmla="*/ 0 w 509"/>
                              <a:gd name="T1" fmla="*/ 0 h 45"/>
                              <a:gd name="T2" fmla="*/ 0 w 509"/>
                              <a:gd name="T3" fmla="*/ 0 h 45"/>
                              <a:gd name="T4" fmla="*/ 40 w 509"/>
                              <a:gd name="T5" fmla="*/ 15 h 45"/>
                              <a:gd name="T6" fmla="*/ 90 w 509"/>
                              <a:gd name="T7" fmla="*/ 25 h 45"/>
                              <a:gd name="T8" fmla="*/ 150 w 509"/>
                              <a:gd name="T9" fmla="*/ 35 h 45"/>
                              <a:gd name="T10" fmla="*/ 230 w 509"/>
                              <a:gd name="T11" fmla="*/ 45 h 45"/>
                              <a:gd name="T12" fmla="*/ 314 w 509"/>
                              <a:gd name="T13" fmla="*/ 40 h 45"/>
                              <a:gd name="T14" fmla="*/ 359 w 509"/>
                              <a:gd name="T15" fmla="*/ 35 h 45"/>
                              <a:gd name="T16" fmla="*/ 409 w 509"/>
                              <a:gd name="T17" fmla="*/ 30 h 45"/>
                              <a:gd name="T18" fmla="*/ 459 w 509"/>
                              <a:gd name="T19" fmla="*/ 15 h 45"/>
                              <a:gd name="T20" fmla="*/ 509 w 509"/>
                              <a:gd name="T21" fmla="*/ 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09" h="4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15"/>
                                </a:lnTo>
                                <a:lnTo>
                                  <a:pt x="90" y="25"/>
                                </a:lnTo>
                                <a:lnTo>
                                  <a:pt x="150" y="35"/>
                                </a:lnTo>
                                <a:lnTo>
                                  <a:pt x="230" y="45"/>
                                </a:lnTo>
                                <a:lnTo>
                                  <a:pt x="314" y="40"/>
                                </a:lnTo>
                                <a:lnTo>
                                  <a:pt x="359" y="35"/>
                                </a:lnTo>
                                <a:lnTo>
                                  <a:pt x="409" y="30"/>
                                </a:lnTo>
                                <a:lnTo>
                                  <a:pt x="459" y="15"/>
                                </a:lnTo>
                                <a:lnTo>
                                  <a:pt x="50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Line 3801"/>
                        <wps:cNvCnPr/>
                        <wps:spPr bwMode="auto">
                          <a:xfrm>
                            <a:off x="4325" y="660"/>
                            <a:ext cx="519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" name="Line 3802"/>
                        <wps:cNvCnPr/>
                        <wps:spPr bwMode="auto">
                          <a:xfrm>
                            <a:off x="4325" y="690"/>
                            <a:ext cx="519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Freeform 3803"/>
                        <wps:cNvSpPr>
                          <a:spLocks/>
                        </wps:cNvSpPr>
                        <wps:spPr bwMode="auto">
                          <a:xfrm>
                            <a:off x="5314" y="315"/>
                            <a:ext cx="55" cy="250"/>
                          </a:xfrm>
                          <a:custGeom>
                            <a:avLst/>
                            <a:gdLst>
                              <a:gd name="T0" fmla="*/ 45 w 55"/>
                              <a:gd name="T1" fmla="*/ 250 h 250"/>
                              <a:gd name="T2" fmla="*/ 45 w 55"/>
                              <a:gd name="T3" fmla="*/ 250 h 250"/>
                              <a:gd name="T4" fmla="*/ 30 w 55"/>
                              <a:gd name="T5" fmla="*/ 240 h 250"/>
                              <a:gd name="T6" fmla="*/ 20 w 55"/>
                              <a:gd name="T7" fmla="*/ 225 h 250"/>
                              <a:gd name="T8" fmla="*/ 10 w 55"/>
                              <a:gd name="T9" fmla="*/ 200 h 250"/>
                              <a:gd name="T10" fmla="*/ 5 w 55"/>
                              <a:gd name="T11" fmla="*/ 170 h 250"/>
                              <a:gd name="T12" fmla="*/ 10 w 55"/>
                              <a:gd name="T13" fmla="*/ 140 h 250"/>
                              <a:gd name="T14" fmla="*/ 20 w 55"/>
                              <a:gd name="T15" fmla="*/ 115 h 250"/>
                              <a:gd name="T16" fmla="*/ 30 w 55"/>
                              <a:gd name="T17" fmla="*/ 95 h 250"/>
                              <a:gd name="T18" fmla="*/ 50 w 55"/>
                              <a:gd name="T19" fmla="*/ 65 h 250"/>
                              <a:gd name="T20" fmla="*/ 50 w 55"/>
                              <a:gd name="T21" fmla="*/ 65 h 250"/>
                              <a:gd name="T22" fmla="*/ 55 w 55"/>
                              <a:gd name="T23" fmla="*/ 60 h 250"/>
                              <a:gd name="T24" fmla="*/ 50 w 55"/>
                              <a:gd name="T25" fmla="*/ 50 h 250"/>
                              <a:gd name="T26" fmla="*/ 35 w 55"/>
                              <a:gd name="T27" fmla="*/ 35 h 250"/>
                              <a:gd name="T28" fmla="*/ 0 w 55"/>
                              <a:gd name="T29" fmla="*/ 15 h 250"/>
                              <a:gd name="T30" fmla="*/ 50 w 55"/>
                              <a:gd name="T31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5" h="250">
                                <a:moveTo>
                                  <a:pt x="45" y="250"/>
                                </a:moveTo>
                                <a:lnTo>
                                  <a:pt x="45" y="250"/>
                                </a:lnTo>
                                <a:lnTo>
                                  <a:pt x="30" y="240"/>
                                </a:lnTo>
                                <a:lnTo>
                                  <a:pt x="20" y="225"/>
                                </a:lnTo>
                                <a:lnTo>
                                  <a:pt x="10" y="200"/>
                                </a:lnTo>
                                <a:lnTo>
                                  <a:pt x="5" y="170"/>
                                </a:lnTo>
                                <a:lnTo>
                                  <a:pt x="10" y="140"/>
                                </a:lnTo>
                                <a:lnTo>
                                  <a:pt x="20" y="115"/>
                                </a:lnTo>
                                <a:lnTo>
                                  <a:pt x="30" y="95"/>
                                </a:lnTo>
                                <a:lnTo>
                                  <a:pt x="50" y="65"/>
                                </a:lnTo>
                                <a:lnTo>
                                  <a:pt x="55" y="60"/>
                                </a:lnTo>
                                <a:lnTo>
                                  <a:pt x="50" y="50"/>
                                </a:lnTo>
                                <a:lnTo>
                                  <a:pt x="35" y="35"/>
                                </a:lnTo>
                                <a:lnTo>
                                  <a:pt x="0" y="15"/>
                                </a:lnTo>
                                <a:lnTo>
                                  <a:pt x="5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Freeform 3804"/>
                        <wps:cNvSpPr>
                          <a:spLocks/>
                        </wps:cNvSpPr>
                        <wps:spPr bwMode="auto">
                          <a:xfrm>
                            <a:off x="4844" y="315"/>
                            <a:ext cx="50" cy="250"/>
                          </a:xfrm>
                          <a:custGeom>
                            <a:avLst/>
                            <a:gdLst>
                              <a:gd name="T0" fmla="*/ 0 w 50"/>
                              <a:gd name="T1" fmla="*/ 250 h 250"/>
                              <a:gd name="T2" fmla="*/ 0 w 50"/>
                              <a:gd name="T3" fmla="*/ 250 h 250"/>
                              <a:gd name="T4" fmla="*/ 25 w 50"/>
                              <a:gd name="T5" fmla="*/ 225 h 250"/>
                              <a:gd name="T6" fmla="*/ 40 w 50"/>
                              <a:gd name="T7" fmla="*/ 200 h 250"/>
                              <a:gd name="T8" fmla="*/ 40 w 50"/>
                              <a:gd name="T9" fmla="*/ 170 h 250"/>
                              <a:gd name="T10" fmla="*/ 40 w 50"/>
                              <a:gd name="T11" fmla="*/ 140 h 250"/>
                              <a:gd name="T12" fmla="*/ 30 w 50"/>
                              <a:gd name="T13" fmla="*/ 115 h 250"/>
                              <a:gd name="T14" fmla="*/ 20 w 50"/>
                              <a:gd name="T15" fmla="*/ 95 h 250"/>
                              <a:gd name="T16" fmla="*/ 5 w 50"/>
                              <a:gd name="T17" fmla="*/ 65 h 250"/>
                              <a:gd name="T18" fmla="*/ 5 w 50"/>
                              <a:gd name="T19" fmla="*/ 65 h 250"/>
                              <a:gd name="T20" fmla="*/ 0 w 50"/>
                              <a:gd name="T21" fmla="*/ 60 h 250"/>
                              <a:gd name="T22" fmla="*/ 0 w 50"/>
                              <a:gd name="T23" fmla="*/ 55 h 250"/>
                              <a:gd name="T24" fmla="*/ 20 w 50"/>
                              <a:gd name="T25" fmla="*/ 35 h 250"/>
                              <a:gd name="T26" fmla="*/ 50 w 50"/>
                              <a:gd name="T27" fmla="*/ 15 h 250"/>
                              <a:gd name="T28" fmla="*/ 0 w 50"/>
                              <a:gd name="T29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0" y="250"/>
                                </a:moveTo>
                                <a:lnTo>
                                  <a:pt x="0" y="250"/>
                                </a:lnTo>
                                <a:lnTo>
                                  <a:pt x="25" y="225"/>
                                </a:lnTo>
                                <a:lnTo>
                                  <a:pt x="40" y="200"/>
                                </a:lnTo>
                                <a:lnTo>
                                  <a:pt x="40" y="170"/>
                                </a:lnTo>
                                <a:lnTo>
                                  <a:pt x="40" y="140"/>
                                </a:lnTo>
                                <a:lnTo>
                                  <a:pt x="30" y="115"/>
                                </a:lnTo>
                                <a:lnTo>
                                  <a:pt x="20" y="95"/>
                                </a:lnTo>
                                <a:lnTo>
                                  <a:pt x="5" y="65"/>
                                </a:lnTo>
                                <a:lnTo>
                                  <a:pt x="0" y="60"/>
                                </a:lnTo>
                                <a:lnTo>
                                  <a:pt x="0" y="55"/>
                                </a:lnTo>
                                <a:lnTo>
                                  <a:pt x="20" y="35"/>
                                </a:lnTo>
                                <a:lnTo>
                                  <a:pt x="50" y="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Freeform 3805"/>
                        <wps:cNvSpPr>
                          <a:spLocks/>
                        </wps:cNvSpPr>
                        <wps:spPr bwMode="auto">
                          <a:xfrm>
                            <a:off x="4884" y="320"/>
                            <a:ext cx="440" cy="245"/>
                          </a:xfrm>
                          <a:custGeom>
                            <a:avLst/>
                            <a:gdLst>
                              <a:gd name="T0" fmla="*/ 220 w 440"/>
                              <a:gd name="T1" fmla="*/ 245 h 245"/>
                              <a:gd name="T2" fmla="*/ 220 w 440"/>
                              <a:gd name="T3" fmla="*/ 245 h 245"/>
                              <a:gd name="T4" fmla="*/ 305 w 440"/>
                              <a:gd name="T5" fmla="*/ 240 h 245"/>
                              <a:gd name="T6" fmla="*/ 340 w 440"/>
                              <a:gd name="T7" fmla="*/ 235 h 245"/>
                              <a:gd name="T8" fmla="*/ 370 w 440"/>
                              <a:gd name="T9" fmla="*/ 230 h 245"/>
                              <a:gd name="T10" fmla="*/ 400 w 440"/>
                              <a:gd name="T11" fmla="*/ 215 h 245"/>
                              <a:gd name="T12" fmla="*/ 420 w 440"/>
                              <a:gd name="T13" fmla="*/ 200 h 245"/>
                              <a:gd name="T14" fmla="*/ 430 w 440"/>
                              <a:gd name="T15" fmla="*/ 180 h 245"/>
                              <a:gd name="T16" fmla="*/ 440 w 440"/>
                              <a:gd name="T17" fmla="*/ 150 h 245"/>
                              <a:gd name="T18" fmla="*/ 440 w 440"/>
                              <a:gd name="T19" fmla="*/ 150 h 245"/>
                              <a:gd name="T20" fmla="*/ 435 w 440"/>
                              <a:gd name="T21" fmla="*/ 120 h 245"/>
                              <a:gd name="T22" fmla="*/ 425 w 440"/>
                              <a:gd name="T23" fmla="*/ 95 h 245"/>
                              <a:gd name="T24" fmla="*/ 405 w 440"/>
                              <a:gd name="T25" fmla="*/ 70 h 245"/>
                              <a:gd name="T26" fmla="*/ 375 w 440"/>
                              <a:gd name="T27" fmla="*/ 45 h 245"/>
                              <a:gd name="T28" fmla="*/ 345 w 440"/>
                              <a:gd name="T29" fmla="*/ 25 h 245"/>
                              <a:gd name="T30" fmla="*/ 305 w 440"/>
                              <a:gd name="T31" fmla="*/ 15 h 245"/>
                              <a:gd name="T32" fmla="*/ 265 w 440"/>
                              <a:gd name="T33" fmla="*/ 5 h 245"/>
                              <a:gd name="T34" fmla="*/ 220 w 440"/>
                              <a:gd name="T35" fmla="*/ 0 h 245"/>
                              <a:gd name="T36" fmla="*/ 220 w 440"/>
                              <a:gd name="T37" fmla="*/ 0 h 245"/>
                              <a:gd name="T38" fmla="*/ 175 w 440"/>
                              <a:gd name="T39" fmla="*/ 5 h 245"/>
                              <a:gd name="T40" fmla="*/ 135 w 440"/>
                              <a:gd name="T41" fmla="*/ 15 h 245"/>
                              <a:gd name="T42" fmla="*/ 100 w 440"/>
                              <a:gd name="T43" fmla="*/ 25 h 245"/>
                              <a:gd name="T44" fmla="*/ 65 w 440"/>
                              <a:gd name="T45" fmla="*/ 45 h 245"/>
                              <a:gd name="T46" fmla="*/ 40 w 440"/>
                              <a:gd name="T47" fmla="*/ 70 h 245"/>
                              <a:gd name="T48" fmla="*/ 20 w 440"/>
                              <a:gd name="T49" fmla="*/ 95 h 245"/>
                              <a:gd name="T50" fmla="*/ 5 w 440"/>
                              <a:gd name="T51" fmla="*/ 120 h 245"/>
                              <a:gd name="T52" fmla="*/ 0 w 440"/>
                              <a:gd name="T53" fmla="*/ 150 h 245"/>
                              <a:gd name="T54" fmla="*/ 0 w 440"/>
                              <a:gd name="T55" fmla="*/ 150 h 245"/>
                              <a:gd name="T56" fmla="*/ 5 w 440"/>
                              <a:gd name="T57" fmla="*/ 180 h 245"/>
                              <a:gd name="T58" fmla="*/ 20 w 440"/>
                              <a:gd name="T59" fmla="*/ 200 h 245"/>
                              <a:gd name="T60" fmla="*/ 40 w 440"/>
                              <a:gd name="T61" fmla="*/ 215 h 245"/>
                              <a:gd name="T62" fmla="*/ 65 w 440"/>
                              <a:gd name="T63" fmla="*/ 230 h 245"/>
                              <a:gd name="T64" fmla="*/ 100 w 440"/>
                              <a:gd name="T65" fmla="*/ 235 h 245"/>
                              <a:gd name="T66" fmla="*/ 135 w 440"/>
                              <a:gd name="T67" fmla="*/ 240 h 245"/>
                              <a:gd name="T68" fmla="*/ 220 w 440"/>
                              <a:gd name="T69" fmla="*/ 245 h 245"/>
                              <a:gd name="T70" fmla="*/ 220 w 440"/>
                              <a:gd name="T71" fmla="*/ 245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40" h="245">
                                <a:moveTo>
                                  <a:pt x="220" y="245"/>
                                </a:moveTo>
                                <a:lnTo>
                                  <a:pt x="220" y="245"/>
                                </a:lnTo>
                                <a:lnTo>
                                  <a:pt x="305" y="240"/>
                                </a:lnTo>
                                <a:lnTo>
                                  <a:pt x="340" y="235"/>
                                </a:lnTo>
                                <a:lnTo>
                                  <a:pt x="370" y="230"/>
                                </a:lnTo>
                                <a:lnTo>
                                  <a:pt x="400" y="215"/>
                                </a:lnTo>
                                <a:lnTo>
                                  <a:pt x="420" y="200"/>
                                </a:lnTo>
                                <a:lnTo>
                                  <a:pt x="430" y="180"/>
                                </a:lnTo>
                                <a:lnTo>
                                  <a:pt x="440" y="150"/>
                                </a:lnTo>
                                <a:lnTo>
                                  <a:pt x="435" y="120"/>
                                </a:lnTo>
                                <a:lnTo>
                                  <a:pt x="425" y="95"/>
                                </a:lnTo>
                                <a:lnTo>
                                  <a:pt x="405" y="70"/>
                                </a:lnTo>
                                <a:lnTo>
                                  <a:pt x="375" y="45"/>
                                </a:lnTo>
                                <a:lnTo>
                                  <a:pt x="345" y="25"/>
                                </a:lnTo>
                                <a:lnTo>
                                  <a:pt x="305" y="15"/>
                                </a:lnTo>
                                <a:lnTo>
                                  <a:pt x="265" y="5"/>
                                </a:lnTo>
                                <a:lnTo>
                                  <a:pt x="220" y="0"/>
                                </a:lnTo>
                                <a:lnTo>
                                  <a:pt x="175" y="5"/>
                                </a:lnTo>
                                <a:lnTo>
                                  <a:pt x="135" y="15"/>
                                </a:lnTo>
                                <a:lnTo>
                                  <a:pt x="100" y="25"/>
                                </a:lnTo>
                                <a:lnTo>
                                  <a:pt x="65" y="45"/>
                                </a:lnTo>
                                <a:lnTo>
                                  <a:pt x="40" y="70"/>
                                </a:lnTo>
                                <a:lnTo>
                                  <a:pt x="20" y="95"/>
                                </a:lnTo>
                                <a:lnTo>
                                  <a:pt x="5" y="120"/>
                                </a:lnTo>
                                <a:lnTo>
                                  <a:pt x="0" y="150"/>
                                </a:lnTo>
                                <a:lnTo>
                                  <a:pt x="5" y="180"/>
                                </a:lnTo>
                                <a:lnTo>
                                  <a:pt x="20" y="200"/>
                                </a:lnTo>
                                <a:lnTo>
                                  <a:pt x="40" y="215"/>
                                </a:lnTo>
                                <a:lnTo>
                                  <a:pt x="65" y="230"/>
                                </a:lnTo>
                                <a:lnTo>
                                  <a:pt x="100" y="235"/>
                                </a:lnTo>
                                <a:lnTo>
                                  <a:pt x="135" y="240"/>
                                </a:lnTo>
                                <a:lnTo>
                                  <a:pt x="22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Freeform 3806"/>
                        <wps:cNvSpPr>
                          <a:spLocks/>
                        </wps:cNvSpPr>
                        <wps:spPr bwMode="auto">
                          <a:xfrm>
                            <a:off x="4954" y="370"/>
                            <a:ext cx="300" cy="195"/>
                          </a:xfrm>
                          <a:custGeom>
                            <a:avLst/>
                            <a:gdLst>
                              <a:gd name="T0" fmla="*/ 150 w 300"/>
                              <a:gd name="T1" fmla="*/ 195 h 195"/>
                              <a:gd name="T2" fmla="*/ 150 w 300"/>
                              <a:gd name="T3" fmla="*/ 195 h 195"/>
                              <a:gd name="T4" fmla="*/ 180 w 300"/>
                              <a:gd name="T5" fmla="*/ 195 h 195"/>
                              <a:gd name="T6" fmla="*/ 210 w 300"/>
                              <a:gd name="T7" fmla="*/ 190 h 195"/>
                              <a:gd name="T8" fmla="*/ 235 w 300"/>
                              <a:gd name="T9" fmla="*/ 180 h 195"/>
                              <a:gd name="T10" fmla="*/ 255 w 300"/>
                              <a:gd name="T11" fmla="*/ 170 h 195"/>
                              <a:gd name="T12" fmla="*/ 275 w 300"/>
                              <a:gd name="T13" fmla="*/ 155 h 195"/>
                              <a:gd name="T14" fmla="*/ 285 w 300"/>
                              <a:gd name="T15" fmla="*/ 140 h 195"/>
                              <a:gd name="T16" fmla="*/ 295 w 300"/>
                              <a:gd name="T17" fmla="*/ 120 h 195"/>
                              <a:gd name="T18" fmla="*/ 300 w 300"/>
                              <a:gd name="T19" fmla="*/ 100 h 195"/>
                              <a:gd name="T20" fmla="*/ 300 w 300"/>
                              <a:gd name="T21" fmla="*/ 100 h 195"/>
                              <a:gd name="T22" fmla="*/ 295 w 300"/>
                              <a:gd name="T23" fmla="*/ 80 h 195"/>
                              <a:gd name="T24" fmla="*/ 290 w 300"/>
                              <a:gd name="T25" fmla="*/ 60 h 195"/>
                              <a:gd name="T26" fmla="*/ 275 w 300"/>
                              <a:gd name="T27" fmla="*/ 45 h 195"/>
                              <a:gd name="T28" fmla="*/ 255 w 300"/>
                              <a:gd name="T29" fmla="*/ 30 h 195"/>
                              <a:gd name="T30" fmla="*/ 235 w 300"/>
                              <a:gd name="T31" fmla="*/ 15 h 195"/>
                              <a:gd name="T32" fmla="*/ 210 w 300"/>
                              <a:gd name="T33" fmla="*/ 5 h 195"/>
                              <a:gd name="T34" fmla="*/ 180 w 300"/>
                              <a:gd name="T35" fmla="*/ 0 h 195"/>
                              <a:gd name="T36" fmla="*/ 150 w 300"/>
                              <a:gd name="T37" fmla="*/ 0 h 195"/>
                              <a:gd name="T38" fmla="*/ 150 w 300"/>
                              <a:gd name="T39" fmla="*/ 0 h 195"/>
                              <a:gd name="T40" fmla="*/ 120 w 300"/>
                              <a:gd name="T41" fmla="*/ 0 h 195"/>
                              <a:gd name="T42" fmla="*/ 90 w 300"/>
                              <a:gd name="T43" fmla="*/ 5 h 195"/>
                              <a:gd name="T44" fmla="*/ 65 w 300"/>
                              <a:gd name="T45" fmla="*/ 15 h 195"/>
                              <a:gd name="T46" fmla="*/ 45 w 300"/>
                              <a:gd name="T47" fmla="*/ 30 h 195"/>
                              <a:gd name="T48" fmla="*/ 25 w 300"/>
                              <a:gd name="T49" fmla="*/ 45 h 195"/>
                              <a:gd name="T50" fmla="*/ 15 w 300"/>
                              <a:gd name="T51" fmla="*/ 60 h 195"/>
                              <a:gd name="T52" fmla="*/ 5 w 300"/>
                              <a:gd name="T53" fmla="*/ 80 h 195"/>
                              <a:gd name="T54" fmla="*/ 0 w 300"/>
                              <a:gd name="T55" fmla="*/ 100 h 195"/>
                              <a:gd name="T56" fmla="*/ 0 w 300"/>
                              <a:gd name="T57" fmla="*/ 100 h 195"/>
                              <a:gd name="T58" fmla="*/ 5 w 300"/>
                              <a:gd name="T59" fmla="*/ 120 h 195"/>
                              <a:gd name="T60" fmla="*/ 10 w 300"/>
                              <a:gd name="T61" fmla="*/ 140 h 195"/>
                              <a:gd name="T62" fmla="*/ 25 w 300"/>
                              <a:gd name="T63" fmla="*/ 155 h 195"/>
                              <a:gd name="T64" fmla="*/ 45 w 300"/>
                              <a:gd name="T65" fmla="*/ 170 h 195"/>
                              <a:gd name="T66" fmla="*/ 65 w 300"/>
                              <a:gd name="T67" fmla="*/ 180 h 195"/>
                              <a:gd name="T68" fmla="*/ 90 w 300"/>
                              <a:gd name="T69" fmla="*/ 190 h 195"/>
                              <a:gd name="T70" fmla="*/ 120 w 300"/>
                              <a:gd name="T71" fmla="*/ 195 h 195"/>
                              <a:gd name="T72" fmla="*/ 150 w 300"/>
                              <a:gd name="T73" fmla="*/ 195 h 195"/>
                              <a:gd name="T74" fmla="*/ 150 w 300"/>
                              <a:gd name="T75" fmla="*/ 195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300" h="195">
                                <a:moveTo>
                                  <a:pt x="150" y="195"/>
                                </a:moveTo>
                                <a:lnTo>
                                  <a:pt x="150" y="195"/>
                                </a:lnTo>
                                <a:lnTo>
                                  <a:pt x="180" y="195"/>
                                </a:lnTo>
                                <a:lnTo>
                                  <a:pt x="210" y="190"/>
                                </a:lnTo>
                                <a:lnTo>
                                  <a:pt x="235" y="180"/>
                                </a:lnTo>
                                <a:lnTo>
                                  <a:pt x="255" y="170"/>
                                </a:lnTo>
                                <a:lnTo>
                                  <a:pt x="275" y="155"/>
                                </a:lnTo>
                                <a:lnTo>
                                  <a:pt x="285" y="140"/>
                                </a:lnTo>
                                <a:lnTo>
                                  <a:pt x="295" y="120"/>
                                </a:lnTo>
                                <a:lnTo>
                                  <a:pt x="300" y="100"/>
                                </a:lnTo>
                                <a:lnTo>
                                  <a:pt x="295" y="80"/>
                                </a:lnTo>
                                <a:lnTo>
                                  <a:pt x="290" y="60"/>
                                </a:lnTo>
                                <a:lnTo>
                                  <a:pt x="275" y="45"/>
                                </a:lnTo>
                                <a:lnTo>
                                  <a:pt x="255" y="30"/>
                                </a:lnTo>
                                <a:lnTo>
                                  <a:pt x="235" y="15"/>
                                </a:lnTo>
                                <a:lnTo>
                                  <a:pt x="210" y="5"/>
                                </a:lnTo>
                                <a:lnTo>
                                  <a:pt x="180" y="0"/>
                                </a:lnTo>
                                <a:lnTo>
                                  <a:pt x="150" y="0"/>
                                </a:lnTo>
                                <a:lnTo>
                                  <a:pt x="120" y="0"/>
                                </a:lnTo>
                                <a:lnTo>
                                  <a:pt x="90" y="5"/>
                                </a:lnTo>
                                <a:lnTo>
                                  <a:pt x="65" y="15"/>
                                </a:lnTo>
                                <a:lnTo>
                                  <a:pt x="45" y="30"/>
                                </a:lnTo>
                                <a:lnTo>
                                  <a:pt x="25" y="45"/>
                                </a:lnTo>
                                <a:lnTo>
                                  <a:pt x="15" y="60"/>
                                </a:lnTo>
                                <a:lnTo>
                                  <a:pt x="5" y="80"/>
                                </a:lnTo>
                                <a:lnTo>
                                  <a:pt x="0" y="100"/>
                                </a:lnTo>
                                <a:lnTo>
                                  <a:pt x="5" y="120"/>
                                </a:lnTo>
                                <a:lnTo>
                                  <a:pt x="10" y="140"/>
                                </a:lnTo>
                                <a:lnTo>
                                  <a:pt x="25" y="155"/>
                                </a:lnTo>
                                <a:lnTo>
                                  <a:pt x="45" y="170"/>
                                </a:lnTo>
                                <a:lnTo>
                                  <a:pt x="65" y="180"/>
                                </a:lnTo>
                                <a:lnTo>
                                  <a:pt x="90" y="190"/>
                                </a:lnTo>
                                <a:lnTo>
                                  <a:pt x="120" y="195"/>
                                </a:lnTo>
                                <a:lnTo>
                                  <a:pt x="150" y="1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Freeform 3807"/>
                        <wps:cNvSpPr>
                          <a:spLocks/>
                        </wps:cNvSpPr>
                        <wps:spPr bwMode="auto">
                          <a:xfrm>
                            <a:off x="4999" y="400"/>
                            <a:ext cx="210" cy="165"/>
                          </a:xfrm>
                          <a:custGeom>
                            <a:avLst/>
                            <a:gdLst>
                              <a:gd name="T0" fmla="*/ 105 w 210"/>
                              <a:gd name="T1" fmla="*/ 165 h 165"/>
                              <a:gd name="T2" fmla="*/ 105 w 210"/>
                              <a:gd name="T3" fmla="*/ 165 h 165"/>
                              <a:gd name="T4" fmla="*/ 125 w 210"/>
                              <a:gd name="T5" fmla="*/ 160 h 165"/>
                              <a:gd name="T6" fmla="*/ 145 w 210"/>
                              <a:gd name="T7" fmla="*/ 155 h 165"/>
                              <a:gd name="T8" fmla="*/ 165 w 210"/>
                              <a:gd name="T9" fmla="*/ 145 h 165"/>
                              <a:gd name="T10" fmla="*/ 180 w 210"/>
                              <a:gd name="T11" fmla="*/ 135 h 165"/>
                              <a:gd name="T12" fmla="*/ 190 w 210"/>
                              <a:gd name="T13" fmla="*/ 120 h 165"/>
                              <a:gd name="T14" fmla="*/ 200 w 210"/>
                              <a:gd name="T15" fmla="*/ 100 h 165"/>
                              <a:gd name="T16" fmla="*/ 205 w 210"/>
                              <a:gd name="T17" fmla="*/ 85 h 165"/>
                              <a:gd name="T18" fmla="*/ 210 w 210"/>
                              <a:gd name="T19" fmla="*/ 70 h 165"/>
                              <a:gd name="T20" fmla="*/ 210 w 210"/>
                              <a:gd name="T21" fmla="*/ 70 h 165"/>
                              <a:gd name="T22" fmla="*/ 210 w 210"/>
                              <a:gd name="T23" fmla="*/ 55 h 165"/>
                              <a:gd name="T24" fmla="*/ 200 w 210"/>
                              <a:gd name="T25" fmla="*/ 45 h 165"/>
                              <a:gd name="T26" fmla="*/ 195 w 210"/>
                              <a:gd name="T27" fmla="*/ 30 h 165"/>
                              <a:gd name="T28" fmla="*/ 180 w 210"/>
                              <a:gd name="T29" fmla="*/ 20 h 165"/>
                              <a:gd name="T30" fmla="*/ 145 w 210"/>
                              <a:gd name="T31" fmla="*/ 5 h 165"/>
                              <a:gd name="T32" fmla="*/ 105 w 210"/>
                              <a:gd name="T33" fmla="*/ 0 h 165"/>
                              <a:gd name="T34" fmla="*/ 105 w 210"/>
                              <a:gd name="T35" fmla="*/ 0 h 165"/>
                              <a:gd name="T36" fmla="*/ 65 w 210"/>
                              <a:gd name="T37" fmla="*/ 5 h 165"/>
                              <a:gd name="T38" fmla="*/ 30 w 210"/>
                              <a:gd name="T39" fmla="*/ 20 h 165"/>
                              <a:gd name="T40" fmla="*/ 20 w 210"/>
                              <a:gd name="T41" fmla="*/ 30 h 165"/>
                              <a:gd name="T42" fmla="*/ 10 w 210"/>
                              <a:gd name="T43" fmla="*/ 45 h 165"/>
                              <a:gd name="T44" fmla="*/ 5 w 210"/>
                              <a:gd name="T45" fmla="*/ 55 h 165"/>
                              <a:gd name="T46" fmla="*/ 0 w 210"/>
                              <a:gd name="T47" fmla="*/ 70 h 165"/>
                              <a:gd name="T48" fmla="*/ 0 w 210"/>
                              <a:gd name="T49" fmla="*/ 70 h 165"/>
                              <a:gd name="T50" fmla="*/ 0 w 210"/>
                              <a:gd name="T51" fmla="*/ 85 h 165"/>
                              <a:gd name="T52" fmla="*/ 10 w 210"/>
                              <a:gd name="T53" fmla="*/ 100 h 165"/>
                              <a:gd name="T54" fmla="*/ 15 w 210"/>
                              <a:gd name="T55" fmla="*/ 120 h 165"/>
                              <a:gd name="T56" fmla="*/ 30 w 210"/>
                              <a:gd name="T57" fmla="*/ 135 h 165"/>
                              <a:gd name="T58" fmla="*/ 45 w 210"/>
                              <a:gd name="T59" fmla="*/ 145 h 165"/>
                              <a:gd name="T60" fmla="*/ 65 w 210"/>
                              <a:gd name="T61" fmla="*/ 155 h 165"/>
                              <a:gd name="T62" fmla="*/ 85 w 210"/>
                              <a:gd name="T63" fmla="*/ 160 h 165"/>
                              <a:gd name="T64" fmla="*/ 105 w 210"/>
                              <a:gd name="T65" fmla="*/ 165 h 165"/>
                              <a:gd name="T66" fmla="*/ 105 w 210"/>
                              <a:gd name="T67" fmla="*/ 165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10" h="165">
                                <a:moveTo>
                                  <a:pt x="105" y="165"/>
                                </a:moveTo>
                                <a:lnTo>
                                  <a:pt x="105" y="165"/>
                                </a:lnTo>
                                <a:lnTo>
                                  <a:pt x="125" y="160"/>
                                </a:lnTo>
                                <a:lnTo>
                                  <a:pt x="145" y="155"/>
                                </a:lnTo>
                                <a:lnTo>
                                  <a:pt x="165" y="145"/>
                                </a:lnTo>
                                <a:lnTo>
                                  <a:pt x="180" y="135"/>
                                </a:lnTo>
                                <a:lnTo>
                                  <a:pt x="190" y="120"/>
                                </a:lnTo>
                                <a:lnTo>
                                  <a:pt x="200" y="100"/>
                                </a:lnTo>
                                <a:lnTo>
                                  <a:pt x="205" y="85"/>
                                </a:lnTo>
                                <a:lnTo>
                                  <a:pt x="210" y="70"/>
                                </a:lnTo>
                                <a:lnTo>
                                  <a:pt x="210" y="55"/>
                                </a:lnTo>
                                <a:lnTo>
                                  <a:pt x="200" y="45"/>
                                </a:lnTo>
                                <a:lnTo>
                                  <a:pt x="195" y="30"/>
                                </a:lnTo>
                                <a:lnTo>
                                  <a:pt x="180" y="20"/>
                                </a:lnTo>
                                <a:lnTo>
                                  <a:pt x="145" y="5"/>
                                </a:lnTo>
                                <a:lnTo>
                                  <a:pt x="105" y="0"/>
                                </a:lnTo>
                                <a:lnTo>
                                  <a:pt x="65" y="5"/>
                                </a:lnTo>
                                <a:lnTo>
                                  <a:pt x="30" y="20"/>
                                </a:lnTo>
                                <a:lnTo>
                                  <a:pt x="20" y="30"/>
                                </a:lnTo>
                                <a:lnTo>
                                  <a:pt x="10" y="45"/>
                                </a:lnTo>
                                <a:lnTo>
                                  <a:pt x="5" y="55"/>
                                </a:lnTo>
                                <a:lnTo>
                                  <a:pt x="0" y="70"/>
                                </a:lnTo>
                                <a:lnTo>
                                  <a:pt x="0" y="85"/>
                                </a:lnTo>
                                <a:lnTo>
                                  <a:pt x="10" y="100"/>
                                </a:lnTo>
                                <a:lnTo>
                                  <a:pt x="15" y="120"/>
                                </a:lnTo>
                                <a:lnTo>
                                  <a:pt x="30" y="135"/>
                                </a:lnTo>
                                <a:lnTo>
                                  <a:pt x="45" y="145"/>
                                </a:lnTo>
                                <a:lnTo>
                                  <a:pt x="65" y="155"/>
                                </a:lnTo>
                                <a:lnTo>
                                  <a:pt x="85" y="160"/>
                                </a:lnTo>
                                <a:lnTo>
                                  <a:pt x="105" y="1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Freeform 3808"/>
                        <wps:cNvSpPr>
                          <a:spLocks/>
                        </wps:cNvSpPr>
                        <wps:spPr bwMode="auto">
                          <a:xfrm>
                            <a:off x="5029" y="420"/>
                            <a:ext cx="150" cy="145"/>
                          </a:xfrm>
                          <a:custGeom>
                            <a:avLst/>
                            <a:gdLst>
                              <a:gd name="T0" fmla="*/ 75 w 150"/>
                              <a:gd name="T1" fmla="*/ 145 h 145"/>
                              <a:gd name="T2" fmla="*/ 75 w 150"/>
                              <a:gd name="T3" fmla="*/ 145 h 145"/>
                              <a:gd name="T4" fmla="*/ 90 w 150"/>
                              <a:gd name="T5" fmla="*/ 140 h 145"/>
                              <a:gd name="T6" fmla="*/ 105 w 150"/>
                              <a:gd name="T7" fmla="*/ 135 h 145"/>
                              <a:gd name="T8" fmla="*/ 115 w 150"/>
                              <a:gd name="T9" fmla="*/ 120 h 145"/>
                              <a:gd name="T10" fmla="*/ 125 w 150"/>
                              <a:gd name="T11" fmla="*/ 110 h 145"/>
                              <a:gd name="T12" fmla="*/ 140 w 150"/>
                              <a:gd name="T13" fmla="*/ 75 h 145"/>
                              <a:gd name="T14" fmla="*/ 150 w 150"/>
                              <a:gd name="T15" fmla="*/ 50 h 145"/>
                              <a:gd name="T16" fmla="*/ 150 w 150"/>
                              <a:gd name="T17" fmla="*/ 50 h 145"/>
                              <a:gd name="T18" fmla="*/ 145 w 150"/>
                              <a:gd name="T19" fmla="*/ 40 h 145"/>
                              <a:gd name="T20" fmla="*/ 145 w 150"/>
                              <a:gd name="T21" fmla="*/ 30 h 145"/>
                              <a:gd name="T22" fmla="*/ 125 w 150"/>
                              <a:gd name="T23" fmla="*/ 15 h 145"/>
                              <a:gd name="T24" fmla="*/ 105 w 150"/>
                              <a:gd name="T25" fmla="*/ 5 h 145"/>
                              <a:gd name="T26" fmla="*/ 75 w 150"/>
                              <a:gd name="T27" fmla="*/ 0 h 145"/>
                              <a:gd name="T28" fmla="*/ 75 w 150"/>
                              <a:gd name="T29" fmla="*/ 0 h 145"/>
                              <a:gd name="T30" fmla="*/ 45 w 150"/>
                              <a:gd name="T31" fmla="*/ 5 h 145"/>
                              <a:gd name="T32" fmla="*/ 25 w 150"/>
                              <a:gd name="T33" fmla="*/ 15 h 145"/>
                              <a:gd name="T34" fmla="*/ 10 w 150"/>
                              <a:gd name="T35" fmla="*/ 30 h 145"/>
                              <a:gd name="T36" fmla="*/ 0 w 150"/>
                              <a:gd name="T37" fmla="*/ 50 h 145"/>
                              <a:gd name="T38" fmla="*/ 0 w 150"/>
                              <a:gd name="T39" fmla="*/ 50 h 145"/>
                              <a:gd name="T40" fmla="*/ 5 w 150"/>
                              <a:gd name="T41" fmla="*/ 75 h 145"/>
                              <a:gd name="T42" fmla="*/ 20 w 150"/>
                              <a:gd name="T43" fmla="*/ 105 h 145"/>
                              <a:gd name="T44" fmla="*/ 30 w 150"/>
                              <a:gd name="T45" fmla="*/ 120 h 145"/>
                              <a:gd name="T46" fmla="*/ 45 w 150"/>
                              <a:gd name="T47" fmla="*/ 135 h 145"/>
                              <a:gd name="T48" fmla="*/ 60 w 150"/>
                              <a:gd name="T49" fmla="*/ 140 h 145"/>
                              <a:gd name="T50" fmla="*/ 75 w 150"/>
                              <a:gd name="T51" fmla="*/ 145 h 145"/>
                              <a:gd name="T52" fmla="*/ 75 w 150"/>
                              <a:gd name="T53" fmla="*/ 14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0" h="145">
                                <a:moveTo>
                                  <a:pt x="75" y="145"/>
                                </a:moveTo>
                                <a:lnTo>
                                  <a:pt x="75" y="145"/>
                                </a:lnTo>
                                <a:lnTo>
                                  <a:pt x="90" y="140"/>
                                </a:lnTo>
                                <a:lnTo>
                                  <a:pt x="105" y="135"/>
                                </a:lnTo>
                                <a:lnTo>
                                  <a:pt x="115" y="120"/>
                                </a:lnTo>
                                <a:lnTo>
                                  <a:pt x="125" y="110"/>
                                </a:lnTo>
                                <a:lnTo>
                                  <a:pt x="140" y="75"/>
                                </a:lnTo>
                                <a:lnTo>
                                  <a:pt x="150" y="50"/>
                                </a:lnTo>
                                <a:lnTo>
                                  <a:pt x="145" y="40"/>
                                </a:lnTo>
                                <a:lnTo>
                                  <a:pt x="145" y="30"/>
                                </a:lnTo>
                                <a:lnTo>
                                  <a:pt x="125" y="15"/>
                                </a:lnTo>
                                <a:lnTo>
                                  <a:pt x="105" y="5"/>
                                </a:lnTo>
                                <a:lnTo>
                                  <a:pt x="75" y="0"/>
                                </a:lnTo>
                                <a:lnTo>
                                  <a:pt x="45" y="5"/>
                                </a:lnTo>
                                <a:lnTo>
                                  <a:pt x="25" y="15"/>
                                </a:lnTo>
                                <a:lnTo>
                                  <a:pt x="10" y="30"/>
                                </a:lnTo>
                                <a:lnTo>
                                  <a:pt x="0" y="50"/>
                                </a:lnTo>
                                <a:lnTo>
                                  <a:pt x="5" y="75"/>
                                </a:lnTo>
                                <a:lnTo>
                                  <a:pt x="20" y="105"/>
                                </a:lnTo>
                                <a:lnTo>
                                  <a:pt x="30" y="120"/>
                                </a:lnTo>
                                <a:lnTo>
                                  <a:pt x="45" y="135"/>
                                </a:lnTo>
                                <a:lnTo>
                                  <a:pt x="60" y="140"/>
                                </a:lnTo>
                                <a:lnTo>
                                  <a:pt x="75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Freeform 3809"/>
                        <wps:cNvSpPr>
                          <a:spLocks/>
                        </wps:cNvSpPr>
                        <wps:spPr bwMode="auto">
                          <a:xfrm>
                            <a:off x="4844" y="565"/>
                            <a:ext cx="515" cy="20"/>
                          </a:xfrm>
                          <a:custGeom>
                            <a:avLst/>
                            <a:gdLst>
                              <a:gd name="T0" fmla="*/ 0 w 515"/>
                              <a:gd name="T1" fmla="*/ 0 h 20"/>
                              <a:gd name="T2" fmla="*/ 0 w 515"/>
                              <a:gd name="T3" fmla="*/ 0 h 20"/>
                              <a:gd name="T4" fmla="*/ 25 w 515"/>
                              <a:gd name="T5" fmla="*/ 10 h 20"/>
                              <a:gd name="T6" fmla="*/ 70 w 515"/>
                              <a:gd name="T7" fmla="*/ 20 h 20"/>
                              <a:gd name="T8" fmla="*/ 105 w 515"/>
                              <a:gd name="T9" fmla="*/ 20 h 20"/>
                              <a:gd name="T10" fmla="*/ 145 w 515"/>
                              <a:gd name="T11" fmla="*/ 20 h 20"/>
                              <a:gd name="T12" fmla="*/ 200 w 515"/>
                              <a:gd name="T13" fmla="*/ 10 h 20"/>
                              <a:gd name="T14" fmla="*/ 260 w 515"/>
                              <a:gd name="T15" fmla="*/ 0 h 20"/>
                              <a:gd name="T16" fmla="*/ 260 w 515"/>
                              <a:gd name="T17" fmla="*/ 0 h 20"/>
                              <a:gd name="T18" fmla="*/ 260 w 515"/>
                              <a:gd name="T19" fmla="*/ 0 h 20"/>
                              <a:gd name="T20" fmla="*/ 320 w 515"/>
                              <a:gd name="T21" fmla="*/ 10 h 20"/>
                              <a:gd name="T22" fmla="*/ 370 w 515"/>
                              <a:gd name="T23" fmla="*/ 15 h 20"/>
                              <a:gd name="T24" fmla="*/ 410 w 515"/>
                              <a:gd name="T25" fmla="*/ 20 h 20"/>
                              <a:gd name="T26" fmla="*/ 445 w 515"/>
                              <a:gd name="T27" fmla="*/ 20 h 20"/>
                              <a:gd name="T28" fmla="*/ 490 w 515"/>
                              <a:gd name="T29" fmla="*/ 10 h 20"/>
                              <a:gd name="T30" fmla="*/ 515 w 515"/>
                              <a:gd name="T31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15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10"/>
                                </a:lnTo>
                                <a:lnTo>
                                  <a:pt x="70" y="20"/>
                                </a:lnTo>
                                <a:lnTo>
                                  <a:pt x="105" y="20"/>
                                </a:lnTo>
                                <a:lnTo>
                                  <a:pt x="145" y="20"/>
                                </a:lnTo>
                                <a:lnTo>
                                  <a:pt x="200" y="10"/>
                                </a:lnTo>
                                <a:lnTo>
                                  <a:pt x="260" y="0"/>
                                </a:lnTo>
                                <a:lnTo>
                                  <a:pt x="320" y="10"/>
                                </a:lnTo>
                                <a:lnTo>
                                  <a:pt x="370" y="15"/>
                                </a:lnTo>
                                <a:lnTo>
                                  <a:pt x="410" y="20"/>
                                </a:lnTo>
                                <a:lnTo>
                                  <a:pt x="445" y="20"/>
                                </a:lnTo>
                                <a:lnTo>
                                  <a:pt x="490" y="10"/>
                                </a:lnTo>
                                <a:lnTo>
                                  <a:pt x="515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Freeform 3810"/>
                        <wps:cNvSpPr>
                          <a:spLocks/>
                        </wps:cNvSpPr>
                        <wps:spPr bwMode="auto">
                          <a:xfrm>
                            <a:off x="4844" y="565"/>
                            <a:ext cx="515" cy="45"/>
                          </a:xfrm>
                          <a:custGeom>
                            <a:avLst/>
                            <a:gdLst>
                              <a:gd name="T0" fmla="*/ 0 w 515"/>
                              <a:gd name="T1" fmla="*/ 0 h 45"/>
                              <a:gd name="T2" fmla="*/ 0 w 515"/>
                              <a:gd name="T3" fmla="*/ 0 h 45"/>
                              <a:gd name="T4" fmla="*/ 45 w 515"/>
                              <a:gd name="T5" fmla="*/ 15 h 45"/>
                              <a:gd name="T6" fmla="*/ 90 w 515"/>
                              <a:gd name="T7" fmla="*/ 25 h 45"/>
                              <a:gd name="T8" fmla="*/ 155 w 515"/>
                              <a:gd name="T9" fmla="*/ 35 h 45"/>
                              <a:gd name="T10" fmla="*/ 230 w 515"/>
                              <a:gd name="T11" fmla="*/ 45 h 45"/>
                              <a:gd name="T12" fmla="*/ 320 w 515"/>
                              <a:gd name="T13" fmla="*/ 40 h 45"/>
                              <a:gd name="T14" fmla="*/ 365 w 515"/>
                              <a:gd name="T15" fmla="*/ 35 h 45"/>
                              <a:gd name="T16" fmla="*/ 415 w 515"/>
                              <a:gd name="T17" fmla="*/ 30 h 45"/>
                              <a:gd name="T18" fmla="*/ 460 w 515"/>
                              <a:gd name="T19" fmla="*/ 15 h 45"/>
                              <a:gd name="T20" fmla="*/ 515 w 515"/>
                              <a:gd name="T21" fmla="*/ 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15" h="4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5" y="15"/>
                                </a:lnTo>
                                <a:lnTo>
                                  <a:pt x="90" y="25"/>
                                </a:lnTo>
                                <a:lnTo>
                                  <a:pt x="155" y="35"/>
                                </a:lnTo>
                                <a:lnTo>
                                  <a:pt x="230" y="45"/>
                                </a:lnTo>
                                <a:lnTo>
                                  <a:pt x="320" y="40"/>
                                </a:lnTo>
                                <a:lnTo>
                                  <a:pt x="365" y="35"/>
                                </a:lnTo>
                                <a:lnTo>
                                  <a:pt x="415" y="30"/>
                                </a:lnTo>
                                <a:lnTo>
                                  <a:pt x="460" y="15"/>
                                </a:lnTo>
                                <a:lnTo>
                                  <a:pt x="515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Line 3811"/>
                        <wps:cNvCnPr/>
                        <wps:spPr bwMode="auto">
                          <a:xfrm>
                            <a:off x="4844" y="660"/>
                            <a:ext cx="520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" name="Line 3812"/>
                        <wps:cNvCnPr/>
                        <wps:spPr bwMode="auto">
                          <a:xfrm>
                            <a:off x="4844" y="690"/>
                            <a:ext cx="520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Freeform 3813"/>
                        <wps:cNvSpPr>
                          <a:spLocks/>
                        </wps:cNvSpPr>
                        <wps:spPr bwMode="auto">
                          <a:xfrm>
                            <a:off x="5833" y="315"/>
                            <a:ext cx="50" cy="250"/>
                          </a:xfrm>
                          <a:custGeom>
                            <a:avLst/>
                            <a:gdLst>
                              <a:gd name="T0" fmla="*/ 40 w 50"/>
                              <a:gd name="T1" fmla="*/ 250 h 250"/>
                              <a:gd name="T2" fmla="*/ 40 w 50"/>
                              <a:gd name="T3" fmla="*/ 250 h 250"/>
                              <a:gd name="T4" fmla="*/ 30 w 50"/>
                              <a:gd name="T5" fmla="*/ 240 h 250"/>
                              <a:gd name="T6" fmla="*/ 20 w 50"/>
                              <a:gd name="T7" fmla="*/ 225 h 250"/>
                              <a:gd name="T8" fmla="*/ 5 w 50"/>
                              <a:gd name="T9" fmla="*/ 200 h 250"/>
                              <a:gd name="T10" fmla="*/ 5 w 50"/>
                              <a:gd name="T11" fmla="*/ 170 h 250"/>
                              <a:gd name="T12" fmla="*/ 10 w 50"/>
                              <a:gd name="T13" fmla="*/ 140 h 250"/>
                              <a:gd name="T14" fmla="*/ 15 w 50"/>
                              <a:gd name="T15" fmla="*/ 115 h 250"/>
                              <a:gd name="T16" fmla="*/ 30 w 50"/>
                              <a:gd name="T17" fmla="*/ 95 h 250"/>
                              <a:gd name="T18" fmla="*/ 50 w 50"/>
                              <a:gd name="T19" fmla="*/ 65 h 250"/>
                              <a:gd name="T20" fmla="*/ 50 w 50"/>
                              <a:gd name="T21" fmla="*/ 65 h 250"/>
                              <a:gd name="T22" fmla="*/ 50 w 50"/>
                              <a:gd name="T23" fmla="*/ 60 h 250"/>
                              <a:gd name="T24" fmla="*/ 50 w 50"/>
                              <a:gd name="T25" fmla="*/ 50 h 250"/>
                              <a:gd name="T26" fmla="*/ 30 w 50"/>
                              <a:gd name="T27" fmla="*/ 35 h 250"/>
                              <a:gd name="T28" fmla="*/ 0 w 50"/>
                              <a:gd name="T29" fmla="*/ 15 h 250"/>
                              <a:gd name="T30" fmla="*/ 45 w 50"/>
                              <a:gd name="T31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40" y="250"/>
                                </a:moveTo>
                                <a:lnTo>
                                  <a:pt x="40" y="250"/>
                                </a:lnTo>
                                <a:lnTo>
                                  <a:pt x="30" y="240"/>
                                </a:lnTo>
                                <a:lnTo>
                                  <a:pt x="20" y="225"/>
                                </a:lnTo>
                                <a:lnTo>
                                  <a:pt x="5" y="200"/>
                                </a:lnTo>
                                <a:lnTo>
                                  <a:pt x="5" y="170"/>
                                </a:lnTo>
                                <a:lnTo>
                                  <a:pt x="10" y="140"/>
                                </a:lnTo>
                                <a:lnTo>
                                  <a:pt x="15" y="115"/>
                                </a:lnTo>
                                <a:lnTo>
                                  <a:pt x="30" y="95"/>
                                </a:lnTo>
                                <a:lnTo>
                                  <a:pt x="50" y="65"/>
                                </a:lnTo>
                                <a:lnTo>
                                  <a:pt x="50" y="60"/>
                                </a:lnTo>
                                <a:lnTo>
                                  <a:pt x="50" y="50"/>
                                </a:lnTo>
                                <a:lnTo>
                                  <a:pt x="30" y="35"/>
                                </a:lnTo>
                                <a:lnTo>
                                  <a:pt x="0" y="15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Freeform 3814"/>
                        <wps:cNvSpPr>
                          <a:spLocks/>
                        </wps:cNvSpPr>
                        <wps:spPr bwMode="auto">
                          <a:xfrm>
                            <a:off x="5364" y="315"/>
                            <a:ext cx="50" cy="250"/>
                          </a:xfrm>
                          <a:custGeom>
                            <a:avLst/>
                            <a:gdLst>
                              <a:gd name="T0" fmla="*/ 0 w 50"/>
                              <a:gd name="T1" fmla="*/ 250 h 250"/>
                              <a:gd name="T2" fmla="*/ 0 w 50"/>
                              <a:gd name="T3" fmla="*/ 250 h 250"/>
                              <a:gd name="T4" fmla="*/ 25 w 50"/>
                              <a:gd name="T5" fmla="*/ 225 h 250"/>
                              <a:gd name="T6" fmla="*/ 35 w 50"/>
                              <a:gd name="T7" fmla="*/ 200 h 250"/>
                              <a:gd name="T8" fmla="*/ 40 w 50"/>
                              <a:gd name="T9" fmla="*/ 170 h 250"/>
                              <a:gd name="T10" fmla="*/ 40 w 50"/>
                              <a:gd name="T11" fmla="*/ 140 h 250"/>
                              <a:gd name="T12" fmla="*/ 30 w 50"/>
                              <a:gd name="T13" fmla="*/ 115 h 250"/>
                              <a:gd name="T14" fmla="*/ 20 w 50"/>
                              <a:gd name="T15" fmla="*/ 95 h 250"/>
                              <a:gd name="T16" fmla="*/ 0 w 50"/>
                              <a:gd name="T17" fmla="*/ 65 h 250"/>
                              <a:gd name="T18" fmla="*/ 0 w 50"/>
                              <a:gd name="T19" fmla="*/ 65 h 250"/>
                              <a:gd name="T20" fmla="*/ 0 w 50"/>
                              <a:gd name="T21" fmla="*/ 60 h 250"/>
                              <a:gd name="T22" fmla="*/ 0 w 50"/>
                              <a:gd name="T23" fmla="*/ 55 h 250"/>
                              <a:gd name="T24" fmla="*/ 20 w 50"/>
                              <a:gd name="T25" fmla="*/ 35 h 250"/>
                              <a:gd name="T26" fmla="*/ 50 w 50"/>
                              <a:gd name="T27" fmla="*/ 15 h 250"/>
                              <a:gd name="T28" fmla="*/ 0 w 50"/>
                              <a:gd name="T29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0" y="250"/>
                                </a:moveTo>
                                <a:lnTo>
                                  <a:pt x="0" y="250"/>
                                </a:lnTo>
                                <a:lnTo>
                                  <a:pt x="25" y="225"/>
                                </a:lnTo>
                                <a:lnTo>
                                  <a:pt x="35" y="200"/>
                                </a:lnTo>
                                <a:lnTo>
                                  <a:pt x="40" y="170"/>
                                </a:lnTo>
                                <a:lnTo>
                                  <a:pt x="40" y="140"/>
                                </a:lnTo>
                                <a:lnTo>
                                  <a:pt x="30" y="115"/>
                                </a:lnTo>
                                <a:lnTo>
                                  <a:pt x="20" y="95"/>
                                </a:lnTo>
                                <a:lnTo>
                                  <a:pt x="0" y="65"/>
                                </a:lnTo>
                                <a:lnTo>
                                  <a:pt x="0" y="60"/>
                                </a:lnTo>
                                <a:lnTo>
                                  <a:pt x="0" y="55"/>
                                </a:lnTo>
                                <a:lnTo>
                                  <a:pt x="20" y="35"/>
                                </a:lnTo>
                                <a:lnTo>
                                  <a:pt x="50" y="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Freeform 3815"/>
                        <wps:cNvSpPr>
                          <a:spLocks/>
                        </wps:cNvSpPr>
                        <wps:spPr bwMode="auto">
                          <a:xfrm>
                            <a:off x="5404" y="320"/>
                            <a:ext cx="434" cy="245"/>
                          </a:xfrm>
                          <a:custGeom>
                            <a:avLst/>
                            <a:gdLst>
                              <a:gd name="T0" fmla="*/ 219 w 434"/>
                              <a:gd name="T1" fmla="*/ 245 h 245"/>
                              <a:gd name="T2" fmla="*/ 219 w 434"/>
                              <a:gd name="T3" fmla="*/ 245 h 245"/>
                              <a:gd name="T4" fmla="*/ 304 w 434"/>
                              <a:gd name="T5" fmla="*/ 240 h 245"/>
                              <a:gd name="T6" fmla="*/ 339 w 434"/>
                              <a:gd name="T7" fmla="*/ 235 h 245"/>
                              <a:gd name="T8" fmla="*/ 369 w 434"/>
                              <a:gd name="T9" fmla="*/ 230 h 245"/>
                              <a:gd name="T10" fmla="*/ 394 w 434"/>
                              <a:gd name="T11" fmla="*/ 215 h 245"/>
                              <a:gd name="T12" fmla="*/ 414 w 434"/>
                              <a:gd name="T13" fmla="*/ 200 h 245"/>
                              <a:gd name="T14" fmla="*/ 429 w 434"/>
                              <a:gd name="T15" fmla="*/ 180 h 245"/>
                              <a:gd name="T16" fmla="*/ 434 w 434"/>
                              <a:gd name="T17" fmla="*/ 150 h 245"/>
                              <a:gd name="T18" fmla="*/ 434 w 434"/>
                              <a:gd name="T19" fmla="*/ 150 h 245"/>
                              <a:gd name="T20" fmla="*/ 434 w 434"/>
                              <a:gd name="T21" fmla="*/ 120 h 245"/>
                              <a:gd name="T22" fmla="*/ 419 w 434"/>
                              <a:gd name="T23" fmla="*/ 95 h 245"/>
                              <a:gd name="T24" fmla="*/ 399 w 434"/>
                              <a:gd name="T25" fmla="*/ 70 h 245"/>
                              <a:gd name="T26" fmla="*/ 374 w 434"/>
                              <a:gd name="T27" fmla="*/ 45 h 245"/>
                              <a:gd name="T28" fmla="*/ 339 w 434"/>
                              <a:gd name="T29" fmla="*/ 25 h 245"/>
                              <a:gd name="T30" fmla="*/ 304 w 434"/>
                              <a:gd name="T31" fmla="*/ 15 h 245"/>
                              <a:gd name="T32" fmla="*/ 264 w 434"/>
                              <a:gd name="T33" fmla="*/ 5 h 245"/>
                              <a:gd name="T34" fmla="*/ 219 w 434"/>
                              <a:gd name="T35" fmla="*/ 0 h 245"/>
                              <a:gd name="T36" fmla="*/ 219 w 434"/>
                              <a:gd name="T37" fmla="*/ 0 h 245"/>
                              <a:gd name="T38" fmla="*/ 174 w 434"/>
                              <a:gd name="T39" fmla="*/ 5 h 245"/>
                              <a:gd name="T40" fmla="*/ 134 w 434"/>
                              <a:gd name="T41" fmla="*/ 15 h 245"/>
                              <a:gd name="T42" fmla="*/ 94 w 434"/>
                              <a:gd name="T43" fmla="*/ 25 h 245"/>
                              <a:gd name="T44" fmla="*/ 65 w 434"/>
                              <a:gd name="T45" fmla="*/ 45 h 245"/>
                              <a:gd name="T46" fmla="*/ 40 w 434"/>
                              <a:gd name="T47" fmla="*/ 70 h 245"/>
                              <a:gd name="T48" fmla="*/ 20 w 434"/>
                              <a:gd name="T49" fmla="*/ 95 h 245"/>
                              <a:gd name="T50" fmla="*/ 5 w 434"/>
                              <a:gd name="T51" fmla="*/ 120 h 245"/>
                              <a:gd name="T52" fmla="*/ 0 w 434"/>
                              <a:gd name="T53" fmla="*/ 150 h 245"/>
                              <a:gd name="T54" fmla="*/ 0 w 434"/>
                              <a:gd name="T55" fmla="*/ 150 h 245"/>
                              <a:gd name="T56" fmla="*/ 5 w 434"/>
                              <a:gd name="T57" fmla="*/ 180 h 245"/>
                              <a:gd name="T58" fmla="*/ 15 w 434"/>
                              <a:gd name="T59" fmla="*/ 200 h 245"/>
                              <a:gd name="T60" fmla="*/ 35 w 434"/>
                              <a:gd name="T61" fmla="*/ 215 h 245"/>
                              <a:gd name="T62" fmla="*/ 65 w 434"/>
                              <a:gd name="T63" fmla="*/ 230 h 245"/>
                              <a:gd name="T64" fmla="*/ 94 w 434"/>
                              <a:gd name="T65" fmla="*/ 235 h 245"/>
                              <a:gd name="T66" fmla="*/ 134 w 434"/>
                              <a:gd name="T67" fmla="*/ 240 h 245"/>
                              <a:gd name="T68" fmla="*/ 219 w 434"/>
                              <a:gd name="T69" fmla="*/ 245 h 245"/>
                              <a:gd name="T70" fmla="*/ 219 w 434"/>
                              <a:gd name="T71" fmla="*/ 245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34" h="245">
                                <a:moveTo>
                                  <a:pt x="219" y="245"/>
                                </a:moveTo>
                                <a:lnTo>
                                  <a:pt x="219" y="245"/>
                                </a:lnTo>
                                <a:lnTo>
                                  <a:pt x="304" y="240"/>
                                </a:lnTo>
                                <a:lnTo>
                                  <a:pt x="339" y="235"/>
                                </a:lnTo>
                                <a:lnTo>
                                  <a:pt x="369" y="230"/>
                                </a:lnTo>
                                <a:lnTo>
                                  <a:pt x="394" y="215"/>
                                </a:lnTo>
                                <a:lnTo>
                                  <a:pt x="414" y="200"/>
                                </a:lnTo>
                                <a:lnTo>
                                  <a:pt x="429" y="180"/>
                                </a:lnTo>
                                <a:lnTo>
                                  <a:pt x="434" y="150"/>
                                </a:lnTo>
                                <a:lnTo>
                                  <a:pt x="434" y="120"/>
                                </a:lnTo>
                                <a:lnTo>
                                  <a:pt x="419" y="95"/>
                                </a:lnTo>
                                <a:lnTo>
                                  <a:pt x="399" y="70"/>
                                </a:lnTo>
                                <a:lnTo>
                                  <a:pt x="374" y="45"/>
                                </a:lnTo>
                                <a:lnTo>
                                  <a:pt x="339" y="25"/>
                                </a:lnTo>
                                <a:lnTo>
                                  <a:pt x="304" y="15"/>
                                </a:lnTo>
                                <a:lnTo>
                                  <a:pt x="264" y="5"/>
                                </a:lnTo>
                                <a:lnTo>
                                  <a:pt x="219" y="0"/>
                                </a:lnTo>
                                <a:lnTo>
                                  <a:pt x="174" y="5"/>
                                </a:lnTo>
                                <a:lnTo>
                                  <a:pt x="134" y="15"/>
                                </a:lnTo>
                                <a:lnTo>
                                  <a:pt x="94" y="25"/>
                                </a:lnTo>
                                <a:lnTo>
                                  <a:pt x="65" y="45"/>
                                </a:lnTo>
                                <a:lnTo>
                                  <a:pt x="40" y="70"/>
                                </a:lnTo>
                                <a:lnTo>
                                  <a:pt x="20" y="95"/>
                                </a:lnTo>
                                <a:lnTo>
                                  <a:pt x="5" y="120"/>
                                </a:lnTo>
                                <a:lnTo>
                                  <a:pt x="0" y="150"/>
                                </a:lnTo>
                                <a:lnTo>
                                  <a:pt x="5" y="180"/>
                                </a:lnTo>
                                <a:lnTo>
                                  <a:pt x="15" y="200"/>
                                </a:lnTo>
                                <a:lnTo>
                                  <a:pt x="35" y="215"/>
                                </a:lnTo>
                                <a:lnTo>
                                  <a:pt x="65" y="230"/>
                                </a:lnTo>
                                <a:lnTo>
                                  <a:pt x="94" y="235"/>
                                </a:lnTo>
                                <a:lnTo>
                                  <a:pt x="134" y="240"/>
                                </a:lnTo>
                                <a:lnTo>
                                  <a:pt x="219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Freeform 3816"/>
                        <wps:cNvSpPr>
                          <a:spLocks/>
                        </wps:cNvSpPr>
                        <wps:spPr bwMode="auto">
                          <a:xfrm>
                            <a:off x="5473" y="370"/>
                            <a:ext cx="300" cy="195"/>
                          </a:xfrm>
                          <a:custGeom>
                            <a:avLst/>
                            <a:gdLst>
                              <a:gd name="T0" fmla="*/ 150 w 300"/>
                              <a:gd name="T1" fmla="*/ 195 h 195"/>
                              <a:gd name="T2" fmla="*/ 150 w 300"/>
                              <a:gd name="T3" fmla="*/ 195 h 195"/>
                              <a:gd name="T4" fmla="*/ 180 w 300"/>
                              <a:gd name="T5" fmla="*/ 195 h 195"/>
                              <a:gd name="T6" fmla="*/ 205 w 300"/>
                              <a:gd name="T7" fmla="*/ 190 h 195"/>
                              <a:gd name="T8" fmla="*/ 230 w 300"/>
                              <a:gd name="T9" fmla="*/ 180 h 195"/>
                              <a:gd name="T10" fmla="*/ 255 w 300"/>
                              <a:gd name="T11" fmla="*/ 170 h 195"/>
                              <a:gd name="T12" fmla="*/ 270 w 300"/>
                              <a:gd name="T13" fmla="*/ 155 h 195"/>
                              <a:gd name="T14" fmla="*/ 285 w 300"/>
                              <a:gd name="T15" fmla="*/ 140 h 195"/>
                              <a:gd name="T16" fmla="*/ 295 w 300"/>
                              <a:gd name="T17" fmla="*/ 120 h 195"/>
                              <a:gd name="T18" fmla="*/ 300 w 300"/>
                              <a:gd name="T19" fmla="*/ 100 h 195"/>
                              <a:gd name="T20" fmla="*/ 300 w 300"/>
                              <a:gd name="T21" fmla="*/ 100 h 195"/>
                              <a:gd name="T22" fmla="*/ 295 w 300"/>
                              <a:gd name="T23" fmla="*/ 80 h 195"/>
                              <a:gd name="T24" fmla="*/ 290 w 300"/>
                              <a:gd name="T25" fmla="*/ 60 h 195"/>
                              <a:gd name="T26" fmla="*/ 275 w 300"/>
                              <a:gd name="T27" fmla="*/ 45 h 195"/>
                              <a:gd name="T28" fmla="*/ 255 w 300"/>
                              <a:gd name="T29" fmla="*/ 30 h 195"/>
                              <a:gd name="T30" fmla="*/ 235 w 300"/>
                              <a:gd name="T31" fmla="*/ 15 h 195"/>
                              <a:gd name="T32" fmla="*/ 205 w 300"/>
                              <a:gd name="T33" fmla="*/ 5 h 195"/>
                              <a:gd name="T34" fmla="*/ 180 w 300"/>
                              <a:gd name="T35" fmla="*/ 0 h 195"/>
                              <a:gd name="T36" fmla="*/ 150 w 300"/>
                              <a:gd name="T37" fmla="*/ 0 h 195"/>
                              <a:gd name="T38" fmla="*/ 150 w 300"/>
                              <a:gd name="T39" fmla="*/ 0 h 195"/>
                              <a:gd name="T40" fmla="*/ 120 w 300"/>
                              <a:gd name="T41" fmla="*/ 0 h 195"/>
                              <a:gd name="T42" fmla="*/ 90 w 300"/>
                              <a:gd name="T43" fmla="*/ 5 h 195"/>
                              <a:gd name="T44" fmla="*/ 65 w 300"/>
                              <a:gd name="T45" fmla="*/ 15 h 195"/>
                              <a:gd name="T46" fmla="*/ 45 w 300"/>
                              <a:gd name="T47" fmla="*/ 30 h 195"/>
                              <a:gd name="T48" fmla="*/ 25 w 300"/>
                              <a:gd name="T49" fmla="*/ 45 h 195"/>
                              <a:gd name="T50" fmla="*/ 10 w 300"/>
                              <a:gd name="T51" fmla="*/ 60 h 195"/>
                              <a:gd name="T52" fmla="*/ 0 w 300"/>
                              <a:gd name="T53" fmla="*/ 80 h 195"/>
                              <a:gd name="T54" fmla="*/ 0 w 300"/>
                              <a:gd name="T55" fmla="*/ 100 h 195"/>
                              <a:gd name="T56" fmla="*/ 0 w 300"/>
                              <a:gd name="T57" fmla="*/ 100 h 195"/>
                              <a:gd name="T58" fmla="*/ 0 w 300"/>
                              <a:gd name="T59" fmla="*/ 120 h 195"/>
                              <a:gd name="T60" fmla="*/ 10 w 300"/>
                              <a:gd name="T61" fmla="*/ 140 h 195"/>
                              <a:gd name="T62" fmla="*/ 25 w 300"/>
                              <a:gd name="T63" fmla="*/ 155 h 195"/>
                              <a:gd name="T64" fmla="*/ 40 w 300"/>
                              <a:gd name="T65" fmla="*/ 170 h 195"/>
                              <a:gd name="T66" fmla="*/ 65 w 300"/>
                              <a:gd name="T67" fmla="*/ 180 h 195"/>
                              <a:gd name="T68" fmla="*/ 90 w 300"/>
                              <a:gd name="T69" fmla="*/ 190 h 195"/>
                              <a:gd name="T70" fmla="*/ 120 w 300"/>
                              <a:gd name="T71" fmla="*/ 195 h 195"/>
                              <a:gd name="T72" fmla="*/ 150 w 300"/>
                              <a:gd name="T73" fmla="*/ 195 h 195"/>
                              <a:gd name="T74" fmla="*/ 150 w 300"/>
                              <a:gd name="T75" fmla="*/ 195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300" h="195">
                                <a:moveTo>
                                  <a:pt x="150" y="195"/>
                                </a:moveTo>
                                <a:lnTo>
                                  <a:pt x="150" y="195"/>
                                </a:lnTo>
                                <a:lnTo>
                                  <a:pt x="180" y="195"/>
                                </a:lnTo>
                                <a:lnTo>
                                  <a:pt x="205" y="190"/>
                                </a:lnTo>
                                <a:lnTo>
                                  <a:pt x="230" y="180"/>
                                </a:lnTo>
                                <a:lnTo>
                                  <a:pt x="255" y="170"/>
                                </a:lnTo>
                                <a:lnTo>
                                  <a:pt x="270" y="155"/>
                                </a:lnTo>
                                <a:lnTo>
                                  <a:pt x="285" y="140"/>
                                </a:lnTo>
                                <a:lnTo>
                                  <a:pt x="295" y="120"/>
                                </a:lnTo>
                                <a:lnTo>
                                  <a:pt x="300" y="100"/>
                                </a:lnTo>
                                <a:lnTo>
                                  <a:pt x="295" y="80"/>
                                </a:lnTo>
                                <a:lnTo>
                                  <a:pt x="290" y="60"/>
                                </a:lnTo>
                                <a:lnTo>
                                  <a:pt x="275" y="45"/>
                                </a:lnTo>
                                <a:lnTo>
                                  <a:pt x="255" y="30"/>
                                </a:lnTo>
                                <a:lnTo>
                                  <a:pt x="235" y="15"/>
                                </a:lnTo>
                                <a:lnTo>
                                  <a:pt x="205" y="5"/>
                                </a:lnTo>
                                <a:lnTo>
                                  <a:pt x="180" y="0"/>
                                </a:lnTo>
                                <a:lnTo>
                                  <a:pt x="150" y="0"/>
                                </a:lnTo>
                                <a:lnTo>
                                  <a:pt x="120" y="0"/>
                                </a:lnTo>
                                <a:lnTo>
                                  <a:pt x="90" y="5"/>
                                </a:lnTo>
                                <a:lnTo>
                                  <a:pt x="65" y="15"/>
                                </a:lnTo>
                                <a:lnTo>
                                  <a:pt x="45" y="30"/>
                                </a:lnTo>
                                <a:lnTo>
                                  <a:pt x="25" y="45"/>
                                </a:lnTo>
                                <a:lnTo>
                                  <a:pt x="10" y="60"/>
                                </a:lnTo>
                                <a:lnTo>
                                  <a:pt x="0" y="80"/>
                                </a:lnTo>
                                <a:lnTo>
                                  <a:pt x="0" y="100"/>
                                </a:lnTo>
                                <a:lnTo>
                                  <a:pt x="0" y="120"/>
                                </a:lnTo>
                                <a:lnTo>
                                  <a:pt x="10" y="140"/>
                                </a:lnTo>
                                <a:lnTo>
                                  <a:pt x="25" y="155"/>
                                </a:lnTo>
                                <a:lnTo>
                                  <a:pt x="40" y="170"/>
                                </a:lnTo>
                                <a:lnTo>
                                  <a:pt x="65" y="180"/>
                                </a:lnTo>
                                <a:lnTo>
                                  <a:pt x="90" y="190"/>
                                </a:lnTo>
                                <a:lnTo>
                                  <a:pt x="120" y="195"/>
                                </a:lnTo>
                                <a:lnTo>
                                  <a:pt x="150" y="1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Freeform 3817"/>
                        <wps:cNvSpPr>
                          <a:spLocks/>
                        </wps:cNvSpPr>
                        <wps:spPr bwMode="auto">
                          <a:xfrm>
                            <a:off x="5518" y="400"/>
                            <a:ext cx="210" cy="165"/>
                          </a:xfrm>
                          <a:custGeom>
                            <a:avLst/>
                            <a:gdLst>
                              <a:gd name="T0" fmla="*/ 105 w 210"/>
                              <a:gd name="T1" fmla="*/ 165 h 165"/>
                              <a:gd name="T2" fmla="*/ 105 w 210"/>
                              <a:gd name="T3" fmla="*/ 165 h 165"/>
                              <a:gd name="T4" fmla="*/ 125 w 210"/>
                              <a:gd name="T5" fmla="*/ 160 h 165"/>
                              <a:gd name="T6" fmla="*/ 145 w 210"/>
                              <a:gd name="T7" fmla="*/ 155 h 165"/>
                              <a:gd name="T8" fmla="*/ 160 w 210"/>
                              <a:gd name="T9" fmla="*/ 145 h 165"/>
                              <a:gd name="T10" fmla="*/ 175 w 210"/>
                              <a:gd name="T11" fmla="*/ 135 h 165"/>
                              <a:gd name="T12" fmla="*/ 190 w 210"/>
                              <a:gd name="T13" fmla="*/ 120 h 165"/>
                              <a:gd name="T14" fmla="*/ 200 w 210"/>
                              <a:gd name="T15" fmla="*/ 100 h 165"/>
                              <a:gd name="T16" fmla="*/ 205 w 210"/>
                              <a:gd name="T17" fmla="*/ 85 h 165"/>
                              <a:gd name="T18" fmla="*/ 210 w 210"/>
                              <a:gd name="T19" fmla="*/ 70 h 165"/>
                              <a:gd name="T20" fmla="*/ 210 w 210"/>
                              <a:gd name="T21" fmla="*/ 70 h 165"/>
                              <a:gd name="T22" fmla="*/ 205 w 210"/>
                              <a:gd name="T23" fmla="*/ 55 h 165"/>
                              <a:gd name="T24" fmla="*/ 200 w 210"/>
                              <a:gd name="T25" fmla="*/ 45 h 165"/>
                              <a:gd name="T26" fmla="*/ 190 w 210"/>
                              <a:gd name="T27" fmla="*/ 30 h 165"/>
                              <a:gd name="T28" fmla="*/ 180 w 210"/>
                              <a:gd name="T29" fmla="*/ 20 h 165"/>
                              <a:gd name="T30" fmla="*/ 145 w 210"/>
                              <a:gd name="T31" fmla="*/ 5 h 165"/>
                              <a:gd name="T32" fmla="*/ 105 w 210"/>
                              <a:gd name="T33" fmla="*/ 0 h 165"/>
                              <a:gd name="T34" fmla="*/ 105 w 210"/>
                              <a:gd name="T35" fmla="*/ 0 h 165"/>
                              <a:gd name="T36" fmla="*/ 65 w 210"/>
                              <a:gd name="T37" fmla="*/ 5 h 165"/>
                              <a:gd name="T38" fmla="*/ 30 w 210"/>
                              <a:gd name="T39" fmla="*/ 20 h 165"/>
                              <a:gd name="T40" fmla="*/ 15 w 210"/>
                              <a:gd name="T41" fmla="*/ 30 h 165"/>
                              <a:gd name="T42" fmla="*/ 10 w 210"/>
                              <a:gd name="T43" fmla="*/ 45 h 165"/>
                              <a:gd name="T44" fmla="*/ 0 w 210"/>
                              <a:gd name="T45" fmla="*/ 55 h 165"/>
                              <a:gd name="T46" fmla="*/ 0 w 210"/>
                              <a:gd name="T47" fmla="*/ 70 h 165"/>
                              <a:gd name="T48" fmla="*/ 0 w 210"/>
                              <a:gd name="T49" fmla="*/ 70 h 165"/>
                              <a:gd name="T50" fmla="*/ 0 w 210"/>
                              <a:gd name="T51" fmla="*/ 85 h 165"/>
                              <a:gd name="T52" fmla="*/ 5 w 210"/>
                              <a:gd name="T53" fmla="*/ 100 h 165"/>
                              <a:gd name="T54" fmla="*/ 15 w 210"/>
                              <a:gd name="T55" fmla="*/ 120 h 165"/>
                              <a:gd name="T56" fmla="*/ 30 w 210"/>
                              <a:gd name="T57" fmla="*/ 135 h 165"/>
                              <a:gd name="T58" fmla="*/ 45 w 210"/>
                              <a:gd name="T59" fmla="*/ 145 h 165"/>
                              <a:gd name="T60" fmla="*/ 65 w 210"/>
                              <a:gd name="T61" fmla="*/ 155 h 165"/>
                              <a:gd name="T62" fmla="*/ 85 w 210"/>
                              <a:gd name="T63" fmla="*/ 160 h 165"/>
                              <a:gd name="T64" fmla="*/ 105 w 210"/>
                              <a:gd name="T65" fmla="*/ 165 h 165"/>
                              <a:gd name="T66" fmla="*/ 105 w 210"/>
                              <a:gd name="T67" fmla="*/ 165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10" h="165">
                                <a:moveTo>
                                  <a:pt x="105" y="165"/>
                                </a:moveTo>
                                <a:lnTo>
                                  <a:pt x="105" y="165"/>
                                </a:lnTo>
                                <a:lnTo>
                                  <a:pt x="125" y="160"/>
                                </a:lnTo>
                                <a:lnTo>
                                  <a:pt x="145" y="155"/>
                                </a:lnTo>
                                <a:lnTo>
                                  <a:pt x="160" y="145"/>
                                </a:lnTo>
                                <a:lnTo>
                                  <a:pt x="175" y="135"/>
                                </a:lnTo>
                                <a:lnTo>
                                  <a:pt x="190" y="120"/>
                                </a:lnTo>
                                <a:lnTo>
                                  <a:pt x="200" y="100"/>
                                </a:lnTo>
                                <a:lnTo>
                                  <a:pt x="205" y="85"/>
                                </a:lnTo>
                                <a:lnTo>
                                  <a:pt x="210" y="70"/>
                                </a:lnTo>
                                <a:lnTo>
                                  <a:pt x="205" y="55"/>
                                </a:lnTo>
                                <a:lnTo>
                                  <a:pt x="200" y="45"/>
                                </a:lnTo>
                                <a:lnTo>
                                  <a:pt x="190" y="30"/>
                                </a:lnTo>
                                <a:lnTo>
                                  <a:pt x="180" y="20"/>
                                </a:lnTo>
                                <a:lnTo>
                                  <a:pt x="145" y="5"/>
                                </a:lnTo>
                                <a:lnTo>
                                  <a:pt x="105" y="0"/>
                                </a:lnTo>
                                <a:lnTo>
                                  <a:pt x="65" y="5"/>
                                </a:lnTo>
                                <a:lnTo>
                                  <a:pt x="30" y="20"/>
                                </a:lnTo>
                                <a:lnTo>
                                  <a:pt x="15" y="30"/>
                                </a:lnTo>
                                <a:lnTo>
                                  <a:pt x="10" y="45"/>
                                </a:lnTo>
                                <a:lnTo>
                                  <a:pt x="0" y="55"/>
                                </a:lnTo>
                                <a:lnTo>
                                  <a:pt x="0" y="70"/>
                                </a:lnTo>
                                <a:lnTo>
                                  <a:pt x="0" y="85"/>
                                </a:lnTo>
                                <a:lnTo>
                                  <a:pt x="5" y="100"/>
                                </a:lnTo>
                                <a:lnTo>
                                  <a:pt x="15" y="120"/>
                                </a:lnTo>
                                <a:lnTo>
                                  <a:pt x="30" y="135"/>
                                </a:lnTo>
                                <a:lnTo>
                                  <a:pt x="45" y="145"/>
                                </a:lnTo>
                                <a:lnTo>
                                  <a:pt x="65" y="155"/>
                                </a:lnTo>
                                <a:lnTo>
                                  <a:pt x="85" y="160"/>
                                </a:lnTo>
                                <a:lnTo>
                                  <a:pt x="105" y="1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Freeform 3818"/>
                        <wps:cNvSpPr>
                          <a:spLocks/>
                        </wps:cNvSpPr>
                        <wps:spPr bwMode="auto">
                          <a:xfrm>
                            <a:off x="5548" y="420"/>
                            <a:ext cx="145" cy="145"/>
                          </a:xfrm>
                          <a:custGeom>
                            <a:avLst/>
                            <a:gdLst>
                              <a:gd name="T0" fmla="*/ 75 w 145"/>
                              <a:gd name="T1" fmla="*/ 145 h 145"/>
                              <a:gd name="T2" fmla="*/ 75 w 145"/>
                              <a:gd name="T3" fmla="*/ 145 h 145"/>
                              <a:gd name="T4" fmla="*/ 90 w 145"/>
                              <a:gd name="T5" fmla="*/ 140 h 145"/>
                              <a:gd name="T6" fmla="*/ 100 w 145"/>
                              <a:gd name="T7" fmla="*/ 135 h 145"/>
                              <a:gd name="T8" fmla="*/ 115 w 145"/>
                              <a:gd name="T9" fmla="*/ 120 h 145"/>
                              <a:gd name="T10" fmla="*/ 125 w 145"/>
                              <a:gd name="T11" fmla="*/ 110 h 145"/>
                              <a:gd name="T12" fmla="*/ 140 w 145"/>
                              <a:gd name="T13" fmla="*/ 75 h 145"/>
                              <a:gd name="T14" fmla="*/ 145 w 145"/>
                              <a:gd name="T15" fmla="*/ 50 h 145"/>
                              <a:gd name="T16" fmla="*/ 145 w 145"/>
                              <a:gd name="T17" fmla="*/ 50 h 145"/>
                              <a:gd name="T18" fmla="*/ 145 w 145"/>
                              <a:gd name="T19" fmla="*/ 40 h 145"/>
                              <a:gd name="T20" fmla="*/ 140 w 145"/>
                              <a:gd name="T21" fmla="*/ 30 h 145"/>
                              <a:gd name="T22" fmla="*/ 125 w 145"/>
                              <a:gd name="T23" fmla="*/ 15 h 145"/>
                              <a:gd name="T24" fmla="*/ 100 w 145"/>
                              <a:gd name="T25" fmla="*/ 5 h 145"/>
                              <a:gd name="T26" fmla="*/ 75 w 145"/>
                              <a:gd name="T27" fmla="*/ 0 h 145"/>
                              <a:gd name="T28" fmla="*/ 75 w 145"/>
                              <a:gd name="T29" fmla="*/ 0 h 145"/>
                              <a:gd name="T30" fmla="*/ 45 w 145"/>
                              <a:gd name="T31" fmla="*/ 5 h 145"/>
                              <a:gd name="T32" fmla="*/ 20 w 145"/>
                              <a:gd name="T33" fmla="*/ 15 h 145"/>
                              <a:gd name="T34" fmla="*/ 5 w 145"/>
                              <a:gd name="T35" fmla="*/ 30 h 145"/>
                              <a:gd name="T36" fmla="*/ 0 w 145"/>
                              <a:gd name="T37" fmla="*/ 50 h 145"/>
                              <a:gd name="T38" fmla="*/ 0 w 145"/>
                              <a:gd name="T39" fmla="*/ 50 h 145"/>
                              <a:gd name="T40" fmla="*/ 5 w 145"/>
                              <a:gd name="T41" fmla="*/ 75 h 145"/>
                              <a:gd name="T42" fmla="*/ 20 w 145"/>
                              <a:gd name="T43" fmla="*/ 105 h 145"/>
                              <a:gd name="T44" fmla="*/ 30 w 145"/>
                              <a:gd name="T45" fmla="*/ 120 h 145"/>
                              <a:gd name="T46" fmla="*/ 45 w 145"/>
                              <a:gd name="T47" fmla="*/ 135 h 145"/>
                              <a:gd name="T48" fmla="*/ 55 w 145"/>
                              <a:gd name="T49" fmla="*/ 140 h 145"/>
                              <a:gd name="T50" fmla="*/ 75 w 145"/>
                              <a:gd name="T51" fmla="*/ 145 h 145"/>
                              <a:gd name="T52" fmla="*/ 75 w 145"/>
                              <a:gd name="T53" fmla="*/ 14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75" y="145"/>
                                </a:moveTo>
                                <a:lnTo>
                                  <a:pt x="75" y="145"/>
                                </a:lnTo>
                                <a:lnTo>
                                  <a:pt x="90" y="140"/>
                                </a:lnTo>
                                <a:lnTo>
                                  <a:pt x="100" y="135"/>
                                </a:lnTo>
                                <a:lnTo>
                                  <a:pt x="115" y="120"/>
                                </a:lnTo>
                                <a:lnTo>
                                  <a:pt x="125" y="110"/>
                                </a:lnTo>
                                <a:lnTo>
                                  <a:pt x="140" y="75"/>
                                </a:lnTo>
                                <a:lnTo>
                                  <a:pt x="145" y="50"/>
                                </a:lnTo>
                                <a:lnTo>
                                  <a:pt x="145" y="40"/>
                                </a:lnTo>
                                <a:lnTo>
                                  <a:pt x="140" y="30"/>
                                </a:lnTo>
                                <a:lnTo>
                                  <a:pt x="125" y="15"/>
                                </a:lnTo>
                                <a:lnTo>
                                  <a:pt x="100" y="5"/>
                                </a:lnTo>
                                <a:lnTo>
                                  <a:pt x="75" y="0"/>
                                </a:lnTo>
                                <a:lnTo>
                                  <a:pt x="45" y="5"/>
                                </a:lnTo>
                                <a:lnTo>
                                  <a:pt x="20" y="15"/>
                                </a:lnTo>
                                <a:lnTo>
                                  <a:pt x="5" y="30"/>
                                </a:lnTo>
                                <a:lnTo>
                                  <a:pt x="0" y="50"/>
                                </a:lnTo>
                                <a:lnTo>
                                  <a:pt x="5" y="75"/>
                                </a:lnTo>
                                <a:lnTo>
                                  <a:pt x="20" y="105"/>
                                </a:lnTo>
                                <a:lnTo>
                                  <a:pt x="30" y="120"/>
                                </a:lnTo>
                                <a:lnTo>
                                  <a:pt x="45" y="135"/>
                                </a:lnTo>
                                <a:lnTo>
                                  <a:pt x="55" y="140"/>
                                </a:lnTo>
                                <a:lnTo>
                                  <a:pt x="75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Freeform 3819"/>
                        <wps:cNvSpPr>
                          <a:spLocks/>
                        </wps:cNvSpPr>
                        <wps:spPr bwMode="auto">
                          <a:xfrm>
                            <a:off x="5364" y="565"/>
                            <a:ext cx="509" cy="20"/>
                          </a:xfrm>
                          <a:custGeom>
                            <a:avLst/>
                            <a:gdLst>
                              <a:gd name="T0" fmla="*/ 0 w 509"/>
                              <a:gd name="T1" fmla="*/ 0 h 20"/>
                              <a:gd name="T2" fmla="*/ 0 w 509"/>
                              <a:gd name="T3" fmla="*/ 0 h 20"/>
                              <a:gd name="T4" fmla="*/ 25 w 509"/>
                              <a:gd name="T5" fmla="*/ 10 h 20"/>
                              <a:gd name="T6" fmla="*/ 70 w 509"/>
                              <a:gd name="T7" fmla="*/ 20 h 20"/>
                              <a:gd name="T8" fmla="*/ 105 w 509"/>
                              <a:gd name="T9" fmla="*/ 20 h 20"/>
                              <a:gd name="T10" fmla="*/ 144 w 509"/>
                              <a:gd name="T11" fmla="*/ 20 h 20"/>
                              <a:gd name="T12" fmla="*/ 194 w 509"/>
                              <a:gd name="T13" fmla="*/ 10 h 20"/>
                              <a:gd name="T14" fmla="*/ 259 w 509"/>
                              <a:gd name="T15" fmla="*/ 0 h 20"/>
                              <a:gd name="T16" fmla="*/ 259 w 509"/>
                              <a:gd name="T17" fmla="*/ 0 h 20"/>
                              <a:gd name="T18" fmla="*/ 259 w 509"/>
                              <a:gd name="T19" fmla="*/ 0 h 20"/>
                              <a:gd name="T20" fmla="*/ 319 w 509"/>
                              <a:gd name="T21" fmla="*/ 10 h 20"/>
                              <a:gd name="T22" fmla="*/ 369 w 509"/>
                              <a:gd name="T23" fmla="*/ 15 h 20"/>
                              <a:gd name="T24" fmla="*/ 409 w 509"/>
                              <a:gd name="T25" fmla="*/ 20 h 20"/>
                              <a:gd name="T26" fmla="*/ 444 w 509"/>
                              <a:gd name="T27" fmla="*/ 20 h 20"/>
                              <a:gd name="T28" fmla="*/ 489 w 509"/>
                              <a:gd name="T29" fmla="*/ 10 h 20"/>
                              <a:gd name="T30" fmla="*/ 509 w 509"/>
                              <a:gd name="T31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09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10"/>
                                </a:lnTo>
                                <a:lnTo>
                                  <a:pt x="70" y="20"/>
                                </a:lnTo>
                                <a:lnTo>
                                  <a:pt x="105" y="20"/>
                                </a:lnTo>
                                <a:lnTo>
                                  <a:pt x="144" y="20"/>
                                </a:lnTo>
                                <a:lnTo>
                                  <a:pt x="194" y="10"/>
                                </a:lnTo>
                                <a:lnTo>
                                  <a:pt x="259" y="0"/>
                                </a:lnTo>
                                <a:lnTo>
                                  <a:pt x="319" y="10"/>
                                </a:lnTo>
                                <a:lnTo>
                                  <a:pt x="369" y="15"/>
                                </a:lnTo>
                                <a:lnTo>
                                  <a:pt x="409" y="20"/>
                                </a:lnTo>
                                <a:lnTo>
                                  <a:pt x="444" y="20"/>
                                </a:lnTo>
                                <a:lnTo>
                                  <a:pt x="489" y="10"/>
                                </a:lnTo>
                                <a:lnTo>
                                  <a:pt x="50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Freeform 3820"/>
                        <wps:cNvSpPr>
                          <a:spLocks/>
                        </wps:cNvSpPr>
                        <wps:spPr bwMode="auto">
                          <a:xfrm>
                            <a:off x="5364" y="565"/>
                            <a:ext cx="509" cy="45"/>
                          </a:xfrm>
                          <a:custGeom>
                            <a:avLst/>
                            <a:gdLst>
                              <a:gd name="T0" fmla="*/ 0 w 509"/>
                              <a:gd name="T1" fmla="*/ 0 h 45"/>
                              <a:gd name="T2" fmla="*/ 0 w 509"/>
                              <a:gd name="T3" fmla="*/ 0 h 45"/>
                              <a:gd name="T4" fmla="*/ 40 w 509"/>
                              <a:gd name="T5" fmla="*/ 15 h 45"/>
                              <a:gd name="T6" fmla="*/ 90 w 509"/>
                              <a:gd name="T7" fmla="*/ 25 h 45"/>
                              <a:gd name="T8" fmla="*/ 154 w 509"/>
                              <a:gd name="T9" fmla="*/ 35 h 45"/>
                              <a:gd name="T10" fmla="*/ 229 w 509"/>
                              <a:gd name="T11" fmla="*/ 45 h 45"/>
                              <a:gd name="T12" fmla="*/ 314 w 509"/>
                              <a:gd name="T13" fmla="*/ 40 h 45"/>
                              <a:gd name="T14" fmla="*/ 364 w 509"/>
                              <a:gd name="T15" fmla="*/ 35 h 45"/>
                              <a:gd name="T16" fmla="*/ 409 w 509"/>
                              <a:gd name="T17" fmla="*/ 30 h 45"/>
                              <a:gd name="T18" fmla="*/ 459 w 509"/>
                              <a:gd name="T19" fmla="*/ 15 h 45"/>
                              <a:gd name="T20" fmla="*/ 509 w 509"/>
                              <a:gd name="T21" fmla="*/ 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09" h="4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15"/>
                                </a:lnTo>
                                <a:lnTo>
                                  <a:pt x="90" y="25"/>
                                </a:lnTo>
                                <a:lnTo>
                                  <a:pt x="154" y="35"/>
                                </a:lnTo>
                                <a:lnTo>
                                  <a:pt x="229" y="45"/>
                                </a:lnTo>
                                <a:lnTo>
                                  <a:pt x="314" y="40"/>
                                </a:lnTo>
                                <a:lnTo>
                                  <a:pt x="364" y="35"/>
                                </a:lnTo>
                                <a:lnTo>
                                  <a:pt x="409" y="30"/>
                                </a:lnTo>
                                <a:lnTo>
                                  <a:pt x="459" y="15"/>
                                </a:lnTo>
                                <a:lnTo>
                                  <a:pt x="50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Line 3821"/>
                        <wps:cNvCnPr/>
                        <wps:spPr bwMode="auto">
                          <a:xfrm>
                            <a:off x="5364" y="660"/>
                            <a:ext cx="514" cy="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Line 3822"/>
                        <wps:cNvCnPr/>
                        <wps:spPr bwMode="auto">
                          <a:xfrm>
                            <a:off x="5364" y="690"/>
                            <a:ext cx="514" cy="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Freeform 3823"/>
                        <wps:cNvSpPr>
                          <a:spLocks/>
                        </wps:cNvSpPr>
                        <wps:spPr bwMode="auto">
                          <a:xfrm>
                            <a:off x="6148" y="555"/>
                            <a:ext cx="249" cy="65"/>
                          </a:xfrm>
                          <a:custGeom>
                            <a:avLst/>
                            <a:gdLst>
                              <a:gd name="T0" fmla="*/ 0 w 249"/>
                              <a:gd name="T1" fmla="*/ 55 h 65"/>
                              <a:gd name="T2" fmla="*/ 0 w 249"/>
                              <a:gd name="T3" fmla="*/ 55 h 65"/>
                              <a:gd name="T4" fmla="*/ 25 w 249"/>
                              <a:gd name="T5" fmla="*/ 35 h 65"/>
                              <a:gd name="T6" fmla="*/ 50 w 249"/>
                              <a:gd name="T7" fmla="*/ 25 h 65"/>
                              <a:gd name="T8" fmla="*/ 80 w 249"/>
                              <a:gd name="T9" fmla="*/ 20 h 65"/>
                              <a:gd name="T10" fmla="*/ 110 w 249"/>
                              <a:gd name="T11" fmla="*/ 25 h 65"/>
                              <a:gd name="T12" fmla="*/ 135 w 249"/>
                              <a:gd name="T13" fmla="*/ 30 h 65"/>
                              <a:gd name="T14" fmla="*/ 155 w 249"/>
                              <a:gd name="T15" fmla="*/ 40 h 65"/>
                              <a:gd name="T16" fmla="*/ 174 w 249"/>
                              <a:gd name="T17" fmla="*/ 50 h 65"/>
                              <a:gd name="T18" fmla="*/ 184 w 249"/>
                              <a:gd name="T19" fmla="*/ 60 h 65"/>
                              <a:gd name="T20" fmla="*/ 184 w 249"/>
                              <a:gd name="T21" fmla="*/ 60 h 65"/>
                              <a:gd name="T22" fmla="*/ 189 w 249"/>
                              <a:gd name="T23" fmla="*/ 65 h 65"/>
                              <a:gd name="T24" fmla="*/ 199 w 249"/>
                              <a:gd name="T25" fmla="*/ 60 h 65"/>
                              <a:gd name="T26" fmla="*/ 214 w 249"/>
                              <a:gd name="T27" fmla="*/ 40 h 65"/>
                              <a:gd name="T28" fmla="*/ 229 w 249"/>
                              <a:gd name="T29" fmla="*/ 20 h 65"/>
                              <a:gd name="T30" fmla="*/ 234 w 249"/>
                              <a:gd name="T31" fmla="*/ 0 h 65"/>
                              <a:gd name="T32" fmla="*/ 234 w 249"/>
                              <a:gd name="T33" fmla="*/ 0 h 65"/>
                              <a:gd name="T34" fmla="*/ 249 w 249"/>
                              <a:gd name="T35" fmla="*/ 60 h 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49" h="65">
                                <a:moveTo>
                                  <a:pt x="0" y="55"/>
                                </a:moveTo>
                                <a:lnTo>
                                  <a:pt x="0" y="55"/>
                                </a:lnTo>
                                <a:lnTo>
                                  <a:pt x="25" y="35"/>
                                </a:lnTo>
                                <a:lnTo>
                                  <a:pt x="50" y="25"/>
                                </a:lnTo>
                                <a:lnTo>
                                  <a:pt x="80" y="20"/>
                                </a:lnTo>
                                <a:lnTo>
                                  <a:pt x="110" y="25"/>
                                </a:lnTo>
                                <a:lnTo>
                                  <a:pt x="135" y="30"/>
                                </a:lnTo>
                                <a:lnTo>
                                  <a:pt x="155" y="40"/>
                                </a:lnTo>
                                <a:lnTo>
                                  <a:pt x="174" y="50"/>
                                </a:lnTo>
                                <a:lnTo>
                                  <a:pt x="184" y="60"/>
                                </a:lnTo>
                                <a:lnTo>
                                  <a:pt x="189" y="65"/>
                                </a:lnTo>
                                <a:lnTo>
                                  <a:pt x="199" y="60"/>
                                </a:lnTo>
                                <a:lnTo>
                                  <a:pt x="214" y="40"/>
                                </a:lnTo>
                                <a:lnTo>
                                  <a:pt x="229" y="20"/>
                                </a:lnTo>
                                <a:lnTo>
                                  <a:pt x="234" y="0"/>
                                </a:lnTo>
                                <a:lnTo>
                                  <a:pt x="249" y="6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Freeform 3824"/>
                        <wps:cNvSpPr>
                          <a:spLocks/>
                        </wps:cNvSpPr>
                        <wps:spPr bwMode="auto">
                          <a:xfrm>
                            <a:off x="5878" y="315"/>
                            <a:ext cx="50" cy="250"/>
                          </a:xfrm>
                          <a:custGeom>
                            <a:avLst/>
                            <a:gdLst>
                              <a:gd name="T0" fmla="*/ 5 w 50"/>
                              <a:gd name="T1" fmla="*/ 250 h 250"/>
                              <a:gd name="T2" fmla="*/ 5 w 50"/>
                              <a:gd name="T3" fmla="*/ 250 h 250"/>
                              <a:gd name="T4" fmla="*/ 30 w 50"/>
                              <a:gd name="T5" fmla="*/ 225 h 250"/>
                              <a:gd name="T6" fmla="*/ 40 w 50"/>
                              <a:gd name="T7" fmla="*/ 200 h 250"/>
                              <a:gd name="T8" fmla="*/ 45 w 50"/>
                              <a:gd name="T9" fmla="*/ 170 h 250"/>
                              <a:gd name="T10" fmla="*/ 40 w 50"/>
                              <a:gd name="T11" fmla="*/ 140 h 250"/>
                              <a:gd name="T12" fmla="*/ 35 w 50"/>
                              <a:gd name="T13" fmla="*/ 115 h 250"/>
                              <a:gd name="T14" fmla="*/ 25 w 50"/>
                              <a:gd name="T15" fmla="*/ 95 h 250"/>
                              <a:gd name="T16" fmla="*/ 5 w 50"/>
                              <a:gd name="T17" fmla="*/ 65 h 250"/>
                              <a:gd name="T18" fmla="*/ 5 w 50"/>
                              <a:gd name="T19" fmla="*/ 65 h 250"/>
                              <a:gd name="T20" fmla="*/ 0 w 50"/>
                              <a:gd name="T21" fmla="*/ 60 h 250"/>
                              <a:gd name="T22" fmla="*/ 5 w 50"/>
                              <a:gd name="T23" fmla="*/ 55 h 250"/>
                              <a:gd name="T24" fmla="*/ 20 w 50"/>
                              <a:gd name="T25" fmla="*/ 35 h 250"/>
                              <a:gd name="T26" fmla="*/ 50 w 50"/>
                              <a:gd name="T27" fmla="*/ 15 h 250"/>
                              <a:gd name="T28" fmla="*/ 0 w 50"/>
                              <a:gd name="T29" fmla="*/ 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250">
                                <a:moveTo>
                                  <a:pt x="5" y="250"/>
                                </a:moveTo>
                                <a:lnTo>
                                  <a:pt x="5" y="250"/>
                                </a:lnTo>
                                <a:lnTo>
                                  <a:pt x="30" y="225"/>
                                </a:lnTo>
                                <a:lnTo>
                                  <a:pt x="40" y="200"/>
                                </a:lnTo>
                                <a:lnTo>
                                  <a:pt x="45" y="170"/>
                                </a:lnTo>
                                <a:lnTo>
                                  <a:pt x="40" y="140"/>
                                </a:lnTo>
                                <a:lnTo>
                                  <a:pt x="35" y="115"/>
                                </a:lnTo>
                                <a:lnTo>
                                  <a:pt x="25" y="95"/>
                                </a:lnTo>
                                <a:lnTo>
                                  <a:pt x="5" y="65"/>
                                </a:lnTo>
                                <a:lnTo>
                                  <a:pt x="0" y="60"/>
                                </a:lnTo>
                                <a:lnTo>
                                  <a:pt x="5" y="55"/>
                                </a:lnTo>
                                <a:lnTo>
                                  <a:pt x="20" y="35"/>
                                </a:lnTo>
                                <a:lnTo>
                                  <a:pt x="50" y="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Freeform 3825"/>
                        <wps:cNvSpPr>
                          <a:spLocks/>
                        </wps:cNvSpPr>
                        <wps:spPr bwMode="auto">
                          <a:xfrm>
                            <a:off x="5923" y="325"/>
                            <a:ext cx="399" cy="250"/>
                          </a:xfrm>
                          <a:custGeom>
                            <a:avLst/>
                            <a:gdLst>
                              <a:gd name="T0" fmla="*/ 205 w 399"/>
                              <a:gd name="T1" fmla="*/ 240 h 250"/>
                              <a:gd name="T2" fmla="*/ 205 w 399"/>
                              <a:gd name="T3" fmla="*/ 240 h 250"/>
                              <a:gd name="T4" fmla="*/ 235 w 399"/>
                              <a:gd name="T5" fmla="*/ 245 h 250"/>
                              <a:gd name="T6" fmla="*/ 315 w 399"/>
                              <a:gd name="T7" fmla="*/ 250 h 250"/>
                              <a:gd name="T8" fmla="*/ 315 w 399"/>
                              <a:gd name="T9" fmla="*/ 250 h 250"/>
                              <a:gd name="T10" fmla="*/ 345 w 399"/>
                              <a:gd name="T11" fmla="*/ 245 h 250"/>
                              <a:gd name="T12" fmla="*/ 360 w 399"/>
                              <a:gd name="T13" fmla="*/ 240 h 250"/>
                              <a:gd name="T14" fmla="*/ 375 w 399"/>
                              <a:gd name="T15" fmla="*/ 230 h 250"/>
                              <a:gd name="T16" fmla="*/ 385 w 399"/>
                              <a:gd name="T17" fmla="*/ 215 h 250"/>
                              <a:gd name="T18" fmla="*/ 389 w 399"/>
                              <a:gd name="T19" fmla="*/ 200 h 250"/>
                              <a:gd name="T20" fmla="*/ 394 w 399"/>
                              <a:gd name="T21" fmla="*/ 180 h 250"/>
                              <a:gd name="T22" fmla="*/ 399 w 399"/>
                              <a:gd name="T23" fmla="*/ 160 h 250"/>
                              <a:gd name="T24" fmla="*/ 399 w 399"/>
                              <a:gd name="T25" fmla="*/ 160 h 250"/>
                              <a:gd name="T26" fmla="*/ 394 w 399"/>
                              <a:gd name="T27" fmla="*/ 135 h 250"/>
                              <a:gd name="T28" fmla="*/ 385 w 399"/>
                              <a:gd name="T29" fmla="*/ 110 h 250"/>
                              <a:gd name="T30" fmla="*/ 375 w 399"/>
                              <a:gd name="T31" fmla="*/ 85 h 250"/>
                              <a:gd name="T32" fmla="*/ 355 w 399"/>
                              <a:gd name="T33" fmla="*/ 60 h 250"/>
                              <a:gd name="T34" fmla="*/ 330 w 399"/>
                              <a:gd name="T35" fmla="*/ 35 h 250"/>
                              <a:gd name="T36" fmla="*/ 300 w 399"/>
                              <a:gd name="T37" fmla="*/ 20 h 250"/>
                              <a:gd name="T38" fmla="*/ 265 w 399"/>
                              <a:gd name="T39" fmla="*/ 5 h 250"/>
                              <a:gd name="T40" fmla="*/ 230 w 399"/>
                              <a:gd name="T41" fmla="*/ 0 h 250"/>
                              <a:gd name="T42" fmla="*/ 230 w 399"/>
                              <a:gd name="T43" fmla="*/ 0 h 250"/>
                              <a:gd name="T44" fmla="*/ 180 w 399"/>
                              <a:gd name="T45" fmla="*/ 0 h 250"/>
                              <a:gd name="T46" fmla="*/ 135 w 399"/>
                              <a:gd name="T47" fmla="*/ 10 h 250"/>
                              <a:gd name="T48" fmla="*/ 95 w 399"/>
                              <a:gd name="T49" fmla="*/ 20 h 250"/>
                              <a:gd name="T50" fmla="*/ 65 w 399"/>
                              <a:gd name="T51" fmla="*/ 40 h 250"/>
                              <a:gd name="T52" fmla="*/ 35 w 399"/>
                              <a:gd name="T53" fmla="*/ 65 h 250"/>
                              <a:gd name="T54" fmla="*/ 20 w 399"/>
                              <a:gd name="T55" fmla="*/ 90 h 250"/>
                              <a:gd name="T56" fmla="*/ 5 w 399"/>
                              <a:gd name="T57" fmla="*/ 115 h 250"/>
                              <a:gd name="T58" fmla="*/ 0 w 399"/>
                              <a:gd name="T59" fmla="*/ 145 h 250"/>
                              <a:gd name="T60" fmla="*/ 0 w 399"/>
                              <a:gd name="T61" fmla="*/ 145 h 250"/>
                              <a:gd name="T62" fmla="*/ 0 w 399"/>
                              <a:gd name="T63" fmla="*/ 175 h 250"/>
                              <a:gd name="T64" fmla="*/ 15 w 399"/>
                              <a:gd name="T65" fmla="*/ 195 h 250"/>
                              <a:gd name="T66" fmla="*/ 35 w 399"/>
                              <a:gd name="T67" fmla="*/ 210 h 250"/>
                              <a:gd name="T68" fmla="*/ 65 w 399"/>
                              <a:gd name="T69" fmla="*/ 225 h 250"/>
                              <a:gd name="T70" fmla="*/ 95 w 399"/>
                              <a:gd name="T71" fmla="*/ 230 h 250"/>
                              <a:gd name="T72" fmla="*/ 130 w 399"/>
                              <a:gd name="T73" fmla="*/ 235 h 250"/>
                              <a:gd name="T74" fmla="*/ 205 w 399"/>
                              <a:gd name="T75" fmla="*/ 240 h 250"/>
                              <a:gd name="T76" fmla="*/ 205 w 399"/>
                              <a:gd name="T77" fmla="*/ 240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99" h="250">
                                <a:moveTo>
                                  <a:pt x="205" y="240"/>
                                </a:moveTo>
                                <a:lnTo>
                                  <a:pt x="205" y="240"/>
                                </a:lnTo>
                                <a:lnTo>
                                  <a:pt x="235" y="245"/>
                                </a:lnTo>
                                <a:lnTo>
                                  <a:pt x="315" y="250"/>
                                </a:lnTo>
                                <a:lnTo>
                                  <a:pt x="345" y="245"/>
                                </a:lnTo>
                                <a:lnTo>
                                  <a:pt x="360" y="240"/>
                                </a:lnTo>
                                <a:lnTo>
                                  <a:pt x="375" y="230"/>
                                </a:lnTo>
                                <a:lnTo>
                                  <a:pt x="385" y="215"/>
                                </a:lnTo>
                                <a:lnTo>
                                  <a:pt x="389" y="200"/>
                                </a:lnTo>
                                <a:lnTo>
                                  <a:pt x="394" y="180"/>
                                </a:lnTo>
                                <a:lnTo>
                                  <a:pt x="399" y="160"/>
                                </a:lnTo>
                                <a:lnTo>
                                  <a:pt x="394" y="135"/>
                                </a:lnTo>
                                <a:lnTo>
                                  <a:pt x="385" y="110"/>
                                </a:lnTo>
                                <a:lnTo>
                                  <a:pt x="375" y="85"/>
                                </a:lnTo>
                                <a:lnTo>
                                  <a:pt x="355" y="60"/>
                                </a:lnTo>
                                <a:lnTo>
                                  <a:pt x="330" y="35"/>
                                </a:lnTo>
                                <a:lnTo>
                                  <a:pt x="300" y="20"/>
                                </a:lnTo>
                                <a:lnTo>
                                  <a:pt x="265" y="5"/>
                                </a:lnTo>
                                <a:lnTo>
                                  <a:pt x="230" y="0"/>
                                </a:lnTo>
                                <a:lnTo>
                                  <a:pt x="180" y="0"/>
                                </a:lnTo>
                                <a:lnTo>
                                  <a:pt x="135" y="10"/>
                                </a:lnTo>
                                <a:lnTo>
                                  <a:pt x="95" y="20"/>
                                </a:lnTo>
                                <a:lnTo>
                                  <a:pt x="65" y="40"/>
                                </a:lnTo>
                                <a:lnTo>
                                  <a:pt x="35" y="65"/>
                                </a:lnTo>
                                <a:lnTo>
                                  <a:pt x="20" y="90"/>
                                </a:lnTo>
                                <a:lnTo>
                                  <a:pt x="5" y="115"/>
                                </a:lnTo>
                                <a:lnTo>
                                  <a:pt x="0" y="145"/>
                                </a:lnTo>
                                <a:lnTo>
                                  <a:pt x="0" y="175"/>
                                </a:lnTo>
                                <a:lnTo>
                                  <a:pt x="15" y="195"/>
                                </a:lnTo>
                                <a:lnTo>
                                  <a:pt x="35" y="210"/>
                                </a:lnTo>
                                <a:lnTo>
                                  <a:pt x="65" y="225"/>
                                </a:lnTo>
                                <a:lnTo>
                                  <a:pt x="95" y="230"/>
                                </a:lnTo>
                                <a:lnTo>
                                  <a:pt x="130" y="235"/>
                                </a:lnTo>
                                <a:lnTo>
                                  <a:pt x="205" y="2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Freeform 3826"/>
                        <wps:cNvSpPr>
                          <a:spLocks/>
                        </wps:cNvSpPr>
                        <wps:spPr bwMode="auto">
                          <a:xfrm>
                            <a:off x="5993" y="370"/>
                            <a:ext cx="265" cy="195"/>
                          </a:xfrm>
                          <a:custGeom>
                            <a:avLst/>
                            <a:gdLst>
                              <a:gd name="T0" fmla="*/ 135 w 265"/>
                              <a:gd name="T1" fmla="*/ 195 h 195"/>
                              <a:gd name="T2" fmla="*/ 135 w 265"/>
                              <a:gd name="T3" fmla="*/ 195 h 195"/>
                              <a:gd name="T4" fmla="*/ 235 w 265"/>
                              <a:gd name="T5" fmla="*/ 160 h 195"/>
                              <a:gd name="T6" fmla="*/ 235 w 265"/>
                              <a:gd name="T7" fmla="*/ 160 h 195"/>
                              <a:gd name="T8" fmla="*/ 250 w 265"/>
                              <a:gd name="T9" fmla="*/ 150 h 195"/>
                              <a:gd name="T10" fmla="*/ 265 w 265"/>
                              <a:gd name="T11" fmla="*/ 130 h 195"/>
                              <a:gd name="T12" fmla="*/ 265 w 265"/>
                              <a:gd name="T13" fmla="*/ 105 h 195"/>
                              <a:gd name="T14" fmla="*/ 265 w 265"/>
                              <a:gd name="T15" fmla="*/ 80 h 195"/>
                              <a:gd name="T16" fmla="*/ 250 w 265"/>
                              <a:gd name="T17" fmla="*/ 55 h 195"/>
                              <a:gd name="T18" fmla="*/ 230 w 265"/>
                              <a:gd name="T19" fmla="*/ 30 h 195"/>
                              <a:gd name="T20" fmla="*/ 195 w 265"/>
                              <a:gd name="T21" fmla="*/ 10 h 195"/>
                              <a:gd name="T22" fmla="*/ 155 w 265"/>
                              <a:gd name="T23" fmla="*/ 0 h 195"/>
                              <a:gd name="T24" fmla="*/ 155 w 265"/>
                              <a:gd name="T25" fmla="*/ 0 h 195"/>
                              <a:gd name="T26" fmla="*/ 120 w 265"/>
                              <a:gd name="T27" fmla="*/ 0 h 195"/>
                              <a:gd name="T28" fmla="*/ 90 w 265"/>
                              <a:gd name="T29" fmla="*/ 5 h 195"/>
                              <a:gd name="T30" fmla="*/ 65 w 265"/>
                              <a:gd name="T31" fmla="*/ 15 h 195"/>
                              <a:gd name="T32" fmla="*/ 40 w 265"/>
                              <a:gd name="T33" fmla="*/ 30 h 195"/>
                              <a:gd name="T34" fmla="*/ 25 w 265"/>
                              <a:gd name="T35" fmla="*/ 45 h 195"/>
                              <a:gd name="T36" fmla="*/ 10 w 265"/>
                              <a:gd name="T37" fmla="*/ 60 h 195"/>
                              <a:gd name="T38" fmla="*/ 0 w 265"/>
                              <a:gd name="T39" fmla="*/ 80 h 195"/>
                              <a:gd name="T40" fmla="*/ 0 w 265"/>
                              <a:gd name="T41" fmla="*/ 100 h 195"/>
                              <a:gd name="T42" fmla="*/ 0 w 265"/>
                              <a:gd name="T43" fmla="*/ 100 h 195"/>
                              <a:gd name="T44" fmla="*/ 0 w 265"/>
                              <a:gd name="T45" fmla="*/ 120 h 195"/>
                              <a:gd name="T46" fmla="*/ 10 w 265"/>
                              <a:gd name="T47" fmla="*/ 140 h 195"/>
                              <a:gd name="T48" fmla="*/ 25 w 265"/>
                              <a:gd name="T49" fmla="*/ 155 h 195"/>
                              <a:gd name="T50" fmla="*/ 40 w 265"/>
                              <a:gd name="T51" fmla="*/ 170 h 195"/>
                              <a:gd name="T52" fmla="*/ 65 w 265"/>
                              <a:gd name="T53" fmla="*/ 180 h 195"/>
                              <a:gd name="T54" fmla="*/ 90 w 265"/>
                              <a:gd name="T55" fmla="*/ 190 h 195"/>
                              <a:gd name="T56" fmla="*/ 135 w 265"/>
                              <a:gd name="T57" fmla="*/ 195 h 195"/>
                              <a:gd name="T58" fmla="*/ 135 w 265"/>
                              <a:gd name="T59" fmla="*/ 195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65" h="195">
                                <a:moveTo>
                                  <a:pt x="135" y="195"/>
                                </a:moveTo>
                                <a:lnTo>
                                  <a:pt x="135" y="195"/>
                                </a:lnTo>
                                <a:lnTo>
                                  <a:pt x="235" y="160"/>
                                </a:lnTo>
                                <a:lnTo>
                                  <a:pt x="250" y="150"/>
                                </a:lnTo>
                                <a:lnTo>
                                  <a:pt x="265" y="130"/>
                                </a:lnTo>
                                <a:lnTo>
                                  <a:pt x="265" y="105"/>
                                </a:lnTo>
                                <a:lnTo>
                                  <a:pt x="265" y="80"/>
                                </a:lnTo>
                                <a:lnTo>
                                  <a:pt x="250" y="55"/>
                                </a:lnTo>
                                <a:lnTo>
                                  <a:pt x="230" y="30"/>
                                </a:lnTo>
                                <a:lnTo>
                                  <a:pt x="195" y="10"/>
                                </a:lnTo>
                                <a:lnTo>
                                  <a:pt x="155" y="0"/>
                                </a:lnTo>
                                <a:lnTo>
                                  <a:pt x="120" y="0"/>
                                </a:lnTo>
                                <a:lnTo>
                                  <a:pt x="90" y="5"/>
                                </a:lnTo>
                                <a:lnTo>
                                  <a:pt x="65" y="15"/>
                                </a:lnTo>
                                <a:lnTo>
                                  <a:pt x="40" y="30"/>
                                </a:lnTo>
                                <a:lnTo>
                                  <a:pt x="25" y="45"/>
                                </a:lnTo>
                                <a:lnTo>
                                  <a:pt x="10" y="60"/>
                                </a:lnTo>
                                <a:lnTo>
                                  <a:pt x="0" y="80"/>
                                </a:lnTo>
                                <a:lnTo>
                                  <a:pt x="0" y="100"/>
                                </a:lnTo>
                                <a:lnTo>
                                  <a:pt x="0" y="120"/>
                                </a:lnTo>
                                <a:lnTo>
                                  <a:pt x="10" y="140"/>
                                </a:lnTo>
                                <a:lnTo>
                                  <a:pt x="25" y="155"/>
                                </a:lnTo>
                                <a:lnTo>
                                  <a:pt x="40" y="170"/>
                                </a:lnTo>
                                <a:lnTo>
                                  <a:pt x="65" y="180"/>
                                </a:lnTo>
                                <a:lnTo>
                                  <a:pt x="90" y="190"/>
                                </a:lnTo>
                                <a:lnTo>
                                  <a:pt x="135" y="1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Freeform 3827"/>
                        <wps:cNvSpPr>
                          <a:spLocks/>
                        </wps:cNvSpPr>
                        <wps:spPr bwMode="auto">
                          <a:xfrm>
                            <a:off x="6033" y="400"/>
                            <a:ext cx="185" cy="165"/>
                          </a:xfrm>
                          <a:custGeom>
                            <a:avLst/>
                            <a:gdLst>
                              <a:gd name="T0" fmla="*/ 95 w 185"/>
                              <a:gd name="T1" fmla="*/ 165 h 165"/>
                              <a:gd name="T2" fmla="*/ 95 w 185"/>
                              <a:gd name="T3" fmla="*/ 165 h 165"/>
                              <a:gd name="T4" fmla="*/ 170 w 185"/>
                              <a:gd name="T5" fmla="*/ 105 h 165"/>
                              <a:gd name="T6" fmla="*/ 170 w 185"/>
                              <a:gd name="T7" fmla="*/ 105 h 165"/>
                              <a:gd name="T8" fmla="*/ 180 w 185"/>
                              <a:gd name="T9" fmla="*/ 95 h 165"/>
                              <a:gd name="T10" fmla="*/ 185 w 185"/>
                              <a:gd name="T11" fmla="*/ 80 h 165"/>
                              <a:gd name="T12" fmla="*/ 185 w 185"/>
                              <a:gd name="T13" fmla="*/ 65 h 165"/>
                              <a:gd name="T14" fmla="*/ 180 w 185"/>
                              <a:gd name="T15" fmla="*/ 45 h 165"/>
                              <a:gd name="T16" fmla="*/ 170 w 185"/>
                              <a:gd name="T17" fmla="*/ 30 h 165"/>
                              <a:gd name="T18" fmla="*/ 155 w 185"/>
                              <a:gd name="T19" fmla="*/ 15 h 165"/>
                              <a:gd name="T20" fmla="*/ 135 w 185"/>
                              <a:gd name="T21" fmla="*/ 5 h 165"/>
                              <a:gd name="T22" fmla="*/ 110 w 185"/>
                              <a:gd name="T23" fmla="*/ 0 h 165"/>
                              <a:gd name="T24" fmla="*/ 110 w 185"/>
                              <a:gd name="T25" fmla="*/ 0 h 165"/>
                              <a:gd name="T26" fmla="*/ 85 w 185"/>
                              <a:gd name="T27" fmla="*/ 0 h 165"/>
                              <a:gd name="T28" fmla="*/ 65 w 185"/>
                              <a:gd name="T29" fmla="*/ 5 h 165"/>
                              <a:gd name="T30" fmla="*/ 50 w 185"/>
                              <a:gd name="T31" fmla="*/ 10 h 165"/>
                              <a:gd name="T32" fmla="*/ 35 w 185"/>
                              <a:gd name="T33" fmla="*/ 20 h 165"/>
                              <a:gd name="T34" fmla="*/ 20 w 185"/>
                              <a:gd name="T35" fmla="*/ 30 h 165"/>
                              <a:gd name="T36" fmla="*/ 10 w 185"/>
                              <a:gd name="T37" fmla="*/ 45 h 165"/>
                              <a:gd name="T38" fmla="*/ 5 w 185"/>
                              <a:gd name="T39" fmla="*/ 55 h 165"/>
                              <a:gd name="T40" fmla="*/ 0 w 185"/>
                              <a:gd name="T41" fmla="*/ 70 h 165"/>
                              <a:gd name="T42" fmla="*/ 0 w 185"/>
                              <a:gd name="T43" fmla="*/ 70 h 165"/>
                              <a:gd name="T44" fmla="*/ 5 w 185"/>
                              <a:gd name="T45" fmla="*/ 85 h 165"/>
                              <a:gd name="T46" fmla="*/ 10 w 185"/>
                              <a:gd name="T47" fmla="*/ 105 h 165"/>
                              <a:gd name="T48" fmla="*/ 20 w 185"/>
                              <a:gd name="T49" fmla="*/ 120 h 165"/>
                              <a:gd name="T50" fmla="*/ 35 w 185"/>
                              <a:gd name="T51" fmla="*/ 135 h 165"/>
                              <a:gd name="T52" fmla="*/ 65 w 185"/>
                              <a:gd name="T53" fmla="*/ 155 h 165"/>
                              <a:gd name="T54" fmla="*/ 80 w 185"/>
                              <a:gd name="T55" fmla="*/ 165 h 165"/>
                              <a:gd name="T56" fmla="*/ 95 w 185"/>
                              <a:gd name="T57" fmla="*/ 165 h 165"/>
                              <a:gd name="T58" fmla="*/ 95 w 185"/>
                              <a:gd name="T59" fmla="*/ 165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185" h="165">
                                <a:moveTo>
                                  <a:pt x="95" y="165"/>
                                </a:moveTo>
                                <a:lnTo>
                                  <a:pt x="95" y="165"/>
                                </a:lnTo>
                                <a:lnTo>
                                  <a:pt x="170" y="105"/>
                                </a:lnTo>
                                <a:lnTo>
                                  <a:pt x="180" y="95"/>
                                </a:lnTo>
                                <a:lnTo>
                                  <a:pt x="185" y="80"/>
                                </a:lnTo>
                                <a:lnTo>
                                  <a:pt x="185" y="65"/>
                                </a:lnTo>
                                <a:lnTo>
                                  <a:pt x="180" y="45"/>
                                </a:lnTo>
                                <a:lnTo>
                                  <a:pt x="170" y="30"/>
                                </a:lnTo>
                                <a:lnTo>
                                  <a:pt x="155" y="15"/>
                                </a:lnTo>
                                <a:lnTo>
                                  <a:pt x="135" y="5"/>
                                </a:lnTo>
                                <a:lnTo>
                                  <a:pt x="110" y="0"/>
                                </a:lnTo>
                                <a:lnTo>
                                  <a:pt x="85" y="0"/>
                                </a:lnTo>
                                <a:lnTo>
                                  <a:pt x="65" y="5"/>
                                </a:lnTo>
                                <a:lnTo>
                                  <a:pt x="50" y="10"/>
                                </a:lnTo>
                                <a:lnTo>
                                  <a:pt x="35" y="20"/>
                                </a:lnTo>
                                <a:lnTo>
                                  <a:pt x="20" y="30"/>
                                </a:lnTo>
                                <a:lnTo>
                                  <a:pt x="10" y="45"/>
                                </a:lnTo>
                                <a:lnTo>
                                  <a:pt x="5" y="55"/>
                                </a:lnTo>
                                <a:lnTo>
                                  <a:pt x="0" y="70"/>
                                </a:lnTo>
                                <a:lnTo>
                                  <a:pt x="5" y="85"/>
                                </a:lnTo>
                                <a:lnTo>
                                  <a:pt x="10" y="105"/>
                                </a:lnTo>
                                <a:lnTo>
                                  <a:pt x="20" y="120"/>
                                </a:lnTo>
                                <a:lnTo>
                                  <a:pt x="35" y="135"/>
                                </a:lnTo>
                                <a:lnTo>
                                  <a:pt x="65" y="155"/>
                                </a:lnTo>
                                <a:lnTo>
                                  <a:pt x="80" y="165"/>
                                </a:lnTo>
                                <a:lnTo>
                                  <a:pt x="95" y="1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Freeform 3828"/>
                        <wps:cNvSpPr>
                          <a:spLocks/>
                        </wps:cNvSpPr>
                        <wps:spPr bwMode="auto">
                          <a:xfrm>
                            <a:off x="6068" y="420"/>
                            <a:ext cx="125" cy="145"/>
                          </a:xfrm>
                          <a:custGeom>
                            <a:avLst/>
                            <a:gdLst>
                              <a:gd name="T0" fmla="*/ 60 w 125"/>
                              <a:gd name="T1" fmla="*/ 145 h 145"/>
                              <a:gd name="T2" fmla="*/ 60 w 125"/>
                              <a:gd name="T3" fmla="*/ 145 h 145"/>
                              <a:gd name="T4" fmla="*/ 80 w 125"/>
                              <a:gd name="T5" fmla="*/ 115 h 145"/>
                              <a:gd name="T6" fmla="*/ 120 w 125"/>
                              <a:gd name="T7" fmla="*/ 70 h 145"/>
                              <a:gd name="T8" fmla="*/ 120 w 125"/>
                              <a:gd name="T9" fmla="*/ 70 h 145"/>
                              <a:gd name="T10" fmla="*/ 125 w 125"/>
                              <a:gd name="T11" fmla="*/ 60 h 145"/>
                              <a:gd name="T12" fmla="*/ 125 w 125"/>
                              <a:gd name="T13" fmla="*/ 50 h 145"/>
                              <a:gd name="T14" fmla="*/ 125 w 125"/>
                              <a:gd name="T15" fmla="*/ 40 h 145"/>
                              <a:gd name="T16" fmla="*/ 120 w 125"/>
                              <a:gd name="T17" fmla="*/ 30 h 145"/>
                              <a:gd name="T18" fmla="*/ 110 w 125"/>
                              <a:gd name="T19" fmla="*/ 20 h 145"/>
                              <a:gd name="T20" fmla="*/ 100 w 125"/>
                              <a:gd name="T21" fmla="*/ 10 h 145"/>
                              <a:gd name="T22" fmla="*/ 90 w 125"/>
                              <a:gd name="T23" fmla="*/ 5 h 145"/>
                              <a:gd name="T24" fmla="*/ 75 w 125"/>
                              <a:gd name="T25" fmla="*/ 0 h 145"/>
                              <a:gd name="T26" fmla="*/ 75 w 125"/>
                              <a:gd name="T27" fmla="*/ 0 h 145"/>
                              <a:gd name="T28" fmla="*/ 45 w 125"/>
                              <a:gd name="T29" fmla="*/ 5 h 145"/>
                              <a:gd name="T30" fmla="*/ 20 w 125"/>
                              <a:gd name="T31" fmla="*/ 15 h 145"/>
                              <a:gd name="T32" fmla="*/ 5 w 125"/>
                              <a:gd name="T33" fmla="*/ 30 h 145"/>
                              <a:gd name="T34" fmla="*/ 0 w 125"/>
                              <a:gd name="T35" fmla="*/ 50 h 145"/>
                              <a:gd name="T36" fmla="*/ 0 w 125"/>
                              <a:gd name="T37" fmla="*/ 50 h 145"/>
                              <a:gd name="T38" fmla="*/ 0 w 125"/>
                              <a:gd name="T39" fmla="*/ 60 h 145"/>
                              <a:gd name="T40" fmla="*/ 5 w 125"/>
                              <a:gd name="T41" fmla="*/ 75 h 145"/>
                              <a:gd name="T42" fmla="*/ 20 w 125"/>
                              <a:gd name="T43" fmla="*/ 105 h 145"/>
                              <a:gd name="T44" fmla="*/ 40 w 125"/>
                              <a:gd name="T45" fmla="*/ 135 h 145"/>
                              <a:gd name="T46" fmla="*/ 50 w 125"/>
                              <a:gd name="T47" fmla="*/ 140 h 145"/>
                              <a:gd name="T48" fmla="*/ 60 w 125"/>
                              <a:gd name="T49" fmla="*/ 145 h 145"/>
                              <a:gd name="T50" fmla="*/ 60 w 125"/>
                              <a:gd name="T51" fmla="*/ 14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25" h="145">
                                <a:moveTo>
                                  <a:pt x="60" y="145"/>
                                </a:moveTo>
                                <a:lnTo>
                                  <a:pt x="60" y="145"/>
                                </a:lnTo>
                                <a:lnTo>
                                  <a:pt x="80" y="115"/>
                                </a:lnTo>
                                <a:lnTo>
                                  <a:pt x="120" y="70"/>
                                </a:lnTo>
                                <a:lnTo>
                                  <a:pt x="125" y="60"/>
                                </a:lnTo>
                                <a:lnTo>
                                  <a:pt x="125" y="50"/>
                                </a:lnTo>
                                <a:lnTo>
                                  <a:pt x="125" y="40"/>
                                </a:lnTo>
                                <a:lnTo>
                                  <a:pt x="120" y="30"/>
                                </a:lnTo>
                                <a:lnTo>
                                  <a:pt x="110" y="20"/>
                                </a:lnTo>
                                <a:lnTo>
                                  <a:pt x="100" y="10"/>
                                </a:lnTo>
                                <a:lnTo>
                                  <a:pt x="90" y="5"/>
                                </a:lnTo>
                                <a:lnTo>
                                  <a:pt x="75" y="0"/>
                                </a:lnTo>
                                <a:lnTo>
                                  <a:pt x="45" y="5"/>
                                </a:lnTo>
                                <a:lnTo>
                                  <a:pt x="20" y="15"/>
                                </a:lnTo>
                                <a:lnTo>
                                  <a:pt x="5" y="30"/>
                                </a:lnTo>
                                <a:lnTo>
                                  <a:pt x="0" y="50"/>
                                </a:lnTo>
                                <a:lnTo>
                                  <a:pt x="0" y="60"/>
                                </a:lnTo>
                                <a:lnTo>
                                  <a:pt x="5" y="75"/>
                                </a:lnTo>
                                <a:lnTo>
                                  <a:pt x="20" y="105"/>
                                </a:lnTo>
                                <a:lnTo>
                                  <a:pt x="40" y="135"/>
                                </a:lnTo>
                                <a:lnTo>
                                  <a:pt x="50" y="140"/>
                                </a:lnTo>
                                <a:lnTo>
                                  <a:pt x="60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Freeform 3829"/>
                        <wps:cNvSpPr>
                          <a:spLocks/>
                        </wps:cNvSpPr>
                        <wps:spPr bwMode="auto">
                          <a:xfrm>
                            <a:off x="5883" y="565"/>
                            <a:ext cx="265" cy="45"/>
                          </a:xfrm>
                          <a:custGeom>
                            <a:avLst/>
                            <a:gdLst>
                              <a:gd name="T0" fmla="*/ 0 w 265"/>
                              <a:gd name="T1" fmla="*/ 0 h 45"/>
                              <a:gd name="T2" fmla="*/ 0 w 265"/>
                              <a:gd name="T3" fmla="*/ 0 h 45"/>
                              <a:gd name="T4" fmla="*/ 20 w 265"/>
                              <a:gd name="T5" fmla="*/ 10 h 45"/>
                              <a:gd name="T6" fmla="*/ 70 w 265"/>
                              <a:gd name="T7" fmla="*/ 20 h 45"/>
                              <a:gd name="T8" fmla="*/ 105 w 265"/>
                              <a:gd name="T9" fmla="*/ 20 h 45"/>
                              <a:gd name="T10" fmla="*/ 145 w 265"/>
                              <a:gd name="T11" fmla="*/ 20 h 45"/>
                              <a:gd name="T12" fmla="*/ 190 w 265"/>
                              <a:gd name="T13" fmla="*/ 10 h 45"/>
                              <a:gd name="T14" fmla="*/ 245 w 265"/>
                              <a:gd name="T15" fmla="*/ 0 h 45"/>
                              <a:gd name="T16" fmla="*/ 245 w 265"/>
                              <a:gd name="T17" fmla="*/ 0 h 45"/>
                              <a:gd name="T18" fmla="*/ 245 w 265"/>
                              <a:gd name="T19" fmla="*/ 0 h 45"/>
                              <a:gd name="T20" fmla="*/ 245 w 265"/>
                              <a:gd name="T21" fmla="*/ 20 h 45"/>
                              <a:gd name="T22" fmla="*/ 245 w 265"/>
                              <a:gd name="T23" fmla="*/ 20 h 45"/>
                              <a:gd name="T24" fmla="*/ 255 w 265"/>
                              <a:gd name="T25" fmla="*/ 20 h 45"/>
                              <a:gd name="T26" fmla="*/ 265 w 265"/>
                              <a:gd name="T27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65" h="4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0" y="10"/>
                                </a:lnTo>
                                <a:lnTo>
                                  <a:pt x="70" y="20"/>
                                </a:lnTo>
                                <a:lnTo>
                                  <a:pt x="105" y="20"/>
                                </a:lnTo>
                                <a:lnTo>
                                  <a:pt x="145" y="20"/>
                                </a:lnTo>
                                <a:lnTo>
                                  <a:pt x="190" y="10"/>
                                </a:lnTo>
                                <a:lnTo>
                                  <a:pt x="245" y="0"/>
                                </a:lnTo>
                                <a:lnTo>
                                  <a:pt x="245" y="20"/>
                                </a:lnTo>
                                <a:lnTo>
                                  <a:pt x="255" y="20"/>
                                </a:lnTo>
                                <a:lnTo>
                                  <a:pt x="265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Freeform 3830"/>
                        <wps:cNvSpPr>
                          <a:spLocks/>
                        </wps:cNvSpPr>
                        <wps:spPr bwMode="auto">
                          <a:xfrm>
                            <a:off x="5883" y="565"/>
                            <a:ext cx="265" cy="45"/>
                          </a:xfrm>
                          <a:custGeom>
                            <a:avLst/>
                            <a:gdLst>
                              <a:gd name="T0" fmla="*/ 0 w 265"/>
                              <a:gd name="T1" fmla="*/ 0 h 45"/>
                              <a:gd name="T2" fmla="*/ 0 w 265"/>
                              <a:gd name="T3" fmla="*/ 0 h 45"/>
                              <a:gd name="T4" fmla="*/ 40 w 265"/>
                              <a:gd name="T5" fmla="*/ 15 h 45"/>
                              <a:gd name="T6" fmla="*/ 90 w 265"/>
                              <a:gd name="T7" fmla="*/ 25 h 45"/>
                              <a:gd name="T8" fmla="*/ 155 w 265"/>
                              <a:gd name="T9" fmla="*/ 35 h 45"/>
                              <a:gd name="T10" fmla="*/ 155 w 265"/>
                              <a:gd name="T11" fmla="*/ 35 h 45"/>
                              <a:gd name="T12" fmla="*/ 230 w 265"/>
                              <a:gd name="T13" fmla="*/ 45 h 45"/>
                              <a:gd name="T14" fmla="*/ 230 w 265"/>
                              <a:gd name="T15" fmla="*/ 45 h 45"/>
                              <a:gd name="T16" fmla="*/ 240 w 265"/>
                              <a:gd name="T17" fmla="*/ 45 h 45"/>
                              <a:gd name="T18" fmla="*/ 235 w 265"/>
                              <a:gd name="T19" fmla="*/ 40 h 45"/>
                              <a:gd name="T20" fmla="*/ 235 w 265"/>
                              <a:gd name="T21" fmla="*/ 40 h 45"/>
                              <a:gd name="T22" fmla="*/ 235 w 265"/>
                              <a:gd name="T23" fmla="*/ 40 h 45"/>
                              <a:gd name="T24" fmla="*/ 230 w 265"/>
                              <a:gd name="T25" fmla="*/ 35 h 45"/>
                              <a:gd name="T26" fmla="*/ 235 w 265"/>
                              <a:gd name="T27" fmla="*/ 25 h 45"/>
                              <a:gd name="T28" fmla="*/ 240 w 265"/>
                              <a:gd name="T29" fmla="*/ 20 h 45"/>
                              <a:gd name="T30" fmla="*/ 250 w 265"/>
                              <a:gd name="T31" fmla="*/ 20 h 45"/>
                              <a:gd name="T32" fmla="*/ 255 w 265"/>
                              <a:gd name="T33" fmla="*/ 30 h 45"/>
                              <a:gd name="T34" fmla="*/ 265 w 265"/>
                              <a:gd name="T35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65" h="4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15"/>
                                </a:lnTo>
                                <a:lnTo>
                                  <a:pt x="90" y="25"/>
                                </a:lnTo>
                                <a:lnTo>
                                  <a:pt x="155" y="35"/>
                                </a:lnTo>
                                <a:lnTo>
                                  <a:pt x="230" y="45"/>
                                </a:lnTo>
                                <a:lnTo>
                                  <a:pt x="240" y="45"/>
                                </a:lnTo>
                                <a:lnTo>
                                  <a:pt x="235" y="40"/>
                                </a:lnTo>
                                <a:lnTo>
                                  <a:pt x="230" y="35"/>
                                </a:lnTo>
                                <a:lnTo>
                                  <a:pt x="235" y="25"/>
                                </a:lnTo>
                                <a:lnTo>
                                  <a:pt x="240" y="20"/>
                                </a:lnTo>
                                <a:lnTo>
                                  <a:pt x="250" y="20"/>
                                </a:lnTo>
                                <a:lnTo>
                                  <a:pt x="255" y="30"/>
                                </a:lnTo>
                                <a:lnTo>
                                  <a:pt x="265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Freeform 3831"/>
                        <wps:cNvSpPr>
                          <a:spLocks/>
                        </wps:cNvSpPr>
                        <wps:spPr bwMode="auto">
                          <a:xfrm>
                            <a:off x="5883" y="590"/>
                            <a:ext cx="235" cy="70"/>
                          </a:xfrm>
                          <a:custGeom>
                            <a:avLst/>
                            <a:gdLst>
                              <a:gd name="T0" fmla="*/ 0 w 235"/>
                              <a:gd name="T1" fmla="*/ 70 h 70"/>
                              <a:gd name="T2" fmla="*/ 0 w 235"/>
                              <a:gd name="T3" fmla="*/ 70 h 70"/>
                              <a:gd name="T4" fmla="*/ 235 w 235"/>
                              <a:gd name="T5" fmla="*/ 70 h 70"/>
                              <a:gd name="T6" fmla="*/ 235 w 235"/>
                              <a:gd name="T7" fmla="*/ 70 h 70"/>
                              <a:gd name="T8" fmla="*/ 220 w 235"/>
                              <a:gd name="T9" fmla="*/ 65 h 70"/>
                              <a:gd name="T10" fmla="*/ 210 w 235"/>
                              <a:gd name="T11" fmla="*/ 60 h 70"/>
                              <a:gd name="T12" fmla="*/ 195 w 235"/>
                              <a:gd name="T13" fmla="*/ 50 h 70"/>
                              <a:gd name="T14" fmla="*/ 185 w 235"/>
                              <a:gd name="T15" fmla="*/ 40 h 70"/>
                              <a:gd name="T16" fmla="*/ 185 w 235"/>
                              <a:gd name="T17" fmla="*/ 40 h 70"/>
                              <a:gd name="T18" fmla="*/ 180 w 235"/>
                              <a:gd name="T19" fmla="*/ 30 h 70"/>
                              <a:gd name="T20" fmla="*/ 175 w 235"/>
                              <a:gd name="T21" fmla="*/ 15 h 70"/>
                              <a:gd name="T22" fmla="*/ 175 w 235"/>
                              <a:gd name="T23" fmla="*/ 15 h 70"/>
                              <a:gd name="T24" fmla="*/ 170 w 235"/>
                              <a:gd name="T25" fmla="*/ 0 h 70"/>
                              <a:gd name="T26" fmla="*/ 170 w 235"/>
                              <a:gd name="T27" fmla="*/ 25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35" h="70">
                                <a:moveTo>
                                  <a:pt x="0" y="70"/>
                                </a:moveTo>
                                <a:lnTo>
                                  <a:pt x="0" y="70"/>
                                </a:lnTo>
                                <a:lnTo>
                                  <a:pt x="235" y="70"/>
                                </a:lnTo>
                                <a:lnTo>
                                  <a:pt x="220" y="65"/>
                                </a:lnTo>
                                <a:lnTo>
                                  <a:pt x="210" y="60"/>
                                </a:lnTo>
                                <a:lnTo>
                                  <a:pt x="195" y="50"/>
                                </a:lnTo>
                                <a:lnTo>
                                  <a:pt x="185" y="40"/>
                                </a:lnTo>
                                <a:lnTo>
                                  <a:pt x="180" y="30"/>
                                </a:lnTo>
                                <a:lnTo>
                                  <a:pt x="175" y="15"/>
                                </a:lnTo>
                                <a:lnTo>
                                  <a:pt x="170" y="0"/>
                                </a:lnTo>
                                <a:lnTo>
                                  <a:pt x="170" y="2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Freeform 3832"/>
                        <wps:cNvSpPr>
                          <a:spLocks/>
                        </wps:cNvSpPr>
                        <wps:spPr bwMode="auto">
                          <a:xfrm>
                            <a:off x="5883" y="595"/>
                            <a:ext cx="235" cy="95"/>
                          </a:xfrm>
                          <a:custGeom>
                            <a:avLst/>
                            <a:gdLst>
                              <a:gd name="T0" fmla="*/ 0 w 235"/>
                              <a:gd name="T1" fmla="*/ 95 h 95"/>
                              <a:gd name="T2" fmla="*/ 0 w 235"/>
                              <a:gd name="T3" fmla="*/ 95 h 95"/>
                              <a:gd name="T4" fmla="*/ 235 w 235"/>
                              <a:gd name="T5" fmla="*/ 95 h 95"/>
                              <a:gd name="T6" fmla="*/ 235 w 235"/>
                              <a:gd name="T7" fmla="*/ 95 h 95"/>
                              <a:gd name="T8" fmla="*/ 215 w 235"/>
                              <a:gd name="T9" fmla="*/ 90 h 95"/>
                              <a:gd name="T10" fmla="*/ 195 w 235"/>
                              <a:gd name="T11" fmla="*/ 80 h 95"/>
                              <a:gd name="T12" fmla="*/ 175 w 235"/>
                              <a:gd name="T13" fmla="*/ 70 h 95"/>
                              <a:gd name="T14" fmla="*/ 165 w 235"/>
                              <a:gd name="T15" fmla="*/ 55 h 95"/>
                              <a:gd name="T16" fmla="*/ 165 w 235"/>
                              <a:gd name="T17" fmla="*/ 55 h 95"/>
                              <a:gd name="T18" fmla="*/ 150 w 235"/>
                              <a:gd name="T19" fmla="*/ 35 h 95"/>
                              <a:gd name="T20" fmla="*/ 145 w 235"/>
                              <a:gd name="T21" fmla="*/ 15 h 95"/>
                              <a:gd name="T22" fmla="*/ 145 w 235"/>
                              <a:gd name="T23" fmla="*/ 15 h 95"/>
                              <a:gd name="T24" fmla="*/ 140 w 235"/>
                              <a:gd name="T25" fmla="*/ 0 h 95"/>
                              <a:gd name="T26" fmla="*/ 140 w 235"/>
                              <a:gd name="T27" fmla="*/ 20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35" h="95">
                                <a:moveTo>
                                  <a:pt x="0" y="95"/>
                                </a:moveTo>
                                <a:lnTo>
                                  <a:pt x="0" y="95"/>
                                </a:lnTo>
                                <a:lnTo>
                                  <a:pt x="235" y="95"/>
                                </a:lnTo>
                                <a:lnTo>
                                  <a:pt x="215" y="90"/>
                                </a:lnTo>
                                <a:lnTo>
                                  <a:pt x="195" y="80"/>
                                </a:lnTo>
                                <a:lnTo>
                                  <a:pt x="175" y="70"/>
                                </a:lnTo>
                                <a:lnTo>
                                  <a:pt x="165" y="55"/>
                                </a:lnTo>
                                <a:lnTo>
                                  <a:pt x="150" y="35"/>
                                </a:lnTo>
                                <a:lnTo>
                                  <a:pt x="145" y="15"/>
                                </a:lnTo>
                                <a:lnTo>
                                  <a:pt x="140" y="0"/>
                                </a:lnTo>
                                <a:lnTo>
                                  <a:pt x="140" y="20"/>
                                </a:lnTo>
                              </a:path>
                            </a:pathLst>
                          </a:cu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Freeform 3833"/>
                        <wps:cNvSpPr>
                          <a:spLocks/>
                        </wps:cNvSpPr>
                        <wps:spPr bwMode="auto">
                          <a:xfrm>
                            <a:off x="6148" y="1085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40 h 50"/>
                              <a:gd name="T2" fmla="*/ 0 w 249"/>
                              <a:gd name="T3" fmla="*/ 40 h 50"/>
                              <a:gd name="T4" fmla="*/ 10 w 249"/>
                              <a:gd name="T5" fmla="*/ 30 h 50"/>
                              <a:gd name="T6" fmla="*/ 25 w 249"/>
                              <a:gd name="T7" fmla="*/ 20 h 50"/>
                              <a:gd name="T8" fmla="*/ 50 w 249"/>
                              <a:gd name="T9" fmla="*/ 5 h 50"/>
                              <a:gd name="T10" fmla="*/ 80 w 249"/>
                              <a:gd name="T11" fmla="*/ 5 h 50"/>
                              <a:gd name="T12" fmla="*/ 110 w 249"/>
                              <a:gd name="T13" fmla="*/ 10 h 50"/>
                              <a:gd name="T14" fmla="*/ 135 w 249"/>
                              <a:gd name="T15" fmla="*/ 15 h 50"/>
                              <a:gd name="T16" fmla="*/ 155 w 249"/>
                              <a:gd name="T17" fmla="*/ 30 h 50"/>
                              <a:gd name="T18" fmla="*/ 184 w 249"/>
                              <a:gd name="T19" fmla="*/ 50 h 50"/>
                              <a:gd name="T20" fmla="*/ 184 w 249"/>
                              <a:gd name="T21" fmla="*/ 50 h 50"/>
                              <a:gd name="T22" fmla="*/ 189 w 249"/>
                              <a:gd name="T23" fmla="*/ 50 h 50"/>
                              <a:gd name="T24" fmla="*/ 199 w 249"/>
                              <a:gd name="T25" fmla="*/ 50 h 50"/>
                              <a:gd name="T26" fmla="*/ 214 w 249"/>
                              <a:gd name="T27" fmla="*/ 30 h 50"/>
                              <a:gd name="T28" fmla="*/ 234 w 249"/>
                              <a:gd name="T29" fmla="*/ 0 h 50"/>
                              <a:gd name="T30" fmla="*/ 249 w 249"/>
                              <a:gd name="T31" fmla="*/ 4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40"/>
                                </a:moveTo>
                                <a:lnTo>
                                  <a:pt x="0" y="40"/>
                                </a:lnTo>
                                <a:lnTo>
                                  <a:pt x="10" y="30"/>
                                </a:lnTo>
                                <a:lnTo>
                                  <a:pt x="25" y="20"/>
                                </a:lnTo>
                                <a:lnTo>
                                  <a:pt x="50" y="5"/>
                                </a:lnTo>
                                <a:lnTo>
                                  <a:pt x="80" y="5"/>
                                </a:lnTo>
                                <a:lnTo>
                                  <a:pt x="110" y="10"/>
                                </a:lnTo>
                                <a:lnTo>
                                  <a:pt x="135" y="15"/>
                                </a:lnTo>
                                <a:lnTo>
                                  <a:pt x="155" y="30"/>
                                </a:lnTo>
                                <a:lnTo>
                                  <a:pt x="184" y="50"/>
                                </a:lnTo>
                                <a:lnTo>
                                  <a:pt x="189" y="50"/>
                                </a:lnTo>
                                <a:lnTo>
                                  <a:pt x="199" y="50"/>
                                </a:lnTo>
                                <a:lnTo>
                                  <a:pt x="214" y="30"/>
                                </a:lnTo>
                                <a:lnTo>
                                  <a:pt x="234" y="0"/>
                                </a:lnTo>
                                <a:lnTo>
                                  <a:pt x="249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Freeform 3834"/>
                        <wps:cNvSpPr>
                          <a:spLocks/>
                        </wps:cNvSpPr>
                        <wps:spPr bwMode="auto">
                          <a:xfrm>
                            <a:off x="6148" y="615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0 h 50"/>
                              <a:gd name="T2" fmla="*/ 0 w 249"/>
                              <a:gd name="T3" fmla="*/ 0 h 50"/>
                              <a:gd name="T4" fmla="*/ 25 w 249"/>
                              <a:gd name="T5" fmla="*/ 25 h 50"/>
                              <a:gd name="T6" fmla="*/ 50 w 249"/>
                              <a:gd name="T7" fmla="*/ 35 h 50"/>
                              <a:gd name="T8" fmla="*/ 80 w 249"/>
                              <a:gd name="T9" fmla="*/ 40 h 50"/>
                              <a:gd name="T10" fmla="*/ 110 w 249"/>
                              <a:gd name="T11" fmla="*/ 40 h 50"/>
                              <a:gd name="T12" fmla="*/ 135 w 249"/>
                              <a:gd name="T13" fmla="*/ 30 h 50"/>
                              <a:gd name="T14" fmla="*/ 155 w 249"/>
                              <a:gd name="T15" fmla="*/ 20 h 50"/>
                              <a:gd name="T16" fmla="*/ 184 w 249"/>
                              <a:gd name="T17" fmla="*/ 0 h 50"/>
                              <a:gd name="T18" fmla="*/ 184 w 249"/>
                              <a:gd name="T19" fmla="*/ 0 h 50"/>
                              <a:gd name="T20" fmla="*/ 189 w 249"/>
                              <a:gd name="T21" fmla="*/ 0 h 50"/>
                              <a:gd name="T22" fmla="*/ 194 w 249"/>
                              <a:gd name="T23" fmla="*/ 0 h 50"/>
                              <a:gd name="T24" fmla="*/ 214 w 249"/>
                              <a:gd name="T25" fmla="*/ 20 h 50"/>
                              <a:gd name="T26" fmla="*/ 234 w 249"/>
                              <a:gd name="T27" fmla="*/ 50 h 50"/>
                              <a:gd name="T28" fmla="*/ 249 w 249"/>
                              <a:gd name="T2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25"/>
                                </a:lnTo>
                                <a:lnTo>
                                  <a:pt x="50" y="35"/>
                                </a:lnTo>
                                <a:lnTo>
                                  <a:pt x="80" y="40"/>
                                </a:lnTo>
                                <a:lnTo>
                                  <a:pt x="110" y="40"/>
                                </a:lnTo>
                                <a:lnTo>
                                  <a:pt x="135" y="30"/>
                                </a:lnTo>
                                <a:lnTo>
                                  <a:pt x="155" y="20"/>
                                </a:lnTo>
                                <a:lnTo>
                                  <a:pt x="184" y="0"/>
                                </a:lnTo>
                                <a:lnTo>
                                  <a:pt x="189" y="0"/>
                                </a:lnTo>
                                <a:lnTo>
                                  <a:pt x="194" y="0"/>
                                </a:lnTo>
                                <a:lnTo>
                                  <a:pt x="214" y="20"/>
                                </a:lnTo>
                                <a:lnTo>
                                  <a:pt x="234" y="50"/>
                                </a:ln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Freeform 3835"/>
                        <wps:cNvSpPr>
                          <a:spLocks/>
                        </wps:cNvSpPr>
                        <wps:spPr bwMode="auto">
                          <a:xfrm>
                            <a:off x="6148" y="655"/>
                            <a:ext cx="244" cy="435"/>
                          </a:xfrm>
                          <a:custGeom>
                            <a:avLst/>
                            <a:gdLst>
                              <a:gd name="T0" fmla="*/ 0 w 244"/>
                              <a:gd name="T1" fmla="*/ 220 h 435"/>
                              <a:gd name="T2" fmla="*/ 0 w 244"/>
                              <a:gd name="T3" fmla="*/ 220 h 435"/>
                              <a:gd name="T4" fmla="*/ 5 w 244"/>
                              <a:gd name="T5" fmla="*/ 305 h 435"/>
                              <a:gd name="T6" fmla="*/ 10 w 244"/>
                              <a:gd name="T7" fmla="*/ 340 h 435"/>
                              <a:gd name="T8" fmla="*/ 15 w 244"/>
                              <a:gd name="T9" fmla="*/ 370 h 435"/>
                              <a:gd name="T10" fmla="*/ 30 w 244"/>
                              <a:gd name="T11" fmla="*/ 400 h 435"/>
                              <a:gd name="T12" fmla="*/ 45 w 244"/>
                              <a:gd name="T13" fmla="*/ 420 h 435"/>
                              <a:gd name="T14" fmla="*/ 65 w 244"/>
                              <a:gd name="T15" fmla="*/ 430 h 435"/>
                              <a:gd name="T16" fmla="*/ 95 w 244"/>
                              <a:gd name="T17" fmla="*/ 435 h 435"/>
                              <a:gd name="T18" fmla="*/ 95 w 244"/>
                              <a:gd name="T19" fmla="*/ 435 h 435"/>
                              <a:gd name="T20" fmla="*/ 125 w 244"/>
                              <a:gd name="T21" fmla="*/ 435 h 435"/>
                              <a:gd name="T22" fmla="*/ 150 w 244"/>
                              <a:gd name="T23" fmla="*/ 420 h 435"/>
                              <a:gd name="T24" fmla="*/ 174 w 244"/>
                              <a:gd name="T25" fmla="*/ 400 h 435"/>
                              <a:gd name="T26" fmla="*/ 199 w 244"/>
                              <a:gd name="T27" fmla="*/ 375 h 435"/>
                              <a:gd name="T28" fmla="*/ 219 w 244"/>
                              <a:gd name="T29" fmla="*/ 340 h 435"/>
                              <a:gd name="T30" fmla="*/ 229 w 244"/>
                              <a:gd name="T31" fmla="*/ 305 h 435"/>
                              <a:gd name="T32" fmla="*/ 239 w 244"/>
                              <a:gd name="T33" fmla="*/ 265 h 435"/>
                              <a:gd name="T34" fmla="*/ 244 w 244"/>
                              <a:gd name="T35" fmla="*/ 220 h 435"/>
                              <a:gd name="T36" fmla="*/ 244 w 244"/>
                              <a:gd name="T37" fmla="*/ 220 h 435"/>
                              <a:gd name="T38" fmla="*/ 239 w 244"/>
                              <a:gd name="T39" fmla="*/ 175 h 435"/>
                              <a:gd name="T40" fmla="*/ 229 w 244"/>
                              <a:gd name="T41" fmla="*/ 135 h 435"/>
                              <a:gd name="T42" fmla="*/ 219 w 244"/>
                              <a:gd name="T43" fmla="*/ 95 h 435"/>
                              <a:gd name="T44" fmla="*/ 199 w 244"/>
                              <a:gd name="T45" fmla="*/ 65 h 435"/>
                              <a:gd name="T46" fmla="*/ 174 w 244"/>
                              <a:gd name="T47" fmla="*/ 40 h 435"/>
                              <a:gd name="T48" fmla="*/ 150 w 244"/>
                              <a:gd name="T49" fmla="*/ 20 h 435"/>
                              <a:gd name="T50" fmla="*/ 125 w 244"/>
                              <a:gd name="T51" fmla="*/ 5 h 435"/>
                              <a:gd name="T52" fmla="*/ 95 w 244"/>
                              <a:gd name="T53" fmla="*/ 0 h 435"/>
                              <a:gd name="T54" fmla="*/ 95 w 244"/>
                              <a:gd name="T55" fmla="*/ 0 h 435"/>
                              <a:gd name="T56" fmla="*/ 65 w 244"/>
                              <a:gd name="T57" fmla="*/ 5 h 435"/>
                              <a:gd name="T58" fmla="*/ 45 w 244"/>
                              <a:gd name="T59" fmla="*/ 15 h 435"/>
                              <a:gd name="T60" fmla="*/ 30 w 244"/>
                              <a:gd name="T61" fmla="*/ 35 h 435"/>
                              <a:gd name="T62" fmla="*/ 15 w 244"/>
                              <a:gd name="T63" fmla="*/ 65 h 435"/>
                              <a:gd name="T64" fmla="*/ 10 w 244"/>
                              <a:gd name="T65" fmla="*/ 95 h 435"/>
                              <a:gd name="T66" fmla="*/ 5 w 244"/>
                              <a:gd name="T67" fmla="*/ 135 h 435"/>
                              <a:gd name="T68" fmla="*/ 0 w 244"/>
                              <a:gd name="T69" fmla="*/ 220 h 435"/>
                              <a:gd name="T70" fmla="*/ 0 w 244"/>
                              <a:gd name="T71" fmla="*/ 220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0" y="220"/>
                                </a:moveTo>
                                <a:lnTo>
                                  <a:pt x="0" y="220"/>
                                </a:lnTo>
                                <a:lnTo>
                                  <a:pt x="5" y="305"/>
                                </a:lnTo>
                                <a:lnTo>
                                  <a:pt x="10" y="340"/>
                                </a:lnTo>
                                <a:lnTo>
                                  <a:pt x="15" y="370"/>
                                </a:lnTo>
                                <a:lnTo>
                                  <a:pt x="30" y="400"/>
                                </a:lnTo>
                                <a:lnTo>
                                  <a:pt x="45" y="420"/>
                                </a:lnTo>
                                <a:lnTo>
                                  <a:pt x="65" y="430"/>
                                </a:lnTo>
                                <a:lnTo>
                                  <a:pt x="95" y="435"/>
                                </a:lnTo>
                                <a:lnTo>
                                  <a:pt x="125" y="435"/>
                                </a:lnTo>
                                <a:lnTo>
                                  <a:pt x="150" y="420"/>
                                </a:lnTo>
                                <a:lnTo>
                                  <a:pt x="174" y="400"/>
                                </a:lnTo>
                                <a:lnTo>
                                  <a:pt x="199" y="375"/>
                                </a:lnTo>
                                <a:lnTo>
                                  <a:pt x="219" y="340"/>
                                </a:lnTo>
                                <a:lnTo>
                                  <a:pt x="229" y="305"/>
                                </a:lnTo>
                                <a:lnTo>
                                  <a:pt x="239" y="265"/>
                                </a:lnTo>
                                <a:lnTo>
                                  <a:pt x="244" y="220"/>
                                </a:lnTo>
                                <a:lnTo>
                                  <a:pt x="239" y="175"/>
                                </a:lnTo>
                                <a:lnTo>
                                  <a:pt x="229" y="135"/>
                                </a:lnTo>
                                <a:lnTo>
                                  <a:pt x="219" y="95"/>
                                </a:lnTo>
                                <a:lnTo>
                                  <a:pt x="199" y="65"/>
                                </a:lnTo>
                                <a:lnTo>
                                  <a:pt x="174" y="40"/>
                                </a:lnTo>
                                <a:lnTo>
                                  <a:pt x="150" y="20"/>
                                </a:lnTo>
                                <a:lnTo>
                                  <a:pt x="125" y="5"/>
                                </a:lnTo>
                                <a:lnTo>
                                  <a:pt x="95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35"/>
                                </a:lnTo>
                                <a:lnTo>
                                  <a:pt x="15" y="65"/>
                                </a:lnTo>
                                <a:lnTo>
                                  <a:pt x="10" y="95"/>
                                </a:lnTo>
                                <a:lnTo>
                                  <a:pt x="5" y="135"/>
                                </a:lnTo>
                                <a:lnTo>
                                  <a:pt x="0" y="2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Freeform 3836"/>
                        <wps:cNvSpPr>
                          <a:spLocks/>
                        </wps:cNvSpPr>
                        <wps:spPr bwMode="auto">
                          <a:xfrm>
                            <a:off x="6148" y="725"/>
                            <a:ext cx="194" cy="300"/>
                          </a:xfrm>
                          <a:custGeom>
                            <a:avLst/>
                            <a:gdLst>
                              <a:gd name="T0" fmla="*/ 0 w 194"/>
                              <a:gd name="T1" fmla="*/ 150 h 300"/>
                              <a:gd name="T2" fmla="*/ 0 w 194"/>
                              <a:gd name="T3" fmla="*/ 150 h 300"/>
                              <a:gd name="T4" fmla="*/ 0 w 194"/>
                              <a:gd name="T5" fmla="*/ 180 h 300"/>
                              <a:gd name="T6" fmla="*/ 5 w 194"/>
                              <a:gd name="T7" fmla="*/ 205 h 300"/>
                              <a:gd name="T8" fmla="*/ 15 w 194"/>
                              <a:gd name="T9" fmla="*/ 230 h 300"/>
                              <a:gd name="T10" fmla="*/ 25 w 194"/>
                              <a:gd name="T11" fmla="*/ 255 h 300"/>
                              <a:gd name="T12" fmla="*/ 40 w 194"/>
                              <a:gd name="T13" fmla="*/ 270 h 300"/>
                              <a:gd name="T14" fmla="*/ 55 w 194"/>
                              <a:gd name="T15" fmla="*/ 285 h 300"/>
                              <a:gd name="T16" fmla="*/ 75 w 194"/>
                              <a:gd name="T17" fmla="*/ 295 h 300"/>
                              <a:gd name="T18" fmla="*/ 95 w 194"/>
                              <a:gd name="T19" fmla="*/ 300 h 300"/>
                              <a:gd name="T20" fmla="*/ 95 w 194"/>
                              <a:gd name="T21" fmla="*/ 300 h 300"/>
                              <a:gd name="T22" fmla="*/ 115 w 194"/>
                              <a:gd name="T23" fmla="*/ 295 h 300"/>
                              <a:gd name="T24" fmla="*/ 135 w 194"/>
                              <a:gd name="T25" fmla="*/ 290 h 300"/>
                              <a:gd name="T26" fmla="*/ 150 w 194"/>
                              <a:gd name="T27" fmla="*/ 275 h 300"/>
                              <a:gd name="T28" fmla="*/ 164 w 194"/>
                              <a:gd name="T29" fmla="*/ 255 h 300"/>
                              <a:gd name="T30" fmla="*/ 179 w 194"/>
                              <a:gd name="T31" fmla="*/ 235 h 300"/>
                              <a:gd name="T32" fmla="*/ 189 w 194"/>
                              <a:gd name="T33" fmla="*/ 210 h 300"/>
                              <a:gd name="T34" fmla="*/ 194 w 194"/>
                              <a:gd name="T35" fmla="*/ 180 h 300"/>
                              <a:gd name="T36" fmla="*/ 194 w 194"/>
                              <a:gd name="T37" fmla="*/ 150 h 300"/>
                              <a:gd name="T38" fmla="*/ 194 w 194"/>
                              <a:gd name="T39" fmla="*/ 150 h 300"/>
                              <a:gd name="T40" fmla="*/ 194 w 194"/>
                              <a:gd name="T41" fmla="*/ 120 h 300"/>
                              <a:gd name="T42" fmla="*/ 189 w 194"/>
                              <a:gd name="T43" fmla="*/ 90 h 300"/>
                              <a:gd name="T44" fmla="*/ 179 w 194"/>
                              <a:gd name="T45" fmla="*/ 65 h 300"/>
                              <a:gd name="T46" fmla="*/ 164 w 194"/>
                              <a:gd name="T47" fmla="*/ 45 h 300"/>
                              <a:gd name="T48" fmla="*/ 150 w 194"/>
                              <a:gd name="T49" fmla="*/ 25 h 300"/>
                              <a:gd name="T50" fmla="*/ 135 w 194"/>
                              <a:gd name="T51" fmla="*/ 10 h 300"/>
                              <a:gd name="T52" fmla="*/ 115 w 194"/>
                              <a:gd name="T53" fmla="*/ 5 h 300"/>
                              <a:gd name="T54" fmla="*/ 95 w 194"/>
                              <a:gd name="T55" fmla="*/ 0 h 300"/>
                              <a:gd name="T56" fmla="*/ 95 w 194"/>
                              <a:gd name="T57" fmla="*/ 0 h 300"/>
                              <a:gd name="T58" fmla="*/ 75 w 194"/>
                              <a:gd name="T59" fmla="*/ 0 h 300"/>
                              <a:gd name="T60" fmla="*/ 55 w 194"/>
                              <a:gd name="T61" fmla="*/ 10 h 300"/>
                              <a:gd name="T62" fmla="*/ 40 w 194"/>
                              <a:gd name="T63" fmla="*/ 25 h 300"/>
                              <a:gd name="T64" fmla="*/ 25 w 194"/>
                              <a:gd name="T65" fmla="*/ 45 h 300"/>
                              <a:gd name="T66" fmla="*/ 15 w 194"/>
                              <a:gd name="T67" fmla="*/ 65 h 300"/>
                              <a:gd name="T68" fmla="*/ 5 w 194"/>
                              <a:gd name="T69" fmla="*/ 90 h 300"/>
                              <a:gd name="T70" fmla="*/ 0 w 194"/>
                              <a:gd name="T71" fmla="*/ 120 h 300"/>
                              <a:gd name="T72" fmla="*/ 0 w 194"/>
                              <a:gd name="T73" fmla="*/ 150 h 300"/>
                              <a:gd name="T74" fmla="*/ 0 w 194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4" h="300">
                                <a:moveTo>
                                  <a:pt x="0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05"/>
                                </a:lnTo>
                                <a:lnTo>
                                  <a:pt x="15" y="230"/>
                                </a:lnTo>
                                <a:lnTo>
                                  <a:pt x="25" y="255"/>
                                </a:lnTo>
                                <a:lnTo>
                                  <a:pt x="40" y="270"/>
                                </a:lnTo>
                                <a:lnTo>
                                  <a:pt x="55" y="285"/>
                                </a:lnTo>
                                <a:lnTo>
                                  <a:pt x="75" y="295"/>
                                </a:lnTo>
                                <a:lnTo>
                                  <a:pt x="95" y="300"/>
                                </a:lnTo>
                                <a:lnTo>
                                  <a:pt x="115" y="295"/>
                                </a:lnTo>
                                <a:lnTo>
                                  <a:pt x="135" y="290"/>
                                </a:lnTo>
                                <a:lnTo>
                                  <a:pt x="150" y="275"/>
                                </a:lnTo>
                                <a:lnTo>
                                  <a:pt x="164" y="255"/>
                                </a:lnTo>
                                <a:lnTo>
                                  <a:pt x="179" y="235"/>
                                </a:lnTo>
                                <a:lnTo>
                                  <a:pt x="189" y="210"/>
                                </a:lnTo>
                                <a:lnTo>
                                  <a:pt x="194" y="180"/>
                                </a:lnTo>
                                <a:lnTo>
                                  <a:pt x="194" y="150"/>
                                </a:lnTo>
                                <a:lnTo>
                                  <a:pt x="194" y="120"/>
                                </a:lnTo>
                                <a:lnTo>
                                  <a:pt x="189" y="90"/>
                                </a:lnTo>
                                <a:lnTo>
                                  <a:pt x="179" y="65"/>
                                </a:lnTo>
                                <a:lnTo>
                                  <a:pt x="164" y="45"/>
                                </a:lnTo>
                                <a:lnTo>
                                  <a:pt x="150" y="25"/>
                                </a:lnTo>
                                <a:lnTo>
                                  <a:pt x="135" y="10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5" y="0"/>
                                </a:lnTo>
                                <a:lnTo>
                                  <a:pt x="55" y="10"/>
                                </a:lnTo>
                                <a:lnTo>
                                  <a:pt x="40" y="25"/>
                                </a:lnTo>
                                <a:lnTo>
                                  <a:pt x="25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Freeform 3837"/>
                        <wps:cNvSpPr>
                          <a:spLocks/>
                        </wps:cNvSpPr>
                        <wps:spPr bwMode="auto">
                          <a:xfrm>
                            <a:off x="6148" y="770"/>
                            <a:ext cx="164" cy="210"/>
                          </a:xfrm>
                          <a:custGeom>
                            <a:avLst/>
                            <a:gdLst>
                              <a:gd name="T0" fmla="*/ 0 w 164"/>
                              <a:gd name="T1" fmla="*/ 105 h 210"/>
                              <a:gd name="T2" fmla="*/ 0 w 164"/>
                              <a:gd name="T3" fmla="*/ 105 h 210"/>
                              <a:gd name="T4" fmla="*/ 5 w 164"/>
                              <a:gd name="T5" fmla="*/ 125 h 210"/>
                              <a:gd name="T6" fmla="*/ 10 w 164"/>
                              <a:gd name="T7" fmla="*/ 145 h 210"/>
                              <a:gd name="T8" fmla="*/ 20 w 164"/>
                              <a:gd name="T9" fmla="*/ 160 h 210"/>
                              <a:gd name="T10" fmla="*/ 30 w 164"/>
                              <a:gd name="T11" fmla="*/ 175 h 210"/>
                              <a:gd name="T12" fmla="*/ 45 w 164"/>
                              <a:gd name="T13" fmla="*/ 190 h 210"/>
                              <a:gd name="T14" fmla="*/ 65 w 164"/>
                              <a:gd name="T15" fmla="*/ 200 h 210"/>
                              <a:gd name="T16" fmla="*/ 80 w 164"/>
                              <a:gd name="T17" fmla="*/ 205 h 210"/>
                              <a:gd name="T18" fmla="*/ 95 w 164"/>
                              <a:gd name="T19" fmla="*/ 210 h 210"/>
                              <a:gd name="T20" fmla="*/ 95 w 164"/>
                              <a:gd name="T21" fmla="*/ 210 h 210"/>
                              <a:gd name="T22" fmla="*/ 110 w 164"/>
                              <a:gd name="T23" fmla="*/ 205 h 210"/>
                              <a:gd name="T24" fmla="*/ 120 w 164"/>
                              <a:gd name="T25" fmla="*/ 200 h 210"/>
                              <a:gd name="T26" fmla="*/ 135 w 164"/>
                              <a:gd name="T27" fmla="*/ 190 h 210"/>
                              <a:gd name="T28" fmla="*/ 145 w 164"/>
                              <a:gd name="T29" fmla="*/ 180 h 210"/>
                              <a:gd name="T30" fmla="*/ 160 w 164"/>
                              <a:gd name="T31" fmla="*/ 145 h 210"/>
                              <a:gd name="T32" fmla="*/ 164 w 164"/>
                              <a:gd name="T33" fmla="*/ 105 h 210"/>
                              <a:gd name="T34" fmla="*/ 164 w 164"/>
                              <a:gd name="T35" fmla="*/ 105 h 210"/>
                              <a:gd name="T36" fmla="*/ 160 w 164"/>
                              <a:gd name="T37" fmla="*/ 65 h 210"/>
                              <a:gd name="T38" fmla="*/ 145 w 164"/>
                              <a:gd name="T39" fmla="*/ 30 h 210"/>
                              <a:gd name="T40" fmla="*/ 135 w 164"/>
                              <a:gd name="T41" fmla="*/ 20 h 210"/>
                              <a:gd name="T42" fmla="*/ 120 w 164"/>
                              <a:gd name="T43" fmla="*/ 10 h 210"/>
                              <a:gd name="T44" fmla="*/ 110 w 164"/>
                              <a:gd name="T45" fmla="*/ 0 h 210"/>
                              <a:gd name="T46" fmla="*/ 95 w 164"/>
                              <a:gd name="T47" fmla="*/ 0 h 210"/>
                              <a:gd name="T48" fmla="*/ 95 w 164"/>
                              <a:gd name="T49" fmla="*/ 0 h 210"/>
                              <a:gd name="T50" fmla="*/ 80 w 164"/>
                              <a:gd name="T51" fmla="*/ 0 h 210"/>
                              <a:gd name="T52" fmla="*/ 65 w 164"/>
                              <a:gd name="T53" fmla="*/ 5 h 210"/>
                              <a:gd name="T54" fmla="*/ 45 w 164"/>
                              <a:gd name="T55" fmla="*/ 15 h 210"/>
                              <a:gd name="T56" fmla="*/ 30 w 164"/>
                              <a:gd name="T57" fmla="*/ 30 h 210"/>
                              <a:gd name="T58" fmla="*/ 20 w 164"/>
                              <a:gd name="T59" fmla="*/ 45 h 210"/>
                              <a:gd name="T60" fmla="*/ 10 w 164"/>
                              <a:gd name="T61" fmla="*/ 65 h 210"/>
                              <a:gd name="T62" fmla="*/ 5 w 164"/>
                              <a:gd name="T63" fmla="*/ 85 h 210"/>
                              <a:gd name="T64" fmla="*/ 0 w 164"/>
                              <a:gd name="T65" fmla="*/ 105 h 210"/>
                              <a:gd name="T66" fmla="*/ 0 w 164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4" h="210">
                                <a:moveTo>
                                  <a:pt x="0" y="105"/>
                                </a:moveTo>
                                <a:lnTo>
                                  <a:pt x="0" y="105"/>
                                </a:lnTo>
                                <a:lnTo>
                                  <a:pt x="5" y="125"/>
                                </a:lnTo>
                                <a:lnTo>
                                  <a:pt x="10" y="145"/>
                                </a:lnTo>
                                <a:lnTo>
                                  <a:pt x="20" y="160"/>
                                </a:lnTo>
                                <a:lnTo>
                                  <a:pt x="30" y="175"/>
                                </a:lnTo>
                                <a:lnTo>
                                  <a:pt x="45" y="190"/>
                                </a:lnTo>
                                <a:lnTo>
                                  <a:pt x="65" y="200"/>
                                </a:lnTo>
                                <a:lnTo>
                                  <a:pt x="80" y="205"/>
                                </a:lnTo>
                                <a:lnTo>
                                  <a:pt x="95" y="210"/>
                                </a:lnTo>
                                <a:lnTo>
                                  <a:pt x="110" y="205"/>
                                </a:lnTo>
                                <a:lnTo>
                                  <a:pt x="120" y="200"/>
                                </a:lnTo>
                                <a:lnTo>
                                  <a:pt x="135" y="190"/>
                                </a:lnTo>
                                <a:lnTo>
                                  <a:pt x="145" y="180"/>
                                </a:lnTo>
                                <a:lnTo>
                                  <a:pt x="160" y="145"/>
                                </a:lnTo>
                                <a:lnTo>
                                  <a:pt x="164" y="105"/>
                                </a:lnTo>
                                <a:lnTo>
                                  <a:pt x="160" y="65"/>
                                </a:lnTo>
                                <a:lnTo>
                                  <a:pt x="145" y="30"/>
                                </a:lnTo>
                                <a:lnTo>
                                  <a:pt x="135" y="20"/>
                                </a:lnTo>
                                <a:lnTo>
                                  <a:pt x="120" y="10"/>
                                </a:lnTo>
                                <a:lnTo>
                                  <a:pt x="110" y="0"/>
                                </a:lnTo>
                                <a:lnTo>
                                  <a:pt x="95" y="0"/>
                                </a:lnTo>
                                <a:lnTo>
                                  <a:pt x="80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5" y="85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Freeform 3838"/>
                        <wps:cNvSpPr>
                          <a:spLocks/>
                        </wps:cNvSpPr>
                        <wps:spPr bwMode="auto">
                          <a:xfrm>
                            <a:off x="6148" y="800"/>
                            <a:ext cx="145" cy="145"/>
                          </a:xfrm>
                          <a:custGeom>
                            <a:avLst/>
                            <a:gdLst>
                              <a:gd name="T0" fmla="*/ 0 w 145"/>
                              <a:gd name="T1" fmla="*/ 75 h 145"/>
                              <a:gd name="T2" fmla="*/ 0 w 145"/>
                              <a:gd name="T3" fmla="*/ 75 h 145"/>
                              <a:gd name="T4" fmla="*/ 5 w 145"/>
                              <a:gd name="T5" fmla="*/ 90 h 145"/>
                              <a:gd name="T6" fmla="*/ 10 w 145"/>
                              <a:gd name="T7" fmla="*/ 100 h 145"/>
                              <a:gd name="T8" fmla="*/ 25 w 145"/>
                              <a:gd name="T9" fmla="*/ 115 h 145"/>
                              <a:gd name="T10" fmla="*/ 35 w 145"/>
                              <a:gd name="T11" fmla="*/ 125 h 145"/>
                              <a:gd name="T12" fmla="*/ 70 w 145"/>
                              <a:gd name="T13" fmla="*/ 140 h 145"/>
                              <a:gd name="T14" fmla="*/ 95 w 145"/>
                              <a:gd name="T15" fmla="*/ 145 h 145"/>
                              <a:gd name="T16" fmla="*/ 95 w 145"/>
                              <a:gd name="T17" fmla="*/ 145 h 145"/>
                              <a:gd name="T18" fmla="*/ 105 w 145"/>
                              <a:gd name="T19" fmla="*/ 145 h 145"/>
                              <a:gd name="T20" fmla="*/ 115 w 145"/>
                              <a:gd name="T21" fmla="*/ 140 h 145"/>
                              <a:gd name="T22" fmla="*/ 130 w 145"/>
                              <a:gd name="T23" fmla="*/ 125 h 145"/>
                              <a:gd name="T24" fmla="*/ 140 w 145"/>
                              <a:gd name="T25" fmla="*/ 105 h 145"/>
                              <a:gd name="T26" fmla="*/ 145 w 145"/>
                              <a:gd name="T27" fmla="*/ 75 h 145"/>
                              <a:gd name="T28" fmla="*/ 145 w 145"/>
                              <a:gd name="T29" fmla="*/ 75 h 145"/>
                              <a:gd name="T30" fmla="*/ 140 w 145"/>
                              <a:gd name="T31" fmla="*/ 45 h 145"/>
                              <a:gd name="T32" fmla="*/ 130 w 145"/>
                              <a:gd name="T33" fmla="*/ 20 h 145"/>
                              <a:gd name="T34" fmla="*/ 115 w 145"/>
                              <a:gd name="T35" fmla="*/ 5 h 145"/>
                              <a:gd name="T36" fmla="*/ 95 w 145"/>
                              <a:gd name="T37" fmla="*/ 0 h 145"/>
                              <a:gd name="T38" fmla="*/ 95 w 145"/>
                              <a:gd name="T39" fmla="*/ 0 h 145"/>
                              <a:gd name="T40" fmla="*/ 70 w 145"/>
                              <a:gd name="T41" fmla="*/ 5 h 145"/>
                              <a:gd name="T42" fmla="*/ 40 w 145"/>
                              <a:gd name="T43" fmla="*/ 20 h 145"/>
                              <a:gd name="T44" fmla="*/ 25 w 145"/>
                              <a:gd name="T45" fmla="*/ 30 h 145"/>
                              <a:gd name="T46" fmla="*/ 10 w 145"/>
                              <a:gd name="T47" fmla="*/ 45 h 145"/>
                              <a:gd name="T48" fmla="*/ 5 w 145"/>
                              <a:gd name="T49" fmla="*/ 55 h 145"/>
                              <a:gd name="T50" fmla="*/ 0 w 145"/>
                              <a:gd name="T51" fmla="*/ 75 h 145"/>
                              <a:gd name="T52" fmla="*/ 0 w 145"/>
                              <a:gd name="T53" fmla="*/ 7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0" y="75"/>
                                </a:moveTo>
                                <a:lnTo>
                                  <a:pt x="0" y="75"/>
                                </a:lnTo>
                                <a:lnTo>
                                  <a:pt x="5" y="90"/>
                                </a:lnTo>
                                <a:lnTo>
                                  <a:pt x="10" y="100"/>
                                </a:lnTo>
                                <a:lnTo>
                                  <a:pt x="25" y="115"/>
                                </a:lnTo>
                                <a:lnTo>
                                  <a:pt x="35" y="125"/>
                                </a:lnTo>
                                <a:lnTo>
                                  <a:pt x="70" y="140"/>
                                </a:lnTo>
                                <a:lnTo>
                                  <a:pt x="95" y="145"/>
                                </a:lnTo>
                                <a:lnTo>
                                  <a:pt x="105" y="145"/>
                                </a:lnTo>
                                <a:lnTo>
                                  <a:pt x="115" y="140"/>
                                </a:lnTo>
                                <a:lnTo>
                                  <a:pt x="130" y="125"/>
                                </a:lnTo>
                                <a:lnTo>
                                  <a:pt x="140" y="105"/>
                                </a:lnTo>
                                <a:lnTo>
                                  <a:pt x="145" y="75"/>
                                </a:lnTo>
                                <a:lnTo>
                                  <a:pt x="140" y="45"/>
                                </a:lnTo>
                                <a:lnTo>
                                  <a:pt x="130" y="20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0" y="5"/>
                                </a:lnTo>
                                <a:lnTo>
                                  <a:pt x="40" y="20"/>
                                </a:lnTo>
                                <a:lnTo>
                                  <a:pt x="25" y="30"/>
                                </a:lnTo>
                                <a:lnTo>
                                  <a:pt x="10" y="45"/>
                                </a:lnTo>
                                <a:lnTo>
                                  <a:pt x="5" y="55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Freeform 3839"/>
                        <wps:cNvSpPr>
                          <a:spLocks/>
                        </wps:cNvSpPr>
                        <wps:spPr bwMode="auto">
                          <a:xfrm>
                            <a:off x="6128" y="615"/>
                            <a:ext cx="20" cy="510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510"/>
                              <a:gd name="T2" fmla="*/ 20 w 20"/>
                              <a:gd name="T3" fmla="*/ 0 h 510"/>
                              <a:gd name="T4" fmla="*/ 10 w 20"/>
                              <a:gd name="T5" fmla="*/ 25 h 510"/>
                              <a:gd name="T6" fmla="*/ 0 w 20"/>
                              <a:gd name="T7" fmla="*/ 70 h 510"/>
                              <a:gd name="T8" fmla="*/ 0 w 20"/>
                              <a:gd name="T9" fmla="*/ 105 h 510"/>
                              <a:gd name="T10" fmla="*/ 0 w 20"/>
                              <a:gd name="T11" fmla="*/ 145 h 510"/>
                              <a:gd name="T12" fmla="*/ 10 w 20"/>
                              <a:gd name="T13" fmla="*/ 195 h 510"/>
                              <a:gd name="T14" fmla="*/ 20 w 20"/>
                              <a:gd name="T15" fmla="*/ 260 h 510"/>
                              <a:gd name="T16" fmla="*/ 20 w 20"/>
                              <a:gd name="T17" fmla="*/ 260 h 510"/>
                              <a:gd name="T18" fmla="*/ 20 w 20"/>
                              <a:gd name="T19" fmla="*/ 260 h 510"/>
                              <a:gd name="T20" fmla="*/ 10 w 20"/>
                              <a:gd name="T21" fmla="*/ 320 h 510"/>
                              <a:gd name="T22" fmla="*/ 5 w 20"/>
                              <a:gd name="T23" fmla="*/ 370 h 510"/>
                              <a:gd name="T24" fmla="*/ 0 w 20"/>
                              <a:gd name="T25" fmla="*/ 410 h 510"/>
                              <a:gd name="T26" fmla="*/ 0 w 20"/>
                              <a:gd name="T27" fmla="*/ 445 h 510"/>
                              <a:gd name="T28" fmla="*/ 10 w 20"/>
                              <a:gd name="T29" fmla="*/ 490 h 510"/>
                              <a:gd name="T30" fmla="*/ 20 w 20"/>
                              <a:gd name="T3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25"/>
                                </a:lnTo>
                                <a:lnTo>
                                  <a:pt x="0" y="70"/>
                                </a:lnTo>
                                <a:lnTo>
                                  <a:pt x="0" y="105"/>
                                </a:lnTo>
                                <a:lnTo>
                                  <a:pt x="0" y="145"/>
                                </a:lnTo>
                                <a:lnTo>
                                  <a:pt x="10" y="195"/>
                                </a:lnTo>
                                <a:lnTo>
                                  <a:pt x="20" y="260"/>
                                </a:lnTo>
                                <a:lnTo>
                                  <a:pt x="10" y="320"/>
                                </a:lnTo>
                                <a:lnTo>
                                  <a:pt x="5" y="370"/>
                                </a:lnTo>
                                <a:lnTo>
                                  <a:pt x="0" y="410"/>
                                </a:lnTo>
                                <a:lnTo>
                                  <a:pt x="0" y="445"/>
                                </a:lnTo>
                                <a:lnTo>
                                  <a:pt x="10" y="490"/>
                                </a:lnTo>
                                <a:lnTo>
                                  <a:pt x="20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Freeform 3840"/>
                        <wps:cNvSpPr>
                          <a:spLocks/>
                        </wps:cNvSpPr>
                        <wps:spPr bwMode="auto">
                          <a:xfrm>
                            <a:off x="6103" y="615"/>
                            <a:ext cx="45" cy="510"/>
                          </a:xfrm>
                          <a:custGeom>
                            <a:avLst/>
                            <a:gdLst>
                              <a:gd name="T0" fmla="*/ 45 w 45"/>
                              <a:gd name="T1" fmla="*/ 0 h 510"/>
                              <a:gd name="T2" fmla="*/ 45 w 45"/>
                              <a:gd name="T3" fmla="*/ 0 h 510"/>
                              <a:gd name="T4" fmla="*/ 30 w 45"/>
                              <a:gd name="T5" fmla="*/ 40 h 510"/>
                              <a:gd name="T6" fmla="*/ 20 w 45"/>
                              <a:gd name="T7" fmla="*/ 90 h 510"/>
                              <a:gd name="T8" fmla="*/ 10 w 45"/>
                              <a:gd name="T9" fmla="*/ 155 h 510"/>
                              <a:gd name="T10" fmla="*/ 0 w 45"/>
                              <a:gd name="T11" fmla="*/ 230 h 510"/>
                              <a:gd name="T12" fmla="*/ 5 w 45"/>
                              <a:gd name="T13" fmla="*/ 315 h 510"/>
                              <a:gd name="T14" fmla="*/ 10 w 45"/>
                              <a:gd name="T15" fmla="*/ 365 h 510"/>
                              <a:gd name="T16" fmla="*/ 15 w 45"/>
                              <a:gd name="T17" fmla="*/ 410 h 510"/>
                              <a:gd name="T18" fmla="*/ 30 w 45"/>
                              <a:gd name="T19" fmla="*/ 460 h 510"/>
                              <a:gd name="T20" fmla="*/ 45 w 45"/>
                              <a:gd name="T2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30" y="40"/>
                                </a:lnTo>
                                <a:lnTo>
                                  <a:pt x="20" y="90"/>
                                </a:lnTo>
                                <a:lnTo>
                                  <a:pt x="10" y="155"/>
                                </a:lnTo>
                                <a:lnTo>
                                  <a:pt x="0" y="230"/>
                                </a:lnTo>
                                <a:lnTo>
                                  <a:pt x="5" y="315"/>
                                </a:lnTo>
                                <a:lnTo>
                                  <a:pt x="10" y="365"/>
                                </a:lnTo>
                                <a:lnTo>
                                  <a:pt x="15" y="410"/>
                                </a:lnTo>
                                <a:lnTo>
                                  <a:pt x="30" y="460"/>
                                </a:lnTo>
                                <a:lnTo>
                                  <a:pt x="45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Line 3841"/>
                        <wps:cNvCnPr/>
                        <wps:spPr bwMode="auto">
                          <a:xfrm>
                            <a:off x="6053" y="615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Line 3842"/>
                        <wps:cNvCnPr/>
                        <wps:spPr bwMode="auto">
                          <a:xfrm>
                            <a:off x="6023" y="615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" name="Freeform 3843"/>
                        <wps:cNvSpPr>
                          <a:spLocks/>
                        </wps:cNvSpPr>
                        <wps:spPr bwMode="auto">
                          <a:xfrm>
                            <a:off x="6148" y="1605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40 h 50"/>
                              <a:gd name="T2" fmla="*/ 0 w 249"/>
                              <a:gd name="T3" fmla="*/ 40 h 50"/>
                              <a:gd name="T4" fmla="*/ 10 w 249"/>
                              <a:gd name="T5" fmla="*/ 25 h 50"/>
                              <a:gd name="T6" fmla="*/ 25 w 249"/>
                              <a:gd name="T7" fmla="*/ 15 h 50"/>
                              <a:gd name="T8" fmla="*/ 50 w 249"/>
                              <a:gd name="T9" fmla="*/ 5 h 50"/>
                              <a:gd name="T10" fmla="*/ 80 w 249"/>
                              <a:gd name="T11" fmla="*/ 5 h 50"/>
                              <a:gd name="T12" fmla="*/ 110 w 249"/>
                              <a:gd name="T13" fmla="*/ 5 h 50"/>
                              <a:gd name="T14" fmla="*/ 135 w 249"/>
                              <a:gd name="T15" fmla="*/ 15 h 50"/>
                              <a:gd name="T16" fmla="*/ 155 w 249"/>
                              <a:gd name="T17" fmla="*/ 25 h 50"/>
                              <a:gd name="T18" fmla="*/ 184 w 249"/>
                              <a:gd name="T19" fmla="*/ 45 h 50"/>
                              <a:gd name="T20" fmla="*/ 184 w 249"/>
                              <a:gd name="T21" fmla="*/ 45 h 50"/>
                              <a:gd name="T22" fmla="*/ 189 w 249"/>
                              <a:gd name="T23" fmla="*/ 50 h 50"/>
                              <a:gd name="T24" fmla="*/ 199 w 249"/>
                              <a:gd name="T25" fmla="*/ 50 h 50"/>
                              <a:gd name="T26" fmla="*/ 214 w 249"/>
                              <a:gd name="T27" fmla="*/ 30 h 50"/>
                              <a:gd name="T28" fmla="*/ 234 w 249"/>
                              <a:gd name="T29" fmla="*/ 0 h 50"/>
                              <a:gd name="T30" fmla="*/ 249 w 249"/>
                              <a:gd name="T31" fmla="*/ 4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40"/>
                                </a:moveTo>
                                <a:lnTo>
                                  <a:pt x="0" y="40"/>
                                </a:lnTo>
                                <a:lnTo>
                                  <a:pt x="10" y="25"/>
                                </a:lnTo>
                                <a:lnTo>
                                  <a:pt x="25" y="15"/>
                                </a:lnTo>
                                <a:lnTo>
                                  <a:pt x="50" y="5"/>
                                </a:lnTo>
                                <a:lnTo>
                                  <a:pt x="80" y="5"/>
                                </a:lnTo>
                                <a:lnTo>
                                  <a:pt x="110" y="5"/>
                                </a:lnTo>
                                <a:lnTo>
                                  <a:pt x="135" y="15"/>
                                </a:lnTo>
                                <a:lnTo>
                                  <a:pt x="155" y="25"/>
                                </a:lnTo>
                                <a:lnTo>
                                  <a:pt x="184" y="45"/>
                                </a:lnTo>
                                <a:lnTo>
                                  <a:pt x="189" y="50"/>
                                </a:lnTo>
                                <a:lnTo>
                                  <a:pt x="199" y="50"/>
                                </a:lnTo>
                                <a:lnTo>
                                  <a:pt x="214" y="30"/>
                                </a:lnTo>
                                <a:lnTo>
                                  <a:pt x="234" y="0"/>
                                </a:lnTo>
                                <a:lnTo>
                                  <a:pt x="249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Freeform 3844"/>
                        <wps:cNvSpPr>
                          <a:spLocks/>
                        </wps:cNvSpPr>
                        <wps:spPr bwMode="auto">
                          <a:xfrm>
                            <a:off x="6148" y="1130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5 h 50"/>
                              <a:gd name="T2" fmla="*/ 0 w 249"/>
                              <a:gd name="T3" fmla="*/ 5 h 50"/>
                              <a:gd name="T4" fmla="*/ 25 w 249"/>
                              <a:gd name="T5" fmla="*/ 30 h 50"/>
                              <a:gd name="T6" fmla="*/ 50 w 249"/>
                              <a:gd name="T7" fmla="*/ 40 h 50"/>
                              <a:gd name="T8" fmla="*/ 80 w 249"/>
                              <a:gd name="T9" fmla="*/ 45 h 50"/>
                              <a:gd name="T10" fmla="*/ 110 w 249"/>
                              <a:gd name="T11" fmla="*/ 40 h 50"/>
                              <a:gd name="T12" fmla="*/ 135 w 249"/>
                              <a:gd name="T13" fmla="*/ 35 h 50"/>
                              <a:gd name="T14" fmla="*/ 155 w 249"/>
                              <a:gd name="T15" fmla="*/ 25 h 50"/>
                              <a:gd name="T16" fmla="*/ 184 w 249"/>
                              <a:gd name="T17" fmla="*/ 5 h 50"/>
                              <a:gd name="T18" fmla="*/ 184 w 249"/>
                              <a:gd name="T19" fmla="*/ 5 h 50"/>
                              <a:gd name="T20" fmla="*/ 189 w 249"/>
                              <a:gd name="T21" fmla="*/ 0 h 50"/>
                              <a:gd name="T22" fmla="*/ 194 w 249"/>
                              <a:gd name="T23" fmla="*/ 5 h 50"/>
                              <a:gd name="T24" fmla="*/ 214 w 249"/>
                              <a:gd name="T25" fmla="*/ 20 h 50"/>
                              <a:gd name="T26" fmla="*/ 234 w 249"/>
                              <a:gd name="T27" fmla="*/ 50 h 50"/>
                              <a:gd name="T28" fmla="*/ 249 w 249"/>
                              <a:gd name="T2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5"/>
                                </a:moveTo>
                                <a:lnTo>
                                  <a:pt x="0" y="5"/>
                                </a:lnTo>
                                <a:lnTo>
                                  <a:pt x="25" y="30"/>
                                </a:lnTo>
                                <a:lnTo>
                                  <a:pt x="50" y="40"/>
                                </a:lnTo>
                                <a:lnTo>
                                  <a:pt x="80" y="45"/>
                                </a:lnTo>
                                <a:lnTo>
                                  <a:pt x="110" y="40"/>
                                </a:lnTo>
                                <a:lnTo>
                                  <a:pt x="135" y="35"/>
                                </a:lnTo>
                                <a:lnTo>
                                  <a:pt x="155" y="25"/>
                                </a:lnTo>
                                <a:lnTo>
                                  <a:pt x="184" y="5"/>
                                </a:lnTo>
                                <a:lnTo>
                                  <a:pt x="189" y="0"/>
                                </a:lnTo>
                                <a:lnTo>
                                  <a:pt x="194" y="5"/>
                                </a:lnTo>
                                <a:lnTo>
                                  <a:pt x="214" y="20"/>
                                </a:lnTo>
                                <a:lnTo>
                                  <a:pt x="234" y="50"/>
                                </a:ln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Freeform 3845"/>
                        <wps:cNvSpPr>
                          <a:spLocks/>
                        </wps:cNvSpPr>
                        <wps:spPr bwMode="auto">
                          <a:xfrm>
                            <a:off x="6148" y="1175"/>
                            <a:ext cx="244" cy="435"/>
                          </a:xfrm>
                          <a:custGeom>
                            <a:avLst/>
                            <a:gdLst>
                              <a:gd name="T0" fmla="*/ 0 w 244"/>
                              <a:gd name="T1" fmla="*/ 220 h 435"/>
                              <a:gd name="T2" fmla="*/ 0 w 244"/>
                              <a:gd name="T3" fmla="*/ 220 h 435"/>
                              <a:gd name="T4" fmla="*/ 5 w 244"/>
                              <a:gd name="T5" fmla="*/ 300 h 435"/>
                              <a:gd name="T6" fmla="*/ 10 w 244"/>
                              <a:gd name="T7" fmla="*/ 340 h 435"/>
                              <a:gd name="T8" fmla="*/ 15 w 244"/>
                              <a:gd name="T9" fmla="*/ 370 h 435"/>
                              <a:gd name="T10" fmla="*/ 30 w 244"/>
                              <a:gd name="T11" fmla="*/ 395 h 435"/>
                              <a:gd name="T12" fmla="*/ 45 w 244"/>
                              <a:gd name="T13" fmla="*/ 415 h 435"/>
                              <a:gd name="T14" fmla="*/ 65 w 244"/>
                              <a:gd name="T15" fmla="*/ 430 h 435"/>
                              <a:gd name="T16" fmla="*/ 95 w 244"/>
                              <a:gd name="T17" fmla="*/ 435 h 435"/>
                              <a:gd name="T18" fmla="*/ 95 w 244"/>
                              <a:gd name="T19" fmla="*/ 435 h 435"/>
                              <a:gd name="T20" fmla="*/ 125 w 244"/>
                              <a:gd name="T21" fmla="*/ 430 h 435"/>
                              <a:gd name="T22" fmla="*/ 150 w 244"/>
                              <a:gd name="T23" fmla="*/ 420 h 435"/>
                              <a:gd name="T24" fmla="*/ 174 w 244"/>
                              <a:gd name="T25" fmla="*/ 400 h 435"/>
                              <a:gd name="T26" fmla="*/ 199 w 244"/>
                              <a:gd name="T27" fmla="*/ 375 h 435"/>
                              <a:gd name="T28" fmla="*/ 219 w 244"/>
                              <a:gd name="T29" fmla="*/ 340 h 435"/>
                              <a:gd name="T30" fmla="*/ 229 w 244"/>
                              <a:gd name="T31" fmla="*/ 305 h 435"/>
                              <a:gd name="T32" fmla="*/ 239 w 244"/>
                              <a:gd name="T33" fmla="*/ 260 h 435"/>
                              <a:gd name="T34" fmla="*/ 244 w 244"/>
                              <a:gd name="T35" fmla="*/ 220 h 435"/>
                              <a:gd name="T36" fmla="*/ 244 w 244"/>
                              <a:gd name="T37" fmla="*/ 220 h 435"/>
                              <a:gd name="T38" fmla="*/ 239 w 244"/>
                              <a:gd name="T39" fmla="*/ 175 h 435"/>
                              <a:gd name="T40" fmla="*/ 229 w 244"/>
                              <a:gd name="T41" fmla="*/ 135 h 435"/>
                              <a:gd name="T42" fmla="*/ 219 w 244"/>
                              <a:gd name="T43" fmla="*/ 95 h 435"/>
                              <a:gd name="T44" fmla="*/ 199 w 244"/>
                              <a:gd name="T45" fmla="*/ 65 h 435"/>
                              <a:gd name="T46" fmla="*/ 174 w 244"/>
                              <a:gd name="T47" fmla="*/ 40 h 435"/>
                              <a:gd name="T48" fmla="*/ 150 w 244"/>
                              <a:gd name="T49" fmla="*/ 20 h 435"/>
                              <a:gd name="T50" fmla="*/ 125 w 244"/>
                              <a:gd name="T51" fmla="*/ 5 h 435"/>
                              <a:gd name="T52" fmla="*/ 95 w 244"/>
                              <a:gd name="T53" fmla="*/ 0 h 435"/>
                              <a:gd name="T54" fmla="*/ 95 w 244"/>
                              <a:gd name="T55" fmla="*/ 0 h 435"/>
                              <a:gd name="T56" fmla="*/ 65 w 244"/>
                              <a:gd name="T57" fmla="*/ 5 h 435"/>
                              <a:gd name="T58" fmla="*/ 45 w 244"/>
                              <a:gd name="T59" fmla="*/ 15 h 435"/>
                              <a:gd name="T60" fmla="*/ 30 w 244"/>
                              <a:gd name="T61" fmla="*/ 35 h 435"/>
                              <a:gd name="T62" fmla="*/ 15 w 244"/>
                              <a:gd name="T63" fmla="*/ 65 h 435"/>
                              <a:gd name="T64" fmla="*/ 10 w 244"/>
                              <a:gd name="T65" fmla="*/ 95 h 435"/>
                              <a:gd name="T66" fmla="*/ 5 w 244"/>
                              <a:gd name="T67" fmla="*/ 135 h 435"/>
                              <a:gd name="T68" fmla="*/ 0 w 244"/>
                              <a:gd name="T69" fmla="*/ 220 h 435"/>
                              <a:gd name="T70" fmla="*/ 0 w 244"/>
                              <a:gd name="T71" fmla="*/ 220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0" y="220"/>
                                </a:moveTo>
                                <a:lnTo>
                                  <a:pt x="0" y="220"/>
                                </a:lnTo>
                                <a:lnTo>
                                  <a:pt x="5" y="300"/>
                                </a:lnTo>
                                <a:lnTo>
                                  <a:pt x="10" y="340"/>
                                </a:lnTo>
                                <a:lnTo>
                                  <a:pt x="15" y="370"/>
                                </a:lnTo>
                                <a:lnTo>
                                  <a:pt x="30" y="395"/>
                                </a:lnTo>
                                <a:lnTo>
                                  <a:pt x="45" y="415"/>
                                </a:lnTo>
                                <a:lnTo>
                                  <a:pt x="65" y="430"/>
                                </a:lnTo>
                                <a:lnTo>
                                  <a:pt x="95" y="435"/>
                                </a:lnTo>
                                <a:lnTo>
                                  <a:pt x="125" y="430"/>
                                </a:lnTo>
                                <a:lnTo>
                                  <a:pt x="150" y="420"/>
                                </a:lnTo>
                                <a:lnTo>
                                  <a:pt x="174" y="400"/>
                                </a:lnTo>
                                <a:lnTo>
                                  <a:pt x="199" y="375"/>
                                </a:lnTo>
                                <a:lnTo>
                                  <a:pt x="219" y="340"/>
                                </a:lnTo>
                                <a:lnTo>
                                  <a:pt x="229" y="305"/>
                                </a:lnTo>
                                <a:lnTo>
                                  <a:pt x="239" y="260"/>
                                </a:lnTo>
                                <a:lnTo>
                                  <a:pt x="244" y="220"/>
                                </a:lnTo>
                                <a:lnTo>
                                  <a:pt x="239" y="175"/>
                                </a:lnTo>
                                <a:lnTo>
                                  <a:pt x="229" y="135"/>
                                </a:lnTo>
                                <a:lnTo>
                                  <a:pt x="219" y="95"/>
                                </a:lnTo>
                                <a:lnTo>
                                  <a:pt x="199" y="65"/>
                                </a:lnTo>
                                <a:lnTo>
                                  <a:pt x="174" y="40"/>
                                </a:lnTo>
                                <a:lnTo>
                                  <a:pt x="150" y="20"/>
                                </a:lnTo>
                                <a:lnTo>
                                  <a:pt x="125" y="5"/>
                                </a:lnTo>
                                <a:lnTo>
                                  <a:pt x="95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35"/>
                                </a:lnTo>
                                <a:lnTo>
                                  <a:pt x="15" y="65"/>
                                </a:lnTo>
                                <a:lnTo>
                                  <a:pt x="10" y="95"/>
                                </a:lnTo>
                                <a:lnTo>
                                  <a:pt x="5" y="135"/>
                                </a:lnTo>
                                <a:lnTo>
                                  <a:pt x="0" y="2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Freeform 3846"/>
                        <wps:cNvSpPr>
                          <a:spLocks/>
                        </wps:cNvSpPr>
                        <wps:spPr bwMode="auto">
                          <a:xfrm>
                            <a:off x="6148" y="1245"/>
                            <a:ext cx="194" cy="295"/>
                          </a:xfrm>
                          <a:custGeom>
                            <a:avLst/>
                            <a:gdLst>
                              <a:gd name="T0" fmla="*/ 0 w 194"/>
                              <a:gd name="T1" fmla="*/ 150 h 295"/>
                              <a:gd name="T2" fmla="*/ 0 w 194"/>
                              <a:gd name="T3" fmla="*/ 150 h 295"/>
                              <a:gd name="T4" fmla="*/ 0 w 194"/>
                              <a:gd name="T5" fmla="*/ 180 h 295"/>
                              <a:gd name="T6" fmla="*/ 5 w 194"/>
                              <a:gd name="T7" fmla="*/ 205 h 295"/>
                              <a:gd name="T8" fmla="*/ 15 w 194"/>
                              <a:gd name="T9" fmla="*/ 230 h 295"/>
                              <a:gd name="T10" fmla="*/ 25 w 194"/>
                              <a:gd name="T11" fmla="*/ 250 h 295"/>
                              <a:gd name="T12" fmla="*/ 40 w 194"/>
                              <a:gd name="T13" fmla="*/ 270 h 295"/>
                              <a:gd name="T14" fmla="*/ 55 w 194"/>
                              <a:gd name="T15" fmla="*/ 285 h 295"/>
                              <a:gd name="T16" fmla="*/ 75 w 194"/>
                              <a:gd name="T17" fmla="*/ 295 h 295"/>
                              <a:gd name="T18" fmla="*/ 95 w 194"/>
                              <a:gd name="T19" fmla="*/ 295 h 295"/>
                              <a:gd name="T20" fmla="*/ 95 w 194"/>
                              <a:gd name="T21" fmla="*/ 295 h 295"/>
                              <a:gd name="T22" fmla="*/ 115 w 194"/>
                              <a:gd name="T23" fmla="*/ 295 h 295"/>
                              <a:gd name="T24" fmla="*/ 135 w 194"/>
                              <a:gd name="T25" fmla="*/ 285 h 295"/>
                              <a:gd name="T26" fmla="*/ 150 w 194"/>
                              <a:gd name="T27" fmla="*/ 275 h 295"/>
                              <a:gd name="T28" fmla="*/ 164 w 194"/>
                              <a:gd name="T29" fmla="*/ 255 h 295"/>
                              <a:gd name="T30" fmla="*/ 179 w 194"/>
                              <a:gd name="T31" fmla="*/ 230 h 295"/>
                              <a:gd name="T32" fmla="*/ 189 w 194"/>
                              <a:gd name="T33" fmla="*/ 205 h 295"/>
                              <a:gd name="T34" fmla="*/ 194 w 194"/>
                              <a:gd name="T35" fmla="*/ 180 h 295"/>
                              <a:gd name="T36" fmla="*/ 194 w 194"/>
                              <a:gd name="T37" fmla="*/ 150 h 295"/>
                              <a:gd name="T38" fmla="*/ 194 w 194"/>
                              <a:gd name="T39" fmla="*/ 150 h 295"/>
                              <a:gd name="T40" fmla="*/ 194 w 194"/>
                              <a:gd name="T41" fmla="*/ 120 h 295"/>
                              <a:gd name="T42" fmla="*/ 189 w 194"/>
                              <a:gd name="T43" fmla="*/ 90 h 295"/>
                              <a:gd name="T44" fmla="*/ 179 w 194"/>
                              <a:gd name="T45" fmla="*/ 65 h 295"/>
                              <a:gd name="T46" fmla="*/ 164 w 194"/>
                              <a:gd name="T47" fmla="*/ 40 h 295"/>
                              <a:gd name="T48" fmla="*/ 150 w 194"/>
                              <a:gd name="T49" fmla="*/ 25 h 295"/>
                              <a:gd name="T50" fmla="*/ 135 w 194"/>
                              <a:gd name="T51" fmla="*/ 10 h 295"/>
                              <a:gd name="T52" fmla="*/ 115 w 194"/>
                              <a:gd name="T53" fmla="*/ 0 h 295"/>
                              <a:gd name="T54" fmla="*/ 95 w 194"/>
                              <a:gd name="T55" fmla="*/ 0 h 295"/>
                              <a:gd name="T56" fmla="*/ 95 w 194"/>
                              <a:gd name="T57" fmla="*/ 0 h 295"/>
                              <a:gd name="T58" fmla="*/ 75 w 194"/>
                              <a:gd name="T59" fmla="*/ 0 h 295"/>
                              <a:gd name="T60" fmla="*/ 55 w 194"/>
                              <a:gd name="T61" fmla="*/ 10 h 295"/>
                              <a:gd name="T62" fmla="*/ 40 w 194"/>
                              <a:gd name="T63" fmla="*/ 25 h 295"/>
                              <a:gd name="T64" fmla="*/ 25 w 194"/>
                              <a:gd name="T65" fmla="*/ 40 h 295"/>
                              <a:gd name="T66" fmla="*/ 15 w 194"/>
                              <a:gd name="T67" fmla="*/ 65 h 295"/>
                              <a:gd name="T68" fmla="*/ 5 w 194"/>
                              <a:gd name="T69" fmla="*/ 90 h 295"/>
                              <a:gd name="T70" fmla="*/ 0 w 194"/>
                              <a:gd name="T71" fmla="*/ 120 h 295"/>
                              <a:gd name="T72" fmla="*/ 0 w 194"/>
                              <a:gd name="T73" fmla="*/ 150 h 295"/>
                              <a:gd name="T74" fmla="*/ 0 w 194"/>
                              <a:gd name="T75" fmla="*/ 150 h 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4" h="295">
                                <a:moveTo>
                                  <a:pt x="0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05"/>
                                </a:lnTo>
                                <a:lnTo>
                                  <a:pt x="15" y="230"/>
                                </a:lnTo>
                                <a:lnTo>
                                  <a:pt x="25" y="250"/>
                                </a:lnTo>
                                <a:lnTo>
                                  <a:pt x="40" y="270"/>
                                </a:lnTo>
                                <a:lnTo>
                                  <a:pt x="55" y="285"/>
                                </a:lnTo>
                                <a:lnTo>
                                  <a:pt x="75" y="295"/>
                                </a:lnTo>
                                <a:lnTo>
                                  <a:pt x="95" y="295"/>
                                </a:lnTo>
                                <a:lnTo>
                                  <a:pt x="115" y="295"/>
                                </a:lnTo>
                                <a:lnTo>
                                  <a:pt x="135" y="285"/>
                                </a:lnTo>
                                <a:lnTo>
                                  <a:pt x="150" y="275"/>
                                </a:lnTo>
                                <a:lnTo>
                                  <a:pt x="164" y="255"/>
                                </a:lnTo>
                                <a:lnTo>
                                  <a:pt x="179" y="230"/>
                                </a:lnTo>
                                <a:lnTo>
                                  <a:pt x="189" y="205"/>
                                </a:lnTo>
                                <a:lnTo>
                                  <a:pt x="194" y="180"/>
                                </a:lnTo>
                                <a:lnTo>
                                  <a:pt x="194" y="150"/>
                                </a:lnTo>
                                <a:lnTo>
                                  <a:pt x="194" y="120"/>
                                </a:lnTo>
                                <a:lnTo>
                                  <a:pt x="189" y="90"/>
                                </a:lnTo>
                                <a:lnTo>
                                  <a:pt x="179" y="65"/>
                                </a:lnTo>
                                <a:lnTo>
                                  <a:pt x="164" y="40"/>
                                </a:lnTo>
                                <a:lnTo>
                                  <a:pt x="150" y="25"/>
                                </a:lnTo>
                                <a:lnTo>
                                  <a:pt x="135" y="10"/>
                                </a:lnTo>
                                <a:lnTo>
                                  <a:pt x="115" y="0"/>
                                </a:lnTo>
                                <a:lnTo>
                                  <a:pt x="95" y="0"/>
                                </a:lnTo>
                                <a:lnTo>
                                  <a:pt x="75" y="0"/>
                                </a:lnTo>
                                <a:lnTo>
                                  <a:pt x="55" y="10"/>
                                </a:lnTo>
                                <a:lnTo>
                                  <a:pt x="40" y="25"/>
                                </a:lnTo>
                                <a:lnTo>
                                  <a:pt x="25" y="40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Freeform 3847"/>
                        <wps:cNvSpPr>
                          <a:spLocks/>
                        </wps:cNvSpPr>
                        <wps:spPr bwMode="auto">
                          <a:xfrm>
                            <a:off x="6148" y="1290"/>
                            <a:ext cx="164" cy="205"/>
                          </a:xfrm>
                          <a:custGeom>
                            <a:avLst/>
                            <a:gdLst>
                              <a:gd name="T0" fmla="*/ 0 w 164"/>
                              <a:gd name="T1" fmla="*/ 105 h 205"/>
                              <a:gd name="T2" fmla="*/ 0 w 164"/>
                              <a:gd name="T3" fmla="*/ 105 h 205"/>
                              <a:gd name="T4" fmla="*/ 5 w 164"/>
                              <a:gd name="T5" fmla="*/ 125 h 205"/>
                              <a:gd name="T6" fmla="*/ 10 w 164"/>
                              <a:gd name="T7" fmla="*/ 145 h 205"/>
                              <a:gd name="T8" fmla="*/ 20 w 164"/>
                              <a:gd name="T9" fmla="*/ 160 h 205"/>
                              <a:gd name="T10" fmla="*/ 30 w 164"/>
                              <a:gd name="T11" fmla="*/ 175 h 205"/>
                              <a:gd name="T12" fmla="*/ 45 w 164"/>
                              <a:gd name="T13" fmla="*/ 190 h 205"/>
                              <a:gd name="T14" fmla="*/ 65 w 164"/>
                              <a:gd name="T15" fmla="*/ 200 h 205"/>
                              <a:gd name="T16" fmla="*/ 80 w 164"/>
                              <a:gd name="T17" fmla="*/ 205 h 205"/>
                              <a:gd name="T18" fmla="*/ 95 w 164"/>
                              <a:gd name="T19" fmla="*/ 205 h 205"/>
                              <a:gd name="T20" fmla="*/ 95 w 164"/>
                              <a:gd name="T21" fmla="*/ 205 h 205"/>
                              <a:gd name="T22" fmla="*/ 110 w 164"/>
                              <a:gd name="T23" fmla="*/ 205 h 205"/>
                              <a:gd name="T24" fmla="*/ 120 w 164"/>
                              <a:gd name="T25" fmla="*/ 200 h 205"/>
                              <a:gd name="T26" fmla="*/ 135 w 164"/>
                              <a:gd name="T27" fmla="*/ 190 h 205"/>
                              <a:gd name="T28" fmla="*/ 145 w 164"/>
                              <a:gd name="T29" fmla="*/ 175 h 205"/>
                              <a:gd name="T30" fmla="*/ 160 w 164"/>
                              <a:gd name="T31" fmla="*/ 145 h 205"/>
                              <a:gd name="T32" fmla="*/ 164 w 164"/>
                              <a:gd name="T33" fmla="*/ 105 h 205"/>
                              <a:gd name="T34" fmla="*/ 164 w 164"/>
                              <a:gd name="T35" fmla="*/ 105 h 205"/>
                              <a:gd name="T36" fmla="*/ 160 w 164"/>
                              <a:gd name="T37" fmla="*/ 60 h 205"/>
                              <a:gd name="T38" fmla="*/ 145 w 164"/>
                              <a:gd name="T39" fmla="*/ 30 h 205"/>
                              <a:gd name="T40" fmla="*/ 135 w 164"/>
                              <a:gd name="T41" fmla="*/ 15 h 205"/>
                              <a:gd name="T42" fmla="*/ 120 w 164"/>
                              <a:gd name="T43" fmla="*/ 5 h 205"/>
                              <a:gd name="T44" fmla="*/ 110 w 164"/>
                              <a:gd name="T45" fmla="*/ 0 h 205"/>
                              <a:gd name="T46" fmla="*/ 95 w 164"/>
                              <a:gd name="T47" fmla="*/ 0 h 205"/>
                              <a:gd name="T48" fmla="*/ 95 w 164"/>
                              <a:gd name="T49" fmla="*/ 0 h 205"/>
                              <a:gd name="T50" fmla="*/ 80 w 164"/>
                              <a:gd name="T51" fmla="*/ 0 h 205"/>
                              <a:gd name="T52" fmla="*/ 65 w 164"/>
                              <a:gd name="T53" fmla="*/ 5 h 205"/>
                              <a:gd name="T54" fmla="*/ 45 w 164"/>
                              <a:gd name="T55" fmla="*/ 15 h 205"/>
                              <a:gd name="T56" fmla="*/ 30 w 164"/>
                              <a:gd name="T57" fmla="*/ 30 h 205"/>
                              <a:gd name="T58" fmla="*/ 20 w 164"/>
                              <a:gd name="T59" fmla="*/ 45 h 205"/>
                              <a:gd name="T60" fmla="*/ 10 w 164"/>
                              <a:gd name="T61" fmla="*/ 60 h 205"/>
                              <a:gd name="T62" fmla="*/ 5 w 164"/>
                              <a:gd name="T63" fmla="*/ 80 h 205"/>
                              <a:gd name="T64" fmla="*/ 0 w 164"/>
                              <a:gd name="T65" fmla="*/ 105 h 205"/>
                              <a:gd name="T66" fmla="*/ 0 w 164"/>
                              <a:gd name="T67" fmla="*/ 105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4" h="205">
                                <a:moveTo>
                                  <a:pt x="0" y="105"/>
                                </a:moveTo>
                                <a:lnTo>
                                  <a:pt x="0" y="105"/>
                                </a:lnTo>
                                <a:lnTo>
                                  <a:pt x="5" y="125"/>
                                </a:lnTo>
                                <a:lnTo>
                                  <a:pt x="10" y="145"/>
                                </a:lnTo>
                                <a:lnTo>
                                  <a:pt x="20" y="160"/>
                                </a:lnTo>
                                <a:lnTo>
                                  <a:pt x="30" y="175"/>
                                </a:lnTo>
                                <a:lnTo>
                                  <a:pt x="45" y="190"/>
                                </a:lnTo>
                                <a:lnTo>
                                  <a:pt x="65" y="200"/>
                                </a:lnTo>
                                <a:lnTo>
                                  <a:pt x="80" y="205"/>
                                </a:lnTo>
                                <a:lnTo>
                                  <a:pt x="95" y="205"/>
                                </a:lnTo>
                                <a:lnTo>
                                  <a:pt x="110" y="205"/>
                                </a:lnTo>
                                <a:lnTo>
                                  <a:pt x="120" y="200"/>
                                </a:lnTo>
                                <a:lnTo>
                                  <a:pt x="135" y="190"/>
                                </a:lnTo>
                                <a:lnTo>
                                  <a:pt x="145" y="175"/>
                                </a:lnTo>
                                <a:lnTo>
                                  <a:pt x="160" y="145"/>
                                </a:lnTo>
                                <a:lnTo>
                                  <a:pt x="164" y="105"/>
                                </a:lnTo>
                                <a:lnTo>
                                  <a:pt x="160" y="60"/>
                                </a:lnTo>
                                <a:lnTo>
                                  <a:pt x="145" y="30"/>
                                </a:lnTo>
                                <a:lnTo>
                                  <a:pt x="135" y="15"/>
                                </a:lnTo>
                                <a:lnTo>
                                  <a:pt x="120" y="5"/>
                                </a:lnTo>
                                <a:lnTo>
                                  <a:pt x="110" y="0"/>
                                </a:lnTo>
                                <a:lnTo>
                                  <a:pt x="95" y="0"/>
                                </a:lnTo>
                                <a:lnTo>
                                  <a:pt x="80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0"/>
                                </a:lnTo>
                                <a:lnTo>
                                  <a:pt x="5" y="80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Freeform 3848"/>
                        <wps:cNvSpPr>
                          <a:spLocks/>
                        </wps:cNvSpPr>
                        <wps:spPr bwMode="auto">
                          <a:xfrm>
                            <a:off x="6148" y="1320"/>
                            <a:ext cx="145" cy="145"/>
                          </a:xfrm>
                          <a:custGeom>
                            <a:avLst/>
                            <a:gdLst>
                              <a:gd name="T0" fmla="*/ 0 w 145"/>
                              <a:gd name="T1" fmla="*/ 75 h 145"/>
                              <a:gd name="T2" fmla="*/ 0 w 145"/>
                              <a:gd name="T3" fmla="*/ 75 h 145"/>
                              <a:gd name="T4" fmla="*/ 5 w 145"/>
                              <a:gd name="T5" fmla="*/ 85 h 145"/>
                              <a:gd name="T6" fmla="*/ 10 w 145"/>
                              <a:gd name="T7" fmla="*/ 100 h 145"/>
                              <a:gd name="T8" fmla="*/ 25 w 145"/>
                              <a:gd name="T9" fmla="*/ 115 h 145"/>
                              <a:gd name="T10" fmla="*/ 35 w 145"/>
                              <a:gd name="T11" fmla="*/ 125 h 145"/>
                              <a:gd name="T12" fmla="*/ 70 w 145"/>
                              <a:gd name="T13" fmla="*/ 140 h 145"/>
                              <a:gd name="T14" fmla="*/ 95 w 145"/>
                              <a:gd name="T15" fmla="*/ 145 h 145"/>
                              <a:gd name="T16" fmla="*/ 95 w 145"/>
                              <a:gd name="T17" fmla="*/ 145 h 145"/>
                              <a:gd name="T18" fmla="*/ 105 w 145"/>
                              <a:gd name="T19" fmla="*/ 145 h 145"/>
                              <a:gd name="T20" fmla="*/ 115 w 145"/>
                              <a:gd name="T21" fmla="*/ 140 h 145"/>
                              <a:gd name="T22" fmla="*/ 130 w 145"/>
                              <a:gd name="T23" fmla="*/ 125 h 145"/>
                              <a:gd name="T24" fmla="*/ 140 w 145"/>
                              <a:gd name="T25" fmla="*/ 100 h 145"/>
                              <a:gd name="T26" fmla="*/ 145 w 145"/>
                              <a:gd name="T27" fmla="*/ 75 h 145"/>
                              <a:gd name="T28" fmla="*/ 145 w 145"/>
                              <a:gd name="T29" fmla="*/ 75 h 145"/>
                              <a:gd name="T30" fmla="*/ 140 w 145"/>
                              <a:gd name="T31" fmla="*/ 45 h 145"/>
                              <a:gd name="T32" fmla="*/ 130 w 145"/>
                              <a:gd name="T33" fmla="*/ 20 h 145"/>
                              <a:gd name="T34" fmla="*/ 115 w 145"/>
                              <a:gd name="T35" fmla="*/ 5 h 145"/>
                              <a:gd name="T36" fmla="*/ 95 w 145"/>
                              <a:gd name="T37" fmla="*/ 0 h 145"/>
                              <a:gd name="T38" fmla="*/ 95 w 145"/>
                              <a:gd name="T39" fmla="*/ 0 h 145"/>
                              <a:gd name="T40" fmla="*/ 70 w 145"/>
                              <a:gd name="T41" fmla="*/ 5 h 145"/>
                              <a:gd name="T42" fmla="*/ 40 w 145"/>
                              <a:gd name="T43" fmla="*/ 20 h 145"/>
                              <a:gd name="T44" fmla="*/ 25 w 145"/>
                              <a:gd name="T45" fmla="*/ 30 h 145"/>
                              <a:gd name="T46" fmla="*/ 10 w 145"/>
                              <a:gd name="T47" fmla="*/ 40 h 145"/>
                              <a:gd name="T48" fmla="*/ 5 w 145"/>
                              <a:gd name="T49" fmla="*/ 55 h 145"/>
                              <a:gd name="T50" fmla="*/ 0 w 145"/>
                              <a:gd name="T51" fmla="*/ 75 h 145"/>
                              <a:gd name="T52" fmla="*/ 0 w 145"/>
                              <a:gd name="T53" fmla="*/ 7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0" y="75"/>
                                </a:moveTo>
                                <a:lnTo>
                                  <a:pt x="0" y="75"/>
                                </a:lnTo>
                                <a:lnTo>
                                  <a:pt x="5" y="85"/>
                                </a:lnTo>
                                <a:lnTo>
                                  <a:pt x="10" y="100"/>
                                </a:lnTo>
                                <a:lnTo>
                                  <a:pt x="25" y="115"/>
                                </a:lnTo>
                                <a:lnTo>
                                  <a:pt x="35" y="125"/>
                                </a:lnTo>
                                <a:lnTo>
                                  <a:pt x="70" y="140"/>
                                </a:lnTo>
                                <a:lnTo>
                                  <a:pt x="95" y="145"/>
                                </a:lnTo>
                                <a:lnTo>
                                  <a:pt x="105" y="145"/>
                                </a:lnTo>
                                <a:lnTo>
                                  <a:pt x="115" y="140"/>
                                </a:lnTo>
                                <a:lnTo>
                                  <a:pt x="130" y="125"/>
                                </a:lnTo>
                                <a:lnTo>
                                  <a:pt x="140" y="100"/>
                                </a:lnTo>
                                <a:lnTo>
                                  <a:pt x="145" y="75"/>
                                </a:lnTo>
                                <a:lnTo>
                                  <a:pt x="140" y="45"/>
                                </a:lnTo>
                                <a:lnTo>
                                  <a:pt x="130" y="20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0" y="5"/>
                                </a:lnTo>
                                <a:lnTo>
                                  <a:pt x="40" y="20"/>
                                </a:lnTo>
                                <a:lnTo>
                                  <a:pt x="25" y="30"/>
                                </a:lnTo>
                                <a:lnTo>
                                  <a:pt x="10" y="40"/>
                                </a:lnTo>
                                <a:lnTo>
                                  <a:pt x="5" y="55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Freeform 3849"/>
                        <wps:cNvSpPr>
                          <a:spLocks/>
                        </wps:cNvSpPr>
                        <wps:spPr bwMode="auto">
                          <a:xfrm>
                            <a:off x="6128" y="1135"/>
                            <a:ext cx="20" cy="510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510"/>
                              <a:gd name="T2" fmla="*/ 20 w 20"/>
                              <a:gd name="T3" fmla="*/ 0 h 510"/>
                              <a:gd name="T4" fmla="*/ 10 w 20"/>
                              <a:gd name="T5" fmla="*/ 25 h 510"/>
                              <a:gd name="T6" fmla="*/ 0 w 20"/>
                              <a:gd name="T7" fmla="*/ 70 h 510"/>
                              <a:gd name="T8" fmla="*/ 0 w 20"/>
                              <a:gd name="T9" fmla="*/ 105 h 510"/>
                              <a:gd name="T10" fmla="*/ 0 w 20"/>
                              <a:gd name="T11" fmla="*/ 145 h 510"/>
                              <a:gd name="T12" fmla="*/ 10 w 20"/>
                              <a:gd name="T13" fmla="*/ 195 h 510"/>
                              <a:gd name="T14" fmla="*/ 20 w 20"/>
                              <a:gd name="T15" fmla="*/ 255 h 510"/>
                              <a:gd name="T16" fmla="*/ 20 w 20"/>
                              <a:gd name="T17" fmla="*/ 255 h 510"/>
                              <a:gd name="T18" fmla="*/ 20 w 20"/>
                              <a:gd name="T19" fmla="*/ 255 h 510"/>
                              <a:gd name="T20" fmla="*/ 10 w 20"/>
                              <a:gd name="T21" fmla="*/ 320 h 510"/>
                              <a:gd name="T22" fmla="*/ 5 w 20"/>
                              <a:gd name="T23" fmla="*/ 370 h 510"/>
                              <a:gd name="T24" fmla="*/ 0 w 20"/>
                              <a:gd name="T25" fmla="*/ 410 h 510"/>
                              <a:gd name="T26" fmla="*/ 0 w 20"/>
                              <a:gd name="T27" fmla="*/ 445 h 510"/>
                              <a:gd name="T28" fmla="*/ 10 w 20"/>
                              <a:gd name="T29" fmla="*/ 490 h 510"/>
                              <a:gd name="T30" fmla="*/ 20 w 20"/>
                              <a:gd name="T3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25"/>
                                </a:lnTo>
                                <a:lnTo>
                                  <a:pt x="0" y="70"/>
                                </a:lnTo>
                                <a:lnTo>
                                  <a:pt x="0" y="105"/>
                                </a:lnTo>
                                <a:lnTo>
                                  <a:pt x="0" y="145"/>
                                </a:lnTo>
                                <a:lnTo>
                                  <a:pt x="10" y="195"/>
                                </a:lnTo>
                                <a:lnTo>
                                  <a:pt x="20" y="255"/>
                                </a:lnTo>
                                <a:lnTo>
                                  <a:pt x="10" y="320"/>
                                </a:lnTo>
                                <a:lnTo>
                                  <a:pt x="5" y="370"/>
                                </a:lnTo>
                                <a:lnTo>
                                  <a:pt x="0" y="410"/>
                                </a:lnTo>
                                <a:lnTo>
                                  <a:pt x="0" y="445"/>
                                </a:lnTo>
                                <a:lnTo>
                                  <a:pt x="10" y="490"/>
                                </a:lnTo>
                                <a:lnTo>
                                  <a:pt x="20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Freeform 3850"/>
                        <wps:cNvSpPr>
                          <a:spLocks/>
                        </wps:cNvSpPr>
                        <wps:spPr bwMode="auto">
                          <a:xfrm>
                            <a:off x="6103" y="1135"/>
                            <a:ext cx="45" cy="510"/>
                          </a:xfrm>
                          <a:custGeom>
                            <a:avLst/>
                            <a:gdLst>
                              <a:gd name="T0" fmla="*/ 45 w 45"/>
                              <a:gd name="T1" fmla="*/ 0 h 510"/>
                              <a:gd name="T2" fmla="*/ 45 w 45"/>
                              <a:gd name="T3" fmla="*/ 0 h 510"/>
                              <a:gd name="T4" fmla="*/ 30 w 45"/>
                              <a:gd name="T5" fmla="*/ 40 h 510"/>
                              <a:gd name="T6" fmla="*/ 20 w 45"/>
                              <a:gd name="T7" fmla="*/ 90 h 510"/>
                              <a:gd name="T8" fmla="*/ 10 w 45"/>
                              <a:gd name="T9" fmla="*/ 155 h 510"/>
                              <a:gd name="T10" fmla="*/ 0 w 45"/>
                              <a:gd name="T11" fmla="*/ 230 h 510"/>
                              <a:gd name="T12" fmla="*/ 5 w 45"/>
                              <a:gd name="T13" fmla="*/ 315 h 510"/>
                              <a:gd name="T14" fmla="*/ 10 w 45"/>
                              <a:gd name="T15" fmla="*/ 365 h 510"/>
                              <a:gd name="T16" fmla="*/ 15 w 45"/>
                              <a:gd name="T17" fmla="*/ 410 h 510"/>
                              <a:gd name="T18" fmla="*/ 30 w 45"/>
                              <a:gd name="T19" fmla="*/ 460 h 510"/>
                              <a:gd name="T20" fmla="*/ 45 w 45"/>
                              <a:gd name="T2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30" y="40"/>
                                </a:lnTo>
                                <a:lnTo>
                                  <a:pt x="20" y="90"/>
                                </a:lnTo>
                                <a:lnTo>
                                  <a:pt x="10" y="155"/>
                                </a:lnTo>
                                <a:lnTo>
                                  <a:pt x="0" y="230"/>
                                </a:lnTo>
                                <a:lnTo>
                                  <a:pt x="5" y="315"/>
                                </a:lnTo>
                                <a:lnTo>
                                  <a:pt x="10" y="365"/>
                                </a:lnTo>
                                <a:lnTo>
                                  <a:pt x="15" y="410"/>
                                </a:lnTo>
                                <a:lnTo>
                                  <a:pt x="30" y="460"/>
                                </a:lnTo>
                                <a:lnTo>
                                  <a:pt x="45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Line 3851"/>
                        <wps:cNvCnPr/>
                        <wps:spPr bwMode="auto">
                          <a:xfrm>
                            <a:off x="6053" y="1135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Line 3852"/>
                        <wps:cNvCnPr/>
                        <wps:spPr bwMode="auto">
                          <a:xfrm>
                            <a:off x="6023" y="1135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Freeform 3853"/>
                        <wps:cNvSpPr>
                          <a:spLocks/>
                        </wps:cNvSpPr>
                        <wps:spPr bwMode="auto">
                          <a:xfrm>
                            <a:off x="6148" y="2125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40 h 50"/>
                              <a:gd name="T2" fmla="*/ 0 w 249"/>
                              <a:gd name="T3" fmla="*/ 40 h 50"/>
                              <a:gd name="T4" fmla="*/ 10 w 249"/>
                              <a:gd name="T5" fmla="*/ 25 h 50"/>
                              <a:gd name="T6" fmla="*/ 25 w 249"/>
                              <a:gd name="T7" fmla="*/ 15 h 50"/>
                              <a:gd name="T8" fmla="*/ 50 w 249"/>
                              <a:gd name="T9" fmla="*/ 5 h 50"/>
                              <a:gd name="T10" fmla="*/ 80 w 249"/>
                              <a:gd name="T11" fmla="*/ 0 h 50"/>
                              <a:gd name="T12" fmla="*/ 110 w 249"/>
                              <a:gd name="T13" fmla="*/ 5 h 50"/>
                              <a:gd name="T14" fmla="*/ 135 w 249"/>
                              <a:gd name="T15" fmla="*/ 15 h 50"/>
                              <a:gd name="T16" fmla="*/ 155 w 249"/>
                              <a:gd name="T17" fmla="*/ 25 h 50"/>
                              <a:gd name="T18" fmla="*/ 184 w 249"/>
                              <a:gd name="T19" fmla="*/ 45 h 50"/>
                              <a:gd name="T20" fmla="*/ 184 w 249"/>
                              <a:gd name="T21" fmla="*/ 45 h 50"/>
                              <a:gd name="T22" fmla="*/ 189 w 249"/>
                              <a:gd name="T23" fmla="*/ 50 h 50"/>
                              <a:gd name="T24" fmla="*/ 199 w 249"/>
                              <a:gd name="T25" fmla="*/ 45 h 50"/>
                              <a:gd name="T26" fmla="*/ 214 w 249"/>
                              <a:gd name="T27" fmla="*/ 30 h 50"/>
                              <a:gd name="T28" fmla="*/ 234 w 249"/>
                              <a:gd name="T29" fmla="*/ 0 h 50"/>
                              <a:gd name="T30" fmla="*/ 249 w 249"/>
                              <a:gd name="T31" fmla="*/ 4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40"/>
                                </a:moveTo>
                                <a:lnTo>
                                  <a:pt x="0" y="40"/>
                                </a:lnTo>
                                <a:lnTo>
                                  <a:pt x="10" y="25"/>
                                </a:lnTo>
                                <a:lnTo>
                                  <a:pt x="25" y="15"/>
                                </a:lnTo>
                                <a:lnTo>
                                  <a:pt x="50" y="5"/>
                                </a:lnTo>
                                <a:lnTo>
                                  <a:pt x="80" y="0"/>
                                </a:lnTo>
                                <a:lnTo>
                                  <a:pt x="110" y="5"/>
                                </a:lnTo>
                                <a:lnTo>
                                  <a:pt x="135" y="15"/>
                                </a:lnTo>
                                <a:lnTo>
                                  <a:pt x="155" y="25"/>
                                </a:lnTo>
                                <a:lnTo>
                                  <a:pt x="184" y="45"/>
                                </a:lnTo>
                                <a:lnTo>
                                  <a:pt x="189" y="50"/>
                                </a:lnTo>
                                <a:lnTo>
                                  <a:pt x="199" y="45"/>
                                </a:lnTo>
                                <a:lnTo>
                                  <a:pt x="214" y="30"/>
                                </a:lnTo>
                                <a:lnTo>
                                  <a:pt x="234" y="0"/>
                                </a:lnTo>
                                <a:lnTo>
                                  <a:pt x="249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Freeform 3854"/>
                        <wps:cNvSpPr>
                          <a:spLocks/>
                        </wps:cNvSpPr>
                        <wps:spPr bwMode="auto">
                          <a:xfrm>
                            <a:off x="6148" y="1650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5 h 50"/>
                              <a:gd name="T2" fmla="*/ 0 w 249"/>
                              <a:gd name="T3" fmla="*/ 5 h 50"/>
                              <a:gd name="T4" fmla="*/ 25 w 249"/>
                              <a:gd name="T5" fmla="*/ 25 h 50"/>
                              <a:gd name="T6" fmla="*/ 50 w 249"/>
                              <a:gd name="T7" fmla="*/ 40 h 50"/>
                              <a:gd name="T8" fmla="*/ 80 w 249"/>
                              <a:gd name="T9" fmla="*/ 45 h 50"/>
                              <a:gd name="T10" fmla="*/ 110 w 249"/>
                              <a:gd name="T11" fmla="*/ 40 h 50"/>
                              <a:gd name="T12" fmla="*/ 135 w 249"/>
                              <a:gd name="T13" fmla="*/ 35 h 50"/>
                              <a:gd name="T14" fmla="*/ 155 w 249"/>
                              <a:gd name="T15" fmla="*/ 25 h 50"/>
                              <a:gd name="T16" fmla="*/ 184 w 249"/>
                              <a:gd name="T17" fmla="*/ 5 h 50"/>
                              <a:gd name="T18" fmla="*/ 184 w 249"/>
                              <a:gd name="T19" fmla="*/ 5 h 50"/>
                              <a:gd name="T20" fmla="*/ 189 w 249"/>
                              <a:gd name="T21" fmla="*/ 0 h 50"/>
                              <a:gd name="T22" fmla="*/ 194 w 249"/>
                              <a:gd name="T23" fmla="*/ 5 h 50"/>
                              <a:gd name="T24" fmla="*/ 214 w 249"/>
                              <a:gd name="T25" fmla="*/ 20 h 50"/>
                              <a:gd name="T26" fmla="*/ 234 w 249"/>
                              <a:gd name="T27" fmla="*/ 50 h 50"/>
                              <a:gd name="T28" fmla="*/ 249 w 249"/>
                              <a:gd name="T2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5"/>
                                </a:moveTo>
                                <a:lnTo>
                                  <a:pt x="0" y="5"/>
                                </a:lnTo>
                                <a:lnTo>
                                  <a:pt x="25" y="25"/>
                                </a:lnTo>
                                <a:lnTo>
                                  <a:pt x="50" y="40"/>
                                </a:lnTo>
                                <a:lnTo>
                                  <a:pt x="80" y="45"/>
                                </a:lnTo>
                                <a:lnTo>
                                  <a:pt x="110" y="40"/>
                                </a:lnTo>
                                <a:lnTo>
                                  <a:pt x="135" y="35"/>
                                </a:lnTo>
                                <a:lnTo>
                                  <a:pt x="155" y="25"/>
                                </a:lnTo>
                                <a:lnTo>
                                  <a:pt x="184" y="5"/>
                                </a:lnTo>
                                <a:lnTo>
                                  <a:pt x="189" y="0"/>
                                </a:lnTo>
                                <a:lnTo>
                                  <a:pt x="194" y="5"/>
                                </a:lnTo>
                                <a:lnTo>
                                  <a:pt x="214" y="20"/>
                                </a:lnTo>
                                <a:lnTo>
                                  <a:pt x="234" y="50"/>
                                </a:ln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Freeform 3855"/>
                        <wps:cNvSpPr>
                          <a:spLocks/>
                        </wps:cNvSpPr>
                        <wps:spPr bwMode="auto">
                          <a:xfrm>
                            <a:off x="6148" y="1695"/>
                            <a:ext cx="244" cy="435"/>
                          </a:xfrm>
                          <a:custGeom>
                            <a:avLst/>
                            <a:gdLst>
                              <a:gd name="T0" fmla="*/ 0 w 244"/>
                              <a:gd name="T1" fmla="*/ 215 h 435"/>
                              <a:gd name="T2" fmla="*/ 0 w 244"/>
                              <a:gd name="T3" fmla="*/ 215 h 435"/>
                              <a:gd name="T4" fmla="*/ 5 w 244"/>
                              <a:gd name="T5" fmla="*/ 300 h 435"/>
                              <a:gd name="T6" fmla="*/ 10 w 244"/>
                              <a:gd name="T7" fmla="*/ 335 h 435"/>
                              <a:gd name="T8" fmla="*/ 15 w 244"/>
                              <a:gd name="T9" fmla="*/ 370 h 435"/>
                              <a:gd name="T10" fmla="*/ 30 w 244"/>
                              <a:gd name="T11" fmla="*/ 395 h 435"/>
                              <a:gd name="T12" fmla="*/ 45 w 244"/>
                              <a:gd name="T13" fmla="*/ 415 h 435"/>
                              <a:gd name="T14" fmla="*/ 65 w 244"/>
                              <a:gd name="T15" fmla="*/ 430 h 435"/>
                              <a:gd name="T16" fmla="*/ 95 w 244"/>
                              <a:gd name="T17" fmla="*/ 435 h 435"/>
                              <a:gd name="T18" fmla="*/ 95 w 244"/>
                              <a:gd name="T19" fmla="*/ 435 h 435"/>
                              <a:gd name="T20" fmla="*/ 125 w 244"/>
                              <a:gd name="T21" fmla="*/ 430 h 435"/>
                              <a:gd name="T22" fmla="*/ 150 w 244"/>
                              <a:gd name="T23" fmla="*/ 420 h 435"/>
                              <a:gd name="T24" fmla="*/ 174 w 244"/>
                              <a:gd name="T25" fmla="*/ 400 h 435"/>
                              <a:gd name="T26" fmla="*/ 199 w 244"/>
                              <a:gd name="T27" fmla="*/ 370 h 435"/>
                              <a:gd name="T28" fmla="*/ 219 w 244"/>
                              <a:gd name="T29" fmla="*/ 340 h 435"/>
                              <a:gd name="T30" fmla="*/ 229 w 244"/>
                              <a:gd name="T31" fmla="*/ 300 h 435"/>
                              <a:gd name="T32" fmla="*/ 239 w 244"/>
                              <a:gd name="T33" fmla="*/ 260 h 435"/>
                              <a:gd name="T34" fmla="*/ 244 w 244"/>
                              <a:gd name="T35" fmla="*/ 215 h 435"/>
                              <a:gd name="T36" fmla="*/ 244 w 244"/>
                              <a:gd name="T37" fmla="*/ 215 h 435"/>
                              <a:gd name="T38" fmla="*/ 239 w 244"/>
                              <a:gd name="T39" fmla="*/ 170 h 435"/>
                              <a:gd name="T40" fmla="*/ 229 w 244"/>
                              <a:gd name="T41" fmla="*/ 130 h 435"/>
                              <a:gd name="T42" fmla="*/ 219 w 244"/>
                              <a:gd name="T43" fmla="*/ 95 h 435"/>
                              <a:gd name="T44" fmla="*/ 199 w 244"/>
                              <a:gd name="T45" fmla="*/ 65 h 435"/>
                              <a:gd name="T46" fmla="*/ 174 w 244"/>
                              <a:gd name="T47" fmla="*/ 35 h 435"/>
                              <a:gd name="T48" fmla="*/ 150 w 244"/>
                              <a:gd name="T49" fmla="*/ 15 h 435"/>
                              <a:gd name="T50" fmla="*/ 125 w 244"/>
                              <a:gd name="T51" fmla="*/ 5 h 435"/>
                              <a:gd name="T52" fmla="*/ 95 w 244"/>
                              <a:gd name="T53" fmla="*/ 0 h 435"/>
                              <a:gd name="T54" fmla="*/ 95 w 244"/>
                              <a:gd name="T55" fmla="*/ 0 h 435"/>
                              <a:gd name="T56" fmla="*/ 65 w 244"/>
                              <a:gd name="T57" fmla="*/ 0 h 435"/>
                              <a:gd name="T58" fmla="*/ 45 w 244"/>
                              <a:gd name="T59" fmla="*/ 15 h 435"/>
                              <a:gd name="T60" fmla="*/ 30 w 244"/>
                              <a:gd name="T61" fmla="*/ 35 h 435"/>
                              <a:gd name="T62" fmla="*/ 15 w 244"/>
                              <a:gd name="T63" fmla="*/ 60 h 435"/>
                              <a:gd name="T64" fmla="*/ 10 w 244"/>
                              <a:gd name="T65" fmla="*/ 95 h 435"/>
                              <a:gd name="T66" fmla="*/ 5 w 244"/>
                              <a:gd name="T67" fmla="*/ 130 h 435"/>
                              <a:gd name="T68" fmla="*/ 0 w 244"/>
                              <a:gd name="T69" fmla="*/ 215 h 435"/>
                              <a:gd name="T70" fmla="*/ 0 w 244"/>
                              <a:gd name="T71" fmla="*/ 215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0" y="215"/>
                                </a:moveTo>
                                <a:lnTo>
                                  <a:pt x="0" y="215"/>
                                </a:lnTo>
                                <a:lnTo>
                                  <a:pt x="5" y="300"/>
                                </a:lnTo>
                                <a:lnTo>
                                  <a:pt x="10" y="335"/>
                                </a:lnTo>
                                <a:lnTo>
                                  <a:pt x="15" y="370"/>
                                </a:lnTo>
                                <a:lnTo>
                                  <a:pt x="30" y="395"/>
                                </a:lnTo>
                                <a:lnTo>
                                  <a:pt x="45" y="415"/>
                                </a:lnTo>
                                <a:lnTo>
                                  <a:pt x="65" y="430"/>
                                </a:lnTo>
                                <a:lnTo>
                                  <a:pt x="95" y="435"/>
                                </a:lnTo>
                                <a:lnTo>
                                  <a:pt x="125" y="430"/>
                                </a:lnTo>
                                <a:lnTo>
                                  <a:pt x="150" y="420"/>
                                </a:lnTo>
                                <a:lnTo>
                                  <a:pt x="174" y="400"/>
                                </a:lnTo>
                                <a:lnTo>
                                  <a:pt x="199" y="370"/>
                                </a:lnTo>
                                <a:lnTo>
                                  <a:pt x="219" y="340"/>
                                </a:lnTo>
                                <a:lnTo>
                                  <a:pt x="229" y="300"/>
                                </a:lnTo>
                                <a:lnTo>
                                  <a:pt x="239" y="260"/>
                                </a:lnTo>
                                <a:lnTo>
                                  <a:pt x="244" y="215"/>
                                </a:lnTo>
                                <a:lnTo>
                                  <a:pt x="239" y="170"/>
                                </a:lnTo>
                                <a:lnTo>
                                  <a:pt x="229" y="130"/>
                                </a:lnTo>
                                <a:lnTo>
                                  <a:pt x="219" y="95"/>
                                </a:lnTo>
                                <a:lnTo>
                                  <a:pt x="199" y="65"/>
                                </a:lnTo>
                                <a:lnTo>
                                  <a:pt x="174" y="35"/>
                                </a:lnTo>
                                <a:lnTo>
                                  <a:pt x="150" y="15"/>
                                </a:lnTo>
                                <a:lnTo>
                                  <a:pt x="125" y="5"/>
                                </a:lnTo>
                                <a:lnTo>
                                  <a:pt x="95" y="0"/>
                                </a:lnTo>
                                <a:lnTo>
                                  <a:pt x="65" y="0"/>
                                </a:lnTo>
                                <a:lnTo>
                                  <a:pt x="45" y="15"/>
                                </a:lnTo>
                                <a:lnTo>
                                  <a:pt x="30" y="35"/>
                                </a:lnTo>
                                <a:lnTo>
                                  <a:pt x="15" y="60"/>
                                </a:lnTo>
                                <a:lnTo>
                                  <a:pt x="10" y="95"/>
                                </a:lnTo>
                                <a:lnTo>
                                  <a:pt x="5" y="130"/>
                                </a:lnTo>
                                <a:lnTo>
                                  <a:pt x="0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Freeform 3856"/>
                        <wps:cNvSpPr>
                          <a:spLocks/>
                        </wps:cNvSpPr>
                        <wps:spPr bwMode="auto">
                          <a:xfrm>
                            <a:off x="6148" y="1760"/>
                            <a:ext cx="194" cy="300"/>
                          </a:xfrm>
                          <a:custGeom>
                            <a:avLst/>
                            <a:gdLst>
                              <a:gd name="T0" fmla="*/ 0 w 194"/>
                              <a:gd name="T1" fmla="*/ 150 h 300"/>
                              <a:gd name="T2" fmla="*/ 0 w 194"/>
                              <a:gd name="T3" fmla="*/ 150 h 300"/>
                              <a:gd name="T4" fmla="*/ 0 w 194"/>
                              <a:gd name="T5" fmla="*/ 180 h 300"/>
                              <a:gd name="T6" fmla="*/ 5 w 194"/>
                              <a:gd name="T7" fmla="*/ 210 h 300"/>
                              <a:gd name="T8" fmla="*/ 15 w 194"/>
                              <a:gd name="T9" fmla="*/ 235 h 300"/>
                              <a:gd name="T10" fmla="*/ 25 w 194"/>
                              <a:gd name="T11" fmla="*/ 255 h 300"/>
                              <a:gd name="T12" fmla="*/ 40 w 194"/>
                              <a:gd name="T13" fmla="*/ 275 h 300"/>
                              <a:gd name="T14" fmla="*/ 55 w 194"/>
                              <a:gd name="T15" fmla="*/ 290 h 300"/>
                              <a:gd name="T16" fmla="*/ 75 w 194"/>
                              <a:gd name="T17" fmla="*/ 295 h 300"/>
                              <a:gd name="T18" fmla="*/ 95 w 194"/>
                              <a:gd name="T19" fmla="*/ 300 h 300"/>
                              <a:gd name="T20" fmla="*/ 95 w 194"/>
                              <a:gd name="T21" fmla="*/ 300 h 300"/>
                              <a:gd name="T22" fmla="*/ 115 w 194"/>
                              <a:gd name="T23" fmla="*/ 300 h 300"/>
                              <a:gd name="T24" fmla="*/ 135 w 194"/>
                              <a:gd name="T25" fmla="*/ 290 h 300"/>
                              <a:gd name="T26" fmla="*/ 150 w 194"/>
                              <a:gd name="T27" fmla="*/ 275 h 300"/>
                              <a:gd name="T28" fmla="*/ 164 w 194"/>
                              <a:gd name="T29" fmla="*/ 260 h 300"/>
                              <a:gd name="T30" fmla="*/ 179 w 194"/>
                              <a:gd name="T31" fmla="*/ 235 h 300"/>
                              <a:gd name="T32" fmla="*/ 189 w 194"/>
                              <a:gd name="T33" fmla="*/ 210 h 300"/>
                              <a:gd name="T34" fmla="*/ 194 w 194"/>
                              <a:gd name="T35" fmla="*/ 180 h 300"/>
                              <a:gd name="T36" fmla="*/ 194 w 194"/>
                              <a:gd name="T37" fmla="*/ 150 h 300"/>
                              <a:gd name="T38" fmla="*/ 194 w 194"/>
                              <a:gd name="T39" fmla="*/ 150 h 300"/>
                              <a:gd name="T40" fmla="*/ 194 w 194"/>
                              <a:gd name="T41" fmla="*/ 120 h 300"/>
                              <a:gd name="T42" fmla="*/ 189 w 194"/>
                              <a:gd name="T43" fmla="*/ 95 h 300"/>
                              <a:gd name="T44" fmla="*/ 179 w 194"/>
                              <a:gd name="T45" fmla="*/ 70 h 300"/>
                              <a:gd name="T46" fmla="*/ 164 w 194"/>
                              <a:gd name="T47" fmla="*/ 45 h 300"/>
                              <a:gd name="T48" fmla="*/ 150 w 194"/>
                              <a:gd name="T49" fmla="*/ 30 h 300"/>
                              <a:gd name="T50" fmla="*/ 135 w 194"/>
                              <a:gd name="T51" fmla="*/ 15 h 300"/>
                              <a:gd name="T52" fmla="*/ 115 w 194"/>
                              <a:gd name="T53" fmla="*/ 5 h 300"/>
                              <a:gd name="T54" fmla="*/ 95 w 194"/>
                              <a:gd name="T55" fmla="*/ 0 h 300"/>
                              <a:gd name="T56" fmla="*/ 95 w 194"/>
                              <a:gd name="T57" fmla="*/ 0 h 300"/>
                              <a:gd name="T58" fmla="*/ 75 w 194"/>
                              <a:gd name="T59" fmla="*/ 5 h 300"/>
                              <a:gd name="T60" fmla="*/ 55 w 194"/>
                              <a:gd name="T61" fmla="*/ 15 h 300"/>
                              <a:gd name="T62" fmla="*/ 40 w 194"/>
                              <a:gd name="T63" fmla="*/ 25 h 300"/>
                              <a:gd name="T64" fmla="*/ 25 w 194"/>
                              <a:gd name="T65" fmla="*/ 45 h 300"/>
                              <a:gd name="T66" fmla="*/ 15 w 194"/>
                              <a:gd name="T67" fmla="*/ 65 h 300"/>
                              <a:gd name="T68" fmla="*/ 5 w 194"/>
                              <a:gd name="T69" fmla="*/ 95 h 300"/>
                              <a:gd name="T70" fmla="*/ 0 w 194"/>
                              <a:gd name="T71" fmla="*/ 120 h 300"/>
                              <a:gd name="T72" fmla="*/ 0 w 194"/>
                              <a:gd name="T73" fmla="*/ 150 h 300"/>
                              <a:gd name="T74" fmla="*/ 0 w 194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4" h="300">
                                <a:moveTo>
                                  <a:pt x="0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10"/>
                                </a:lnTo>
                                <a:lnTo>
                                  <a:pt x="15" y="235"/>
                                </a:lnTo>
                                <a:lnTo>
                                  <a:pt x="25" y="255"/>
                                </a:lnTo>
                                <a:lnTo>
                                  <a:pt x="40" y="275"/>
                                </a:lnTo>
                                <a:lnTo>
                                  <a:pt x="55" y="290"/>
                                </a:lnTo>
                                <a:lnTo>
                                  <a:pt x="75" y="295"/>
                                </a:lnTo>
                                <a:lnTo>
                                  <a:pt x="95" y="300"/>
                                </a:lnTo>
                                <a:lnTo>
                                  <a:pt x="115" y="300"/>
                                </a:lnTo>
                                <a:lnTo>
                                  <a:pt x="135" y="290"/>
                                </a:lnTo>
                                <a:lnTo>
                                  <a:pt x="150" y="275"/>
                                </a:lnTo>
                                <a:lnTo>
                                  <a:pt x="164" y="260"/>
                                </a:lnTo>
                                <a:lnTo>
                                  <a:pt x="179" y="235"/>
                                </a:lnTo>
                                <a:lnTo>
                                  <a:pt x="189" y="210"/>
                                </a:lnTo>
                                <a:lnTo>
                                  <a:pt x="194" y="180"/>
                                </a:lnTo>
                                <a:lnTo>
                                  <a:pt x="194" y="150"/>
                                </a:lnTo>
                                <a:lnTo>
                                  <a:pt x="194" y="120"/>
                                </a:lnTo>
                                <a:lnTo>
                                  <a:pt x="189" y="95"/>
                                </a:lnTo>
                                <a:lnTo>
                                  <a:pt x="179" y="70"/>
                                </a:lnTo>
                                <a:lnTo>
                                  <a:pt x="164" y="45"/>
                                </a:lnTo>
                                <a:lnTo>
                                  <a:pt x="150" y="30"/>
                                </a:lnTo>
                                <a:lnTo>
                                  <a:pt x="135" y="15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5" y="5"/>
                                </a:lnTo>
                                <a:lnTo>
                                  <a:pt x="55" y="15"/>
                                </a:lnTo>
                                <a:lnTo>
                                  <a:pt x="40" y="25"/>
                                </a:lnTo>
                                <a:lnTo>
                                  <a:pt x="25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5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Freeform 3857"/>
                        <wps:cNvSpPr>
                          <a:spLocks/>
                        </wps:cNvSpPr>
                        <wps:spPr bwMode="auto">
                          <a:xfrm>
                            <a:off x="6148" y="1805"/>
                            <a:ext cx="164" cy="210"/>
                          </a:xfrm>
                          <a:custGeom>
                            <a:avLst/>
                            <a:gdLst>
                              <a:gd name="T0" fmla="*/ 0 w 164"/>
                              <a:gd name="T1" fmla="*/ 105 h 210"/>
                              <a:gd name="T2" fmla="*/ 0 w 164"/>
                              <a:gd name="T3" fmla="*/ 105 h 210"/>
                              <a:gd name="T4" fmla="*/ 5 w 164"/>
                              <a:gd name="T5" fmla="*/ 125 h 210"/>
                              <a:gd name="T6" fmla="*/ 10 w 164"/>
                              <a:gd name="T7" fmla="*/ 145 h 210"/>
                              <a:gd name="T8" fmla="*/ 20 w 164"/>
                              <a:gd name="T9" fmla="*/ 165 h 210"/>
                              <a:gd name="T10" fmla="*/ 30 w 164"/>
                              <a:gd name="T11" fmla="*/ 180 h 210"/>
                              <a:gd name="T12" fmla="*/ 45 w 164"/>
                              <a:gd name="T13" fmla="*/ 190 h 210"/>
                              <a:gd name="T14" fmla="*/ 65 w 164"/>
                              <a:gd name="T15" fmla="*/ 200 h 210"/>
                              <a:gd name="T16" fmla="*/ 80 w 164"/>
                              <a:gd name="T17" fmla="*/ 210 h 210"/>
                              <a:gd name="T18" fmla="*/ 95 w 164"/>
                              <a:gd name="T19" fmla="*/ 210 h 210"/>
                              <a:gd name="T20" fmla="*/ 95 w 164"/>
                              <a:gd name="T21" fmla="*/ 210 h 210"/>
                              <a:gd name="T22" fmla="*/ 110 w 164"/>
                              <a:gd name="T23" fmla="*/ 210 h 210"/>
                              <a:gd name="T24" fmla="*/ 120 w 164"/>
                              <a:gd name="T25" fmla="*/ 205 h 210"/>
                              <a:gd name="T26" fmla="*/ 135 w 164"/>
                              <a:gd name="T27" fmla="*/ 195 h 210"/>
                              <a:gd name="T28" fmla="*/ 145 w 164"/>
                              <a:gd name="T29" fmla="*/ 180 h 210"/>
                              <a:gd name="T30" fmla="*/ 160 w 164"/>
                              <a:gd name="T31" fmla="*/ 150 h 210"/>
                              <a:gd name="T32" fmla="*/ 164 w 164"/>
                              <a:gd name="T33" fmla="*/ 105 h 210"/>
                              <a:gd name="T34" fmla="*/ 164 w 164"/>
                              <a:gd name="T35" fmla="*/ 105 h 210"/>
                              <a:gd name="T36" fmla="*/ 160 w 164"/>
                              <a:gd name="T37" fmla="*/ 65 h 210"/>
                              <a:gd name="T38" fmla="*/ 145 w 164"/>
                              <a:gd name="T39" fmla="*/ 35 h 210"/>
                              <a:gd name="T40" fmla="*/ 135 w 164"/>
                              <a:gd name="T41" fmla="*/ 20 h 210"/>
                              <a:gd name="T42" fmla="*/ 120 w 164"/>
                              <a:gd name="T43" fmla="*/ 10 h 210"/>
                              <a:gd name="T44" fmla="*/ 110 w 164"/>
                              <a:gd name="T45" fmla="*/ 5 h 210"/>
                              <a:gd name="T46" fmla="*/ 95 w 164"/>
                              <a:gd name="T47" fmla="*/ 0 h 210"/>
                              <a:gd name="T48" fmla="*/ 95 w 164"/>
                              <a:gd name="T49" fmla="*/ 0 h 210"/>
                              <a:gd name="T50" fmla="*/ 80 w 164"/>
                              <a:gd name="T51" fmla="*/ 5 h 210"/>
                              <a:gd name="T52" fmla="*/ 65 w 164"/>
                              <a:gd name="T53" fmla="*/ 10 h 210"/>
                              <a:gd name="T54" fmla="*/ 45 w 164"/>
                              <a:gd name="T55" fmla="*/ 20 h 210"/>
                              <a:gd name="T56" fmla="*/ 30 w 164"/>
                              <a:gd name="T57" fmla="*/ 30 h 210"/>
                              <a:gd name="T58" fmla="*/ 20 w 164"/>
                              <a:gd name="T59" fmla="*/ 50 h 210"/>
                              <a:gd name="T60" fmla="*/ 10 w 164"/>
                              <a:gd name="T61" fmla="*/ 65 h 210"/>
                              <a:gd name="T62" fmla="*/ 5 w 164"/>
                              <a:gd name="T63" fmla="*/ 85 h 210"/>
                              <a:gd name="T64" fmla="*/ 0 w 164"/>
                              <a:gd name="T65" fmla="*/ 105 h 210"/>
                              <a:gd name="T66" fmla="*/ 0 w 164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4" h="210">
                                <a:moveTo>
                                  <a:pt x="0" y="105"/>
                                </a:moveTo>
                                <a:lnTo>
                                  <a:pt x="0" y="105"/>
                                </a:lnTo>
                                <a:lnTo>
                                  <a:pt x="5" y="125"/>
                                </a:lnTo>
                                <a:lnTo>
                                  <a:pt x="10" y="145"/>
                                </a:lnTo>
                                <a:lnTo>
                                  <a:pt x="20" y="165"/>
                                </a:lnTo>
                                <a:lnTo>
                                  <a:pt x="30" y="180"/>
                                </a:lnTo>
                                <a:lnTo>
                                  <a:pt x="45" y="190"/>
                                </a:lnTo>
                                <a:lnTo>
                                  <a:pt x="65" y="200"/>
                                </a:lnTo>
                                <a:lnTo>
                                  <a:pt x="80" y="210"/>
                                </a:lnTo>
                                <a:lnTo>
                                  <a:pt x="95" y="210"/>
                                </a:lnTo>
                                <a:lnTo>
                                  <a:pt x="110" y="210"/>
                                </a:lnTo>
                                <a:lnTo>
                                  <a:pt x="120" y="205"/>
                                </a:lnTo>
                                <a:lnTo>
                                  <a:pt x="135" y="195"/>
                                </a:lnTo>
                                <a:lnTo>
                                  <a:pt x="145" y="180"/>
                                </a:lnTo>
                                <a:lnTo>
                                  <a:pt x="160" y="150"/>
                                </a:lnTo>
                                <a:lnTo>
                                  <a:pt x="164" y="105"/>
                                </a:lnTo>
                                <a:lnTo>
                                  <a:pt x="160" y="65"/>
                                </a:lnTo>
                                <a:lnTo>
                                  <a:pt x="145" y="35"/>
                                </a:lnTo>
                                <a:lnTo>
                                  <a:pt x="135" y="20"/>
                                </a:lnTo>
                                <a:lnTo>
                                  <a:pt x="120" y="10"/>
                                </a:lnTo>
                                <a:lnTo>
                                  <a:pt x="110" y="5"/>
                                </a:lnTo>
                                <a:lnTo>
                                  <a:pt x="95" y="0"/>
                                </a:lnTo>
                                <a:lnTo>
                                  <a:pt x="80" y="5"/>
                                </a:lnTo>
                                <a:lnTo>
                                  <a:pt x="65" y="10"/>
                                </a:lnTo>
                                <a:lnTo>
                                  <a:pt x="45" y="20"/>
                                </a:lnTo>
                                <a:lnTo>
                                  <a:pt x="30" y="30"/>
                                </a:lnTo>
                                <a:lnTo>
                                  <a:pt x="20" y="50"/>
                                </a:lnTo>
                                <a:lnTo>
                                  <a:pt x="10" y="65"/>
                                </a:lnTo>
                                <a:lnTo>
                                  <a:pt x="5" y="85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Freeform 3858"/>
                        <wps:cNvSpPr>
                          <a:spLocks/>
                        </wps:cNvSpPr>
                        <wps:spPr bwMode="auto">
                          <a:xfrm>
                            <a:off x="6148" y="1840"/>
                            <a:ext cx="145" cy="145"/>
                          </a:xfrm>
                          <a:custGeom>
                            <a:avLst/>
                            <a:gdLst>
                              <a:gd name="T0" fmla="*/ 0 w 145"/>
                              <a:gd name="T1" fmla="*/ 70 h 145"/>
                              <a:gd name="T2" fmla="*/ 0 w 145"/>
                              <a:gd name="T3" fmla="*/ 70 h 145"/>
                              <a:gd name="T4" fmla="*/ 5 w 145"/>
                              <a:gd name="T5" fmla="*/ 85 h 145"/>
                              <a:gd name="T6" fmla="*/ 10 w 145"/>
                              <a:gd name="T7" fmla="*/ 100 h 145"/>
                              <a:gd name="T8" fmla="*/ 25 w 145"/>
                              <a:gd name="T9" fmla="*/ 110 h 145"/>
                              <a:gd name="T10" fmla="*/ 35 w 145"/>
                              <a:gd name="T11" fmla="*/ 125 h 145"/>
                              <a:gd name="T12" fmla="*/ 70 w 145"/>
                              <a:gd name="T13" fmla="*/ 140 h 145"/>
                              <a:gd name="T14" fmla="*/ 95 w 145"/>
                              <a:gd name="T15" fmla="*/ 145 h 145"/>
                              <a:gd name="T16" fmla="*/ 95 w 145"/>
                              <a:gd name="T17" fmla="*/ 145 h 145"/>
                              <a:gd name="T18" fmla="*/ 105 w 145"/>
                              <a:gd name="T19" fmla="*/ 145 h 145"/>
                              <a:gd name="T20" fmla="*/ 115 w 145"/>
                              <a:gd name="T21" fmla="*/ 140 h 145"/>
                              <a:gd name="T22" fmla="*/ 130 w 145"/>
                              <a:gd name="T23" fmla="*/ 125 h 145"/>
                              <a:gd name="T24" fmla="*/ 140 w 145"/>
                              <a:gd name="T25" fmla="*/ 100 h 145"/>
                              <a:gd name="T26" fmla="*/ 145 w 145"/>
                              <a:gd name="T27" fmla="*/ 70 h 145"/>
                              <a:gd name="T28" fmla="*/ 145 w 145"/>
                              <a:gd name="T29" fmla="*/ 70 h 145"/>
                              <a:gd name="T30" fmla="*/ 140 w 145"/>
                              <a:gd name="T31" fmla="*/ 45 h 145"/>
                              <a:gd name="T32" fmla="*/ 130 w 145"/>
                              <a:gd name="T33" fmla="*/ 20 h 145"/>
                              <a:gd name="T34" fmla="*/ 115 w 145"/>
                              <a:gd name="T35" fmla="*/ 5 h 145"/>
                              <a:gd name="T36" fmla="*/ 95 w 145"/>
                              <a:gd name="T37" fmla="*/ 0 h 145"/>
                              <a:gd name="T38" fmla="*/ 95 w 145"/>
                              <a:gd name="T39" fmla="*/ 0 h 145"/>
                              <a:gd name="T40" fmla="*/ 70 w 145"/>
                              <a:gd name="T41" fmla="*/ 5 h 145"/>
                              <a:gd name="T42" fmla="*/ 40 w 145"/>
                              <a:gd name="T43" fmla="*/ 15 h 145"/>
                              <a:gd name="T44" fmla="*/ 25 w 145"/>
                              <a:gd name="T45" fmla="*/ 30 h 145"/>
                              <a:gd name="T46" fmla="*/ 10 w 145"/>
                              <a:gd name="T47" fmla="*/ 40 h 145"/>
                              <a:gd name="T48" fmla="*/ 5 w 145"/>
                              <a:gd name="T49" fmla="*/ 55 h 145"/>
                              <a:gd name="T50" fmla="*/ 0 w 145"/>
                              <a:gd name="T51" fmla="*/ 70 h 145"/>
                              <a:gd name="T52" fmla="*/ 0 w 145"/>
                              <a:gd name="T53" fmla="*/ 7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0" y="70"/>
                                </a:moveTo>
                                <a:lnTo>
                                  <a:pt x="0" y="70"/>
                                </a:lnTo>
                                <a:lnTo>
                                  <a:pt x="5" y="85"/>
                                </a:lnTo>
                                <a:lnTo>
                                  <a:pt x="10" y="100"/>
                                </a:lnTo>
                                <a:lnTo>
                                  <a:pt x="25" y="110"/>
                                </a:lnTo>
                                <a:lnTo>
                                  <a:pt x="35" y="125"/>
                                </a:lnTo>
                                <a:lnTo>
                                  <a:pt x="70" y="140"/>
                                </a:lnTo>
                                <a:lnTo>
                                  <a:pt x="95" y="145"/>
                                </a:lnTo>
                                <a:lnTo>
                                  <a:pt x="105" y="145"/>
                                </a:lnTo>
                                <a:lnTo>
                                  <a:pt x="115" y="140"/>
                                </a:lnTo>
                                <a:lnTo>
                                  <a:pt x="130" y="125"/>
                                </a:lnTo>
                                <a:lnTo>
                                  <a:pt x="140" y="100"/>
                                </a:lnTo>
                                <a:lnTo>
                                  <a:pt x="145" y="70"/>
                                </a:lnTo>
                                <a:lnTo>
                                  <a:pt x="140" y="45"/>
                                </a:lnTo>
                                <a:lnTo>
                                  <a:pt x="130" y="20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0" y="5"/>
                                </a:lnTo>
                                <a:lnTo>
                                  <a:pt x="40" y="15"/>
                                </a:lnTo>
                                <a:lnTo>
                                  <a:pt x="25" y="30"/>
                                </a:lnTo>
                                <a:lnTo>
                                  <a:pt x="10" y="40"/>
                                </a:lnTo>
                                <a:lnTo>
                                  <a:pt x="5" y="55"/>
                                </a:lnTo>
                                <a:lnTo>
                                  <a:pt x="0" y="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Freeform 3859"/>
                        <wps:cNvSpPr>
                          <a:spLocks/>
                        </wps:cNvSpPr>
                        <wps:spPr bwMode="auto">
                          <a:xfrm>
                            <a:off x="6128" y="1655"/>
                            <a:ext cx="20" cy="510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510"/>
                              <a:gd name="T2" fmla="*/ 20 w 20"/>
                              <a:gd name="T3" fmla="*/ 0 h 510"/>
                              <a:gd name="T4" fmla="*/ 10 w 20"/>
                              <a:gd name="T5" fmla="*/ 20 h 510"/>
                              <a:gd name="T6" fmla="*/ 0 w 20"/>
                              <a:gd name="T7" fmla="*/ 70 h 510"/>
                              <a:gd name="T8" fmla="*/ 0 w 20"/>
                              <a:gd name="T9" fmla="*/ 100 h 510"/>
                              <a:gd name="T10" fmla="*/ 0 w 20"/>
                              <a:gd name="T11" fmla="*/ 145 h 510"/>
                              <a:gd name="T12" fmla="*/ 10 w 20"/>
                              <a:gd name="T13" fmla="*/ 195 h 510"/>
                              <a:gd name="T14" fmla="*/ 20 w 20"/>
                              <a:gd name="T15" fmla="*/ 255 h 510"/>
                              <a:gd name="T16" fmla="*/ 20 w 20"/>
                              <a:gd name="T17" fmla="*/ 255 h 510"/>
                              <a:gd name="T18" fmla="*/ 20 w 20"/>
                              <a:gd name="T19" fmla="*/ 255 h 510"/>
                              <a:gd name="T20" fmla="*/ 10 w 20"/>
                              <a:gd name="T21" fmla="*/ 315 h 510"/>
                              <a:gd name="T22" fmla="*/ 5 w 20"/>
                              <a:gd name="T23" fmla="*/ 365 h 510"/>
                              <a:gd name="T24" fmla="*/ 0 w 20"/>
                              <a:gd name="T25" fmla="*/ 410 h 510"/>
                              <a:gd name="T26" fmla="*/ 0 w 20"/>
                              <a:gd name="T27" fmla="*/ 440 h 510"/>
                              <a:gd name="T28" fmla="*/ 10 w 20"/>
                              <a:gd name="T29" fmla="*/ 485 h 510"/>
                              <a:gd name="T30" fmla="*/ 20 w 20"/>
                              <a:gd name="T3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20"/>
                                </a:lnTo>
                                <a:lnTo>
                                  <a:pt x="0" y="70"/>
                                </a:lnTo>
                                <a:lnTo>
                                  <a:pt x="0" y="100"/>
                                </a:lnTo>
                                <a:lnTo>
                                  <a:pt x="0" y="145"/>
                                </a:lnTo>
                                <a:lnTo>
                                  <a:pt x="10" y="195"/>
                                </a:lnTo>
                                <a:lnTo>
                                  <a:pt x="20" y="255"/>
                                </a:lnTo>
                                <a:lnTo>
                                  <a:pt x="10" y="315"/>
                                </a:lnTo>
                                <a:lnTo>
                                  <a:pt x="5" y="365"/>
                                </a:lnTo>
                                <a:lnTo>
                                  <a:pt x="0" y="410"/>
                                </a:lnTo>
                                <a:lnTo>
                                  <a:pt x="0" y="440"/>
                                </a:lnTo>
                                <a:lnTo>
                                  <a:pt x="10" y="485"/>
                                </a:lnTo>
                                <a:lnTo>
                                  <a:pt x="20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Freeform 3860"/>
                        <wps:cNvSpPr>
                          <a:spLocks/>
                        </wps:cNvSpPr>
                        <wps:spPr bwMode="auto">
                          <a:xfrm>
                            <a:off x="6103" y="1655"/>
                            <a:ext cx="45" cy="510"/>
                          </a:xfrm>
                          <a:custGeom>
                            <a:avLst/>
                            <a:gdLst>
                              <a:gd name="T0" fmla="*/ 45 w 45"/>
                              <a:gd name="T1" fmla="*/ 0 h 510"/>
                              <a:gd name="T2" fmla="*/ 45 w 45"/>
                              <a:gd name="T3" fmla="*/ 0 h 510"/>
                              <a:gd name="T4" fmla="*/ 30 w 45"/>
                              <a:gd name="T5" fmla="*/ 40 h 510"/>
                              <a:gd name="T6" fmla="*/ 20 w 45"/>
                              <a:gd name="T7" fmla="*/ 90 h 510"/>
                              <a:gd name="T8" fmla="*/ 10 w 45"/>
                              <a:gd name="T9" fmla="*/ 150 h 510"/>
                              <a:gd name="T10" fmla="*/ 0 w 45"/>
                              <a:gd name="T11" fmla="*/ 230 h 510"/>
                              <a:gd name="T12" fmla="*/ 5 w 45"/>
                              <a:gd name="T13" fmla="*/ 315 h 510"/>
                              <a:gd name="T14" fmla="*/ 10 w 45"/>
                              <a:gd name="T15" fmla="*/ 360 h 510"/>
                              <a:gd name="T16" fmla="*/ 15 w 45"/>
                              <a:gd name="T17" fmla="*/ 410 h 510"/>
                              <a:gd name="T18" fmla="*/ 30 w 45"/>
                              <a:gd name="T19" fmla="*/ 460 h 510"/>
                              <a:gd name="T20" fmla="*/ 45 w 45"/>
                              <a:gd name="T2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30" y="40"/>
                                </a:lnTo>
                                <a:lnTo>
                                  <a:pt x="20" y="90"/>
                                </a:lnTo>
                                <a:lnTo>
                                  <a:pt x="10" y="150"/>
                                </a:lnTo>
                                <a:lnTo>
                                  <a:pt x="0" y="230"/>
                                </a:lnTo>
                                <a:lnTo>
                                  <a:pt x="5" y="315"/>
                                </a:lnTo>
                                <a:lnTo>
                                  <a:pt x="10" y="360"/>
                                </a:lnTo>
                                <a:lnTo>
                                  <a:pt x="15" y="410"/>
                                </a:lnTo>
                                <a:lnTo>
                                  <a:pt x="30" y="460"/>
                                </a:lnTo>
                                <a:lnTo>
                                  <a:pt x="45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Line 3861"/>
                        <wps:cNvCnPr/>
                        <wps:spPr bwMode="auto">
                          <a:xfrm>
                            <a:off x="6053" y="1650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Line 3862"/>
                        <wps:cNvCnPr/>
                        <wps:spPr bwMode="auto">
                          <a:xfrm>
                            <a:off x="6023" y="1650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" name="Freeform 3863"/>
                        <wps:cNvSpPr>
                          <a:spLocks/>
                        </wps:cNvSpPr>
                        <wps:spPr bwMode="auto">
                          <a:xfrm>
                            <a:off x="6148" y="2646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40 h 50"/>
                              <a:gd name="T2" fmla="*/ 0 w 249"/>
                              <a:gd name="T3" fmla="*/ 40 h 50"/>
                              <a:gd name="T4" fmla="*/ 10 w 249"/>
                              <a:gd name="T5" fmla="*/ 25 h 50"/>
                              <a:gd name="T6" fmla="*/ 25 w 249"/>
                              <a:gd name="T7" fmla="*/ 15 h 50"/>
                              <a:gd name="T8" fmla="*/ 50 w 249"/>
                              <a:gd name="T9" fmla="*/ 5 h 50"/>
                              <a:gd name="T10" fmla="*/ 80 w 249"/>
                              <a:gd name="T11" fmla="*/ 0 h 50"/>
                              <a:gd name="T12" fmla="*/ 110 w 249"/>
                              <a:gd name="T13" fmla="*/ 5 h 50"/>
                              <a:gd name="T14" fmla="*/ 135 w 249"/>
                              <a:gd name="T15" fmla="*/ 15 h 50"/>
                              <a:gd name="T16" fmla="*/ 155 w 249"/>
                              <a:gd name="T17" fmla="*/ 25 h 50"/>
                              <a:gd name="T18" fmla="*/ 184 w 249"/>
                              <a:gd name="T19" fmla="*/ 45 h 50"/>
                              <a:gd name="T20" fmla="*/ 184 w 249"/>
                              <a:gd name="T21" fmla="*/ 45 h 50"/>
                              <a:gd name="T22" fmla="*/ 189 w 249"/>
                              <a:gd name="T23" fmla="*/ 50 h 50"/>
                              <a:gd name="T24" fmla="*/ 199 w 249"/>
                              <a:gd name="T25" fmla="*/ 45 h 50"/>
                              <a:gd name="T26" fmla="*/ 214 w 249"/>
                              <a:gd name="T27" fmla="*/ 30 h 50"/>
                              <a:gd name="T28" fmla="*/ 234 w 249"/>
                              <a:gd name="T29" fmla="*/ 0 h 50"/>
                              <a:gd name="T30" fmla="*/ 249 w 249"/>
                              <a:gd name="T31" fmla="*/ 4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40"/>
                                </a:moveTo>
                                <a:lnTo>
                                  <a:pt x="0" y="40"/>
                                </a:lnTo>
                                <a:lnTo>
                                  <a:pt x="10" y="25"/>
                                </a:lnTo>
                                <a:lnTo>
                                  <a:pt x="25" y="15"/>
                                </a:lnTo>
                                <a:lnTo>
                                  <a:pt x="50" y="5"/>
                                </a:lnTo>
                                <a:lnTo>
                                  <a:pt x="80" y="0"/>
                                </a:lnTo>
                                <a:lnTo>
                                  <a:pt x="110" y="5"/>
                                </a:lnTo>
                                <a:lnTo>
                                  <a:pt x="135" y="15"/>
                                </a:lnTo>
                                <a:lnTo>
                                  <a:pt x="155" y="25"/>
                                </a:lnTo>
                                <a:lnTo>
                                  <a:pt x="184" y="45"/>
                                </a:lnTo>
                                <a:lnTo>
                                  <a:pt x="189" y="50"/>
                                </a:lnTo>
                                <a:lnTo>
                                  <a:pt x="199" y="45"/>
                                </a:lnTo>
                                <a:lnTo>
                                  <a:pt x="214" y="30"/>
                                </a:lnTo>
                                <a:lnTo>
                                  <a:pt x="234" y="0"/>
                                </a:lnTo>
                                <a:lnTo>
                                  <a:pt x="249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Freeform 3864"/>
                        <wps:cNvSpPr>
                          <a:spLocks/>
                        </wps:cNvSpPr>
                        <wps:spPr bwMode="auto">
                          <a:xfrm>
                            <a:off x="6148" y="2170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0 h 50"/>
                              <a:gd name="T2" fmla="*/ 0 w 249"/>
                              <a:gd name="T3" fmla="*/ 0 h 50"/>
                              <a:gd name="T4" fmla="*/ 25 w 249"/>
                              <a:gd name="T5" fmla="*/ 25 h 50"/>
                              <a:gd name="T6" fmla="*/ 50 w 249"/>
                              <a:gd name="T7" fmla="*/ 40 h 50"/>
                              <a:gd name="T8" fmla="*/ 80 w 249"/>
                              <a:gd name="T9" fmla="*/ 40 h 50"/>
                              <a:gd name="T10" fmla="*/ 110 w 249"/>
                              <a:gd name="T11" fmla="*/ 40 h 50"/>
                              <a:gd name="T12" fmla="*/ 135 w 249"/>
                              <a:gd name="T13" fmla="*/ 30 h 50"/>
                              <a:gd name="T14" fmla="*/ 155 w 249"/>
                              <a:gd name="T15" fmla="*/ 20 h 50"/>
                              <a:gd name="T16" fmla="*/ 184 w 249"/>
                              <a:gd name="T17" fmla="*/ 5 h 50"/>
                              <a:gd name="T18" fmla="*/ 184 w 249"/>
                              <a:gd name="T19" fmla="*/ 5 h 50"/>
                              <a:gd name="T20" fmla="*/ 189 w 249"/>
                              <a:gd name="T21" fmla="*/ 0 h 50"/>
                              <a:gd name="T22" fmla="*/ 194 w 249"/>
                              <a:gd name="T23" fmla="*/ 0 h 50"/>
                              <a:gd name="T24" fmla="*/ 214 w 249"/>
                              <a:gd name="T25" fmla="*/ 20 h 50"/>
                              <a:gd name="T26" fmla="*/ 234 w 249"/>
                              <a:gd name="T27" fmla="*/ 50 h 50"/>
                              <a:gd name="T28" fmla="*/ 249 w 249"/>
                              <a:gd name="T2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25"/>
                                </a:lnTo>
                                <a:lnTo>
                                  <a:pt x="50" y="40"/>
                                </a:lnTo>
                                <a:lnTo>
                                  <a:pt x="80" y="40"/>
                                </a:lnTo>
                                <a:lnTo>
                                  <a:pt x="110" y="40"/>
                                </a:lnTo>
                                <a:lnTo>
                                  <a:pt x="135" y="30"/>
                                </a:lnTo>
                                <a:lnTo>
                                  <a:pt x="155" y="20"/>
                                </a:lnTo>
                                <a:lnTo>
                                  <a:pt x="184" y="5"/>
                                </a:lnTo>
                                <a:lnTo>
                                  <a:pt x="189" y="0"/>
                                </a:lnTo>
                                <a:lnTo>
                                  <a:pt x="194" y="0"/>
                                </a:lnTo>
                                <a:lnTo>
                                  <a:pt x="214" y="20"/>
                                </a:lnTo>
                                <a:lnTo>
                                  <a:pt x="234" y="50"/>
                                </a:ln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Freeform 3865"/>
                        <wps:cNvSpPr>
                          <a:spLocks/>
                        </wps:cNvSpPr>
                        <wps:spPr bwMode="auto">
                          <a:xfrm>
                            <a:off x="6148" y="2210"/>
                            <a:ext cx="244" cy="441"/>
                          </a:xfrm>
                          <a:custGeom>
                            <a:avLst/>
                            <a:gdLst>
                              <a:gd name="T0" fmla="*/ 0 w 244"/>
                              <a:gd name="T1" fmla="*/ 221 h 441"/>
                              <a:gd name="T2" fmla="*/ 0 w 244"/>
                              <a:gd name="T3" fmla="*/ 221 h 441"/>
                              <a:gd name="T4" fmla="*/ 5 w 244"/>
                              <a:gd name="T5" fmla="*/ 306 h 441"/>
                              <a:gd name="T6" fmla="*/ 10 w 244"/>
                              <a:gd name="T7" fmla="*/ 341 h 441"/>
                              <a:gd name="T8" fmla="*/ 15 w 244"/>
                              <a:gd name="T9" fmla="*/ 371 h 441"/>
                              <a:gd name="T10" fmla="*/ 30 w 244"/>
                              <a:gd name="T11" fmla="*/ 401 h 441"/>
                              <a:gd name="T12" fmla="*/ 45 w 244"/>
                              <a:gd name="T13" fmla="*/ 421 h 441"/>
                              <a:gd name="T14" fmla="*/ 65 w 244"/>
                              <a:gd name="T15" fmla="*/ 431 h 441"/>
                              <a:gd name="T16" fmla="*/ 95 w 244"/>
                              <a:gd name="T17" fmla="*/ 441 h 441"/>
                              <a:gd name="T18" fmla="*/ 95 w 244"/>
                              <a:gd name="T19" fmla="*/ 441 h 441"/>
                              <a:gd name="T20" fmla="*/ 125 w 244"/>
                              <a:gd name="T21" fmla="*/ 436 h 441"/>
                              <a:gd name="T22" fmla="*/ 150 w 244"/>
                              <a:gd name="T23" fmla="*/ 426 h 441"/>
                              <a:gd name="T24" fmla="*/ 174 w 244"/>
                              <a:gd name="T25" fmla="*/ 406 h 441"/>
                              <a:gd name="T26" fmla="*/ 199 w 244"/>
                              <a:gd name="T27" fmla="*/ 376 h 441"/>
                              <a:gd name="T28" fmla="*/ 219 w 244"/>
                              <a:gd name="T29" fmla="*/ 346 h 441"/>
                              <a:gd name="T30" fmla="*/ 229 w 244"/>
                              <a:gd name="T31" fmla="*/ 306 h 441"/>
                              <a:gd name="T32" fmla="*/ 239 w 244"/>
                              <a:gd name="T33" fmla="*/ 266 h 441"/>
                              <a:gd name="T34" fmla="*/ 244 w 244"/>
                              <a:gd name="T35" fmla="*/ 221 h 441"/>
                              <a:gd name="T36" fmla="*/ 244 w 244"/>
                              <a:gd name="T37" fmla="*/ 221 h 441"/>
                              <a:gd name="T38" fmla="*/ 239 w 244"/>
                              <a:gd name="T39" fmla="*/ 176 h 441"/>
                              <a:gd name="T40" fmla="*/ 229 w 244"/>
                              <a:gd name="T41" fmla="*/ 135 h 441"/>
                              <a:gd name="T42" fmla="*/ 219 w 244"/>
                              <a:gd name="T43" fmla="*/ 100 h 441"/>
                              <a:gd name="T44" fmla="*/ 199 w 244"/>
                              <a:gd name="T45" fmla="*/ 65 h 441"/>
                              <a:gd name="T46" fmla="*/ 174 w 244"/>
                              <a:gd name="T47" fmla="*/ 40 h 441"/>
                              <a:gd name="T48" fmla="*/ 150 w 244"/>
                              <a:gd name="T49" fmla="*/ 20 h 441"/>
                              <a:gd name="T50" fmla="*/ 125 w 244"/>
                              <a:gd name="T51" fmla="*/ 5 h 441"/>
                              <a:gd name="T52" fmla="*/ 95 w 244"/>
                              <a:gd name="T53" fmla="*/ 0 h 441"/>
                              <a:gd name="T54" fmla="*/ 95 w 244"/>
                              <a:gd name="T55" fmla="*/ 0 h 441"/>
                              <a:gd name="T56" fmla="*/ 65 w 244"/>
                              <a:gd name="T57" fmla="*/ 5 h 441"/>
                              <a:gd name="T58" fmla="*/ 45 w 244"/>
                              <a:gd name="T59" fmla="*/ 20 h 441"/>
                              <a:gd name="T60" fmla="*/ 30 w 244"/>
                              <a:gd name="T61" fmla="*/ 40 h 441"/>
                              <a:gd name="T62" fmla="*/ 15 w 244"/>
                              <a:gd name="T63" fmla="*/ 65 h 441"/>
                              <a:gd name="T64" fmla="*/ 10 w 244"/>
                              <a:gd name="T65" fmla="*/ 100 h 441"/>
                              <a:gd name="T66" fmla="*/ 5 w 244"/>
                              <a:gd name="T67" fmla="*/ 135 h 441"/>
                              <a:gd name="T68" fmla="*/ 0 w 244"/>
                              <a:gd name="T69" fmla="*/ 221 h 441"/>
                              <a:gd name="T70" fmla="*/ 0 w 244"/>
                              <a:gd name="T71" fmla="*/ 221 h 4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41">
                                <a:moveTo>
                                  <a:pt x="0" y="221"/>
                                </a:moveTo>
                                <a:lnTo>
                                  <a:pt x="0" y="221"/>
                                </a:lnTo>
                                <a:lnTo>
                                  <a:pt x="5" y="306"/>
                                </a:lnTo>
                                <a:lnTo>
                                  <a:pt x="10" y="341"/>
                                </a:lnTo>
                                <a:lnTo>
                                  <a:pt x="15" y="371"/>
                                </a:lnTo>
                                <a:lnTo>
                                  <a:pt x="30" y="401"/>
                                </a:lnTo>
                                <a:lnTo>
                                  <a:pt x="45" y="421"/>
                                </a:lnTo>
                                <a:lnTo>
                                  <a:pt x="65" y="431"/>
                                </a:lnTo>
                                <a:lnTo>
                                  <a:pt x="95" y="441"/>
                                </a:lnTo>
                                <a:lnTo>
                                  <a:pt x="125" y="436"/>
                                </a:lnTo>
                                <a:lnTo>
                                  <a:pt x="150" y="426"/>
                                </a:lnTo>
                                <a:lnTo>
                                  <a:pt x="174" y="406"/>
                                </a:lnTo>
                                <a:lnTo>
                                  <a:pt x="199" y="376"/>
                                </a:lnTo>
                                <a:lnTo>
                                  <a:pt x="219" y="346"/>
                                </a:lnTo>
                                <a:lnTo>
                                  <a:pt x="229" y="306"/>
                                </a:lnTo>
                                <a:lnTo>
                                  <a:pt x="239" y="266"/>
                                </a:lnTo>
                                <a:lnTo>
                                  <a:pt x="244" y="221"/>
                                </a:lnTo>
                                <a:lnTo>
                                  <a:pt x="239" y="176"/>
                                </a:lnTo>
                                <a:lnTo>
                                  <a:pt x="229" y="135"/>
                                </a:lnTo>
                                <a:lnTo>
                                  <a:pt x="219" y="100"/>
                                </a:lnTo>
                                <a:lnTo>
                                  <a:pt x="199" y="65"/>
                                </a:lnTo>
                                <a:lnTo>
                                  <a:pt x="174" y="40"/>
                                </a:lnTo>
                                <a:lnTo>
                                  <a:pt x="150" y="20"/>
                                </a:lnTo>
                                <a:lnTo>
                                  <a:pt x="125" y="5"/>
                                </a:lnTo>
                                <a:lnTo>
                                  <a:pt x="95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20"/>
                                </a:lnTo>
                                <a:lnTo>
                                  <a:pt x="30" y="40"/>
                                </a:lnTo>
                                <a:lnTo>
                                  <a:pt x="15" y="65"/>
                                </a:lnTo>
                                <a:lnTo>
                                  <a:pt x="10" y="100"/>
                                </a:lnTo>
                                <a:lnTo>
                                  <a:pt x="5" y="135"/>
                                </a:lnTo>
                                <a:lnTo>
                                  <a:pt x="0" y="2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Freeform 3866"/>
                        <wps:cNvSpPr>
                          <a:spLocks/>
                        </wps:cNvSpPr>
                        <wps:spPr bwMode="auto">
                          <a:xfrm>
                            <a:off x="6148" y="2280"/>
                            <a:ext cx="194" cy="301"/>
                          </a:xfrm>
                          <a:custGeom>
                            <a:avLst/>
                            <a:gdLst>
                              <a:gd name="T0" fmla="*/ 0 w 194"/>
                              <a:gd name="T1" fmla="*/ 151 h 301"/>
                              <a:gd name="T2" fmla="*/ 0 w 194"/>
                              <a:gd name="T3" fmla="*/ 151 h 301"/>
                              <a:gd name="T4" fmla="*/ 0 w 194"/>
                              <a:gd name="T5" fmla="*/ 181 h 301"/>
                              <a:gd name="T6" fmla="*/ 5 w 194"/>
                              <a:gd name="T7" fmla="*/ 211 h 301"/>
                              <a:gd name="T8" fmla="*/ 15 w 194"/>
                              <a:gd name="T9" fmla="*/ 236 h 301"/>
                              <a:gd name="T10" fmla="*/ 25 w 194"/>
                              <a:gd name="T11" fmla="*/ 256 h 301"/>
                              <a:gd name="T12" fmla="*/ 40 w 194"/>
                              <a:gd name="T13" fmla="*/ 276 h 301"/>
                              <a:gd name="T14" fmla="*/ 55 w 194"/>
                              <a:gd name="T15" fmla="*/ 286 h 301"/>
                              <a:gd name="T16" fmla="*/ 75 w 194"/>
                              <a:gd name="T17" fmla="*/ 296 h 301"/>
                              <a:gd name="T18" fmla="*/ 95 w 194"/>
                              <a:gd name="T19" fmla="*/ 301 h 301"/>
                              <a:gd name="T20" fmla="*/ 95 w 194"/>
                              <a:gd name="T21" fmla="*/ 301 h 301"/>
                              <a:gd name="T22" fmla="*/ 115 w 194"/>
                              <a:gd name="T23" fmla="*/ 296 h 301"/>
                              <a:gd name="T24" fmla="*/ 135 w 194"/>
                              <a:gd name="T25" fmla="*/ 291 h 301"/>
                              <a:gd name="T26" fmla="*/ 150 w 194"/>
                              <a:gd name="T27" fmla="*/ 276 h 301"/>
                              <a:gd name="T28" fmla="*/ 164 w 194"/>
                              <a:gd name="T29" fmla="*/ 256 h 301"/>
                              <a:gd name="T30" fmla="*/ 179 w 194"/>
                              <a:gd name="T31" fmla="*/ 236 h 301"/>
                              <a:gd name="T32" fmla="*/ 189 w 194"/>
                              <a:gd name="T33" fmla="*/ 211 h 301"/>
                              <a:gd name="T34" fmla="*/ 194 w 194"/>
                              <a:gd name="T35" fmla="*/ 181 h 301"/>
                              <a:gd name="T36" fmla="*/ 194 w 194"/>
                              <a:gd name="T37" fmla="*/ 151 h 301"/>
                              <a:gd name="T38" fmla="*/ 194 w 194"/>
                              <a:gd name="T39" fmla="*/ 151 h 301"/>
                              <a:gd name="T40" fmla="*/ 194 w 194"/>
                              <a:gd name="T41" fmla="*/ 121 h 301"/>
                              <a:gd name="T42" fmla="*/ 189 w 194"/>
                              <a:gd name="T43" fmla="*/ 91 h 301"/>
                              <a:gd name="T44" fmla="*/ 179 w 194"/>
                              <a:gd name="T45" fmla="*/ 65 h 301"/>
                              <a:gd name="T46" fmla="*/ 164 w 194"/>
                              <a:gd name="T47" fmla="*/ 45 h 301"/>
                              <a:gd name="T48" fmla="*/ 150 w 194"/>
                              <a:gd name="T49" fmla="*/ 25 h 301"/>
                              <a:gd name="T50" fmla="*/ 135 w 194"/>
                              <a:gd name="T51" fmla="*/ 15 h 301"/>
                              <a:gd name="T52" fmla="*/ 115 w 194"/>
                              <a:gd name="T53" fmla="*/ 5 h 301"/>
                              <a:gd name="T54" fmla="*/ 95 w 194"/>
                              <a:gd name="T55" fmla="*/ 0 h 301"/>
                              <a:gd name="T56" fmla="*/ 95 w 194"/>
                              <a:gd name="T57" fmla="*/ 0 h 301"/>
                              <a:gd name="T58" fmla="*/ 75 w 194"/>
                              <a:gd name="T59" fmla="*/ 5 h 301"/>
                              <a:gd name="T60" fmla="*/ 55 w 194"/>
                              <a:gd name="T61" fmla="*/ 10 h 301"/>
                              <a:gd name="T62" fmla="*/ 40 w 194"/>
                              <a:gd name="T63" fmla="*/ 25 h 301"/>
                              <a:gd name="T64" fmla="*/ 25 w 194"/>
                              <a:gd name="T65" fmla="*/ 45 h 301"/>
                              <a:gd name="T66" fmla="*/ 15 w 194"/>
                              <a:gd name="T67" fmla="*/ 65 h 301"/>
                              <a:gd name="T68" fmla="*/ 5 w 194"/>
                              <a:gd name="T69" fmla="*/ 91 h 301"/>
                              <a:gd name="T70" fmla="*/ 0 w 194"/>
                              <a:gd name="T71" fmla="*/ 121 h 301"/>
                              <a:gd name="T72" fmla="*/ 0 w 194"/>
                              <a:gd name="T73" fmla="*/ 151 h 301"/>
                              <a:gd name="T74" fmla="*/ 0 w 194"/>
                              <a:gd name="T75" fmla="*/ 151 h 3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4" h="301">
                                <a:moveTo>
                                  <a:pt x="0" y="151"/>
                                </a:moveTo>
                                <a:lnTo>
                                  <a:pt x="0" y="151"/>
                                </a:lnTo>
                                <a:lnTo>
                                  <a:pt x="0" y="181"/>
                                </a:lnTo>
                                <a:lnTo>
                                  <a:pt x="5" y="211"/>
                                </a:lnTo>
                                <a:lnTo>
                                  <a:pt x="15" y="236"/>
                                </a:lnTo>
                                <a:lnTo>
                                  <a:pt x="25" y="256"/>
                                </a:lnTo>
                                <a:lnTo>
                                  <a:pt x="40" y="276"/>
                                </a:lnTo>
                                <a:lnTo>
                                  <a:pt x="55" y="286"/>
                                </a:lnTo>
                                <a:lnTo>
                                  <a:pt x="75" y="296"/>
                                </a:lnTo>
                                <a:lnTo>
                                  <a:pt x="95" y="301"/>
                                </a:lnTo>
                                <a:lnTo>
                                  <a:pt x="115" y="296"/>
                                </a:lnTo>
                                <a:lnTo>
                                  <a:pt x="135" y="291"/>
                                </a:lnTo>
                                <a:lnTo>
                                  <a:pt x="150" y="276"/>
                                </a:lnTo>
                                <a:lnTo>
                                  <a:pt x="164" y="256"/>
                                </a:lnTo>
                                <a:lnTo>
                                  <a:pt x="179" y="236"/>
                                </a:lnTo>
                                <a:lnTo>
                                  <a:pt x="189" y="211"/>
                                </a:lnTo>
                                <a:lnTo>
                                  <a:pt x="194" y="181"/>
                                </a:lnTo>
                                <a:lnTo>
                                  <a:pt x="194" y="151"/>
                                </a:lnTo>
                                <a:lnTo>
                                  <a:pt x="194" y="121"/>
                                </a:lnTo>
                                <a:lnTo>
                                  <a:pt x="189" y="91"/>
                                </a:lnTo>
                                <a:lnTo>
                                  <a:pt x="179" y="65"/>
                                </a:lnTo>
                                <a:lnTo>
                                  <a:pt x="164" y="45"/>
                                </a:lnTo>
                                <a:lnTo>
                                  <a:pt x="150" y="25"/>
                                </a:lnTo>
                                <a:lnTo>
                                  <a:pt x="135" y="15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5" y="5"/>
                                </a:lnTo>
                                <a:lnTo>
                                  <a:pt x="55" y="10"/>
                                </a:lnTo>
                                <a:lnTo>
                                  <a:pt x="40" y="25"/>
                                </a:lnTo>
                                <a:lnTo>
                                  <a:pt x="25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1"/>
                                </a:lnTo>
                                <a:lnTo>
                                  <a:pt x="0" y="121"/>
                                </a:lnTo>
                                <a:lnTo>
                                  <a:pt x="0" y="15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Freeform 3867"/>
                        <wps:cNvSpPr>
                          <a:spLocks/>
                        </wps:cNvSpPr>
                        <wps:spPr bwMode="auto">
                          <a:xfrm>
                            <a:off x="6148" y="2325"/>
                            <a:ext cx="164" cy="211"/>
                          </a:xfrm>
                          <a:custGeom>
                            <a:avLst/>
                            <a:gdLst>
                              <a:gd name="T0" fmla="*/ 0 w 164"/>
                              <a:gd name="T1" fmla="*/ 106 h 211"/>
                              <a:gd name="T2" fmla="*/ 0 w 164"/>
                              <a:gd name="T3" fmla="*/ 106 h 211"/>
                              <a:gd name="T4" fmla="*/ 5 w 164"/>
                              <a:gd name="T5" fmla="*/ 126 h 211"/>
                              <a:gd name="T6" fmla="*/ 10 w 164"/>
                              <a:gd name="T7" fmla="*/ 146 h 211"/>
                              <a:gd name="T8" fmla="*/ 20 w 164"/>
                              <a:gd name="T9" fmla="*/ 166 h 211"/>
                              <a:gd name="T10" fmla="*/ 30 w 164"/>
                              <a:gd name="T11" fmla="*/ 181 h 211"/>
                              <a:gd name="T12" fmla="*/ 45 w 164"/>
                              <a:gd name="T13" fmla="*/ 191 h 211"/>
                              <a:gd name="T14" fmla="*/ 65 w 164"/>
                              <a:gd name="T15" fmla="*/ 201 h 211"/>
                              <a:gd name="T16" fmla="*/ 80 w 164"/>
                              <a:gd name="T17" fmla="*/ 206 h 211"/>
                              <a:gd name="T18" fmla="*/ 95 w 164"/>
                              <a:gd name="T19" fmla="*/ 211 h 211"/>
                              <a:gd name="T20" fmla="*/ 95 w 164"/>
                              <a:gd name="T21" fmla="*/ 211 h 211"/>
                              <a:gd name="T22" fmla="*/ 110 w 164"/>
                              <a:gd name="T23" fmla="*/ 211 h 211"/>
                              <a:gd name="T24" fmla="*/ 120 w 164"/>
                              <a:gd name="T25" fmla="*/ 201 h 211"/>
                              <a:gd name="T26" fmla="*/ 135 w 164"/>
                              <a:gd name="T27" fmla="*/ 196 h 211"/>
                              <a:gd name="T28" fmla="*/ 145 w 164"/>
                              <a:gd name="T29" fmla="*/ 181 h 211"/>
                              <a:gd name="T30" fmla="*/ 160 w 164"/>
                              <a:gd name="T31" fmla="*/ 146 h 211"/>
                              <a:gd name="T32" fmla="*/ 164 w 164"/>
                              <a:gd name="T33" fmla="*/ 106 h 211"/>
                              <a:gd name="T34" fmla="*/ 164 w 164"/>
                              <a:gd name="T35" fmla="*/ 106 h 211"/>
                              <a:gd name="T36" fmla="*/ 160 w 164"/>
                              <a:gd name="T37" fmla="*/ 66 h 211"/>
                              <a:gd name="T38" fmla="*/ 145 w 164"/>
                              <a:gd name="T39" fmla="*/ 30 h 211"/>
                              <a:gd name="T40" fmla="*/ 135 w 164"/>
                              <a:gd name="T41" fmla="*/ 20 h 211"/>
                              <a:gd name="T42" fmla="*/ 120 w 164"/>
                              <a:gd name="T43" fmla="*/ 10 h 211"/>
                              <a:gd name="T44" fmla="*/ 110 w 164"/>
                              <a:gd name="T45" fmla="*/ 5 h 211"/>
                              <a:gd name="T46" fmla="*/ 95 w 164"/>
                              <a:gd name="T47" fmla="*/ 0 h 211"/>
                              <a:gd name="T48" fmla="*/ 95 w 164"/>
                              <a:gd name="T49" fmla="*/ 0 h 211"/>
                              <a:gd name="T50" fmla="*/ 80 w 164"/>
                              <a:gd name="T51" fmla="*/ 0 h 211"/>
                              <a:gd name="T52" fmla="*/ 65 w 164"/>
                              <a:gd name="T53" fmla="*/ 10 h 211"/>
                              <a:gd name="T54" fmla="*/ 45 w 164"/>
                              <a:gd name="T55" fmla="*/ 20 h 211"/>
                              <a:gd name="T56" fmla="*/ 30 w 164"/>
                              <a:gd name="T57" fmla="*/ 30 h 211"/>
                              <a:gd name="T58" fmla="*/ 20 w 164"/>
                              <a:gd name="T59" fmla="*/ 46 h 211"/>
                              <a:gd name="T60" fmla="*/ 10 w 164"/>
                              <a:gd name="T61" fmla="*/ 66 h 211"/>
                              <a:gd name="T62" fmla="*/ 5 w 164"/>
                              <a:gd name="T63" fmla="*/ 86 h 211"/>
                              <a:gd name="T64" fmla="*/ 0 w 164"/>
                              <a:gd name="T65" fmla="*/ 106 h 211"/>
                              <a:gd name="T66" fmla="*/ 0 w 164"/>
                              <a:gd name="T67" fmla="*/ 106 h 2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4" h="211">
                                <a:moveTo>
                                  <a:pt x="0" y="106"/>
                                </a:moveTo>
                                <a:lnTo>
                                  <a:pt x="0" y="106"/>
                                </a:lnTo>
                                <a:lnTo>
                                  <a:pt x="5" y="126"/>
                                </a:lnTo>
                                <a:lnTo>
                                  <a:pt x="10" y="146"/>
                                </a:lnTo>
                                <a:lnTo>
                                  <a:pt x="20" y="166"/>
                                </a:lnTo>
                                <a:lnTo>
                                  <a:pt x="30" y="181"/>
                                </a:lnTo>
                                <a:lnTo>
                                  <a:pt x="45" y="191"/>
                                </a:lnTo>
                                <a:lnTo>
                                  <a:pt x="65" y="201"/>
                                </a:lnTo>
                                <a:lnTo>
                                  <a:pt x="80" y="206"/>
                                </a:lnTo>
                                <a:lnTo>
                                  <a:pt x="95" y="211"/>
                                </a:lnTo>
                                <a:lnTo>
                                  <a:pt x="110" y="211"/>
                                </a:lnTo>
                                <a:lnTo>
                                  <a:pt x="120" y="201"/>
                                </a:lnTo>
                                <a:lnTo>
                                  <a:pt x="135" y="196"/>
                                </a:lnTo>
                                <a:lnTo>
                                  <a:pt x="145" y="181"/>
                                </a:lnTo>
                                <a:lnTo>
                                  <a:pt x="160" y="146"/>
                                </a:lnTo>
                                <a:lnTo>
                                  <a:pt x="164" y="106"/>
                                </a:lnTo>
                                <a:lnTo>
                                  <a:pt x="160" y="66"/>
                                </a:lnTo>
                                <a:lnTo>
                                  <a:pt x="145" y="30"/>
                                </a:lnTo>
                                <a:lnTo>
                                  <a:pt x="135" y="20"/>
                                </a:lnTo>
                                <a:lnTo>
                                  <a:pt x="120" y="10"/>
                                </a:lnTo>
                                <a:lnTo>
                                  <a:pt x="110" y="5"/>
                                </a:lnTo>
                                <a:lnTo>
                                  <a:pt x="95" y="0"/>
                                </a:lnTo>
                                <a:lnTo>
                                  <a:pt x="80" y="0"/>
                                </a:lnTo>
                                <a:lnTo>
                                  <a:pt x="65" y="10"/>
                                </a:lnTo>
                                <a:lnTo>
                                  <a:pt x="45" y="20"/>
                                </a:lnTo>
                                <a:lnTo>
                                  <a:pt x="30" y="30"/>
                                </a:lnTo>
                                <a:lnTo>
                                  <a:pt x="20" y="46"/>
                                </a:lnTo>
                                <a:lnTo>
                                  <a:pt x="10" y="66"/>
                                </a:lnTo>
                                <a:lnTo>
                                  <a:pt x="5" y="86"/>
                                </a:lnTo>
                                <a:lnTo>
                                  <a:pt x="0" y="10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Freeform 3868"/>
                        <wps:cNvSpPr>
                          <a:spLocks/>
                        </wps:cNvSpPr>
                        <wps:spPr bwMode="auto">
                          <a:xfrm>
                            <a:off x="6148" y="2355"/>
                            <a:ext cx="145" cy="151"/>
                          </a:xfrm>
                          <a:custGeom>
                            <a:avLst/>
                            <a:gdLst>
                              <a:gd name="T0" fmla="*/ 0 w 145"/>
                              <a:gd name="T1" fmla="*/ 76 h 151"/>
                              <a:gd name="T2" fmla="*/ 0 w 145"/>
                              <a:gd name="T3" fmla="*/ 76 h 151"/>
                              <a:gd name="T4" fmla="*/ 5 w 145"/>
                              <a:gd name="T5" fmla="*/ 91 h 151"/>
                              <a:gd name="T6" fmla="*/ 10 w 145"/>
                              <a:gd name="T7" fmla="*/ 106 h 151"/>
                              <a:gd name="T8" fmla="*/ 25 w 145"/>
                              <a:gd name="T9" fmla="*/ 116 h 151"/>
                              <a:gd name="T10" fmla="*/ 35 w 145"/>
                              <a:gd name="T11" fmla="*/ 126 h 151"/>
                              <a:gd name="T12" fmla="*/ 70 w 145"/>
                              <a:gd name="T13" fmla="*/ 141 h 151"/>
                              <a:gd name="T14" fmla="*/ 95 w 145"/>
                              <a:gd name="T15" fmla="*/ 151 h 151"/>
                              <a:gd name="T16" fmla="*/ 95 w 145"/>
                              <a:gd name="T17" fmla="*/ 151 h 151"/>
                              <a:gd name="T18" fmla="*/ 105 w 145"/>
                              <a:gd name="T19" fmla="*/ 146 h 151"/>
                              <a:gd name="T20" fmla="*/ 115 w 145"/>
                              <a:gd name="T21" fmla="*/ 146 h 151"/>
                              <a:gd name="T22" fmla="*/ 130 w 145"/>
                              <a:gd name="T23" fmla="*/ 126 h 151"/>
                              <a:gd name="T24" fmla="*/ 140 w 145"/>
                              <a:gd name="T25" fmla="*/ 106 h 151"/>
                              <a:gd name="T26" fmla="*/ 145 w 145"/>
                              <a:gd name="T27" fmla="*/ 76 h 151"/>
                              <a:gd name="T28" fmla="*/ 145 w 145"/>
                              <a:gd name="T29" fmla="*/ 76 h 151"/>
                              <a:gd name="T30" fmla="*/ 140 w 145"/>
                              <a:gd name="T31" fmla="*/ 46 h 151"/>
                              <a:gd name="T32" fmla="*/ 130 w 145"/>
                              <a:gd name="T33" fmla="*/ 26 h 151"/>
                              <a:gd name="T34" fmla="*/ 115 w 145"/>
                              <a:gd name="T35" fmla="*/ 10 h 151"/>
                              <a:gd name="T36" fmla="*/ 95 w 145"/>
                              <a:gd name="T37" fmla="*/ 0 h 151"/>
                              <a:gd name="T38" fmla="*/ 95 w 145"/>
                              <a:gd name="T39" fmla="*/ 0 h 151"/>
                              <a:gd name="T40" fmla="*/ 70 w 145"/>
                              <a:gd name="T41" fmla="*/ 5 h 151"/>
                              <a:gd name="T42" fmla="*/ 40 w 145"/>
                              <a:gd name="T43" fmla="*/ 21 h 151"/>
                              <a:gd name="T44" fmla="*/ 25 w 145"/>
                              <a:gd name="T45" fmla="*/ 31 h 151"/>
                              <a:gd name="T46" fmla="*/ 10 w 145"/>
                              <a:gd name="T47" fmla="*/ 46 h 151"/>
                              <a:gd name="T48" fmla="*/ 5 w 145"/>
                              <a:gd name="T49" fmla="*/ 61 h 151"/>
                              <a:gd name="T50" fmla="*/ 0 w 145"/>
                              <a:gd name="T51" fmla="*/ 76 h 151"/>
                              <a:gd name="T52" fmla="*/ 0 w 145"/>
                              <a:gd name="T53" fmla="*/ 76 h 1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51">
                                <a:moveTo>
                                  <a:pt x="0" y="76"/>
                                </a:moveTo>
                                <a:lnTo>
                                  <a:pt x="0" y="76"/>
                                </a:lnTo>
                                <a:lnTo>
                                  <a:pt x="5" y="91"/>
                                </a:lnTo>
                                <a:lnTo>
                                  <a:pt x="10" y="106"/>
                                </a:lnTo>
                                <a:lnTo>
                                  <a:pt x="25" y="116"/>
                                </a:lnTo>
                                <a:lnTo>
                                  <a:pt x="35" y="126"/>
                                </a:lnTo>
                                <a:lnTo>
                                  <a:pt x="70" y="141"/>
                                </a:lnTo>
                                <a:lnTo>
                                  <a:pt x="95" y="151"/>
                                </a:lnTo>
                                <a:lnTo>
                                  <a:pt x="105" y="146"/>
                                </a:lnTo>
                                <a:lnTo>
                                  <a:pt x="115" y="146"/>
                                </a:lnTo>
                                <a:lnTo>
                                  <a:pt x="130" y="126"/>
                                </a:lnTo>
                                <a:lnTo>
                                  <a:pt x="140" y="106"/>
                                </a:lnTo>
                                <a:lnTo>
                                  <a:pt x="145" y="76"/>
                                </a:lnTo>
                                <a:lnTo>
                                  <a:pt x="140" y="46"/>
                                </a:lnTo>
                                <a:lnTo>
                                  <a:pt x="130" y="26"/>
                                </a:lnTo>
                                <a:lnTo>
                                  <a:pt x="115" y="10"/>
                                </a:lnTo>
                                <a:lnTo>
                                  <a:pt x="95" y="0"/>
                                </a:lnTo>
                                <a:lnTo>
                                  <a:pt x="70" y="5"/>
                                </a:lnTo>
                                <a:lnTo>
                                  <a:pt x="40" y="21"/>
                                </a:lnTo>
                                <a:lnTo>
                                  <a:pt x="25" y="31"/>
                                </a:lnTo>
                                <a:lnTo>
                                  <a:pt x="10" y="46"/>
                                </a:lnTo>
                                <a:lnTo>
                                  <a:pt x="5" y="61"/>
                                </a:lnTo>
                                <a:lnTo>
                                  <a:pt x="0" y="7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Freeform 3869"/>
                        <wps:cNvSpPr>
                          <a:spLocks/>
                        </wps:cNvSpPr>
                        <wps:spPr bwMode="auto">
                          <a:xfrm>
                            <a:off x="6128" y="2170"/>
                            <a:ext cx="20" cy="516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516"/>
                              <a:gd name="T2" fmla="*/ 20 w 20"/>
                              <a:gd name="T3" fmla="*/ 0 h 516"/>
                              <a:gd name="T4" fmla="*/ 10 w 20"/>
                              <a:gd name="T5" fmla="*/ 25 h 516"/>
                              <a:gd name="T6" fmla="*/ 0 w 20"/>
                              <a:gd name="T7" fmla="*/ 70 h 516"/>
                              <a:gd name="T8" fmla="*/ 0 w 20"/>
                              <a:gd name="T9" fmla="*/ 105 h 516"/>
                              <a:gd name="T10" fmla="*/ 0 w 20"/>
                              <a:gd name="T11" fmla="*/ 145 h 516"/>
                              <a:gd name="T12" fmla="*/ 10 w 20"/>
                              <a:gd name="T13" fmla="*/ 201 h 516"/>
                              <a:gd name="T14" fmla="*/ 20 w 20"/>
                              <a:gd name="T15" fmla="*/ 261 h 516"/>
                              <a:gd name="T16" fmla="*/ 20 w 20"/>
                              <a:gd name="T17" fmla="*/ 261 h 516"/>
                              <a:gd name="T18" fmla="*/ 20 w 20"/>
                              <a:gd name="T19" fmla="*/ 261 h 516"/>
                              <a:gd name="T20" fmla="*/ 10 w 20"/>
                              <a:gd name="T21" fmla="*/ 321 h 516"/>
                              <a:gd name="T22" fmla="*/ 5 w 20"/>
                              <a:gd name="T23" fmla="*/ 371 h 516"/>
                              <a:gd name="T24" fmla="*/ 0 w 20"/>
                              <a:gd name="T25" fmla="*/ 411 h 516"/>
                              <a:gd name="T26" fmla="*/ 0 w 20"/>
                              <a:gd name="T27" fmla="*/ 446 h 516"/>
                              <a:gd name="T28" fmla="*/ 10 w 20"/>
                              <a:gd name="T29" fmla="*/ 491 h 516"/>
                              <a:gd name="T30" fmla="*/ 20 w 20"/>
                              <a:gd name="T31" fmla="*/ 516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6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25"/>
                                </a:lnTo>
                                <a:lnTo>
                                  <a:pt x="0" y="70"/>
                                </a:lnTo>
                                <a:lnTo>
                                  <a:pt x="0" y="105"/>
                                </a:lnTo>
                                <a:lnTo>
                                  <a:pt x="0" y="145"/>
                                </a:lnTo>
                                <a:lnTo>
                                  <a:pt x="10" y="201"/>
                                </a:lnTo>
                                <a:lnTo>
                                  <a:pt x="20" y="261"/>
                                </a:lnTo>
                                <a:lnTo>
                                  <a:pt x="10" y="321"/>
                                </a:lnTo>
                                <a:lnTo>
                                  <a:pt x="5" y="371"/>
                                </a:lnTo>
                                <a:lnTo>
                                  <a:pt x="0" y="411"/>
                                </a:lnTo>
                                <a:lnTo>
                                  <a:pt x="0" y="446"/>
                                </a:lnTo>
                                <a:lnTo>
                                  <a:pt x="10" y="491"/>
                                </a:lnTo>
                                <a:lnTo>
                                  <a:pt x="20" y="516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Freeform 3870"/>
                        <wps:cNvSpPr>
                          <a:spLocks/>
                        </wps:cNvSpPr>
                        <wps:spPr bwMode="auto">
                          <a:xfrm>
                            <a:off x="6103" y="2170"/>
                            <a:ext cx="45" cy="516"/>
                          </a:xfrm>
                          <a:custGeom>
                            <a:avLst/>
                            <a:gdLst>
                              <a:gd name="T0" fmla="*/ 45 w 45"/>
                              <a:gd name="T1" fmla="*/ 0 h 516"/>
                              <a:gd name="T2" fmla="*/ 45 w 45"/>
                              <a:gd name="T3" fmla="*/ 0 h 516"/>
                              <a:gd name="T4" fmla="*/ 30 w 45"/>
                              <a:gd name="T5" fmla="*/ 45 h 516"/>
                              <a:gd name="T6" fmla="*/ 20 w 45"/>
                              <a:gd name="T7" fmla="*/ 90 h 516"/>
                              <a:gd name="T8" fmla="*/ 10 w 45"/>
                              <a:gd name="T9" fmla="*/ 155 h 516"/>
                              <a:gd name="T10" fmla="*/ 0 w 45"/>
                              <a:gd name="T11" fmla="*/ 231 h 516"/>
                              <a:gd name="T12" fmla="*/ 5 w 45"/>
                              <a:gd name="T13" fmla="*/ 321 h 516"/>
                              <a:gd name="T14" fmla="*/ 10 w 45"/>
                              <a:gd name="T15" fmla="*/ 366 h 516"/>
                              <a:gd name="T16" fmla="*/ 15 w 45"/>
                              <a:gd name="T17" fmla="*/ 416 h 516"/>
                              <a:gd name="T18" fmla="*/ 30 w 45"/>
                              <a:gd name="T19" fmla="*/ 461 h 516"/>
                              <a:gd name="T20" fmla="*/ 45 w 45"/>
                              <a:gd name="T21" fmla="*/ 516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6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30" y="45"/>
                                </a:lnTo>
                                <a:lnTo>
                                  <a:pt x="20" y="90"/>
                                </a:lnTo>
                                <a:lnTo>
                                  <a:pt x="10" y="155"/>
                                </a:lnTo>
                                <a:lnTo>
                                  <a:pt x="0" y="231"/>
                                </a:lnTo>
                                <a:lnTo>
                                  <a:pt x="5" y="321"/>
                                </a:lnTo>
                                <a:lnTo>
                                  <a:pt x="10" y="366"/>
                                </a:lnTo>
                                <a:lnTo>
                                  <a:pt x="15" y="416"/>
                                </a:lnTo>
                                <a:lnTo>
                                  <a:pt x="30" y="461"/>
                                </a:lnTo>
                                <a:lnTo>
                                  <a:pt x="45" y="516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Line 3871"/>
                        <wps:cNvCnPr/>
                        <wps:spPr bwMode="auto">
                          <a:xfrm>
                            <a:off x="6053" y="2170"/>
                            <a:ext cx="1" cy="521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Line 3872"/>
                        <wps:cNvCnPr/>
                        <wps:spPr bwMode="auto">
                          <a:xfrm>
                            <a:off x="6023" y="2170"/>
                            <a:ext cx="1" cy="521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Freeform 3873"/>
                        <wps:cNvSpPr>
                          <a:spLocks/>
                        </wps:cNvSpPr>
                        <wps:spPr bwMode="auto">
                          <a:xfrm>
                            <a:off x="6148" y="3161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40 h 50"/>
                              <a:gd name="T2" fmla="*/ 0 w 249"/>
                              <a:gd name="T3" fmla="*/ 40 h 50"/>
                              <a:gd name="T4" fmla="*/ 10 w 249"/>
                              <a:gd name="T5" fmla="*/ 30 h 50"/>
                              <a:gd name="T6" fmla="*/ 25 w 249"/>
                              <a:gd name="T7" fmla="*/ 20 h 50"/>
                              <a:gd name="T8" fmla="*/ 50 w 249"/>
                              <a:gd name="T9" fmla="*/ 5 h 50"/>
                              <a:gd name="T10" fmla="*/ 80 w 249"/>
                              <a:gd name="T11" fmla="*/ 5 h 50"/>
                              <a:gd name="T12" fmla="*/ 110 w 249"/>
                              <a:gd name="T13" fmla="*/ 10 h 50"/>
                              <a:gd name="T14" fmla="*/ 135 w 249"/>
                              <a:gd name="T15" fmla="*/ 15 h 50"/>
                              <a:gd name="T16" fmla="*/ 155 w 249"/>
                              <a:gd name="T17" fmla="*/ 30 h 50"/>
                              <a:gd name="T18" fmla="*/ 184 w 249"/>
                              <a:gd name="T19" fmla="*/ 50 h 50"/>
                              <a:gd name="T20" fmla="*/ 184 w 249"/>
                              <a:gd name="T21" fmla="*/ 50 h 50"/>
                              <a:gd name="T22" fmla="*/ 189 w 249"/>
                              <a:gd name="T23" fmla="*/ 50 h 50"/>
                              <a:gd name="T24" fmla="*/ 199 w 249"/>
                              <a:gd name="T25" fmla="*/ 50 h 50"/>
                              <a:gd name="T26" fmla="*/ 214 w 249"/>
                              <a:gd name="T27" fmla="*/ 30 h 50"/>
                              <a:gd name="T28" fmla="*/ 234 w 249"/>
                              <a:gd name="T29" fmla="*/ 0 h 50"/>
                              <a:gd name="T30" fmla="*/ 249 w 249"/>
                              <a:gd name="T31" fmla="*/ 4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40"/>
                                </a:moveTo>
                                <a:lnTo>
                                  <a:pt x="0" y="40"/>
                                </a:lnTo>
                                <a:lnTo>
                                  <a:pt x="10" y="30"/>
                                </a:lnTo>
                                <a:lnTo>
                                  <a:pt x="25" y="20"/>
                                </a:lnTo>
                                <a:lnTo>
                                  <a:pt x="50" y="5"/>
                                </a:lnTo>
                                <a:lnTo>
                                  <a:pt x="80" y="5"/>
                                </a:lnTo>
                                <a:lnTo>
                                  <a:pt x="110" y="10"/>
                                </a:lnTo>
                                <a:lnTo>
                                  <a:pt x="135" y="15"/>
                                </a:lnTo>
                                <a:lnTo>
                                  <a:pt x="155" y="30"/>
                                </a:lnTo>
                                <a:lnTo>
                                  <a:pt x="184" y="50"/>
                                </a:lnTo>
                                <a:lnTo>
                                  <a:pt x="189" y="50"/>
                                </a:lnTo>
                                <a:lnTo>
                                  <a:pt x="199" y="50"/>
                                </a:lnTo>
                                <a:lnTo>
                                  <a:pt x="214" y="30"/>
                                </a:lnTo>
                                <a:lnTo>
                                  <a:pt x="234" y="0"/>
                                </a:lnTo>
                                <a:lnTo>
                                  <a:pt x="249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Freeform 3874"/>
                        <wps:cNvSpPr>
                          <a:spLocks/>
                        </wps:cNvSpPr>
                        <wps:spPr bwMode="auto">
                          <a:xfrm>
                            <a:off x="6148" y="2691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0 h 50"/>
                              <a:gd name="T2" fmla="*/ 0 w 249"/>
                              <a:gd name="T3" fmla="*/ 0 h 50"/>
                              <a:gd name="T4" fmla="*/ 25 w 249"/>
                              <a:gd name="T5" fmla="*/ 25 h 50"/>
                              <a:gd name="T6" fmla="*/ 50 w 249"/>
                              <a:gd name="T7" fmla="*/ 35 h 50"/>
                              <a:gd name="T8" fmla="*/ 80 w 249"/>
                              <a:gd name="T9" fmla="*/ 40 h 50"/>
                              <a:gd name="T10" fmla="*/ 110 w 249"/>
                              <a:gd name="T11" fmla="*/ 40 h 50"/>
                              <a:gd name="T12" fmla="*/ 135 w 249"/>
                              <a:gd name="T13" fmla="*/ 30 h 50"/>
                              <a:gd name="T14" fmla="*/ 155 w 249"/>
                              <a:gd name="T15" fmla="*/ 20 h 50"/>
                              <a:gd name="T16" fmla="*/ 184 w 249"/>
                              <a:gd name="T17" fmla="*/ 0 h 50"/>
                              <a:gd name="T18" fmla="*/ 184 w 249"/>
                              <a:gd name="T19" fmla="*/ 0 h 50"/>
                              <a:gd name="T20" fmla="*/ 189 w 249"/>
                              <a:gd name="T21" fmla="*/ 0 h 50"/>
                              <a:gd name="T22" fmla="*/ 194 w 249"/>
                              <a:gd name="T23" fmla="*/ 0 h 50"/>
                              <a:gd name="T24" fmla="*/ 214 w 249"/>
                              <a:gd name="T25" fmla="*/ 20 h 50"/>
                              <a:gd name="T26" fmla="*/ 234 w 249"/>
                              <a:gd name="T27" fmla="*/ 50 h 50"/>
                              <a:gd name="T28" fmla="*/ 249 w 249"/>
                              <a:gd name="T2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25"/>
                                </a:lnTo>
                                <a:lnTo>
                                  <a:pt x="50" y="35"/>
                                </a:lnTo>
                                <a:lnTo>
                                  <a:pt x="80" y="40"/>
                                </a:lnTo>
                                <a:lnTo>
                                  <a:pt x="110" y="40"/>
                                </a:lnTo>
                                <a:lnTo>
                                  <a:pt x="135" y="30"/>
                                </a:lnTo>
                                <a:lnTo>
                                  <a:pt x="155" y="20"/>
                                </a:lnTo>
                                <a:lnTo>
                                  <a:pt x="184" y="0"/>
                                </a:lnTo>
                                <a:lnTo>
                                  <a:pt x="189" y="0"/>
                                </a:lnTo>
                                <a:lnTo>
                                  <a:pt x="194" y="0"/>
                                </a:lnTo>
                                <a:lnTo>
                                  <a:pt x="214" y="20"/>
                                </a:lnTo>
                                <a:lnTo>
                                  <a:pt x="234" y="50"/>
                                </a:ln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Freeform 3875"/>
                        <wps:cNvSpPr>
                          <a:spLocks/>
                        </wps:cNvSpPr>
                        <wps:spPr bwMode="auto">
                          <a:xfrm>
                            <a:off x="6148" y="2731"/>
                            <a:ext cx="244" cy="435"/>
                          </a:xfrm>
                          <a:custGeom>
                            <a:avLst/>
                            <a:gdLst>
                              <a:gd name="T0" fmla="*/ 0 w 244"/>
                              <a:gd name="T1" fmla="*/ 220 h 435"/>
                              <a:gd name="T2" fmla="*/ 0 w 244"/>
                              <a:gd name="T3" fmla="*/ 220 h 435"/>
                              <a:gd name="T4" fmla="*/ 5 w 244"/>
                              <a:gd name="T5" fmla="*/ 305 h 435"/>
                              <a:gd name="T6" fmla="*/ 10 w 244"/>
                              <a:gd name="T7" fmla="*/ 340 h 435"/>
                              <a:gd name="T8" fmla="*/ 15 w 244"/>
                              <a:gd name="T9" fmla="*/ 370 h 435"/>
                              <a:gd name="T10" fmla="*/ 30 w 244"/>
                              <a:gd name="T11" fmla="*/ 395 h 435"/>
                              <a:gd name="T12" fmla="*/ 45 w 244"/>
                              <a:gd name="T13" fmla="*/ 420 h 435"/>
                              <a:gd name="T14" fmla="*/ 65 w 244"/>
                              <a:gd name="T15" fmla="*/ 430 h 435"/>
                              <a:gd name="T16" fmla="*/ 95 w 244"/>
                              <a:gd name="T17" fmla="*/ 435 h 435"/>
                              <a:gd name="T18" fmla="*/ 95 w 244"/>
                              <a:gd name="T19" fmla="*/ 435 h 435"/>
                              <a:gd name="T20" fmla="*/ 125 w 244"/>
                              <a:gd name="T21" fmla="*/ 435 h 435"/>
                              <a:gd name="T22" fmla="*/ 150 w 244"/>
                              <a:gd name="T23" fmla="*/ 420 h 435"/>
                              <a:gd name="T24" fmla="*/ 174 w 244"/>
                              <a:gd name="T25" fmla="*/ 400 h 435"/>
                              <a:gd name="T26" fmla="*/ 199 w 244"/>
                              <a:gd name="T27" fmla="*/ 375 h 435"/>
                              <a:gd name="T28" fmla="*/ 219 w 244"/>
                              <a:gd name="T29" fmla="*/ 340 h 435"/>
                              <a:gd name="T30" fmla="*/ 229 w 244"/>
                              <a:gd name="T31" fmla="*/ 305 h 435"/>
                              <a:gd name="T32" fmla="*/ 239 w 244"/>
                              <a:gd name="T33" fmla="*/ 265 h 435"/>
                              <a:gd name="T34" fmla="*/ 244 w 244"/>
                              <a:gd name="T35" fmla="*/ 220 h 435"/>
                              <a:gd name="T36" fmla="*/ 244 w 244"/>
                              <a:gd name="T37" fmla="*/ 220 h 435"/>
                              <a:gd name="T38" fmla="*/ 239 w 244"/>
                              <a:gd name="T39" fmla="*/ 175 h 435"/>
                              <a:gd name="T40" fmla="*/ 229 w 244"/>
                              <a:gd name="T41" fmla="*/ 135 h 435"/>
                              <a:gd name="T42" fmla="*/ 219 w 244"/>
                              <a:gd name="T43" fmla="*/ 95 h 435"/>
                              <a:gd name="T44" fmla="*/ 199 w 244"/>
                              <a:gd name="T45" fmla="*/ 65 h 435"/>
                              <a:gd name="T46" fmla="*/ 174 w 244"/>
                              <a:gd name="T47" fmla="*/ 40 h 435"/>
                              <a:gd name="T48" fmla="*/ 150 w 244"/>
                              <a:gd name="T49" fmla="*/ 20 h 435"/>
                              <a:gd name="T50" fmla="*/ 125 w 244"/>
                              <a:gd name="T51" fmla="*/ 5 h 435"/>
                              <a:gd name="T52" fmla="*/ 95 w 244"/>
                              <a:gd name="T53" fmla="*/ 0 h 435"/>
                              <a:gd name="T54" fmla="*/ 95 w 244"/>
                              <a:gd name="T55" fmla="*/ 0 h 435"/>
                              <a:gd name="T56" fmla="*/ 65 w 244"/>
                              <a:gd name="T57" fmla="*/ 5 h 435"/>
                              <a:gd name="T58" fmla="*/ 45 w 244"/>
                              <a:gd name="T59" fmla="*/ 15 h 435"/>
                              <a:gd name="T60" fmla="*/ 30 w 244"/>
                              <a:gd name="T61" fmla="*/ 35 h 435"/>
                              <a:gd name="T62" fmla="*/ 15 w 244"/>
                              <a:gd name="T63" fmla="*/ 65 h 435"/>
                              <a:gd name="T64" fmla="*/ 10 w 244"/>
                              <a:gd name="T65" fmla="*/ 95 h 435"/>
                              <a:gd name="T66" fmla="*/ 5 w 244"/>
                              <a:gd name="T67" fmla="*/ 135 h 435"/>
                              <a:gd name="T68" fmla="*/ 0 w 244"/>
                              <a:gd name="T69" fmla="*/ 220 h 435"/>
                              <a:gd name="T70" fmla="*/ 0 w 244"/>
                              <a:gd name="T71" fmla="*/ 220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0" y="220"/>
                                </a:moveTo>
                                <a:lnTo>
                                  <a:pt x="0" y="220"/>
                                </a:lnTo>
                                <a:lnTo>
                                  <a:pt x="5" y="305"/>
                                </a:lnTo>
                                <a:lnTo>
                                  <a:pt x="10" y="340"/>
                                </a:lnTo>
                                <a:lnTo>
                                  <a:pt x="15" y="370"/>
                                </a:lnTo>
                                <a:lnTo>
                                  <a:pt x="30" y="395"/>
                                </a:lnTo>
                                <a:lnTo>
                                  <a:pt x="45" y="420"/>
                                </a:lnTo>
                                <a:lnTo>
                                  <a:pt x="65" y="430"/>
                                </a:lnTo>
                                <a:lnTo>
                                  <a:pt x="95" y="435"/>
                                </a:lnTo>
                                <a:lnTo>
                                  <a:pt x="125" y="435"/>
                                </a:lnTo>
                                <a:lnTo>
                                  <a:pt x="150" y="420"/>
                                </a:lnTo>
                                <a:lnTo>
                                  <a:pt x="174" y="400"/>
                                </a:lnTo>
                                <a:lnTo>
                                  <a:pt x="199" y="375"/>
                                </a:lnTo>
                                <a:lnTo>
                                  <a:pt x="219" y="340"/>
                                </a:lnTo>
                                <a:lnTo>
                                  <a:pt x="229" y="305"/>
                                </a:lnTo>
                                <a:lnTo>
                                  <a:pt x="239" y="265"/>
                                </a:lnTo>
                                <a:lnTo>
                                  <a:pt x="244" y="220"/>
                                </a:lnTo>
                                <a:lnTo>
                                  <a:pt x="239" y="175"/>
                                </a:lnTo>
                                <a:lnTo>
                                  <a:pt x="229" y="135"/>
                                </a:lnTo>
                                <a:lnTo>
                                  <a:pt x="219" y="95"/>
                                </a:lnTo>
                                <a:lnTo>
                                  <a:pt x="199" y="65"/>
                                </a:lnTo>
                                <a:lnTo>
                                  <a:pt x="174" y="40"/>
                                </a:lnTo>
                                <a:lnTo>
                                  <a:pt x="150" y="20"/>
                                </a:lnTo>
                                <a:lnTo>
                                  <a:pt x="125" y="5"/>
                                </a:lnTo>
                                <a:lnTo>
                                  <a:pt x="95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35"/>
                                </a:lnTo>
                                <a:lnTo>
                                  <a:pt x="15" y="65"/>
                                </a:lnTo>
                                <a:lnTo>
                                  <a:pt x="10" y="95"/>
                                </a:lnTo>
                                <a:lnTo>
                                  <a:pt x="5" y="135"/>
                                </a:lnTo>
                                <a:lnTo>
                                  <a:pt x="0" y="2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Freeform 3876"/>
                        <wps:cNvSpPr>
                          <a:spLocks/>
                        </wps:cNvSpPr>
                        <wps:spPr bwMode="auto">
                          <a:xfrm>
                            <a:off x="6148" y="2801"/>
                            <a:ext cx="194" cy="300"/>
                          </a:xfrm>
                          <a:custGeom>
                            <a:avLst/>
                            <a:gdLst>
                              <a:gd name="T0" fmla="*/ 0 w 194"/>
                              <a:gd name="T1" fmla="*/ 150 h 300"/>
                              <a:gd name="T2" fmla="*/ 0 w 194"/>
                              <a:gd name="T3" fmla="*/ 150 h 300"/>
                              <a:gd name="T4" fmla="*/ 0 w 194"/>
                              <a:gd name="T5" fmla="*/ 180 h 300"/>
                              <a:gd name="T6" fmla="*/ 5 w 194"/>
                              <a:gd name="T7" fmla="*/ 205 h 300"/>
                              <a:gd name="T8" fmla="*/ 15 w 194"/>
                              <a:gd name="T9" fmla="*/ 230 h 300"/>
                              <a:gd name="T10" fmla="*/ 25 w 194"/>
                              <a:gd name="T11" fmla="*/ 255 h 300"/>
                              <a:gd name="T12" fmla="*/ 40 w 194"/>
                              <a:gd name="T13" fmla="*/ 270 h 300"/>
                              <a:gd name="T14" fmla="*/ 55 w 194"/>
                              <a:gd name="T15" fmla="*/ 285 h 300"/>
                              <a:gd name="T16" fmla="*/ 75 w 194"/>
                              <a:gd name="T17" fmla="*/ 295 h 300"/>
                              <a:gd name="T18" fmla="*/ 95 w 194"/>
                              <a:gd name="T19" fmla="*/ 300 h 300"/>
                              <a:gd name="T20" fmla="*/ 95 w 194"/>
                              <a:gd name="T21" fmla="*/ 300 h 300"/>
                              <a:gd name="T22" fmla="*/ 115 w 194"/>
                              <a:gd name="T23" fmla="*/ 295 h 300"/>
                              <a:gd name="T24" fmla="*/ 135 w 194"/>
                              <a:gd name="T25" fmla="*/ 290 h 300"/>
                              <a:gd name="T26" fmla="*/ 150 w 194"/>
                              <a:gd name="T27" fmla="*/ 275 h 300"/>
                              <a:gd name="T28" fmla="*/ 164 w 194"/>
                              <a:gd name="T29" fmla="*/ 255 h 300"/>
                              <a:gd name="T30" fmla="*/ 179 w 194"/>
                              <a:gd name="T31" fmla="*/ 235 h 300"/>
                              <a:gd name="T32" fmla="*/ 189 w 194"/>
                              <a:gd name="T33" fmla="*/ 210 h 300"/>
                              <a:gd name="T34" fmla="*/ 194 w 194"/>
                              <a:gd name="T35" fmla="*/ 180 h 300"/>
                              <a:gd name="T36" fmla="*/ 194 w 194"/>
                              <a:gd name="T37" fmla="*/ 150 h 300"/>
                              <a:gd name="T38" fmla="*/ 194 w 194"/>
                              <a:gd name="T39" fmla="*/ 150 h 300"/>
                              <a:gd name="T40" fmla="*/ 194 w 194"/>
                              <a:gd name="T41" fmla="*/ 120 h 300"/>
                              <a:gd name="T42" fmla="*/ 189 w 194"/>
                              <a:gd name="T43" fmla="*/ 90 h 300"/>
                              <a:gd name="T44" fmla="*/ 179 w 194"/>
                              <a:gd name="T45" fmla="*/ 65 h 300"/>
                              <a:gd name="T46" fmla="*/ 164 w 194"/>
                              <a:gd name="T47" fmla="*/ 45 h 300"/>
                              <a:gd name="T48" fmla="*/ 150 w 194"/>
                              <a:gd name="T49" fmla="*/ 25 h 300"/>
                              <a:gd name="T50" fmla="*/ 135 w 194"/>
                              <a:gd name="T51" fmla="*/ 10 h 300"/>
                              <a:gd name="T52" fmla="*/ 115 w 194"/>
                              <a:gd name="T53" fmla="*/ 5 h 300"/>
                              <a:gd name="T54" fmla="*/ 95 w 194"/>
                              <a:gd name="T55" fmla="*/ 0 h 300"/>
                              <a:gd name="T56" fmla="*/ 95 w 194"/>
                              <a:gd name="T57" fmla="*/ 0 h 300"/>
                              <a:gd name="T58" fmla="*/ 75 w 194"/>
                              <a:gd name="T59" fmla="*/ 0 h 300"/>
                              <a:gd name="T60" fmla="*/ 55 w 194"/>
                              <a:gd name="T61" fmla="*/ 10 h 300"/>
                              <a:gd name="T62" fmla="*/ 40 w 194"/>
                              <a:gd name="T63" fmla="*/ 25 h 300"/>
                              <a:gd name="T64" fmla="*/ 25 w 194"/>
                              <a:gd name="T65" fmla="*/ 40 h 300"/>
                              <a:gd name="T66" fmla="*/ 15 w 194"/>
                              <a:gd name="T67" fmla="*/ 65 h 300"/>
                              <a:gd name="T68" fmla="*/ 5 w 194"/>
                              <a:gd name="T69" fmla="*/ 90 h 300"/>
                              <a:gd name="T70" fmla="*/ 0 w 194"/>
                              <a:gd name="T71" fmla="*/ 120 h 300"/>
                              <a:gd name="T72" fmla="*/ 0 w 194"/>
                              <a:gd name="T73" fmla="*/ 150 h 300"/>
                              <a:gd name="T74" fmla="*/ 0 w 194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4" h="300">
                                <a:moveTo>
                                  <a:pt x="0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05"/>
                                </a:lnTo>
                                <a:lnTo>
                                  <a:pt x="15" y="230"/>
                                </a:lnTo>
                                <a:lnTo>
                                  <a:pt x="25" y="255"/>
                                </a:lnTo>
                                <a:lnTo>
                                  <a:pt x="40" y="270"/>
                                </a:lnTo>
                                <a:lnTo>
                                  <a:pt x="55" y="285"/>
                                </a:lnTo>
                                <a:lnTo>
                                  <a:pt x="75" y="295"/>
                                </a:lnTo>
                                <a:lnTo>
                                  <a:pt x="95" y="300"/>
                                </a:lnTo>
                                <a:lnTo>
                                  <a:pt x="115" y="295"/>
                                </a:lnTo>
                                <a:lnTo>
                                  <a:pt x="135" y="290"/>
                                </a:lnTo>
                                <a:lnTo>
                                  <a:pt x="150" y="275"/>
                                </a:lnTo>
                                <a:lnTo>
                                  <a:pt x="164" y="255"/>
                                </a:lnTo>
                                <a:lnTo>
                                  <a:pt x="179" y="235"/>
                                </a:lnTo>
                                <a:lnTo>
                                  <a:pt x="189" y="210"/>
                                </a:lnTo>
                                <a:lnTo>
                                  <a:pt x="194" y="180"/>
                                </a:lnTo>
                                <a:lnTo>
                                  <a:pt x="194" y="150"/>
                                </a:lnTo>
                                <a:lnTo>
                                  <a:pt x="194" y="120"/>
                                </a:lnTo>
                                <a:lnTo>
                                  <a:pt x="189" y="90"/>
                                </a:lnTo>
                                <a:lnTo>
                                  <a:pt x="179" y="65"/>
                                </a:lnTo>
                                <a:lnTo>
                                  <a:pt x="164" y="45"/>
                                </a:lnTo>
                                <a:lnTo>
                                  <a:pt x="150" y="25"/>
                                </a:lnTo>
                                <a:lnTo>
                                  <a:pt x="135" y="10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5" y="0"/>
                                </a:lnTo>
                                <a:lnTo>
                                  <a:pt x="55" y="10"/>
                                </a:lnTo>
                                <a:lnTo>
                                  <a:pt x="40" y="25"/>
                                </a:lnTo>
                                <a:lnTo>
                                  <a:pt x="25" y="40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Freeform 3877"/>
                        <wps:cNvSpPr>
                          <a:spLocks/>
                        </wps:cNvSpPr>
                        <wps:spPr bwMode="auto">
                          <a:xfrm>
                            <a:off x="6148" y="2846"/>
                            <a:ext cx="164" cy="210"/>
                          </a:xfrm>
                          <a:custGeom>
                            <a:avLst/>
                            <a:gdLst>
                              <a:gd name="T0" fmla="*/ 0 w 164"/>
                              <a:gd name="T1" fmla="*/ 105 h 210"/>
                              <a:gd name="T2" fmla="*/ 0 w 164"/>
                              <a:gd name="T3" fmla="*/ 105 h 210"/>
                              <a:gd name="T4" fmla="*/ 5 w 164"/>
                              <a:gd name="T5" fmla="*/ 125 h 210"/>
                              <a:gd name="T6" fmla="*/ 10 w 164"/>
                              <a:gd name="T7" fmla="*/ 145 h 210"/>
                              <a:gd name="T8" fmla="*/ 20 w 164"/>
                              <a:gd name="T9" fmla="*/ 160 h 210"/>
                              <a:gd name="T10" fmla="*/ 30 w 164"/>
                              <a:gd name="T11" fmla="*/ 175 h 210"/>
                              <a:gd name="T12" fmla="*/ 45 w 164"/>
                              <a:gd name="T13" fmla="*/ 190 h 210"/>
                              <a:gd name="T14" fmla="*/ 65 w 164"/>
                              <a:gd name="T15" fmla="*/ 200 h 210"/>
                              <a:gd name="T16" fmla="*/ 80 w 164"/>
                              <a:gd name="T17" fmla="*/ 205 h 210"/>
                              <a:gd name="T18" fmla="*/ 95 w 164"/>
                              <a:gd name="T19" fmla="*/ 210 h 210"/>
                              <a:gd name="T20" fmla="*/ 95 w 164"/>
                              <a:gd name="T21" fmla="*/ 210 h 210"/>
                              <a:gd name="T22" fmla="*/ 110 w 164"/>
                              <a:gd name="T23" fmla="*/ 205 h 210"/>
                              <a:gd name="T24" fmla="*/ 120 w 164"/>
                              <a:gd name="T25" fmla="*/ 200 h 210"/>
                              <a:gd name="T26" fmla="*/ 135 w 164"/>
                              <a:gd name="T27" fmla="*/ 190 h 210"/>
                              <a:gd name="T28" fmla="*/ 145 w 164"/>
                              <a:gd name="T29" fmla="*/ 180 h 210"/>
                              <a:gd name="T30" fmla="*/ 160 w 164"/>
                              <a:gd name="T31" fmla="*/ 145 h 210"/>
                              <a:gd name="T32" fmla="*/ 164 w 164"/>
                              <a:gd name="T33" fmla="*/ 105 h 210"/>
                              <a:gd name="T34" fmla="*/ 164 w 164"/>
                              <a:gd name="T35" fmla="*/ 105 h 210"/>
                              <a:gd name="T36" fmla="*/ 160 w 164"/>
                              <a:gd name="T37" fmla="*/ 65 h 210"/>
                              <a:gd name="T38" fmla="*/ 145 w 164"/>
                              <a:gd name="T39" fmla="*/ 30 h 210"/>
                              <a:gd name="T40" fmla="*/ 135 w 164"/>
                              <a:gd name="T41" fmla="*/ 15 h 210"/>
                              <a:gd name="T42" fmla="*/ 120 w 164"/>
                              <a:gd name="T43" fmla="*/ 10 h 210"/>
                              <a:gd name="T44" fmla="*/ 110 w 164"/>
                              <a:gd name="T45" fmla="*/ 0 h 210"/>
                              <a:gd name="T46" fmla="*/ 95 w 164"/>
                              <a:gd name="T47" fmla="*/ 0 h 210"/>
                              <a:gd name="T48" fmla="*/ 95 w 164"/>
                              <a:gd name="T49" fmla="*/ 0 h 210"/>
                              <a:gd name="T50" fmla="*/ 80 w 164"/>
                              <a:gd name="T51" fmla="*/ 0 h 210"/>
                              <a:gd name="T52" fmla="*/ 65 w 164"/>
                              <a:gd name="T53" fmla="*/ 5 h 210"/>
                              <a:gd name="T54" fmla="*/ 45 w 164"/>
                              <a:gd name="T55" fmla="*/ 15 h 210"/>
                              <a:gd name="T56" fmla="*/ 30 w 164"/>
                              <a:gd name="T57" fmla="*/ 30 h 210"/>
                              <a:gd name="T58" fmla="*/ 20 w 164"/>
                              <a:gd name="T59" fmla="*/ 45 h 210"/>
                              <a:gd name="T60" fmla="*/ 10 w 164"/>
                              <a:gd name="T61" fmla="*/ 65 h 210"/>
                              <a:gd name="T62" fmla="*/ 5 w 164"/>
                              <a:gd name="T63" fmla="*/ 85 h 210"/>
                              <a:gd name="T64" fmla="*/ 0 w 164"/>
                              <a:gd name="T65" fmla="*/ 105 h 210"/>
                              <a:gd name="T66" fmla="*/ 0 w 164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4" h="210">
                                <a:moveTo>
                                  <a:pt x="0" y="105"/>
                                </a:moveTo>
                                <a:lnTo>
                                  <a:pt x="0" y="105"/>
                                </a:lnTo>
                                <a:lnTo>
                                  <a:pt x="5" y="125"/>
                                </a:lnTo>
                                <a:lnTo>
                                  <a:pt x="10" y="145"/>
                                </a:lnTo>
                                <a:lnTo>
                                  <a:pt x="20" y="160"/>
                                </a:lnTo>
                                <a:lnTo>
                                  <a:pt x="30" y="175"/>
                                </a:lnTo>
                                <a:lnTo>
                                  <a:pt x="45" y="190"/>
                                </a:lnTo>
                                <a:lnTo>
                                  <a:pt x="65" y="200"/>
                                </a:lnTo>
                                <a:lnTo>
                                  <a:pt x="80" y="205"/>
                                </a:lnTo>
                                <a:lnTo>
                                  <a:pt x="95" y="210"/>
                                </a:lnTo>
                                <a:lnTo>
                                  <a:pt x="110" y="205"/>
                                </a:lnTo>
                                <a:lnTo>
                                  <a:pt x="120" y="200"/>
                                </a:lnTo>
                                <a:lnTo>
                                  <a:pt x="135" y="190"/>
                                </a:lnTo>
                                <a:lnTo>
                                  <a:pt x="145" y="180"/>
                                </a:lnTo>
                                <a:lnTo>
                                  <a:pt x="160" y="145"/>
                                </a:lnTo>
                                <a:lnTo>
                                  <a:pt x="164" y="105"/>
                                </a:lnTo>
                                <a:lnTo>
                                  <a:pt x="160" y="65"/>
                                </a:lnTo>
                                <a:lnTo>
                                  <a:pt x="145" y="30"/>
                                </a:lnTo>
                                <a:lnTo>
                                  <a:pt x="135" y="15"/>
                                </a:lnTo>
                                <a:lnTo>
                                  <a:pt x="120" y="10"/>
                                </a:lnTo>
                                <a:lnTo>
                                  <a:pt x="110" y="0"/>
                                </a:lnTo>
                                <a:lnTo>
                                  <a:pt x="95" y="0"/>
                                </a:lnTo>
                                <a:lnTo>
                                  <a:pt x="80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5" y="85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Freeform 3878"/>
                        <wps:cNvSpPr>
                          <a:spLocks/>
                        </wps:cNvSpPr>
                        <wps:spPr bwMode="auto">
                          <a:xfrm>
                            <a:off x="6148" y="2876"/>
                            <a:ext cx="145" cy="145"/>
                          </a:xfrm>
                          <a:custGeom>
                            <a:avLst/>
                            <a:gdLst>
                              <a:gd name="T0" fmla="*/ 0 w 145"/>
                              <a:gd name="T1" fmla="*/ 75 h 145"/>
                              <a:gd name="T2" fmla="*/ 0 w 145"/>
                              <a:gd name="T3" fmla="*/ 75 h 145"/>
                              <a:gd name="T4" fmla="*/ 5 w 145"/>
                              <a:gd name="T5" fmla="*/ 90 h 145"/>
                              <a:gd name="T6" fmla="*/ 10 w 145"/>
                              <a:gd name="T7" fmla="*/ 100 h 145"/>
                              <a:gd name="T8" fmla="*/ 25 w 145"/>
                              <a:gd name="T9" fmla="*/ 115 h 145"/>
                              <a:gd name="T10" fmla="*/ 35 w 145"/>
                              <a:gd name="T11" fmla="*/ 125 h 145"/>
                              <a:gd name="T12" fmla="*/ 70 w 145"/>
                              <a:gd name="T13" fmla="*/ 140 h 145"/>
                              <a:gd name="T14" fmla="*/ 95 w 145"/>
                              <a:gd name="T15" fmla="*/ 145 h 145"/>
                              <a:gd name="T16" fmla="*/ 95 w 145"/>
                              <a:gd name="T17" fmla="*/ 145 h 145"/>
                              <a:gd name="T18" fmla="*/ 105 w 145"/>
                              <a:gd name="T19" fmla="*/ 145 h 145"/>
                              <a:gd name="T20" fmla="*/ 115 w 145"/>
                              <a:gd name="T21" fmla="*/ 140 h 145"/>
                              <a:gd name="T22" fmla="*/ 130 w 145"/>
                              <a:gd name="T23" fmla="*/ 125 h 145"/>
                              <a:gd name="T24" fmla="*/ 140 w 145"/>
                              <a:gd name="T25" fmla="*/ 105 h 145"/>
                              <a:gd name="T26" fmla="*/ 145 w 145"/>
                              <a:gd name="T27" fmla="*/ 75 h 145"/>
                              <a:gd name="T28" fmla="*/ 145 w 145"/>
                              <a:gd name="T29" fmla="*/ 75 h 145"/>
                              <a:gd name="T30" fmla="*/ 140 w 145"/>
                              <a:gd name="T31" fmla="*/ 45 h 145"/>
                              <a:gd name="T32" fmla="*/ 130 w 145"/>
                              <a:gd name="T33" fmla="*/ 20 h 145"/>
                              <a:gd name="T34" fmla="*/ 115 w 145"/>
                              <a:gd name="T35" fmla="*/ 5 h 145"/>
                              <a:gd name="T36" fmla="*/ 95 w 145"/>
                              <a:gd name="T37" fmla="*/ 0 h 145"/>
                              <a:gd name="T38" fmla="*/ 95 w 145"/>
                              <a:gd name="T39" fmla="*/ 0 h 145"/>
                              <a:gd name="T40" fmla="*/ 70 w 145"/>
                              <a:gd name="T41" fmla="*/ 5 h 145"/>
                              <a:gd name="T42" fmla="*/ 40 w 145"/>
                              <a:gd name="T43" fmla="*/ 20 h 145"/>
                              <a:gd name="T44" fmla="*/ 25 w 145"/>
                              <a:gd name="T45" fmla="*/ 30 h 145"/>
                              <a:gd name="T46" fmla="*/ 10 w 145"/>
                              <a:gd name="T47" fmla="*/ 45 h 145"/>
                              <a:gd name="T48" fmla="*/ 5 w 145"/>
                              <a:gd name="T49" fmla="*/ 55 h 145"/>
                              <a:gd name="T50" fmla="*/ 0 w 145"/>
                              <a:gd name="T51" fmla="*/ 75 h 145"/>
                              <a:gd name="T52" fmla="*/ 0 w 145"/>
                              <a:gd name="T53" fmla="*/ 7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0" y="75"/>
                                </a:moveTo>
                                <a:lnTo>
                                  <a:pt x="0" y="75"/>
                                </a:lnTo>
                                <a:lnTo>
                                  <a:pt x="5" y="90"/>
                                </a:lnTo>
                                <a:lnTo>
                                  <a:pt x="10" y="100"/>
                                </a:lnTo>
                                <a:lnTo>
                                  <a:pt x="25" y="115"/>
                                </a:lnTo>
                                <a:lnTo>
                                  <a:pt x="35" y="125"/>
                                </a:lnTo>
                                <a:lnTo>
                                  <a:pt x="70" y="140"/>
                                </a:lnTo>
                                <a:lnTo>
                                  <a:pt x="95" y="145"/>
                                </a:lnTo>
                                <a:lnTo>
                                  <a:pt x="105" y="145"/>
                                </a:lnTo>
                                <a:lnTo>
                                  <a:pt x="115" y="140"/>
                                </a:lnTo>
                                <a:lnTo>
                                  <a:pt x="130" y="125"/>
                                </a:lnTo>
                                <a:lnTo>
                                  <a:pt x="140" y="105"/>
                                </a:lnTo>
                                <a:lnTo>
                                  <a:pt x="145" y="75"/>
                                </a:lnTo>
                                <a:lnTo>
                                  <a:pt x="140" y="45"/>
                                </a:lnTo>
                                <a:lnTo>
                                  <a:pt x="130" y="20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0" y="5"/>
                                </a:lnTo>
                                <a:lnTo>
                                  <a:pt x="40" y="20"/>
                                </a:lnTo>
                                <a:lnTo>
                                  <a:pt x="25" y="30"/>
                                </a:lnTo>
                                <a:lnTo>
                                  <a:pt x="10" y="45"/>
                                </a:lnTo>
                                <a:lnTo>
                                  <a:pt x="5" y="55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Freeform 3879"/>
                        <wps:cNvSpPr>
                          <a:spLocks/>
                        </wps:cNvSpPr>
                        <wps:spPr bwMode="auto">
                          <a:xfrm>
                            <a:off x="6128" y="2691"/>
                            <a:ext cx="20" cy="510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510"/>
                              <a:gd name="T2" fmla="*/ 20 w 20"/>
                              <a:gd name="T3" fmla="*/ 0 h 510"/>
                              <a:gd name="T4" fmla="*/ 10 w 20"/>
                              <a:gd name="T5" fmla="*/ 25 h 510"/>
                              <a:gd name="T6" fmla="*/ 0 w 20"/>
                              <a:gd name="T7" fmla="*/ 70 h 510"/>
                              <a:gd name="T8" fmla="*/ 0 w 20"/>
                              <a:gd name="T9" fmla="*/ 105 h 510"/>
                              <a:gd name="T10" fmla="*/ 0 w 20"/>
                              <a:gd name="T11" fmla="*/ 145 h 510"/>
                              <a:gd name="T12" fmla="*/ 10 w 20"/>
                              <a:gd name="T13" fmla="*/ 195 h 510"/>
                              <a:gd name="T14" fmla="*/ 20 w 20"/>
                              <a:gd name="T15" fmla="*/ 260 h 510"/>
                              <a:gd name="T16" fmla="*/ 20 w 20"/>
                              <a:gd name="T17" fmla="*/ 260 h 510"/>
                              <a:gd name="T18" fmla="*/ 20 w 20"/>
                              <a:gd name="T19" fmla="*/ 260 h 510"/>
                              <a:gd name="T20" fmla="*/ 10 w 20"/>
                              <a:gd name="T21" fmla="*/ 320 h 510"/>
                              <a:gd name="T22" fmla="*/ 5 w 20"/>
                              <a:gd name="T23" fmla="*/ 370 h 510"/>
                              <a:gd name="T24" fmla="*/ 0 w 20"/>
                              <a:gd name="T25" fmla="*/ 410 h 510"/>
                              <a:gd name="T26" fmla="*/ 0 w 20"/>
                              <a:gd name="T27" fmla="*/ 445 h 510"/>
                              <a:gd name="T28" fmla="*/ 10 w 20"/>
                              <a:gd name="T29" fmla="*/ 490 h 510"/>
                              <a:gd name="T30" fmla="*/ 20 w 20"/>
                              <a:gd name="T3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25"/>
                                </a:lnTo>
                                <a:lnTo>
                                  <a:pt x="0" y="70"/>
                                </a:lnTo>
                                <a:lnTo>
                                  <a:pt x="0" y="105"/>
                                </a:lnTo>
                                <a:lnTo>
                                  <a:pt x="0" y="145"/>
                                </a:lnTo>
                                <a:lnTo>
                                  <a:pt x="10" y="195"/>
                                </a:lnTo>
                                <a:lnTo>
                                  <a:pt x="20" y="260"/>
                                </a:lnTo>
                                <a:lnTo>
                                  <a:pt x="10" y="320"/>
                                </a:lnTo>
                                <a:lnTo>
                                  <a:pt x="5" y="370"/>
                                </a:lnTo>
                                <a:lnTo>
                                  <a:pt x="0" y="410"/>
                                </a:lnTo>
                                <a:lnTo>
                                  <a:pt x="0" y="445"/>
                                </a:lnTo>
                                <a:lnTo>
                                  <a:pt x="10" y="490"/>
                                </a:lnTo>
                                <a:lnTo>
                                  <a:pt x="20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Freeform 3880"/>
                        <wps:cNvSpPr>
                          <a:spLocks/>
                        </wps:cNvSpPr>
                        <wps:spPr bwMode="auto">
                          <a:xfrm>
                            <a:off x="6103" y="2691"/>
                            <a:ext cx="45" cy="510"/>
                          </a:xfrm>
                          <a:custGeom>
                            <a:avLst/>
                            <a:gdLst>
                              <a:gd name="T0" fmla="*/ 45 w 45"/>
                              <a:gd name="T1" fmla="*/ 0 h 510"/>
                              <a:gd name="T2" fmla="*/ 45 w 45"/>
                              <a:gd name="T3" fmla="*/ 0 h 510"/>
                              <a:gd name="T4" fmla="*/ 30 w 45"/>
                              <a:gd name="T5" fmla="*/ 40 h 510"/>
                              <a:gd name="T6" fmla="*/ 20 w 45"/>
                              <a:gd name="T7" fmla="*/ 90 h 510"/>
                              <a:gd name="T8" fmla="*/ 10 w 45"/>
                              <a:gd name="T9" fmla="*/ 155 h 510"/>
                              <a:gd name="T10" fmla="*/ 0 w 45"/>
                              <a:gd name="T11" fmla="*/ 230 h 510"/>
                              <a:gd name="T12" fmla="*/ 5 w 45"/>
                              <a:gd name="T13" fmla="*/ 315 h 510"/>
                              <a:gd name="T14" fmla="*/ 10 w 45"/>
                              <a:gd name="T15" fmla="*/ 365 h 510"/>
                              <a:gd name="T16" fmla="*/ 15 w 45"/>
                              <a:gd name="T17" fmla="*/ 410 h 510"/>
                              <a:gd name="T18" fmla="*/ 30 w 45"/>
                              <a:gd name="T19" fmla="*/ 460 h 510"/>
                              <a:gd name="T20" fmla="*/ 45 w 45"/>
                              <a:gd name="T2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30" y="40"/>
                                </a:lnTo>
                                <a:lnTo>
                                  <a:pt x="20" y="90"/>
                                </a:lnTo>
                                <a:lnTo>
                                  <a:pt x="10" y="155"/>
                                </a:lnTo>
                                <a:lnTo>
                                  <a:pt x="0" y="230"/>
                                </a:lnTo>
                                <a:lnTo>
                                  <a:pt x="5" y="315"/>
                                </a:lnTo>
                                <a:lnTo>
                                  <a:pt x="10" y="365"/>
                                </a:lnTo>
                                <a:lnTo>
                                  <a:pt x="15" y="410"/>
                                </a:lnTo>
                                <a:lnTo>
                                  <a:pt x="30" y="460"/>
                                </a:lnTo>
                                <a:lnTo>
                                  <a:pt x="45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Line 3881"/>
                        <wps:cNvCnPr/>
                        <wps:spPr bwMode="auto">
                          <a:xfrm>
                            <a:off x="6053" y="2691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Line 3882"/>
                        <wps:cNvCnPr/>
                        <wps:spPr bwMode="auto">
                          <a:xfrm>
                            <a:off x="6023" y="2691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Freeform 3883"/>
                        <wps:cNvSpPr>
                          <a:spLocks/>
                        </wps:cNvSpPr>
                        <wps:spPr bwMode="auto">
                          <a:xfrm>
                            <a:off x="6148" y="3681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40 h 50"/>
                              <a:gd name="T2" fmla="*/ 0 w 249"/>
                              <a:gd name="T3" fmla="*/ 40 h 50"/>
                              <a:gd name="T4" fmla="*/ 10 w 249"/>
                              <a:gd name="T5" fmla="*/ 25 h 50"/>
                              <a:gd name="T6" fmla="*/ 25 w 249"/>
                              <a:gd name="T7" fmla="*/ 15 h 50"/>
                              <a:gd name="T8" fmla="*/ 50 w 249"/>
                              <a:gd name="T9" fmla="*/ 5 h 50"/>
                              <a:gd name="T10" fmla="*/ 80 w 249"/>
                              <a:gd name="T11" fmla="*/ 5 h 50"/>
                              <a:gd name="T12" fmla="*/ 110 w 249"/>
                              <a:gd name="T13" fmla="*/ 5 h 50"/>
                              <a:gd name="T14" fmla="*/ 135 w 249"/>
                              <a:gd name="T15" fmla="*/ 15 h 50"/>
                              <a:gd name="T16" fmla="*/ 155 w 249"/>
                              <a:gd name="T17" fmla="*/ 25 h 50"/>
                              <a:gd name="T18" fmla="*/ 184 w 249"/>
                              <a:gd name="T19" fmla="*/ 45 h 50"/>
                              <a:gd name="T20" fmla="*/ 184 w 249"/>
                              <a:gd name="T21" fmla="*/ 45 h 50"/>
                              <a:gd name="T22" fmla="*/ 189 w 249"/>
                              <a:gd name="T23" fmla="*/ 50 h 50"/>
                              <a:gd name="T24" fmla="*/ 199 w 249"/>
                              <a:gd name="T25" fmla="*/ 45 h 50"/>
                              <a:gd name="T26" fmla="*/ 214 w 249"/>
                              <a:gd name="T27" fmla="*/ 30 h 50"/>
                              <a:gd name="T28" fmla="*/ 234 w 249"/>
                              <a:gd name="T29" fmla="*/ 0 h 50"/>
                              <a:gd name="T30" fmla="*/ 249 w 249"/>
                              <a:gd name="T31" fmla="*/ 4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40"/>
                                </a:moveTo>
                                <a:lnTo>
                                  <a:pt x="0" y="40"/>
                                </a:lnTo>
                                <a:lnTo>
                                  <a:pt x="10" y="25"/>
                                </a:lnTo>
                                <a:lnTo>
                                  <a:pt x="25" y="15"/>
                                </a:lnTo>
                                <a:lnTo>
                                  <a:pt x="50" y="5"/>
                                </a:lnTo>
                                <a:lnTo>
                                  <a:pt x="80" y="5"/>
                                </a:lnTo>
                                <a:lnTo>
                                  <a:pt x="110" y="5"/>
                                </a:lnTo>
                                <a:lnTo>
                                  <a:pt x="135" y="15"/>
                                </a:lnTo>
                                <a:lnTo>
                                  <a:pt x="155" y="25"/>
                                </a:lnTo>
                                <a:lnTo>
                                  <a:pt x="184" y="45"/>
                                </a:lnTo>
                                <a:lnTo>
                                  <a:pt x="189" y="50"/>
                                </a:lnTo>
                                <a:lnTo>
                                  <a:pt x="199" y="45"/>
                                </a:lnTo>
                                <a:lnTo>
                                  <a:pt x="214" y="30"/>
                                </a:lnTo>
                                <a:lnTo>
                                  <a:pt x="234" y="0"/>
                                </a:lnTo>
                                <a:lnTo>
                                  <a:pt x="249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Freeform 3884"/>
                        <wps:cNvSpPr>
                          <a:spLocks/>
                        </wps:cNvSpPr>
                        <wps:spPr bwMode="auto">
                          <a:xfrm>
                            <a:off x="6148" y="3206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5 h 50"/>
                              <a:gd name="T2" fmla="*/ 0 w 249"/>
                              <a:gd name="T3" fmla="*/ 5 h 50"/>
                              <a:gd name="T4" fmla="*/ 25 w 249"/>
                              <a:gd name="T5" fmla="*/ 30 h 50"/>
                              <a:gd name="T6" fmla="*/ 50 w 249"/>
                              <a:gd name="T7" fmla="*/ 40 h 50"/>
                              <a:gd name="T8" fmla="*/ 80 w 249"/>
                              <a:gd name="T9" fmla="*/ 45 h 50"/>
                              <a:gd name="T10" fmla="*/ 110 w 249"/>
                              <a:gd name="T11" fmla="*/ 40 h 50"/>
                              <a:gd name="T12" fmla="*/ 135 w 249"/>
                              <a:gd name="T13" fmla="*/ 35 h 50"/>
                              <a:gd name="T14" fmla="*/ 155 w 249"/>
                              <a:gd name="T15" fmla="*/ 25 h 50"/>
                              <a:gd name="T16" fmla="*/ 184 w 249"/>
                              <a:gd name="T17" fmla="*/ 5 h 50"/>
                              <a:gd name="T18" fmla="*/ 184 w 249"/>
                              <a:gd name="T19" fmla="*/ 5 h 50"/>
                              <a:gd name="T20" fmla="*/ 189 w 249"/>
                              <a:gd name="T21" fmla="*/ 0 h 50"/>
                              <a:gd name="T22" fmla="*/ 194 w 249"/>
                              <a:gd name="T23" fmla="*/ 5 h 50"/>
                              <a:gd name="T24" fmla="*/ 214 w 249"/>
                              <a:gd name="T25" fmla="*/ 20 h 50"/>
                              <a:gd name="T26" fmla="*/ 234 w 249"/>
                              <a:gd name="T27" fmla="*/ 50 h 50"/>
                              <a:gd name="T28" fmla="*/ 249 w 249"/>
                              <a:gd name="T2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5"/>
                                </a:moveTo>
                                <a:lnTo>
                                  <a:pt x="0" y="5"/>
                                </a:lnTo>
                                <a:lnTo>
                                  <a:pt x="25" y="30"/>
                                </a:lnTo>
                                <a:lnTo>
                                  <a:pt x="50" y="40"/>
                                </a:lnTo>
                                <a:lnTo>
                                  <a:pt x="80" y="45"/>
                                </a:lnTo>
                                <a:lnTo>
                                  <a:pt x="110" y="40"/>
                                </a:lnTo>
                                <a:lnTo>
                                  <a:pt x="135" y="35"/>
                                </a:lnTo>
                                <a:lnTo>
                                  <a:pt x="155" y="25"/>
                                </a:lnTo>
                                <a:lnTo>
                                  <a:pt x="184" y="5"/>
                                </a:lnTo>
                                <a:lnTo>
                                  <a:pt x="189" y="0"/>
                                </a:lnTo>
                                <a:lnTo>
                                  <a:pt x="194" y="5"/>
                                </a:lnTo>
                                <a:lnTo>
                                  <a:pt x="214" y="20"/>
                                </a:lnTo>
                                <a:lnTo>
                                  <a:pt x="234" y="50"/>
                                </a:ln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Freeform 3885"/>
                        <wps:cNvSpPr>
                          <a:spLocks/>
                        </wps:cNvSpPr>
                        <wps:spPr bwMode="auto">
                          <a:xfrm>
                            <a:off x="6148" y="3251"/>
                            <a:ext cx="244" cy="435"/>
                          </a:xfrm>
                          <a:custGeom>
                            <a:avLst/>
                            <a:gdLst>
                              <a:gd name="T0" fmla="*/ 0 w 244"/>
                              <a:gd name="T1" fmla="*/ 215 h 435"/>
                              <a:gd name="T2" fmla="*/ 0 w 244"/>
                              <a:gd name="T3" fmla="*/ 215 h 435"/>
                              <a:gd name="T4" fmla="*/ 5 w 244"/>
                              <a:gd name="T5" fmla="*/ 300 h 435"/>
                              <a:gd name="T6" fmla="*/ 10 w 244"/>
                              <a:gd name="T7" fmla="*/ 340 h 435"/>
                              <a:gd name="T8" fmla="*/ 15 w 244"/>
                              <a:gd name="T9" fmla="*/ 370 h 435"/>
                              <a:gd name="T10" fmla="*/ 30 w 244"/>
                              <a:gd name="T11" fmla="*/ 395 h 435"/>
                              <a:gd name="T12" fmla="*/ 45 w 244"/>
                              <a:gd name="T13" fmla="*/ 415 h 435"/>
                              <a:gd name="T14" fmla="*/ 65 w 244"/>
                              <a:gd name="T15" fmla="*/ 430 h 435"/>
                              <a:gd name="T16" fmla="*/ 95 w 244"/>
                              <a:gd name="T17" fmla="*/ 435 h 435"/>
                              <a:gd name="T18" fmla="*/ 95 w 244"/>
                              <a:gd name="T19" fmla="*/ 435 h 435"/>
                              <a:gd name="T20" fmla="*/ 125 w 244"/>
                              <a:gd name="T21" fmla="*/ 430 h 435"/>
                              <a:gd name="T22" fmla="*/ 150 w 244"/>
                              <a:gd name="T23" fmla="*/ 420 h 435"/>
                              <a:gd name="T24" fmla="*/ 174 w 244"/>
                              <a:gd name="T25" fmla="*/ 400 h 435"/>
                              <a:gd name="T26" fmla="*/ 199 w 244"/>
                              <a:gd name="T27" fmla="*/ 375 h 435"/>
                              <a:gd name="T28" fmla="*/ 219 w 244"/>
                              <a:gd name="T29" fmla="*/ 340 h 435"/>
                              <a:gd name="T30" fmla="*/ 229 w 244"/>
                              <a:gd name="T31" fmla="*/ 305 h 435"/>
                              <a:gd name="T32" fmla="*/ 239 w 244"/>
                              <a:gd name="T33" fmla="*/ 260 h 435"/>
                              <a:gd name="T34" fmla="*/ 244 w 244"/>
                              <a:gd name="T35" fmla="*/ 220 h 435"/>
                              <a:gd name="T36" fmla="*/ 244 w 244"/>
                              <a:gd name="T37" fmla="*/ 220 h 435"/>
                              <a:gd name="T38" fmla="*/ 239 w 244"/>
                              <a:gd name="T39" fmla="*/ 175 h 435"/>
                              <a:gd name="T40" fmla="*/ 229 w 244"/>
                              <a:gd name="T41" fmla="*/ 135 h 435"/>
                              <a:gd name="T42" fmla="*/ 219 w 244"/>
                              <a:gd name="T43" fmla="*/ 95 h 435"/>
                              <a:gd name="T44" fmla="*/ 199 w 244"/>
                              <a:gd name="T45" fmla="*/ 65 h 435"/>
                              <a:gd name="T46" fmla="*/ 174 w 244"/>
                              <a:gd name="T47" fmla="*/ 40 h 435"/>
                              <a:gd name="T48" fmla="*/ 150 w 244"/>
                              <a:gd name="T49" fmla="*/ 15 h 435"/>
                              <a:gd name="T50" fmla="*/ 125 w 244"/>
                              <a:gd name="T51" fmla="*/ 5 h 435"/>
                              <a:gd name="T52" fmla="*/ 95 w 244"/>
                              <a:gd name="T53" fmla="*/ 0 h 435"/>
                              <a:gd name="T54" fmla="*/ 95 w 244"/>
                              <a:gd name="T55" fmla="*/ 0 h 435"/>
                              <a:gd name="T56" fmla="*/ 65 w 244"/>
                              <a:gd name="T57" fmla="*/ 5 h 435"/>
                              <a:gd name="T58" fmla="*/ 45 w 244"/>
                              <a:gd name="T59" fmla="*/ 15 h 435"/>
                              <a:gd name="T60" fmla="*/ 30 w 244"/>
                              <a:gd name="T61" fmla="*/ 35 h 435"/>
                              <a:gd name="T62" fmla="*/ 15 w 244"/>
                              <a:gd name="T63" fmla="*/ 65 h 435"/>
                              <a:gd name="T64" fmla="*/ 10 w 244"/>
                              <a:gd name="T65" fmla="*/ 95 h 435"/>
                              <a:gd name="T66" fmla="*/ 5 w 244"/>
                              <a:gd name="T67" fmla="*/ 130 h 435"/>
                              <a:gd name="T68" fmla="*/ 0 w 244"/>
                              <a:gd name="T69" fmla="*/ 215 h 435"/>
                              <a:gd name="T70" fmla="*/ 0 w 244"/>
                              <a:gd name="T71" fmla="*/ 215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0" y="215"/>
                                </a:moveTo>
                                <a:lnTo>
                                  <a:pt x="0" y="215"/>
                                </a:lnTo>
                                <a:lnTo>
                                  <a:pt x="5" y="300"/>
                                </a:lnTo>
                                <a:lnTo>
                                  <a:pt x="10" y="340"/>
                                </a:lnTo>
                                <a:lnTo>
                                  <a:pt x="15" y="370"/>
                                </a:lnTo>
                                <a:lnTo>
                                  <a:pt x="30" y="395"/>
                                </a:lnTo>
                                <a:lnTo>
                                  <a:pt x="45" y="415"/>
                                </a:lnTo>
                                <a:lnTo>
                                  <a:pt x="65" y="430"/>
                                </a:lnTo>
                                <a:lnTo>
                                  <a:pt x="95" y="435"/>
                                </a:lnTo>
                                <a:lnTo>
                                  <a:pt x="125" y="430"/>
                                </a:lnTo>
                                <a:lnTo>
                                  <a:pt x="150" y="420"/>
                                </a:lnTo>
                                <a:lnTo>
                                  <a:pt x="174" y="400"/>
                                </a:lnTo>
                                <a:lnTo>
                                  <a:pt x="199" y="375"/>
                                </a:lnTo>
                                <a:lnTo>
                                  <a:pt x="219" y="340"/>
                                </a:lnTo>
                                <a:lnTo>
                                  <a:pt x="229" y="305"/>
                                </a:lnTo>
                                <a:lnTo>
                                  <a:pt x="239" y="260"/>
                                </a:lnTo>
                                <a:lnTo>
                                  <a:pt x="244" y="220"/>
                                </a:lnTo>
                                <a:lnTo>
                                  <a:pt x="239" y="175"/>
                                </a:lnTo>
                                <a:lnTo>
                                  <a:pt x="229" y="135"/>
                                </a:lnTo>
                                <a:lnTo>
                                  <a:pt x="219" y="95"/>
                                </a:lnTo>
                                <a:lnTo>
                                  <a:pt x="199" y="65"/>
                                </a:lnTo>
                                <a:lnTo>
                                  <a:pt x="174" y="40"/>
                                </a:lnTo>
                                <a:lnTo>
                                  <a:pt x="150" y="15"/>
                                </a:lnTo>
                                <a:lnTo>
                                  <a:pt x="125" y="5"/>
                                </a:lnTo>
                                <a:lnTo>
                                  <a:pt x="95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35"/>
                                </a:lnTo>
                                <a:lnTo>
                                  <a:pt x="15" y="65"/>
                                </a:lnTo>
                                <a:lnTo>
                                  <a:pt x="10" y="95"/>
                                </a:lnTo>
                                <a:lnTo>
                                  <a:pt x="5" y="130"/>
                                </a:lnTo>
                                <a:lnTo>
                                  <a:pt x="0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Freeform 3886"/>
                        <wps:cNvSpPr>
                          <a:spLocks/>
                        </wps:cNvSpPr>
                        <wps:spPr bwMode="auto">
                          <a:xfrm>
                            <a:off x="6148" y="3321"/>
                            <a:ext cx="194" cy="295"/>
                          </a:xfrm>
                          <a:custGeom>
                            <a:avLst/>
                            <a:gdLst>
                              <a:gd name="T0" fmla="*/ 0 w 194"/>
                              <a:gd name="T1" fmla="*/ 145 h 295"/>
                              <a:gd name="T2" fmla="*/ 0 w 194"/>
                              <a:gd name="T3" fmla="*/ 145 h 295"/>
                              <a:gd name="T4" fmla="*/ 0 w 194"/>
                              <a:gd name="T5" fmla="*/ 175 h 295"/>
                              <a:gd name="T6" fmla="*/ 5 w 194"/>
                              <a:gd name="T7" fmla="*/ 205 h 295"/>
                              <a:gd name="T8" fmla="*/ 15 w 194"/>
                              <a:gd name="T9" fmla="*/ 230 h 295"/>
                              <a:gd name="T10" fmla="*/ 25 w 194"/>
                              <a:gd name="T11" fmla="*/ 250 h 295"/>
                              <a:gd name="T12" fmla="*/ 40 w 194"/>
                              <a:gd name="T13" fmla="*/ 270 h 295"/>
                              <a:gd name="T14" fmla="*/ 55 w 194"/>
                              <a:gd name="T15" fmla="*/ 285 h 295"/>
                              <a:gd name="T16" fmla="*/ 75 w 194"/>
                              <a:gd name="T17" fmla="*/ 295 h 295"/>
                              <a:gd name="T18" fmla="*/ 95 w 194"/>
                              <a:gd name="T19" fmla="*/ 295 h 295"/>
                              <a:gd name="T20" fmla="*/ 95 w 194"/>
                              <a:gd name="T21" fmla="*/ 295 h 295"/>
                              <a:gd name="T22" fmla="*/ 115 w 194"/>
                              <a:gd name="T23" fmla="*/ 295 h 295"/>
                              <a:gd name="T24" fmla="*/ 135 w 194"/>
                              <a:gd name="T25" fmla="*/ 285 h 295"/>
                              <a:gd name="T26" fmla="*/ 150 w 194"/>
                              <a:gd name="T27" fmla="*/ 275 h 295"/>
                              <a:gd name="T28" fmla="*/ 164 w 194"/>
                              <a:gd name="T29" fmla="*/ 255 h 295"/>
                              <a:gd name="T30" fmla="*/ 179 w 194"/>
                              <a:gd name="T31" fmla="*/ 230 h 295"/>
                              <a:gd name="T32" fmla="*/ 189 w 194"/>
                              <a:gd name="T33" fmla="*/ 205 h 295"/>
                              <a:gd name="T34" fmla="*/ 194 w 194"/>
                              <a:gd name="T35" fmla="*/ 180 h 295"/>
                              <a:gd name="T36" fmla="*/ 194 w 194"/>
                              <a:gd name="T37" fmla="*/ 150 h 295"/>
                              <a:gd name="T38" fmla="*/ 194 w 194"/>
                              <a:gd name="T39" fmla="*/ 150 h 295"/>
                              <a:gd name="T40" fmla="*/ 194 w 194"/>
                              <a:gd name="T41" fmla="*/ 115 h 295"/>
                              <a:gd name="T42" fmla="*/ 189 w 194"/>
                              <a:gd name="T43" fmla="*/ 90 h 295"/>
                              <a:gd name="T44" fmla="*/ 179 w 194"/>
                              <a:gd name="T45" fmla="*/ 65 h 295"/>
                              <a:gd name="T46" fmla="*/ 164 w 194"/>
                              <a:gd name="T47" fmla="*/ 40 h 295"/>
                              <a:gd name="T48" fmla="*/ 150 w 194"/>
                              <a:gd name="T49" fmla="*/ 25 h 295"/>
                              <a:gd name="T50" fmla="*/ 135 w 194"/>
                              <a:gd name="T51" fmla="*/ 10 h 295"/>
                              <a:gd name="T52" fmla="*/ 115 w 194"/>
                              <a:gd name="T53" fmla="*/ 0 h 295"/>
                              <a:gd name="T54" fmla="*/ 95 w 194"/>
                              <a:gd name="T55" fmla="*/ 0 h 295"/>
                              <a:gd name="T56" fmla="*/ 95 w 194"/>
                              <a:gd name="T57" fmla="*/ 0 h 295"/>
                              <a:gd name="T58" fmla="*/ 75 w 194"/>
                              <a:gd name="T59" fmla="*/ 0 h 295"/>
                              <a:gd name="T60" fmla="*/ 55 w 194"/>
                              <a:gd name="T61" fmla="*/ 10 h 295"/>
                              <a:gd name="T62" fmla="*/ 40 w 194"/>
                              <a:gd name="T63" fmla="*/ 25 h 295"/>
                              <a:gd name="T64" fmla="*/ 25 w 194"/>
                              <a:gd name="T65" fmla="*/ 40 h 295"/>
                              <a:gd name="T66" fmla="*/ 15 w 194"/>
                              <a:gd name="T67" fmla="*/ 65 h 295"/>
                              <a:gd name="T68" fmla="*/ 5 w 194"/>
                              <a:gd name="T69" fmla="*/ 90 h 295"/>
                              <a:gd name="T70" fmla="*/ 0 w 194"/>
                              <a:gd name="T71" fmla="*/ 115 h 295"/>
                              <a:gd name="T72" fmla="*/ 0 w 194"/>
                              <a:gd name="T73" fmla="*/ 145 h 295"/>
                              <a:gd name="T74" fmla="*/ 0 w 194"/>
                              <a:gd name="T75" fmla="*/ 145 h 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4" h="295">
                                <a:moveTo>
                                  <a:pt x="0" y="145"/>
                                </a:moveTo>
                                <a:lnTo>
                                  <a:pt x="0" y="145"/>
                                </a:lnTo>
                                <a:lnTo>
                                  <a:pt x="0" y="175"/>
                                </a:lnTo>
                                <a:lnTo>
                                  <a:pt x="5" y="205"/>
                                </a:lnTo>
                                <a:lnTo>
                                  <a:pt x="15" y="230"/>
                                </a:lnTo>
                                <a:lnTo>
                                  <a:pt x="25" y="250"/>
                                </a:lnTo>
                                <a:lnTo>
                                  <a:pt x="40" y="270"/>
                                </a:lnTo>
                                <a:lnTo>
                                  <a:pt x="55" y="285"/>
                                </a:lnTo>
                                <a:lnTo>
                                  <a:pt x="75" y="295"/>
                                </a:lnTo>
                                <a:lnTo>
                                  <a:pt x="95" y="295"/>
                                </a:lnTo>
                                <a:lnTo>
                                  <a:pt x="115" y="295"/>
                                </a:lnTo>
                                <a:lnTo>
                                  <a:pt x="135" y="285"/>
                                </a:lnTo>
                                <a:lnTo>
                                  <a:pt x="150" y="275"/>
                                </a:lnTo>
                                <a:lnTo>
                                  <a:pt x="164" y="255"/>
                                </a:lnTo>
                                <a:lnTo>
                                  <a:pt x="179" y="230"/>
                                </a:lnTo>
                                <a:lnTo>
                                  <a:pt x="189" y="205"/>
                                </a:lnTo>
                                <a:lnTo>
                                  <a:pt x="194" y="180"/>
                                </a:lnTo>
                                <a:lnTo>
                                  <a:pt x="194" y="150"/>
                                </a:lnTo>
                                <a:lnTo>
                                  <a:pt x="194" y="115"/>
                                </a:lnTo>
                                <a:lnTo>
                                  <a:pt x="189" y="90"/>
                                </a:lnTo>
                                <a:lnTo>
                                  <a:pt x="179" y="65"/>
                                </a:lnTo>
                                <a:lnTo>
                                  <a:pt x="164" y="40"/>
                                </a:lnTo>
                                <a:lnTo>
                                  <a:pt x="150" y="25"/>
                                </a:lnTo>
                                <a:lnTo>
                                  <a:pt x="135" y="10"/>
                                </a:lnTo>
                                <a:lnTo>
                                  <a:pt x="115" y="0"/>
                                </a:lnTo>
                                <a:lnTo>
                                  <a:pt x="95" y="0"/>
                                </a:lnTo>
                                <a:lnTo>
                                  <a:pt x="75" y="0"/>
                                </a:lnTo>
                                <a:lnTo>
                                  <a:pt x="55" y="10"/>
                                </a:lnTo>
                                <a:lnTo>
                                  <a:pt x="40" y="25"/>
                                </a:lnTo>
                                <a:lnTo>
                                  <a:pt x="25" y="40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15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Freeform 3887"/>
                        <wps:cNvSpPr>
                          <a:spLocks/>
                        </wps:cNvSpPr>
                        <wps:spPr bwMode="auto">
                          <a:xfrm>
                            <a:off x="6148" y="3366"/>
                            <a:ext cx="164" cy="205"/>
                          </a:xfrm>
                          <a:custGeom>
                            <a:avLst/>
                            <a:gdLst>
                              <a:gd name="T0" fmla="*/ 0 w 164"/>
                              <a:gd name="T1" fmla="*/ 100 h 205"/>
                              <a:gd name="T2" fmla="*/ 0 w 164"/>
                              <a:gd name="T3" fmla="*/ 100 h 205"/>
                              <a:gd name="T4" fmla="*/ 5 w 164"/>
                              <a:gd name="T5" fmla="*/ 125 h 205"/>
                              <a:gd name="T6" fmla="*/ 10 w 164"/>
                              <a:gd name="T7" fmla="*/ 145 h 205"/>
                              <a:gd name="T8" fmla="*/ 20 w 164"/>
                              <a:gd name="T9" fmla="*/ 160 h 205"/>
                              <a:gd name="T10" fmla="*/ 30 w 164"/>
                              <a:gd name="T11" fmla="*/ 175 h 205"/>
                              <a:gd name="T12" fmla="*/ 45 w 164"/>
                              <a:gd name="T13" fmla="*/ 190 h 205"/>
                              <a:gd name="T14" fmla="*/ 65 w 164"/>
                              <a:gd name="T15" fmla="*/ 200 h 205"/>
                              <a:gd name="T16" fmla="*/ 80 w 164"/>
                              <a:gd name="T17" fmla="*/ 205 h 205"/>
                              <a:gd name="T18" fmla="*/ 95 w 164"/>
                              <a:gd name="T19" fmla="*/ 205 h 205"/>
                              <a:gd name="T20" fmla="*/ 95 w 164"/>
                              <a:gd name="T21" fmla="*/ 205 h 205"/>
                              <a:gd name="T22" fmla="*/ 110 w 164"/>
                              <a:gd name="T23" fmla="*/ 205 h 205"/>
                              <a:gd name="T24" fmla="*/ 120 w 164"/>
                              <a:gd name="T25" fmla="*/ 200 h 205"/>
                              <a:gd name="T26" fmla="*/ 135 w 164"/>
                              <a:gd name="T27" fmla="*/ 190 h 205"/>
                              <a:gd name="T28" fmla="*/ 145 w 164"/>
                              <a:gd name="T29" fmla="*/ 175 h 205"/>
                              <a:gd name="T30" fmla="*/ 160 w 164"/>
                              <a:gd name="T31" fmla="*/ 145 h 205"/>
                              <a:gd name="T32" fmla="*/ 164 w 164"/>
                              <a:gd name="T33" fmla="*/ 105 h 205"/>
                              <a:gd name="T34" fmla="*/ 164 w 164"/>
                              <a:gd name="T35" fmla="*/ 105 h 205"/>
                              <a:gd name="T36" fmla="*/ 160 w 164"/>
                              <a:gd name="T37" fmla="*/ 60 h 205"/>
                              <a:gd name="T38" fmla="*/ 145 w 164"/>
                              <a:gd name="T39" fmla="*/ 30 h 205"/>
                              <a:gd name="T40" fmla="*/ 135 w 164"/>
                              <a:gd name="T41" fmla="*/ 15 h 205"/>
                              <a:gd name="T42" fmla="*/ 120 w 164"/>
                              <a:gd name="T43" fmla="*/ 5 h 205"/>
                              <a:gd name="T44" fmla="*/ 110 w 164"/>
                              <a:gd name="T45" fmla="*/ 0 h 205"/>
                              <a:gd name="T46" fmla="*/ 95 w 164"/>
                              <a:gd name="T47" fmla="*/ 0 h 205"/>
                              <a:gd name="T48" fmla="*/ 95 w 164"/>
                              <a:gd name="T49" fmla="*/ 0 h 205"/>
                              <a:gd name="T50" fmla="*/ 80 w 164"/>
                              <a:gd name="T51" fmla="*/ 0 h 205"/>
                              <a:gd name="T52" fmla="*/ 65 w 164"/>
                              <a:gd name="T53" fmla="*/ 5 h 205"/>
                              <a:gd name="T54" fmla="*/ 45 w 164"/>
                              <a:gd name="T55" fmla="*/ 15 h 205"/>
                              <a:gd name="T56" fmla="*/ 30 w 164"/>
                              <a:gd name="T57" fmla="*/ 30 h 205"/>
                              <a:gd name="T58" fmla="*/ 20 w 164"/>
                              <a:gd name="T59" fmla="*/ 45 h 205"/>
                              <a:gd name="T60" fmla="*/ 10 w 164"/>
                              <a:gd name="T61" fmla="*/ 60 h 205"/>
                              <a:gd name="T62" fmla="*/ 5 w 164"/>
                              <a:gd name="T63" fmla="*/ 80 h 205"/>
                              <a:gd name="T64" fmla="*/ 0 w 164"/>
                              <a:gd name="T65" fmla="*/ 100 h 205"/>
                              <a:gd name="T66" fmla="*/ 0 w 164"/>
                              <a:gd name="T67" fmla="*/ 10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4" h="205">
                                <a:moveTo>
                                  <a:pt x="0" y="100"/>
                                </a:moveTo>
                                <a:lnTo>
                                  <a:pt x="0" y="100"/>
                                </a:lnTo>
                                <a:lnTo>
                                  <a:pt x="5" y="125"/>
                                </a:lnTo>
                                <a:lnTo>
                                  <a:pt x="10" y="145"/>
                                </a:lnTo>
                                <a:lnTo>
                                  <a:pt x="20" y="160"/>
                                </a:lnTo>
                                <a:lnTo>
                                  <a:pt x="30" y="175"/>
                                </a:lnTo>
                                <a:lnTo>
                                  <a:pt x="45" y="190"/>
                                </a:lnTo>
                                <a:lnTo>
                                  <a:pt x="65" y="200"/>
                                </a:lnTo>
                                <a:lnTo>
                                  <a:pt x="80" y="205"/>
                                </a:lnTo>
                                <a:lnTo>
                                  <a:pt x="95" y="205"/>
                                </a:lnTo>
                                <a:lnTo>
                                  <a:pt x="110" y="205"/>
                                </a:lnTo>
                                <a:lnTo>
                                  <a:pt x="120" y="200"/>
                                </a:lnTo>
                                <a:lnTo>
                                  <a:pt x="135" y="190"/>
                                </a:lnTo>
                                <a:lnTo>
                                  <a:pt x="145" y="175"/>
                                </a:lnTo>
                                <a:lnTo>
                                  <a:pt x="160" y="145"/>
                                </a:lnTo>
                                <a:lnTo>
                                  <a:pt x="164" y="105"/>
                                </a:lnTo>
                                <a:lnTo>
                                  <a:pt x="160" y="60"/>
                                </a:lnTo>
                                <a:lnTo>
                                  <a:pt x="145" y="30"/>
                                </a:lnTo>
                                <a:lnTo>
                                  <a:pt x="135" y="15"/>
                                </a:lnTo>
                                <a:lnTo>
                                  <a:pt x="120" y="5"/>
                                </a:lnTo>
                                <a:lnTo>
                                  <a:pt x="110" y="0"/>
                                </a:lnTo>
                                <a:lnTo>
                                  <a:pt x="95" y="0"/>
                                </a:lnTo>
                                <a:lnTo>
                                  <a:pt x="80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0"/>
                                </a:lnTo>
                                <a:lnTo>
                                  <a:pt x="5" y="80"/>
                                </a:lnTo>
                                <a:lnTo>
                                  <a:pt x="0" y="1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Freeform 3888"/>
                        <wps:cNvSpPr>
                          <a:spLocks/>
                        </wps:cNvSpPr>
                        <wps:spPr bwMode="auto">
                          <a:xfrm>
                            <a:off x="6148" y="3396"/>
                            <a:ext cx="145" cy="145"/>
                          </a:xfrm>
                          <a:custGeom>
                            <a:avLst/>
                            <a:gdLst>
                              <a:gd name="T0" fmla="*/ 0 w 145"/>
                              <a:gd name="T1" fmla="*/ 70 h 145"/>
                              <a:gd name="T2" fmla="*/ 0 w 145"/>
                              <a:gd name="T3" fmla="*/ 70 h 145"/>
                              <a:gd name="T4" fmla="*/ 5 w 145"/>
                              <a:gd name="T5" fmla="*/ 85 h 145"/>
                              <a:gd name="T6" fmla="*/ 10 w 145"/>
                              <a:gd name="T7" fmla="*/ 100 h 145"/>
                              <a:gd name="T8" fmla="*/ 25 w 145"/>
                              <a:gd name="T9" fmla="*/ 115 h 145"/>
                              <a:gd name="T10" fmla="*/ 35 w 145"/>
                              <a:gd name="T11" fmla="*/ 125 h 145"/>
                              <a:gd name="T12" fmla="*/ 70 w 145"/>
                              <a:gd name="T13" fmla="*/ 140 h 145"/>
                              <a:gd name="T14" fmla="*/ 95 w 145"/>
                              <a:gd name="T15" fmla="*/ 145 h 145"/>
                              <a:gd name="T16" fmla="*/ 95 w 145"/>
                              <a:gd name="T17" fmla="*/ 145 h 145"/>
                              <a:gd name="T18" fmla="*/ 105 w 145"/>
                              <a:gd name="T19" fmla="*/ 145 h 145"/>
                              <a:gd name="T20" fmla="*/ 115 w 145"/>
                              <a:gd name="T21" fmla="*/ 140 h 145"/>
                              <a:gd name="T22" fmla="*/ 130 w 145"/>
                              <a:gd name="T23" fmla="*/ 125 h 145"/>
                              <a:gd name="T24" fmla="*/ 140 w 145"/>
                              <a:gd name="T25" fmla="*/ 100 h 145"/>
                              <a:gd name="T26" fmla="*/ 145 w 145"/>
                              <a:gd name="T27" fmla="*/ 75 h 145"/>
                              <a:gd name="T28" fmla="*/ 145 w 145"/>
                              <a:gd name="T29" fmla="*/ 75 h 145"/>
                              <a:gd name="T30" fmla="*/ 140 w 145"/>
                              <a:gd name="T31" fmla="*/ 45 h 145"/>
                              <a:gd name="T32" fmla="*/ 130 w 145"/>
                              <a:gd name="T33" fmla="*/ 20 h 145"/>
                              <a:gd name="T34" fmla="*/ 115 w 145"/>
                              <a:gd name="T35" fmla="*/ 5 h 145"/>
                              <a:gd name="T36" fmla="*/ 95 w 145"/>
                              <a:gd name="T37" fmla="*/ 0 h 145"/>
                              <a:gd name="T38" fmla="*/ 95 w 145"/>
                              <a:gd name="T39" fmla="*/ 0 h 145"/>
                              <a:gd name="T40" fmla="*/ 70 w 145"/>
                              <a:gd name="T41" fmla="*/ 5 h 145"/>
                              <a:gd name="T42" fmla="*/ 40 w 145"/>
                              <a:gd name="T43" fmla="*/ 20 h 145"/>
                              <a:gd name="T44" fmla="*/ 25 w 145"/>
                              <a:gd name="T45" fmla="*/ 30 h 145"/>
                              <a:gd name="T46" fmla="*/ 10 w 145"/>
                              <a:gd name="T47" fmla="*/ 40 h 145"/>
                              <a:gd name="T48" fmla="*/ 5 w 145"/>
                              <a:gd name="T49" fmla="*/ 55 h 145"/>
                              <a:gd name="T50" fmla="*/ 0 w 145"/>
                              <a:gd name="T51" fmla="*/ 70 h 145"/>
                              <a:gd name="T52" fmla="*/ 0 w 145"/>
                              <a:gd name="T53" fmla="*/ 7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0" y="70"/>
                                </a:moveTo>
                                <a:lnTo>
                                  <a:pt x="0" y="70"/>
                                </a:lnTo>
                                <a:lnTo>
                                  <a:pt x="5" y="85"/>
                                </a:lnTo>
                                <a:lnTo>
                                  <a:pt x="10" y="100"/>
                                </a:lnTo>
                                <a:lnTo>
                                  <a:pt x="25" y="115"/>
                                </a:lnTo>
                                <a:lnTo>
                                  <a:pt x="35" y="125"/>
                                </a:lnTo>
                                <a:lnTo>
                                  <a:pt x="70" y="140"/>
                                </a:lnTo>
                                <a:lnTo>
                                  <a:pt x="95" y="145"/>
                                </a:lnTo>
                                <a:lnTo>
                                  <a:pt x="105" y="145"/>
                                </a:lnTo>
                                <a:lnTo>
                                  <a:pt x="115" y="140"/>
                                </a:lnTo>
                                <a:lnTo>
                                  <a:pt x="130" y="125"/>
                                </a:lnTo>
                                <a:lnTo>
                                  <a:pt x="140" y="100"/>
                                </a:lnTo>
                                <a:lnTo>
                                  <a:pt x="145" y="75"/>
                                </a:lnTo>
                                <a:lnTo>
                                  <a:pt x="140" y="45"/>
                                </a:lnTo>
                                <a:lnTo>
                                  <a:pt x="130" y="20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0" y="5"/>
                                </a:lnTo>
                                <a:lnTo>
                                  <a:pt x="40" y="20"/>
                                </a:lnTo>
                                <a:lnTo>
                                  <a:pt x="25" y="30"/>
                                </a:lnTo>
                                <a:lnTo>
                                  <a:pt x="10" y="40"/>
                                </a:lnTo>
                                <a:lnTo>
                                  <a:pt x="5" y="55"/>
                                </a:lnTo>
                                <a:lnTo>
                                  <a:pt x="0" y="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Freeform 3889"/>
                        <wps:cNvSpPr>
                          <a:spLocks/>
                        </wps:cNvSpPr>
                        <wps:spPr bwMode="auto">
                          <a:xfrm>
                            <a:off x="6128" y="3211"/>
                            <a:ext cx="20" cy="510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510"/>
                              <a:gd name="T2" fmla="*/ 20 w 20"/>
                              <a:gd name="T3" fmla="*/ 0 h 510"/>
                              <a:gd name="T4" fmla="*/ 10 w 20"/>
                              <a:gd name="T5" fmla="*/ 25 h 510"/>
                              <a:gd name="T6" fmla="*/ 0 w 20"/>
                              <a:gd name="T7" fmla="*/ 70 h 510"/>
                              <a:gd name="T8" fmla="*/ 0 w 20"/>
                              <a:gd name="T9" fmla="*/ 105 h 510"/>
                              <a:gd name="T10" fmla="*/ 0 w 20"/>
                              <a:gd name="T11" fmla="*/ 145 h 510"/>
                              <a:gd name="T12" fmla="*/ 10 w 20"/>
                              <a:gd name="T13" fmla="*/ 195 h 510"/>
                              <a:gd name="T14" fmla="*/ 20 w 20"/>
                              <a:gd name="T15" fmla="*/ 255 h 510"/>
                              <a:gd name="T16" fmla="*/ 20 w 20"/>
                              <a:gd name="T17" fmla="*/ 255 h 510"/>
                              <a:gd name="T18" fmla="*/ 20 w 20"/>
                              <a:gd name="T19" fmla="*/ 255 h 510"/>
                              <a:gd name="T20" fmla="*/ 10 w 20"/>
                              <a:gd name="T21" fmla="*/ 320 h 510"/>
                              <a:gd name="T22" fmla="*/ 5 w 20"/>
                              <a:gd name="T23" fmla="*/ 370 h 510"/>
                              <a:gd name="T24" fmla="*/ 0 w 20"/>
                              <a:gd name="T25" fmla="*/ 410 h 510"/>
                              <a:gd name="T26" fmla="*/ 0 w 20"/>
                              <a:gd name="T27" fmla="*/ 445 h 510"/>
                              <a:gd name="T28" fmla="*/ 10 w 20"/>
                              <a:gd name="T29" fmla="*/ 485 h 510"/>
                              <a:gd name="T30" fmla="*/ 20 w 20"/>
                              <a:gd name="T3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25"/>
                                </a:lnTo>
                                <a:lnTo>
                                  <a:pt x="0" y="70"/>
                                </a:lnTo>
                                <a:lnTo>
                                  <a:pt x="0" y="105"/>
                                </a:lnTo>
                                <a:lnTo>
                                  <a:pt x="0" y="145"/>
                                </a:lnTo>
                                <a:lnTo>
                                  <a:pt x="10" y="195"/>
                                </a:lnTo>
                                <a:lnTo>
                                  <a:pt x="20" y="255"/>
                                </a:lnTo>
                                <a:lnTo>
                                  <a:pt x="10" y="320"/>
                                </a:lnTo>
                                <a:lnTo>
                                  <a:pt x="5" y="370"/>
                                </a:lnTo>
                                <a:lnTo>
                                  <a:pt x="0" y="410"/>
                                </a:lnTo>
                                <a:lnTo>
                                  <a:pt x="0" y="445"/>
                                </a:lnTo>
                                <a:lnTo>
                                  <a:pt x="10" y="485"/>
                                </a:lnTo>
                                <a:lnTo>
                                  <a:pt x="20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Freeform 3890"/>
                        <wps:cNvSpPr>
                          <a:spLocks/>
                        </wps:cNvSpPr>
                        <wps:spPr bwMode="auto">
                          <a:xfrm>
                            <a:off x="6103" y="3211"/>
                            <a:ext cx="45" cy="510"/>
                          </a:xfrm>
                          <a:custGeom>
                            <a:avLst/>
                            <a:gdLst>
                              <a:gd name="T0" fmla="*/ 45 w 45"/>
                              <a:gd name="T1" fmla="*/ 0 h 510"/>
                              <a:gd name="T2" fmla="*/ 45 w 45"/>
                              <a:gd name="T3" fmla="*/ 0 h 510"/>
                              <a:gd name="T4" fmla="*/ 30 w 45"/>
                              <a:gd name="T5" fmla="*/ 40 h 510"/>
                              <a:gd name="T6" fmla="*/ 20 w 45"/>
                              <a:gd name="T7" fmla="*/ 90 h 510"/>
                              <a:gd name="T8" fmla="*/ 10 w 45"/>
                              <a:gd name="T9" fmla="*/ 155 h 510"/>
                              <a:gd name="T10" fmla="*/ 0 w 45"/>
                              <a:gd name="T11" fmla="*/ 230 h 510"/>
                              <a:gd name="T12" fmla="*/ 5 w 45"/>
                              <a:gd name="T13" fmla="*/ 315 h 510"/>
                              <a:gd name="T14" fmla="*/ 10 w 45"/>
                              <a:gd name="T15" fmla="*/ 360 h 510"/>
                              <a:gd name="T16" fmla="*/ 15 w 45"/>
                              <a:gd name="T17" fmla="*/ 410 h 510"/>
                              <a:gd name="T18" fmla="*/ 30 w 45"/>
                              <a:gd name="T19" fmla="*/ 460 h 510"/>
                              <a:gd name="T20" fmla="*/ 45 w 45"/>
                              <a:gd name="T2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30" y="40"/>
                                </a:lnTo>
                                <a:lnTo>
                                  <a:pt x="20" y="90"/>
                                </a:lnTo>
                                <a:lnTo>
                                  <a:pt x="10" y="155"/>
                                </a:lnTo>
                                <a:lnTo>
                                  <a:pt x="0" y="230"/>
                                </a:lnTo>
                                <a:lnTo>
                                  <a:pt x="5" y="315"/>
                                </a:lnTo>
                                <a:lnTo>
                                  <a:pt x="10" y="360"/>
                                </a:lnTo>
                                <a:lnTo>
                                  <a:pt x="15" y="410"/>
                                </a:lnTo>
                                <a:lnTo>
                                  <a:pt x="30" y="460"/>
                                </a:lnTo>
                                <a:lnTo>
                                  <a:pt x="45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Line 3891"/>
                        <wps:cNvCnPr/>
                        <wps:spPr bwMode="auto">
                          <a:xfrm>
                            <a:off x="6053" y="3211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3892"/>
                        <wps:cNvCnPr/>
                        <wps:spPr bwMode="auto">
                          <a:xfrm>
                            <a:off x="6023" y="3211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Freeform 3893"/>
                        <wps:cNvSpPr>
                          <a:spLocks/>
                        </wps:cNvSpPr>
                        <wps:spPr bwMode="auto">
                          <a:xfrm>
                            <a:off x="6148" y="4201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40 h 50"/>
                              <a:gd name="T2" fmla="*/ 0 w 249"/>
                              <a:gd name="T3" fmla="*/ 40 h 50"/>
                              <a:gd name="T4" fmla="*/ 10 w 249"/>
                              <a:gd name="T5" fmla="*/ 25 h 50"/>
                              <a:gd name="T6" fmla="*/ 25 w 249"/>
                              <a:gd name="T7" fmla="*/ 15 h 50"/>
                              <a:gd name="T8" fmla="*/ 50 w 249"/>
                              <a:gd name="T9" fmla="*/ 5 h 50"/>
                              <a:gd name="T10" fmla="*/ 80 w 249"/>
                              <a:gd name="T11" fmla="*/ 0 h 50"/>
                              <a:gd name="T12" fmla="*/ 110 w 249"/>
                              <a:gd name="T13" fmla="*/ 5 h 50"/>
                              <a:gd name="T14" fmla="*/ 135 w 249"/>
                              <a:gd name="T15" fmla="*/ 15 h 50"/>
                              <a:gd name="T16" fmla="*/ 155 w 249"/>
                              <a:gd name="T17" fmla="*/ 25 h 50"/>
                              <a:gd name="T18" fmla="*/ 184 w 249"/>
                              <a:gd name="T19" fmla="*/ 45 h 50"/>
                              <a:gd name="T20" fmla="*/ 184 w 249"/>
                              <a:gd name="T21" fmla="*/ 45 h 50"/>
                              <a:gd name="T22" fmla="*/ 189 w 249"/>
                              <a:gd name="T23" fmla="*/ 50 h 50"/>
                              <a:gd name="T24" fmla="*/ 199 w 249"/>
                              <a:gd name="T25" fmla="*/ 45 h 50"/>
                              <a:gd name="T26" fmla="*/ 214 w 249"/>
                              <a:gd name="T27" fmla="*/ 30 h 50"/>
                              <a:gd name="T28" fmla="*/ 234 w 249"/>
                              <a:gd name="T29" fmla="*/ 0 h 50"/>
                              <a:gd name="T30" fmla="*/ 249 w 249"/>
                              <a:gd name="T31" fmla="*/ 4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40"/>
                                </a:moveTo>
                                <a:lnTo>
                                  <a:pt x="0" y="40"/>
                                </a:lnTo>
                                <a:lnTo>
                                  <a:pt x="10" y="25"/>
                                </a:lnTo>
                                <a:lnTo>
                                  <a:pt x="25" y="15"/>
                                </a:lnTo>
                                <a:lnTo>
                                  <a:pt x="50" y="5"/>
                                </a:lnTo>
                                <a:lnTo>
                                  <a:pt x="80" y="0"/>
                                </a:lnTo>
                                <a:lnTo>
                                  <a:pt x="110" y="5"/>
                                </a:lnTo>
                                <a:lnTo>
                                  <a:pt x="135" y="15"/>
                                </a:lnTo>
                                <a:lnTo>
                                  <a:pt x="155" y="25"/>
                                </a:lnTo>
                                <a:lnTo>
                                  <a:pt x="184" y="45"/>
                                </a:lnTo>
                                <a:lnTo>
                                  <a:pt x="189" y="50"/>
                                </a:lnTo>
                                <a:lnTo>
                                  <a:pt x="199" y="45"/>
                                </a:lnTo>
                                <a:lnTo>
                                  <a:pt x="214" y="30"/>
                                </a:lnTo>
                                <a:lnTo>
                                  <a:pt x="234" y="0"/>
                                </a:lnTo>
                                <a:lnTo>
                                  <a:pt x="249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Freeform 3894"/>
                        <wps:cNvSpPr>
                          <a:spLocks/>
                        </wps:cNvSpPr>
                        <wps:spPr bwMode="auto">
                          <a:xfrm>
                            <a:off x="6148" y="3726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5 h 50"/>
                              <a:gd name="T2" fmla="*/ 0 w 249"/>
                              <a:gd name="T3" fmla="*/ 5 h 50"/>
                              <a:gd name="T4" fmla="*/ 25 w 249"/>
                              <a:gd name="T5" fmla="*/ 25 h 50"/>
                              <a:gd name="T6" fmla="*/ 50 w 249"/>
                              <a:gd name="T7" fmla="*/ 40 h 50"/>
                              <a:gd name="T8" fmla="*/ 80 w 249"/>
                              <a:gd name="T9" fmla="*/ 45 h 50"/>
                              <a:gd name="T10" fmla="*/ 110 w 249"/>
                              <a:gd name="T11" fmla="*/ 40 h 50"/>
                              <a:gd name="T12" fmla="*/ 135 w 249"/>
                              <a:gd name="T13" fmla="*/ 35 h 50"/>
                              <a:gd name="T14" fmla="*/ 155 w 249"/>
                              <a:gd name="T15" fmla="*/ 25 h 50"/>
                              <a:gd name="T16" fmla="*/ 184 w 249"/>
                              <a:gd name="T17" fmla="*/ 5 h 50"/>
                              <a:gd name="T18" fmla="*/ 184 w 249"/>
                              <a:gd name="T19" fmla="*/ 5 h 50"/>
                              <a:gd name="T20" fmla="*/ 189 w 249"/>
                              <a:gd name="T21" fmla="*/ 0 h 50"/>
                              <a:gd name="T22" fmla="*/ 194 w 249"/>
                              <a:gd name="T23" fmla="*/ 5 h 50"/>
                              <a:gd name="T24" fmla="*/ 214 w 249"/>
                              <a:gd name="T25" fmla="*/ 20 h 50"/>
                              <a:gd name="T26" fmla="*/ 234 w 249"/>
                              <a:gd name="T27" fmla="*/ 50 h 50"/>
                              <a:gd name="T28" fmla="*/ 249 w 249"/>
                              <a:gd name="T2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5"/>
                                </a:moveTo>
                                <a:lnTo>
                                  <a:pt x="0" y="5"/>
                                </a:lnTo>
                                <a:lnTo>
                                  <a:pt x="25" y="25"/>
                                </a:lnTo>
                                <a:lnTo>
                                  <a:pt x="50" y="40"/>
                                </a:lnTo>
                                <a:lnTo>
                                  <a:pt x="80" y="45"/>
                                </a:lnTo>
                                <a:lnTo>
                                  <a:pt x="110" y="40"/>
                                </a:lnTo>
                                <a:lnTo>
                                  <a:pt x="135" y="35"/>
                                </a:lnTo>
                                <a:lnTo>
                                  <a:pt x="155" y="25"/>
                                </a:lnTo>
                                <a:lnTo>
                                  <a:pt x="184" y="5"/>
                                </a:lnTo>
                                <a:lnTo>
                                  <a:pt x="189" y="0"/>
                                </a:lnTo>
                                <a:lnTo>
                                  <a:pt x="194" y="5"/>
                                </a:lnTo>
                                <a:lnTo>
                                  <a:pt x="214" y="20"/>
                                </a:lnTo>
                                <a:lnTo>
                                  <a:pt x="234" y="50"/>
                                </a:ln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Freeform 3895"/>
                        <wps:cNvSpPr>
                          <a:spLocks/>
                        </wps:cNvSpPr>
                        <wps:spPr bwMode="auto">
                          <a:xfrm>
                            <a:off x="6148" y="3771"/>
                            <a:ext cx="244" cy="435"/>
                          </a:xfrm>
                          <a:custGeom>
                            <a:avLst/>
                            <a:gdLst>
                              <a:gd name="T0" fmla="*/ 0 w 244"/>
                              <a:gd name="T1" fmla="*/ 215 h 435"/>
                              <a:gd name="T2" fmla="*/ 0 w 244"/>
                              <a:gd name="T3" fmla="*/ 215 h 435"/>
                              <a:gd name="T4" fmla="*/ 5 w 244"/>
                              <a:gd name="T5" fmla="*/ 300 h 435"/>
                              <a:gd name="T6" fmla="*/ 10 w 244"/>
                              <a:gd name="T7" fmla="*/ 335 h 435"/>
                              <a:gd name="T8" fmla="*/ 15 w 244"/>
                              <a:gd name="T9" fmla="*/ 370 h 435"/>
                              <a:gd name="T10" fmla="*/ 30 w 244"/>
                              <a:gd name="T11" fmla="*/ 395 h 435"/>
                              <a:gd name="T12" fmla="*/ 45 w 244"/>
                              <a:gd name="T13" fmla="*/ 415 h 435"/>
                              <a:gd name="T14" fmla="*/ 65 w 244"/>
                              <a:gd name="T15" fmla="*/ 430 h 435"/>
                              <a:gd name="T16" fmla="*/ 95 w 244"/>
                              <a:gd name="T17" fmla="*/ 435 h 435"/>
                              <a:gd name="T18" fmla="*/ 95 w 244"/>
                              <a:gd name="T19" fmla="*/ 435 h 435"/>
                              <a:gd name="T20" fmla="*/ 125 w 244"/>
                              <a:gd name="T21" fmla="*/ 430 h 435"/>
                              <a:gd name="T22" fmla="*/ 150 w 244"/>
                              <a:gd name="T23" fmla="*/ 420 h 435"/>
                              <a:gd name="T24" fmla="*/ 174 w 244"/>
                              <a:gd name="T25" fmla="*/ 400 h 435"/>
                              <a:gd name="T26" fmla="*/ 199 w 244"/>
                              <a:gd name="T27" fmla="*/ 370 h 435"/>
                              <a:gd name="T28" fmla="*/ 219 w 244"/>
                              <a:gd name="T29" fmla="*/ 340 h 435"/>
                              <a:gd name="T30" fmla="*/ 229 w 244"/>
                              <a:gd name="T31" fmla="*/ 300 h 435"/>
                              <a:gd name="T32" fmla="*/ 239 w 244"/>
                              <a:gd name="T33" fmla="*/ 260 h 435"/>
                              <a:gd name="T34" fmla="*/ 244 w 244"/>
                              <a:gd name="T35" fmla="*/ 215 h 435"/>
                              <a:gd name="T36" fmla="*/ 244 w 244"/>
                              <a:gd name="T37" fmla="*/ 215 h 435"/>
                              <a:gd name="T38" fmla="*/ 239 w 244"/>
                              <a:gd name="T39" fmla="*/ 170 h 435"/>
                              <a:gd name="T40" fmla="*/ 229 w 244"/>
                              <a:gd name="T41" fmla="*/ 130 h 435"/>
                              <a:gd name="T42" fmla="*/ 219 w 244"/>
                              <a:gd name="T43" fmla="*/ 95 h 435"/>
                              <a:gd name="T44" fmla="*/ 199 w 244"/>
                              <a:gd name="T45" fmla="*/ 65 h 435"/>
                              <a:gd name="T46" fmla="*/ 174 w 244"/>
                              <a:gd name="T47" fmla="*/ 35 h 435"/>
                              <a:gd name="T48" fmla="*/ 150 w 244"/>
                              <a:gd name="T49" fmla="*/ 15 h 435"/>
                              <a:gd name="T50" fmla="*/ 125 w 244"/>
                              <a:gd name="T51" fmla="*/ 5 h 435"/>
                              <a:gd name="T52" fmla="*/ 95 w 244"/>
                              <a:gd name="T53" fmla="*/ 0 h 435"/>
                              <a:gd name="T54" fmla="*/ 95 w 244"/>
                              <a:gd name="T55" fmla="*/ 0 h 435"/>
                              <a:gd name="T56" fmla="*/ 65 w 244"/>
                              <a:gd name="T57" fmla="*/ 0 h 435"/>
                              <a:gd name="T58" fmla="*/ 45 w 244"/>
                              <a:gd name="T59" fmla="*/ 15 h 435"/>
                              <a:gd name="T60" fmla="*/ 30 w 244"/>
                              <a:gd name="T61" fmla="*/ 35 h 435"/>
                              <a:gd name="T62" fmla="*/ 15 w 244"/>
                              <a:gd name="T63" fmla="*/ 60 h 435"/>
                              <a:gd name="T64" fmla="*/ 10 w 244"/>
                              <a:gd name="T65" fmla="*/ 95 h 435"/>
                              <a:gd name="T66" fmla="*/ 5 w 244"/>
                              <a:gd name="T67" fmla="*/ 130 h 435"/>
                              <a:gd name="T68" fmla="*/ 0 w 244"/>
                              <a:gd name="T69" fmla="*/ 215 h 435"/>
                              <a:gd name="T70" fmla="*/ 0 w 244"/>
                              <a:gd name="T71" fmla="*/ 215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0" y="215"/>
                                </a:moveTo>
                                <a:lnTo>
                                  <a:pt x="0" y="215"/>
                                </a:lnTo>
                                <a:lnTo>
                                  <a:pt x="5" y="300"/>
                                </a:lnTo>
                                <a:lnTo>
                                  <a:pt x="10" y="335"/>
                                </a:lnTo>
                                <a:lnTo>
                                  <a:pt x="15" y="370"/>
                                </a:lnTo>
                                <a:lnTo>
                                  <a:pt x="30" y="395"/>
                                </a:lnTo>
                                <a:lnTo>
                                  <a:pt x="45" y="415"/>
                                </a:lnTo>
                                <a:lnTo>
                                  <a:pt x="65" y="430"/>
                                </a:lnTo>
                                <a:lnTo>
                                  <a:pt x="95" y="435"/>
                                </a:lnTo>
                                <a:lnTo>
                                  <a:pt x="125" y="430"/>
                                </a:lnTo>
                                <a:lnTo>
                                  <a:pt x="150" y="420"/>
                                </a:lnTo>
                                <a:lnTo>
                                  <a:pt x="174" y="400"/>
                                </a:lnTo>
                                <a:lnTo>
                                  <a:pt x="199" y="370"/>
                                </a:lnTo>
                                <a:lnTo>
                                  <a:pt x="219" y="340"/>
                                </a:lnTo>
                                <a:lnTo>
                                  <a:pt x="229" y="300"/>
                                </a:lnTo>
                                <a:lnTo>
                                  <a:pt x="239" y="260"/>
                                </a:lnTo>
                                <a:lnTo>
                                  <a:pt x="244" y="215"/>
                                </a:lnTo>
                                <a:lnTo>
                                  <a:pt x="239" y="170"/>
                                </a:lnTo>
                                <a:lnTo>
                                  <a:pt x="229" y="130"/>
                                </a:lnTo>
                                <a:lnTo>
                                  <a:pt x="219" y="95"/>
                                </a:lnTo>
                                <a:lnTo>
                                  <a:pt x="199" y="65"/>
                                </a:lnTo>
                                <a:lnTo>
                                  <a:pt x="174" y="35"/>
                                </a:lnTo>
                                <a:lnTo>
                                  <a:pt x="150" y="15"/>
                                </a:lnTo>
                                <a:lnTo>
                                  <a:pt x="125" y="5"/>
                                </a:lnTo>
                                <a:lnTo>
                                  <a:pt x="95" y="0"/>
                                </a:lnTo>
                                <a:lnTo>
                                  <a:pt x="65" y="0"/>
                                </a:lnTo>
                                <a:lnTo>
                                  <a:pt x="45" y="15"/>
                                </a:lnTo>
                                <a:lnTo>
                                  <a:pt x="30" y="35"/>
                                </a:lnTo>
                                <a:lnTo>
                                  <a:pt x="15" y="60"/>
                                </a:lnTo>
                                <a:lnTo>
                                  <a:pt x="10" y="95"/>
                                </a:lnTo>
                                <a:lnTo>
                                  <a:pt x="5" y="130"/>
                                </a:lnTo>
                                <a:lnTo>
                                  <a:pt x="0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Freeform 3896"/>
                        <wps:cNvSpPr>
                          <a:spLocks/>
                        </wps:cNvSpPr>
                        <wps:spPr bwMode="auto">
                          <a:xfrm>
                            <a:off x="6148" y="3836"/>
                            <a:ext cx="194" cy="300"/>
                          </a:xfrm>
                          <a:custGeom>
                            <a:avLst/>
                            <a:gdLst>
                              <a:gd name="T0" fmla="*/ 0 w 194"/>
                              <a:gd name="T1" fmla="*/ 150 h 300"/>
                              <a:gd name="T2" fmla="*/ 0 w 194"/>
                              <a:gd name="T3" fmla="*/ 150 h 300"/>
                              <a:gd name="T4" fmla="*/ 0 w 194"/>
                              <a:gd name="T5" fmla="*/ 180 h 300"/>
                              <a:gd name="T6" fmla="*/ 5 w 194"/>
                              <a:gd name="T7" fmla="*/ 210 h 300"/>
                              <a:gd name="T8" fmla="*/ 15 w 194"/>
                              <a:gd name="T9" fmla="*/ 235 h 300"/>
                              <a:gd name="T10" fmla="*/ 25 w 194"/>
                              <a:gd name="T11" fmla="*/ 255 h 300"/>
                              <a:gd name="T12" fmla="*/ 40 w 194"/>
                              <a:gd name="T13" fmla="*/ 275 h 300"/>
                              <a:gd name="T14" fmla="*/ 55 w 194"/>
                              <a:gd name="T15" fmla="*/ 290 h 300"/>
                              <a:gd name="T16" fmla="*/ 75 w 194"/>
                              <a:gd name="T17" fmla="*/ 295 h 300"/>
                              <a:gd name="T18" fmla="*/ 95 w 194"/>
                              <a:gd name="T19" fmla="*/ 300 h 300"/>
                              <a:gd name="T20" fmla="*/ 95 w 194"/>
                              <a:gd name="T21" fmla="*/ 300 h 300"/>
                              <a:gd name="T22" fmla="*/ 115 w 194"/>
                              <a:gd name="T23" fmla="*/ 300 h 300"/>
                              <a:gd name="T24" fmla="*/ 135 w 194"/>
                              <a:gd name="T25" fmla="*/ 290 h 300"/>
                              <a:gd name="T26" fmla="*/ 150 w 194"/>
                              <a:gd name="T27" fmla="*/ 275 h 300"/>
                              <a:gd name="T28" fmla="*/ 164 w 194"/>
                              <a:gd name="T29" fmla="*/ 260 h 300"/>
                              <a:gd name="T30" fmla="*/ 179 w 194"/>
                              <a:gd name="T31" fmla="*/ 235 h 300"/>
                              <a:gd name="T32" fmla="*/ 189 w 194"/>
                              <a:gd name="T33" fmla="*/ 210 h 300"/>
                              <a:gd name="T34" fmla="*/ 194 w 194"/>
                              <a:gd name="T35" fmla="*/ 180 h 300"/>
                              <a:gd name="T36" fmla="*/ 194 w 194"/>
                              <a:gd name="T37" fmla="*/ 150 h 300"/>
                              <a:gd name="T38" fmla="*/ 194 w 194"/>
                              <a:gd name="T39" fmla="*/ 150 h 300"/>
                              <a:gd name="T40" fmla="*/ 194 w 194"/>
                              <a:gd name="T41" fmla="*/ 120 h 300"/>
                              <a:gd name="T42" fmla="*/ 189 w 194"/>
                              <a:gd name="T43" fmla="*/ 95 h 300"/>
                              <a:gd name="T44" fmla="*/ 179 w 194"/>
                              <a:gd name="T45" fmla="*/ 70 h 300"/>
                              <a:gd name="T46" fmla="*/ 164 w 194"/>
                              <a:gd name="T47" fmla="*/ 45 h 300"/>
                              <a:gd name="T48" fmla="*/ 150 w 194"/>
                              <a:gd name="T49" fmla="*/ 30 h 300"/>
                              <a:gd name="T50" fmla="*/ 135 w 194"/>
                              <a:gd name="T51" fmla="*/ 15 h 300"/>
                              <a:gd name="T52" fmla="*/ 115 w 194"/>
                              <a:gd name="T53" fmla="*/ 5 h 300"/>
                              <a:gd name="T54" fmla="*/ 95 w 194"/>
                              <a:gd name="T55" fmla="*/ 0 h 300"/>
                              <a:gd name="T56" fmla="*/ 95 w 194"/>
                              <a:gd name="T57" fmla="*/ 0 h 300"/>
                              <a:gd name="T58" fmla="*/ 75 w 194"/>
                              <a:gd name="T59" fmla="*/ 5 h 300"/>
                              <a:gd name="T60" fmla="*/ 55 w 194"/>
                              <a:gd name="T61" fmla="*/ 10 h 300"/>
                              <a:gd name="T62" fmla="*/ 40 w 194"/>
                              <a:gd name="T63" fmla="*/ 25 h 300"/>
                              <a:gd name="T64" fmla="*/ 25 w 194"/>
                              <a:gd name="T65" fmla="*/ 45 h 300"/>
                              <a:gd name="T66" fmla="*/ 15 w 194"/>
                              <a:gd name="T67" fmla="*/ 65 h 300"/>
                              <a:gd name="T68" fmla="*/ 5 w 194"/>
                              <a:gd name="T69" fmla="*/ 95 h 300"/>
                              <a:gd name="T70" fmla="*/ 0 w 194"/>
                              <a:gd name="T71" fmla="*/ 120 h 300"/>
                              <a:gd name="T72" fmla="*/ 0 w 194"/>
                              <a:gd name="T73" fmla="*/ 150 h 300"/>
                              <a:gd name="T74" fmla="*/ 0 w 194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4" h="300">
                                <a:moveTo>
                                  <a:pt x="0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10"/>
                                </a:lnTo>
                                <a:lnTo>
                                  <a:pt x="15" y="235"/>
                                </a:lnTo>
                                <a:lnTo>
                                  <a:pt x="25" y="255"/>
                                </a:lnTo>
                                <a:lnTo>
                                  <a:pt x="40" y="275"/>
                                </a:lnTo>
                                <a:lnTo>
                                  <a:pt x="55" y="290"/>
                                </a:lnTo>
                                <a:lnTo>
                                  <a:pt x="75" y="295"/>
                                </a:lnTo>
                                <a:lnTo>
                                  <a:pt x="95" y="300"/>
                                </a:lnTo>
                                <a:lnTo>
                                  <a:pt x="115" y="300"/>
                                </a:lnTo>
                                <a:lnTo>
                                  <a:pt x="135" y="290"/>
                                </a:lnTo>
                                <a:lnTo>
                                  <a:pt x="150" y="275"/>
                                </a:lnTo>
                                <a:lnTo>
                                  <a:pt x="164" y="260"/>
                                </a:lnTo>
                                <a:lnTo>
                                  <a:pt x="179" y="235"/>
                                </a:lnTo>
                                <a:lnTo>
                                  <a:pt x="189" y="210"/>
                                </a:lnTo>
                                <a:lnTo>
                                  <a:pt x="194" y="180"/>
                                </a:lnTo>
                                <a:lnTo>
                                  <a:pt x="194" y="150"/>
                                </a:lnTo>
                                <a:lnTo>
                                  <a:pt x="194" y="120"/>
                                </a:lnTo>
                                <a:lnTo>
                                  <a:pt x="189" y="95"/>
                                </a:lnTo>
                                <a:lnTo>
                                  <a:pt x="179" y="70"/>
                                </a:lnTo>
                                <a:lnTo>
                                  <a:pt x="164" y="45"/>
                                </a:lnTo>
                                <a:lnTo>
                                  <a:pt x="150" y="30"/>
                                </a:lnTo>
                                <a:lnTo>
                                  <a:pt x="135" y="15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5" y="5"/>
                                </a:lnTo>
                                <a:lnTo>
                                  <a:pt x="55" y="10"/>
                                </a:lnTo>
                                <a:lnTo>
                                  <a:pt x="40" y="25"/>
                                </a:lnTo>
                                <a:lnTo>
                                  <a:pt x="25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5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Freeform 3897"/>
                        <wps:cNvSpPr>
                          <a:spLocks/>
                        </wps:cNvSpPr>
                        <wps:spPr bwMode="auto">
                          <a:xfrm>
                            <a:off x="6148" y="3881"/>
                            <a:ext cx="164" cy="210"/>
                          </a:xfrm>
                          <a:custGeom>
                            <a:avLst/>
                            <a:gdLst>
                              <a:gd name="T0" fmla="*/ 0 w 164"/>
                              <a:gd name="T1" fmla="*/ 105 h 210"/>
                              <a:gd name="T2" fmla="*/ 0 w 164"/>
                              <a:gd name="T3" fmla="*/ 105 h 210"/>
                              <a:gd name="T4" fmla="*/ 5 w 164"/>
                              <a:gd name="T5" fmla="*/ 125 h 210"/>
                              <a:gd name="T6" fmla="*/ 10 w 164"/>
                              <a:gd name="T7" fmla="*/ 145 h 210"/>
                              <a:gd name="T8" fmla="*/ 20 w 164"/>
                              <a:gd name="T9" fmla="*/ 165 h 210"/>
                              <a:gd name="T10" fmla="*/ 30 w 164"/>
                              <a:gd name="T11" fmla="*/ 180 h 210"/>
                              <a:gd name="T12" fmla="*/ 45 w 164"/>
                              <a:gd name="T13" fmla="*/ 190 h 210"/>
                              <a:gd name="T14" fmla="*/ 65 w 164"/>
                              <a:gd name="T15" fmla="*/ 200 h 210"/>
                              <a:gd name="T16" fmla="*/ 80 w 164"/>
                              <a:gd name="T17" fmla="*/ 210 h 210"/>
                              <a:gd name="T18" fmla="*/ 95 w 164"/>
                              <a:gd name="T19" fmla="*/ 210 h 210"/>
                              <a:gd name="T20" fmla="*/ 95 w 164"/>
                              <a:gd name="T21" fmla="*/ 210 h 210"/>
                              <a:gd name="T22" fmla="*/ 110 w 164"/>
                              <a:gd name="T23" fmla="*/ 210 h 210"/>
                              <a:gd name="T24" fmla="*/ 120 w 164"/>
                              <a:gd name="T25" fmla="*/ 205 h 210"/>
                              <a:gd name="T26" fmla="*/ 135 w 164"/>
                              <a:gd name="T27" fmla="*/ 195 h 210"/>
                              <a:gd name="T28" fmla="*/ 145 w 164"/>
                              <a:gd name="T29" fmla="*/ 180 h 210"/>
                              <a:gd name="T30" fmla="*/ 160 w 164"/>
                              <a:gd name="T31" fmla="*/ 145 h 210"/>
                              <a:gd name="T32" fmla="*/ 164 w 164"/>
                              <a:gd name="T33" fmla="*/ 105 h 210"/>
                              <a:gd name="T34" fmla="*/ 164 w 164"/>
                              <a:gd name="T35" fmla="*/ 105 h 210"/>
                              <a:gd name="T36" fmla="*/ 160 w 164"/>
                              <a:gd name="T37" fmla="*/ 65 h 210"/>
                              <a:gd name="T38" fmla="*/ 145 w 164"/>
                              <a:gd name="T39" fmla="*/ 35 h 210"/>
                              <a:gd name="T40" fmla="*/ 135 w 164"/>
                              <a:gd name="T41" fmla="*/ 20 h 210"/>
                              <a:gd name="T42" fmla="*/ 120 w 164"/>
                              <a:gd name="T43" fmla="*/ 10 h 210"/>
                              <a:gd name="T44" fmla="*/ 110 w 164"/>
                              <a:gd name="T45" fmla="*/ 5 h 210"/>
                              <a:gd name="T46" fmla="*/ 95 w 164"/>
                              <a:gd name="T47" fmla="*/ 0 h 210"/>
                              <a:gd name="T48" fmla="*/ 95 w 164"/>
                              <a:gd name="T49" fmla="*/ 0 h 210"/>
                              <a:gd name="T50" fmla="*/ 80 w 164"/>
                              <a:gd name="T51" fmla="*/ 5 h 210"/>
                              <a:gd name="T52" fmla="*/ 65 w 164"/>
                              <a:gd name="T53" fmla="*/ 10 h 210"/>
                              <a:gd name="T54" fmla="*/ 45 w 164"/>
                              <a:gd name="T55" fmla="*/ 20 h 210"/>
                              <a:gd name="T56" fmla="*/ 30 w 164"/>
                              <a:gd name="T57" fmla="*/ 30 h 210"/>
                              <a:gd name="T58" fmla="*/ 20 w 164"/>
                              <a:gd name="T59" fmla="*/ 45 h 210"/>
                              <a:gd name="T60" fmla="*/ 10 w 164"/>
                              <a:gd name="T61" fmla="*/ 65 h 210"/>
                              <a:gd name="T62" fmla="*/ 5 w 164"/>
                              <a:gd name="T63" fmla="*/ 85 h 210"/>
                              <a:gd name="T64" fmla="*/ 0 w 164"/>
                              <a:gd name="T65" fmla="*/ 105 h 210"/>
                              <a:gd name="T66" fmla="*/ 0 w 164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4" h="210">
                                <a:moveTo>
                                  <a:pt x="0" y="105"/>
                                </a:moveTo>
                                <a:lnTo>
                                  <a:pt x="0" y="105"/>
                                </a:lnTo>
                                <a:lnTo>
                                  <a:pt x="5" y="125"/>
                                </a:lnTo>
                                <a:lnTo>
                                  <a:pt x="10" y="145"/>
                                </a:lnTo>
                                <a:lnTo>
                                  <a:pt x="20" y="165"/>
                                </a:lnTo>
                                <a:lnTo>
                                  <a:pt x="30" y="180"/>
                                </a:lnTo>
                                <a:lnTo>
                                  <a:pt x="45" y="190"/>
                                </a:lnTo>
                                <a:lnTo>
                                  <a:pt x="65" y="200"/>
                                </a:lnTo>
                                <a:lnTo>
                                  <a:pt x="80" y="210"/>
                                </a:lnTo>
                                <a:lnTo>
                                  <a:pt x="95" y="210"/>
                                </a:lnTo>
                                <a:lnTo>
                                  <a:pt x="110" y="210"/>
                                </a:lnTo>
                                <a:lnTo>
                                  <a:pt x="120" y="205"/>
                                </a:lnTo>
                                <a:lnTo>
                                  <a:pt x="135" y="195"/>
                                </a:lnTo>
                                <a:lnTo>
                                  <a:pt x="145" y="180"/>
                                </a:lnTo>
                                <a:lnTo>
                                  <a:pt x="160" y="145"/>
                                </a:lnTo>
                                <a:lnTo>
                                  <a:pt x="164" y="105"/>
                                </a:lnTo>
                                <a:lnTo>
                                  <a:pt x="160" y="65"/>
                                </a:lnTo>
                                <a:lnTo>
                                  <a:pt x="145" y="35"/>
                                </a:lnTo>
                                <a:lnTo>
                                  <a:pt x="135" y="20"/>
                                </a:lnTo>
                                <a:lnTo>
                                  <a:pt x="120" y="10"/>
                                </a:lnTo>
                                <a:lnTo>
                                  <a:pt x="110" y="5"/>
                                </a:lnTo>
                                <a:lnTo>
                                  <a:pt x="95" y="0"/>
                                </a:lnTo>
                                <a:lnTo>
                                  <a:pt x="80" y="5"/>
                                </a:lnTo>
                                <a:lnTo>
                                  <a:pt x="65" y="10"/>
                                </a:lnTo>
                                <a:lnTo>
                                  <a:pt x="45" y="20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5" y="85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Freeform 3898"/>
                        <wps:cNvSpPr>
                          <a:spLocks/>
                        </wps:cNvSpPr>
                        <wps:spPr bwMode="auto">
                          <a:xfrm>
                            <a:off x="6148" y="3916"/>
                            <a:ext cx="145" cy="145"/>
                          </a:xfrm>
                          <a:custGeom>
                            <a:avLst/>
                            <a:gdLst>
                              <a:gd name="T0" fmla="*/ 0 w 145"/>
                              <a:gd name="T1" fmla="*/ 70 h 145"/>
                              <a:gd name="T2" fmla="*/ 0 w 145"/>
                              <a:gd name="T3" fmla="*/ 70 h 145"/>
                              <a:gd name="T4" fmla="*/ 5 w 145"/>
                              <a:gd name="T5" fmla="*/ 85 h 145"/>
                              <a:gd name="T6" fmla="*/ 10 w 145"/>
                              <a:gd name="T7" fmla="*/ 100 h 145"/>
                              <a:gd name="T8" fmla="*/ 25 w 145"/>
                              <a:gd name="T9" fmla="*/ 110 h 145"/>
                              <a:gd name="T10" fmla="*/ 35 w 145"/>
                              <a:gd name="T11" fmla="*/ 120 h 145"/>
                              <a:gd name="T12" fmla="*/ 70 w 145"/>
                              <a:gd name="T13" fmla="*/ 140 h 145"/>
                              <a:gd name="T14" fmla="*/ 95 w 145"/>
                              <a:gd name="T15" fmla="*/ 145 h 145"/>
                              <a:gd name="T16" fmla="*/ 95 w 145"/>
                              <a:gd name="T17" fmla="*/ 145 h 145"/>
                              <a:gd name="T18" fmla="*/ 105 w 145"/>
                              <a:gd name="T19" fmla="*/ 145 h 145"/>
                              <a:gd name="T20" fmla="*/ 115 w 145"/>
                              <a:gd name="T21" fmla="*/ 140 h 145"/>
                              <a:gd name="T22" fmla="*/ 130 w 145"/>
                              <a:gd name="T23" fmla="*/ 125 h 145"/>
                              <a:gd name="T24" fmla="*/ 140 w 145"/>
                              <a:gd name="T25" fmla="*/ 100 h 145"/>
                              <a:gd name="T26" fmla="*/ 145 w 145"/>
                              <a:gd name="T27" fmla="*/ 70 h 145"/>
                              <a:gd name="T28" fmla="*/ 145 w 145"/>
                              <a:gd name="T29" fmla="*/ 70 h 145"/>
                              <a:gd name="T30" fmla="*/ 140 w 145"/>
                              <a:gd name="T31" fmla="*/ 45 h 145"/>
                              <a:gd name="T32" fmla="*/ 130 w 145"/>
                              <a:gd name="T33" fmla="*/ 20 h 145"/>
                              <a:gd name="T34" fmla="*/ 115 w 145"/>
                              <a:gd name="T35" fmla="*/ 5 h 145"/>
                              <a:gd name="T36" fmla="*/ 95 w 145"/>
                              <a:gd name="T37" fmla="*/ 0 h 145"/>
                              <a:gd name="T38" fmla="*/ 95 w 145"/>
                              <a:gd name="T39" fmla="*/ 0 h 145"/>
                              <a:gd name="T40" fmla="*/ 70 w 145"/>
                              <a:gd name="T41" fmla="*/ 0 h 145"/>
                              <a:gd name="T42" fmla="*/ 40 w 145"/>
                              <a:gd name="T43" fmla="*/ 15 h 145"/>
                              <a:gd name="T44" fmla="*/ 25 w 145"/>
                              <a:gd name="T45" fmla="*/ 25 h 145"/>
                              <a:gd name="T46" fmla="*/ 10 w 145"/>
                              <a:gd name="T47" fmla="*/ 40 h 145"/>
                              <a:gd name="T48" fmla="*/ 5 w 145"/>
                              <a:gd name="T49" fmla="*/ 55 h 145"/>
                              <a:gd name="T50" fmla="*/ 0 w 145"/>
                              <a:gd name="T51" fmla="*/ 70 h 145"/>
                              <a:gd name="T52" fmla="*/ 0 w 145"/>
                              <a:gd name="T53" fmla="*/ 7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0" y="70"/>
                                </a:moveTo>
                                <a:lnTo>
                                  <a:pt x="0" y="70"/>
                                </a:lnTo>
                                <a:lnTo>
                                  <a:pt x="5" y="85"/>
                                </a:lnTo>
                                <a:lnTo>
                                  <a:pt x="10" y="100"/>
                                </a:lnTo>
                                <a:lnTo>
                                  <a:pt x="25" y="110"/>
                                </a:lnTo>
                                <a:lnTo>
                                  <a:pt x="35" y="120"/>
                                </a:lnTo>
                                <a:lnTo>
                                  <a:pt x="70" y="140"/>
                                </a:lnTo>
                                <a:lnTo>
                                  <a:pt x="95" y="145"/>
                                </a:lnTo>
                                <a:lnTo>
                                  <a:pt x="105" y="145"/>
                                </a:lnTo>
                                <a:lnTo>
                                  <a:pt x="115" y="140"/>
                                </a:lnTo>
                                <a:lnTo>
                                  <a:pt x="130" y="125"/>
                                </a:lnTo>
                                <a:lnTo>
                                  <a:pt x="140" y="100"/>
                                </a:lnTo>
                                <a:lnTo>
                                  <a:pt x="145" y="70"/>
                                </a:lnTo>
                                <a:lnTo>
                                  <a:pt x="140" y="45"/>
                                </a:lnTo>
                                <a:lnTo>
                                  <a:pt x="130" y="20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0" y="0"/>
                                </a:lnTo>
                                <a:lnTo>
                                  <a:pt x="40" y="15"/>
                                </a:lnTo>
                                <a:lnTo>
                                  <a:pt x="25" y="25"/>
                                </a:lnTo>
                                <a:lnTo>
                                  <a:pt x="10" y="40"/>
                                </a:lnTo>
                                <a:lnTo>
                                  <a:pt x="5" y="55"/>
                                </a:lnTo>
                                <a:lnTo>
                                  <a:pt x="0" y="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Freeform 3899"/>
                        <wps:cNvSpPr>
                          <a:spLocks/>
                        </wps:cNvSpPr>
                        <wps:spPr bwMode="auto">
                          <a:xfrm>
                            <a:off x="6128" y="3731"/>
                            <a:ext cx="20" cy="510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510"/>
                              <a:gd name="T2" fmla="*/ 20 w 20"/>
                              <a:gd name="T3" fmla="*/ 0 h 510"/>
                              <a:gd name="T4" fmla="*/ 10 w 20"/>
                              <a:gd name="T5" fmla="*/ 20 h 510"/>
                              <a:gd name="T6" fmla="*/ 0 w 20"/>
                              <a:gd name="T7" fmla="*/ 70 h 510"/>
                              <a:gd name="T8" fmla="*/ 0 w 20"/>
                              <a:gd name="T9" fmla="*/ 100 h 510"/>
                              <a:gd name="T10" fmla="*/ 0 w 20"/>
                              <a:gd name="T11" fmla="*/ 145 h 510"/>
                              <a:gd name="T12" fmla="*/ 10 w 20"/>
                              <a:gd name="T13" fmla="*/ 195 h 510"/>
                              <a:gd name="T14" fmla="*/ 20 w 20"/>
                              <a:gd name="T15" fmla="*/ 255 h 510"/>
                              <a:gd name="T16" fmla="*/ 20 w 20"/>
                              <a:gd name="T17" fmla="*/ 255 h 510"/>
                              <a:gd name="T18" fmla="*/ 20 w 20"/>
                              <a:gd name="T19" fmla="*/ 255 h 510"/>
                              <a:gd name="T20" fmla="*/ 10 w 20"/>
                              <a:gd name="T21" fmla="*/ 315 h 510"/>
                              <a:gd name="T22" fmla="*/ 5 w 20"/>
                              <a:gd name="T23" fmla="*/ 365 h 510"/>
                              <a:gd name="T24" fmla="*/ 0 w 20"/>
                              <a:gd name="T25" fmla="*/ 410 h 510"/>
                              <a:gd name="T26" fmla="*/ 0 w 20"/>
                              <a:gd name="T27" fmla="*/ 440 h 510"/>
                              <a:gd name="T28" fmla="*/ 10 w 20"/>
                              <a:gd name="T29" fmla="*/ 485 h 510"/>
                              <a:gd name="T30" fmla="*/ 20 w 20"/>
                              <a:gd name="T3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20"/>
                                </a:lnTo>
                                <a:lnTo>
                                  <a:pt x="0" y="70"/>
                                </a:lnTo>
                                <a:lnTo>
                                  <a:pt x="0" y="100"/>
                                </a:lnTo>
                                <a:lnTo>
                                  <a:pt x="0" y="145"/>
                                </a:lnTo>
                                <a:lnTo>
                                  <a:pt x="10" y="195"/>
                                </a:lnTo>
                                <a:lnTo>
                                  <a:pt x="20" y="255"/>
                                </a:lnTo>
                                <a:lnTo>
                                  <a:pt x="10" y="315"/>
                                </a:lnTo>
                                <a:lnTo>
                                  <a:pt x="5" y="365"/>
                                </a:lnTo>
                                <a:lnTo>
                                  <a:pt x="0" y="410"/>
                                </a:lnTo>
                                <a:lnTo>
                                  <a:pt x="0" y="440"/>
                                </a:lnTo>
                                <a:lnTo>
                                  <a:pt x="10" y="485"/>
                                </a:lnTo>
                                <a:lnTo>
                                  <a:pt x="20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Freeform 3900"/>
                        <wps:cNvSpPr>
                          <a:spLocks/>
                        </wps:cNvSpPr>
                        <wps:spPr bwMode="auto">
                          <a:xfrm>
                            <a:off x="6103" y="3731"/>
                            <a:ext cx="45" cy="510"/>
                          </a:xfrm>
                          <a:custGeom>
                            <a:avLst/>
                            <a:gdLst>
                              <a:gd name="T0" fmla="*/ 45 w 45"/>
                              <a:gd name="T1" fmla="*/ 0 h 510"/>
                              <a:gd name="T2" fmla="*/ 45 w 45"/>
                              <a:gd name="T3" fmla="*/ 0 h 510"/>
                              <a:gd name="T4" fmla="*/ 30 w 45"/>
                              <a:gd name="T5" fmla="*/ 40 h 510"/>
                              <a:gd name="T6" fmla="*/ 20 w 45"/>
                              <a:gd name="T7" fmla="*/ 90 h 510"/>
                              <a:gd name="T8" fmla="*/ 10 w 45"/>
                              <a:gd name="T9" fmla="*/ 150 h 510"/>
                              <a:gd name="T10" fmla="*/ 0 w 45"/>
                              <a:gd name="T11" fmla="*/ 230 h 510"/>
                              <a:gd name="T12" fmla="*/ 5 w 45"/>
                              <a:gd name="T13" fmla="*/ 315 h 510"/>
                              <a:gd name="T14" fmla="*/ 10 w 45"/>
                              <a:gd name="T15" fmla="*/ 360 h 510"/>
                              <a:gd name="T16" fmla="*/ 15 w 45"/>
                              <a:gd name="T17" fmla="*/ 410 h 510"/>
                              <a:gd name="T18" fmla="*/ 30 w 45"/>
                              <a:gd name="T19" fmla="*/ 460 h 510"/>
                              <a:gd name="T20" fmla="*/ 45 w 45"/>
                              <a:gd name="T2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30" y="40"/>
                                </a:lnTo>
                                <a:lnTo>
                                  <a:pt x="20" y="90"/>
                                </a:lnTo>
                                <a:lnTo>
                                  <a:pt x="10" y="150"/>
                                </a:lnTo>
                                <a:lnTo>
                                  <a:pt x="0" y="230"/>
                                </a:lnTo>
                                <a:lnTo>
                                  <a:pt x="5" y="315"/>
                                </a:lnTo>
                                <a:lnTo>
                                  <a:pt x="10" y="360"/>
                                </a:lnTo>
                                <a:lnTo>
                                  <a:pt x="15" y="410"/>
                                </a:lnTo>
                                <a:lnTo>
                                  <a:pt x="30" y="460"/>
                                </a:lnTo>
                                <a:lnTo>
                                  <a:pt x="45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Line 3901"/>
                        <wps:cNvCnPr/>
                        <wps:spPr bwMode="auto">
                          <a:xfrm>
                            <a:off x="6053" y="3726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Line 3902"/>
                        <wps:cNvCnPr/>
                        <wps:spPr bwMode="auto">
                          <a:xfrm>
                            <a:off x="6023" y="3726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Freeform 3903"/>
                        <wps:cNvSpPr>
                          <a:spLocks/>
                        </wps:cNvSpPr>
                        <wps:spPr bwMode="auto">
                          <a:xfrm>
                            <a:off x="6148" y="4716"/>
                            <a:ext cx="249" cy="55"/>
                          </a:xfrm>
                          <a:custGeom>
                            <a:avLst/>
                            <a:gdLst>
                              <a:gd name="T0" fmla="*/ 0 w 249"/>
                              <a:gd name="T1" fmla="*/ 45 h 55"/>
                              <a:gd name="T2" fmla="*/ 0 w 249"/>
                              <a:gd name="T3" fmla="*/ 45 h 55"/>
                              <a:gd name="T4" fmla="*/ 10 w 249"/>
                              <a:gd name="T5" fmla="*/ 30 h 55"/>
                              <a:gd name="T6" fmla="*/ 25 w 249"/>
                              <a:gd name="T7" fmla="*/ 20 h 55"/>
                              <a:gd name="T8" fmla="*/ 50 w 249"/>
                              <a:gd name="T9" fmla="*/ 10 h 55"/>
                              <a:gd name="T10" fmla="*/ 80 w 249"/>
                              <a:gd name="T11" fmla="*/ 5 h 55"/>
                              <a:gd name="T12" fmla="*/ 110 w 249"/>
                              <a:gd name="T13" fmla="*/ 10 h 55"/>
                              <a:gd name="T14" fmla="*/ 135 w 249"/>
                              <a:gd name="T15" fmla="*/ 20 h 55"/>
                              <a:gd name="T16" fmla="*/ 155 w 249"/>
                              <a:gd name="T17" fmla="*/ 30 h 55"/>
                              <a:gd name="T18" fmla="*/ 184 w 249"/>
                              <a:gd name="T19" fmla="*/ 50 h 55"/>
                              <a:gd name="T20" fmla="*/ 184 w 249"/>
                              <a:gd name="T21" fmla="*/ 50 h 55"/>
                              <a:gd name="T22" fmla="*/ 189 w 249"/>
                              <a:gd name="T23" fmla="*/ 55 h 55"/>
                              <a:gd name="T24" fmla="*/ 199 w 249"/>
                              <a:gd name="T25" fmla="*/ 50 h 55"/>
                              <a:gd name="T26" fmla="*/ 214 w 249"/>
                              <a:gd name="T27" fmla="*/ 35 h 55"/>
                              <a:gd name="T28" fmla="*/ 234 w 249"/>
                              <a:gd name="T29" fmla="*/ 0 h 55"/>
                              <a:gd name="T30" fmla="*/ 249 w 249"/>
                              <a:gd name="T31" fmla="*/ 50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5">
                                <a:moveTo>
                                  <a:pt x="0" y="45"/>
                                </a:moveTo>
                                <a:lnTo>
                                  <a:pt x="0" y="45"/>
                                </a:lnTo>
                                <a:lnTo>
                                  <a:pt x="10" y="30"/>
                                </a:lnTo>
                                <a:lnTo>
                                  <a:pt x="25" y="20"/>
                                </a:lnTo>
                                <a:lnTo>
                                  <a:pt x="50" y="10"/>
                                </a:lnTo>
                                <a:lnTo>
                                  <a:pt x="80" y="5"/>
                                </a:lnTo>
                                <a:lnTo>
                                  <a:pt x="110" y="10"/>
                                </a:lnTo>
                                <a:lnTo>
                                  <a:pt x="135" y="20"/>
                                </a:lnTo>
                                <a:lnTo>
                                  <a:pt x="155" y="30"/>
                                </a:lnTo>
                                <a:lnTo>
                                  <a:pt x="184" y="50"/>
                                </a:lnTo>
                                <a:lnTo>
                                  <a:pt x="189" y="55"/>
                                </a:lnTo>
                                <a:lnTo>
                                  <a:pt x="199" y="50"/>
                                </a:lnTo>
                                <a:lnTo>
                                  <a:pt x="214" y="35"/>
                                </a:lnTo>
                                <a:lnTo>
                                  <a:pt x="234" y="0"/>
                                </a:lnTo>
                                <a:lnTo>
                                  <a:pt x="249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Freeform 3904"/>
                        <wps:cNvSpPr>
                          <a:spLocks/>
                        </wps:cNvSpPr>
                        <wps:spPr bwMode="auto">
                          <a:xfrm>
                            <a:off x="6148" y="4246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0 h 50"/>
                              <a:gd name="T2" fmla="*/ 0 w 249"/>
                              <a:gd name="T3" fmla="*/ 0 h 50"/>
                              <a:gd name="T4" fmla="*/ 25 w 249"/>
                              <a:gd name="T5" fmla="*/ 25 h 50"/>
                              <a:gd name="T6" fmla="*/ 50 w 249"/>
                              <a:gd name="T7" fmla="*/ 40 h 50"/>
                              <a:gd name="T8" fmla="*/ 80 w 249"/>
                              <a:gd name="T9" fmla="*/ 40 h 50"/>
                              <a:gd name="T10" fmla="*/ 110 w 249"/>
                              <a:gd name="T11" fmla="*/ 40 h 50"/>
                              <a:gd name="T12" fmla="*/ 135 w 249"/>
                              <a:gd name="T13" fmla="*/ 30 h 50"/>
                              <a:gd name="T14" fmla="*/ 155 w 249"/>
                              <a:gd name="T15" fmla="*/ 20 h 50"/>
                              <a:gd name="T16" fmla="*/ 184 w 249"/>
                              <a:gd name="T17" fmla="*/ 5 h 50"/>
                              <a:gd name="T18" fmla="*/ 184 w 249"/>
                              <a:gd name="T19" fmla="*/ 5 h 50"/>
                              <a:gd name="T20" fmla="*/ 189 w 249"/>
                              <a:gd name="T21" fmla="*/ 0 h 50"/>
                              <a:gd name="T22" fmla="*/ 194 w 249"/>
                              <a:gd name="T23" fmla="*/ 0 h 50"/>
                              <a:gd name="T24" fmla="*/ 214 w 249"/>
                              <a:gd name="T25" fmla="*/ 20 h 50"/>
                              <a:gd name="T26" fmla="*/ 234 w 249"/>
                              <a:gd name="T27" fmla="*/ 50 h 50"/>
                              <a:gd name="T28" fmla="*/ 249 w 249"/>
                              <a:gd name="T2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25"/>
                                </a:lnTo>
                                <a:lnTo>
                                  <a:pt x="50" y="40"/>
                                </a:lnTo>
                                <a:lnTo>
                                  <a:pt x="80" y="40"/>
                                </a:lnTo>
                                <a:lnTo>
                                  <a:pt x="110" y="40"/>
                                </a:lnTo>
                                <a:lnTo>
                                  <a:pt x="135" y="30"/>
                                </a:lnTo>
                                <a:lnTo>
                                  <a:pt x="155" y="20"/>
                                </a:lnTo>
                                <a:lnTo>
                                  <a:pt x="184" y="5"/>
                                </a:lnTo>
                                <a:lnTo>
                                  <a:pt x="189" y="0"/>
                                </a:lnTo>
                                <a:lnTo>
                                  <a:pt x="194" y="0"/>
                                </a:lnTo>
                                <a:lnTo>
                                  <a:pt x="214" y="20"/>
                                </a:lnTo>
                                <a:lnTo>
                                  <a:pt x="234" y="50"/>
                                </a:ln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Freeform 3905"/>
                        <wps:cNvSpPr>
                          <a:spLocks/>
                        </wps:cNvSpPr>
                        <wps:spPr bwMode="auto">
                          <a:xfrm>
                            <a:off x="6148" y="4286"/>
                            <a:ext cx="244" cy="440"/>
                          </a:xfrm>
                          <a:custGeom>
                            <a:avLst/>
                            <a:gdLst>
                              <a:gd name="T0" fmla="*/ 0 w 244"/>
                              <a:gd name="T1" fmla="*/ 220 h 440"/>
                              <a:gd name="T2" fmla="*/ 0 w 244"/>
                              <a:gd name="T3" fmla="*/ 220 h 440"/>
                              <a:gd name="T4" fmla="*/ 5 w 244"/>
                              <a:gd name="T5" fmla="*/ 305 h 440"/>
                              <a:gd name="T6" fmla="*/ 10 w 244"/>
                              <a:gd name="T7" fmla="*/ 340 h 440"/>
                              <a:gd name="T8" fmla="*/ 15 w 244"/>
                              <a:gd name="T9" fmla="*/ 370 h 440"/>
                              <a:gd name="T10" fmla="*/ 30 w 244"/>
                              <a:gd name="T11" fmla="*/ 400 h 440"/>
                              <a:gd name="T12" fmla="*/ 45 w 244"/>
                              <a:gd name="T13" fmla="*/ 420 h 440"/>
                              <a:gd name="T14" fmla="*/ 65 w 244"/>
                              <a:gd name="T15" fmla="*/ 430 h 440"/>
                              <a:gd name="T16" fmla="*/ 95 w 244"/>
                              <a:gd name="T17" fmla="*/ 440 h 440"/>
                              <a:gd name="T18" fmla="*/ 95 w 244"/>
                              <a:gd name="T19" fmla="*/ 440 h 440"/>
                              <a:gd name="T20" fmla="*/ 125 w 244"/>
                              <a:gd name="T21" fmla="*/ 435 h 440"/>
                              <a:gd name="T22" fmla="*/ 150 w 244"/>
                              <a:gd name="T23" fmla="*/ 420 h 440"/>
                              <a:gd name="T24" fmla="*/ 174 w 244"/>
                              <a:gd name="T25" fmla="*/ 405 h 440"/>
                              <a:gd name="T26" fmla="*/ 199 w 244"/>
                              <a:gd name="T27" fmla="*/ 375 h 440"/>
                              <a:gd name="T28" fmla="*/ 219 w 244"/>
                              <a:gd name="T29" fmla="*/ 345 h 440"/>
                              <a:gd name="T30" fmla="*/ 229 w 244"/>
                              <a:gd name="T31" fmla="*/ 305 h 440"/>
                              <a:gd name="T32" fmla="*/ 239 w 244"/>
                              <a:gd name="T33" fmla="*/ 265 h 440"/>
                              <a:gd name="T34" fmla="*/ 244 w 244"/>
                              <a:gd name="T35" fmla="*/ 220 h 440"/>
                              <a:gd name="T36" fmla="*/ 244 w 244"/>
                              <a:gd name="T37" fmla="*/ 220 h 440"/>
                              <a:gd name="T38" fmla="*/ 239 w 244"/>
                              <a:gd name="T39" fmla="*/ 175 h 440"/>
                              <a:gd name="T40" fmla="*/ 229 w 244"/>
                              <a:gd name="T41" fmla="*/ 135 h 440"/>
                              <a:gd name="T42" fmla="*/ 219 w 244"/>
                              <a:gd name="T43" fmla="*/ 100 h 440"/>
                              <a:gd name="T44" fmla="*/ 199 w 244"/>
                              <a:gd name="T45" fmla="*/ 65 h 440"/>
                              <a:gd name="T46" fmla="*/ 174 w 244"/>
                              <a:gd name="T47" fmla="*/ 40 h 440"/>
                              <a:gd name="T48" fmla="*/ 150 w 244"/>
                              <a:gd name="T49" fmla="*/ 20 h 440"/>
                              <a:gd name="T50" fmla="*/ 125 w 244"/>
                              <a:gd name="T51" fmla="*/ 5 h 440"/>
                              <a:gd name="T52" fmla="*/ 95 w 244"/>
                              <a:gd name="T53" fmla="*/ 0 h 440"/>
                              <a:gd name="T54" fmla="*/ 95 w 244"/>
                              <a:gd name="T55" fmla="*/ 0 h 440"/>
                              <a:gd name="T56" fmla="*/ 65 w 244"/>
                              <a:gd name="T57" fmla="*/ 5 h 440"/>
                              <a:gd name="T58" fmla="*/ 45 w 244"/>
                              <a:gd name="T59" fmla="*/ 20 h 440"/>
                              <a:gd name="T60" fmla="*/ 30 w 244"/>
                              <a:gd name="T61" fmla="*/ 40 h 440"/>
                              <a:gd name="T62" fmla="*/ 15 w 244"/>
                              <a:gd name="T63" fmla="*/ 65 h 440"/>
                              <a:gd name="T64" fmla="*/ 10 w 244"/>
                              <a:gd name="T65" fmla="*/ 100 h 440"/>
                              <a:gd name="T66" fmla="*/ 5 w 244"/>
                              <a:gd name="T67" fmla="*/ 135 h 440"/>
                              <a:gd name="T68" fmla="*/ 0 w 244"/>
                              <a:gd name="T69" fmla="*/ 220 h 440"/>
                              <a:gd name="T70" fmla="*/ 0 w 244"/>
                              <a:gd name="T71" fmla="*/ 220 h 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40">
                                <a:moveTo>
                                  <a:pt x="0" y="220"/>
                                </a:moveTo>
                                <a:lnTo>
                                  <a:pt x="0" y="220"/>
                                </a:lnTo>
                                <a:lnTo>
                                  <a:pt x="5" y="305"/>
                                </a:lnTo>
                                <a:lnTo>
                                  <a:pt x="10" y="340"/>
                                </a:lnTo>
                                <a:lnTo>
                                  <a:pt x="15" y="370"/>
                                </a:lnTo>
                                <a:lnTo>
                                  <a:pt x="30" y="400"/>
                                </a:lnTo>
                                <a:lnTo>
                                  <a:pt x="45" y="420"/>
                                </a:lnTo>
                                <a:lnTo>
                                  <a:pt x="65" y="430"/>
                                </a:lnTo>
                                <a:lnTo>
                                  <a:pt x="95" y="440"/>
                                </a:lnTo>
                                <a:lnTo>
                                  <a:pt x="125" y="435"/>
                                </a:lnTo>
                                <a:lnTo>
                                  <a:pt x="150" y="420"/>
                                </a:lnTo>
                                <a:lnTo>
                                  <a:pt x="174" y="405"/>
                                </a:lnTo>
                                <a:lnTo>
                                  <a:pt x="199" y="375"/>
                                </a:lnTo>
                                <a:lnTo>
                                  <a:pt x="219" y="345"/>
                                </a:lnTo>
                                <a:lnTo>
                                  <a:pt x="229" y="305"/>
                                </a:lnTo>
                                <a:lnTo>
                                  <a:pt x="239" y="265"/>
                                </a:lnTo>
                                <a:lnTo>
                                  <a:pt x="244" y="220"/>
                                </a:lnTo>
                                <a:lnTo>
                                  <a:pt x="239" y="175"/>
                                </a:lnTo>
                                <a:lnTo>
                                  <a:pt x="229" y="135"/>
                                </a:lnTo>
                                <a:lnTo>
                                  <a:pt x="219" y="100"/>
                                </a:lnTo>
                                <a:lnTo>
                                  <a:pt x="199" y="65"/>
                                </a:lnTo>
                                <a:lnTo>
                                  <a:pt x="174" y="40"/>
                                </a:lnTo>
                                <a:lnTo>
                                  <a:pt x="150" y="20"/>
                                </a:lnTo>
                                <a:lnTo>
                                  <a:pt x="125" y="5"/>
                                </a:lnTo>
                                <a:lnTo>
                                  <a:pt x="95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20"/>
                                </a:lnTo>
                                <a:lnTo>
                                  <a:pt x="30" y="40"/>
                                </a:lnTo>
                                <a:lnTo>
                                  <a:pt x="15" y="65"/>
                                </a:lnTo>
                                <a:lnTo>
                                  <a:pt x="10" y="100"/>
                                </a:lnTo>
                                <a:lnTo>
                                  <a:pt x="5" y="135"/>
                                </a:lnTo>
                                <a:lnTo>
                                  <a:pt x="0" y="2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Freeform 3906"/>
                        <wps:cNvSpPr>
                          <a:spLocks/>
                        </wps:cNvSpPr>
                        <wps:spPr bwMode="auto">
                          <a:xfrm>
                            <a:off x="6148" y="4356"/>
                            <a:ext cx="194" cy="300"/>
                          </a:xfrm>
                          <a:custGeom>
                            <a:avLst/>
                            <a:gdLst>
                              <a:gd name="T0" fmla="*/ 0 w 194"/>
                              <a:gd name="T1" fmla="*/ 150 h 300"/>
                              <a:gd name="T2" fmla="*/ 0 w 194"/>
                              <a:gd name="T3" fmla="*/ 150 h 300"/>
                              <a:gd name="T4" fmla="*/ 0 w 194"/>
                              <a:gd name="T5" fmla="*/ 180 h 300"/>
                              <a:gd name="T6" fmla="*/ 5 w 194"/>
                              <a:gd name="T7" fmla="*/ 210 h 300"/>
                              <a:gd name="T8" fmla="*/ 15 w 194"/>
                              <a:gd name="T9" fmla="*/ 235 h 300"/>
                              <a:gd name="T10" fmla="*/ 25 w 194"/>
                              <a:gd name="T11" fmla="*/ 255 h 300"/>
                              <a:gd name="T12" fmla="*/ 40 w 194"/>
                              <a:gd name="T13" fmla="*/ 270 h 300"/>
                              <a:gd name="T14" fmla="*/ 55 w 194"/>
                              <a:gd name="T15" fmla="*/ 285 h 300"/>
                              <a:gd name="T16" fmla="*/ 75 w 194"/>
                              <a:gd name="T17" fmla="*/ 295 h 300"/>
                              <a:gd name="T18" fmla="*/ 95 w 194"/>
                              <a:gd name="T19" fmla="*/ 300 h 300"/>
                              <a:gd name="T20" fmla="*/ 95 w 194"/>
                              <a:gd name="T21" fmla="*/ 300 h 300"/>
                              <a:gd name="T22" fmla="*/ 115 w 194"/>
                              <a:gd name="T23" fmla="*/ 295 h 300"/>
                              <a:gd name="T24" fmla="*/ 135 w 194"/>
                              <a:gd name="T25" fmla="*/ 290 h 300"/>
                              <a:gd name="T26" fmla="*/ 150 w 194"/>
                              <a:gd name="T27" fmla="*/ 275 h 300"/>
                              <a:gd name="T28" fmla="*/ 164 w 194"/>
                              <a:gd name="T29" fmla="*/ 255 h 300"/>
                              <a:gd name="T30" fmla="*/ 179 w 194"/>
                              <a:gd name="T31" fmla="*/ 235 h 300"/>
                              <a:gd name="T32" fmla="*/ 189 w 194"/>
                              <a:gd name="T33" fmla="*/ 210 h 300"/>
                              <a:gd name="T34" fmla="*/ 194 w 194"/>
                              <a:gd name="T35" fmla="*/ 180 h 300"/>
                              <a:gd name="T36" fmla="*/ 194 w 194"/>
                              <a:gd name="T37" fmla="*/ 150 h 300"/>
                              <a:gd name="T38" fmla="*/ 194 w 194"/>
                              <a:gd name="T39" fmla="*/ 150 h 300"/>
                              <a:gd name="T40" fmla="*/ 194 w 194"/>
                              <a:gd name="T41" fmla="*/ 120 h 300"/>
                              <a:gd name="T42" fmla="*/ 189 w 194"/>
                              <a:gd name="T43" fmla="*/ 90 h 300"/>
                              <a:gd name="T44" fmla="*/ 179 w 194"/>
                              <a:gd name="T45" fmla="*/ 65 h 300"/>
                              <a:gd name="T46" fmla="*/ 164 w 194"/>
                              <a:gd name="T47" fmla="*/ 45 h 300"/>
                              <a:gd name="T48" fmla="*/ 150 w 194"/>
                              <a:gd name="T49" fmla="*/ 25 h 300"/>
                              <a:gd name="T50" fmla="*/ 135 w 194"/>
                              <a:gd name="T51" fmla="*/ 15 h 300"/>
                              <a:gd name="T52" fmla="*/ 115 w 194"/>
                              <a:gd name="T53" fmla="*/ 5 h 300"/>
                              <a:gd name="T54" fmla="*/ 95 w 194"/>
                              <a:gd name="T55" fmla="*/ 0 h 300"/>
                              <a:gd name="T56" fmla="*/ 95 w 194"/>
                              <a:gd name="T57" fmla="*/ 0 h 300"/>
                              <a:gd name="T58" fmla="*/ 75 w 194"/>
                              <a:gd name="T59" fmla="*/ 5 h 300"/>
                              <a:gd name="T60" fmla="*/ 55 w 194"/>
                              <a:gd name="T61" fmla="*/ 10 h 300"/>
                              <a:gd name="T62" fmla="*/ 40 w 194"/>
                              <a:gd name="T63" fmla="*/ 25 h 300"/>
                              <a:gd name="T64" fmla="*/ 25 w 194"/>
                              <a:gd name="T65" fmla="*/ 45 h 300"/>
                              <a:gd name="T66" fmla="*/ 15 w 194"/>
                              <a:gd name="T67" fmla="*/ 65 h 300"/>
                              <a:gd name="T68" fmla="*/ 5 w 194"/>
                              <a:gd name="T69" fmla="*/ 90 h 300"/>
                              <a:gd name="T70" fmla="*/ 0 w 194"/>
                              <a:gd name="T71" fmla="*/ 120 h 300"/>
                              <a:gd name="T72" fmla="*/ 0 w 194"/>
                              <a:gd name="T73" fmla="*/ 150 h 300"/>
                              <a:gd name="T74" fmla="*/ 0 w 194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4" h="300">
                                <a:moveTo>
                                  <a:pt x="0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10"/>
                                </a:lnTo>
                                <a:lnTo>
                                  <a:pt x="15" y="235"/>
                                </a:lnTo>
                                <a:lnTo>
                                  <a:pt x="25" y="255"/>
                                </a:lnTo>
                                <a:lnTo>
                                  <a:pt x="40" y="270"/>
                                </a:lnTo>
                                <a:lnTo>
                                  <a:pt x="55" y="285"/>
                                </a:lnTo>
                                <a:lnTo>
                                  <a:pt x="75" y="295"/>
                                </a:lnTo>
                                <a:lnTo>
                                  <a:pt x="95" y="300"/>
                                </a:lnTo>
                                <a:lnTo>
                                  <a:pt x="115" y="295"/>
                                </a:lnTo>
                                <a:lnTo>
                                  <a:pt x="135" y="290"/>
                                </a:lnTo>
                                <a:lnTo>
                                  <a:pt x="150" y="275"/>
                                </a:lnTo>
                                <a:lnTo>
                                  <a:pt x="164" y="255"/>
                                </a:lnTo>
                                <a:lnTo>
                                  <a:pt x="179" y="235"/>
                                </a:lnTo>
                                <a:lnTo>
                                  <a:pt x="189" y="210"/>
                                </a:lnTo>
                                <a:lnTo>
                                  <a:pt x="194" y="180"/>
                                </a:lnTo>
                                <a:lnTo>
                                  <a:pt x="194" y="150"/>
                                </a:lnTo>
                                <a:lnTo>
                                  <a:pt x="194" y="120"/>
                                </a:lnTo>
                                <a:lnTo>
                                  <a:pt x="189" y="90"/>
                                </a:lnTo>
                                <a:lnTo>
                                  <a:pt x="179" y="65"/>
                                </a:lnTo>
                                <a:lnTo>
                                  <a:pt x="164" y="45"/>
                                </a:lnTo>
                                <a:lnTo>
                                  <a:pt x="150" y="25"/>
                                </a:lnTo>
                                <a:lnTo>
                                  <a:pt x="135" y="15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5" y="5"/>
                                </a:lnTo>
                                <a:lnTo>
                                  <a:pt x="55" y="10"/>
                                </a:lnTo>
                                <a:lnTo>
                                  <a:pt x="40" y="25"/>
                                </a:lnTo>
                                <a:lnTo>
                                  <a:pt x="25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Freeform 3907"/>
                        <wps:cNvSpPr>
                          <a:spLocks/>
                        </wps:cNvSpPr>
                        <wps:spPr bwMode="auto">
                          <a:xfrm>
                            <a:off x="6148" y="4401"/>
                            <a:ext cx="164" cy="210"/>
                          </a:xfrm>
                          <a:custGeom>
                            <a:avLst/>
                            <a:gdLst>
                              <a:gd name="T0" fmla="*/ 0 w 164"/>
                              <a:gd name="T1" fmla="*/ 105 h 210"/>
                              <a:gd name="T2" fmla="*/ 0 w 164"/>
                              <a:gd name="T3" fmla="*/ 105 h 210"/>
                              <a:gd name="T4" fmla="*/ 5 w 164"/>
                              <a:gd name="T5" fmla="*/ 125 h 210"/>
                              <a:gd name="T6" fmla="*/ 10 w 164"/>
                              <a:gd name="T7" fmla="*/ 145 h 210"/>
                              <a:gd name="T8" fmla="*/ 20 w 164"/>
                              <a:gd name="T9" fmla="*/ 165 h 210"/>
                              <a:gd name="T10" fmla="*/ 30 w 164"/>
                              <a:gd name="T11" fmla="*/ 180 h 210"/>
                              <a:gd name="T12" fmla="*/ 45 w 164"/>
                              <a:gd name="T13" fmla="*/ 190 h 210"/>
                              <a:gd name="T14" fmla="*/ 65 w 164"/>
                              <a:gd name="T15" fmla="*/ 200 h 210"/>
                              <a:gd name="T16" fmla="*/ 80 w 164"/>
                              <a:gd name="T17" fmla="*/ 205 h 210"/>
                              <a:gd name="T18" fmla="*/ 95 w 164"/>
                              <a:gd name="T19" fmla="*/ 210 h 210"/>
                              <a:gd name="T20" fmla="*/ 95 w 164"/>
                              <a:gd name="T21" fmla="*/ 210 h 210"/>
                              <a:gd name="T22" fmla="*/ 110 w 164"/>
                              <a:gd name="T23" fmla="*/ 210 h 210"/>
                              <a:gd name="T24" fmla="*/ 120 w 164"/>
                              <a:gd name="T25" fmla="*/ 200 h 210"/>
                              <a:gd name="T26" fmla="*/ 135 w 164"/>
                              <a:gd name="T27" fmla="*/ 190 h 210"/>
                              <a:gd name="T28" fmla="*/ 145 w 164"/>
                              <a:gd name="T29" fmla="*/ 180 h 210"/>
                              <a:gd name="T30" fmla="*/ 160 w 164"/>
                              <a:gd name="T31" fmla="*/ 145 h 210"/>
                              <a:gd name="T32" fmla="*/ 164 w 164"/>
                              <a:gd name="T33" fmla="*/ 105 h 210"/>
                              <a:gd name="T34" fmla="*/ 164 w 164"/>
                              <a:gd name="T35" fmla="*/ 105 h 210"/>
                              <a:gd name="T36" fmla="*/ 160 w 164"/>
                              <a:gd name="T37" fmla="*/ 65 h 210"/>
                              <a:gd name="T38" fmla="*/ 145 w 164"/>
                              <a:gd name="T39" fmla="*/ 30 h 210"/>
                              <a:gd name="T40" fmla="*/ 135 w 164"/>
                              <a:gd name="T41" fmla="*/ 20 h 210"/>
                              <a:gd name="T42" fmla="*/ 120 w 164"/>
                              <a:gd name="T43" fmla="*/ 10 h 210"/>
                              <a:gd name="T44" fmla="*/ 110 w 164"/>
                              <a:gd name="T45" fmla="*/ 5 h 210"/>
                              <a:gd name="T46" fmla="*/ 95 w 164"/>
                              <a:gd name="T47" fmla="*/ 0 h 210"/>
                              <a:gd name="T48" fmla="*/ 95 w 164"/>
                              <a:gd name="T49" fmla="*/ 0 h 210"/>
                              <a:gd name="T50" fmla="*/ 80 w 164"/>
                              <a:gd name="T51" fmla="*/ 0 h 210"/>
                              <a:gd name="T52" fmla="*/ 65 w 164"/>
                              <a:gd name="T53" fmla="*/ 10 h 210"/>
                              <a:gd name="T54" fmla="*/ 45 w 164"/>
                              <a:gd name="T55" fmla="*/ 15 h 210"/>
                              <a:gd name="T56" fmla="*/ 30 w 164"/>
                              <a:gd name="T57" fmla="*/ 30 h 210"/>
                              <a:gd name="T58" fmla="*/ 20 w 164"/>
                              <a:gd name="T59" fmla="*/ 45 h 210"/>
                              <a:gd name="T60" fmla="*/ 10 w 164"/>
                              <a:gd name="T61" fmla="*/ 65 h 210"/>
                              <a:gd name="T62" fmla="*/ 5 w 164"/>
                              <a:gd name="T63" fmla="*/ 85 h 210"/>
                              <a:gd name="T64" fmla="*/ 0 w 164"/>
                              <a:gd name="T65" fmla="*/ 105 h 210"/>
                              <a:gd name="T66" fmla="*/ 0 w 164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4" h="210">
                                <a:moveTo>
                                  <a:pt x="0" y="105"/>
                                </a:moveTo>
                                <a:lnTo>
                                  <a:pt x="0" y="105"/>
                                </a:lnTo>
                                <a:lnTo>
                                  <a:pt x="5" y="125"/>
                                </a:lnTo>
                                <a:lnTo>
                                  <a:pt x="10" y="145"/>
                                </a:lnTo>
                                <a:lnTo>
                                  <a:pt x="20" y="165"/>
                                </a:lnTo>
                                <a:lnTo>
                                  <a:pt x="30" y="180"/>
                                </a:lnTo>
                                <a:lnTo>
                                  <a:pt x="45" y="190"/>
                                </a:lnTo>
                                <a:lnTo>
                                  <a:pt x="65" y="200"/>
                                </a:lnTo>
                                <a:lnTo>
                                  <a:pt x="80" y="205"/>
                                </a:lnTo>
                                <a:lnTo>
                                  <a:pt x="95" y="210"/>
                                </a:lnTo>
                                <a:lnTo>
                                  <a:pt x="110" y="210"/>
                                </a:lnTo>
                                <a:lnTo>
                                  <a:pt x="120" y="200"/>
                                </a:lnTo>
                                <a:lnTo>
                                  <a:pt x="135" y="190"/>
                                </a:lnTo>
                                <a:lnTo>
                                  <a:pt x="145" y="180"/>
                                </a:lnTo>
                                <a:lnTo>
                                  <a:pt x="160" y="145"/>
                                </a:lnTo>
                                <a:lnTo>
                                  <a:pt x="164" y="105"/>
                                </a:lnTo>
                                <a:lnTo>
                                  <a:pt x="160" y="65"/>
                                </a:lnTo>
                                <a:lnTo>
                                  <a:pt x="145" y="30"/>
                                </a:lnTo>
                                <a:lnTo>
                                  <a:pt x="135" y="20"/>
                                </a:lnTo>
                                <a:lnTo>
                                  <a:pt x="120" y="10"/>
                                </a:lnTo>
                                <a:lnTo>
                                  <a:pt x="110" y="5"/>
                                </a:lnTo>
                                <a:lnTo>
                                  <a:pt x="95" y="0"/>
                                </a:lnTo>
                                <a:lnTo>
                                  <a:pt x="80" y="0"/>
                                </a:lnTo>
                                <a:lnTo>
                                  <a:pt x="65" y="10"/>
                                </a:lnTo>
                                <a:lnTo>
                                  <a:pt x="45" y="15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5" y="85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Freeform 3908"/>
                        <wps:cNvSpPr>
                          <a:spLocks/>
                        </wps:cNvSpPr>
                        <wps:spPr bwMode="auto">
                          <a:xfrm>
                            <a:off x="6148" y="4431"/>
                            <a:ext cx="145" cy="150"/>
                          </a:xfrm>
                          <a:custGeom>
                            <a:avLst/>
                            <a:gdLst>
                              <a:gd name="T0" fmla="*/ 0 w 145"/>
                              <a:gd name="T1" fmla="*/ 75 h 150"/>
                              <a:gd name="T2" fmla="*/ 0 w 145"/>
                              <a:gd name="T3" fmla="*/ 75 h 150"/>
                              <a:gd name="T4" fmla="*/ 5 w 145"/>
                              <a:gd name="T5" fmla="*/ 90 h 150"/>
                              <a:gd name="T6" fmla="*/ 10 w 145"/>
                              <a:gd name="T7" fmla="*/ 105 h 150"/>
                              <a:gd name="T8" fmla="*/ 25 w 145"/>
                              <a:gd name="T9" fmla="*/ 115 h 150"/>
                              <a:gd name="T10" fmla="*/ 35 w 145"/>
                              <a:gd name="T11" fmla="*/ 125 h 150"/>
                              <a:gd name="T12" fmla="*/ 70 w 145"/>
                              <a:gd name="T13" fmla="*/ 140 h 150"/>
                              <a:gd name="T14" fmla="*/ 95 w 145"/>
                              <a:gd name="T15" fmla="*/ 150 h 150"/>
                              <a:gd name="T16" fmla="*/ 95 w 145"/>
                              <a:gd name="T17" fmla="*/ 150 h 150"/>
                              <a:gd name="T18" fmla="*/ 105 w 145"/>
                              <a:gd name="T19" fmla="*/ 145 h 150"/>
                              <a:gd name="T20" fmla="*/ 115 w 145"/>
                              <a:gd name="T21" fmla="*/ 145 h 150"/>
                              <a:gd name="T22" fmla="*/ 130 w 145"/>
                              <a:gd name="T23" fmla="*/ 125 h 150"/>
                              <a:gd name="T24" fmla="*/ 140 w 145"/>
                              <a:gd name="T25" fmla="*/ 105 h 150"/>
                              <a:gd name="T26" fmla="*/ 145 w 145"/>
                              <a:gd name="T27" fmla="*/ 75 h 150"/>
                              <a:gd name="T28" fmla="*/ 145 w 145"/>
                              <a:gd name="T29" fmla="*/ 75 h 150"/>
                              <a:gd name="T30" fmla="*/ 140 w 145"/>
                              <a:gd name="T31" fmla="*/ 45 h 150"/>
                              <a:gd name="T32" fmla="*/ 130 w 145"/>
                              <a:gd name="T33" fmla="*/ 25 h 150"/>
                              <a:gd name="T34" fmla="*/ 115 w 145"/>
                              <a:gd name="T35" fmla="*/ 10 h 150"/>
                              <a:gd name="T36" fmla="*/ 95 w 145"/>
                              <a:gd name="T37" fmla="*/ 0 h 150"/>
                              <a:gd name="T38" fmla="*/ 95 w 145"/>
                              <a:gd name="T39" fmla="*/ 0 h 150"/>
                              <a:gd name="T40" fmla="*/ 70 w 145"/>
                              <a:gd name="T41" fmla="*/ 5 h 150"/>
                              <a:gd name="T42" fmla="*/ 40 w 145"/>
                              <a:gd name="T43" fmla="*/ 20 h 150"/>
                              <a:gd name="T44" fmla="*/ 25 w 145"/>
                              <a:gd name="T45" fmla="*/ 30 h 150"/>
                              <a:gd name="T46" fmla="*/ 10 w 145"/>
                              <a:gd name="T47" fmla="*/ 45 h 150"/>
                              <a:gd name="T48" fmla="*/ 5 w 145"/>
                              <a:gd name="T49" fmla="*/ 60 h 150"/>
                              <a:gd name="T50" fmla="*/ 0 w 145"/>
                              <a:gd name="T51" fmla="*/ 75 h 150"/>
                              <a:gd name="T52" fmla="*/ 0 w 145"/>
                              <a:gd name="T53" fmla="*/ 75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50">
                                <a:moveTo>
                                  <a:pt x="0" y="75"/>
                                </a:moveTo>
                                <a:lnTo>
                                  <a:pt x="0" y="75"/>
                                </a:lnTo>
                                <a:lnTo>
                                  <a:pt x="5" y="90"/>
                                </a:lnTo>
                                <a:lnTo>
                                  <a:pt x="10" y="105"/>
                                </a:lnTo>
                                <a:lnTo>
                                  <a:pt x="25" y="115"/>
                                </a:lnTo>
                                <a:lnTo>
                                  <a:pt x="35" y="125"/>
                                </a:lnTo>
                                <a:lnTo>
                                  <a:pt x="70" y="140"/>
                                </a:lnTo>
                                <a:lnTo>
                                  <a:pt x="95" y="150"/>
                                </a:lnTo>
                                <a:lnTo>
                                  <a:pt x="105" y="145"/>
                                </a:lnTo>
                                <a:lnTo>
                                  <a:pt x="115" y="145"/>
                                </a:lnTo>
                                <a:lnTo>
                                  <a:pt x="130" y="125"/>
                                </a:lnTo>
                                <a:lnTo>
                                  <a:pt x="140" y="105"/>
                                </a:lnTo>
                                <a:lnTo>
                                  <a:pt x="145" y="75"/>
                                </a:lnTo>
                                <a:lnTo>
                                  <a:pt x="140" y="45"/>
                                </a:lnTo>
                                <a:lnTo>
                                  <a:pt x="130" y="25"/>
                                </a:lnTo>
                                <a:lnTo>
                                  <a:pt x="115" y="10"/>
                                </a:lnTo>
                                <a:lnTo>
                                  <a:pt x="95" y="0"/>
                                </a:lnTo>
                                <a:lnTo>
                                  <a:pt x="70" y="5"/>
                                </a:lnTo>
                                <a:lnTo>
                                  <a:pt x="40" y="20"/>
                                </a:lnTo>
                                <a:lnTo>
                                  <a:pt x="25" y="30"/>
                                </a:lnTo>
                                <a:lnTo>
                                  <a:pt x="10" y="45"/>
                                </a:lnTo>
                                <a:lnTo>
                                  <a:pt x="5" y="60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Freeform 3909"/>
                        <wps:cNvSpPr>
                          <a:spLocks/>
                        </wps:cNvSpPr>
                        <wps:spPr bwMode="auto">
                          <a:xfrm>
                            <a:off x="6128" y="4246"/>
                            <a:ext cx="20" cy="515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515"/>
                              <a:gd name="T2" fmla="*/ 20 w 20"/>
                              <a:gd name="T3" fmla="*/ 0 h 515"/>
                              <a:gd name="T4" fmla="*/ 10 w 20"/>
                              <a:gd name="T5" fmla="*/ 25 h 515"/>
                              <a:gd name="T6" fmla="*/ 0 w 20"/>
                              <a:gd name="T7" fmla="*/ 70 h 515"/>
                              <a:gd name="T8" fmla="*/ 0 w 20"/>
                              <a:gd name="T9" fmla="*/ 105 h 515"/>
                              <a:gd name="T10" fmla="*/ 0 w 20"/>
                              <a:gd name="T11" fmla="*/ 145 h 515"/>
                              <a:gd name="T12" fmla="*/ 10 w 20"/>
                              <a:gd name="T13" fmla="*/ 200 h 515"/>
                              <a:gd name="T14" fmla="*/ 20 w 20"/>
                              <a:gd name="T15" fmla="*/ 260 h 515"/>
                              <a:gd name="T16" fmla="*/ 20 w 20"/>
                              <a:gd name="T17" fmla="*/ 260 h 515"/>
                              <a:gd name="T18" fmla="*/ 20 w 20"/>
                              <a:gd name="T19" fmla="*/ 260 h 515"/>
                              <a:gd name="T20" fmla="*/ 10 w 20"/>
                              <a:gd name="T21" fmla="*/ 320 h 515"/>
                              <a:gd name="T22" fmla="*/ 5 w 20"/>
                              <a:gd name="T23" fmla="*/ 370 h 515"/>
                              <a:gd name="T24" fmla="*/ 0 w 20"/>
                              <a:gd name="T25" fmla="*/ 410 h 515"/>
                              <a:gd name="T26" fmla="*/ 0 w 20"/>
                              <a:gd name="T27" fmla="*/ 445 h 515"/>
                              <a:gd name="T28" fmla="*/ 10 w 20"/>
                              <a:gd name="T29" fmla="*/ 490 h 515"/>
                              <a:gd name="T30" fmla="*/ 20 w 20"/>
                              <a:gd name="T31" fmla="*/ 515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5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25"/>
                                </a:lnTo>
                                <a:lnTo>
                                  <a:pt x="0" y="70"/>
                                </a:lnTo>
                                <a:lnTo>
                                  <a:pt x="0" y="105"/>
                                </a:lnTo>
                                <a:lnTo>
                                  <a:pt x="0" y="145"/>
                                </a:lnTo>
                                <a:lnTo>
                                  <a:pt x="10" y="200"/>
                                </a:lnTo>
                                <a:lnTo>
                                  <a:pt x="20" y="260"/>
                                </a:lnTo>
                                <a:lnTo>
                                  <a:pt x="10" y="320"/>
                                </a:lnTo>
                                <a:lnTo>
                                  <a:pt x="5" y="370"/>
                                </a:lnTo>
                                <a:lnTo>
                                  <a:pt x="0" y="410"/>
                                </a:lnTo>
                                <a:lnTo>
                                  <a:pt x="0" y="445"/>
                                </a:lnTo>
                                <a:lnTo>
                                  <a:pt x="10" y="490"/>
                                </a:lnTo>
                                <a:lnTo>
                                  <a:pt x="20" y="51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Freeform 3910"/>
                        <wps:cNvSpPr>
                          <a:spLocks/>
                        </wps:cNvSpPr>
                        <wps:spPr bwMode="auto">
                          <a:xfrm>
                            <a:off x="6103" y="4246"/>
                            <a:ext cx="45" cy="515"/>
                          </a:xfrm>
                          <a:custGeom>
                            <a:avLst/>
                            <a:gdLst>
                              <a:gd name="T0" fmla="*/ 45 w 45"/>
                              <a:gd name="T1" fmla="*/ 0 h 515"/>
                              <a:gd name="T2" fmla="*/ 45 w 45"/>
                              <a:gd name="T3" fmla="*/ 0 h 515"/>
                              <a:gd name="T4" fmla="*/ 30 w 45"/>
                              <a:gd name="T5" fmla="*/ 45 h 515"/>
                              <a:gd name="T6" fmla="*/ 20 w 45"/>
                              <a:gd name="T7" fmla="*/ 90 h 515"/>
                              <a:gd name="T8" fmla="*/ 10 w 45"/>
                              <a:gd name="T9" fmla="*/ 155 h 515"/>
                              <a:gd name="T10" fmla="*/ 0 w 45"/>
                              <a:gd name="T11" fmla="*/ 230 h 515"/>
                              <a:gd name="T12" fmla="*/ 5 w 45"/>
                              <a:gd name="T13" fmla="*/ 320 h 515"/>
                              <a:gd name="T14" fmla="*/ 10 w 45"/>
                              <a:gd name="T15" fmla="*/ 365 h 515"/>
                              <a:gd name="T16" fmla="*/ 15 w 45"/>
                              <a:gd name="T17" fmla="*/ 415 h 515"/>
                              <a:gd name="T18" fmla="*/ 30 w 45"/>
                              <a:gd name="T19" fmla="*/ 460 h 515"/>
                              <a:gd name="T20" fmla="*/ 45 w 45"/>
                              <a:gd name="T21" fmla="*/ 515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5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30" y="45"/>
                                </a:lnTo>
                                <a:lnTo>
                                  <a:pt x="20" y="90"/>
                                </a:lnTo>
                                <a:lnTo>
                                  <a:pt x="10" y="155"/>
                                </a:lnTo>
                                <a:lnTo>
                                  <a:pt x="0" y="230"/>
                                </a:lnTo>
                                <a:lnTo>
                                  <a:pt x="5" y="320"/>
                                </a:lnTo>
                                <a:lnTo>
                                  <a:pt x="10" y="365"/>
                                </a:lnTo>
                                <a:lnTo>
                                  <a:pt x="15" y="415"/>
                                </a:lnTo>
                                <a:lnTo>
                                  <a:pt x="30" y="460"/>
                                </a:lnTo>
                                <a:lnTo>
                                  <a:pt x="45" y="51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Line 3911"/>
                        <wps:cNvCnPr/>
                        <wps:spPr bwMode="auto">
                          <a:xfrm>
                            <a:off x="6053" y="4246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Line 3912"/>
                        <wps:cNvCnPr/>
                        <wps:spPr bwMode="auto">
                          <a:xfrm>
                            <a:off x="6023" y="4246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Freeform 3913"/>
                        <wps:cNvSpPr>
                          <a:spLocks/>
                        </wps:cNvSpPr>
                        <wps:spPr bwMode="auto">
                          <a:xfrm>
                            <a:off x="6148" y="5236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40 h 50"/>
                              <a:gd name="T2" fmla="*/ 0 w 249"/>
                              <a:gd name="T3" fmla="*/ 40 h 50"/>
                              <a:gd name="T4" fmla="*/ 10 w 249"/>
                              <a:gd name="T5" fmla="*/ 30 h 50"/>
                              <a:gd name="T6" fmla="*/ 25 w 249"/>
                              <a:gd name="T7" fmla="*/ 20 h 50"/>
                              <a:gd name="T8" fmla="*/ 50 w 249"/>
                              <a:gd name="T9" fmla="*/ 5 h 50"/>
                              <a:gd name="T10" fmla="*/ 80 w 249"/>
                              <a:gd name="T11" fmla="*/ 5 h 50"/>
                              <a:gd name="T12" fmla="*/ 110 w 249"/>
                              <a:gd name="T13" fmla="*/ 10 h 50"/>
                              <a:gd name="T14" fmla="*/ 135 w 249"/>
                              <a:gd name="T15" fmla="*/ 15 h 50"/>
                              <a:gd name="T16" fmla="*/ 155 w 249"/>
                              <a:gd name="T17" fmla="*/ 30 h 50"/>
                              <a:gd name="T18" fmla="*/ 184 w 249"/>
                              <a:gd name="T19" fmla="*/ 50 h 50"/>
                              <a:gd name="T20" fmla="*/ 184 w 249"/>
                              <a:gd name="T21" fmla="*/ 50 h 50"/>
                              <a:gd name="T22" fmla="*/ 189 w 249"/>
                              <a:gd name="T23" fmla="*/ 50 h 50"/>
                              <a:gd name="T24" fmla="*/ 199 w 249"/>
                              <a:gd name="T25" fmla="*/ 50 h 50"/>
                              <a:gd name="T26" fmla="*/ 214 w 249"/>
                              <a:gd name="T27" fmla="*/ 30 h 50"/>
                              <a:gd name="T28" fmla="*/ 234 w 249"/>
                              <a:gd name="T29" fmla="*/ 0 h 50"/>
                              <a:gd name="T30" fmla="*/ 249 w 249"/>
                              <a:gd name="T31" fmla="*/ 4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40"/>
                                </a:moveTo>
                                <a:lnTo>
                                  <a:pt x="0" y="40"/>
                                </a:lnTo>
                                <a:lnTo>
                                  <a:pt x="10" y="30"/>
                                </a:lnTo>
                                <a:lnTo>
                                  <a:pt x="25" y="20"/>
                                </a:lnTo>
                                <a:lnTo>
                                  <a:pt x="50" y="5"/>
                                </a:lnTo>
                                <a:lnTo>
                                  <a:pt x="80" y="5"/>
                                </a:lnTo>
                                <a:lnTo>
                                  <a:pt x="110" y="10"/>
                                </a:lnTo>
                                <a:lnTo>
                                  <a:pt x="135" y="15"/>
                                </a:lnTo>
                                <a:lnTo>
                                  <a:pt x="155" y="30"/>
                                </a:lnTo>
                                <a:lnTo>
                                  <a:pt x="184" y="50"/>
                                </a:lnTo>
                                <a:lnTo>
                                  <a:pt x="189" y="50"/>
                                </a:lnTo>
                                <a:lnTo>
                                  <a:pt x="199" y="50"/>
                                </a:lnTo>
                                <a:lnTo>
                                  <a:pt x="214" y="30"/>
                                </a:lnTo>
                                <a:lnTo>
                                  <a:pt x="234" y="0"/>
                                </a:lnTo>
                                <a:lnTo>
                                  <a:pt x="249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Freeform 3914"/>
                        <wps:cNvSpPr>
                          <a:spLocks/>
                        </wps:cNvSpPr>
                        <wps:spPr bwMode="auto">
                          <a:xfrm>
                            <a:off x="6148" y="4766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0 h 50"/>
                              <a:gd name="T2" fmla="*/ 0 w 249"/>
                              <a:gd name="T3" fmla="*/ 0 h 50"/>
                              <a:gd name="T4" fmla="*/ 25 w 249"/>
                              <a:gd name="T5" fmla="*/ 25 h 50"/>
                              <a:gd name="T6" fmla="*/ 50 w 249"/>
                              <a:gd name="T7" fmla="*/ 35 h 50"/>
                              <a:gd name="T8" fmla="*/ 80 w 249"/>
                              <a:gd name="T9" fmla="*/ 40 h 50"/>
                              <a:gd name="T10" fmla="*/ 110 w 249"/>
                              <a:gd name="T11" fmla="*/ 40 h 50"/>
                              <a:gd name="T12" fmla="*/ 135 w 249"/>
                              <a:gd name="T13" fmla="*/ 30 h 50"/>
                              <a:gd name="T14" fmla="*/ 155 w 249"/>
                              <a:gd name="T15" fmla="*/ 20 h 50"/>
                              <a:gd name="T16" fmla="*/ 184 w 249"/>
                              <a:gd name="T17" fmla="*/ 0 h 50"/>
                              <a:gd name="T18" fmla="*/ 184 w 249"/>
                              <a:gd name="T19" fmla="*/ 0 h 50"/>
                              <a:gd name="T20" fmla="*/ 189 w 249"/>
                              <a:gd name="T21" fmla="*/ 0 h 50"/>
                              <a:gd name="T22" fmla="*/ 194 w 249"/>
                              <a:gd name="T23" fmla="*/ 0 h 50"/>
                              <a:gd name="T24" fmla="*/ 214 w 249"/>
                              <a:gd name="T25" fmla="*/ 20 h 50"/>
                              <a:gd name="T26" fmla="*/ 234 w 249"/>
                              <a:gd name="T27" fmla="*/ 50 h 50"/>
                              <a:gd name="T28" fmla="*/ 249 w 249"/>
                              <a:gd name="T2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25"/>
                                </a:lnTo>
                                <a:lnTo>
                                  <a:pt x="50" y="35"/>
                                </a:lnTo>
                                <a:lnTo>
                                  <a:pt x="80" y="40"/>
                                </a:lnTo>
                                <a:lnTo>
                                  <a:pt x="110" y="40"/>
                                </a:lnTo>
                                <a:lnTo>
                                  <a:pt x="135" y="30"/>
                                </a:lnTo>
                                <a:lnTo>
                                  <a:pt x="155" y="20"/>
                                </a:lnTo>
                                <a:lnTo>
                                  <a:pt x="184" y="0"/>
                                </a:lnTo>
                                <a:lnTo>
                                  <a:pt x="189" y="0"/>
                                </a:lnTo>
                                <a:lnTo>
                                  <a:pt x="194" y="0"/>
                                </a:lnTo>
                                <a:lnTo>
                                  <a:pt x="214" y="20"/>
                                </a:lnTo>
                                <a:lnTo>
                                  <a:pt x="234" y="50"/>
                                </a:ln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Freeform 3915"/>
                        <wps:cNvSpPr>
                          <a:spLocks/>
                        </wps:cNvSpPr>
                        <wps:spPr bwMode="auto">
                          <a:xfrm>
                            <a:off x="6148" y="4806"/>
                            <a:ext cx="244" cy="435"/>
                          </a:xfrm>
                          <a:custGeom>
                            <a:avLst/>
                            <a:gdLst>
                              <a:gd name="T0" fmla="*/ 0 w 244"/>
                              <a:gd name="T1" fmla="*/ 220 h 435"/>
                              <a:gd name="T2" fmla="*/ 0 w 244"/>
                              <a:gd name="T3" fmla="*/ 220 h 435"/>
                              <a:gd name="T4" fmla="*/ 5 w 244"/>
                              <a:gd name="T5" fmla="*/ 305 h 435"/>
                              <a:gd name="T6" fmla="*/ 10 w 244"/>
                              <a:gd name="T7" fmla="*/ 340 h 435"/>
                              <a:gd name="T8" fmla="*/ 15 w 244"/>
                              <a:gd name="T9" fmla="*/ 370 h 435"/>
                              <a:gd name="T10" fmla="*/ 30 w 244"/>
                              <a:gd name="T11" fmla="*/ 395 h 435"/>
                              <a:gd name="T12" fmla="*/ 45 w 244"/>
                              <a:gd name="T13" fmla="*/ 415 h 435"/>
                              <a:gd name="T14" fmla="*/ 65 w 244"/>
                              <a:gd name="T15" fmla="*/ 430 h 435"/>
                              <a:gd name="T16" fmla="*/ 95 w 244"/>
                              <a:gd name="T17" fmla="*/ 435 h 435"/>
                              <a:gd name="T18" fmla="*/ 95 w 244"/>
                              <a:gd name="T19" fmla="*/ 435 h 435"/>
                              <a:gd name="T20" fmla="*/ 125 w 244"/>
                              <a:gd name="T21" fmla="*/ 435 h 435"/>
                              <a:gd name="T22" fmla="*/ 150 w 244"/>
                              <a:gd name="T23" fmla="*/ 420 h 435"/>
                              <a:gd name="T24" fmla="*/ 174 w 244"/>
                              <a:gd name="T25" fmla="*/ 400 h 435"/>
                              <a:gd name="T26" fmla="*/ 199 w 244"/>
                              <a:gd name="T27" fmla="*/ 375 h 435"/>
                              <a:gd name="T28" fmla="*/ 219 w 244"/>
                              <a:gd name="T29" fmla="*/ 340 h 435"/>
                              <a:gd name="T30" fmla="*/ 229 w 244"/>
                              <a:gd name="T31" fmla="*/ 305 h 435"/>
                              <a:gd name="T32" fmla="*/ 239 w 244"/>
                              <a:gd name="T33" fmla="*/ 265 h 435"/>
                              <a:gd name="T34" fmla="*/ 244 w 244"/>
                              <a:gd name="T35" fmla="*/ 220 h 435"/>
                              <a:gd name="T36" fmla="*/ 244 w 244"/>
                              <a:gd name="T37" fmla="*/ 220 h 435"/>
                              <a:gd name="T38" fmla="*/ 239 w 244"/>
                              <a:gd name="T39" fmla="*/ 175 h 435"/>
                              <a:gd name="T40" fmla="*/ 229 w 244"/>
                              <a:gd name="T41" fmla="*/ 135 h 435"/>
                              <a:gd name="T42" fmla="*/ 219 w 244"/>
                              <a:gd name="T43" fmla="*/ 95 h 435"/>
                              <a:gd name="T44" fmla="*/ 199 w 244"/>
                              <a:gd name="T45" fmla="*/ 65 h 435"/>
                              <a:gd name="T46" fmla="*/ 174 w 244"/>
                              <a:gd name="T47" fmla="*/ 40 h 435"/>
                              <a:gd name="T48" fmla="*/ 150 w 244"/>
                              <a:gd name="T49" fmla="*/ 20 h 435"/>
                              <a:gd name="T50" fmla="*/ 125 w 244"/>
                              <a:gd name="T51" fmla="*/ 5 h 435"/>
                              <a:gd name="T52" fmla="*/ 95 w 244"/>
                              <a:gd name="T53" fmla="*/ 0 h 435"/>
                              <a:gd name="T54" fmla="*/ 95 w 244"/>
                              <a:gd name="T55" fmla="*/ 0 h 435"/>
                              <a:gd name="T56" fmla="*/ 65 w 244"/>
                              <a:gd name="T57" fmla="*/ 5 h 435"/>
                              <a:gd name="T58" fmla="*/ 45 w 244"/>
                              <a:gd name="T59" fmla="*/ 15 h 435"/>
                              <a:gd name="T60" fmla="*/ 30 w 244"/>
                              <a:gd name="T61" fmla="*/ 35 h 435"/>
                              <a:gd name="T62" fmla="*/ 15 w 244"/>
                              <a:gd name="T63" fmla="*/ 65 h 435"/>
                              <a:gd name="T64" fmla="*/ 10 w 244"/>
                              <a:gd name="T65" fmla="*/ 95 h 435"/>
                              <a:gd name="T66" fmla="*/ 5 w 244"/>
                              <a:gd name="T67" fmla="*/ 135 h 435"/>
                              <a:gd name="T68" fmla="*/ 0 w 244"/>
                              <a:gd name="T69" fmla="*/ 220 h 435"/>
                              <a:gd name="T70" fmla="*/ 0 w 244"/>
                              <a:gd name="T71" fmla="*/ 220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0" y="220"/>
                                </a:moveTo>
                                <a:lnTo>
                                  <a:pt x="0" y="220"/>
                                </a:lnTo>
                                <a:lnTo>
                                  <a:pt x="5" y="305"/>
                                </a:lnTo>
                                <a:lnTo>
                                  <a:pt x="10" y="340"/>
                                </a:lnTo>
                                <a:lnTo>
                                  <a:pt x="15" y="370"/>
                                </a:lnTo>
                                <a:lnTo>
                                  <a:pt x="30" y="395"/>
                                </a:lnTo>
                                <a:lnTo>
                                  <a:pt x="45" y="415"/>
                                </a:lnTo>
                                <a:lnTo>
                                  <a:pt x="65" y="430"/>
                                </a:lnTo>
                                <a:lnTo>
                                  <a:pt x="95" y="435"/>
                                </a:lnTo>
                                <a:lnTo>
                                  <a:pt x="125" y="435"/>
                                </a:lnTo>
                                <a:lnTo>
                                  <a:pt x="150" y="420"/>
                                </a:lnTo>
                                <a:lnTo>
                                  <a:pt x="174" y="400"/>
                                </a:lnTo>
                                <a:lnTo>
                                  <a:pt x="199" y="375"/>
                                </a:lnTo>
                                <a:lnTo>
                                  <a:pt x="219" y="340"/>
                                </a:lnTo>
                                <a:lnTo>
                                  <a:pt x="229" y="305"/>
                                </a:lnTo>
                                <a:lnTo>
                                  <a:pt x="239" y="265"/>
                                </a:lnTo>
                                <a:lnTo>
                                  <a:pt x="244" y="220"/>
                                </a:lnTo>
                                <a:lnTo>
                                  <a:pt x="239" y="175"/>
                                </a:lnTo>
                                <a:lnTo>
                                  <a:pt x="229" y="135"/>
                                </a:lnTo>
                                <a:lnTo>
                                  <a:pt x="219" y="95"/>
                                </a:lnTo>
                                <a:lnTo>
                                  <a:pt x="199" y="65"/>
                                </a:lnTo>
                                <a:lnTo>
                                  <a:pt x="174" y="40"/>
                                </a:lnTo>
                                <a:lnTo>
                                  <a:pt x="150" y="20"/>
                                </a:lnTo>
                                <a:lnTo>
                                  <a:pt x="125" y="5"/>
                                </a:lnTo>
                                <a:lnTo>
                                  <a:pt x="95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35"/>
                                </a:lnTo>
                                <a:lnTo>
                                  <a:pt x="15" y="65"/>
                                </a:lnTo>
                                <a:lnTo>
                                  <a:pt x="10" y="95"/>
                                </a:lnTo>
                                <a:lnTo>
                                  <a:pt x="5" y="135"/>
                                </a:lnTo>
                                <a:lnTo>
                                  <a:pt x="0" y="2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Freeform 3916"/>
                        <wps:cNvSpPr>
                          <a:spLocks/>
                        </wps:cNvSpPr>
                        <wps:spPr bwMode="auto">
                          <a:xfrm>
                            <a:off x="6148" y="4876"/>
                            <a:ext cx="194" cy="300"/>
                          </a:xfrm>
                          <a:custGeom>
                            <a:avLst/>
                            <a:gdLst>
                              <a:gd name="T0" fmla="*/ 0 w 194"/>
                              <a:gd name="T1" fmla="*/ 150 h 300"/>
                              <a:gd name="T2" fmla="*/ 0 w 194"/>
                              <a:gd name="T3" fmla="*/ 150 h 300"/>
                              <a:gd name="T4" fmla="*/ 0 w 194"/>
                              <a:gd name="T5" fmla="*/ 180 h 300"/>
                              <a:gd name="T6" fmla="*/ 5 w 194"/>
                              <a:gd name="T7" fmla="*/ 205 h 300"/>
                              <a:gd name="T8" fmla="*/ 15 w 194"/>
                              <a:gd name="T9" fmla="*/ 230 h 300"/>
                              <a:gd name="T10" fmla="*/ 25 w 194"/>
                              <a:gd name="T11" fmla="*/ 255 h 300"/>
                              <a:gd name="T12" fmla="*/ 40 w 194"/>
                              <a:gd name="T13" fmla="*/ 270 h 300"/>
                              <a:gd name="T14" fmla="*/ 55 w 194"/>
                              <a:gd name="T15" fmla="*/ 285 h 300"/>
                              <a:gd name="T16" fmla="*/ 75 w 194"/>
                              <a:gd name="T17" fmla="*/ 295 h 300"/>
                              <a:gd name="T18" fmla="*/ 95 w 194"/>
                              <a:gd name="T19" fmla="*/ 300 h 300"/>
                              <a:gd name="T20" fmla="*/ 95 w 194"/>
                              <a:gd name="T21" fmla="*/ 300 h 300"/>
                              <a:gd name="T22" fmla="*/ 115 w 194"/>
                              <a:gd name="T23" fmla="*/ 295 h 300"/>
                              <a:gd name="T24" fmla="*/ 135 w 194"/>
                              <a:gd name="T25" fmla="*/ 285 h 300"/>
                              <a:gd name="T26" fmla="*/ 150 w 194"/>
                              <a:gd name="T27" fmla="*/ 275 h 300"/>
                              <a:gd name="T28" fmla="*/ 164 w 194"/>
                              <a:gd name="T29" fmla="*/ 255 h 300"/>
                              <a:gd name="T30" fmla="*/ 179 w 194"/>
                              <a:gd name="T31" fmla="*/ 235 h 300"/>
                              <a:gd name="T32" fmla="*/ 189 w 194"/>
                              <a:gd name="T33" fmla="*/ 205 h 300"/>
                              <a:gd name="T34" fmla="*/ 194 w 194"/>
                              <a:gd name="T35" fmla="*/ 180 h 300"/>
                              <a:gd name="T36" fmla="*/ 194 w 194"/>
                              <a:gd name="T37" fmla="*/ 150 h 300"/>
                              <a:gd name="T38" fmla="*/ 194 w 194"/>
                              <a:gd name="T39" fmla="*/ 150 h 300"/>
                              <a:gd name="T40" fmla="*/ 194 w 194"/>
                              <a:gd name="T41" fmla="*/ 120 h 300"/>
                              <a:gd name="T42" fmla="*/ 189 w 194"/>
                              <a:gd name="T43" fmla="*/ 90 h 300"/>
                              <a:gd name="T44" fmla="*/ 179 w 194"/>
                              <a:gd name="T45" fmla="*/ 65 h 300"/>
                              <a:gd name="T46" fmla="*/ 164 w 194"/>
                              <a:gd name="T47" fmla="*/ 45 h 300"/>
                              <a:gd name="T48" fmla="*/ 150 w 194"/>
                              <a:gd name="T49" fmla="*/ 25 h 300"/>
                              <a:gd name="T50" fmla="*/ 135 w 194"/>
                              <a:gd name="T51" fmla="*/ 10 h 300"/>
                              <a:gd name="T52" fmla="*/ 115 w 194"/>
                              <a:gd name="T53" fmla="*/ 0 h 300"/>
                              <a:gd name="T54" fmla="*/ 95 w 194"/>
                              <a:gd name="T55" fmla="*/ 0 h 300"/>
                              <a:gd name="T56" fmla="*/ 95 w 194"/>
                              <a:gd name="T57" fmla="*/ 0 h 300"/>
                              <a:gd name="T58" fmla="*/ 75 w 194"/>
                              <a:gd name="T59" fmla="*/ 0 h 300"/>
                              <a:gd name="T60" fmla="*/ 55 w 194"/>
                              <a:gd name="T61" fmla="*/ 10 h 300"/>
                              <a:gd name="T62" fmla="*/ 40 w 194"/>
                              <a:gd name="T63" fmla="*/ 25 h 300"/>
                              <a:gd name="T64" fmla="*/ 25 w 194"/>
                              <a:gd name="T65" fmla="*/ 40 h 300"/>
                              <a:gd name="T66" fmla="*/ 15 w 194"/>
                              <a:gd name="T67" fmla="*/ 65 h 300"/>
                              <a:gd name="T68" fmla="*/ 5 w 194"/>
                              <a:gd name="T69" fmla="*/ 90 h 300"/>
                              <a:gd name="T70" fmla="*/ 0 w 194"/>
                              <a:gd name="T71" fmla="*/ 120 h 300"/>
                              <a:gd name="T72" fmla="*/ 0 w 194"/>
                              <a:gd name="T73" fmla="*/ 150 h 300"/>
                              <a:gd name="T74" fmla="*/ 0 w 194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4" h="300">
                                <a:moveTo>
                                  <a:pt x="0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05"/>
                                </a:lnTo>
                                <a:lnTo>
                                  <a:pt x="15" y="230"/>
                                </a:lnTo>
                                <a:lnTo>
                                  <a:pt x="25" y="255"/>
                                </a:lnTo>
                                <a:lnTo>
                                  <a:pt x="40" y="270"/>
                                </a:lnTo>
                                <a:lnTo>
                                  <a:pt x="55" y="285"/>
                                </a:lnTo>
                                <a:lnTo>
                                  <a:pt x="75" y="295"/>
                                </a:lnTo>
                                <a:lnTo>
                                  <a:pt x="95" y="300"/>
                                </a:lnTo>
                                <a:lnTo>
                                  <a:pt x="115" y="295"/>
                                </a:lnTo>
                                <a:lnTo>
                                  <a:pt x="135" y="285"/>
                                </a:lnTo>
                                <a:lnTo>
                                  <a:pt x="150" y="275"/>
                                </a:lnTo>
                                <a:lnTo>
                                  <a:pt x="164" y="255"/>
                                </a:lnTo>
                                <a:lnTo>
                                  <a:pt x="179" y="235"/>
                                </a:lnTo>
                                <a:lnTo>
                                  <a:pt x="189" y="205"/>
                                </a:lnTo>
                                <a:lnTo>
                                  <a:pt x="194" y="180"/>
                                </a:lnTo>
                                <a:lnTo>
                                  <a:pt x="194" y="150"/>
                                </a:lnTo>
                                <a:lnTo>
                                  <a:pt x="194" y="120"/>
                                </a:lnTo>
                                <a:lnTo>
                                  <a:pt x="189" y="90"/>
                                </a:lnTo>
                                <a:lnTo>
                                  <a:pt x="179" y="65"/>
                                </a:lnTo>
                                <a:lnTo>
                                  <a:pt x="164" y="45"/>
                                </a:lnTo>
                                <a:lnTo>
                                  <a:pt x="150" y="25"/>
                                </a:lnTo>
                                <a:lnTo>
                                  <a:pt x="135" y="10"/>
                                </a:lnTo>
                                <a:lnTo>
                                  <a:pt x="115" y="0"/>
                                </a:lnTo>
                                <a:lnTo>
                                  <a:pt x="95" y="0"/>
                                </a:lnTo>
                                <a:lnTo>
                                  <a:pt x="75" y="0"/>
                                </a:lnTo>
                                <a:lnTo>
                                  <a:pt x="55" y="10"/>
                                </a:lnTo>
                                <a:lnTo>
                                  <a:pt x="40" y="25"/>
                                </a:lnTo>
                                <a:lnTo>
                                  <a:pt x="25" y="40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Freeform 3917"/>
                        <wps:cNvSpPr>
                          <a:spLocks/>
                        </wps:cNvSpPr>
                        <wps:spPr bwMode="auto">
                          <a:xfrm>
                            <a:off x="6148" y="4921"/>
                            <a:ext cx="164" cy="210"/>
                          </a:xfrm>
                          <a:custGeom>
                            <a:avLst/>
                            <a:gdLst>
                              <a:gd name="T0" fmla="*/ 0 w 164"/>
                              <a:gd name="T1" fmla="*/ 105 h 210"/>
                              <a:gd name="T2" fmla="*/ 0 w 164"/>
                              <a:gd name="T3" fmla="*/ 105 h 210"/>
                              <a:gd name="T4" fmla="*/ 5 w 164"/>
                              <a:gd name="T5" fmla="*/ 125 h 210"/>
                              <a:gd name="T6" fmla="*/ 10 w 164"/>
                              <a:gd name="T7" fmla="*/ 145 h 210"/>
                              <a:gd name="T8" fmla="*/ 20 w 164"/>
                              <a:gd name="T9" fmla="*/ 160 h 210"/>
                              <a:gd name="T10" fmla="*/ 30 w 164"/>
                              <a:gd name="T11" fmla="*/ 175 h 210"/>
                              <a:gd name="T12" fmla="*/ 45 w 164"/>
                              <a:gd name="T13" fmla="*/ 190 h 210"/>
                              <a:gd name="T14" fmla="*/ 65 w 164"/>
                              <a:gd name="T15" fmla="*/ 200 h 210"/>
                              <a:gd name="T16" fmla="*/ 80 w 164"/>
                              <a:gd name="T17" fmla="*/ 205 h 210"/>
                              <a:gd name="T18" fmla="*/ 95 w 164"/>
                              <a:gd name="T19" fmla="*/ 210 h 210"/>
                              <a:gd name="T20" fmla="*/ 95 w 164"/>
                              <a:gd name="T21" fmla="*/ 210 h 210"/>
                              <a:gd name="T22" fmla="*/ 110 w 164"/>
                              <a:gd name="T23" fmla="*/ 205 h 210"/>
                              <a:gd name="T24" fmla="*/ 120 w 164"/>
                              <a:gd name="T25" fmla="*/ 200 h 210"/>
                              <a:gd name="T26" fmla="*/ 135 w 164"/>
                              <a:gd name="T27" fmla="*/ 190 h 210"/>
                              <a:gd name="T28" fmla="*/ 145 w 164"/>
                              <a:gd name="T29" fmla="*/ 180 h 210"/>
                              <a:gd name="T30" fmla="*/ 160 w 164"/>
                              <a:gd name="T31" fmla="*/ 145 h 210"/>
                              <a:gd name="T32" fmla="*/ 164 w 164"/>
                              <a:gd name="T33" fmla="*/ 105 h 210"/>
                              <a:gd name="T34" fmla="*/ 164 w 164"/>
                              <a:gd name="T35" fmla="*/ 105 h 210"/>
                              <a:gd name="T36" fmla="*/ 160 w 164"/>
                              <a:gd name="T37" fmla="*/ 65 h 210"/>
                              <a:gd name="T38" fmla="*/ 145 w 164"/>
                              <a:gd name="T39" fmla="*/ 30 h 210"/>
                              <a:gd name="T40" fmla="*/ 135 w 164"/>
                              <a:gd name="T41" fmla="*/ 15 h 210"/>
                              <a:gd name="T42" fmla="*/ 120 w 164"/>
                              <a:gd name="T43" fmla="*/ 5 h 210"/>
                              <a:gd name="T44" fmla="*/ 110 w 164"/>
                              <a:gd name="T45" fmla="*/ 0 h 210"/>
                              <a:gd name="T46" fmla="*/ 95 w 164"/>
                              <a:gd name="T47" fmla="*/ 0 h 210"/>
                              <a:gd name="T48" fmla="*/ 95 w 164"/>
                              <a:gd name="T49" fmla="*/ 0 h 210"/>
                              <a:gd name="T50" fmla="*/ 80 w 164"/>
                              <a:gd name="T51" fmla="*/ 0 h 210"/>
                              <a:gd name="T52" fmla="*/ 65 w 164"/>
                              <a:gd name="T53" fmla="*/ 5 h 210"/>
                              <a:gd name="T54" fmla="*/ 45 w 164"/>
                              <a:gd name="T55" fmla="*/ 15 h 210"/>
                              <a:gd name="T56" fmla="*/ 30 w 164"/>
                              <a:gd name="T57" fmla="*/ 30 h 210"/>
                              <a:gd name="T58" fmla="*/ 20 w 164"/>
                              <a:gd name="T59" fmla="*/ 45 h 210"/>
                              <a:gd name="T60" fmla="*/ 10 w 164"/>
                              <a:gd name="T61" fmla="*/ 65 h 210"/>
                              <a:gd name="T62" fmla="*/ 5 w 164"/>
                              <a:gd name="T63" fmla="*/ 80 h 210"/>
                              <a:gd name="T64" fmla="*/ 0 w 164"/>
                              <a:gd name="T65" fmla="*/ 105 h 210"/>
                              <a:gd name="T66" fmla="*/ 0 w 164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4" h="210">
                                <a:moveTo>
                                  <a:pt x="0" y="105"/>
                                </a:moveTo>
                                <a:lnTo>
                                  <a:pt x="0" y="105"/>
                                </a:lnTo>
                                <a:lnTo>
                                  <a:pt x="5" y="125"/>
                                </a:lnTo>
                                <a:lnTo>
                                  <a:pt x="10" y="145"/>
                                </a:lnTo>
                                <a:lnTo>
                                  <a:pt x="20" y="160"/>
                                </a:lnTo>
                                <a:lnTo>
                                  <a:pt x="30" y="175"/>
                                </a:lnTo>
                                <a:lnTo>
                                  <a:pt x="45" y="190"/>
                                </a:lnTo>
                                <a:lnTo>
                                  <a:pt x="65" y="200"/>
                                </a:lnTo>
                                <a:lnTo>
                                  <a:pt x="80" y="205"/>
                                </a:lnTo>
                                <a:lnTo>
                                  <a:pt x="95" y="210"/>
                                </a:lnTo>
                                <a:lnTo>
                                  <a:pt x="110" y="205"/>
                                </a:lnTo>
                                <a:lnTo>
                                  <a:pt x="120" y="200"/>
                                </a:lnTo>
                                <a:lnTo>
                                  <a:pt x="135" y="190"/>
                                </a:lnTo>
                                <a:lnTo>
                                  <a:pt x="145" y="180"/>
                                </a:lnTo>
                                <a:lnTo>
                                  <a:pt x="160" y="145"/>
                                </a:lnTo>
                                <a:lnTo>
                                  <a:pt x="164" y="105"/>
                                </a:lnTo>
                                <a:lnTo>
                                  <a:pt x="160" y="65"/>
                                </a:lnTo>
                                <a:lnTo>
                                  <a:pt x="145" y="30"/>
                                </a:lnTo>
                                <a:lnTo>
                                  <a:pt x="135" y="15"/>
                                </a:lnTo>
                                <a:lnTo>
                                  <a:pt x="120" y="5"/>
                                </a:lnTo>
                                <a:lnTo>
                                  <a:pt x="110" y="0"/>
                                </a:lnTo>
                                <a:lnTo>
                                  <a:pt x="95" y="0"/>
                                </a:lnTo>
                                <a:lnTo>
                                  <a:pt x="80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5" y="80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Freeform 3918"/>
                        <wps:cNvSpPr>
                          <a:spLocks/>
                        </wps:cNvSpPr>
                        <wps:spPr bwMode="auto">
                          <a:xfrm>
                            <a:off x="6148" y="4951"/>
                            <a:ext cx="145" cy="145"/>
                          </a:xfrm>
                          <a:custGeom>
                            <a:avLst/>
                            <a:gdLst>
                              <a:gd name="T0" fmla="*/ 0 w 145"/>
                              <a:gd name="T1" fmla="*/ 75 h 145"/>
                              <a:gd name="T2" fmla="*/ 0 w 145"/>
                              <a:gd name="T3" fmla="*/ 75 h 145"/>
                              <a:gd name="T4" fmla="*/ 5 w 145"/>
                              <a:gd name="T5" fmla="*/ 90 h 145"/>
                              <a:gd name="T6" fmla="*/ 10 w 145"/>
                              <a:gd name="T7" fmla="*/ 100 h 145"/>
                              <a:gd name="T8" fmla="*/ 25 w 145"/>
                              <a:gd name="T9" fmla="*/ 115 h 145"/>
                              <a:gd name="T10" fmla="*/ 35 w 145"/>
                              <a:gd name="T11" fmla="*/ 125 h 145"/>
                              <a:gd name="T12" fmla="*/ 70 w 145"/>
                              <a:gd name="T13" fmla="*/ 140 h 145"/>
                              <a:gd name="T14" fmla="*/ 95 w 145"/>
                              <a:gd name="T15" fmla="*/ 145 h 145"/>
                              <a:gd name="T16" fmla="*/ 95 w 145"/>
                              <a:gd name="T17" fmla="*/ 145 h 145"/>
                              <a:gd name="T18" fmla="*/ 105 w 145"/>
                              <a:gd name="T19" fmla="*/ 145 h 145"/>
                              <a:gd name="T20" fmla="*/ 115 w 145"/>
                              <a:gd name="T21" fmla="*/ 140 h 145"/>
                              <a:gd name="T22" fmla="*/ 130 w 145"/>
                              <a:gd name="T23" fmla="*/ 125 h 145"/>
                              <a:gd name="T24" fmla="*/ 140 w 145"/>
                              <a:gd name="T25" fmla="*/ 100 h 145"/>
                              <a:gd name="T26" fmla="*/ 145 w 145"/>
                              <a:gd name="T27" fmla="*/ 75 h 145"/>
                              <a:gd name="T28" fmla="*/ 145 w 145"/>
                              <a:gd name="T29" fmla="*/ 75 h 145"/>
                              <a:gd name="T30" fmla="*/ 140 w 145"/>
                              <a:gd name="T31" fmla="*/ 45 h 145"/>
                              <a:gd name="T32" fmla="*/ 130 w 145"/>
                              <a:gd name="T33" fmla="*/ 20 h 145"/>
                              <a:gd name="T34" fmla="*/ 115 w 145"/>
                              <a:gd name="T35" fmla="*/ 5 h 145"/>
                              <a:gd name="T36" fmla="*/ 95 w 145"/>
                              <a:gd name="T37" fmla="*/ 0 h 145"/>
                              <a:gd name="T38" fmla="*/ 95 w 145"/>
                              <a:gd name="T39" fmla="*/ 0 h 145"/>
                              <a:gd name="T40" fmla="*/ 70 w 145"/>
                              <a:gd name="T41" fmla="*/ 5 h 145"/>
                              <a:gd name="T42" fmla="*/ 40 w 145"/>
                              <a:gd name="T43" fmla="*/ 20 h 145"/>
                              <a:gd name="T44" fmla="*/ 25 w 145"/>
                              <a:gd name="T45" fmla="*/ 30 h 145"/>
                              <a:gd name="T46" fmla="*/ 10 w 145"/>
                              <a:gd name="T47" fmla="*/ 40 h 145"/>
                              <a:gd name="T48" fmla="*/ 5 w 145"/>
                              <a:gd name="T49" fmla="*/ 55 h 145"/>
                              <a:gd name="T50" fmla="*/ 0 w 145"/>
                              <a:gd name="T51" fmla="*/ 75 h 145"/>
                              <a:gd name="T52" fmla="*/ 0 w 145"/>
                              <a:gd name="T53" fmla="*/ 75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0" y="75"/>
                                </a:moveTo>
                                <a:lnTo>
                                  <a:pt x="0" y="75"/>
                                </a:lnTo>
                                <a:lnTo>
                                  <a:pt x="5" y="90"/>
                                </a:lnTo>
                                <a:lnTo>
                                  <a:pt x="10" y="100"/>
                                </a:lnTo>
                                <a:lnTo>
                                  <a:pt x="25" y="115"/>
                                </a:lnTo>
                                <a:lnTo>
                                  <a:pt x="35" y="125"/>
                                </a:lnTo>
                                <a:lnTo>
                                  <a:pt x="70" y="140"/>
                                </a:lnTo>
                                <a:lnTo>
                                  <a:pt x="95" y="145"/>
                                </a:lnTo>
                                <a:lnTo>
                                  <a:pt x="105" y="145"/>
                                </a:lnTo>
                                <a:lnTo>
                                  <a:pt x="115" y="140"/>
                                </a:lnTo>
                                <a:lnTo>
                                  <a:pt x="130" y="125"/>
                                </a:lnTo>
                                <a:lnTo>
                                  <a:pt x="140" y="100"/>
                                </a:lnTo>
                                <a:lnTo>
                                  <a:pt x="145" y="75"/>
                                </a:lnTo>
                                <a:lnTo>
                                  <a:pt x="140" y="45"/>
                                </a:lnTo>
                                <a:lnTo>
                                  <a:pt x="130" y="20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0" y="5"/>
                                </a:lnTo>
                                <a:lnTo>
                                  <a:pt x="40" y="20"/>
                                </a:lnTo>
                                <a:lnTo>
                                  <a:pt x="25" y="30"/>
                                </a:lnTo>
                                <a:lnTo>
                                  <a:pt x="10" y="40"/>
                                </a:lnTo>
                                <a:lnTo>
                                  <a:pt x="5" y="55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Freeform 3919"/>
                        <wps:cNvSpPr>
                          <a:spLocks/>
                        </wps:cNvSpPr>
                        <wps:spPr bwMode="auto">
                          <a:xfrm>
                            <a:off x="6128" y="4766"/>
                            <a:ext cx="20" cy="510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510"/>
                              <a:gd name="T2" fmla="*/ 20 w 20"/>
                              <a:gd name="T3" fmla="*/ 0 h 510"/>
                              <a:gd name="T4" fmla="*/ 10 w 20"/>
                              <a:gd name="T5" fmla="*/ 25 h 510"/>
                              <a:gd name="T6" fmla="*/ 0 w 20"/>
                              <a:gd name="T7" fmla="*/ 70 h 510"/>
                              <a:gd name="T8" fmla="*/ 0 w 20"/>
                              <a:gd name="T9" fmla="*/ 105 h 510"/>
                              <a:gd name="T10" fmla="*/ 0 w 20"/>
                              <a:gd name="T11" fmla="*/ 145 h 510"/>
                              <a:gd name="T12" fmla="*/ 10 w 20"/>
                              <a:gd name="T13" fmla="*/ 195 h 510"/>
                              <a:gd name="T14" fmla="*/ 20 w 20"/>
                              <a:gd name="T15" fmla="*/ 260 h 510"/>
                              <a:gd name="T16" fmla="*/ 20 w 20"/>
                              <a:gd name="T17" fmla="*/ 260 h 510"/>
                              <a:gd name="T18" fmla="*/ 20 w 20"/>
                              <a:gd name="T19" fmla="*/ 260 h 510"/>
                              <a:gd name="T20" fmla="*/ 10 w 20"/>
                              <a:gd name="T21" fmla="*/ 320 h 510"/>
                              <a:gd name="T22" fmla="*/ 5 w 20"/>
                              <a:gd name="T23" fmla="*/ 370 h 510"/>
                              <a:gd name="T24" fmla="*/ 0 w 20"/>
                              <a:gd name="T25" fmla="*/ 410 h 510"/>
                              <a:gd name="T26" fmla="*/ 0 w 20"/>
                              <a:gd name="T27" fmla="*/ 445 h 510"/>
                              <a:gd name="T28" fmla="*/ 10 w 20"/>
                              <a:gd name="T29" fmla="*/ 490 h 510"/>
                              <a:gd name="T30" fmla="*/ 20 w 20"/>
                              <a:gd name="T3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25"/>
                                </a:lnTo>
                                <a:lnTo>
                                  <a:pt x="0" y="70"/>
                                </a:lnTo>
                                <a:lnTo>
                                  <a:pt x="0" y="105"/>
                                </a:lnTo>
                                <a:lnTo>
                                  <a:pt x="0" y="145"/>
                                </a:lnTo>
                                <a:lnTo>
                                  <a:pt x="10" y="195"/>
                                </a:lnTo>
                                <a:lnTo>
                                  <a:pt x="20" y="260"/>
                                </a:lnTo>
                                <a:lnTo>
                                  <a:pt x="10" y="320"/>
                                </a:lnTo>
                                <a:lnTo>
                                  <a:pt x="5" y="370"/>
                                </a:lnTo>
                                <a:lnTo>
                                  <a:pt x="0" y="410"/>
                                </a:lnTo>
                                <a:lnTo>
                                  <a:pt x="0" y="445"/>
                                </a:lnTo>
                                <a:lnTo>
                                  <a:pt x="10" y="490"/>
                                </a:lnTo>
                                <a:lnTo>
                                  <a:pt x="20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Freeform 3920"/>
                        <wps:cNvSpPr>
                          <a:spLocks/>
                        </wps:cNvSpPr>
                        <wps:spPr bwMode="auto">
                          <a:xfrm>
                            <a:off x="6103" y="4766"/>
                            <a:ext cx="45" cy="510"/>
                          </a:xfrm>
                          <a:custGeom>
                            <a:avLst/>
                            <a:gdLst>
                              <a:gd name="T0" fmla="*/ 45 w 45"/>
                              <a:gd name="T1" fmla="*/ 0 h 510"/>
                              <a:gd name="T2" fmla="*/ 45 w 45"/>
                              <a:gd name="T3" fmla="*/ 0 h 510"/>
                              <a:gd name="T4" fmla="*/ 30 w 45"/>
                              <a:gd name="T5" fmla="*/ 40 h 510"/>
                              <a:gd name="T6" fmla="*/ 20 w 45"/>
                              <a:gd name="T7" fmla="*/ 90 h 510"/>
                              <a:gd name="T8" fmla="*/ 10 w 45"/>
                              <a:gd name="T9" fmla="*/ 155 h 510"/>
                              <a:gd name="T10" fmla="*/ 0 w 45"/>
                              <a:gd name="T11" fmla="*/ 230 h 510"/>
                              <a:gd name="T12" fmla="*/ 5 w 45"/>
                              <a:gd name="T13" fmla="*/ 315 h 510"/>
                              <a:gd name="T14" fmla="*/ 10 w 45"/>
                              <a:gd name="T15" fmla="*/ 365 h 510"/>
                              <a:gd name="T16" fmla="*/ 15 w 45"/>
                              <a:gd name="T17" fmla="*/ 410 h 510"/>
                              <a:gd name="T18" fmla="*/ 30 w 45"/>
                              <a:gd name="T19" fmla="*/ 460 h 510"/>
                              <a:gd name="T20" fmla="*/ 45 w 45"/>
                              <a:gd name="T2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30" y="40"/>
                                </a:lnTo>
                                <a:lnTo>
                                  <a:pt x="20" y="90"/>
                                </a:lnTo>
                                <a:lnTo>
                                  <a:pt x="10" y="155"/>
                                </a:lnTo>
                                <a:lnTo>
                                  <a:pt x="0" y="230"/>
                                </a:lnTo>
                                <a:lnTo>
                                  <a:pt x="5" y="315"/>
                                </a:lnTo>
                                <a:lnTo>
                                  <a:pt x="10" y="365"/>
                                </a:lnTo>
                                <a:lnTo>
                                  <a:pt x="15" y="410"/>
                                </a:lnTo>
                                <a:lnTo>
                                  <a:pt x="30" y="460"/>
                                </a:lnTo>
                                <a:lnTo>
                                  <a:pt x="45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Line 3921"/>
                        <wps:cNvCnPr/>
                        <wps:spPr bwMode="auto">
                          <a:xfrm>
                            <a:off x="6053" y="4766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" name="Line 3922"/>
                        <wps:cNvCnPr/>
                        <wps:spPr bwMode="auto">
                          <a:xfrm>
                            <a:off x="6023" y="4766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Freeform 3923"/>
                        <wps:cNvSpPr>
                          <a:spLocks/>
                        </wps:cNvSpPr>
                        <wps:spPr bwMode="auto">
                          <a:xfrm>
                            <a:off x="6148" y="5756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40 h 50"/>
                              <a:gd name="T2" fmla="*/ 0 w 249"/>
                              <a:gd name="T3" fmla="*/ 40 h 50"/>
                              <a:gd name="T4" fmla="*/ 10 w 249"/>
                              <a:gd name="T5" fmla="*/ 25 h 50"/>
                              <a:gd name="T6" fmla="*/ 25 w 249"/>
                              <a:gd name="T7" fmla="*/ 15 h 50"/>
                              <a:gd name="T8" fmla="*/ 50 w 249"/>
                              <a:gd name="T9" fmla="*/ 5 h 50"/>
                              <a:gd name="T10" fmla="*/ 80 w 249"/>
                              <a:gd name="T11" fmla="*/ 0 h 50"/>
                              <a:gd name="T12" fmla="*/ 110 w 249"/>
                              <a:gd name="T13" fmla="*/ 5 h 50"/>
                              <a:gd name="T14" fmla="*/ 135 w 249"/>
                              <a:gd name="T15" fmla="*/ 15 h 50"/>
                              <a:gd name="T16" fmla="*/ 155 w 249"/>
                              <a:gd name="T17" fmla="*/ 25 h 50"/>
                              <a:gd name="T18" fmla="*/ 184 w 249"/>
                              <a:gd name="T19" fmla="*/ 45 h 50"/>
                              <a:gd name="T20" fmla="*/ 184 w 249"/>
                              <a:gd name="T21" fmla="*/ 45 h 50"/>
                              <a:gd name="T22" fmla="*/ 189 w 249"/>
                              <a:gd name="T23" fmla="*/ 50 h 50"/>
                              <a:gd name="T24" fmla="*/ 199 w 249"/>
                              <a:gd name="T25" fmla="*/ 45 h 50"/>
                              <a:gd name="T26" fmla="*/ 214 w 249"/>
                              <a:gd name="T27" fmla="*/ 30 h 50"/>
                              <a:gd name="T28" fmla="*/ 234 w 249"/>
                              <a:gd name="T29" fmla="*/ 0 h 50"/>
                              <a:gd name="T30" fmla="*/ 249 w 249"/>
                              <a:gd name="T31" fmla="*/ 4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40"/>
                                </a:moveTo>
                                <a:lnTo>
                                  <a:pt x="0" y="40"/>
                                </a:lnTo>
                                <a:lnTo>
                                  <a:pt x="10" y="25"/>
                                </a:lnTo>
                                <a:lnTo>
                                  <a:pt x="25" y="15"/>
                                </a:lnTo>
                                <a:lnTo>
                                  <a:pt x="50" y="5"/>
                                </a:lnTo>
                                <a:lnTo>
                                  <a:pt x="80" y="0"/>
                                </a:lnTo>
                                <a:lnTo>
                                  <a:pt x="110" y="5"/>
                                </a:lnTo>
                                <a:lnTo>
                                  <a:pt x="135" y="15"/>
                                </a:lnTo>
                                <a:lnTo>
                                  <a:pt x="155" y="25"/>
                                </a:lnTo>
                                <a:lnTo>
                                  <a:pt x="184" y="45"/>
                                </a:lnTo>
                                <a:lnTo>
                                  <a:pt x="189" y="50"/>
                                </a:lnTo>
                                <a:lnTo>
                                  <a:pt x="199" y="45"/>
                                </a:lnTo>
                                <a:lnTo>
                                  <a:pt x="214" y="30"/>
                                </a:lnTo>
                                <a:lnTo>
                                  <a:pt x="234" y="0"/>
                                </a:lnTo>
                                <a:lnTo>
                                  <a:pt x="249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Freeform 3924"/>
                        <wps:cNvSpPr>
                          <a:spLocks/>
                        </wps:cNvSpPr>
                        <wps:spPr bwMode="auto">
                          <a:xfrm>
                            <a:off x="6148" y="5281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5 h 50"/>
                              <a:gd name="T2" fmla="*/ 0 w 249"/>
                              <a:gd name="T3" fmla="*/ 5 h 50"/>
                              <a:gd name="T4" fmla="*/ 25 w 249"/>
                              <a:gd name="T5" fmla="*/ 25 h 50"/>
                              <a:gd name="T6" fmla="*/ 50 w 249"/>
                              <a:gd name="T7" fmla="*/ 40 h 50"/>
                              <a:gd name="T8" fmla="*/ 80 w 249"/>
                              <a:gd name="T9" fmla="*/ 45 h 50"/>
                              <a:gd name="T10" fmla="*/ 110 w 249"/>
                              <a:gd name="T11" fmla="*/ 40 h 50"/>
                              <a:gd name="T12" fmla="*/ 135 w 249"/>
                              <a:gd name="T13" fmla="*/ 35 h 50"/>
                              <a:gd name="T14" fmla="*/ 155 w 249"/>
                              <a:gd name="T15" fmla="*/ 25 h 50"/>
                              <a:gd name="T16" fmla="*/ 184 w 249"/>
                              <a:gd name="T17" fmla="*/ 5 h 50"/>
                              <a:gd name="T18" fmla="*/ 184 w 249"/>
                              <a:gd name="T19" fmla="*/ 5 h 50"/>
                              <a:gd name="T20" fmla="*/ 189 w 249"/>
                              <a:gd name="T21" fmla="*/ 0 h 50"/>
                              <a:gd name="T22" fmla="*/ 194 w 249"/>
                              <a:gd name="T23" fmla="*/ 5 h 50"/>
                              <a:gd name="T24" fmla="*/ 214 w 249"/>
                              <a:gd name="T25" fmla="*/ 20 h 50"/>
                              <a:gd name="T26" fmla="*/ 234 w 249"/>
                              <a:gd name="T27" fmla="*/ 50 h 50"/>
                              <a:gd name="T28" fmla="*/ 249 w 249"/>
                              <a:gd name="T2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5"/>
                                </a:moveTo>
                                <a:lnTo>
                                  <a:pt x="0" y="5"/>
                                </a:lnTo>
                                <a:lnTo>
                                  <a:pt x="25" y="25"/>
                                </a:lnTo>
                                <a:lnTo>
                                  <a:pt x="50" y="40"/>
                                </a:lnTo>
                                <a:lnTo>
                                  <a:pt x="80" y="45"/>
                                </a:lnTo>
                                <a:lnTo>
                                  <a:pt x="110" y="40"/>
                                </a:lnTo>
                                <a:lnTo>
                                  <a:pt x="135" y="35"/>
                                </a:lnTo>
                                <a:lnTo>
                                  <a:pt x="155" y="25"/>
                                </a:lnTo>
                                <a:lnTo>
                                  <a:pt x="184" y="5"/>
                                </a:lnTo>
                                <a:lnTo>
                                  <a:pt x="189" y="0"/>
                                </a:lnTo>
                                <a:lnTo>
                                  <a:pt x="194" y="5"/>
                                </a:lnTo>
                                <a:lnTo>
                                  <a:pt x="214" y="20"/>
                                </a:lnTo>
                                <a:lnTo>
                                  <a:pt x="234" y="50"/>
                                </a:ln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Freeform 3925"/>
                        <wps:cNvSpPr>
                          <a:spLocks/>
                        </wps:cNvSpPr>
                        <wps:spPr bwMode="auto">
                          <a:xfrm>
                            <a:off x="6148" y="5326"/>
                            <a:ext cx="244" cy="435"/>
                          </a:xfrm>
                          <a:custGeom>
                            <a:avLst/>
                            <a:gdLst>
                              <a:gd name="T0" fmla="*/ 0 w 244"/>
                              <a:gd name="T1" fmla="*/ 215 h 435"/>
                              <a:gd name="T2" fmla="*/ 0 w 244"/>
                              <a:gd name="T3" fmla="*/ 215 h 435"/>
                              <a:gd name="T4" fmla="*/ 5 w 244"/>
                              <a:gd name="T5" fmla="*/ 300 h 435"/>
                              <a:gd name="T6" fmla="*/ 10 w 244"/>
                              <a:gd name="T7" fmla="*/ 340 h 435"/>
                              <a:gd name="T8" fmla="*/ 15 w 244"/>
                              <a:gd name="T9" fmla="*/ 370 h 435"/>
                              <a:gd name="T10" fmla="*/ 30 w 244"/>
                              <a:gd name="T11" fmla="*/ 395 h 435"/>
                              <a:gd name="T12" fmla="*/ 45 w 244"/>
                              <a:gd name="T13" fmla="*/ 415 h 435"/>
                              <a:gd name="T14" fmla="*/ 65 w 244"/>
                              <a:gd name="T15" fmla="*/ 430 h 435"/>
                              <a:gd name="T16" fmla="*/ 95 w 244"/>
                              <a:gd name="T17" fmla="*/ 435 h 435"/>
                              <a:gd name="T18" fmla="*/ 95 w 244"/>
                              <a:gd name="T19" fmla="*/ 435 h 435"/>
                              <a:gd name="T20" fmla="*/ 125 w 244"/>
                              <a:gd name="T21" fmla="*/ 430 h 435"/>
                              <a:gd name="T22" fmla="*/ 150 w 244"/>
                              <a:gd name="T23" fmla="*/ 420 h 435"/>
                              <a:gd name="T24" fmla="*/ 174 w 244"/>
                              <a:gd name="T25" fmla="*/ 400 h 435"/>
                              <a:gd name="T26" fmla="*/ 199 w 244"/>
                              <a:gd name="T27" fmla="*/ 375 h 435"/>
                              <a:gd name="T28" fmla="*/ 219 w 244"/>
                              <a:gd name="T29" fmla="*/ 340 h 435"/>
                              <a:gd name="T30" fmla="*/ 229 w 244"/>
                              <a:gd name="T31" fmla="*/ 305 h 435"/>
                              <a:gd name="T32" fmla="*/ 239 w 244"/>
                              <a:gd name="T33" fmla="*/ 260 h 435"/>
                              <a:gd name="T34" fmla="*/ 244 w 244"/>
                              <a:gd name="T35" fmla="*/ 215 h 435"/>
                              <a:gd name="T36" fmla="*/ 244 w 244"/>
                              <a:gd name="T37" fmla="*/ 215 h 435"/>
                              <a:gd name="T38" fmla="*/ 239 w 244"/>
                              <a:gd name="T39" fmla="*/ 175 h 435"/>
                              <a:gd name="T40" fmla="*/ 229 w 244"/>
                              <a:gd name="T41" fmla="*/ 130 h 435"/>
                              <a:gd name="T42" fmla="*/ 219 w 244"/>
                              <a:gd name="T43" fmla="*/ 95 h 435"/>
                              <a:gd name="T44" fmla="*/ 199 w 244"/>
                              <a:gd name="T45" fmla="*/ 65 h 435"/>
                              <a:gd name="T46" fmla="*/ 174 w 244"/>
                              <a:gd name="T47" fmla="*/ 35 h 435"/>
                              <a:gd name="T48" fmla="*/ 150 w 244"/>
                              <a:gd name="T49" fmla="*/ 15 h 435"/>
                              <a:gd name="T50" fmla="*/ 125 w 244"/>
                              <a:gd name="T51" fmla="*/ 5 h 435"/>
                              <a:gd name="T52" fmla="*/ 95 w 244"/>
                              <a:gd name="T53" fmla="*/ 0 h 435"/>
                              <a:gd name="T54" fmla="*/ 95 w 244"/>
                              <a:gd name="T55" fmla="*/ 0 h 435"/>
                              <a:gd name="T56" fmla="*/ 65 w 244"/>
                              <a:gd name="T57" fmla="*/ 5 h 435"/>
                              <a:gd name="T58" fmla="*/ 45 w 244"/>
                              <a:gd name="T59" fmla="*/ 15 h 435"/>
                              <a:gd name="T60" fmla="*/ 30 w 244"/>
                              <a:gd name="T61" fmla="*/ 35 h 435"/>
                              <a:gd name="T62" fmla="*/ 15 w 244"/>
                              <a:gd name="T63" fmla="*/ 60 h 435"/>
                              <a:gd name="T64" fmla="*/ 10 w 244"/>
                              <a:gd name="T65" fmla="*/ 95 h 435"/>
                              <a:gd name="T66" fmla="*/ 5 w 244"/>
                              <a:gd name="T67" fmla="*/ 130 h 435"/>
                              <a:gd name="T68" fmla="*/ 0 w 244"/>
                              <a:gd name="T69" fmla="*/ 215 h 435"/>
                              <a:gd name="T70" fmla="*/ 0 w 244"/>
                              <a:gd name="T71" fmla="*/ 215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0" y="215"/>
                                </a:moveTo>
                                <a:lnTo>
                                  <a:pt x="0" y="215"/>
                                </a:lnTo>
                                <a:lnTo>
                                  <a:pt x="5" y="300"/>
                                </a:lnTo>
                                <a:lnTo>
                                  <a:pt x="10" y="340"/>
                                </a:lnTo>
                                <a:lnTo>
                                  <a:pt x="15" y="370"/>
                                </a:lnTo>
                                <a:lnTo>
                                  <a:pt x="30" y="395"/>
                                </a:lnTo>
                                <a:lnTo>
                                  <a:pt x="45" y="415"/>
                                </a:lnTo>
                                <a:lnTo>
                                  <a:pt x="65" y="430"/>
                                </a:lnTo>
                                <a:lnTo>
                                  <a:pt x="95" y="435"/>
                                </a:lnTo>
                                <a:lnTo>
                                  <a:pt x="125" y="430"/>
                                </a:lnTo>
                                <a:lnTo>
                                  <a:pt x="150" y="420"/>
                                </a:lnTo>
                                <a:lnTo>
                                  <a:pt x="174" y="400"/>
                                </a:lnTo>
                                <a:lnTo>
                                  <a:pt x="199" y="375"/>
                                </a:lnTo>
                                <a:lnTo>
                                  <a:pt x="219" y="340"/>
                                </a:lnTo>
                                <a:lnTo>
                                  <a:pt x="229" y="305"/>
                                </a:lnTo>
                                <a:lnTo>
                                  <a:pt x="239" y="260"/>
                                </a:lnTo>
                                <a:lnTo>
                                  <a:pt x="244" y="215"/>
                                </a:lnTo>
                                <a:lnTo>
                                  <a:pt x="239" y="175"/>
                                </a:lnTo>
                                <a:lnTo>
                                  <a:pt x="229" y="130"/>
                                </a:lnTo>
                                <a:lnTo>
                                  <a:pt x="219" y="95"/>
                                </a:lnTo>
                                <a:lnTo>
                                  <a:pt x="199" y="65"/>
                                </a:lnTo>
                                <a:lnTo>
                                  <a:pt x="174" y="35"/>
                                </a:lnTo>
                                <a:lnTo>
                                  <a:pt x="150" y="15"/>
                                </a:lnTo>
                                <a:lnTo>
                                  <a:pt x="125" y="5"/>
                                </a:lnTo>
                                <a:lnTo>
                                  <a:pt x="95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35"/>
                                </a:lnTo>
                                <a:lnTo>
                                  <a:pt x="15" y="60"/>
                                </a:lnTo>
                                <a:lnTo>
                                  <a:pt x="10" y="95"/>
                                </a:lnTo>
                                <a:lnTo>
                                  <a:pt x="5" y="130"/>
                                </a:lnTo>
                                <a:lnTo>
                                  <a:pt x="0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Freeform 3926"/>
                        <wps:cNvSpPr>
                          <a:spLocks/>
                        </wps:cNvSpPr>
                        <wps:spPr bwMode="auto">
                          <a:xfrm>
                            <a:off x="6148" y="5391"/>
                            <a:ext cx="194" cy="300"/>
                          </a:xfrm>
                          <a:custGeom>
                            <a:avLst/>
                            <a:gdLst>
                              <a:gd name="T0" fmla="*/ 0 w 194"/>
                              <a:gd name="T1" fmla="*/ 150 h 300"/>
                              <a:gd name="T2" fmla="*/ 0 w 194"/>
                              <a:gd name="T3" fmla="*/ 150 h 300"/>
                              <a:gd name="T4" fmla="*/ 0 w 194"/>
                              <a:gd name="T5" fmla="*/ 180 h 300"/>
                              <a:gd name="T6" fmla="*/ 5 w 194"/>
                              <a:gd name="T7" fmla="*/ 210 h 300"/>
                              <a:gd name="T8" fmla="*/ 15 w 194"/>
                              <a:gd name="T9" fmla="*/ 235 h 300"/>
                              <a:gd name="T10" fmla="*/ 25 w 194"/>
                              <a:gd name="T11" fmla="*/ 255 h 300"/>
                              <a:gd name="T12" fmla="*/ 40 w 194"/>
                              <a:gd name="T13" fmla="*/ 275 h 300"/>
                              <a:gd name="T14" fmla="*/ 55 w 194"/>
                              <a:gd name="T15" fmla="*/ 290 h 300"/>
                              <a:gd name="T16" fmla="*/ 75 w 194"/>
                              <a:gd name="T17" fmla="*/ 300 h 300"/>
                              <a:gd name="T18" fmla="*/ 95 w 194"/>
                              <a:gd name="T19" fmla="*/ 300 h 300"/>
                              <a:gd name="T20" fmla="*/ 95 w 194"/>
                              <a:gd name="T21" fmla="*/ 300 h 300"/>
                              <a:gd name="T22" fmla="*/ 115 w 194"/>
                              <a:gd name="T23" fmla="*/ 300 h 300"/>
                              <a:gd name="T24" fmla="*/ 135 w 194"/>
                              <a:gd name="T25" fmla="*/ 290 h 300"/>
                              <a:gd name="T26" fmla="*/ 150 w 194"/>
                              <a:gd name="T27" fmla="*/ 275 h 300"/>
                              <a:gd name="T28" fmla="*/ 164 w 194"/>
                              <a:gd name="T29" fmla="*/ 260 h 300"/>
                              <a:gd name="T30" fmla="*/ 179 w 194"/>
                              <a:gd name="T31" fmla="*/ 235 h 300"/>
                              <a:gd name="T32" fmla="*/ 189 w 194"/>
                              <a:gd name="T33" fmla="*/ 210 h 300"/>
                              <a:gd name="T34" fmla="*/ 194 w 194"/>
                              <a:gd name="T35" fmla="*/ 185 h 300"/>
                              <a:gd name="T36" fmla="*/ 194 w 194"/>
                              <a:gd name="T37" fmla="*/ 150 h 300"/>
                              <a:gd name="T38" fmla="*/ 194 w 194"/>
                              <a:gd name="T39" fmla="*/ 150 h 300"/>
                              <a:gd name="T40" fmla="*/ 194 w 194"/>
                              <a:gd name="T41" fmla="*/ 120 h 300"/>
                              <a:gd name="T42" fmla="*/ 189 w 194"/>
                              <a:gd name="T43" fmla="*/ 95 h 300"/>
                              <a:gd name="T44" fmla="*/ 179 w 194"/>
                              <a:gd name="T45" fmla="*/ 70 h 300"/>
                              <a:gd name="T46" fmla="*/ 164 w 194"/>
                              <a:gd name="T47" fmla="*/ 45 h 300"/>
                              <a:gd name="T48" fmla="*/ 150 w 194"/>
                              <a:gd name="T49" fmla="*/ 30 h 300"/>
                              <a:gd name="T50" fmla="*/ 135 w 194"/>
                              <a:gd name="T51" fmla="*/ 15 h 300"/>
                              <a:gd name="T52" fmla="*/ 115 w 194"/>
                              <a:gd name="T53" fmla="*/ 5 h 300"/>
                              <a:gd name="T54" fmla="*/ 95 w 194"/>
                              <a:gd name="T55" fmla="*/ 0 h 300"/>
                              <a:gd name="T56" fmla="*/ 95 w 194"/>
                              <a:gd name="T57" fmla="*/ 0 h 300"/>
                              <a:gd name="T58" fmla="*/ 75 w 194"/>
                              <a:gd name="T59" fmla="*/ 5 h 300"/>
                              <a:gd name="T60" fmla="*/ 55 w 194"/>
                              <a:gd name="T61" fmla="*/ 15 h 300"/>
                              <a:gd name="T62" fmla="*/ 40 w 194"/>
                              <a:gd name="T63" fmla="*/ 25 h 300"/>
                              <a:gd name="T64" fmla="*/ 25 w 194"/>
                              <a:gd name="T65" fmla="*/ 45 h 300"/>
                              <a:gd name="T66" fmla="*/ 15 w 194"/>
                              <a:gd name="T67" fmla="*/ 70 h 300"/>
                              <a:gd name="T68" fmla="*/ 5 w 194"/>
                              <a:gd name="T69" fmla="*/ 95 h 300"/>
                              <a:gd name="T70" fmla="*/ 0 w 194"/>
                              <a:gd name="T71" fmla="*/ 120 h 300"/>
                              <a:gd name="T72" fmla="*/ 0 w 194"/>
                              <a:gd name="T73" fmla="*/ 150 h 300"/>
                              <a:gd name="T74" fmla="*/ 0 w 194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4" h="300">
                                <a:moveTo>
                                  <a:pt x="0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10"/>
                                </a:lnTo>
                                <a:lnTo>
                                  <a:pt x="15" y="235"/>
                                </a:lnTo>
                                <a:lnTo>
                                  <a:pt x="25" y="255"/>
                                </a:lnTo>
                                <a:lnTo>
                                  <a:pt x="40" y="275"/>
                                </a:lnTo>
                                <a:lnTo>
                                  <a:pt x="55" y="290"/>
                                </a:lnTo>
                                <a:lnTo>
                                  <a:pt x="75" y="300"/>
                                </a:lnTo>
                                <a:lnTo>
                                  <a:pt x="95" y="300"/>
                                </a:lnTo>
                                <a:lnTo>
                                  <a:pt x="115" y="300"/>
                                </a:lnTo>
                                <a:lnTo>
                                  <a:pt x="135" y="290"/>
                                </a:lnTo>
                                <a:lnTo>
                                  <a:pt x="150" y="275"/>
                                </a:lnTo>
                                <a:lnTo>
                                  <a:pt x="164" y="260"/>
                                </a:lnTo>
                                <a:lnTo>
                                  <a:pt x="179" y="235"/>
                                </a:lnTo>
                                <a:lnTo>
                                  <a:pt x="189" y="210"/>
                                </a:lnTo>
                                <a:lnTo>
                                  <a:pt x="194" y="185"/>
                                </a:lnTo>
                                <a:lnTo>
                                  <a:pt x="194" y="150"/>
                                </a:lnTo>
                                <a:lnTo>
                                  <a:pt x="194" y="120"/>
                                </a:lnTo>
                                <a:lnTo>
                                  <a:pt x="189" y="95"/>
                                </a:lnTo>
                                <a:lnTo>
                                  <a:pt x="179" y="70"/>
                                </a:lnTo>
                                <a:lnTo>
                                  <a:pt x="164" y="45"/>
                                </a:lnTo>
                                <a:lnTo>
                                  <a:pt x="150" y="30"/>
                                </a:lnTo>
                                <a:lnTo>
                                  <a:pt x="135" y="15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5" y="5"/>
                                </a:lnTo>
                                <a:lnTo>
                                  <a:pt x="55" y="15"/>
                                </a:lnTo>
                                <a:lnTo>
                                  <a:pt x="40" y="25"/>
                                </a:lnTo>
                                <a:lnTo>
                                  <a:pt x="25" y="45"/>
                                </a:lnTo>
                                <a:lnTo>
                                  <a:pt x="15" y="70"/>
                                </a:lnTo>
                                <a:lnTo>
                                  <a:pt x="5" y="95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Freeform 3927"/>
                        <wps:cNvSpPr>
                          <a:spLocks/>
                        </wps:cNvSpPr>
                        <wps:spPr bwMode="auto">
                          <a:xfrm>
                            <a:off x="6148" y="5436"/>
                            <a:ext cx="164" cy="210"/>
                          </a:xfrm>
                          <a:custGeom>
                            <a:avLst/>
                            <a:gdLst>
                              <a:gd name="T0" fmla="*/ 0 w 164"/>
                              <a:gd name="T1" fmla="*/ 105 h 210"/>
                              <a:gd name="T2" fmla="*/ 0 w 164"/>
                              <a:gd name="T3" fmla="*/ 105 h 210"/>
                              <a:gd name="T4" fmla="*/ 5 w 164"/>
                              <a:gd name="T5" fmla="*/ 130 h 210"/>
                              <a:gd name="T6" fmla="*/ 10 w 164"/>
                              <a:gd name="T7" fmla="*/ 150 h 210"/>
                              <a:gd name="T8" fmla="*/ 20 w 164"/>
                              <a:gd name="T9" fmla="*/ 165 h 210"/>
                              <a:gd name="T10" fmla="*/ 30 w 164"/>
                              <a:gd name="T11" fmla="*/ 180 h 210"/>
                              <a:gd name="T12" fmla="*/ 45 w 164"/>
                              <a:gd name="T13" fmla="*/ 195 h 210"/>
                              <a:gd name="T14" fmla="*/ 65 w 164"/>
                              <a:gd name="T15" fmla="*/ 205 h 210"/>
                              <a:gd name="T16" fmla="*/ 80 w 164"/>
                              <a:gd name="T17" fmla="*/ 210 h 210"/>
                              <a:gd name="T18" fmla="*/ 95 w 164"/>
                              <a:gd name="T19" fmla="*/ 210 h 210"/>
                              <a:gd name="T20" fmla="*/ 95 w 164"/>
                              <a:gd name="T21" fmla="*/ 210 h 210"/>
                              <a:gd name="T22" fmla="*/ 110 w 164"/>
                              <a:gd name="T23" fmla="*/ 210 h 210"/>
                              <a:gd name="T24" fmla="*/ 120 w 164"/>
                              <a:gd name="T25" fmla="*/ 205 h 210"/>
                              <a:gd name="T26" fmla="*/ 135 w 164"/>
                              <a:gd name="T27" fmla="*/ 195 h 210"/>
                              <a:gd name="T28" fmla="*/ 145 w 164"/>
                              <a:gd name="T29" fmla="*/ 180 h 210"/>
                              <a:gd name="T30" fmla="*/ 160 w 164"/>
                              <a:gd name="T31" fmla="*/ 150 h 210"/>
                              <a:gd name="T32" fmla="*/ 164 w 164"/>
                              <a:gd name="T33" fmla="*/ 105 h 210"/>
                              <a:gd name="T34" fmla="*/ 164 w 164"/>
                              <a:gd name="T35" fmla="*/ 105 h 210"/>
                              <a:gd name="T36" fmla="*/ 160 w 164"/>
                              <a:gd name="T37" fmla="*/ 65 h 210"/>
                              <a:gd name="T38" fmla="*/ 145 w 164"/>
                              <a:gd name="T39" fmla="*/ 35 h 210"/>
                              <a:gd name="T40" fmla="*/ 135 w 164"/>
                              <a:gd name="T41" fmla="*/ 20 h 210"/>
                              <a:gd name="T42" fmla="*/ 120 w 164"/>
                              <a:gd name="T43" fmla="*/ 10 h 210"/>
                              <a:gd name="T44" fmla="*/ 110 w 164"/>
                              <a:gd name="T45" fmla="*/ 5 h 210"/>
                              <a:gd name="T46" fmla="*/ 95 w 164"/>
                              <a:gd name="T47" fmla="*/ 0 h 210"/>
                              <a:gd name="T48" fmla="*/ 95 w 164"/>
                              <a:gd name="T49" fmla="*/ 0 h 210"/>
                              <a:gd name="T50" fmla="*/ 80 w 164"/>
                              <a:gd name="T51" fmla="*/ 5 h 210"/>
                              <a:gd name="T52" fmla="*/ 65 w 164"/>
                              <a:gd name="T53" fmla="*/ 10 h 210"/>
                              <a:gd name="T54" fmla="*/ 45 w 164"/>
                              <a:gd name="T55" fmla="*/ 20 h 210"/>
                              <a:gd name="T56" fmla="*/ 30 w 164"/>
                              <a:gd name="T57" fmla="*/ 35 h 210"/>
                              <a:gd name="T58" fmla="*/ 20 w 164"/>
                              <a:gd name="T59" fmla="*/ 50 h 210"/>
                              <a:gd name="T60" fmla="*/ 10 w 164"/>
                              <a:gd name="T61" fmla="*/ 65 h 210"/>
                              <a:gd name="T62" fmla="*/ 5 w 164"/>
                              <a:gd name="T63" fmla="*/ 85 h 210"/>
                              <a:gd name="T64" fmla="*/ 0 w 164"/>
                              <a:gd name="T65" fmla="*/ 105 h 210"/>
                              <a:gd name="T66" fmla="*/ 0 w 164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4" h="210">
                                <a:moveTo>
                                  <a:pt x="0" y="105"/>
                                </a:moveTo>
                                <a:lnTo>
                                  <a:pt x="0" y="105"/>
                                </a:lnTo>
                                <a:lnTo>
                                  <a:pt x="5" y="130"/>
                                </a:lnTo>
                                <a:lnTo>
                                  <a:pt x="10" y="150"/>
                                </a:lnTo>
                                <a:lnTo>
                                  <a:pt x="20" y="165"/>
                                </a:lnTo>
                                <a:lnTo>
                                  <a:pt x="30" y="180"/>
                                </a:lnTo>
                                <a:lnTo>
                                  <a:pt x="45" y="195"/>
                                </a:lnTo>
                                <a:lnTo>
                                  <a:pt x="65" y="205"/>
                                </a:lnTo>
                                <a:lnTo>
                                  <a:pt x="80" y="210"/>
                                </a:lnTo>
                                <a:lnTo>
                                  <a:pt x="95" y="210"/>
                                </a:lnTo>
                                <a:lnTo>
                                  <a:pt x="110" y="210"/>
                                </a:lnTo>
                                <a:lnTo>
                                  <a:pt x="120" y="205"/>
                                </a:lnTo>
                                <a:lnTo>
                                  <a:pt x="135" y="195"/>
                                </a:lnTo>
                                <a:lnTo>
                                  <a:pt x="145" y="180"/>
                                </a:lnTo>
                                <a:lnTo>
                                  <a:pt x="160" y="150"/>
                                </a:lnTo>
                                <a:lnTo>
                                  <a:pt x="164" y="105"/>
                                </a:lnTo>
                                <a:lnTo>
                                  <a:pt x="160" y="65"/>
                                </a:lnTo>
                                <a:lnTo>
                                  <a:pt x="145" y="35"/>
                                </a:lnTo>
                                <a:lnTo>
                                  <a:pt x="135" y="20"/>
                                </a:lnTo>
                                <a:lnTo>
                                  <a:pt x="120" y="10"/>
                                </a:lnTo>
                                <a:lnTo>
                                  <a:pt x="110" y="5"/>
                                </a:lnTo>
                                <a:lnTo>
                                  <a:pt x="95" y="0"/>
                                </a:lnTo>
                                <a:lnTo>
                                  <a:pt x="80" y="5"/>
                                </a:lnTo>
                                <a:lnTo>
                                  <a:pt x="65" y="10"/>
                                </a:lnTo>
                                <a:lnTo>
                                  <a:pt x="45" y="20"/>
                                </a:lnTo>
                                <a:lnTo>
                                  <a:pt x="30" y="35"/>
                                </a:lnTo>
                                <a:lnTo>
                                  <a:pt x="20" y="50"/>
                                </a:lnTo>
                                <a:lnTo>
                                  <a:pt x="10" y="65"/>
                                </a:lnTo>
                                <a:lnTo>
                                  <a:pt x="5" y="85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Freeform 3928"/>
                        <wps:cNvSpPr>
                          <a:spLocks/>
                        </wps:cNvSpPr>
                        <wps:spPr bwMode="auto">
                          <a:xfrm>
                            <a:off x="6148" y="5471"/>
                            <a:ext cx="145" cy="145"/>
                          </a:xfrm>
                          <a:custGeom>
                            <a:avLst/>
                            <a:gdLst>
                              <a:gd name="T0" fmla="*/ 0 w 145"/>
                              <a:gd name="T1" fmla="*/ 70 h 145"/>
                              <a:gd name="T2" fmla="*/ 0 w 145"/>
                              <a:gd name="T3" fmla="*/ 70 h 145"/>
                              <a:gd name="T4" fmla="*/ 5 w 145"/>
                              <a:gd name="T5" fmla="*/ 85 h 145"/>
                              <a:gd name="T6" fmla="*/ 10 w 145"/>
                              <a:gd name="T7" fmla="*/ 100 h 145"/>
                              <a:gd name="T8" fmla="*/ 25 w 145"/>
                              <a:gd name="T9" fmla="*/ 115 h 145"/>
                              <a:gd name="T10" fmla="*/ 35 w 145"/>
                              <a:gd name="T11" fmla="*/ 125 h 145"/>
                              <a:gd name="T12" fmla="*/ 70 w 145"/>
                              <a:gd name="T13" fmla="*/ 140 h 145"/>
                              <a:gd name="T14" fmla="*/ 95 w 145"/>
                              <a:gd name="T15" fmla="*/ 145 h 145"/>
                              <a:gd name="T16" fmla="*/ 95 w 145"/>
                              <a:gd name="T17" fmla="*/ 145 h 145"/>
                              <a:gd name="T18" fmla="*/ 105 w 145"/>
                              <a:gd name="T19" fmla="*/ 145 h 145"/>
                              <a:gd name="T20" fmla="*/ 115 w 145"/>
                              <a:gd name="T21" fmla="*/ 140 h 145"/>
                              <a:gd name="T22" fmla="*/ 130 w 145"/>
                              <a:gd name="T23" fmla="*/ 125 h 145"/>
                              <a:gd name="T24" fmla="*/ 140 w 145"/>
                              <a:gd name="T25" fmla="*/ 100 h 145"/>
                              <a:gd name="T26" fmla="*/ 145 w 145"/>
                              <a:gd name="T27" fmla="*/ 70 h 145"/>
                              <a:gd name="T28" fmla="*/ 145 w 145"/>
                              <a:gd name="T29" fmla="*/ 70 h 145"/>
                              <a:gd name="T30" fmla="*/ 140 w 145"/>
                              <a:gd name="T31" fmla="*/ 45 h 145"/>
                              <a:gd name="T32" fmla="*/ 130 w 145"/>
                              <a:gd name="T33" fmla="*/ 20 h 145"/>
                              <a:gd name="T34" fmla="*/ 115 w 145"/>
                              <a:gd name="T35" fmla="*/ 5 h 145"/>
                              <a:gd name="T36" fmla="*/ 95 w 145"/>
                              <a:gd name="T37" fmla="*/ 0 h 145"/>
                              <a:gd name="T38" fmla="*/ 95 w 145"/>
                              <a:gd name="T39" fmla="*/ 0 h 145"/>
                              <a:gd name="T40" fmla="*/ 70 w 145"/>
                              <a:gd name="T41" fmla="*/ 5 h 145"/>
                              <a:gd name="T42" fmla="*/ 40 w 145"/>
                              <a:gd name="T43" fmla="*/ 20 h 145"/>
                              <a:gd name="T44" fmla="*/ 25 w 145"/>
                              <a:gd name="T45" fmla="*/ 30 h 145"/>
                              <a:gd name="T46" fmla="*/ 10 w 145"/>
                              <a:gd name="T47" fmla="*/ 40 h 145"/>
                              <a:gd name="T48" fmla="*/ 5 w 145"/>
                              <a:gd name="T49" fmla="*/ 55 h 145"/>
                              <a:gd name="T50" fmla="*/ 0 w 145"/>
                              <a:gd name="T51" fmla="*/ 70 h 145"/>
                              <a:gd name="T52" fmla="*/ 0 w 145"/>
                              <a:gd name="T53" fmla="*/ 7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0" y="70"/>
                                </a:moveTo>
                                <a:lnTo>
                                  <a:pt x="0" y="70"/>
                                </a:lnTo>
                                <a:lnTo>
                                  <a:pt x="5" y="85"/>
                                </a:lnTo>
                                <a:lnTo>
                                  <a:pt x="10" y="100"/>
                                </a:lnTo>
                                <a:lnTo>
                                  <a:pt x="25" y="115"/>
                                </a:lnTo>
                                <a:lnTo>
                                  <a:pt x="35" y="125"/>
                                </a:lnTo>
                                <a:lnTo>
                                  <a:pt x="70" y="140"/>
                                </a:lnTo>
                                <a:lnTo>
                                  <a:pt x="95" y="145"/>
                                </a:lnTo>
                                <a:lnTo>
                                  <a:pt x="105" y="145"/>
                                </a:lnTo>
                                <a:lnTo>
                                  <a:pt x="115" y="140"/>
                                </a:lnTo>
                                <a:lnTo>
                                  <a:pt x="130" y="125"/>
                                </a:lnTo>
                                <a:lnTo>
                                  <a:pt x="140" y="100"/>
                                </a:lnTo>
                                <a:lnTo>
                                  <a:pt x="145" y="70"/>
                                </a:lnTo>
                                <a:lnTo>
                                  <a:pt x="140" y="45"/>
                                </a:lnTo>
                                <a:lnTo>
                                  <a:pt x="130" y="20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0" y="5"/>
                                </a:lnTo>
                                <a:lnTo>
                                  <a:pt x="40" y="20"/>
                                </a:lnTo>
                                <a:lnTo>
                                  <a:pt x="25" y="30"/>
                                </a:lnTo>
                                <a:lnTo>
                                  <a:pt x="10" y="40"/>
                                </a:lnTo>
                                <a:lnTo>
                                  <a:pt x="5" y="55"/>
                                </a:lnTo>
                                <a:lnTo>
                                  <a:pt x="0" y="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Freeform 3929"/>
                        <wps:cNvSpPr>
                          <a:spLocks/>
                        </wps:cNvSpPr>
                        <wps:spPr bwMode="auto">
                          <a:xfrm>
                            <a:off x="6128" y="5286"/>
                            <a:ext cx="20" cy="510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510"/>
                              <a:gd name="T2" fmla="*/ 20 w 20"/>
                              <a:gd name="T3" fmla="*/ 0 h 510"/>
                              <a:gd name="T4" fmla="*/ 10 w 20"/>
                              <a:gd name="T5" fmla="*/ 20 h 510"/>
                              <a:gd name="T6" fmla="*/ 0 w 20"/>
                              <a:gd name="T7" fmla="*/ 70 h 510"/>
                              <a:gd name="T8" fmla="*/ 0 w 20"/>
                              <a:gd name="T9" fmla="*/ 105 h 510"/>
                              <a:gd name="T10" fmla="*/ 0 w 20"/>
                              <a:gd name="T11" fmla="*/ 145 h 510"/>
                              <a:gd name="T12" fmla="*/ 10 w 20"/>
                              <a:gd name="T13" fmla="*/ 195 h 510"/>
                              <a:gd name="T14" fmla="*/ 20 w 20"/>
                              <a:gd name="T15" fmla="*/ 255 h 510"/>
                              <a:gd name="T16" fmla="*/ 20 w 20"/>
                              <a:gd name="T17" fmla="*/ 255 h 510"/>
                              <a:gd name="T18" fmla="*/ 20 w 20"/>
                              <a:gd name="T19" fmla="*/ 255 h 510"/>
                              <a:gd name="T20" fmla="*/ 10 w 20"/>
                              <a:gd name="T21" fmla="*/ 315 h 510"/>
                              <a:gd name="T22" fmla="*/ 5 w 20"/>
                              <a:gd name="T23" fmla="*/ 370 h 510"/>
                              <a:gd name="T24" fmla="*/ 0 w 20"/>
                              <a:gd name="T25" fmla="*/ 410 h 510"/>
                              <a:gd name="T26" fmla="*/ 0 w 20"/>
                              <a:gd name="T27" fmla="*/ 440 h 510"/>
                              <a:gd name="T28" fmla="*/ 10 w 20"/>
                              <a:gd name="T29" fmla="*/ 485 h 510"/>
                              <a:gd name="T30" fmla="*/ 20 w 20"/>
                              <a:gd name="T3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20"/>
                                </a:lnTo>
                                <a:lnTo>
                                  <a:pt x="0" y="70"/>
                                </a:lnTo>
                                <a:lnTo>
                                  <a:pt x="0" y="105"/>
                                </a:lnTo>
                                <a:lnTo>
                                  <a:pt x="0" y="145"/>
                                </a:lnTo>
                                <a:lnTo>
                                  <a:pt x="10" y="195"/>
                                </a:lnTo>
                                <a:lnTo>
                                  <a:pt x="20" y="255"/>
                                </a:lnTo>
                                <a:lnTo>
                                  <a:pt x="10" y="315"/>
                                </a:lnTo>
                                <a:lnTo>
                                  <a:pt x="5" y="370"/>
                                </a:lnTo>
                                <a:lnTo>
                                  <a:pt x="0" y="410"/>
                                </a:lnTo>
                                <a:lnTo>
                                  <a:pt x="0" y="440"/>
                                </a:lnTo>
                                <a:lnTo>
                                  <a:pt x="10" y="485"/>
                                </a:lnTo>
                                <a:lnTo>
                                  <a:pt x="20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Freeform 3930"/>
                        <wps:cNvSpPr>
                          <a:spLocks/>
                        </wps:cNvSpPr>
                        <wps:spPr bwMode="auto">
                          <a:xfrm>
                            <a:off x="6103" y="5286"/>
                            <a:ext cx="45" cy="510"/>
                          </a:xfrm>
                          <a:custGeom>
                            <a:avLst/>
                            <a:gdLst>
                              <a:gd name="T0" fmla="*/ 45 w 45"/>
                              <a:gd name="T1" fmla="*/ 0 h 510"/>
                              <a:gd name="T2" fmla="*/ 45 w 45"/>
                              <a:gd name="T3" fmla="*/ 0 h 510"/>
                              <a:gd name="T4" fmla="*/ 30 w 45"/>
                              <a:gd name="T5" fmla="*/ 40 h 510"/>
                              <a:gd name="T6" fmla="*/ 20 w 45"/>
                              <a:gd name="T7" fmla="*/ 90 h 510"/>
                              <a:gd name="T8" fmla="*/ 10 w 45"/>
                              <a:gd name="T9" fmla="*/ 155 h 510"/>
                              <a:gd name="T10" fmla="*/ 0 w 45"/>
                              <a:gd name="T11" fmla="*/ 230 h 510"/>
                              <a:gd name="T12" fmla="*/ 5 w 45"/>
                              <a:gd name="T13" fmla="*/ 315 h 510"/>
                              <a:gd name="T14" fmla="*/ 10 w 45"/>
                              <a:gd name="T15" fmla="*/ 360 h 510"/>
                              <a:gd name="T16" fmla="*/ 15 w 45"/>
                              <a:gd name="T17" fmla="*/ 410 h 510"/>
                              <a:gd name="T18" fmla="*/ 30 w 45"/>
                              <a:gd name="T19" fmla="*/ 460 h 510"/>
                              <a:gd name="T20" fmla="*/ 45 w 45"/>
                              <a:gd name="T2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30" y="40"/>
                                </a:lnTo>
                                <a:lnTo>
                                  <a:pt x="20" y="90"/>
                                </a:lnTo>
                                <a:lnTo>
                                  <a:pt x="10" y="155"/>
                                </a:lnTo>
                                <a:lnTo>
                                  <a:pt x="0" y="230"/>
                                </a:lnTo>
                                <a:lnTo>
                                  <a:pt x="5" y="315"/>
                                </a:lnTo>
                                <a:lnTo>
                                  <a:pt x="10" y="360"/>
                                </a:lnTo>
                                <a:lnTo>
                                  <a:pt x="15" y="410"/>
                                </a:lnTo>
                                <a:lnTo>
                                  <a:pt x="30" y="460"/>
                                </a:lnTo>
                                <a:lnTo>
                                  <a:pt x="45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Line 3931"/>
                        <wps:cNvCnPr/>
                        <wps:spPr bwMode="auto">
                          <a:xfrm>
                            <a:off x="6053" y="5286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" name="Line 3932"/>
                        <wps:cNvCnPr/>
                        <wps:spPr bwMode="auto">
                          <a:xfrm>
                            <a:off x="6023" y="5286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" name="Freeform 3933"/>
                        <wps:cNvSpPr>
                          <a:spLocks/>
                        </wps:cNvSpPr>
                        <wps:spPr bwMode="auto">
                          <a:xfrm>
                            <a:off x="6148" y="6276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40 h 50"/>
                              <a:gd name="T2" fmla="*/ 0 w 249"/>
                              <a:gd name="T3" fmla="*/ 40 h 50"/>
                              <a:gd name="T4" fmla="*/ 10 w 249"/>
                              <a:gd name="T5" fmla="*/ 25 h 50"/>
                              <a:gd name="T6" fmla="*/ 25 w 249"/>
                              <a:gd name="T7" fmla="*/ 15 h 50"/>
                              <a:gd name="T8" fmla="*/ 50 w 249"/>
                              <a:gd name="T9" fmla="*/ 5 h 50"/>
                              <a:gd name="T10" fmla="*/ 80 w 249"/>
                              <a:gd name="T11" fmla="*/ 0 h 50"/>
                              <a:gd name="T12" fmla="*/ 110 w 249"/>
                              <a:gd name="T13" fmla="*/ 5 h 50"/>
                              <a:gd name="T14" fmla="*/ 135 w 249"/>
                              <a:gd name="T15" fmla="*/ 15 h 50"/>
                              <a:gd name="T16" fmla="*/ 155 w 249"/>
                              <a:gd name="T17" fmla="*/ 25 h 50"/>
                              <a:gd name="T18" fmla="*/ 184 w 249"/>
                              <a:gd name="T19" fmla="*/ 45 h 50"/>
                              <a:gd name="T20" fmla="*/ 184 w 249"/>
                              <a:gd name="T21" fmla="*/ 45 h 50"/>
                              <a:gd name="T22" fmla="*/ 189 w 249"/>
                              <a:gd name="T23" fmla="*/ 50 h 50"/>
                              <a:gd name="T24" fmla="*/ 199 w 249"/>
                              <a:gd name="T25" fmla="*/ 45 h 50"/>
                              <a:gd name="T26" fmla="*/ 214 w 249"/>
                              <a:gd name="T27" fmla="*/ 30 h 50"/>
                              <a:gd name="T28" fmla="*/ 234 w 249"/>
                              <a:gd name="T29" fmla="*/ 0 h 50"/>
                              <a:gd name="T30" fmla="*/ 249 w 249"/>
                              <a:gd name="T31" fmla="*/ 4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40"/>
                                </a:moveTo>
                                <a:lnTo>
                                  <a:pt x="0" y="40"/>
                                </a:lnTo>
                                <a:lnTo>
                                  <a:pt x="10" y="25"/>
                                </a:lnTo>
                                <a:lnTo>
                                  <a:pt x="25" y="15"/>
                                </a:lnTo>
                                <a:lnTo>
                                  <a:pt x="50" y="5"/>
                                </a:lnTo>
                                <a:lnTo>
                                  <a:pt x="80" y="0"/>
                                </a:lnTo>
                                <a:lnTo>
                                  <a:pt x="110" y="5"/>
                                </a:lnTo>
                                <a:lnTo>
                                  <a:pt x="135" y="15"/>
                                </a:lnTo>
                                <a:lnTo>
                                  <a:pt x="155" y="25"/>
                                </a:lnTo>
                                <a:lnTo>
                                  <a:pt x="184" y="45"/>
                                </a:lnTo>
                                <a:lnTo>
                                  <a:pt x="189" y="50"/>
                                </a:lnTo>
                                <a:lnTo>
                                  <a:pt x="199" y="45"/>
                                </a:lnTo>
                                <a:lnTo>
                                  <a:pt x="214" y="30"/>
                                </a:lnTo>
                                <a:lnTo>
                                  <a:pt x="234" y="0"/>
                                </a:lnTo>
                                <a:lnTo>
                                  <a:pt x="249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Freeform 3934"/>
                        <wps:cNvSpPr>
                          <a:spLocks/>
                        </wps:cNvSpPr>
                        <wps:spPr bwMode="auto">
                          <a:xfrm>
                            <a:off x="6148" y="5801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5 h 50"/>
                              <a:gd name="T2" fmla="*/ 0 w 249"/>
                              <a:gd name="T3" fmla="*/ 5 h 50"/>
                              <a:gd name="T4" fmla="*/ 25 w 249"/>
                              <a:gd name="T5" fmla="*/ 25 h 50"/>
                              <a:gd name="T6" fmla="*/ 50 w 249"/>
                              <a:gd name="T7" fmla="*/ 40 h 50"/>
                              <a:gd name="T8" fmla="*/ 80 w 249"/>
                              <a:gd name="T9" fmla="*/ 45 h 50"/>
                              <a:gd name="T10" fmla="*/ 110 w 249"/>
                              <a:gd name="T11" fmla="*/ 40 h 50"/>
                              <a:gd name="T12" fmla="*/ 135 w 249"/>
                              <a:gd name="T13" fmla="*/ 30 h 50"/>
                              <a:gd name="T14" fmla="*/ 155 w 249"/>
                              <a:gd name="T15" fmla="*/ 25 h 50"/>
                              <a:gd name="T16" fmla="*/ 184 w 249"/>
                              <a:gd name="T17" fmla="*/ 5 h 50"/>
                              <a:gd name="T18" fmla="*/ 184 w 249"/>
                              <a:gd name="T19" fmla="*/ 5 h 50"/>
                              <a:gd name="T20" fmla="*/ 189 w 249"/>
                              <a:gd name="T21" fmla="*/ 0 h 50"/>
                              <a:gd name="T22" fmla="*/ 194 w 249"/>
                              <a:gd name="T23" fmla="*/ 5 h 50"/>
                              <a:gd name="T24" fmla="*/ 214 w 249"/>
                              <a:gd name="T25" fmla="*/ 20 h 50"/>
                              <a:gd name="T26" fmla="*/ 234 w 249"/>
                              <a:gd name="T27" fmla="*/ 50 h 50"/>
                              <a:gd name="T28" fmla="*/ 249 w 249"/>
                              <a:gd name="T2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5"/>
                                </a:moveTo>
                                <a:lnTo>
                                  <a:pt x="0" y="5"/>
                                </a:lnTo>
                                <a:lnTo>
                                  <a:pt x="25" y="25"/>
                                </a:lnTo>
                                <a:lnTo>
                                  <a:pt x="50" y="40"/>
                                </a:lnTo>
                                <a:lnTo>
                                  <a:pt x="80" y="45"/>
                                </a:lnTo>
                                <a:lnTo>
                                  <a:pt x="110" y="40"/>
                                </a:lnTo>
                                <a:lnTo>
                                  <a:pt x="135" y="30"/>
                                </a:lnTo>
                                <a:lnTo>
                                  <a:pt x="155" y="25"/>
                                </a:lnTo>
                                <a:lnTo>
                                  <a:pt x="184" y="5"/>
                                </a:lnTo>
                                <a:lnTo>
                                  <a:pt x="189" y="0"/>
                                </a:lnTo>
                                <a:lnTo>
                                  <a:pt x="194" y="5"/>
                                </a:lnTo>
                                <a:lnTo>
                                  <a:pt x="214" y="20"/>
                                </a:lnTo>
                                <a:lnTo>
                                  <a:pt x="234" y="50"/>
                                </a:ln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Freeform 3935"/>
                        <wps:cNvSpPr>
                          <a:spLocks/>
                        </wps:cNvSpPr>
                        <wps:spPr bwMode="auto">
                          <a:xfrm>
                            <a:off x="6148" y="5846"/>
                            <a:ext cx="244" cy="435"/>
                          </a:xfrm>
                          <a:custGeom>
                            <a:avLst/>
                            <a:gdLst>
                              <a:gd name="T0" fmla="*/ 0 w 244"/>
                              <a:gd name="T1" fmla="*/ 215 h 435"/>
                              <a:gd name="T2" fmla="*/ 0 w 244"/>
                              <a:gd name="T3" fmla="*/ 215 h 435"/>
                              <a:gd name="T4" fmla="*/ 5 w 244"/>
                              <a:gd name="T5" fmla="*/ 300 h 435"/>
                              <a:gd name="T6" fmla="*/ 10 w 244"/>
                              <a:gd name="T7" fmla="*/ 335 h 435"/>
                              <a:gd name="T8" fmla="*/ 15 w 244"/>
                              <a:gd name="T9" fmla="*/ 370 h 435"/>
                              <a:gd name="T10" fmla="*/ 30 w 244"/>
                              <a:gd name="T11" fmla="*/ 395 h 435"/>
                              <a:gd name="T12" fmla="*/ 45 w 244"/>
                              <a:gd name="T13" fmla="*/ 415 h 435"/>
                              <a:gd name="T14" fmla="*/ 65 w 244"/>
                              <a:gd name="T15" fmla="*/ 430 h 435"/>
                              <a:gd name="T16" fmla="*/ 95 w 244"/>
                              <a:gd name="T17" fmla="*/ 435 h 435"/>
                              <a:gd name="T18" fmla="*/ 95 w 244"/>
                              <a:gd name="T19" fmla="*/ 435 h 435"/>
                              <a:gd name="T20" fmla="*/ 125 w 244"/>
                              <a:gd name="T21" fmla="*/ 430 h 435"/>
                              <a:gd name="T22" fmla="*/ 150 w 244"/>
                              <a:gd name="T23" fmla="*/ 420 h 435"/>
                              <a:gd name="T24" fmla="*/ 174 w 244"/>
                              <a:gd name="T25" fmla="*/ 400 h 435"/>
                              <a:gd name="T26" fmla="*/ 199 w 244"/>
                              <a:gd name="T27" fmla="*/ 370 h 435"/>
                              <a:gd name="T28" fmla="*/ 219 w 244"/>
                              <a:gd name="T29" fmla="*/ 340 h 435"/>
                              <a:gd name="T30" fmla="*/ 229 w 244"/>
                              <a:gd name="T31" fmla="*/ 300 h 435"/>
                              <a:gd name="T32" fmla="*/ 239 w 244"/>
                              <a:gd name="T33" fmla="*/ 260 h 435"/>
                              <a:gd name="T34" fmla="*/ 244 w 244"/>
                              <a:gd name="T35" fmla="*/ 215 h 435"/>
                              <a:gd name="T36" fmla="*/ 244 w 244"/>
                              <a:gd name="T37" fmla="*/ 215 h 435"/>
                              <a:gd name="T38" fmla="*/ 239 w 244"/>
                              <a:gd name="T39" fmla="*/ 170 h 435"/>
                              <a:gd name="T40" fmla="*/ 229 w 244"/>
                              <a:gd name="T41" fmla="*/ 130 h 435"/>
                              <a:gd name="T42" fmla="*/ 219 w 244"/>
                              <a:gd name="T43" fmla="*/ 95 h 435"/>
                              <a:gd name="T44" fmla="*/ 199 w 244"/>
                              <a:gd name="T45" fmla="*/ 60 h 435"/>
                              <a:gd name="T46" fmla="*/ 174 w 244"/>
                              <a:gd name="T47" fmla="*/ 35 h 435"/>
                              <a:gd name="T48" fmla="*/ 150 w 244"/>
                              <a:gd name="T49" fmla="*/ 15 h 435"/>
                              <a:gd name="T50" fmla="*/ 125 w 244"/>
                              <a:gd name="T51" fmla="*/ 5 h 435"/>
                              <a:gd name="T52" fmla="*/ 95 w 244"/>
                              <a:gd name="T53" fmla="*/ 0 h 435"/>
                              <a:gd name="T54" fmla="*/ 95 w 244"/>
                              <a:gd name="T55" fmla="*/ 0 h 435"/>
                              <a:gd name="T56" fmla="*/ 65 w 244"/>
                              <a:gd name="T57" fmla="*/ 0 h 435"/>
                              <a:gd name="T58" fmla="*/ 45 w 244"/>
                              <a:gd name="T59" fmla="*/ 15 h 435"/>
                              <a:gd name="T60" fmla="*/ 30 w 244"/>
                              <a:gd name="T61" fmla="*/ 35 h 435"/>
                              <a:gd name="T62" fmla="*/ 15 w 244"/>
                              <a:gd name="T63" fmla="*/ 60 h 435"/>
                              <a:gd name="T64" fmla="*/ 10 w 244"/>
                              <a:gd name="T65" fmla="*/ 95 h 435"/>
                              <a:gd name="T66" fmla="*/ 5 w 244"/>
                              <a:gd name="T67" fmla="*/ 130 h 435"/>
                              <a:gd name="T68" fmla="*/ 0 w 244"/>
                              <a:gd name="T69" fmla="*/ 215 h 435"/>
                              <a:gd name="T70" fmla="*/ 0 w 244"/>
                              <a:gd name="T71" fmla="*/ 215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0" y="215"/>
                                </a:moveTo>
                                <a:lnTo>
                                  <a:pt x="0" y="215"/>
                                </a:lnTo>
                                <a:lnTo>
                                  <a:pt x="5" y="300"/>
                                </a:lnTo>
                                <a:lnTo>
                                  <a:pt x="10" y="335"/>
                                </a:lnTo>
                                <a:lnTo>
                                  <a:pt x="15" y="370"/>
                                </a:lnTo>
                                <a:lnTo>
                                  <a:pt x="30" y="395"/>
                                </a:lnTo>
                                <a:lnTo>
                                  <a:pt x="45" y="415"/>
                                </a:lnTo>
                                <a:lnTo>
                                  <a:pt x="65" y="430"/>
                                </a:lnTo>
                                <a:lnTo>
                                  <a:pt x="95" y="435"/>
                                </a:lnTo>
                                <a:lnTo>
                                  <a:pt x="125" y="430"/>
                                </a:lnTo>
                                <a:lnTo>
                                  <a:pt x="150" y="420"/>
                                </a:lnTo>
                                <a:lnTo>
                                  <a:pt x="174" y="400"/>
                                </a:lnTo>
                                <a:lnTo>
                                  <a:pt x="199" y="370"/>
                                </a:lnTo>
                                <a:lnTo>
                                  <a:pt x="219" y="340"/>
                                </a:lnTo>
                                <a:lnTo>
                                  <a:pt x="229" y="300"/>
                                </a:lnTo>
                                <a:lnTo>
                                  <a:pt x="239" y="260"/>
                                </a:lnTo>
                                <a:lnTo>
                                  <a:pt x="244" y="215"/>
                                </a:lnTo>
                                <a:lnTo>
                                  <a:pt x="239" y="170"/>
                                </a:lnTo>
                                <a:lnTo>
                                  <a:pt x="229" y="130"/>
                                </a:lnTo>
                                <a:lnTo>
                                  <a:pt x="219" y="95"/>
                                </a:lnTo>
                                <a:lnTo>
                                  <a:pt x="199" y="60"/>
                                </a:lnTo>
                                <a:lnTo>
                                  <a:pt x="174" y="35"/>
                                </a:lnTo>
                                <a:lnTo>
                                  <a:pt x="150" y="15"/>
                                </a:lnTo>
                                <a:lnTo>
                                  <a:pt x="125" y="5"/>
                                </a:lnTo>
                                <a:lnTo>
                                  <a:pt x="95" y="0"/>
                                </a:lnTo>
                                <a:lnTo>
                                  <a:pt x="65" y="0"/>
                                </a:lnTo>
                                <a:lnTo>
                                  <a:pt x="45" y="15"/>
                                </a:lnTo>
                                <a:lnTo>
                                  <a:pt x="30" y="35"/>
                                </a:lnTo>
                                <a:lnTo>
                                  <a:pt x="15" y="60"/>
                                </a:lnTo>
                                <a:lnTo>
                                  <a:pt x="10" y="95"/>
                                </a:lnTo>
                                <a:lnTo>
                                  <a:pt x="5" y="130"/>
                                </a:lnTo>
                                <a:lnTo>
                                  <a:pt x="0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Freeform 3936"/>
                        <wps:cNvSpPr>
                          <a:spLocks/>
                        </wps:cNvSpPr>
                        <wps:spPr bwMode="auto">
                          <a:xfrm>
                            <a:off x="6148" y="5911"/>
                            <a:ext cx="194" cy="300"/>
                          </a:xfrm>
                          <a:custGeom>
                            <a:avLst/>
                            <a:gdLst>
                              <a:gd name="T0" fmla="*/ 0 w 194"/>
                              <a:gd name="T1" fmla="*/ 150 h 300"/>
                              <a:gd name="T2" fmla="*/ 0 w 194"/>
                              <a:gd name="T3" fmla="*/ 150 h 300"/>
                              <a:gd name="T4" fmla="*/ 0 w 194"/>
                              <a:gd name="T5" fmla="*/ 180 h 300"/>
                              <a:gd name="T6" fmla="*/ 5 w 194"/>
                              <a:gd name="T7" fmla="*/ 210 h 300"/>
                              <a:gd name="T8" fmla="*/ 15 w 194"/>
                              <a:gd name="T9" fmla="*/ 235 h 300"/>
                              <a:gd name="T10" fmla="*/ 25 w 194"/>
                              <a:gd name="T11" fmla="*/ 255 h 300"/>
                              <a:gd name="T12" fmla="*/ 40 w 194"/>
                              <a:gd name="T13" fmla="*/ 275 h 300"/>
                              <a:gd name="T14" fmla="*/ 55 w 194"/>
                              <a:gd name="T15" fmla="*/ 285 h 300"/>
                              <a:gd name="T16" fmla="*/ 75 w 194"/>
                              <a:gd name="T17" fmla="*/ 295 h 300"/>
                              <a:gd name="T18" fmla="*/ 95 w 194"/>
                              <a:gd name="T19" fmla="*/ 300 h 300"/>
                              <a:gd name="T20" fmla="*/ 95 w 194"/>
                              <a:gd name="T21" fmla="*/ 300 h 300"/>
                              <a:gd name="T22" fmla="*/ 115 w 194"/>
                              <a:gd name="T23" fmla="*/ 300 h 300"/>
                              <a:gd name="T24" fmla="*/ 135 w 194"/>
                              <a:gd name="T25" fmla="*/ 290 h 300"/>
                              <a:gd name="T26" fmla="*/ 150 w 194"/>
                              <a:gd name="T27" fmla="*/ 275 h 300"/>
                              <a:gd name="T28" fmla="*/ 164 w 194"/>
                              <a:gd name="T29" fmla="*/ 260 h 300"/>
                              <a:gd name="T30" fmla="*/ 179 w 194"/>
                              <a:gd name="T31" fmla="*/ 235 h 300"/>
                              <a:gd name="T32" fmla="*/ 189 w 194"/>
                              <a:gd name="T33" fmla="*/ 210 h 300"/>
                              <a:gd name="T34" fmla="*/ 194 w 194"/>
                              <a:gd name="T35" fmla="*/ 180 h 300"/>
                              <a:gd name="T36" fmla="*/ 194 w 194"/>
                              <a:gd name="T37" fmla="*/ 150 h 300"/>
                              <a:gd name="T38" fmla="*/ 194 w 194"/>
                              <a:gd name="T39" fmla="*/ 150 h 300"/>
                              <a:gd name="T40" fmla="*/ 194 w 194"/>
                              <a:gd name="T41" fmla="*/ 120 h 300"/>
                              <a:gd name="T42" fmla="*/ 189 w 194"/>
                              <a:gd name="T43" fmla="*/ 95 h 300"/>
                              <a:gd name="T44" fmla="*/ 179 w 194"/>
                              <a:gd name="T45" fmla="*/ 70 h 300"/>
                              <a:gd name="T46" fmla="*/ 164 w 194"/>
                              <a:gd name="T47" fmla="*/ 45 h 300"/>
                              <a:gd name="T48" fmla="*/ 150 w 194"/>
                              <a:gd name="T49" fmla="*/ 30 h 300"/>
                              <a:gd name="T50" fmla="*/ 135 w 194"/>
                              <a:gd name="T51" fmla="*/ 15 h 300"/>
                              <a:gd name="T52" fmla="*/ 115 w 194"/>
                              <a:gd name="T53" fmla="*/ 5 h 300"/>
                              <a:gd name="T54" fmla="*/ 95 w 194"/>
                              <a:gd name="T55" fmla="*/ 0 h 300"/>
                              <a:gd name="T56" fmla="*/ 95 w 194"/>
                              <a:gd name="T57" fmla="*/ 0 h 300"/>
                              <a:gd name="T58" fmla="*/ 75 w 194"/>
                              <a:gd name="T59" fmla="*/ 5 h 300"/>
                              <a:gd name="T60" fmla="*/ 55 w 194"/>
                              <a:gd name="T61" fmla="*/ 10 h 300"/>
                              <a:gd name="T62" fmla="*/ 40 w 194"/>
                              <a:gd name="T63" fmla="*/ 25 h 300"/>
                              <a:gd name="T64" fmla="*/ 25 w 194"/>
                              <a:gd name="T65" fmla="*/ 45 h 300"/>
                              <a:gd name="T66" fmla="*/ 15 w 194"/>
                              <a:gd name="T67" fmla="*/ 65 h 300"/>
                              <a:gd name="T68" fmla="*/ 5 w 194"/>
                              <a:gd name="T69" fmla="*/ 95 h 300"/>
                              <a:gd name="T70" fmla="*/ 0 w 194"/>
                              <a:gd name="T71" fmla="*/ 120 h 300"/>
                              <a:gd name="T72" fmla="*/ 0 w 194"/>
                              <a:gd name="T73" fmla="*/ 150 h 300"/>
                              <a:gd name="T74" fmla="*/ 0 w 194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4" h="300">
                                <a:moveTo>
                                  <a:pt x="0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10"/>
                                </a:lnTo>
                                <a:lnTo>
                                  <a:pt x="15" y="235"/>
                                </a:lnTo>
                                <a:lnTo>
                                  <a:pt x="25" y="255"/>
                                </a:lnTo>
                                <a:lnTo>
                                  <a:pt x="40" y="275"/>
                                </a:lnTo>
                                <a:lnTo>
                                  <a:pt x="55" y="285"/>
                                </a:lnTo>
                                <a:lnTo>
                                  <a:pt x="75" y="295"/>
                                </a:lnTo>
                                <a:lnTo>
                                  <a:pt x="95" y="300"/>
                                </a:lnTo>
                                <a:lnTo>
                                  <a:pt x="115" y="300"/>
                                </a:lnTo>
                                <a:lnTo>
                                  <a:pt x="135" y="290"/>
                                </a:lnTo>
                                <a:lnTo>
                                  <a:pt x="150" y="275"/>
                                </a:lnTo>
                                <a:lnTo>
                                  <a:pt x="164" y="260"/>
                                </a:lnTo>
                                <a:lnTo>
                                  <a:pt x="179" y="235"/>
                                </a:lnTo>
                                <a:lnTo>
                                  <a:pt x="189" y="210"/>
                                </a:lnTo>
                                <a:lnTo>
                                  <a:pt x="194" y="180"/>
                                </a:lnTo>
                                <a:lnTo>
                                  <a:pt x="194" y="150"/>
                                </a:lnTo>
                                <a:lnTo>
                                  <a:pt x="194" y="120"/>
                                </a:lnTo>
                                <a:lnTo>
                                  <a:pt x="189" y="95"/>
                                </a:lnTo>
                                <a:lnTo>
                                  <a:pt x="179" y="70"/>
                                </a:lnTo>
                                <a:lnTo>
                                  <a:pt x="164" y="45"/>
                                </a:lnTo>
                                <a:lnTo>
                                  <a:pt x="150" y="30"/>
                                </a:lnTo>
                                <a:lnTo>
                                  <a:pt x="135" y="15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5" y="5"/>
                                </a:lnTo>
                                <a:lnTo>
                                  <a:pt x="55" y="10"/>
                                </a:lnTo>
                                <a:lnTo>
                                  <a:pt x="40" y="25"/>
                                </a:lnTo>
                                <a:lnTo>
                                  <a:pt x="25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5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Freeform 3937"/>
                        <wps:cNvSpPr>
                          <a:spLocks/>
                        </wps:cNvSpPr>
                        <wps:spPr bwMode="auto">
                          <a:xfrm>
                            <a:off x="6148" y="5956"/>
                            <a:ext cx="164" cy="210"/>
                          </a:xfrm>
                          <a:custGeom>
                            <a:avLst/>
                            <a:gdLst>
                              <a:gd name="T0" fmla="*/ 0 w 164"/>
                              <a:gd name="T1" fmla="*/ 105 h 210"/>
                              <a:gd name="T2" fmla="*/ 0 w 164"/>
                              <a:gd name="T3" fmla="*/ 105 h 210"/>
                              <a:gd name="T4" fmla="*/ 5 w 164"/>
                              <a:gd name="T5" fmla="*/ 125 h 210"/>
                              <a:gd name="T6" fmla="*/ 10 w 164"/>
                              <a:gd name="T7" fmla="*/ 145 h 210"/>
                              <a:gd name="T8" fmla="*/ 20 w 164"/>
                              <a:gd name="T9" fmla="*/ 165 h 210"/>
                              <a:gd name="T10" fmla="*/ 30 w 164"/>
                              <a:gd name="T11" fmla="*/ 180 h 210"/>
                              <a:gd name="T12" fmla="*/ 45 w 164"/>
                              <a:gd name="T13" fmla="*/ 190 h 210"/>
                              <a:gd name="T14" fmla="*/ 65 w 164"/>
                              <a:gd name="T15" fmla="*/ 200 h 210"/>
                              <a:gd name="T16" fmla="*/ 80 w 164"/>
                              <a:gd name="T17" fmla="*/ 210 h 210"/>
                              <a:gd name="T18" fmla="*/ 95 w 164"/>
                              <a:gd name="T19" fmla="*/ 210 h 210"/>
                              <a:gd name="T20" fmla="*/ 95 w 164"/>
                              <a:gd name="T21" fmla="*/ 210 h 210"/>
                              <a:gd name="T22" fmla="*/ 110 w 164"/>
                              <a:gd name="T23" fmla="*/ 210 h 210"/>
                              <a:gd name="T24" fmla="*/ 120 w 164"/>
                              <a:gd name="T25" fmla="*/ 205 h 210"/>
                              <a:gd name="T26" fmla="*/ 135 w 164"/>
                              <a:gd name="T27" fmla="*/ 195 h 210"/>
                              <a:gd name="T28" fmla="*/ 145 w 164"/>
                              <a:gd name="T29" fmla="*/ 180 h 210"/>
                              <a:gd name="T30" fmla="*/ 160 w 164"/>
                              <a:gd name="T31" fmla="*/ 145 h 210"/>
                              <a:gd name="T32" fmla="*/ 164 w 164"/>
                              <a:gd name="T33" fmla="*/ 105 h 210"/>
                              <a:gd name="T34" fmla="*/ 164 w 164"/>
                              <a:gd name="T35" fmla="*/ 105 h 210"/>
                              <a:gd name="T36" fmla="*/ 160 w 164"/>
                              <a:gd name="T37" fmla="*/ 65 h 210"/>
                              <a:gd name="T38" fmla="*/ 145 w 164"/>
                              <a:gd name="T39" fmla="*/ 30 h 210"/>
                              <a:gd name="T40" fmla="*/ 135 w 164"/>
                              <a:gd name="T41" fmla="*/ 20 h 210"/>
                              <a:gd name="T42" fmla="*/ 120 w 164"/>
                              <a:gd name="T43" fmla="*/ 10 h 210"/>
                              <a:gd name="T44" fmla="*/ 110 w 164"/>
                              <a:gd name="T45" fmla="*/ 5 h 210"/>
                              <a:gd name="T46" fmla="*/ 95 w 164"/>
                              <a:gd name="T47" fmla="*/ 0 h 210"/>
                              <a:gd name="T48" fmla="*/ 95 w 164"/>
                              <a:gd name="T49" fmla="*/ 0 h 210"/>
                              <a:gd name="T50" fmla="*/ 80 w 164"/>
                              <a:gd name="T51" fmla="*/ 5 h 210"/>
                              <a:gd name="T52" fmla="*/ 65 w 164"/>
                              <a:gd name="T53" fmla="*/ 10 h 210"/>
                              <a:gd name="T54" fmla="*/ 45 w 164"/>
                              <a:gd name="T55" fmla="*/ 20 h 210"/>
                              <a:gd name="T56" fmla="*/ 30 w 164"/>
                              <a:gd name="T57" fmla="*/ 30 h 210"/>
                              <a:gd name="T58" fmla="*/ 20 w 164"/>
                              <a:gd name="T59" fmla="*/ 45 h 210"/>
                              <a:gd name="T60" fmla="*/ 10 w 164"/>
                              <a:gd name="T61" fmla="*/ 65 h 210"/>
                              <a:gd name="T62" fmla="*/ 5 w 164"/>
                              <a:gd name="T63" fmla="*/ 85 h 210"/>
                              <a:gd name="T64" fmla="*/ 0 w 164"/>
                              <a:gd name="T65" fmla="*/ 105 h 210"/>
                              <a:gd name="T66" fmla="*/ 0 w 164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4" h="210">
                                <a:moveTo>
                                  <a:pt x="0" y="105"/>
                                </a:moveTo>
                                <a:lnTo>
                                  <a:pt x="0" y="105"/>
                                </a:lnTo>
                                <a:lnTo>
                                  <a:pt x="5" y="125"/>
                                </a:lnTo>
                                <a:lnTo>
                                  <a:pt x="10" y="145"/>
                                </a:lnTo>
                                <a:lnTo>
                                  <a:pt x="20" y="165"/>
                                </a:lnTo>
                                <a:lnTo>
                                  <a:pt x="30" y="180"/>
                                </a:lnTo>
                                <a:lnTo>
                                  <a:pt x="45" y="190"/>
                                </a:lnTo>
                                <a:lnTo>
                                  <a:pt x="65" y="200"/>
                                </a:lnTo>
                                <a:lnTo>
                                  <a:pt x="80" y="210"/>
                                </a:lnTo>
                                <a:lnTo>
                                  <a:pt x="95" y="210"/>
                                </a:lnTo>
                                <a:lnTo>
                                  <a:pt x="110" y="210"/>
                                </a:lnTo>
                                <a:lnTo>
                                  <a:pt x="120" y="205"/>
                                </a:lnTo>
                                <a:lnTo>
                                  <a:pt x="135" y="195"/>
                                </a:lnTo>
                                <a:lnTo>
                                  <a:pt x="145" y="180"/>
                                </a:lnTo>
                                <a:lnTo>
                                  <a:pt x="160" y="145"/>
                                </a:lnTo>
                                <a:lnTo>
                                  <a:pt x="164" y="105"/>
                                </a:lnTo>
                                <a:lnTo>
                                  <a:pt x="160" y="65"/>
                                </a:lnTo>
                                <a:lnTo>
                                  <a:pt x="145" y="30"/>
                                </a:lnTo>
                                <a:lnTo>
                                  <a:pt x="135" y="20"/>
                                </a:lnTo>
                                <a:lnTo>
                                  <a:pt x="120" y="10"/>
                                </a:lnTo>
                                <a:lnTo>
                                  <a:pt x="110" y="5"/>
                                </a:lnTo>
                                <a:lnTo>
                                  <a:pt x="95" y="0"/>
                                </a:lnTo>
                                <a:lnTo>
                                  <a:pt x="80" y="5"/>
                                </a:lnTo>
                                <a:lnTo>
                                  <a:pt x="65" y="10"/>
                                </a:lnTo>
                                <a:lnTo>
                                  <a:pt x="45" y="20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5" y="85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Freeform 3938"/>
                        <wps:cNvSpPr>
                          <a:spLocks/>
                        </wps:cNvSpPr>
                        <wps:spPr bwMode="auto">
                          <a:xfrm>
                            <a:off x="6148" y="5986"/>
                            <a:ext cx="145" cy="150"/>
                          </a:xfrm>
                          <a:custGeom>
                            <a:avLst/>
                            <a:gdLst>
                              <a:gd name="T0" fmla="*/ 0 w 145"/>
                              <a:gd name="T1" fmla="*/ 75 h 150"/>
                              <a:gd name="T2" fmla="*/ 0 w 145"/>
                              <a:gd name="T3" fmla="*/ 75 h 150"/>
                              <a:gd name="T4" fmla="*/ 5 w 145"/>
                              <a:gd name="T5" fmla="*/ 90 h 150"/>
                              <a:gd name="T6" fmla="*/ 10 w 145"/>
                              <a:gd name="T7" fmla="*/ 105 h 150"/>
                              <a:gd name="T8" fmla="*/ 25 w 145"/>
                              <a:gd name="T9" fmla="*/ 115 h 150"/>
                              <a:gd name="T10" fmla="*/ 35 w 145"/>
                              <a:gd name="T11" fmla="*/ 125 h 150"/>
                              <a:gd name="T12" fmla="*/ 70 w 145"/>
                              <a:gd name="T13" fmla="*/ 145 h 150"/>
                              <a:gd name="T14" fmla="*/ 95 w 145"/>
                              <a:gd name="T15" fmla="*/ 150 h 150"/>
                              <a:gd name="T16" fmla="*/ 95 w 145"/>
                              <a:gd name="T17" fmla="*/ 150 h 150"/>
                              <a:gd name="T18" fmla="*/ 105 w 145"/>
                              <a:gd name="T19" fmla="*/ 150 h 150"/>
                              <a:gd name="T20" fmla="*/ 115 w 145"/>
                              <a:gd name="T21" fmla="*/ 145 h 150"/>
                              <a:gd name="T22" fmla="*/ 130 w 145"/>
                              <a:gd name="T23" fmla="*/ 130 h 150"/>
                              <a:gd name="T24" fmla="*/ 140 w 145"/>
                              <a:gd name="T25" fmla="*/ 105 h 150"/>
                              <a:gd name="T26" fmla="*/ 145 w 145"/>
                              <a:gd name="T27" fmla="*/ 75 h 150"/>
                              <a:gd name="T28" fmla="*/ 145 w 145"/>
                              <a:gd name="T29" fmla="*/ 75 h 150"/>
                              <a:gd name="T30" fmla="*/ 140 w 145"/>
                              <a:gd name="T31" fmla="*/ 50 h 150"/>
                              <a:gd name="T32" fmla="*/ 130 w 145"/>
                              <a:gd name="T33" fmla="*/ 25 h 150"/>
                              <a:gd name="T34" fmla="*/ 115 w 145"/>
                              <a:gd name="T35" fmla="*/ 10 h 150"/>
                              <a:gd name="T36" fmla="*/ 95 w 145"/>
                              <a:gd name="T37" fmla="*/ 0 h 150"/>
                              <a:gd name="T38" fmla="*/ 95 w 145"/>
                              <a:gd name="T39" fmla="*/ 0 h 150"/>
                              <a:gd name="T40" fmla="*/ 70 w 145"/>
                              <a:gd name="T41" fmla="*/ 5 h 150"/>
                              <a:gd name="T42" fmla="*/ 40 w 145"/>
                              <a:gd name="T43" fmla="*/ 20 h 150"/>
                              <a:gd name="T44" fmla="*/ 25 w 145"/>
                              <a:gd name="T45" fmla="*/ 30 h 150"/>
                              <a:gd name="T46" fmla="*/ 10 w 145"/>
                              <a:gd name="T47" fmla="*/ 45 h 150"/>
                              <a:gd name="T48" fmla="*/ 5 w 145"/>
                              <a:gd name="T49" fmla="*/ 60 h 150"/>
                              <a:gd name="T50" fmla="*/ 0 w 145"/>
                              <a:gd name="T51" fmla="*/ 75 h 150"/>
                              <a:gd name="T52" fmla="*/ 0 w 145"/>
                              <a:gd name="T53" fmla="*/ 75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50">
                                <a:moveTo>
                                  <a:pt x="0" y="75"/>
                                </a:moveTo>
                                <a:lnTo>
                                  <a:pt x="0" y="75"/>
                                </a:lnTo>
                                <a:lnTo>
                                  <a:pt x="5" y="90"/>
                                </a:lnTo>
                                <a:lnTo>
                                  <a:pt x="10" y="105"/>
                                </a:lnTo>
                                <a:lnTo>
                                  <a:pt x="25" y="115"/>
                                </a:lnTo>
                                <a:lnTo>
                                  <a:pt x="35" y="125"/>
                                </a:lnTo>
                                <a:lnTo>
                                  <a:pt x="70" y="145"/>
                                </a:lnTo>
                                <a:lnTo>
                                  <a:pt x="95" y="150"/>
                                </a:lnTo>
                                <a:lnTo>
                                  <a:pt x="105" y="150"/>
                                </a:lnTo>
                                <a:lnTo>
                                  <a:pt x="115" y="145"/>
                                </a:lnTo>
                                <a:lnTo>
                                  <a:pt x="130" y="130"/>
                                </a:lnTo>
                                <a:lnTo>
                                  <a:pt x="140" y="105"/>
                                </a:lnTo>
                                <a:lnTo>
                                  <a:pt x="145" y="75"/>
                                </a:lnTo>
                                <a:lnTo>
                                  <a:pt x="140" y="50"/>
                                </a:lnTo>
                                <a:lnTo>
                                  <a:pt x="130" y="25"/>
                                </a:lnTo>
                                <a:lnTo>
                                  <a:pt x="115" y="10"/>
                                </a:lnTo>
                                <a:lnTo>
                                  <a:pt x="95" y="0"/>
                                </a:lnTo>
                                <a:lnTo>
                                  <a:pt x="70" y="5"/>
                                </a:lnTo>
                                <a:lnTo>
                                  <a:pt x="40" y="20"/>
                                </a:lnTo>
                                <a:lnTo>
                                  <a:pt x="25" y="30"/>
                                </a:lnTo>
                                <a:lnTo>
                                  <a:pt x="10" y="45"/>
                                </a:lnTo>
                                <a:lnTo>
                                  <a:pt x="5" y="60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Freeform 3939"/>
                        <wps:cNvSpPr>
                          <a:spLocks/>
                        </wps:cNvSpPr>
                        <wps:spPr bwMode="auto">
                          <a:xfrm>
                            <a:off x="6128" y="5806"/>
                            <a:ext cx="20" cy="510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510"/>
                              <a:gd name="T2" fmla="*/ 20 w 20"/>
                              <a:gd name="T3" fmla="*/ 0 h 510"/>
                              <a:gd name="T4" fmla="*/ 10 w 20"/>
                              <a:gd name="T5" fmla="*/ 20 h 510"/>
                              <a:gd name="T6" fmla="*/ 0 w 20"/>
                              <a:gd name="T7" fmla="*/ 70 h 510"/>
                              <a:gd name="T8" fmla="*/ 0 w 20"/>
                              <a:gd name="T9" fmla="*/ 100 h 510"/>
                              <a:gd name="T10" fmla="*/ 0 w 20"/>
                              <a:gd name="T11" fmla="*/ 145 h 510"/>
                              <a:gd name="T12" fmla="*/ 10 w 20"/>
                              <a:gd name="T13" fmla="*/ 195 h 510"/>
                              <a:gd name="T14" fmla="*/ 20 w 20"/>
                              <a:gd name="T15" fmla="*/ 255 h 510"/>
                              <a:gd name="T16" fmla="*/ 20 w 20"/>
                              <a:gd name="T17" fmla="*/ 255 h 510"/>
                              <a:gd name="T18" fmla="*/ 20 w 20"/>
                              <a:gd name="T19" fmla="*/ 255 h 510"/>
                              <a:gd name="T20" fmla="*/ 10 w 20"/>
                              <a:gd name="T21" fmla="*/ 315 h 510"/>
                              <a:gd name="T22" fmla="*/ 5 w 20"/>
                              <a:gd name="T23" fmla="*/ 365 h 510"/>
                              <a:gd name="T24" fmla="*/ 0 w 20"/>
                              <a:gd name="T25" fmla="*/ 410 h 510"/>
                              <a:gd name="T26" fmla="*/ 0 w 20"/>
                              <a:gd name="T27" fmla="*/ 440 h 510"/>
                              <a:gd name="T28" fmla="*/ 10 w 20"/>
                              <a:gd name="T29" fmla="*/ 485 h 510"/>
                              <a:gd name="T30" fmla="*/ 20 w 20"/>
                              <a:gd name="T3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20"/>
                                </a:lnTo>
                                <a:lnTo>
                                  <a:pt x="0" y="70"/>
                                </a:lnTo>
                                <a:lnTo>
                                  <a:pt x="0" y="100"/>
                                </a:lnTo>
                                <a:lnTo>
                                  <a:pt x="0" y="145"/>
                                </a:lnTo>
                                <a:lnTo>
                                  <a:pt x="10" y="195"/>
                                </a:lnTo>
                                <a:lnTo>
                                  <a:pt x="20" y="255"/>
                                </a:lnTo>
                                <a:lnTo>
                                  <a:pt x="10" y="315"/>
                                </a:lnTo>
                                <a:lnTo>
                                  <a:pt x="5" y="365"/>
                                </a:lnTo>
                                <a:lnTo>
                                  <a:pt x="0" y="410"/>
                                </a:lnTo>
                                <a:lnTo>
                                  <a:pt x="0" y="440"/>
                                </a:lnTo>
                                <a:lnTo>
                                  <a:pt x="10" y="485"/>
                                </a:lnTo>
                                <a:lnTo>
                                  <a:pt x="20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Freeform 3940"/>
                        <wps:cNvSpPr>
                          <a:spLocks/>
                        </wps:cNvSpPr>
                        <wps:spPr bwMode="auto">
                          <a:xfrm>
                            <a:off x="6103" y="5806"/>
                            <a:ext cx="45" cy="510"/>
                          </a:xfrm>
                          <a:custGeom>
                            <a:avLst/>
                            <a:gdLst>
                              <a:gd name="T0" fmla="*/ 45 w 45"/>
                              <a:gd name="T1" fmla="*/ 0 h 510"/>
                              <a:gd name="T2" fmla="*/ 45 w 45"/>
                              <a:gd name="T3" fmla="*/ 0 h 510"/>
                              <a:gd name="T4" fmla="*/ 30 w 45"/>
                              <a:gd name="T5" fmla="*/ 40 h 510"/>
                              <a:gd name="T6" fmla="*/ 20 w 45"/>
                              <a:gd name="T7" fmla="*/ 90 h 510"/>
                              <a:gd name="T8" fmla="*/ 10 w 45"/>
                              <a:gd name="T9" fmla="*/ 150 h 510"/>
                              <a:gd name="T10" fmla="*/ 0 w 45"/>
                              <a:gd name="T11" fmla="*/ 230 h 510"/>
                              <a:gd name="T12" fmla="*/ 5 w 45"/>
                              <a:gd name="T13" fmla="*/ 315 h 510"/>
                              <a:gd name="T14" fmla="*/ 10 w 45"/>
                              <a:gd name="T15" fmla="*/ 360 h 510"/>
                              <a:gd name="T16" fmla="*/ 15 w 45"/>
                              <a:gd name="T17" fmla="*/ 410 h 510"/>
                              <a:gd name="T18" fmla="*/ 30 w 45"/>
                              <a:gd name="T19" fmla="*/ 460 h 510"/>
                              <a:gd name="T20" fmla="*/ 45 w 45"/>
                              <a:gd name="T2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30" y="40"/>
                                </a:lnTo>
                                <a:lnTo>
                                  <a:pt x="20" y="90"/>
                                </a:lnTo>
                                <a:lnTo>
                                  <a:pt x="10" y="150"/>
                                </a:lnTo>
                                <a:lnTo>
                                  <a:pt x="0" y="230"/>
                                </a:lnTo>
                                <a:lnTo>
                                  <a:pt x="5" y="315"/>
                                </a:lnTo>
                                <a:lnTo>
                                  <a:pt x="10" y="360"/>
                                </a:lnTo>
                                <a:lnTo>
                                  <a:pt x="15" y="410"/>
                                </a:lnTo>
                                <a:lnTo>
                                  <a:pt x="30" y="460"/>
                                </a:lnTo>
                                <a:lnTo>
                                  <a:pt x="45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Line 3941"/>
                        <wps:cNvCnPr/>
                        <wps:spPr bwMode="auto">
                          <a:xfrm>
                            <a:off x="6053" y="5801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" name="Line 3942"/>
                        <wps:cNvCnPr/>
                        <wps:spPr bwMode="auto">
                          <a:xfrm>
                            <a:off x="6023" y="5801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Freeform 3943"/>
                        <wps:cNvSpPr>
                          <a:spLocks/>
                        </wps:cNvSpPr>
                        <wps:spPr bwMode="auto">
                          <a:xfrm>
                            <a:off x="6148" y="6791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40 h 50"/>
                              <a:gd name="T2" fmla="*/ 0 w 249"/>
                              <a:gd name="T3" fmla="*/ 40 h 50"/>
                              <a:gd name="T4" fmla="*/ 10 w 249"/>
                              <a:gd name="T5" fmla="*/ 30 h 50"/>
                              <a:gd name="T6" fmla="*/ 25 w 249"/>
                              <a:gd name="T7" fmla="*/ 20 h 50"/>
                              <a:gd name="T8" fmla="*/ 50 w 249"/>
                              <a:gd name="T9" fmla="*/ 5 h 50"/>
                              <a:gd name="T10" fmla="*/ 80 w 249"/>
                              <a:gd name="T11" fmla="*/ 5 h 50"/>
                              <a:gd name="T12" fmla="*/ 110 w 249"/>
                              <a:gd name="T13" fmla="*/ 10 h 50"/>
                              <a:gd name="T14" fmla="*/ 135 w 249"/>
                              <a:gd name="T15" fmla="*/ 20 h 50"/>
                              <a:gd name="T16" fmla="*/ 155 w 249"/>
                              <a:gd name="T17" fmla="*/ 30 h 50"/>
                              <a:gd name="T18" fmla="*/ 184 w 249"/>
                              <a:gd name="T19" fmla="*/ 50 h 50"/>
                              <a:gd name="T20" fmla="*/ 184 w 249"/>
                              <a:gd name="T21" fmla="*/ 50 h 50"/>
                              <a:gd name="T22" fmla="*/ 189 w 249"/>
                              <a:gd name="T23" fmla="*/ 50 h 50"/>
                              <a:gd name="T24" fmla="*/ 199 w 249"/>
                              <a:gd name="T25" fmla="*/ 50 h 50"/>
                              <a:gd name="T26" fmla="*/ 214 w 249"/>
                              <a:gd name="T27" fmla="*/ 35 h 50"/>
                              <a:gd name="T28" fmla="*/ 234 w 249"/>
                              <a:gd name="T29" fmla="*/ 0 h 50"/>
                              <a:gd name="T30" fmla="*/ 249 w 249"/>
                              <a:gd name="T31" fmla="*/ 5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40"/>
                                </a:moveTo>
                                <a:lnTo>
                                  <a:pt x="0" y="40"/>
                                </a:lnTo>
                                <a:lnTo>
                                  <a:pt x="10" y="30"/>
                                </a:lnTo>
                                <a:lnTo>
                                  <a:pt x="25" y="20"/>
                                </a:lnTo>
                                <a:lnTo>
                                  <a:pt x="50" y="5"/>
                                </a:lnTo>
                                <a:lnTo>
                                  <a:pt x="80" y="5"/>
                                </a:lnTo>
                                <a:lnTo>
                                  <a:pt x="110" y="10"/>
                                </a:lnTo>
                                <a:lnTo>
                                  <a:pt x="135" y="20"/>
                                </a:lnTo>
                                <a:lnTo>
                                  <a:pt x="155" y="30"/>
                                </a:lnTo>
                                <a:lnTo>
                                  <a:pt x="184" y="50"/>
                                </a:lnTo>
                                <a:lnTo>
                                  <a:pt x="189" y="50"/>
                                </a:lnTo>
                                <a:lnTo>
                                  <a:pt x="199" y="50"/>
                                </a:lnTo>
                                <a:lnTo>
                                  <a:pt x="214" y="35"/>
                                </a:lnTo>
                                <a:lnTo>
                                  <a:pt x="234" y="0"/>
                                </a:lnTo>
                                <a:lnTo>
                                  <a:pt x="249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Freeform 3944"/>
                        <wps:cNvSpPr>
                          <a:spLocks/>
                        </wps:cNvSpPr>
                        <wps:spPr bwMode="auto">
                          <a:xfrm>
                            <a:off x="6148" y="6321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0 h 50"/>
                              <a:gd name="T2" fmla="*/ 0 w 249"/>
                              <a:gd name="T3" fmla="*/ 0 h 50"/>
                              <a:gd name="T4" fmla="*/ 25 w 249"/>
                              <a:gd name="T5" fmla="*/ 25 h 50"/>
                              <a:gd name="T6" fmla="*/ 50 w 249"/>
                              <a:gd name="T7" fmla="*/ 40 h 50"/>
                              <a:gd name="T8" fmla="*/ 80 w 249"/>
                              <a:gd name="T9" fmla="*/ 40 h 50"/>
                              <a:gd name="T10" fmla="*/ 110 w 249"/>
                              <a:gd name="T11" fmla="*/ 40 h 50"/>
                              <a:gd name="T12" fmla="*/ 135 w 249"/>
                              <a:gd name="T13" fmla="*/ 30 h 50"/>
                              <a:gd name="T14" fmla="*/ 155 w 249"/>
                              <a:gd name="T15" fmla="*/ 20 h 50"/>
                              <a:gd name="T16" fmla="*/ 184 w 249"/>
                              <a:gd name="T17" fmla="*/ 0 h 50"/>
                              <a:gd name="T18" fmla="*/ 184 w 249"/>
                              <a:gd name="T19" fmla="*/ 0 h 50"/>
                              <a:gd name="T20" fmla="*/ 189 w 249"/>
                              <a:gd name="T21" fmla="*/ 0 h 50"/>
                              <a:gd name="T22" fmla="*/ 194 w 249"/>
                              <a:gd name="T23" fmla="*/ 0 h 50"/>
                              <a:gd name="T24" fmla="*/ 214 w 249"/>
                              <a:gd name="T25" fmla="*/ 20 h 50"/>
                              <a:gd name="T26" fmla="*/ 234 w 249"/>
                              <a:gd name="T27" fmla="*/ 50 h 50"/>
                              <a:gd name="T28" fmla="*/ 249 w 249"/>
                              <a:gd name="T2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25"/>
                                </a:lnTo>
                                <a:lnTo>
                                  <a:pt x="50" y="40"/>
                                </a:lnTo>
                                <a:lnTo>
                                  <a:pt x="80" y="40"/>
                                </a:lnTo>
                                <a:lnTo>
                                  <a:pt x="110" y="40"/>
                                </a:lnTo>
                                <a:lnTo>
                                  <a:pt x="135" y="30"/>
                                </a:lnTo>
                                <a:lnTo>
                                  <a:pt x="155" y="20"/>
                                </a:lnTo>
                                <a:lnTo>
                                  <a:pt x="184" y="0"/>
                                </a:lnTo>
                                <a:lnTo>
                                  <a:pt x="189" y="0"/>
                                </a:lnTo>
                                <a:lnTo>
                                  <a:pt x="194" y="0"/>
                                </a:lnTo>
                                <a:lnTo>
                                  <a:pt x="214" y="20"/>
                                </a:lnTo>
                                <a:lnTo>
                                  <a:pt x="234" y="50"/>
                                </a:ln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Freeform 3945"/>
                        <wps:cNvSpPr>
                          <a:spLocks/>
                        </wps:cNvSpPr>
                        <wps:spPr bwMode="auto">
                          <a:xfrm>
                            <a:off x="6148" y="6361"/>
                            <a:ext cx="244" cy="435"/>
                          </a:xfrm>
                          <a:custGeom>
                            <a:avLst/>
                            <a:gdLst>
                              <a:gd name="T0" fmla="*/ 0 w 244"/>
                              <a:gd name="T1" fmla="*/ 220 h 435"/>
                              <a:gd name="T2" fmla="*/ 0 w 244"/>
                              <a:gd name="T3" fmla="*/ 220 h 435"/>
                              <a:gd name="T4" fmla="*/ 5 w 244"/>
                              <a:gd name="T5" fmla="*/ 305 h 435"/>
                              <a:gd name="T6" fmla="*/ 10 w 244"/>
                              <a:gd name="T7" fmla="*/ 340 h 435"/>
                              <a:gd name="T8" fmla="*/ 15 w 244"/>
                              <a:gd name="T9" fmla="*/ 370 h 435"/>
                              <a:gd name="T10" fmla="*/ 30 w 244"/>
                              <a:gd name="T11" fmla="*/ 400 h 435"/>
                              <a:gd name="T12" fmla="*/ 45 w 244"/>
                              <a:gd name="T13" fmla="*/ 420 h 435"/>
                              <a:gd name="T14" fmla="*/ 65 w 244"/>
                              <a:gd name="T15" fmla="*/ 430 h 435"/>
                              <a:gd name="T16" fmla="*/ 95 w 244"/>
                              <a:gd name="T17" fmla="*/ 435 h 435"/>
                              <a:gd name="T18" fmla="*/ 95 w 244"/>
                              <a:gd name="T19" fmla="*/ 435 h 435"/>
                              <a:gd name="T20" fmla="*/ 125 w 244"/>
                              <a:gd name="T21" fmla="*/ 435 h 435"/>
                              <a:gd name="T22" fmla="*/ 150 w 244"/>
                              <a:gd name="T23" fmla="*/ 420 h 435"/>
                              <a:gd name="T24" fmla="*/ 174 w 244"/>
                              <a:gd name="T25" fmla="*/ 400 h 435"/>
                              <a:gd name="T26" fmla="*/ 199 w 244"/>
                              <a:gd name="T27" fmla="*/ 375 h 435"/>
                              <a:gd name="T28" fmla="*/ 219 w 244"/>
                              <a:gd name="T29" fmla="*/ 345 h 435"/>
                              <a:gd name="T30" fmla="*/ 229 w 244"/>
                              <a:gd name="T31" fmla="*/ 305 h 435"/>
                              <a:gd name="T32" fmla="*/ 239 w 244"/>
                              <a:gd name="T33" fmla="*/ 265 h 435"/>
                              <a:gd name="T34" fmla="*/ 244 w 244"/>
                              <a:gd name="T35" fmla="*/ 220 h 435"/>
                              <a:gd name="T36" fmla="*/ 244 w 244"/>
                              <a:gd name="T37" fmla="*/ 220 h 435"/>
                              <a:gd name="T38" fmla="*/ 239 w 244"/>
                              <a:gd name="T39" fmla="*/ 175 h 435"/>
                              <a:gd name="T40" fmla="*/ 229 w 244"/>
                              <a:gd name="T41" fmla="*/ 135 h 435"/>
                              <a:gd name="T42" fmla="*/ 219 w 244"/>
                              <a:gd name="T43" fmla="*/ 100 h 435"/>
                              <a:gd name="T44" fmla="*/ 199 w 244"/>
                              <a:gd name="T45" fmla="*/ 65 h 435"/>
                              <a:gd name="T46" fmla="*/ 174 w 244"/>
                              <a:gd name="T47" fmla="*/ 40 h 435"/>
                              <a:gd name="T48" fmla="*/ 150 w 244"/>
                              <a:gd name="T49" fmla="*/ 20 h 435"/>
                              <a:gd name="T50" fmla="*/ 125 w 244"/>
                              <a:gd name="T51" fmla="*/ 5 h 435"/>
                              <a:gd name="T52" fmla="*/ 95 w 244"/>
                              <a:gd name="T53" fmla="*/ 0 h 435"/>
                              <a:gd name="T54" fmla="*/ 95 w 244"/>
                              <a:gd name="T55" fmla="*/ 0 h 435"/>
                              <a:gd name="T56" fmla="*/ 65 w 244"/>
                              <a:gd name="T57" fmla="*/ 5 h 435"/>
                              <a:gd name="T58" fmla="*/ 45 w 244"/>
                              <a:gd name="T59" fmla="*/ 20 h 435"/>
                              <a:gd name="T60" fmla="*/ 30 w 244"/>
                              <a:gd name="T61" fmla="*/ 40 h 435"/>
                              <a:gd name="T62" fmla="*/ 15 w 244"/>
                              <a:gd name="T63" fmla="*/ 65 h 435"/>
                              <a:gd name="T64" fmla="*/ 10 w 244"/>
                              <a:gd name="T65" fmla="*/ 95 h 435"/>
                              <a:gd name="T66" fmla="*/ 5 w 244"/>
                              <a:gd name="T67" fmla="*/ 135 h 435"/>
                              <a:gd name="T68" fmla="*/ 0 w 244"/>
                              <a:gd name="T69" fmla="*/ 220 h 435"/>
                              <a:gd name="T70" fmla="*/ 0 w 244"/>
                              <a:gd name="T71" fmla="*/ 220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0" y="220"/>
                                </a:moveTo>
                                <a:lnTo>
                                  <a:pt x="0" y="220"/>
                                </a:lnTo>
                                <a:lnTo>
                                  <a:pt x="5" y="305"/>
                                </a:lnTo>
                                <a:lnTo>
                                  <a:pt x="10" y="340"/>
                                </a:lnTo>
                                <a:lnTo>
                                  <a:pt x="15" y="370"/>
                                </a:lnTo>
                                <a:lnTo>
                                  <a:pt x="30" y="400"/>
                                </a:lnTo>
                                <a:lnTo>
                                  <a:pt x="45" y="420"/>
                                </a:lnTo>
                                <a:lnTo>
                                  <a:pt x="65" y="430"/>
                                </a:lnTo>
                                <a:lnTo>
                                  <a:pt x="95" y="435"/>
                                </a:lnTo>
                                <a:lnTo>
                                  <a:pt x="125" y="435"/>
                                </a:lnTo>
                                <a:lnTo>
                                  <a:pt x="150" y="420"/>
                                </a:lnTo>
                                <a:lnTo>
                                  <a:pt x="174" y="400"/>
                                </a:lnTo>
                                <a:lnTo>
                                  <a:pt x="199" y="375"/>
                                </a:lnTo>
                                <a:lnTo>
                                  <a:pt x="219" y="345"/>
                                </a:lnTo>
                                <a:lnTo>
                                  <a:pt x="229" y="305"/>
                                </a:lnTo>
                                <a:lnTo>
                                  <a:pt x="239" y="265"/>
                                </a:lnTo>
                                <a:lnTo>
                                  <a:pt x="244" y="220"/>
                                </a:lnTo>
                                <a:lnTo>
                                  <a:pt x="239" y="175"/>
                                </a:lnTo>
                                <a:lnTo>
                                  <a:pt x="229" y="135"/>
                                </a:lnTo>
                                <a:lnTo>
                                  <a:pt x="219" y="100"/>
                                </a:lnTo>
                                <a:lnTo>
                                  <a:pt x="199" y="65"/>
                                </a:lnTo>
                                <a:lnTo>
                                  <a:pt x="174" y="40"/>
                                </a:lnTo>
                                <a:lnTo>
                                  <a:pt x="150" y="20"/>
                                </a:lnTo>
                                <a:lnTo>
                                  <a:pt x="125" y="5"/>
                                </a:lnTo>
                                <a:lnTo>
                                  <a:pt x="95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20"/>
                                </a:lnTo>
                                <a:lnTo>
                                  <a:pt x="30" y="40"/>
                                </a:lnTo>
                                <a:lnTo>
                                  <a:pt x="15" y="65"/>
                                </a:lnTo>
                                <a:lnTo>
                                  <a:pt x="10" y="95"/>
                                </a:lnTo>
                                <a:lnTo>
                                  <a:pt x="5" y="135"/>
                                </a:lnTo>
                                <a:lnTo>
                                  <a:pt x="0" y="2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Freeform 3946"/>
                        <wps:cNvSpPr>
                          <a:spLocks/>
                        </wps:cNvSpPr>
                        <wps:spPr bwMode="auto">
                          <a:xfrm>
                            <a:off x="6148" y="6431"/>
                            <a:ext cx="194" cy="300"/>
                          </a:xfrm>
                          <a:custGeom>
                            <a:avLst/>
                            <a:gdLst>
                              <a:gd name="T0" fmla="*/ 0 w 194"/>
                              <a:gd name="T1" fmla="*/ 150 h 300"/>
                              <a:gd name="T2" fmla="*/ 0 w 194"/>
                              <a:gd name="T3" fmla="*/ 150 h 300"/>
                              <a:gd name="T4" fmla="*/ 0 w 194"/>
                              <a:gd name="T5" fmla="*/ 180 h 300"/>
                              <a:gd name="T6" fmla="*/ 5 w 194"/>
                              <a:gd name="T7" fmla="*/ 205 h 300"/>
                              <a:gd name="T8" fmla="*/ 15 w 194"/>
                              <a:gd name="T9" fmla="*/ 230 h 300"/>
                              <a:gd name="T10" fmla="*/ 25 w 194"/>
                              <a:gd name="T11" fmla="*/ 255 h 300"/>
                              <a:gd name="T12" fmla="*/ 40 w 194"/>
                              <a:gd name="T13" fmla="*/ 270 h 300"/>
                              <a:gd name="T14" fmla="*/ 55 w 194"/>
                              <a:gd name="T15" fmla="*/ 285 h 300"/>
                              <a:gd name="T16" fmla="*/ 75 w 194"/>
                              <a:gd name="T17" fmla="*/ 295 h 300"/>
                              <a:gd name="T18" fmla="*/ 95 w 194"/>
                              <a:gd name="T19" fmla="*/ 300 h 300"/>
                              <a:gd name="T20" fmla="*/ 95 w 194"/>
                              <a:gd name="T21" fmla="*/ 300 h 300"/>
                              <a:gd name="T22" fmla="*/ 115 w 194"/>
                              <a:gd name="T23" fmla="*/ 295 h 300"/>
                              <a:gd name="T24" fmla="*/ 135 w 194"/>
                              <a:gd name="T25" fmla="*/ 290 h 300"/>
                              <a:gd name="T26" fmla="*/ 150 w 194"/>
                              <a:gd name="T27" fmla="*/ 275 h 300"/>
                              <a:gd name="T28" fmla="*/ 164 w 194"/>
                              <a:gd name="T29" fmla="*/ 255 h 300"/>
                              <a:gd name="T30" fmla="*/ 179 w 194"/>
                              <a:gd name="T31" fmla="*/ 235 h 300"/>
                              <a:gd name="T32" fmla="*/ 189 w 194"/>
                              <a:gd name="T33" fmla="*/ 210 h 300"/>
                              <a:gd name="T34" fmla="*/ 194 w 194"/>
                              <a:gd name="T35" fmla="*/ 180 h 300"/>
                              <a:gd name="T36" fmla="*/ 194 w 194"/>
                              <a:gd name="T37" fmla="*/ 150 h 300"/>
                              <a:gd name="T38" fmla="*/ 194 w 194"/>
                              <a:gd name="T39" fmla="*/ 150 h 300"/>
                              <a:gd name="T40" fmla="*/ 194 w 194"/>
                              <a:gd name="T41" fmla="*/ 120 h 300"/>
                              <a:gd name="T42" fmla="*/ 189 w 194"/>
                              <a:gd name="T43" fmla="*/ 90 h 300"/>
                              <a:gd name="T44" fmla="*/ 179 w 194"/>
                              <a:gd name="T45" fmla="*/ 65 h 300"/>
                              <a:gd name="T46" fmla="*/ 164 w 194"/>
                              <a:gd name="T47" fmla="*/ 45 h 300"/>
                              <a:gd name="T48" fmla="*/ 150 w 194"/>
                              <a:gd name="T49" fmla="*/ 25 h 300"/>
                              <a:gd name="T50" fmla="*/ 135 w 194"/>
                              <a:gd name="T51" fmla="*/ 10 h 300"/>
                              <a:gd name="T52" fmla="*/ 115 w 194"/>
                              <a:gd name="T53" fmla="*/ 5 h 300"/>
                              <a:gd name="T54" fmla="*/ 95 w 194"/>
                              <a:gd name="T55" fmla="*/ 0 h 300"/>
                              <a:gd name="T56" fmla="*/ 95 w 194"/>
                              <a:gd name="T57" fmla="*/ 0 h 300"/>
                              <a:gd name="T58" fmla="*/ 75 w 194"/>
                              <a:gd name="T59" fmla="*/ 0 h 300"/>
                              <a:gd name="T60" fmla="*/ 55 w 194"/>
                              <a:gd name="T61" fmla="*/ 10 h 300"/>
                              <a:gd name="T62" fmla="*/ 40 w 194"/>
                              <a:gd name="T63" fmla="*/ 25 h 300"/>
                              <a:gd name="T64" fmla="*/ 25 w 194"/>
                              <a:gd name="T65" fmla="*/ 45 h 300"/>
                              <a:gd name="T66" fmla="*/ 15 w 194"/>
                              <a:gd name="T67" fmla="*/ 65 h 300"/>
                              <a:gd name="T68" fmla="*/ 5 w 194"/>
                              <a:gd name="T69" fmla="*/ 90 h 300"/>
                              <a:gd name="T70" fmla="*/ 0 w 194"/>
                              <a:gd name="T71" fmla="*/ 120 h 300"/>
                              <a:gd name="T72" fmla="*/ 0 w 194"/>
                              <a:gd name="T73" fmla="*/ 150 h 300"/>
                              <a:gd name="T74" fmla="*/ 0 w 194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4" h="300">
                                <a:moveTo>
                                  <a:pt x="0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05"/>
                                </a:lnTo>
                                <a:lnTo>
                                  <a:pt x="15" y="230"/>
                                </a:lnTo>
                                <a:lnTo>
                                  <a:pt x="25" y="255"/>
                                </a:lnTo>
                                <a:lnTo>
                                  <a:pt x="40" y="270"/>
                                </a:lnTo>
                                <a:lnTo>
                                  <a:pt x="55" y="285"/>
                                </a:lnTo>
                                <a:lnTo>
                                  <a:pt x="75" y="295"/>
                                </a:lnTo>
                                <a:lnTo>
                                  <a:pt x="95" y="300"/>
                                </a:lnTo>
                                <a:lnTo>
                                  <a:pt x="115" y="295"/>
                                </a:lnTo>
                                <a:lnTo>
                                  <a:pt x="135" y="290"/>
                                </a:lnTo>
                                <a:lnTo>
                                  <a:pt x="150" y="275"/>
                                </a:lnTo>
                                <a:lnTo>
                                  <a:pt x="164" y="255"/>
                                </a:lnTo>
                                <a:lnTo>
                                  <a:pt x="179" y="235"/>
                                </a:lnTo>
                                <a:lnTo>
                                  <a:pt x="189" y="210"/>
                                </a:lnTo>
                                <a:lnTo>
                                  <a:pt x="194" y="180"/>
                                </a:lnTo>
                                <a:lnTo>
                                  <a:pt x="194" y="150"/>
                                </a:lnTo>
                                <a:lnTo>
                                  <a:pt x="194" y="120"/>
                                </a:lnTo>
                                <a:lnTo>
                                  <a:pt x="189" y="90"/>
                                </a:lnTo>
                                <a:lnTo>
                                  <a:pt x="179" y="65"/>
                                </a:lnTo>
                                <a:lnTo>
                                  <a:pt x="164" y="45"/>
                                </a:lnTo>
                                <a:lnTo>
                                  <a:pt x="150" y="25"/>
                                </a:lnTo>
                                <a:lnTo>
                                  <a:pt x="135" y="10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5" y="0"/>
                                </a:lnTo>
                                <a:lnTo>
                                  <a:pt x="55" y="10"/>
                                </a:lnTo>
                                <a:lnTo>
                                  <a:pt x="40" y="25"/>
                                </a:lnTo>
                                <a:lnTo>
                                  <a:pt x="25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Freeform 3947"/>
                        <wps:cNvSpPr>
                          <a:spLocks/>
                        </wps:cNvSpPr>
                        <wps:spPr bwMode="auto">
                          <a:xfrm>
                            <a:off x="6148" y="6476"/>
                            <a:ext cx="164" cy="210"/>
                          </a:xfrm>
                          <a:custGeom>
                            <a:avLst/>
                            <a:gdLst>
                              <a:gd name="T0" fmla="*/ 0 w 164"/>
                              <a:gd name="T1" fmla="*/ 105 h 210"/>
                              <a:gd name="T2" fmla="*/ 0 w 164"/>
                              <a:gd name="T3" fmla="*/ 105 h 210"/>
                              <a:gd name="T4" fmla="*/ 5 w 164"/>
                              <a:gd name="T5" fmla="*/ 125 h 210"/>
                              <a:gd name="T6" fmla="*/ 10 w 164"/>
                              <a:gd name="T7" fmla="*/ 145 h 210"/>
                              <a:gd name="T8" fmla="*/ 20 w 164"/>
                              <a:gd name="T9" fmla="*/ 165 h 210"/>
                              <a:gd name="T10" fmla="*/ 30 w 164"/>
                              <a:gd name="T11" fmla="*/ 180 h 210"/>
                              <a:gd name="T12" fmla="*/ 45 w 164"/>
                              <a:gd name="T13" fmla="*/ 190 h 210"/>
                              <a:gd name="T14" fmla="*/ 65 w 164"/>
                              <a:gd name="T15" fmla="*/ 200 h 210"/>
                              <a:gd name="T16" fmla="*/ 80 w 164"/>
                              <a:gd name="T17" fmla="*/ 205 h 210"/>
                              <a:gd name="T18" fmla="*/ 95 w 164"/>
                              <a:gd name="T19" fmla="*/ 210 h 210"/>
                              <a:gd name="T20" fmla="*/ 95 w 164"/>
                              <a:gd name="T21" fmla="*/ 210 h 210"/>
                              <a:gd name="T22" fmla="*/ 110 w 164"/>
                              <a:gd name="T23" fmla="*/ 210 h 210"/>
                              <a:gd name="T24" fmla="*/ 120 w 164"/>
                              <a:gd name="T25" fmla="*/ 200 h 210"/>
                              <a:gd name="T26" fmla="*/ 135 w 164"/>
                              <a:gd name="T27" fmla="*/ 190 h 210"/>
                              <a:gd name="T28" fmla="*/ 145 w 164"/>
                              <a:gd name="T29" fmla="*/ 180 h 210"/>
                              <a:gd name="T30" fmla="*/ 160 w 164"/>
                              <a:gd name="T31" fmla="*/ 145 h 210"/>
                              <a:gd name="T32" fmla="*/ 164 w 164"/>
                              <a:gd name="T33" fmla="*/ 105 h 210"/>
                              <a:gd name="T34" fmla="*/ 164 w 164"/>
                              <a:gd name="T35" fmla="*/ 105 h 210"/>
                              <a:gd name="T36" fmla="*/ 160 w 164"/>
                              <a:gd name="T37" fmla="*/ 65 h 210"/>
                              <a:gd name="T38" fmla="*/ 145 w 164"/>
                              <a:gd name="T39" fmla="*/ 30 h 210"/>
                              <a:gd name="T40" fmla="*/ 135 w 164"/>
                              <a:gd name="T41" fmla="*/ 20 h 210"/>
                              <a:gd name="T42" fmla="*/ 120 w 164"/>
                              <a:gd name="T43" fmla="*/ 10 h 210"/>
                              <a:gd name="T44" fmla="*/ 110 w 164"/>
                              <a:gd name="T45" fmla="*/ 0 h 210"/>
                              <a:gd name="T46" fmla="*/ 95 w 164"/>
                              <a:gd name="T47" fmla="*/ 0 h 210"/>
                              <a:gd name="T48" fmla="*/ 95 w 164"/>
                              <a:gd name="T49" fmla="*/ 0 h 210"/>
                              <a:gd name="T50" fmla="*/ 80 w 164"/>
                              <a:gd name="T51" fmla="*/ 0 h 210"/>
                              <a:gd name="T52" fmla="*/ 65 w 164"/>
                              <a:gd name="T53" fmla="*/ 5 h 210"/>
                              <a:gd name="T54" fmla="*/ 45 w 164"/>
                              <a:gd name="T55" fmla="*/ 15 h 210"/>
                              <a:gd name="T56" fmla="*/ 30 w 164"/>
                              <a:gd name="T57" fmla="*/ 30 h 210"/>
                              <a:gd name="T58" fmla="*/ 20 w 164"/>
                              <a:gd name="T59" fmla="*/ 45 h 210"/>
                              <a:gd name="T60" fmla="*/ 10 w 164"/>
                              <a:gd name="T61" fmla="*/ 65 h 210"/>
                              <a:gd name="T62" fmla="*/ 5 w 164"/>
                              <a:gd name="T63" fmla="*/ 85 h 210"/>
                              <a:gd name="T64" fmla="*/ 0 w 164"/>
                              <a:gd name="T65" fmla="*/ 105 h 210"/>
                              <a:gd name="T66" fmla="*/ 0 w 164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4" h="210">
                                <a:moveTo>
                                  <a:pt x="0" y="105"/>
                                </a:moveTo>
                                <a:lnTo>
                                  <a:pt x="0" y="105"/>
                                </a:lnTo>
                                <a:lnTo>
                                  <a:pt x="5" y="125"/>
                                </a:lnTo>
                                <a:lnTo>
                                  <a:pt x="10" y="145"/>
                                </a:lnTo>
                                <a:lnTo>
                                  <a:pt x="20" y="165"/>
                                </a:lnTo>
                                <a:lnTo>
                                  <a:pt x="30" y="180"/>
                                </a:lnTo>
                                <a:lnTo>
                                  <a:pt x="45" y="190"/>
                                </a:lnTo>
                                <a:lnTo>
                                  <a:pt x="65" y="200"/>
                                </a:lnTo>
                                <a:lnTo>
                                  <a:pt x="80" y="205"/>
                                </a:lnTo>
                                <a:lnTo>
                                  <a:pt x="95" y="210"/>
                                </a:lnTo>
                                <a:lnTo>
                                  <a:pt x="110" y="210"/>
                                </a:lnTo>
                                <a:lnTo>
                                  <a:pt x="120" y="200"/>
                                </a:lnTo>
                                <a:lnTo>
                                  <a:pt x="135" y="190"/>
                                </a:lnTo>
                                <a:lnTo>
                                  <a:pt x="145" y="180"/>
                                </a:lnTo>
                                <a:lnTo>
                                  <a:pt x="160" y="145"/>
                                </a:lnTo>
                                <a:lnTo>
                                  <a:pt x="164" y="105"/>
                                </a:lnTo>
                                <a:lnTo>
                                  <a:pt x="160" y="65"/>
                                </a:lnTo>
                                <a:lnTo>
                                  <a:pt x="145" y="30"/>
                                </a:lnTo>
                                <a:lnTo>
                                  <a:pt x="135" y="20"/>
                                </a:lnTo>
                                <a:lnTo>
                                  <a:pt x="120" y="10"/>
                                </a:lnTo>
                                <a:lnTo>
                                  <a:pt x="110" y="0"/>
                                </a:lnTo>
                                <a:lnTo>
                                  <a:pt x="95" y="0"/>
                                </a:lnTo>
                                <a:lnTo>
                                  <a:pt x="80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5" y="85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Freeform 3948"/>
                        <wps:cNvSpPr>
                          <a:spLocks/>
                        </wps:cNvSpPr>
                        <wps:spPr bwMode="auto">
                          <a:xfrm>
                            <a:off x="6148" y="6506"/>
                            <a:ext cx="145" cy="150"/>
                          </a:xfrm>
                          <a:custGeom>
                            <a:avLst/>
                            <a:gdLst>
                              <a:gd name="T0" fmla="*/ 0 w 145"/>
                              <a:gd name="T1" fmla="*/ 75 h 150"/>
                              <a:gd name="T2" fmla="*/ 0 w 145"/>
                              <a:gd name="T3" fmla="*/ 75 h 150"/>
                              <a:gd name="T4" fmla="*/ 5 w 145"/>
                              <a:gd name="T5" fmla="*/ 90 h 150"/>
                              <a:gd name="T6" fmla="*/ 10 w 145"/>
                              <a:gd name="T7" fmla="*/ 105 h 150"/>
                              <a:gd name="T8" fmla="*/ 25 w 145"/>
                              <a:gd name="T9" fmla="*/ 115 h 150"/>
                              <a:gd name="T10" fmla="*/ 35 w 145"/>
                              <a:gd name="T11" fmla="*/ 125 h 150"/>
                              <a:gd name="T12" fmla="*/ 70 w 145"/>
                              <a:gd name="T13" fmla="*/ 140 h 150"/>
                              <a:gd name="T14" fmla="*/ 95 w 145"/>
                              <a:gd name="T15" fmla="*/ 150 h 150"/>
                              <a:gd name="T16" fmla="*/ 95 w 145"/>
                              <a:gd name="T17" fmla="*/ 150 h 150"/>
                              <a:gd name="T18" fmla="*/ 105 w 145"/>
                              <a:gd name="T19" fmla="*/ 145 h 150"/>
                              <a:gd name="T20" fmla="*/ 115 w 145"/>
                              <a:gd name="T21" fmla="*/ 145 h 150"/>
                              <a:gd name="T22" fmla="*/ 130 w 145"/>
                              <a:gd name="T23" fmla="*/ 125 h 150"/>
                              <a:gd name="T24" fmla="*/ 140 w 145"/>
                              <a:gd name="T25" fmla="*/ 105 h 150"/>
                              <a:gd name="T26" fmla="*/ 145 w 145"/>
                              <a:gd name="T27" fmla="*/ 75 h 150"/>
                              <a:gd name="T28" fmla="*/ 145 w 145"/>
                              <a:gd name="T29" fmla="*/ 75 h 150"/>
                              <a:gd name="T30" fmla="*/ 140 w 145"/>
                              <a:gd name="T31" fmla="*/ 45 h 150"/>
                              <a:gd name="T32" fmla="*/ 130 w 145"/>
                              <a:gd name="T33" fmla="*/ 25 h 150"/>
                              <a:gd name="T34" fmla="*/ 115 w 145"/>
                              <a:gd name="T35" fmla="*/ 5 h 150"/>
                              <a:gd name="T36" fmla="*/ 95 w 145"/>
                              <a:gd name="T37" fmla="*/ 0 h 150"/>
                              <a:gd name="T38" fmla="*/ 95 w 145"/>
                              <a:gd name="T39" fmla="*/ 0 h 150"/>
                              <a:gd name="T40" fmla="*/ 70 w 145"/>
                              <a:gd name="T41" fmla="*/ 5 h 150"/>
                              <a:gd name="T42" fmla="*/ 40 w 145"/>
                              <a:gd name="T43" fmla="*/ 20 h 150"/>
                              <a:gd name="T44" fmla="*/ 25 w 145"/>
                              <a:gd name="T45" fmla="*/ 30 h 150"/>
                              <a:gd name="T46" fmla="*/ 10 w 145"/>
                              <a:gd name="T47" fmla="*/ 45 h 150"/>
                              <a:gd name="T48" fmla="*/ 5 w 145"/>
                              <a:gd name="T49" fmla="*/ 60 h 150"/>
                              <a:gd name="T50" fmla="*/ 0 w 145"/>
                              <a:gd name="T51" fmla="*/ 75 h 150"/>
                              <a:gd name="T52" fmla="*/ 0 w 145"/>
                              <a:gd name="T53" fmla="*/ 75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50">
                                <a:moveTo>
                                  <a:pt x="0" y="75"/>
                                </a:moveTo>
                                <a:lnTo>
                                  <a:pt x="0" y="75"/>
                                </a:lnTo>
                                <a:lnTo>
                                  <a:pt x="5" y="90"/>
                                </a:lnTo>
                                <a:lnTo>
                                  <a:pt x="10" y="105"/>
                                </a:lnTo>
                                <a:lnTo>
                                  <a:pt x="25" y="115"/>
                                </a:lnTo>
                                <a:lnTo>
                                  <a:pt x="35" y="125"/>
                                </a:lnTo>
                                <a:lnTo>
                                  <a:pt x="70" y="140"/>
                                </a:lnTo>
                                <a:lnTo>
                                  <a:pt x="95" y="150"/>
                                </a:lnTo>
                                <a:lnTo>
                                  <a:pt x="105" y="145"/>
                                </a:lnTo>
                                <a:lnTo>
                                  <a:pt x="115" y="145"/>
                                </a:lnTo>
                                <a:lnTo>
                                  <a:pt x="130" y="125"/>
                                </a:lnTo>
                                <a:lnTo>
                                  <a:pt x="140" y="105"/>
                                </a:lnTo>
                                <a:lnTo>
                                  <a:pt x="145" y="75"/>
                                </a:lnTo>
                                <a:lnTo>
                                  <a:pt x="140" y="45"/>
                                </a:lnTo>
                                <a:lnTo>
                                  <a:pt x="130" y="25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0" y="5"/>
                                </a:lnTo>
                                <a:lnTo>
                                  <a:pt x="40" y="20"/>
                                </a:lnTo>
                                <a:lnTo>
                                  <a:pt x="25" y="30"/>
                                </a:lnTo>
                                <a:lnTo>
                                  <a:pt x="10" y="45"/>
                                </a:lnTo>
                                <a:lnTo>
                                  <a:pt x="5" y="60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Freeform 3949"/>
                        <wps:cNvSpPr>
                          <a:spLocks/>
                        </wps:cNvSpPr>
                        <wps:spPr bwMode="auto">
                          <a:xfrm>
                            <a:off x="6128" y="6321"/>
                            <a:ext cx="20" cy="510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510"/>
                              <a:gd name="T2" fmla="*/ 20 w 20"/>
                              <a:gd name="T3" fmla="*/ 0 h 510"/>
                              <a:gd name="T4" fmla="*/ 10 w 20"/>
                              <a:gd name="T5" fmla="*/ 25 h 510"/>
                              <a:gd name="T6" fmla="*/ 0 w 20"/>
                              <a:gd name="T7" fmla="*/ 70 h 510"/>
                              <a:gd name="T8" fmla="*/ 0 w 20"/>
                              <a:gd name="T9" fmla="*/ 105 h 510"/>
                              <a:gd name="T10" fmla="*/ 0 w 20"/>
                              <a:gd name="T11" fmla="*/ 145 h 510"/>
                              <a:gd name="T12" fmla="*/ 10 w 20"/>
                              <a:gd name="T13" fmla="*/ 200 h 510"/>
                              <a:gd name="T14" fmla="*/ 20 w 20"/>
                              <a:gd name="T15" fmla="*/ 260 h 510"/>
                              <a:gd name="T16" fmla="*/ 20 w 20"/>
                              <a:gd name="T17" fmla="*/ 260 h 510"/>
                              <a:gd name="T18" fmla="*/ 20 w 20"/>
                              <a:gd name="T19" fmla="*/ 260 h 510"/>
                              <a:gd name="T20" fmla="*/ 10 w 20"/>
                              <a:gd name="T21" fmla="*/ 320 h 510"/>
                              <a:gd name="T22" fmla="*/ 5 w 20"/>
                              <a:gd name="T23" fmla="*/ 370 h 510"/>
                              <a:gd name="T24" fmla="*/ 0 w 20"/>
                              <a:gd name="T25" fmla="*/ 410 h 510"/>
                              <a:gd name="T26" fmla="*/ 0 w 20"/>
                              <a:gd name="T27" fmla="*/ 445 h 510"/>
                              <a:gd name="T28" fmla="*/ 10 w 20"/>
                              <a:gd name="T29" fmla="*/ 490 h 510"/>
                              <a:gd name="T30" fmla="*/ 20 w 20"/>
                              <a:gd name="T3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25"/>
                                </a:lnTo>
                                <a:lnTo>
                                  <a:pt x="0" y="70"/>
                                </a:lnTo>
                                <a:lnTo>
                                  <a:pt x="0" y="105"/>
                                </a:lnTo>
                                <a:lnTo>
                                  <a:pt x="0" y="145"/>
                                </a:lnTo>
                                <a:lnTo>
                                  <a:pt x="10" y="200"/>
                                </a:lnTo>
                                <a:lnTo>
                                  <a:pt x="20" y="260"/>
                                </a:lnTo>
                                <a:lnTo>
                                  <a:pt x="10" y="320"/>
                                </a:lnTo>
                                <a:lnTo>
                                  <a:pt x="5" y="370"/>
                                </a:lnTo>
                                <a:lnTo>
                                  <a:pt x="0" y="410"/>
                                </a:lnTo>
                                <a:lnTo>
                                  <a:pt x="0" y="445"/>
                                </a:lnTo>
                                <a:lnTo>
                                  <a:pt x="10" y="490"/>
                                </a:lnTo>
                                <a:lnTo>
                                  <a:pt x="20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Freeform 3950"/>
                        <wps:cNvSpPr>
                          <a:spLocks/>
                        </wps:cNvSpPr>
                        <wps:spPr bwMode="auto">
                          <a:xfrm>
                            <a:off x="6103" y="6321"/>
                            <a:ext cx="45" cy="510"/>
                          </a:xfrm>
                          <a:custGeom>
                            <a:avLst/>
                            <a:gdLst>
                              <a:gd name="T0" fmla="*/ 45 w 45"/>
                              <a:gd name="T1" fmla="*/ 0 h 510"/>
                              <a:gd name="T2" fmla="*/ 45 w 45"/>
                              <a:gd name="T3" fmla="*/ 0 h 510"/>
                              <a:gd name="T4" fmla="*/ 30 w 45"/>
                              <a:gd name="T5" fmla="*/ 45 h 510"/>
                              <a:gd name="T6" fmla="*/ 20 w 45"/>
                              <a:gd name="T7" fmla="*/ 90 h 510"/>
                              <a:gd name="T8" fmla="*/ 10 w 45"/>
                              <a:gd name="T9" fmla="*/ 155 h 510"/>
                              <a:gd name="T10" fmla="*/ 0 w 45"/>
                              <a:gd name="T11" fmla="*/ 230 h 510"/>
                              <a:gd name="T12" fmla="*/ 5 w 45"/>
                              <a:gd name="T13" fmla="*/ 320 h 510"/>
                              <a:gd name="T14" fmla="*/ 10 w 45"/>
                              <a:gd name="T15" fmla="*/ 365 h 510"/>
                              <a:gd name="T16" fmla="*/ 15 w 45"/>
                              <a:gd name="T17" fmla="*/ 415 h 510"/>
                              <a:gd name="T18" fmla="*/ 30 w 45"/>
                              <a:gd name="T19" fmla="*/ 460 h 510"/>
                              <a:gd name="T20" fmla="*/ 45 w 45"/>
                              <a:gd name="T2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30" y="45"/>
                                </a:lnTo>
                                <a:lnTo>
                                  <a:pt x="20" y="90"/>
                                </a:lnTo>
                                <a:lnTo>
                                  <a:pt x="10" y="155"/>
                                </a:lnTo>
                                <a:lnTo>
                                  <a:pt x="0" y="230"/>
                                </a:lnTo>
                                <a:lnTo>
                                  <a:pt x="5" y="320"/>
                                </a:lnTo>
                                <a:lnTo>
                                  <a:pt x="10" y="365"/>
                                </a:lnTo>
                                <a:lnTo>
                                  <a:pt x="15" y="415"/>
                                </a:lnTo>
                                <a:lnTo>
                                  <a:pt x="30" y="460"/>
                                </a:lnTo>
                                <a:lnTo>
                                  <a:pt x="45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Line 3951"/>
                        <wps:cNvCnPr/>
                        <wps:spPr bwMode="auto">
                          <a:xfrm>
                            <a:off x="6053" y="6321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Line 3952"/>
                        <wps:cNvCnPr/>
                        <wps:spPr bwMode="auto">
                          <a:xfrm>
                            <a:off x="6023" y="6321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Freeform 3953"/>
                        <wps:cNvSpPr>
                          <a:spLocks/>
                        </wps:cNvSpPr>
                        <wps:spPr bwMode="auto">
                          <a:xfrm>
                            <a:off x="6148" y="7312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40 h 50"/>
                              <a:gd name="T2" fmla="*/ 0 w 249"/>
                              <a:gd name="T3" fmla="*/ 40 h 50"/>
                              <a:gd name="T4" fmla="*/ 10 w 249"/>
                              <a:gd name="T5" fmla="*/ 30 h 50"/>
                              <a:gd name="T6" fmla="*/ 25 w 249"/>
                              <a:gd name="T7" fmla="*/ 20 h 50"/>
                              <a:gd name="T8" fmla="*/ 50 w 249"/>
                              <a:gd name="T9" fmla="*/ 5 h 50"/>
                              <a:gd name="T10" fmla="*/ 80 w 249"/>
                              <a:gd name="T11" fmla="*/ 5 h 50"/>
                              <a:gd name="T12" fmla="*/ 110 w 249"/>
                              <a:gd name="T13" fmla="*/ 10 h 50"/>
                              <a:gd name="T14" fmla="*/ 135 w 249"/>
                              <a:gd name="T15" fmla="*/ 15 h 50"/>
                              <a:gd name="T16" fmla="*/ 155 w 249"/>
                              <a:gd name="T17" fmla="*/ 30 h 50"/>
                              <a:gd name="T18" fmla="*/ 184 w 249"/>
                              <a:gd name="T19" fmla="*/ 50 h 50"/>
                              <a:gd name="T20" fmla="*/ 184 w 249"/>
                              <a:gd name="T21" fmla="*/ 50 h 50"/>
                              <a:gd name="T22" fmla="*/ 189 w 249"/>
                              <a:gd name="T23" fmla="*/ 50 h 50"/>
                              <a:gd name="T24" fmla="*/ 199 w 249"/>
                              <a:gd name="T25" fmla="*/ 50 h 50"/>
                              <a:gd name="T26" fmla="*/ 214 w 249"/>
                              <a:gd name="T27" fmla="*/ 30 h 50"/>
                              <a:gd name="T28" fmla="*/ 234 w 249"/>
                              <a:gd name="T29" fmla="*/ 0 h 50"/>
                              <a:gd name="T30" fmla="*/ 249 w 249"/>
                              <a:gd name="T31" fmla="*/ 4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40"/>
                                </a:moveTo>
                                <a:lnTo>
                                  <a:pt x="0" y="40"/>
                                </a:lnTo>
                                <a:lnTo>
                                  <a:pt x="10" y="30"/>
                                </a:lnTo>
                                <a:lnTo>
                                  <a:pt x="25" y="20"/>
                                </a:lnTo>
                                <a:lnTo>
                                  <a:pt x="50" y="5"/>
                                </a:lnTo>
                                <a:lnTo>
                                  <a:pt x="80" y="5"/>
                                </a:lnTo>
                                <a:lnTo>
                                  <a:pt x="110" y="10"/>
                                </a:lnTo>
                                <a:lnTo>
                                  <a:pt x="135" y="15"/>
                                </a:lnTo>
                                <a:lnTo>
                                  <a:pt x="155" y="30"/>
                                </a:lnTo>
                                <a:lnTo>
                                  <a:pt x="184" y="50"/>
                                </a:lnTo>
                                <a:lnTo>
                                  <a:pt x="189" y="50"/>
                                </a:lnTo>
                                <a:lnTo>
                                  <a:pt x="199" y="50"/>
                                </a:lnTo>
                                <a:lnTo>
                                  <a:pt x="214" y="30"/>
                                </a:lnTo>
                                <a:lnTo>
                                  <a:pt x="234" y="0"/>
                                </a:lnTo>
                                <a:lnTo>
                                  <a:pt x="249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Freeform 3954"/>
                        <wps:cNvSpPr>
                          <a:spLocks/>
                        </wps:cNvSpPr>
                        <wps:spPr bwMode="auto">
                          <a:xfrm>
                            <a:off x="6148" y="6841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0 h 50"/>
                              <a:gd name="T2" fmla="*/ 0 w 249"/>
                              <a:gd name="T3" fmla="*/ 0 h 50"/>
                              <a:gd name="T4" fmla="*/ 25 w 249"/>
                              <a:gd name="T5" fmla="*/ 25 h 50"/>
                              <a:gd name="T6" fmla="*/ 50 w 249"/>
                              <a:gd name="T7" fmla="*/ 35 h 50"/>
                              <a:gd name="T8" fmla="*/ 80 w 249"/>
                              <a:gd name="T9" fmla="*/ 40 h 50"/>
                              <a:gd name="T10" fmla="*/ 110 w 249"/>
                              <a:gd name="T11" fmla="*/ 35 h 50"/>
                              <a:gd name="T12" fmla="*/ 135 w 249"/>
                              <a:gd name="T13" fmla="*/ 30 h 50"/>
                              <a:gd name="T14" fmla="*/ 155 w 249"/>
                              <a:gd name="T15" fmla="*/ 20 h 50"/>
                              <a:gd name="T16" fmla="*/ 184 w 249"/>
                              <a:gd name="T17" fmla="*/ 0 h 50"/>
                              <a:gd name="T18" fmla="*/ 184 w 249"/>
                              <a:gd name="T19" fmla="*/ 0 h 50"/>
                              <a:gd name="T20" fmla="*/ 189 w 249"/>
                              <a:gd name="T21" fmla="*/ 0 h 50"/>
                              <a:gd name="T22" fmla="*/ 194 w 249"/>
                              <a:gd name="T23" fmla="*/ 0 h 50"/>
                              <a:gd name="T24" fmla="*/ 214 w 249"/>
                              <a:gd name="T25" fmla="*/ 15 h 50"/>
                              <a:gd name="T26" fmla="*/ 234 w 249"/>
                              <a:gd name="T27" fmla="*/ 50 h 50"/>
                              <a:gd name="T28" fmla="*/ 249 w 249"/>
                              <a:gd name="T2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25"/>
                                </a:lnTo>
                                <a:lnTo>
                                  <a:pt x="50" y="35"/>
                                </a:lnTo>
                                <a:lnTo>
                                  <a:pt x="80" y="40"/>
                                </a:lnTo>
                                <a:lnTo>
                                  <a:pt x="110" y="35"/>
                                </a:lnTo>
                                <a:lnTo>
                                  <a:pt x="135" y="30"/>
                                </a:lnTo>
                                <a:lnTo>
                                  <a:pt x="155" y="20"/>
                                </a:lnTo>
                                <a:lnTo>
                                  <a:pt x="184" y="0"/>
                                </a:lnTo>
                                <a:lnTo>
                                  <a:pt x="189" y="0"/>
                                </a:lnTo>
                                <a:lnTo>
                                  <a:pt x="194" y="0"/>
                                </a:lnTo>
                                <a:lnTo>
                                  <a:pt x="214" y="15"/>
                                </a:lnTo>
                                <a:lnTo>
                                  <a:pt x="234" y="50"/>
                                </a:ln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Freeform 3955"/>
                        <wps:cNvSpPr>
                          <a:spLocks/>
                        </wps:cNvSpPr>
                        <wps:spPr bwMode="auto">
                          <a:xfrm>
                            <a:off x="6148" y="6881"/>
                            <a:ext cx="244" cy="436"/>
                          </a:xfrm>
                          <a:custGeom>
                            <a:avLst/>
                            <a:gdLst>
                              <a:gd name="T0" fmla="*/ 0 w 244"/>
                              <a:gd name="T1" fmla="*/ 220 h 436"/>
                              <a:gd name="T2" fmla="*/ 0 w 244"/>
                              <a:gd name="T3" fmla="*/ 220 h 436"/>
                              <a:gd name="T4" fmla="*/ 5 w 244"/>
                              <a:gd name="T5" fmla="*/ 301 h 436"/>
                              <a:gd name="T6" fmla="*/ 10 w 244"/>
                              <a:gd name="T7" fmla="*/ 341 h 436"/>
                              <a:gd name="T8" fmla="*/ 15 w 244"/>
                              <a:gd name="T9" fmla="*/ 371 h 436"/>
                              <a:gd name="T10" fmla="*/ 30 w 244"/>
                              <a:gd name="T11" fmla="*/ 396 h 436"/>
                              <a:gd name="T12" fmla="*/ 45 w 244"/>
                              <a:gd name="T13" fmla="*/ 416 h 436"/>
                              <a:gd name="T14" fmla="*/ 65 w 244"/>
                              <a:gd name="T15" fmla="*/ 431 h 436"/>
                              <a:gd name="T16" fmla="*/ 95 w 244"/>
                              <a:gd name="T17" fmla="*/ 436 h 436"/>
                              <a:gd name="T18" fmla="*/ 95 w 244"/>
                              <a:gd name="T19" fmla="*/ 436 h 436"/>
                              <a:gd name="T20" fmla="*/ 125 w 244"/>
                              <a:gd name="T21" fmla="*/ 436 h 436"/>
                              <a:gd name="T22" fmla="*/ 150 w 244"/>
                              <a:gd name="T23" fmla="*/ 421 h 436"/>
                              <a:gd name="T24" fmla="*/ 174 w 244"/>
                              <a:gd name="T25" fmla="*/ 401 h 436"/>
                              <a:gd name="T26" fmla="*/ 199 w 244"/>
                              <a:gd name="T27" fmla="*/ 376 h 436"/>
                              <a:gd name="T28" fmla="*/ 219 w 244"/>
                              <a:gd name="T29" fmla="*/ 341 h 436"/>
                              <a:gd name="T30" fmla="*/ 229 w 244"/>
                              <a:gd name="T31" fmla="*/ 306 h 436"/>
                              <a:gd name="T32" fmla="*/ 239 w 244"/>
                              <a:gd name="T33" fmla="*/ 266 h 436"/>
                              <a:gd name="T34" fmla="*/ 244 w 244"/>
                              <a:gd name="T35" fmla="*/ 220 h 436"/>
                              <a:gd name="T36" fmla="*/ 244 w 244"/>
                              <a:gd name="T37" fmla="*/ 220 h 436"/>
                              <a:gd name="T38" fmla="*/ 239 w 244"/>
                              <a:gd name="T39" fmla="*/ 175 h 436"/>
                              <a:gd name="T40" fmla="*/ 229 w 244"/>
                              <a:gd name="T41" fmla="*/ 135 h 436"/>
                              <a:gd name="T42" fmla="*/ 219 w 244"/>
                              <a:gd name="T43" fmla="*/ 95 h 436"/>
                              <a:gd name="T44" fmla="*/ 199 w 244"/>
                              <a:gd name="T45" fmla="*/ 65 h 436"/>
                              <a:gd name="T46" fmla="*/ 174 w 244"/>
                              <a:gd name="T47" fmla="*/ 40 h 436"/>
                              <a:gd name="T48" fmla="*/ 150 w 244"/>
                              <a:gd name="T49" fmla="*/ 20 h 436"/>
                              <a:gd name="T50" fmla="*/ 125 w 244"/>
                              <a:gd name="T51" fmla="*/ 5 h 436"/>
                              <a:gd name="T52" fmla="*/ 95 w 244"/>
                              <a:gd name="T53" fmla="*/ 0 h 436"/>
                              <a:gd name="T54" fmla="*/ 95 w 244"/>
                              <a:gd name="T55" fmla="*/ 0 h 436"/>
                              <a:gd name="T56" fmla="*/ 65 w 244"/>
                              <a:gd name="T57" fmla="*/ 5 h 436"/>
                              <a:gd name="T58" fmla="*/ 45 w 244"/>
                              <a:gd name="T59" fmla="*/ 15 h 436"/>
                              <a:gd name="T60" fmla="*/ 30 w 244"/>
                              <a:gd name="T61" fmla="*/ 35 h 436"/>
                              <a:gd name="T62" fmla="*/ 15 w 244"/>
                              <a:gd name="T63" fmla="*/ 65 h 436"/>
                              <a:gd name="T64" fmla="*/ 10 w 244"/>
                              <a:gd name="T65" fmla="*/ 95 h 436"/>
                              <a:gd name="T66" fmla="*/ 5 w 244"/>
                              <a:gd name="T67" fmla="*/ 135 h 436"/>
                              <a:gd name="T68" fmla="*/ 0 w 244"/>
                              <a:gd name="T69" fmla="*/ 220 h 436"/>
                              <a:gd name="T70" fmla="*/ 0 w 244"/>
                              <a:gd name="T71" fmla="*/ 220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6">
                                <a:moveTo>
                                  <a:pt x="0" y="220"/>
                                </a:moveTo>
                                <a:lnTo>
                                  <a:pt x="0" y="220"/>
                                </a:lnTo>
                                <a:lnTo>
                                  <a:pt x="5" y="301"/>
                                </a:lnTo>
                                <a:lnTo>
                                  <a:pt x="10" y="341"/>
                                </a:lnTo>
                                <a:lnTo>
                                  <a:pt x="15" y="371"/>
                                </a:lnTo>
                                <a:lnTo>
                                  <a:pt x="30" y="396"/>
                                </a:lnTo>
                                <a:lnTo>
                                  <a:pt x="45" y="416"/>
                                </a:lnTo>
                                <a:lnTo>
                                  <a:pt x="65" y="431"/>
                                </a:lnTo>
                                <a:lnTo>
                                  <a:pt x="95" y="436"/>
                                </a:lnTo>
                                <a:lnTo>
                                  <a:pt x="125" y="436"/>
                                </a:lnTo>
                                <a:lnTo>
                                  <a:pt x="150" y="421"/>
                                </a:lnTo>
                                <a:lnTo>
                                  <a:pt x="174" y="401"/>
                                </a:lnTo>
                                <a:lnTo>
                                  <a:pt x="199" y="376"/>
                                </a:lnTo>
                                <a:lnTo>
                                  <a:pt x="219" y="341"/>
                                </a:lnTo>
                                <a:lnTo>
                                  <a:pt x="229" y="306"/>
                                </a:lnTo>
                                <a:lnTo>
                                  <a:pt x="239" y="266"/>
                                </a:lnTo>
                                <a:lnTo>
                                  <a:pt x="244" y="220"/>
                                </a:lnTo>
                                <a:lnTo>
                                  <a:pt x="239" y="175"/>
                                </a:lnTo>
                                <a:lnTo>
                                  <a:pt x="229" y="135"/>
                                </a:lnTo>
                                <a:lnTo>
                                  <a:pt x="219" y="95"/>
                                </a:lnTo>
                                <a:lnTo>
                                  <a:pt x="199" y="65"/>
                                </a:lnTo>
                                <a:lnTo>
                                  <a:pt x="174" y="40"/>
                                </a:lnTo>
                                <a:lnTo>
                                  <a:pt x="150" y="20"/>
                                </a:lnTo>
                                <a:lnTo>
                                  <a:pt x="125" y="5"/>
                                </a:lnTo>
                                <a:lnTo>
                                  <a:pt x="95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35"/>
                                </a:lnTo>
                                <a:lnTo>
                                  <a:pt x="15" y="65"/>
                                </a:lnTo>
                                <a:lnTo>
                                  <a:pt x="10" y="95"/>
                                </a:lnTo>
                                <a:lnTo>
                                  <a:pt x="5" y="135"/>
                                </a:lnTo>
                                <a:lnTo>
                                  <a:pt x="0" y="2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Freeform 3956"/>
                        <wps:cNvSpPr>
                          <a:spLocks/>
                        </wps:cNvSpPr>
                        <wps:spPr bwMode="auto">
                          <a:xfrm>
                            <a:off x="6148" y="6951"/>
                            <a:ext cx="194" cy="301"/>
                          </a:xfrm>
                          <a:custGeom>
                            <a:avLst/>
                            <a:gdLst>
                              <a:gd name="T0" fmla="*/ 0 w 194"/>
                              <a:gd name="T1" fmla="*/ 150 h 301"/>
                              <a:gd name="T2" fmla="*/ 0 w 194"/>
                              <a:gd name="T3" fmla="*/ 150 h 301"/>
                              <a:gd name="T4" fmla="*/ 0 w 194"/>
                              <a:gd name="T5" fmla="*/ 181 h 301"/>
                              <a:gd name="T6" fmla="*/ 5 w 194"/>
                              <a:gd name="T7" fmla="*/ 206 h 301"/>
                              <a:gd name="T8" fmla="*/ 15 w 194"/>
                              <a:gd name="T9" fmla="*/ 231 h 301"/>
                              <a:gd name="T10" fmla="*/ 25 w 194"/>
                              <a:gd name="T11" fmla="*/ 256 h 301"/>
                              <a:gd name="T12" fmla="*/ 40 w 194"/>
                              <a:gd name="T13" fmla="*/ 271 h 301"/>
                              <a:gd name="T14" fmla="*/ 55 w 194"/>
                              <a:gd name="T15" fmla="*/ 286 h 301"/>
                              <a:gd name="T16" fmla="*/ 75 w 194"/>
                              <a:gd name="T17" fmla="*/ 296 h 301"/>
                              <a:gd name="T18" fmla="*/ 95 w 194"/>
                              <a:gd name="T19" fmla="*/ 301 h 301"/>
                              <a:gd name="T20" fmla="*/ 95 w 194"/>
                              <a:gd name="T21" fmla="*/ 301 h 301"/>
                              <a:gd name="T22" fmla="*/ 115 w 194"/>
                              <a:gd name="T23" fmla="*/ 296 h 301"/>
                              <a:gd name="T24" fmla="*/ 135 w 194"/>
                              <a:gd name="T25" fmla="*/ 286 h 301"/>
                              <a:gd name="T26" fmla="*/ 150 w 194"/>
                              <a:gd name="T27" fmla="*/ 276 h 301"/>
                              <a:gd name="T28" fmla="*/ 164 w 194"/>
                              <a:gd name="T29" fmla="*/ 256 h 301"/>
                              <a:gd name="T30" fmla="*/ 179 w 194"/>
                              <a:gd name="T31" fmla="*/ 236 h 301"/>
                              <a:gd name="T32" fmla="*/ 189 w 194"/>
                              <a:gd name="T33" fmla="*/ 206 h 301"/>
                              <a:gd name="T34" fmla="*/ 194 w 194"/>
                              <a:gd name="T35" fmla="*/ 181 h 301"/>
                              <a:gd name="T36" fmla="*/ 194 w 194"/>
                              <a:gd name="T37" fmla="*/ 150 h 301"/>
                              <a:gd name="T38" fmla="*/ 194 w 194"/>
                              <a:gd name="T39" fmla="*/ 150 h 301"/>
                              <a:gd name="T40" fmla="*/ 194 w 194"/>
                              <a:gd name="T41" fmla="*/ 120 h 301"/>
                              <a:gd name="T42" fmla="*/ 189 w 194"/>
                              <a:gd name="T43" fmla="*/ 90 h 301"/>
                              <a:gd name="T44" fmla="*/ 179 w 194"/>
                              <a:gd name="T45" fmla="*/ 65 h 301"/>
                              <a:gd name="T46" fmla="*/ 164 w 194"/>
                              <a:gd name="T47" fmla="*/ 45 h 301"/>
                              <a:gd name="T48" fmla="*/ 150 w 194"/>
                              <a:gd name="T49" fmla="*/ 25 h 301"/>
                              <a:gd name="T50" fmla="*/ 135 w 194"/>
                              <a:gd name="T51" fmla="*/ 10 h 301"/>
                              <a:gd name="T52" fmla="*/ 115 w 194"/>
                              <a:gd name="T53" fmla="*/ 0 h 301"/>
                              <a:gd name="T54" fmla="*/ 95 w 194"/>
                              <a:gd name="T55" fmla="*/ 0 h 301"/>
                              <a:gd name="T56" fmla="*/ 95 w 194"/>
                              <a:gd name="T57" fmla="*/ 0 h 301"/>
                              <a:gd name="T58" fmla="*/ 75 w 194"/>
                              <a:gd name="T59" fmla="*/ 0 h 301"/>
                              <a:gd name="T60" fmla="*/ 55 w 194"/>
                              <a:gd name="T61" fmla="*/ 10 h 301"/>
                              <a:gd name="T62" fmla="*/ 40 w 194"/>
                              <a:gd name="T63" fmla="*/ 25 h 301"/>
                              <a:gd name="T64" fmla="*/ 25 w 194"/>
                              <a:gd name="T65" fmla="*/ 40 h 301"/>
                              <a:gd name="T66" fmla="*/ 15 w 194"/>
                              <a:gd name="T67" fmla="*/ 65 h 301"/>
                              <a:gd name="T68" fmla="*/ 5 w 194"/>
                              <a:gd name="T69" fmla="*/ 90 h 301"/>
                              <a:gd name="T70" fmla="*/ 0 w 194"/>
                              <a:gd name="T71" fmla="*/ 120 h 301"/>
                              <a:gd name="T72" fmla="*/ 0 w 194"/>
                              <a:gd name="T73" fmla="*/ 150 h 301"/>
                              <a:gd name="T74" fmla="*/ 0 w 194"/>
                              <a:gd name="T75" fmla="*/ 150 h 3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4" h="301">
                                <a:moveTo>
                                  <a:pt x="0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81"/>
                                </a:lnTo>
                                <a:lnTo>
                                  <a:pt x="5" y="206"/>
                                </a:lnTo>
                                <a:lnTo>
                                  <a:pt x="15" y="231"/>
                                </a:lnTo>
                                <a:lnTo>
                                  <a:pt x="25" y="256"/>
                                </a:lnTo>
                                <a:lnTo>
                                  <a:pt x="40" y="271"/>
                                </a:lnTo>
                                <a:lnTo>
                                  <a:pt x="55" y="286"/>
                                </a:lnTo>
                                <a:lnTo>
                                  <a:pt x="75" y="296"/>
                                </a:lnTo>
                                <a:lnTo>
                                  <a:pt x="95" y="301"/>
                                </a:lnTo>
                                <a:lnTo>
                                  <a:pt x="115" y="296"/>
                                </a:lnTo>
                                <a:lnTo>
                                  <a:pt x="135" y="286"/>
                                </a:lnTo>
                                <a:lnTo>
                                  <a:pt x="150" y="276"/>
                                </a:lnTo>
                                <a:lnTo>
                                  <a:pt x="164" y="256"/>
                                </a:lnTo>
                                <a:lnTo>
                                  <a:pt x="179" y="236"/>
                                </a:lnTo>
                                <a:lnTo>
                                  <a:pt x="189" y="206"/>
                                </a:lnTo>
                                <a:lnTo>
                                  <a:pt x="194" y="181"/>
                                </a:lnTo>
                                <a:lnTo>
                                  <a:pt x="194" y="150"/>
                                </a:lnTo>
                                <a:lnTo>
                                  <a:pt x="194" y="120"/>
                                </a:lnTo>
                                <a:lnTo>
                                  <a:pt x="189" y="90"/>
                                </a:lnTo>
                                <a:lnTo>
                                  <a:pt x="179" y="65"/>
                                </a:lnTo>
                                <a:lnTo>
                                  <a:pt x="164" y="45"/>
                                </a:lnTo>
                                <a:lnTo>
                                  <a:pt x="150" y="25"/>
                                </a:lnTo>
                                <a:lnTo>
                                  <a:pt x="135" y="10"/>
                                </a:lnTo>
                                <a:lnTo>
                                  <a:pt x="115" y="0"/>
                                </a:lnTo>
                                <a:lnTo>
                                  <a:pt x="95" y="0"/>
                                </a:lnTo>
                                <a:lnTo>
                                  <a:pt x="75" y="0"/>
                                </a:lnTo>
                                <a:lnTo>
                                  <a:pt x="55" y="10"/>
                                </a:lnTo>
                                <a:lnTo>
                                  <a:pt x="40" y="25"/>
                                </a:lnTo>
                                <a:lnTo>
                                  <a:pt x="25" y="40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Freeform 3957"/>
                        <wps:cNvSpPr>
                          <a:spLocks/>
                        </wps:cNvSpPr>
                        <wps:spPr bwMode="auto">
                          <a:xfrm>
                            <a:off x="6148" y="6996"/>
                            <a:ext cx="164" cy="211"/>
                          </a:xfrm>
                          <a:custGeom>
                            <a:avLst/>
                            <a:gdLst>
                              <a:gd name="T0" fmla="*/ 0 w 164"/>
                              <a:gd name="T1" fmla="*/ 105 h 211"/>
                              <a:gd name="T2" fmla="*/ 0 w 164"/>
                              <a:gd name="T3" fmla="*/ 105 h 211"/>
                              <a:gd name="T4" fmla="*/ 5 w 164"/>
                              <a:gd name="T5" fmla="*/ 126 h 211"/>
                              <a:gd name="T6" fmla="*/ 10 w 164"/>
                              <a:gd name="T7" fmla="*/ 146 h 211"/>
                              <a:gd name="T8" fmla="*/ 20 w 164"/>
                              <a:gd name="T9" fmla="*/ 161 h 211"/>
                              <a:gd name="T10" fmla="*/ 30 w 164"/>
                              <a:gd name="T11" fmla="*/ 176 h 211"/>
                              <a:gd name="T12" fmla="*/ 45 w 164"/>
                              <a:gd name="T13" fmla="*/ 191 h 211"/>
                              <a:gd name="T14" fmla="*/ 65 w 164"/>
                              <a:gd name="T15" fmla="*/ 201 h 211"/>
                              <a:gd name="T16" fmla="*/ 80 w 164"/>
                              <a:gd name="T17" fmla="*/ 206 h 211"/>
                              <a:gd name="T18" fmla="*/ 95 w 164"/>
                              <a:gd name="T19" fmla="*/ 211 h 211"/>
                              <a:gd name="T20" fmla="*/ 95 w 164"/>
                              <a:gd name="T21" fmla="*/ 211 h 211"/>
                              <a:gd name="T22" fmla="*/ 110 w 164"/>
                              <a:gd name="T23" fmla="*/ 206 h 211"/>
                              <a:gd name="T24" fmla="*/ 120 w 164"/>
                              <a:gd name="T25" fmla="*/ 201 h 211"/>
                              <a:gd name="T26" fmla="*/ 135 w 164"/>
                              <a:gd name="T27" fmla="*/ 191 h 211"/>
                              <a:gd name="T28" fmla="*/ 145 w 164"/>
                              <a:gd name="T29" fmla="*/ 181 h 211"/>
                              <a:gd name="T30" fmla="*/ 160 w 164"/>
                              <a:gd name="T31" fmla="*/ 146 h 211"/>
                              <a:gd name="T32" fmla="*/ 164 w 164"/>
                              <a:gd name="T33" fmla="*/ 105 h 211"/>
                              <a:gd name="T34" fmla="*/ 164 w 164"/>
                              <a:gd name="T35" fmla="*/ 105 h 211"/>
                              <a:gd name="T36" fmla="*/ 160 w 164"/>
                              <a:gd name="T37" fmla="*/ 65 h 211"/>
                              <a:gd name="T38" fmla="*/ 145 w 164"/>
                              <a:gd name="T39" fmla="*/ 30 h 211"/>
                              <a:gd name="T40" fmla="*/ 135 w 164"/>
                              <a:gd name="T41" fmla="*/ 15 h 211"/>
                              <a:gd name="T42" fmla="*/ 120 w 164"/>
                              <a:gd name="T43" fmla="*/ 5 h 211"/>
                              <a:gd name="T44" fmla="*/ 110 w 164"/>
                              <a:gd name="T45" fmla="*/ 0 h 211"/>
                              <a:gd name="T46" fmla="*/ 95 w 164"/>
                              <a:gd name="T47" fmla="*/ 0 h 211"/>
                              <a:gd name="T48" fmla="*/ 95 w 164"/>
                              <a:gd name="T49" fmla="*/ 0 h 211"/>
                              <a:gd name="T50" fmla="*/ 80 w 164"/>
                              <a:gd name="T51" fmla="*/ 0 h 211"/>
                              <a:gd name="T52" fmla="*/ 65 w 164"/>
                              <a:gd name="T53" fmla="*/ 5 h 211"/>
                              <a:gd name="T54" fmla="*/ 45 w 164"/>
                              <a:gd name="T55" fmla="*/ 15 h 211"/>
                              <a:gd name="T56" fmla="*/ 30 w 164"/>
                              <a:gd name="T57" fmla="*/ 30 h 211"/>
                              <a:gd name="T58" fmla="*/ 20 w 164"/>
                              <a:gd name="T59" fmla="*/ 45 h 211"/>
                              <a:gd name="T60" fmla="*/ 10 w 164"/>
                              <a:gd name="T61" fmla="*/ 60 h 211"/>
                              <a:gd name="T62" fmla="*/ 5 w 164"/>
                              <a:gd name="T63" fmla="*/ 80 h 211"/>
                              <a:gd name="T64" fmla="*/ 0 w 164"/>
                              <a:gd name="T65" fmla="*/ 105 h 211"/>
                              <a:gd name="T66" fmla="*/ 0 w 164"/>
                              <a:gd name="T67" fmla="*/ 105 h 2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4" h="211">
                                <a:moveTo>
                                  <a:pt x="0" y="105"/>
                                </a:moveTo>
                                <a:lnTo>
                                  <a:pt x="0" y="105"/>
                                </a:lnTo>
                                <a:lnTo>
                                  <a:pt x="5" y="126"/>
                                </a:lnTo>
                                <a:lnTo>
                                  <a:pt x="10" y="146"/>
                                </a:lnTo>
                                <a:lnTo>
                                  <a:pt x="20" y="161"/>
                                </a:lnTo>
                                <a:lnTo>
                                  <a:pt x="30" y="176"/>
                                </a:lnTo>
                                <a:lnTo>
                                  <a:pt x="45" y="191"/>
                                </a:lnTo>
                                <a:lnTo>
                                  <a:pt x="65" y="201"/>
                                </a:lnTo>
                                <a:lnTo>
                                  <a:pt x="80" y="206"/>
                                </a:lnTo>
                                <a:lnTo>
                                  <a:pt x="95" y="211"/>
                                </a:lnTo>
                                <a:lnTo>
                                  <a:pt x="110" y="206"/>
                                </a:lnTo>
                                <a:lnTo>
                                  <a:pt x="120" y="201"/>
                                </a:lnTo>
                                <a:lnTo>
                                  <a:pt x="135" y="191"/>
                                </a:lnTo>
                                <a:lnTo>
                                  <a:pt x="145" y="181"/>
                                </a:lnTo>
                                <a:lnTo>
                                  <a:pt x="160" y="146"/>
                                </a:lnTo>
                                <a:lnTo>
                                  <a:pt x="164" y="105"/>
                                </a:lnTo>
                                <a:lnTo>
                                  <a:pt x="160" y="65"/>
                                </a:lnTo>
                                <a:lnTo>
                                  <a:pt x="145" y="30"/>
                                </a:lnTo>
                                <a:lnTo>
                                  <a:pt x="135" y="15"/>
                                </a:lnTo>
                                <a:lnTo>
                                  <a:pt x="120" y="5"/>
                                </a:lnTo>
                                <a:lnTo>
                                  <a:pt x="110" y="0"/>
                                </a:lnTo>
                                <a:lnTo>
                                  <a:pt x="95" y="0"/>
                                </a:lnTo>
                                <a:lnTo>
                                  <a:pt x="80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0"/>
                                </a:lnTo>
                                <a:lnTo>
                                  <a:pt x="5" y="80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Freeform 3958"/>
                        <wps:cNvSpPr>
                          <a:spLocks/>
                        </wps:cNvSpPr>
                        <wps:spPr bwMode="auto">
                          <a:xfrm>
                            <a:off x="6148" y="7026"/>
                            <a:ext cx="145" cy="146"/>
                          </a:xfrm>
                          <a:custGeom>
                            <a:avLst/>
                            <a:gdLst>
                              <a:gd name="T0" fmla="*/ 0 w 145"/>
                              <a:gd name="T1" fmla="*/ 75 h 146"/>
                              <a:gd name="T2" fmla="*/ 0 w 145"/>
                              <a:gd name="T3" fmla="*/ 75 h 146"/>
                              <a:gd name="T4" fmla="*/ 5 w 145"/>
                              <a:gd name="T5" fmla="*/ 91 h 146"/>
                              <a:gd name="T6" fmla="*/ 10 w 145"/>
                              <a:gd name="T7" fmla="*/ 101 h 146"/>
                              <a:gd name="T8" fmla="*/ 25 w 145"/>
                              <a:gd name="T9" fmla="*/ 116 h 146"/>
                              <a:gd name="T10" fmla="*/ 35 w 145"/>
                              <a:gd name="T11" fmla="*/ 126 h 146"/>
                              <a:gd name="T12" fmla="*/ 70 w 145"/>
                              <a:gd name="T13" fmla="*/ 141 h 146"/>
                              <a:gd name="T14" fmla="*/ 95 w 145"/>
                              <a:gd name="T15" fmla="*/ 146 h 146"/>
                              <a:gd name="T16" fmla="*/ 95 w 145"/>
                              <a:gd name="T17" fmla="*/ 146 h 146"/>
                              <a:gd name="T18" fmla="*/ 105 w 145"/>
                              <a:gd name="T19" fmla="*/ 146 h 146"/>
                              <a:gd name="T20" fmla="*/ 115 w 145"/>
                              <a:gd name="T21" fmla="*/ 141 h 146"/>
                              <a:gd name="T22" fmla="*/ 130 w 145"/>
                              <a:gd name="T23" fmla="*/ 126 h 146"/>
                              <a:gd name="T24" fmla="*/ 140 w 145"/>
                              <a:gd name="T25" fmla="*/ 101 h 146"/>
                              <a:gd name="T26" fmla="*/ 145 w 145"/>
                              <a:gd name="T27" fmla="*/ 75 h 146"/>
                              <a:gd name="T28" fmla="*/ 145 w 145"/>
                              <a:gd name="T29" fmla="*/ 75 h 146"/>
                              <a:gd name="T30" fmla="*/ 140 w 145"/>
                              <a:gd name="T31" fmla="*/ 45 h 146"/>
                              <a:gd name="T32" fmla="*/ 130 w 145"/>
                              <a:gd name="T33" fmla="*/ 20 h 146"/>
                              <a:gd name="T34" fmla="*/ 115 w 145"/>
                              <a:gd name="T35" fmla="*/ 5 h 146"/>
                              <a:gd name="T36" fmla="*/ 95 w 145"/>
                              <a:gd name="T37" fmla="*/ 0 h 146"/>
                              <a:gd name="T38" fmla="*/ 95 w 145"/>
                              <a:gd name="T39" fmla="*/ 0 h 146"/>
                              <a:gd name="T40" fmla="*/ 70 w 145"/>
                              <a:gd name="T41" fmla="*/ 5 h 146"/>
                              <a:gd name="T42" fmla="*/ 40 w 145"/>
                              <a:gd name="T43" fmla="*/ 20 h 146"/>
                              <a:gd name="T44" fmla="*/ 25 w 145"/>
                              <a:gd name="T45" fmla="*/ 30 h 146"/>
                              <a:gd name="T46" fmla="*/ 10 w 145"/>
                              <a:gd name="T47" fmla="*/ 40 h 146"/>
                              <a:gd name="T48" fmla="*/ 5 w 145"/>
                              <a:gd name="T49" fmla="*/ 55 h 146"/>
                              <a:gd name="T50" fmla="*/ 0 w 145"/>
                              <a:gd name="T51" fmla="*/ 75 h 146"/>
                              <a:gd name="T52" fmla="*/ 0 w 145"/>
                              <a:gd name="T53" fmla="*/ 75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6">
                                <a:moveTo>
                                  <a:pt x="0" y="75"/>
                                </a:moveTo>
                                <a:lnTo>
                                  <a:pt x="0" y="75"/>
                                </a:lnTo>
                                <a:lnTo>
                                  <a:pt x="5" y="91"/>
                                </a:lnTo>
                                <a:lnTo>
                                  <a:pt x="10" y="101"/>
                                </a:lnTo>
                                <a:lnTo>
                                  <a:pt x="25" y="116"/>
                                </a:lnTo>
                                <a:lnTo>
                                  <a:pt x="35" y="126"/>
                                </a:lnTo>
                                <a:lnTo>
                                  <a:pt x="70" y="141"/>
                                </a:lnTo>
                                <a:lnTo>
                                  <a:pt x="95" y="146"/>
                                </a:lnTo>
                                <a:lnTo>
                                  <a:pt x="105" y="146"/>
                                </a:lnTo>
                                <a:lnTo>
                                  <a:pt x="115" y="141"/>
                                </a:lnTo>
                                <a:lnTo>
                                  <a:pt x="130" y="126"/>
                                </a:lnTo>
                                <a:lnTo>
                                  <a:pt x="140" y="101"/>
                                </a:lnTo>
                                <a:lnTo>
                                  <a:pt x="145" y="75"/>
                                </a:lnTo>
                                <a:lnTo>
                                  <a:pt x="140" y="45"/>
                                </a:lnTo>
                                <a:lnTo>
                                  <a:pt x="130" y="20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0" y="5"/>
                                </a:lnTo>
                                <a:lnTo>
                                  <a:pt x="40" y="20"/>
                                </a:lnTo>
                                <a:lnTo>
                                  <a:pt x="25" y="30"/>
                                </a:lnTo>
                                <a:lnTo>
                                  <a:pt x="10" y="40"/>
                                </a:lnTo>
                                <a:lnTo>
                                  <a:pt x="5" y="55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Freeform 3959"/>
                        <wps:cNvSpPr>
                          <a:spLocks/>
                        </wps:cNvSpPr>
                        <wps:spPr bwMode="auto">
                          <a:xfrm>
                            <a:off x="6128" y="6841"/>
                            <a:ext cx="20" cy="511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511"/>
                              <a:gd name="T2" fmla="*/ 20 w 20"/>
                              <a:gd name="T3" fmla="*/ 0 h 511"/>
                              <a:gd name="T4" fmla="*/ 10 w 20"/>
                              <a:gd name="T5" fmla="*/ 25 h 511"/>
                              <a:gd name="T6" fmla="*/ 0 w 20"/>
                              <a:gd name="T7" fmla="*/ 70 h 511"/>
                              <a:gd name="T8" fmla="*/ 0 w 20"/>
                              <a:gd name="T9" fmla="*/ 105 h 511"/>
                              <a:gd name="T10" fmla="*/ 0 w 20"/>
                              <a:gd name="T11" fmla="*/ 145 h 511"/>
                              <a:gd name="T12" fmla="*/ 10 w 20"/>
                              <a:gd name="T13" fmla="*/ 195 h 511"/>
                              <a:gd name="T14" fmla="*/ 20 w 20"/>
                              <a:gd name="T15" fmla="*/ 260 h 511"/>
                              <a:gd name="T16" fmla="*/ 20 w 20"/>
                              <a:gd name="T17" fmla="*/ 260 h 511"/>
                              <a:gd name="T18" fmla="*/ 20 w 20"/>
                              <a:gd name="T19" fmla="*/ 260 h 511"/>
                              <a:gd name="T20" fmla="*/ 10 w 20"/>
                              <a:gd name="T21" fmla="*/ 321 h 511"/>
                              <a:gd name="T22" fmla="*/ 5 w 20"/>
                              <a:gd name="T23" fmla="*/ 371 h 511"/>
                              <a:gd name="T24" fmla="*/ 0 w 20"/>
                              <a:gd name="T25" fmla="*/ 411 h 511"/>
                              <a:gd name="T26" fmla="*/ 0 w 20"/>
                              <a:gd name="T27" fmla="*/ 446 h 511"/>
                              <a:gd name="T28" fmla="*/ 10 w 20"/>
                              <a:gd name="T29" fmla="*/ 491 h 511"/>
                              <a:gd name="T30" fmla="*/ 20 w 20"/>
                              <a:gd name="T31" fmla="*/ 511 h 5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1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25"/>
                                </a:lnTo>
                                <a:lnTo>
                                  <a:pt x="0" y="70"/>
                                </a:lnTo>
                                <a:lnTo>
                                  <a:pt x="0" y="105"/>
                                </a:lnTo>
                                <a:lnTo>
                                  <a:pt x="0" y="145"/>
                                </a:lnTo>
                                <a:lnTo>
                                  <a:pt x="10" y="195"/>
                                </a:lnTo>
                                <a:lnTo>
                                  <a:pt x="20" y="260"/>
                                </a:lnTo>
                                <a:lnTo>
                                  <a:pt x="10" y="321"/>
                                </a:lnTo>
                                <a:lnTo>
                                  <a:pt x="5" y="371"/>
                                </a:lnTo>
                                <a:lnTo>
                                  <a:pt x="0" y="411"/>
                                </a:lnTo>
                                <a:lnTo>
                                  <a:pt x="0" y="446"/>
                                </a:lnTo>
                                <a:lnTo>
                                  <a:pt x="10" y="491"/>
                                </a:lnTo>
                                <a:lnTo>
                                  <a:pt x="20" y="511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Freeform 3960"/>
                        <wps:cNvSpPr>
                          <a:spLocks/>
                        </wps:cNvSpPr>
                        <wps:spPr bwMode="auto">
                          <a:xfrm>
                            <a:off x="6103" y="6841"/>
                            <a:ext cx="45" cy="511"/>
                          </a:xfrm>
                          <a:custGeom>
                            <a:avLst/>
                            <a:gdLst>
                              <a:gd name="T0" fmla="*/ 45 w 45"/>
                              <a:gd name="T1" fmla="*/ 0 h 511"/>
                              <a:gd name="T2" fmla="*/ 45 w 45"/>
                              <a:gd name="T3" fmla="*/ 0 h 511"/>
                              <a:gd name="T4" fmla="*/ 30 w 45"/>
                              <a:gd name="T5" fmla="*/ 40 h 511"/>
                              <a:gd name="T6" fmla="*/ 20 w 45"/>
                              <a:gd name="T7" fmla="*/ 90 h 511"/>
                              <a:gd name="T8" fmla="*/ 10 w 45"/>
                              <a:gd name="T9" fmla="*/ 155 h 511"/>
                              <a:gd name="T10" fmla="*/ 0 w 45"/>
                              <a:gd name="T11" fmla="*/ 230 h 511"/>
                              <a:gd name="T12" fmla="*/ 5 w 45"/>
                              <a:gd name="T13" fmla="*/ 316 h 511"/>
                              <a:gd name="T14" fmla="*/ 10 w 45"/>
                              <a:gd name="T15" fmla="*/ 366 h 511"/>
                              <a:gd name="T16" fmla="*/ 15 w 45"/>
                              <a:gd name="T17" fmla="*/ 411 h 511"/>
                              <a:gd name="T18" fmla="*/ 30 w 45"/>
                              <a:gd name="T19" fmla="*/ 461 h 511"/>
                              <a:gd name="T20" fmla="*/ 45 w 45"/>
                              <a:gd name="T21" fmla="*/ 511 h 5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1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30" y="40"/>
                                </a:lnTo>
                                <a:lnTo>
                                  <a:pt x="20" y="90"/>
                                </a:lnTo>
                                <a:lnTo>
                                  <a:pt x="10" y="155"/>
                                </a:lnTo>
                                <a:lnTo>
                                  <a:pt x="0" y="230"/>
                                </a:lnTo>
                                <a:lnTo>
                                  <a:pt x="5" y="316"/>
                                </a:lnTo>
                                <a:lnTo>
                                  <a:pt x="10" y="366"/>
                                </a:lnTo>
                                <a:lnTo>
                                  <a:pt x="15" y="411"/>
                                </a:lnTo>
                                <a:lnTo>
                                  <a:pt x="30" y="461"/>
                                </a:lnTo>
                                <a:lnTo>
                                  <a:pt x="45" y="511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Line 3961"/>
                        <wps:cNvCnPr/>
                        <wps:spPr bwMode="auto">
                          <a:xfrm>
                            <a:off x="6053" y="6841"/>
                            <a:ext cx="1" cy="516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" name="Line 3962"/>
                        <wps:cNvCnPr/>
                        <wps:spPr bwMode="auto">
                          <a:xfrm>
                            <a:off x="6023" y="6841"/>
                            <a:ext cx="1" cy="516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Freeform 3963"/>
                        <wps:cNvSpPr>
                          <a:spLocks/>
                        </wps:cNvSpPr>
                        <wps:spPr bwMode="auto">
                          <a:xfrm>
                            <a:off x="6148" y="7832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40 h 50"/>
                              <a:gd name="T2" fmla="*/ 0 w 249"/>
                              <a:gd name="T3" fmla="*/ 40 h 50"/>
                              <a:gd name="T4" fmla="*/ 10 w 249"/>
                              <a:gd name="T5" fmla="*/ 25 h 50"/>
                              <a:gd name="T6" fmla="*/ 25 w 249"/>
                              <a:gd name="T7" fmla="*/ 15 h 50"/>
                              <a:gd name="T8" fmla="*/ 50 w 249"/>
                              <a:gd name="T9" fmla="*/ 5 h 50"/>
                              <a:gd name="T10" fmla="*/ 80 w 249"/>
                              <a:gd name="T11" fmla="*/ 0 h 50"/>
                              <a:gd name="T12" fmla="*/ 110 w 249"/>
                              <a:gd name="T13" fmla="*/ 5 h 50"/>
                              <a:gd name="T14" fmla="*/ 135 w 249"/>
                              <a:gd name="T15" fmla="*/ 15 h 50"/>
                              <a:gd name="T16" fmla="*/ 155 w 249"/>
                              <a:gd name="T17" fmla="*/ 25 h 50"/>
                              <a:gd name="T18" fmla="*/ 184 w 249"/>
                              <a:gd name="T19" fmla="*/ 45 h 50"/>
                              <a:gd name="T20" fmla="*/ 184 w 249"/>
                              <a:gd name="T21" fmla="*/ 45 h 50"/>
                              <a:gd name="T22" fmla="*/ 189 w 249"/>
                              <a:gd name="T23" fmla="*/ 50 h 50"/>
                              <a:gd name="T24" fmla="*/ 199 w 249"/>
                              <a:gd name="T25" fmla="*/ 45 h 50"/>
                              <a:gd name="T26" fmla="*/ 214 w 249"/>
                              <a:gd name="T27" fmla="*/ 30 h 50"/>
                              <a:gd name="T28" fmla="*/ 234 w 249"/>
                              <a:gd name="T29" fmla="*/ 0 h 50"/>
                              <a:gd name="T30" fmla="*/ 249 w 249"/>
                              <a:gd name="T31" fmla="*/ 4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40"/>
                                </a:moveTo>
                                <a:lnTo>
                                  <a:pt x="0" y="40"/>
                                </a:lnTo>
                                <a:lnTo>
                                  <a:pt x="10" y="25"/>
                                </a:lnTo>
                                <a:lnTo>
                                  <a:pt x="25" y="15"/>
                                </a:lnTo>
                                <a:lnTo>
                                  <a:pt x="50" y="5"/>
                                </a:lnTo>
                                <a:lnTo>
                                  <a:pt x="80" y="0"/>
                                </a:lnTo>
                                <a:lnTo>
                                  <a:pt x="110" y="5"/>
                                </a:lnTo>
                                <a:lnTo>
                                  <a:pt x="135" y="15"/>
                                </a:lnTo>
                                <a:lnTo>
                                  <a:pt x="155" y="25"/>
                                </a:lnTo>
                                <a:lnTo>
                                  <a:pt x="184" y="45"/>
                                </a:lnTo>
                                <a:lnTo>
                                  <a:pt x="189" y="50"/>
                                </a:lnTo>
                                <a:lnTo>
                                  <a:pt x="199" y="45"/>
                                </a:lnTo>
                                <a:lnTo>
                                  <a:pt x="214" y="30"/>
                                </a:lnTo>
                                <a:lnTo>
                                  <a:pt x="234" y="0"/>
                                </a:lnTo>
                                <a:lnTo>
                                  <a:pt x="249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Freeform 3964"/>
                        <wps:cNvSpPr>
                          <a:spLocks/>
                        </wps:cNvSpPr>
                        <wps:spPr bwMode="auto">
                          <a:xfrm>
                            <a:off x="6148" y="7357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5 h 50"/>
                              <a:gd name="T2" fmla="*/ 0 w 249"/>
                              <a:gd name="T3" fmla="*/ 5 h 50"/>
                              <a:gd name="T4" fmla="*/ 25 w 249"/>
                              <a:gd name="T5" fmla="*/ 25 h 50"/>
                              <a:gd name="T6" fmla="*/ 50 w 249"/>
                              <a:gd name="T7" fmla="*/ 40 h 50"/>
                              <a:gd name="T8" fmla="*/ 80 w 249"/>
                              <a:gd name="T9" fmla="*/ 45 h 50"/>
                              <a:gd name="T10" fmla="*/ 110 w 249"/>
                              <a:gd name="T11" fmla="*/ 40 h 50"/>
                              <a:gd name="T12" fmla="*/ 135 w 249"/>
                              <a:gd name="T13" fmla="*/ 35 h 50"/>
                              <a:gd name="T14" fmla="*/ 155 w 249"/>
                              <a:gd name="T15" fmla="*/ 25 h 50"/>
                              <a:gd name="T16" fmla="*/ 184 w 249"/>
                              <a:gd name="T17" fmla="*/ 5 h 50"/>
                              <a:gd name="T18" fmla="*/ 184 w 249"/>
                              <a:gd name="T19" fmla="*/ 5 h 50"/>
                              <a:gd name="T20" fmla="*/ 189 w 249"/>
                              <a:gd name="T21" fmla="*/ 0 h 50"/>
                              <a:gd name="T22" fmla="*/ 194 w 249"/>
                              <a:gd name="T23" fmla="*/ 5 h 50"/>
                              <a:gd name="T24" fmla="*/ 214 w 249"/>
                              <a:gd name="T25" fmla="*/ 20 h 50"/>
                              <a:gd name="T26" fmla="*/ 234 w 249"/>
                              <a:gd name="T27" fmla="*/ 50 h 50"/>
                              <a:gd name="T28" fmla="*/ 249 w 249"/>
                              <a:gd name="T2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5"/>
                                </a:moveTo>
                                <a:lnTo>
                                  <a:pt x="0" y="5"/>
                                </a:lnTo>
                                <a:lnTo>
                                  <a:pt x="25" y="25"/>
                                </a:lnTo>
                                <a:lnTo>
                                  <a:pt x="50" y="40"/>
                                </a:lnTo>
                                <a:lnTo>
                                  <a:pt x="80" y="45"/>
                                </a:lnTo>
                                <a:lnTo>
                                  <a:pt x="110" y="40"/>
                                </a:lnTo>
                                <a:lnTo>
                                  <a:pt x="135" y="35"/>
                                </a:lnTo>
                                <a:lnTo>
                                  <a:pt x="155" y="25"/>
                                </a:lnTo>
                                <a:lnTo>
                                  <a:pt x="184" y="5"/>
                                </a:lnTo>
                                <a:lnTo>
                                  <a:pt x="189" y="0"/>
                                </a:lnTo>
                                <a:lnTo>
                                  <a:pt x="194" y="5"/>
                                </a:lnTo>
                                <a:lnTo>
                                  <a:pt x="214" y="20"/>
                                </a:lnTo>
                                <a:lnTo>
                                  <a:pt x="234" y="50"/>
                                </a:ln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Freeform 3965"/>
                        <wps:cNvSpPr>
                          <a:spLocks/>
                        </wps:cNvSpPr>
                        <wps:spPr bwMode="auto">
                          <a:xfrm>
                            <a:off x="6148" y="7402"/>
                            <a:ext cx="244" cy="435"/>
                          </a:xfrm>
                          <a:custGeom>
                            <a:avLst/>
                            <a:gdLst>
                              <a:gd name="T0" fmla="*/ 0 w 244"/>
                              <a:gd name="T1" fmla="*/ 215 h 435"/>
                              <a:gd name="T2" fmla="*/ 0 w 244"/>
                              <a:gd name="T3" fmla="*/ 215 h 435"/>
                              <a:gd name="T4" fmla="*/ 5 w 244"/>
                              <a:gd name="T5" fmla="*/ 300 h 435"/>
                              <a:gd name="T6" fmla="*/ 10 w 244"/>
                              <a:gd name="T7" fmla="*/ 335 h 435"/>
                              <a:gd name="T8" fmla="*/ 15 w 244"/>
                              <a:gd name="T9" fmla="*/ 370 h 435"/>
                              <a:gd name="T10" fmla="*/ 30 w 244"/>
                              <a:gd name="T11" fmla="*/ 395 h 435"/>
                              <a:gd name="T12" fmla="*/ 45 w 244"/>
                              <a:gd name="T13" fmla="*/ 415 h 435"/>
                              <a:gd name="T14" fmla="*/ 65 w 244"/>
                              <a:gd name="T15" fmla="*/ 430 h 435"/>
                              <a:gd name="T16" fmla="*/ 95 w 244"/>
                              <a:gd name="T17" fmla="*/ 435 h 435"/>
                              <a:gd name="T18" fmla="*/ 95 w 244"/>
                              <a:gd name="T19" fmla="*/ 435 h 435"/>
                              <a:gd name="T20" fmla="*/ 125 w 244"/>
                              <a:gd name="T21" fmla="*/ 430 h 435"/>
                              <a:gd name="T22" fmla="*/ 150 w 244"/>
                              <a:gd name="T23" fmla="*/ 420 h 435"/>
                              <a:gd name="T24" fmla="*/ 174 w 244"/>
                              <a:gd name="T25" fmla="*/ 400 h 435"/>
                              <a:gd name="T26" fmla="*/ 199 w 244"/>
                              <a:gd name="T27" fmla="*/ 375 h 435"/>
                              <a:gd name="T28" fmla="*/ 219 w 244"/>
                              <a:gd name="T29" fmla="*/ 340 h 435"/>
                              <a:gd name="T30" fmla="*/ 229 w 244"/>
                              <a:gd name="T31" fmla="*/ 305 h 435"/>
                              <a:gd name="T32" fmla="*/ 239 w 244"/>
                              <a:gd name="T33" fmla="*/ 260 h 435"/>
                              <a:gd name="T34" fmla="*/ 244 w 244"/>
                              <a:gd name="T35" fmla="*/ 215 h 435"/>
                              <a:gd name="T36" fmla="*/ 244 w 244"/>
                              <a:gd name="T37" fmla="*/ 215 h 435"/>
                              <a:gd name="T38" fmla="*/ 239 w 244"/>
                              <a:gd name="T39" fmla="*/ 175 h 435"/>
                              <a:gd name="T40" fmla="*/ 229 w 244"/>
                              <a:gd name="T41" fmla="*/ 130 h 435"/>
                              <a:gd name="T42" fmla="*/ 219 w 244"/>
                              <a:gd name="T43" fmla="*/ 95 h 435"/>
                              <a:gd name="T44" fmla="*/ 199 w 244"/>
                              <a:gd name="T45" fmla="*/ 65 h 435"/>
                              <a:gd name="T46" fmla="*/ 174 w 244"/>
                              <a:gd name="T47" fmla="*/ 35 h 435"/>
                              <a:gd name="T48" fmla="*/ 150 w 244"/>
                              <a:gd name="T49" fmla="*/ 15 h 435"/>
                              <a:gd name="T50" fmla="*/ 125 w 244"/>
                              <a:gd name="T51" fmla="*/ 5 h 435"/>
                              <a:gd name="T52" fmla="*/ 95 w 244"/>
                              <a:gd name="T53" fmla="*/ 0 h 435"/>
                              <a:gd name="T54" fmla="*/ 95 w 244"/>
                              <a:gd name="T55" fmla="*/ 0 h 435"/>
                              <a:gd name="T56" fmla="*/ 65 w 244"/>
                              <a:gd name="T57" fmla="*/ 5 h 435"/>
                              <a:gd name="T58" fmla="*/ 45 w 244"/>
                              <a:gd name="T59" fmla="*/ 15 h 435"/>
                              <a:gd name="T60" fmla="*/ 30 w 244"/>
                              <a:gd name="T61" fmla="*/ 35 h 435"/>
                              <a:gd name="T62" fmla="*/ 15 w 244"/>
                              <a:gd name="T63" fmla="*/ 60 h 435"/>
                              <a:gd name="T64" fmla="*/ 10 w 244"/>
                              <a:gd name="T65" fmla="*/ 95 h 435"/>
                              <a:gd name="T66" fmla="*/ 5 w 244"/>
                              <a:gd name="T67" fmla="*/ 130 h 435"/>
                              <a:gd name="T68" fmla="*/ 0 w 244"/>
                              <a:gd name="T69" fmla="*/ 215 h 435"/>
                              <a:gd name="T70" fmla="*/ 0 w 244"/>
                              <a:gd name="T71" fmla="*/ 215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0" y="215"/>
                                </a:moveTo>
                                <a:lnTo>
                                  <a:pt x="0" y="215"/>
                                </a:lnTo>
                                <a:lnTo>
                                  <a:pt x="5" y="300"/>
                                </a:lnTo>
                                <a:lnTo>
                                  <a:pt x="10" y="335"/>
                                </a:lnTo>
                                <a:lnTo>
                                  <a:pt x="15" y="370"/>
                                </a:lnTo>
                                <a:lnTo>
                                  <a:pt x="30" y="395"/>
                                </a:lnTo>
                                <a:lnTo>
                                  <a:pt x="45" y="415"/>
                                </a:lnTo>
                                <a:lnTo>
                                  <a:pt x="65" y="430"/>
                                </a:lnTo>
                                <a:lnTo>
                                  <a:pt x="95" y="435"/>
                                </a:lnTo>
                                <a:lnTo>
                                  <a:pt x="125" y="430"/>
                                </a:lnTo>
                                <a:lnTo>
                                  <a:pt x="150" y="420"/>
                                </a:lnTo>
                                <a:lnTo>
                                  <a:pt x="174" y="400"/>
                                </a:lnTo>
                                <a:lnTo>
                                  <a:pt x="199" y="375"/>
                                </a:lnTo>
                                <a:lnTo>
                                  <a:pt x="219" y="340"/>
                                </a:lnTo>
                                <a:lnTo>
                                  <a:pt x="229" y="305"/>
                                </a:lnTo>
                                <a:lnTo>
                                  <a:pt x="239" y="260"/>
                                </a:lnTo>
                                <a:lnTo>
                                  <a:pt x="244" y="215"/>
                                </a:lnTo>
                                <a:lnTo>
                                  <a:pt x="239" y="175"/>
                                </a:lnTo>
                                <a:lnTo>
                                  <a:pt x="229" y="130"/>
                                </a:lnTo>
                                <a:lnTo>
                                  <a:pt x="219" y="95"/>
                                </a:lnTo>
                                <a:lnTo>
                                  <a:pt x="199" y="65"/>
                                </a:lnTo>
                                <a:lnTo>
                                  <a:pt x="174" y="35"/>
                                </a:lnTo>
                                <a:lnTo>
                                  <a:pt x="150" y="15"/>
                                </a:lnTo>
                                <a:lnTo>
                                  <a:pt x="125" y="5"/>
                                </a:lnTo>
                                <a:lnTo>
                                  <a:pt x="95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35"/>
                                </a:lnTo>
                                <a:lnTo>
                                  <a:pt x="15" y="60"/>
                                </a:lnTo>
                                <a:lnTo>
                                  <a:pt x="10" y="95"/>
                                </a:lnTo>
                                <a:lnTo>
                                  <a:pt x="5" y="130"/>
                                </a:lnTo>
                                <a:lnTo>
                                  <a:pt x="0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Freeform 3966"/>
                        <wps:cNvSpPr>
                          <a:spLocks/>
                        </wps:cNvSpPr>
                        <wps:spPr bwMode="auto">
                          <a:xfrm>
                            <a:off x="6148" y="7467"/>
                            <a:ext cx="194" cy="300"/>
                          </a:xfrm>
                          <a:custGeom>
                            <a:avLst/>
                            <a:gdLst>
                              <a:gd name="T0" fmla="*/ 0 w 194"/>
                              <a:gd name="T1" fmla="*/ 150 h 300"/>
                              <a:gd name="T2" fmla="*/ 0 w 194"/>
                              <a:gd name="T3" fmla="*/ 150 h 300"/>
                              <a:gd name="T4" fmla="*/ 0 w 194"/>
                              <a:gd name="T5" fmla="*/ 180 h 300"/>
                              <a:gd name="T6" fmla="*/ 5 w 194"/>
                              <a:gd name="T7" fmla="*/ 210 h 300"/>
                              <a:gd name="T8" fmla="*/ 15 w 194"/>
                              <a:gd name="T9" fmla="*/ 235 h 300"/>
                              <a:gd name="T10" fmla="*/ 25 w 194"/>
                              <a:gd name="T11" fmla="*/ 255 h 300"/>
                              <a:gd name="T12" fmla="*/ 40 w 194"/>
                              <a:gd name="T13" fmla="*/ 275 h 300"/>
                              <a:gd name="T14" fmla="*/ 55 w 194"/>
                              <a:gd name="T15" fmla="*/ 290 h 300"/>
                              <a:gd name="T16" fmla="*/ 75 w 194"/>
                              <a:gd name="T17" fmla="*/ 300 h 300"/>
                              <a:gd name="T18" fmla="*/ 95 w 194"/>
                              <a:gd name="T19" fmla="*/ 300 h 300"/>
                              <a:gd name="T20" fmla="*/ 95 w 194"/>
                              <a:gd name="T21" fmla="*/ 300 h 300"/>
                              <a:gd name="T22" fmla="*/ 115 w 194"/>
                              <a:gd name="T23" fmla="*/ 300 h 300"/>
                              <a:gd name="T24" fmla="*/ 135 w 194"/>
                              <a:gd name="T25" fmla="*/ 290 h 300"/>
                              <a:gd name="T26" fmla="*/ 150 w 194"/>
                              <a:gd name="T27" fmla="*/ 275 h 300"/>
                              <a:gd name="T28" fmla="*/ 164 w 194"/>
                              <a:gd name="T29" fmla="*/ 260 h 300"/>
                              <a:gd name="T30" fmla="*/ 179 w 194"/>
                              <a:gd name="T31" fmla="*/ 235 h 300"/>
                              <a:gd name="T32" fmla="*/ 189 w 194"/>
                              <a:gd name="T33" fmla="*/ 210 h 300"/>
                              <a:gd name="T34" fmla="*/ 194 w 194"/>
                              <a:gd name="T35" fmla="*/ 180 h 300"/>
                              <a:gd name="T36" fmla="*/ 194 w 194"/>
                              <a:gd name="T37" fmla="*/ 150 h 300"/>
                              <a:gd name="T38" fmla="*/ 194 w 194"/>
                              <a:gd name="T39" fmla="*/ 150 h 300"/>
                              <a:gd name="T40" fmla="*/ 194 w 194"/>
                              <a:gd name="T41" fmla="*/ 120 h 300"/>
                              <a:gd name="T42" fmla="*/ 189 w 194"/>
                              <a:gd name="T43" fmla="*/ 95 h 300"/>
                              <a:gd name="T44" fmla="*/ 179 w 194"/>
                              <a:gd name="T45" fmla="*/ 70 h 300"/>
                              <a:gd name="T46" fmla="*/ 164 w 194"/>
                              <a:gd name="T47" fmla="*/ 45 h 300"/>
                              <a:gd name="T48" fmla="*/ 150 w 194"/>
                              <a:gd name="T49" fmla="*/ 30 h 300"/>
                              <a:gd name="T50" fmla="*/ 135 w 194"/>
                              <a:gd name="T51" fmla="*/ 15 h 300"/>
                              <a:gd name="T52" fmla="*/ 115 w 194"/>
                              <a:gd name="T53" fmla="*/ 5 h 300"/>
                              <a:gd name="T54" fmla="*/ 95 w 194"/>
                              <a:gd name="T55" fmla="*/ 0 h 300"/>
                              <a:gd name="T56" fmla="*/ 95 w 194"/>
                              <a:gd name="T57" fmla="*/ 0 h 300"/>
                              <a:gd name="T58" fmla="*/ 75 w 194"/>
                              <a:gd name="T59" fmla="*/ 5 h 300"/>
                              <a:gd name="T60" fmla="*/ 55 w 194"/>
                              <a:gd name="T61" fmla="*/ 15 h 300"/>
                              <a:gd name="T62" fmla="*/ 40 w 194"/>
                              <a:gd name="T63" fmla="*/ 25 h 300"/>
                              <a:gd name="T64" fmla="*/ 25 w 194"/>
                              <a:gd name="T65" fmla="*/ 45 h 300"/>
                              <a:gd name="T66" fmla="*/ 15 w 194"/>
                              <a:gd name="T67" fmla="*/ 70 h 300"/>
                              <a:gd name="T68" fmla="*/ 5 w 194"/>
                              <a:gd name="T69" fmla="*/ 95 h 300"/>
                              <a:gd name="T70" fmla="*/ 0 w 194"/>
                              <a:gd name="T71" fmla="*/ 120 h 300"/>
                              <a:gd name="T72" fmla="*/ 0 w 194"/>
                              <a:gd name="T73" fmla="*/ 150 h 300"/>
                              <a:gd name="T74" fmla="*/ 0 w 194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4" h="300">
                                <a:moveTo>
                                  <a:pt x="0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10"/>
                                </a:lnTo>
                                <a:lnTo>
                                  <a:pt x="15" y="235"/>
                                </a:lnTo>
                                <a:lnTo>
                                  <a:pt x="25" y="255"/>
                                </a:lnTo>
                                <a:lnTo>
                                  <a:pt x="40" y="275"/>
                                </a:lnTo>
                                <a:lnTo>
                                  <a:pt x="55" y="290"/>
                                </a:lnTo>
                                <a:lnTo>
                                  <a:pt x="75" y="300"/>
                                </a:lnTo>
                                <a:lnTo>
                                  <a:pt x="95" y="300"/>
                                </a:lnTo>
                                <a:lnTo>
                                  <a:pt x="115" y="300"/>
                                </a:lnTo>
                                <a:lnTo>
                                  <a:pt x="135" y="290"/>
                                </a:lnTo>
                                <a:lnTo>
                                  <a:pt x="150" y="275"/>
                                </a:lnTo>
                                <a:lnTo>
                                  <a:pt x="164" y="260"/>
                                </a:lnTo>
                                <a:lnTo>
                                  <a:pt x="179" y="235"/>
                                </a:lnTo>
                                <a:lnTo>
                                  <a:pt x="189" y="210"/>
                                </a:lnTo>
                                <a:lnTo>
                                  <a:pt x="194" y="180"/>
                                </a:lnTo>
                                <a:lnTo>
                                  <a:pt x="194" y="150"/>
                                </a:lnTo>
                                <a:lnTo>
                                  <a:pt x="194" y="120"/>
                                </a:lnTo>
                                <a:lnTo>
                                  <a:pt x="189" y="95"/>
                                </a:lnTo>
                                <a:lnTo>
                                  <a:pt x="179" y="70"/>
                                </a:lnTo>
                                <a:lnTo>
                                  <a:pt x="164" y="45"/>
                                </a:lnTo>
                                <a:lnTo>
                                  <a:pt x="150" y="30"/>
                                </a:lnTo>
                                <a:lnTo>
                                  <a:pt x="135" y="15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5" y="5"/>
                                </a:lnTo>
                                <a:lnTo>
                                  <a:pt x="55" y="15"/>
                                </a:lnTo>
                                <a:lnTo>
                                  <a:pt x="40" y="25"/>
                                </a:lnTo>
                                <a:lnTo>
                                  <a:pt x="25" y="45"/>
                                </a:lnTo>
                                <a:lnTo>
                                  <a:pt x="15" y="70"/>
                                </a:lnTo>
                                <a:lnTo>
                                  <a:pt x="5" y="95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Freeform 3967"/>
                        <wps:cNvSpPr>
                          <a:spLocks/>
                        </wps:cNvSpPr>
                        <wps:spPr bwMode="auto">
                          <a:xfrm>
                            <a:off x="6148" y="7512"/>
                            <a:ext cx="164" cy="210"/>
                          </a:xfrm>
                          <a:custGeom>
                            <a:avLst/>
                            <a:gdLst>
                              <a:gd name="T0" fmla="*/ 0 w 164"/>
                              <a:gd name="T1" fmla="*/ 105 h 210"/>
                              <a:gd name="T2" fmla="*/ 0 w 164"/>
                              <a:gd name="T3" fmla="*/ 105 h 210"/>
                              <a:gd name="T4" fmla="*/ 5 w 164"/>
                              <a:gd name="T5" fmla="*/ 130 h 210"/>
                              <a:gd name="T6" fmla="*/ 10 w 164"/>
                              <a:gd name="T7" fmla="*/ 145 h 210"/>
                              <a:gd name="T8" fmla="*/ 20 w 164"/>
                              <a:gd name="T9" fmla="*/ 165 h 210"/>
                              <a:gd name="T10" fmla="*/ 30 w 164"/>
                              <a:gd name="T11" fmla="*/ 180 h 210"/>
                              <a:gd name="T12" fmla="*/ 45 w 164"/>
                              <a:gd name="T13" fmla="*/ 195 h 210"/>
                              <a:gd name="T14" fmla="*/ 65 w 164"/>
                              <a:gd name="T15" fmla="*/ 205 h 210"/>
                              <a:gd name="T16" fmla="*/ 80 w 164"/>
                              <a:gd name="T17" fmla="*/ 210 h 210"/>
                              <a:gd name="T18" fmla="*/ 95 w 164"/>
                              <a:gd name="T19" fmla="*/ 210 h 210"/>
                              <a:gd name="T20" fmla="*/ 95 w 164"/>
                              <a:gd name="T21" fmla="*/ 210 h 210"/>
                              <a:gd name="T22" fmla="*/ 110 w 164"/>
                              <a:gd name="T23" fmla="*/ 210 h 210"/>
                              <a:gd name="T24" fmla="*/ 120 w 164"/>
                              <a:gd name="T25" fmla="*/ 205 h 210"/>
                              <a:gd name="T26" fmla="*/ 135 w 164"/>
                              <a:gd name="T27" fmla="*/ 195 h 210"/>
                              <a:gd name="T28" fmla="*/ 145 w 164"/>
                              <a:gd name="T29" fmla="*/ 180 h 210"/>
                              <a:gd name="T30" fmla="*/ 160 w 164"/>
                              <a:gd name="T31" fmla="*/ 150 h 210"/>
                              <a:gd name="T32" fmla="*/ 164 w 164"/>
                              <a:gd name="T33" fmla="*/ 105 h 210"/>
                              <a:gd name="T34" fmla="*/ 164 w 164"/>
                              <a:gd name="T35" fmla="*/ 105 h 210"/>
                              <a:gd name="T36" fmla="*/ 160 w 164"/>
                              <a:gd name="T37" fmla="*/ 65 h 210"/>
                              <a:gd name="T38" fmla="*/ 145 w 164"/>
                              <a:gd name="T39" fmla="*/ 35 h 210"/>
                              <a:gd name="T40" fmla="*/ 135 w 164"/>
                              <a:gd name="T41" fmla="*/ 20 h 210"/>
                              <a:gd name="T42" fmla="*/ 120 w 164"/>
                              <a:gd name="T43" fmla="*/ 10 h 210"/>
                              <a:gd name="T44" fmla="*/ 110 w 164"/>
                              <a:gd name="T45" fmla="*/ 5 h 210"/>
                              <a:gd name="T46" fmla="*/ 95 w 164"/>
                              <a:gd name="T47" fmla="*/ 0 h 210"/>
                              <a:gd name="T48" fmla="*/ 95 w 164"/>
                              <a:gd name="T49" fmla="*/ 0 h 210"/>
                              <a:gd name="T50" fmla="*/ 80 w 164"/>
                              <a:gd name="T51" fmla="*/ 5 h 210"/>
                              <a:gd name="T52" fmla="*/ 65 w 164"/>
                              <a:gd name="T53" fmla="*/ 10 h 210"/>
                              <a:gd name="T54" fmla="*/ 45 w 164"/>
                              <a:gd name="T55" fmla="*/ 20 h 210"/>
                              <a:gd name="T56" fmla="*/ 30 w 164"/>
                              <a:gd name="T57" fmla="*/ 30 h 210"/>
                              <a:gd name="T58" fmla="*/ 20 w 164"/>
                              <a:gd name="T59" fmla="*/ 50 h 210"/>
                              <a:gd name="T60" fmla="*/ 10 w 164"/>
                              <a:gd name="T61" fmla="*/ 65 h 210"/>
                              <a:gd name="T62" fmla="*/ 5 w 164"/>
                              <a:gd name="T63" fmla="*/ 85 h 210"/>
                              <a:gd name="T64" fmla="*/ 0 w 164"/>
                              <a:gd name="T65" fmla="*/ 105 h 210"/>
                              <a:gd name="T66" fmla="*/ 0 w 164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4" h="210">
                                <a:moveTo>
                                  <a:pt x="0" y="105"/>
                                </a:moveTo>
                                <a:lnTo>
                                  <a:pt x="0" y="105"/>
                                </a:lnTo>
                                <a:lnTo>
                                  <a:pt x="5" y="130"/>
                                </a:lnTo>
                                <a:lnTo>
                                  <a:pt x="10" y="145"/>
                                </a:lnTo>
                                <a:lnTo>
                                  <a:pt x="20" y="165"/>
                                </a:lnTo>
                                <a:lnTo>
                                  <a:pt x="30" y="180"/>
                                </a:lnTo>
                                <a:lnTo>
                                  <a:pt x="45" y="195"/>
                                </a:lnTo>
                                <a:lnTo>
                                  <a:pt x="65" y="205"/>
                                </a:lnTo>
                                <a:lnTo>
                                  <a:pt x="80" y="210"/>
                                </a:lnTo>
                                <a:lnTo>
                                  <a:pt x="95" y="210"/>
                                </a:lnTo>
                                <a:lnTo>
                                  <a:pt x="110" y="210"/>
                                </a:lnTo>
                                <a:lnTo>
                                  <a:pt x="120" y="205"/>
                                </a:lnTo>
                                <a:lnTo>
                                  <a:pt x="135" y="195"/>
                                </a:lnTo>
                                <a:lnTo>
                                  <a:pt x="145" y="180"/>
                                </a:lnTo>
                                <a:lnTo>
                                  <a:pt x="160" y="150"/>
                                </a:lnTo>
                                <a:lnTo>
                                  <a:pt x="164" y="105"/>
                                </a:lnTo>
                                <a:lnTo>
                                  <a:pt x="160" y="65"/>
                                </a:lnTo>
                                <a:lnTo>
                                  <a:pt x="145" y="35"/>
                                </a:lnTo>
                                <a:lnTo>
                                  <a:pt x="135" y="20"/>
                                </a:lnTo>
                                <a:lnTo>
                                  <a:pt x="120" y="10"/>
                                </a:lnTo>
                                <a:lnTo>
                                  <a:pt x="110" y="5"/>
                                </a:lnTo>
                                <a:lnTo>
                                  <a:pt x="95" y="0"/>
                                </a:lnTo>
                                <a:lnTo>
                                  <a:pt x="80" y="5"/>
                                </a:lnTo>
                                <a:lnTo>
                                  <a:pt x="65" y="10"/>
                                </a:lnTo>
                                <a:lnTo>
                                  <a:pt x="45" y="20"/>
                                </a:lnTo>
                                <a:lnTo>
                                  <a:pt x="30" y="30"/>
                                </a:lnTo>
                                <a:lnTo>
                                  <a:pt x="20" y="50"/>
                                </a:lnTo>
                                <a:lnTo>
                                  <a:pt x="10" y="65"/>
                                </a:lnTo>
                                <a:lnTo>
                                  <a:pt x="5" y="85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Freeform 3968"/>
                        <wps:cNvSpPr>
                          <a:spLocks/>
                        </wps:cNvSpPr>
                        <wps:spPr bwMode="auto">
                          <a:xfrm>
                            <a:off x="6148" y="7547"/>
                            <a:ext cx="145" cy="145"/>
                          </a:xfrm>
                          <a:custGeom>
                            <a:avLst/>
                            <a:gdLst>
                              <a:gd name="T0" fmla="*/ 0 w 145"/>
                              <a:gd name="T1" fmla="*/ 70 h 145"/>
                              <a:gd name="T2" fmla="*/ 0 w 145"/>
                              <a:gd name="T3" fmla="*/ 70 h 145"/>
                              <a:gd name="T4" fmla="*/ 5 w 145"/>
                              <a:gd name="T5" fmla="*/ 85 h 145"/>
                              <a:gd name="T6" fmla="*/ 10 w 145"/>
                              <a:gd name="T7" fmla="*/ 100 h 145"/>
                              <a:gd name="T8" fmla="*/ 25 w 145"/>
                              <a:gd name="T9" fmla="*/ 115 h 145"/>
                              <a:gd name="T10" fmla="*/ 35 w 145"/>
                              <a:gd name="T11" fmla="*/ 125 h 145"/>
                              <a:gd name="T12" fmla="*/ 70 w 145"/>
                              <a:gd name="T13" fmla="*/ 140 h 145"/>
                              <a:gd name="T14" fmla="*/ 95 w 145"/>
                              <a:gd name="T15" fmla="*/ 145 h 145"/>
                              <a:gd name="T16" fmla="*/ 95 w 145"/>
                              <a:gd name="T17" fmla="*/ 145 h 145"/>
                              <a:gd name="T18" fmla="*/ 105 w 145"/>
                              <a:gd name="T19" fmla="*/ 145 h 145"/>
                              <a:gd name="T20" fmla="*/ 115 w 145"/>
                              <a:gd name="T21" fmla="*/ 140 h 145"/>
                              <a:gd name="T22" fmla="*/ 130 w 145"/>
                              <a:gd name="T23" fmla="*/ 125 h 145"/>
                              <a:gd name="T24" fmla="*/ 140 w 145"/>
                              <a:gd name="T25" fmla="*/ 100 h 145"/>
                              <a:gd name="T26" fmla="*/ 145 w 145"/>
                              <a:gd name="T27" fmla="*/ 70 h 145"/>
                              <a:gd name="T28" fmla="*/ 145 w 145"/>
                              <a:gd name="T29" fmla="*/ 70 h 145"/>
                              <a:gd name="T30" fmla="*/ 140 w 145"/>
                              <a:gd name="T31" fmla="*/ 45 h 145"/>
                              <a:gd name="T32" fmla="*/ 130 w 145"/>
                              <a:gd name="T33" fmla="*/ 20 h 145"/>
                              <a:gd name="T34" fmla="*/ 115 w 145"/>
                              <a:gd name="T35" fmla="*/ 5 h 145"/>
                              <a:gd name="T36" fmla="*/ 95 w 145"/>
                              <a:gd name="T37" fmla="*/ 0 h 145"/>
                              <a:gd name="T38" fmla="*/ 95 w 145"/>
                              <a:gd name="T39" fmla="*/ 0 h 145"/>
                              <a:gd name="T40" fmla="*/ 70 w 145"/>
                              <a:gd name="T41" fmla="*/ 5 h 145"/>
                              <a:gd name="T42" fmla="*/ 40 w 145"/>
                              <a:gd name="T43" fmla="*/ 20 h 145"/>
                              <a:gd name="T44" fmla="*/ 25 w 145"/>
                              <a:gd name="T45" fmla="*/ 30 h 145"/>
                              <a:gd name="T46" fmla="*/ 10 w 145"/>
                              <a:gd name="T47" fmla="*/ 40 h 145"/>
                              <a:gd name="T48" fmla="*/ 5 w 145"/>
                              <a:gd name="T49" fmla="*/ 55 h 145"/>
                              <a:gd name="T50" fmla="*/ 0 w 145"/>
                              <a:gd name="T51" fmla="*/ 70 h 145"/>
                              <a:gd name="T52" fmla="*/ 0 w 145"/>
                              <a:gd name="T53" fmla="*/ 70 h 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0" y="70"/>
                                </a:moveTo>
                                <a:lnTo>
                                  <a:pt x="0" y="70"/>
                                </a:lnTo>
                                <a:lnTo>
                                  <a:pt x="5" y="85"/>
                                </a:lnTo>
                                <a:lnTo>
                                  <a:pt x="10" y="100"/>
                                </a:lnTo>
                                <a:lnTo>
                                  <a:pt x="25" y="115"/>
                                </a:lnTo>
                                <a:lnTo>
                                  <a:pt x="35" y="125"/>
                                </a:lnTo>
                                <a:lnTo>
                                  <a:pt x="70" y="140"/>
                                </a:lnTo>
                                <a:lnTo>
                                  <a:pt x="95" y="145"/>
                                </a:lnTo>
                                <a:lnTo>
                                  <a:pt x="105" y="145"/>
                                </a:lnTo>
                                <a:lnTo>
                                  <a:pt x="115" y="140"/>
                                </a:lnTo>
                                <a:lnTo>
                                  <a:pt x="130" y="125"/>
                                </a:lnTo>
                                <a:lnTo>
                                  <a:pt x="140" y="100"/>
                                </a:lnTo>
                                <a:lnTo>
                                  <a:pt x="145" y="70"/>
                                </a:lnTo>
                                <a:lnTo>
                                  <a:pt x="140" y="45"/>
                                </a:lnTo>
                                <a:lnTo>
                                  <a:pt x="130" y="20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0" y="5"/>
                                </a:lnTo>
                                <a:lnTo>
                                  <a:pt x="40" y="20"/>
                                </a:lnTo>
                                <a:lnTo>
                                  <a:pt x="25" y="30"/>
                                </a:lnTo>
                                <a:lnTo>
                                  <a:pt x="10" y="40"/>
                                </a:lnTo>
                                <a:lnTo>
                                  <a:pt x="5" y="55"/>
                                </a:lnTo>
                                <a:lnTo>
                                  <a:pt x="0" y="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Freeform 3969"/>
                        <wps:cNvSpPr>
                          <a:spLocks/>
                        </wps:cNvSpPr>
                        <wps:spPr bwMode="auto">
                          <a:xfrm>
                            <a:off x="6128" y="7362"/>
                            <a:ext cx="20" cy="510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510"/>
                              <a:gd name="T2" fmla="*/ 20 w 20"/>
                              <a:gd name="T3" fmla="*/ 0 h 510"/>
                              <a:gd name="T4" fmla="*/ 10 w 20"/>
                              <a:gd name="T5" fmla="*/ 20 h 510"/>
                              <a:gd name="T6" fmla="*/ 0 w 20"/>
                              <a:gd name="T7" fmla="*/ 70 h 510"/>
                              <a:gd name="T8" fmla="*/ 0 w 20"/>
                              <a:gd name="T9" fmla="*/ 100 h 510"/>
                              <a:gd name="T10" fmla="*/ 0 w 20"/>
                              <a:gd name="T11" fmla="*/ 145 h 510"/>
                              <a:gd name="T12" fmla="*/ 10 w 20"/>
                              <a:gd name="T13" fmla="*/ 195 h 510"/>
                              <a:gd name="T14" fmla="*/ 20 w 20"/>
                              <a:gd name="T15" fmla="*/ 255 h 510"/>
                              <a:gd name="T16" fmla="*/ 20 w 20"/>
                              <a:gd name="T17" fmla="*/ 255 h 510"/>
                              <a:gd name="T18" fmla="*/ 20 w 20"/>
                              <a:gd name="T19" fmla="*/ 255 h 510"/>
                              <a:gd name="T20" fmla="*/ 10 w 20"/>
                              <a:gd name="T21" fmla="*/ 315 h 510"/>
                              <a:gd name="T22" fmla="*/ 5 w 20"/>
                              <a:gd name="T23" fmla="*/ 370 h 510"/>
                              <a:gd name="T24" fmla="*/ 0 w 20"/>
                              <a:gd name="T25" fmla="*/ 410 h 510"/>
                              <a:gd name="T26" fmla="*/ 0 w 20"/>
                              <a:gd name="T27" fmla="*/ 440 h 510"/>
                              <a:gd name="T28" fmla="*/ 10 w 20"/>
                              <a:gd name="T29" fmla="*/ 485 h 510"/>
                              <a:gd name="T30" fmla="*/ 20 w 20"/>
                              <a:gd name="T3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20"/>
                                </a:lnTo>
                                <a:lnTo>
                                  <a:pt x="0" y="70"/>
                                </a:lnTo>
                                <a:lnTo>
                                  <a:pt x="0" y="100"/>
                                </a:lnTo>
                                <a:lnTo>
                                  <a:pt x="0" y="145"/>
                                </a:lnTo>
                                <a:lnTo>
                                  <a:pt x="10" y="195"/>
                                </a:lnTo>
                                <a:lnTo>
                                  <a:pt x="20" y="255"/>
                                </a:lnTo>
                                <a:lnTo>
                                  <a:pt x="10" y="315"/>
                                </a:lnTo>
                                <a:lnTo>
                                  <a:pt x="5" y="370"/>
                                </a:lnTo>
                                <a:lnTo>
                                  <a:pt x="0" y="410"/>
                                </a:lnTo>
                                <a:lnTo>
                                  <a:pt x="0" y="440"/>
                                </a:lnTo>
                                <a:lnTo>
                                  <a:pt x="10" y="485"/>
                                </a:lnTo>
                                <a:lnTo>
                                  <a:pt x="20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Freeform 3970"/>
                        <wps:cNvSpPr>
                          <a:spLocks/>
                        </wps:cNvSpPr>
                        <wps:spPr bwMode="auto">
                          <a:xfrm>
                            <a:off x="6103" y="7362"/>
                            <a:ext cx="45" cy="510"/>
                          </a:xfrm>
                          <a:custGeom>
                            <a:avLst/>
                            <a:gdLst>
                              <a:gd name="T0" fmla="*/ 45 w 45"/>
                              <a:gd name="T1" fmla="*/ 0 h 510"/>
                              <a:gd name="T2" fmla="*/ 45 w 45"/>
                              <a:gd name="T3" fmla="*/ 0 h 510"/>
                              <a:gd name="T4" fmla="*/ 30 w 45"/>
                              <a:gd name="T5" fmla="*/ 40 h 510"/>
                              <a:gd name="T6" fmla="*/ 20 w 45"/>
                              <a:gd name="T7" fmla="*/ 90 h 510"/>
                              <a:gd name="T8" fmla="*/ 10 w 45"/>
                              <a:gd name="T9" fmla="*/ 155 h 510"/>
                              <a:gd name="T10" fmla="*/ 0 w 45"/>
                              <a:gd name="T11" fmla="*/ 230 h 510"/>
                              <a:gd name="T12" fmla="*/ 5 w 45"/>
                              <a:gd name="T13" fmla="*/ 315 h 510"/>
                              <a:gd name="T14" fmla="*/ 10 w 45"/>
                              <a:gd name="T15" fmla="*/ 360 h 510"/>
                              <a:gd name="T16" fmla="*/ 15 w 45"/>
                              <a:gd name="T17" fmla="*/ 410 h 510"/>
                              <a:gd name="T18" fmla="*/ 30 w 45"/>
                              <a:gd name="T19" fmla="*/ 460 h 510"/>
                              <a:gd name="T20" fmla="*/ 45 w 45"/>
                              <a:gd name="T2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30" y="40"/>
                                </a:lnTo>
                                <a:lnTo>
                                  <a:pt x="20" y="90"/>
                                </a:lnTo>
                                <a:lnTo>
                                  <a:pt x="10" y="155"/>
                                </a:lnTo>
                                <a:lnTo>
                                  <a:pt x="0" y="230"/>
                                </a:lnTo>
                                <a:lnTo>
                                  <a:pt x="5" y="315"/>
                                </a:lnTo>
                                <a:lnTo>
                                  <a:pt x="10" y="360"/>
                                </a:lnTo>
                                <a:lnTo>
                                  <a:pt x="15" y="410"/>
                                </a:lnTo>
                                <a:lnTo>
                                  <a:pt x="30" y="460"/>
                                </a:lnTo>
                                <a:lnTo>
                                  <a:pt x="45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Line 3971"/>
                        <wps:cNvCnPr/>
                        <wps:spPr bwMode="auto">
                          <a:xfrm>
                            <a:off x="6053" y="7362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" name="Line 3972"/>
                        <wps:cNvCnPr/>
                        <wps:spPr bwMode="auto">
                          <a:xfrm>
                            <a:off x="6023" y="7362"/>
                            <a:ext cx="1" cy="515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" name="Freeform 3973"/>
                        <wps:cNvSpPr>
                          <a:spLocks/>
                        </wps:cNvSpPr>
                        <wps:spPr bwMode="auto">
                          <a:xfrm>
                            <a:off x="6148" y="8352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40 h 50"/>
                              <a:gd name="T2" fmla="*/ 0 w 249"/>
                              <a:gd name="T3" fmla="*/ 40 h 50"/>
                              <a:gd name="T4" fmla="*/ 10 w 249"/>
                              <a:gd name="T5" fmla="*/ 25 h 50"/>
                              <a:gd name="T6" fmla="*/ 25 w 249"/>
                              <a:gd name="T7" fmla="*/ 15 h 50"/>
                              <a:gd name="T8" fmla="*/ 50 w 249"/>
                              <a:gd name="T9" fmla="*/ 5 h 50"/>
                              <a:gd name="T10" fmla="*/ 80 w 249"/>
                              <a:gd name="T11" fmla="*/ 0 h 50"/>
                              <a:gd name="T12" fmla="*/ 110 w 249"/>
                              <a:gd name="T13" fmla="*/ 5 h 50"/>
                              <a:gd name="T14" fmla="*/ 135 w 249"/>
                              <a:gd name="T15" fmla="*/ 15 h 50"/>
                              <a:gd name="T16" fmla="*/ 155 w 249"/>
                              <a:gd name="T17" fmla="*/ 25 h 50"/>
                              <a:gd name="T18" fmla="*/ 184 w 249"/>
                              <a:gd name="T19" fmla="*/ 45 h 50"/>
                              <a:gd name="T20" fmla="*/ 184 w 249"/>
                              <a:gd name="T21" fmla="*/ 45 h 50"/>
                              <a:gd name="T22" fmla="*/ 189 w 249"/>
                              <a:gd name="T23" fmla="*/ 50 h 50"/>
                              <a:gd name="T24" fmla="*/ 199 w 249"/>
                              <a:gd name="T25" fmla="*/ 45 h 50"/>
                              <a:gd name="T26" fmla="*/ 214 w 249"/>
                              <a:gd name="T27" fmla="*/ 30 h 50"/>
                              <a:gd name="T28" fmla="*/ 234 w 249"/>
                              <a:gd name="T29" fmla="*/ 0 h 50"/>
                              <a:gd name="T30" fmla="*/ 249 w 249"/>
                              <a:gd name="T31" fmla="*/ 45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40"/>
                                </a:moveTo>
                                <a:lnTo>
                                  <a:pt x="0" y="40"/>
                                </a:lnTo>
                                <a:lnTo>
                                  <a:pt x="10" y="25"/>
                                </a:lnTo>
                                <a:lnTo>
                                  <a:pt x="25" y="15"/>
                                </a:lnTo>
                                <a:lnTo>
                                  <a:pt x="50" y="5"/>
                                </a:lnTo>
                                <a:lnTo>
                                  <a:pt x="80" y="0"/>
                                </a:lnTo>
                                <a:lnTo>
                                  <a:pt x="110" y="5"/>
                                </a:lnTo>
                                <a:lnTo>
                                  <a:pt x="135" y="15"/>
                                </a:lnTo>
                                <a:lnTo>
                                  <a:pt x="155" y="25"/>
                                </a:lnTo>
                                <a:lnTo>
                                  <a:pt x="184" y="45"/>
                                </a:lnTo>
                                <a:lnTo>
                                  <a:pt x="189" y="50"/>
                                </a:lnTo>
                                <a:lnTo>
                                  <a:pt x="199" y="45"/>
                                </a:lnTo>
                                <a:lnTo>
                                  <a:pt x="214" y="30"/>
                                </a:lnTo>
                                <a:lnTo>
                                  <a:pt x="234" y="0"/>
                                </a:lnTo>
                                <a:lnTo>
                                  <a:pt x="249" y="4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" name="Freeform 3974"/>
                        <wps:cNvSpPr>
                          <a:spLocks/>
                        </wps:cNvSpPr>
                        <wps:spPr bwMode="auto">
                          <a:xfrm>
                            <a:off x="6148" y="7877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0 h 50"/>
                              <a:gd name="T2" fmla="*/ 0 w 249"/>
                              <a:gd name="T3" fmla="*/ 0 h 50"/>
                              <a:gd name="T4" fmla="*/ 25 w 249"/>
                              <a:gd name="T5" fmla="*/ 25 h 50"/>
                              <a:gd name="T6" fmla="*/ 50 w 249"/>
                              <a:gd name="T7" fmla="*/ 40 h 50"/>
                              <a:gd name="T8" fmla="*/ 80 w 249"/>
                              <a:gd name="T9" fmla="*/ 45 h 50"/>
                              <a:gd name="T10" fmla="*/ 110 w 249"/>
                              <a:gd name="T11" fmla="*/ 40 h 50"/>
                              <a:gd name="T12" fmla="*/ 135 w 249"/>
                              <a:gd name="T13" fmla="*/ 30 h 50"/>
                              <a:gd name="T14" fmla="*/ 155 w 249"/>
                              <a:gd name="T15" fmla="*/ 20 h 50"/>
                              <a:gd name="T16" fmla="*/ 184 w 249"/>
                              <a:gd name="T17" fmla="*/ 5 h 50"/>
                              <a:gd name="T18" fmla="*/ 184 w 249"/>
                              <a:gd name="T19" fmla="*/ 5 h 50"/>
                              <a:gd name="T20" fmla="*/ 189 w 249"/>
                              <a:gd name="T21" fmla="*/ 0 h 50"/>
                              <a:gd name="T22" fmla="*/ 194 w 249"/>
                              <a:gd name="T23" fmla="*/ 5 h 50"/>
                              <a:gd name="T24" fmla="*/ 214 w 249"/>
                              <a:gd name="T25" fmla="*/ 20 h 50"/>
                              <a:gd name="T26" fmla="*/ 234 w 249"/>
                              <a:gd name="T27" fmla="*/ 50 h 50"/>
                              <a:gd name="T28" fmla="*/ 249 w 249"/>
                              <a:gd name="T2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25"/>
                                </a:lnTo>
                                <a:lnTo>
                                  <a:pt x="50" y="40"/>
                                </a:lnTo>
                                <a:lnTo>
                                  <a:pt x="80" y="45"/>
                                </a:lnTo>
                                <a:lnTo>
                                  <a:pt x="110" y="40"/>
                                </a:lnTo>
                                <a:lnTo>
                                  <a:pt x="135" y="30"/>
                                </a:lnTo>
                                <a:lnTo>
                                  <a:pt x="155" y="20"/>
                                </a:lnTo>
                                <a:lnTo>
                                  <a:pt x="184" y="5"/>
                                </a:lnTo>
                                <a:lnTo>
                                  <a:pt x="189" y="0"/>
                                </a:lnTo>
                                <a:lnTo>
                                  <a:pt x="194" y="5"/>
                                </a:lnTo>
                                <a:lnTo>
                                  <a:pt x="214" y="20"/>
                                </a:lnTo>
                                <a:lnTo>
                                  <a:pt x="234" y="50"/>
                                </a:ln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" name="Freeform 3975"/>
                        <wps:cNvSpPr>
                          <a:spLocks/>
                        </wps:cNvSpPr>
                        <wps:spPr bwMode="auto">
                          <a:xfrm>
                            <a:off x="6148" y="7922"/>
                            <a:ext cx="244" cy="435"/>
                          </a:xfrm>
                          <a:custGeom>
                            <a:avLst/>
                            <a:gdLst>
                              <a:gd name="T0" fmla="*/ 0 w 244"/>
                              <a:gd name="T1" fmla="*/ 215 h 435"/>
                              <a:gd name="T2" fmla="*/ 0 w 244"/>
                              <a:gd name="T3" fmla="*/ 215 h 435"/>
                              <a:gd name="T4" fmla="*/ 5 w 244"/>
                              <a:gd name="T5" fmla="*/ 300 h 435"/>
                              <a:gd name="T6" fmla="*/ 10 w 244"/>
                              <a:gd name="T7" fmla="*/ 335 h 435"/>
                              <a:gd name="T8" fmla="*/ 15 w 244"/>
                              <a:gd name="T9" fmla="*/ 370 h 435"/>
                              <a:gd name="T10" fmla="*/ 30 w 244"/>
                              <a:gd name="T11" fmla="*/ 395 h 435"/>
                              <a:gd name="T12" fmla="*/ 45 w 244"/>
                              <a:gd name="T13" fmla="*/ 415 h 435"/>
                              <a:gd name="T14" fmla="*/ 65 w 244"/>
                              <a:gd name="T15" fmla="*/ 430 h 435"/>
                              <a:gd name="T16" fmla="*/ 95 w 244"/>
                              <a:gd name="T17" fmla="*/ 435 h 435"/>
                              <a:gd name="T18" fmla="*/ 95 w 244"/>
                              <a:gd name="T19" fmla="*/ 435 h 435"/>
                              <a:gd name="T20" fmla="*/ 125 w 244"/>
                              <a:gd name="T21" fmla="*/ 430 h 435"/>
                              <a:gd name="T22" fmla="*/ 150 w 244"/>
                              <a:gd name="T23" fmla="*/ 420 h 435"/>
                              <a:gd name="T24" fmla="*/ 174 w 244"/>
                              <a:gd name="T25" fmla="*/ 400 h 435"/>
                              <a:gd name="T26" fmla="*/ 199 w 244"/>
                              <a:gd name="T27" fmla="*/ 370 h 435"/>
                              <a:gd name="T28" fmla="*/ 219 w 244"/>
                              <a:gd name="T29" fmla="*/ 340 h 435"/>
                              <a:gd name="T30" fmla="*/ 229 w 244"/>
                              <a:gd name="T31" fmla="*/ 300 h 435"/>
                              <a:gd name="T32" fmla="*/ 239 w 244"/>
                              <a:gd name="T33" fmla="*/ 260 h 435"/>
                              <a:gd name="T34" fmla="*/ 244 w 244"/>
                              <a:gd name="T35" fmla="*/ 215 h 435"/>
                              <a:gd name="T36" fmla="*/ 244 w 244"/>
                              <a:gd name="T37" fmla="*/ 215 h 435"/>
                              <a:gd name="T38" fmla="*/ 239 w 244"/>
                              <a:gd name="T39" fmla="*/ 170 h 435"/>
                              <a:gd name="T40" fmla="*/ 229 w 244"/>
                              <a:gd name="T41" fmla="*/ 130 h 435"/>
                              <a:gd name="T42" fmla="*/ 219 w 244"/>
                              <a:gd name="T43" fmla="*/ 95 h 435"/>
                              <a:gd name="T44" fmla="*/ 199 w 244"/>
                              <a:gd name="T45" fmla="*/ 60 h 435"/>
                              <a:gd name="T46" fmla="*/ 174 w 244"/>
                              <a:gd name="T47" fmla="*/ 35 h 435"/>
                              <a:gd name="T48" fmla="*/ 150 w 244"/>
                              <a:gd name="T49" fmla="*/ 15 h 435"/>
                              <a:gd name="T50" fmla="*/ 125 w 244"/>
                              <a:gd name="T51" fmla="*/ 5 h 435"/>
                              <a:gd name="T52" fmla="*/ 95 w 244"/>
                              <a:gd name="T53" fmla="*/ 0 h 435"/>
                              <a:gd name="T54" fmla="*/ 95 w 244"/>
                              <a:gd name="T55" fmla="*/ 0 h 435"/>
                              <a:gd name="T56" fmla="*/ 65 w 244"/>
                              <a:gd name="T57" fmla="*/ 0 h 435"/>
                              <a:gd name="T58" fmla="*/ 45 w 244"/>
                              <a:gd name="T59" fmla="*/ 15 h 435"/>
                              <a:gd name="T60" fmla="*/ 30 w 244"/>
                              <a:gd name="T61" fmla="*/ 35 h 435"/>
                              <a:gd name="T62" fmla="*/ 15 w 244"/>
                              <a:gd name="T63" fmla="*/ 60 h 435"/>
                              <a:gd name="T64" fmla="*/ 10 w 244"/>
                              <a:gd name="T65" fmla="*/ 95 h 435"/>
                              <a:gd name="T66" fmla="*/ 5 w 244"/>
                              <a:gd name="T67" fmla="*/ 130 h 435"/>
                              <a:gd name="T68" fmla="*/ 0 w 244"/>
                              <a:gd name="T69" fmla="*/ 215 h 435"/>
                              <a:gd name="T70" fmla="*/ 0 w 244"/>
                              <a:gd name="T71" fmla="*/ 215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0" y="215"/>
                                </a:moveTo>
                                <a:lnTo>
                                  <a:pt x="0" y="215"/>
                                </a:lnTo>
                                <a:lnTo>
                                  <a:pt x="5" y="300"/>
                                </a:lnTo>
                                <a:lnTo>
                                  <a:pt x="10" y="335"/>
                                </a:lnTo>
                                <a:lnTo>
                                  <a:pt x="15" y="370"/>
                                </a:lnTo>
                                <a:lnTo>
                                  <a:pt x="30" y="395"/>
                                </a:lnTo>
                                <a:lnTo>
                                  <a:pt x="45" y="415"/>
                                </a:lnTo>
                                <a:lnTo>
                                  <a:pt x="65" y="430"/>
                                </a:lnTo>
                                <a:lnTo>
                                  <a:pt x="95" y="435"/>
                                </a:lnTo>
                                <a:lnTo>
                                  <a:pt x="125" y="430"/>
                                </a:lnTo>
                                <a:lnTo>
                                  <a:pt x="150" y="420"/>
                                </a:lnTo>
                                <a:lnTo>
                                  <a:pt x="174" y="400"/>
                                </a:lnTo>
                                <a:lnTo>
                                  <a:pt x="199" y="370"/>
                                </a:lnTo>
                                <a:lnTo>
                                  <a:pt x="219" y="340"/>
                                </a:lnTo>
                                <a:lnTo>
                                  <a:pt x="229" y="300"/>
                                </a:lnTo>
                                <a:lnTo>
                                  <a:pt x="239" y="260"/>
                                </a:lnTo>
                                <a:lnTo>
                                  <a:pt x="244" y="215"/>
                                </a:lnTo>
                                <a:lnTo>
                                  <a:pt x="239" y="170"/>
                                </a:lnTo>
                                <a:lnTo>
                                  <a:pt x="229" y="130"/>
                                </a:lnTo>
                                <a:lnTo>
                                  <a:pt x="219" y="95"/>
                                </a:lnTo>
                                <a:lnTo>
                                  <a:pt x="199" y="60"/>
                                </a:lnTo>
                                <a:lnTo>
                                  <a:pt x="174" y="35"/>
                                </a:lnTo>
                                <a:lnTo>
                                  <a:pt x="150" y="15"/>
                                </a:lnTo>
                                <a:lnTo>
                                  <a:pt x="125" y="5"/>
                                </a:lnTo>
                                <a:lnTo>
                                  <a:pt x="95" y="0"/>
                                </a:lnTo>
                                <a:lnTo>
                                  <a:pt x="65" y="0"/>
                                </a:lnTo>
                                <a:lnTo>
                                  <a:pt x="45" y="15"/>
                                </a:lnTo>
                                <a:lnTo>
                                  <a:pt x="30" y="35"/>
                                </a:lnTo>
                                <a:lnTo>
                                  <a:pt x="15" y="60"/>
                                </a:lnTo>
                                <a:lnTo>
                                  <a:pt x="10" y="95"/>
                                </a:lnTo>
                                <a:lnTo>
                                  <a:pt x="5" y="130"/>
                                </a:lnTo>
                                <a:lnTo>
                                  <a:pt x="0" y="2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Freeform 3976"/>
                        <wps:cNvSpPr>
                          <a:spLocks/>
                        </wps:cNvSpPr>
                        <wps:spPr bwMode="auto">
                          <a:xfrm>
                            <a:off x="6148" y="7987"/>
                            <a:ext cx="194" cy="300"/>
                          </a:xfrm>
                          <a:custGeom>
                            <a:avLst/>
                            <a:gdLst>
                              <a:gd name="T0" fmla="*/ 0 w 194"/>
                              <a:gd name="T1" fmla="*/ 150 h 300"/>
                              <a:gd name="T2" fmla="*/ 0 w 194"/>
                              <a:gd name="T3" fmla="*/ 150 h 300"/>
                              <a:gd name="T4" fmla="*/ 0 w 194"/>
                              <a:gd name="T5" fmla="*/ 180 h 300"/>
                              <a:gd name="T6" fmla="*/ 5 w 194"/>
                              <a:gd name="T7" fmla="*/ 210 h 300"/>
                              <a:gd name="T8" fmla="*/ 15 w 194"/>
                              <a:gd name="T9" fmla="*/ 235 h 300"/>
                              <a:gd name="T10" fmla="*/ 25 w 194"/>
                              <a:gd name="T11" fmla="*/ 255 h 300"/>
                              <a:gd name="T12" fmla="*/ 40 w 194"/>
                              <a:gd name="T13" fmla="*/ 275 h 300"/>
                              <a:gd name="T14" fmla="*/ 55 w 194"/>
                              <a:gd name="T15" fmla="*/ 285 h 300"/>
                              <a:gd name="T16" fmla="*/ 75 w 194"/>
                              <a:gd name="T17" fmla="*/ 295 h 300"/>
                              <a:gd name="T18" fmla="*/ 95 w 194"/>
                              <a:gd name="T19" fmla="*/ 300 h 300"/>
                              <a:gd name="T20" fmla="*/ 95 w 194"/>
                              <a:gd name="T21" fmla="*/ 300 h 300"/>
                              <a:gd name="T22" fmla="*/ 115 w 194"/>
                              <a:gd name="T23" fmla="*/ 300 h 300"/>
                              <a:gd name="T24" fmla="*/ 135 w 194"/>
                              <a:gd name="T25" fmla="*/ 290 h 300"/>
                              <a:gd name="T26" fmla="*/ 150 w 194"/>
                              <a:gd name="T27" fmla="*/ 275 h 300"/>
                              <a:gd name="T28" fmla="*/ 164 w 194"/>
                              <a:gd name="T29" fmla="*/ 260 h 300"/>
                              <a:gd name="T30" fmla="*/ 179 w 194"/>
                              <a:gd name="T31" fmla="*/ 235 h 300"/>
                              <a:gd name="T32" fmla="*/ 189 w 194"/>
                              <a:gd name="T33" fmla="*/ 210 h 300"/>
                              <a:gd name="T34" fmla="*/ 194 w 194"/>
                              <a:gd name="T35" fmla="*/ 180 h 300"/>
                              <a:gd name="T36" fmla="*/ 194 w 194"/>
                              <a:gd name="T37" fmla="*/ 150 h 300"/>
                              <a:gd name="T38" fmla="*/ 194 w 194"/>
                              <a:gd name="T39" fmla="*/ 150 h 300"/>
                              <a:gd name="T40" fmla="*/ 194 w 194"/>
                              <a:gd name="T41" fmla="*/ 120 h 300"/>
                              <a:gd name="T42" fmla="*/ 189 w 194"/>
                              <a:gd name="T43" fmla="*/ 95 h 300"/>
                              <a:gd name="T44" fmla="*/ 179 w 194"/>
                              <a:gd name="T45" fmla="*/ 65 h 300"/>
                              <a:gd name="T46" fmla="*/ 164 w 194"/>
                              <a:gd name="T47" fmla="*/ 45 h 300"/>
                              <a:gd name="T48" fmla="*/ 150 w 194"/>
                              <a:gd name="T49" fmla="*/ 25 h 300"/>
                              <a:gd name="T50" fmla="*/ 135 w 194"/>
                              <a:gd name="T51" fmla="*/ 15 h 300"/>
                              <a:gd name="T52" fmla="*/ 115 w 194"/>
                              <a:gd name="T53" fmla="*/ 5 h 300"/>
                              <a:gd name="T54" fmla="*/ 95 w 194"/>
                              <a:gd name="T55" fmla="*/ 0 h 300"/>
                              <a:gd name="T56" fmla="*/ 95 w 194"/>
                              <a:gd name="T57" fmla="*/ 0 h 300"/>
                              <a:gd name="T58" fmla="*/ 75 w 194"/>
                              <a:gd name="T59" fmla="*/ 5 h 300"/>
                              <a:gd name="T60" fmla="*/ 55 w 194"/>
                              <a:gd name="T61" fmla="*/ 10 h 300"/>
                              <a:gd name="T62" fmla="*/ 40 w 194"/>
                              <a:gd name="T63" fmla="*/ 25 h 300"/>
                              <a:gd name="T64" fmla="*/ 25 w 194"/>
                              <a:gd name="T65" fmla="*/ 45 h 300"/>
                              <a:gd name="T66" fmla="*/ 15 w 194"/>
                              <a:gd name="T67" fmla="*/ 65 h 300"/>
                              <a:gd name="T68" fmla="*/ 5 w 194"/>
                              <a:gd name="T69" fmla="*/ 90 h 300"/>
                              <a:gd name="T70" fmla="*/ 0 w 194"/>
                              <a:gd name="T71" fmla="*/ 120 h 300"/>
                              <a:gd name="T72" fmla="*/ 0 w 194"/>
                              <a:gd name="T73" fmla="*/ 150 h 300"/>
                              <a:gd name="T74" fmla="*/ 0 w 194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4" h="300">
                                <a:moveTo>
                                  <a:pt x="0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10"/>
                                </a:lnTo>
                                <a:lnTo>
                                  <a:pt x="15" y="235"/>
                                </a:lnTo>
                                <a:lnTo>
                                  <a:pt x="25" y="255"/>
                                </a:lnTo>
                                <a:lnTo>
                                  <a:pt x="40" y="275"/>
                                </a:lnTo>
                                <a:lnTo>
                                  <a:pt x="55" y="285"/>
                                </a:lnTo>
                                <a:lnTo>
                                  <a:pt x="75" y="295"/>
                                </a:lnTo>
                                <a:lnTo>
                                  <a:pt x="95" y="300"/>
                                </a:lnTo>
                                <a:lnTo>
                                  <a:pt x="115" y="300"/>
                                </a:lnTo>
                                <a:lnTo>
                                  <a:pt x="135" y="290"/>
                                </a:lnTo>
                                <a:lnTo>
                                  <a:pt x="150" y="275"/>
                                </a:lnTo>
                                <a:lnTo>
                                  <a:pt x="164" y="260"/>
                                </a:lnTo>
                                <a:lnTo>
                                  <a:pt x="179" y="235"/>
                                </a:lnTo>
                                <a:lnTo>
                                  <a:pt x="189" y="210"/>
                                </a:lnTo>
                                <a:lnTo>
                                  <a:pt x="194" y="180"/>
                                </a:lnTo>
                                <a:lnTo>
                                  <a:pt x="194" y="150"/>
                                </a:lnTo>
                                <a:lnTo>
                                  <a:pt x="194" y="120"/>
                                </a:lnTo>
                                <a:lnTo>
                                  <a:pt x="189" y="95"/>
                                </a:lnTo>
                                <a:lnTo>
                                  <a:pt x="179" y="65"/>
                                </a:lnTo>
                                <a:lnTo>
                                  <a:pt x="164" y="45"/>
                                </a:lnTo>
                                <a:lnTo>
                                  <a:pt x="150" y="25"/>
                                </a:lnTo>
                                <a:lnTo>
                                  <a:pt x="135" y="15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5" y="5"/>
                                </a:lnTo>
                                <a:lnTo>
                                  <a:pt x="55" y="10"/>
                                </a:lnTo>
                                <a:lnTo>
                                  <a:pt x="40" y="25"/>
                                </a:lnTo>
                                <a:lnTo>
                                  <a:pt x="25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Freeform 3977"/>
                        <wps:cNvSpPr>
                          <a:spLocks/>
                        </wps:cNvSpPr>
                        <wps:spPr bwMode="auto">
                          <a:xfrm>
                            <a:off x="6148" y="8032"/>
                            <a:ext cx="164" cy="210"/>
                          </a:xfrm>
                          <a:custGeom>
                            <a:avLst/>
                            <a:gdLst>
                              <a:gd name="T0" fmla="*/ 0 w 164"/>
                              <a:gd name="T1" fmla="*/ 105 h 210"/>
                              <a:gd name="T2" fmla="*/ 0 w 164"/>
                              <a:gd name="T3" fmla="*/ 105 h 210"/>
                              <a:gd name="T4" fmla="*/ 5 w 164"/>
                              <a:gd name="T5" fmla="*/ 125 h 210"/>
                              <a:gd name="T6" fmla="*/ 10 w 164"/>
                              <a:gd name="T7" fmla="*/ 145 h 210"/>
                              <a:gd name="T8" fmla="*/ 20 w 164"/>
                              <a:gd name="T9" fmla="*/ 165 h 210"/>
                              <a:gd name="T10" fmla="*/ 30 w 164"/>
                              <a:gd name="T11" fmla="*/ 180 h 210"/>
                              <a:gd name="T12" fmla="*/ 45 w 164"/>
                              <a:gd name="T13" fmla="*/ 190 h 210"/>
                              <a:gd name="T14" fmla="*/ 65 w 164"/>
                              <a:gd name="T15" fmla="*/ 200 h 210"/>
                              <a:gd name="T16" fmla="*/ 80 w 164"/>
                              <a:gd name="T17" fmla="*/ 210 h 210"/>
                              <a:gd name="T18" fmla="*/ 95 w 164"/>
                              <a:gd name="T19" fmla="*/ 210 h 210"/>
                              <a:gd name="T20" fmla="*/ 95 w 164"/>
                              <a:gd name="T21" fmla="*/ 210 h 210"/>
                              <a:gd name="T22" fmla="*/ 110 w 164"/>
                              <a:gd name="T23" fmla="*/ 210 h 210"/>
                              <a:gd name="T24" fmla="*/ 120 w 164"/>
                              <a:gd name="T25" fmla="*/ 205 h 210"/>
                              <a:gd name="T26" fmla="*/ 135 w 164"/>
                              <a:gd name="T27" fmla="*/ 195 h 210"/>
                              <a:gd name="T28" fmla="*/ 145 w 164"/>
                              <a:gd name="T29" fmla="*/ 180 h 210"/>
                              <a:gd name="T30" fmla="*/ 160 w 164"/>
                              <a:gd name="T31" fmla="*/ 145 h 210"/>
                              <a:gd name="T32" fmla="*/ 164 w 164"/>
                              <a:gd name="T33" fmla="*/ 105 h 210"/>
                              <a:gd name="T34" fmla="*/ 164 w 164"/>
                              <a:gd name="T35" fmla="*/ 105 h 210"/>
                              <a:gd name="T36" fmla="*/ 160 w 164"/>
                              <a:gd name="T37" fmla="*/ 65 h 210"/>
                              <a:gd name="T38" fmla="*/ 145 w 164"/>
                              <a:gd name="T39" fmla="*/ 30 h 210"/>
                              <a:gd name="T40" fmla="*/ 135 w 164"/>
                              <a:gd name="T41" fmla="*/ 20 h 210"/>
                              <a:gd name="T42" fmla="*/ 120 w 164"/>
                              <a:gd name="T43" fmla="*/ 10 h 210"/>
                              <a:gd name="T44" fmla="*/ 110 w 164"/>
                              <a:gd name="T45" fmla="*/ 5 h 210"/>
                              <a:gd name="T46" fmla="*/ 95 w 164"/>
                              <a:gd name="T47" fmla="*/ 0 h 210"/>
                              <a:gd name="T48" fmla="*/ 95 w 164"/>
                              <a:gd name="T49" fmla="*/ 0 h 210"/>
                              <a:gd name="T50" fmla="*/ 80 w 164"/>
                              <a:gd name="T51" fmla="*/ 5 h 210"/>
                              <a:gd name="T52" fmla="*/ 65 w 164"/>
                              <a:gd name="T53" fmla="*/ 10 h 210"/>
                              <a:gd name="T54" fmla="*/ 45 w 164"/>
                              <a:gd name="T55" fmla="*/ 20 h 210"/>
                              <a:gd name="T56" fmla="*/ 30 w 164"/>
                              <a:gd name="T57" fmla="*/ 30 h 210"/>
                              <a:gd name="T58" fmla="*/ 20 w 164"/>
                              <a:gd name="T59" fmla="*/ 45 h 210"/>
                              <a:gd name="T60" fmla="*/ 10 w 164"/>
                              <a:gd name="T61" fmla="*/ 65 h 210"/>
                              <a:gd name="T62" fmla="*/ 5 w 164"/>
                              <a:gd name="T63" fmla="*/ 85 h 210"/>
                              <a:gd name="T64" fmla="*/ 0 w 164"/>
                              <a:gd name="T65" fmla="*/ 105 h 210"/>
                              <a:gd name="T66" fmla="*/ 0 w 164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4" h="210">
                                <a:moveTo>
                                  <a:pt x="0" y="105"/>
                                </a:moveTo>
                                <a:lnTo>
                                  <a:pt x="0" y="105"/>
                                </a:lnTo>
                                <a:lnTo>
                                  <a:pt x="5" y="125"/>
                                </a:lnTo>
                                <a:lnTo>
                                  <a:pt x="10" y="145"/>
                                </a:lnTo>
                                <a:lnTo>
                                  <a:pt x="20" y="165"/>
                                </a:lnTo>
                                <a:lnTo>
                                  <a:pt x="30" y="180"/>
                                </a:lnTo>
                                <a:lnTo>
                                  <a:pt x="45" y="190"/>
                                </a:lnTo>
                                <a:lnTo>
                                  <a:pt x="65" y="200"/>
                                </a:lnTo>
                                <a:lnTo>
                                  <a:pt x="80" y="210"/>
                                </a:lnTo>
                                <a:lnTo>
                                  <a:pt x="95" y="210"/>
                                </a:lnTo>
                                <a:lnTo>
                                  <a:pt x="110" y="210"/>
                                </a:lnTo>
                                <a:lnTo>
                                  <a:pt x="120" y="205"/>
                                </a:lnTo>
                                <a:lnTo>
                                  <a:pt x="135" y="195"/>
                                </a:lnTo>
                                <a:lnTo>
                                  <a:pt x="145" y="180"/>
                                </a:lnTo>
                                <a:lnTo>
                                  <a:pt x="160" y="145"/>
                                </a:lnTo>
                                <a:lnTo>
                                  <a:pt x="164" y="105"/>
                                </a:lnTo>
                                <a:lnTo>
                                  <a:pt x="160" y="65"/>
                                </a:lnTo>
                                <a:lnTo>
                                  <a:pt x="145" y="30"/>
                                </a:lnTo>
                                <a:lnTo>
                                  <a:pt x="135" y="20"/>
                                </a:lnTo>
                                <a:lnTo>
                                  <a:pt x="120" y="10"/>
                                </a:lnTo>
                                <a:lnTo>
                                  <a:pt x="110" y="5"/>
                                </a:lnTo>
                                <a:lnTo>
                                  <a:pt x="95" y="0"/>
                                </a:lnTo>
                                <a:lnTo>
                                  <a:pt x="80" y="5"/>
                                </a:lnTo>
                                <a:lnTo>
                                  <a:pt x="65" y="10"/>
                                </a:lnTo>
                                <a:lnTo>
                                  <a:pt x="45" y="20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5" y="85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Freeform 3978"/>
                        <wps:cNvSpPr>
                          <a:spLocks/>
                        </wps:cNvSpPr>
                        <wps:spPr bwMode="auto">
                          <a:xfrm>
                            <a:off x="6148" y="8062"/>
                            <a:ext cx="145" cy="150"/>
                          </a:xfrm>
                          <a:custGeom>
                            <a:avLst/>
                            <a:gdLst>
                              <a:gd name="T0" fmla="*/ 0 w 145"/>
                              <a:gd name="T1" fmla="*/ 75 h 150"/>
                              <a:gd name="T2" fmla="*/ 0 w 145"/>
                              <a:gd name="T3" fmla="*/ 75 h 150"/>
                              <a:gd name="T4" fmla="*/ 5 w 145"/>
                              <a:gd name="T5" fmla="*/ 90 h 150"/>
                              <a:gd name="T6" fmla="*/ 10 w 145"/>
                              <a:gd name="T7" fmla="*/ 105 h 150"/>
                              <a:gd name="T8" fmla="*/ 25 w 145"/>
                              <a:gd name="T9" fmla="*/ 115 h 150"/>
                              <a:gd name="T10" fmla="*/ 35 w 145"/>
                              <a:gd name="T11" fmla="*/ 125 h 150"/>
                              <a:gd name="T12" fmla="*/ 70 w 145"/>
                              <a:gd name="T13" fmla="*/ 145 h 150"/>
                              <a:gd name="T14" fmla="*/ 95 w 145"/>
                              <a:gd name="T15" fmla="*/ 150 h 150"/>
                              <a:gd name="T16" fmla="*/ 95 w 145"/>
                              <a:gd name="T17" fmla="*/ 150 h 150"/>
                              <a:gd name="T18" fmla="*/ 105 w 145"/>
                              <a:gd name="T19" fmla="*/ 150 h 150"/>
                              <a:gd name="T20" fmla="*/ 115 w 145"/>
                              <a:gd name="T21" fmla="*/ 145 h 150"/>
                              <a:gd name="T22" fmla="*/ 130 w 145"/>
                              <a:gd name="T23" fmla="*/ 130 h 150"/>
                              <a:gd name="T24" fmla="*/ 140 w 145"/>
                              <a:gd name="T25" fmla="*/ 105 h 150"/>
                              <a:gd name="T26" fmla="*/ 145 w 145"/>
                              <a:gd name="T27" fmla="*/ 75 h 150"/>
                              <a:gd name="T28" fmla="*/ 145 w 145"/>
                              <a:gd name="T29" fmla="*/ 75 h 150"/>
                              <a:gd name="T30" fmla="*/ 140 w 145"/>
                              <a:gd name="T31" fmla="*/ 45 h 150"/>
                              <a:gd name="T32" fmla="*/ 130 w 145"/>
                              <a:gd name="T33" fmla="*/ 25 h 150"/>
                              <a:gd name="T34" fmla="*/ 115 w 145"/>
                              <a:gd name="T35" fmla="*/ 10 h 150"/>
                              <a:gd name="T36" fmla="*/ 95 w 145"/>
                              <a:gd name="T37" fmla="*/ 0 h 150"/>
                              <a:gd name="T38" fmla="*/ 95 w 145"/>
                              <a:gd name="T39" fmla="*/ 0 h 150"/>
                              <a:gd name="T40" fmla="*/ 70 w 145"/>
                              <a:gd name="T41" fmla="*/ 5 h 150"/>
                              <a:gd name="T42" fmla="*/ 40 w 145"/>
                              <a:gd name="T43" fmla="*/ 20 h 150"/>
                              <a:gd name="T44" fmla="*/ 25 w 145"/>
                              <a:gd name="T45" fmla="*/ 30 h 150"/>
                              <a:gd name="T46" fmla="*/ 10 w 145"/>
                              <a:gd name="T47" fmla="*/ 45 h 150"/>
                              <a:gd name="T48" fmla="*/ 5 w 145"/>
                              <a:gd name="T49" fmla="*/ 60 h 150"/>
                              <a:gd name="T50" fmla="*/ 0 w 145"/>
                              <a:gd name="T51" fmla="*/ 75 h 150"/>
                              <a:gd name="T52" fmla="*/ 0 w 145"/>
                              <a:gd name="T53" fmla="*/ 75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50">
                                <a:moveTo>
                                  <a:pt x="0" y="75"/>
                                </a:moveTo>
                                <a:lnTo>
                                  <a:pt x="0" y="75"/>
                                </a:lnTo>
                                <a:lnTo>
                                  <a:pt x="5" y="90"/>
                                </a:lnTo>
                                <a:lnTo>
                                  <a:pt x="10" y="105"/>
                                </a:lnTo>
                                <a:lnTo>
                                  <a:pt x="25" y="115"/>
                                </a:lnTo>
                                <a:lnTo>
                                  <a:pt x="35" y="125"/>
                                </a:lnTo>
                                <a:lnTo>
                                  <a:pt x="70" y="145"/>
                                </a:lnTo>
                                <a:lnTo>
                                  <a:pt x="95" y="150"/>
                                </a:lnTo>
                                <a:lnTo>
                                  <a:pt x="105" y="150"/>
                                </a:lnTo>
                                <a:lnTo>
                                  <a:pt x="115" y="145"/>
                                </a:lnTo>
                                <a:lnTo>
                                  <a:pt x="130" y="130"/>
                                </a:lnTo>
                                <a:lnTo>
                                  <a:pt x="140" y="105"/>
                                </a:lnTo>
                                <a:lnTo>
                                  <a:pt x="145" y="75"/>
                                </a:lnTo>
                                <a:lnTo>
                                  <a:pt x="140" y="45"/>
                                </a:lnTo>
                                <a:lnTo>
                                  <a:pt x="130" y="25"/>
                                </a:lnTo>
                                <a:lnTo>
                                  <a:pt x="115" y="10"/>
                                </a:lnTo>
                                <a:lnTo>
                                  <a:pt x="95" y="0"/>
                                </a:lnTo>
                                <a:lnTo>
                                  <a:pt x="70" y="5"/>
                                </a:lnTo>
                                <a:lnTo>
                                  <a:pt x="40" y="20"/>
                                </a:lnTo>
                                <a:lnTo>
                                  <a:pt x="25" y="30"/>
                                </a:lnTo>
                                <a:lnTo>
                                  <a:pt x="10" y="45"/>
                                </a:lnTo>
                                <a:lnTo>
                                  <a:pt x="5" y="60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" name="Freeform 3979"/>
                        <wps:cNvSpPr>
                          <a:spLocks/>
                        </wps:cNvSpPr>
                        <wps:spPr bwMode="auto">
                          <a:xfrm>
                            <a:off x="6128" y="7877"/>
                            <a:ext cx="20" cy="515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515"/>
                              <a:gd name="T2" fmla="*/ 20 w 20"/>
                              <a:gd name="T3" fmla="*/ 0 h 515"/>
                              <a:gd name="T4" fmla="*/ 10 w 20"/>
                              <a:gd name="T5" fmla="*/ 25 h 515"/>
                              <a:gd name="T6" fmla="*/ 0 w 20"/>
                              <a:gd name="T7" fmla="*/ 70 h 515"/>
                              <a:gd name="T8" fmla="*/ 0 w 20"/>
                              <a:gd name="T9" fmla="*/ 105 h 515"/>
                              <a:gd name="T10" fmla="*/ 0 w 20"/>
                              <a:gd name="T11" fmla="*/ 150 h 515"/>
                              <a:gd name="T12" fmla="*/ 10 w 20"/>
                              <a:gd name="T13" fmla="*/ 200 h 515"/>
                              <a:gd name="T14" fmla="*/ 20 w 20"/>
                              <a:gd name="T15" fmla="*/ 260 h 515"/>
                              <a:gd name="T16" fmla="*/ 20 w 20"/>
                              <a:gd name="T17" fmla="*/ 260 h 515"/>
                              <a:gd name="T18" fmla="*/ 20 w 20"/>
                              <a:gd name="T19" fmla="*/ 260 h 515"/>
                              <a:gd name="T20" fmla="*/ 10 w 20"/>
                              <a:gd name="T21" fmla="*/ 320 h 515"/>
                              <a:gd name="T22" fmla="*/ 5 w 20"/>
                              <a:gd name="T23" fmla="*/ 370 h 515"/>
                              <a:gd name="T24" fmla="*/ 0 w 20"/>
                              <a:gd name="T25" fmla="*/ 415 h 515"/>
                              <a:gd name="T26" fmla="*/ 0 w 20"/>
                              <a:gd name="T27" fmla="*/ 445 h 515"/>
                              <a:gd name="T28" fmla="*/ 10 w 20"/>
                              <a:gd name="T29" fmla="*/ 490 h 515"/>
                              <a:gd name="T30" fmla="*/ 20 w 20"/>
                              <a:gd name="T31" fmla="*/ 515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5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25"/>
                                </a:lnTo>
                                <a:lnTo>
                                  <a:pt x="0" y="70"/>
                                </a:lnTo>
                                <a:lnTo>
                                  <a:pt x="0" y="105"/>
                                </a:lnTo>
                                <a:lnTo>
                                  <a:pt x="0" y="150"/>
                                </a:lnTo>
                                <a:lnTo>
                                  <a:pt x="10" y="200"/>
                                </a:lnTo>
                                <a:lnTo>
                                  <a:pt x="20" y="260"/>
                                </a:lnTo>
                                <a:lnTo>
                                  <a:pt x="10" y="320"/>
                                </a:lnTo>
                                <a:lnTo>
                                  <a:pt x="5" y="370"/>
                                </a:lnTo>
                                <a:lnTo>
                                  <a:pt x="0" y="415"/>
                                </a:lnTo>
                                <a:lnTo>
                                  <a:pt x="0" y="445"/>
                                </a:lnTo>
                                <a:lnTo>
                                  <a:pt x="10" y="490"/>
                                </a:lnTo>
                                <a:lnTo>
                                  <a:pt x="20" y="51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Freeform 3980"/>
                        <wps:cNvSpPr>
                          <a:spLocks/>
                        </wps:cNvSpPr>
                        <wps:spPr bwMode="auto">
                          <a:xfrm>
                            <a:off x="6103" y="7877"/>
                            <a:ext cx="45" cy="515"/>
                          </a:xfrm>
                          <a:custGeom>
                            <a:avLst/>
                            <a:gdLst>
                              <a:gd name="T0" fmla="*/ 45 w 45"/>
                              <a:gd name="T1" fmla="*/ 0 h 515"/>
                              <a:gd name="T2" fmla="*/ 45 w 45"/>
                              <a:gd name="T3" fmla="*/ 0 h 515"/>
                              <a:gd name="T4" fmla="*/ 30 w 45"/>
                              <a:gd name="T5" fmla="*/ 45 h 515"/>
                              <a:gd name="T6" fmla="*/ 20 w 45"/>
                              <a:gd name="T7" fmla="*/ 95 h 515"/>
                              <a:gd name="T8" fmla="*/ 10 w 45"/>
                              <a:gd name="T9" fmla="*/ 155 h 515"/>
                              <a:gd name="T10" fmla="*/ 0 w 45"/>
                              <a:gd name="T11" fmla="*/ 235 h 515"/>
                              <a:gd name="T12" fmla="*/ 5 w 45"/>
                              <a:gd name="T13" fmla="*/ 320 h 515"/>
                              <a:gd name="T14" fmla="*/ 10 w 45"/>
                              <a:gd name="T15" fmla="*/ 365 h 515"/>
                              <a:gd name="T16" fmla="*/ 15 w 45"/>
                              <a:gd name="T17" fmla="*/ 415 h 515"/>
                              <a:gd name="T18" fmla="*/ 30 w 45"/>
                              <a:gd name="T19" fmla="*/ 465 h 515"/>
                              <a:gd name="T20" fmla="*/ 45 w 45"/>
                              <a:gd name="T21" fmla="*/ 515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5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30" y="45"/>
                                </a:lnTo>
                                <a:lnTo>
                                  <a:pt x="20" y="95"/>
                                </a:lnTo>
                                <a:lnTo>
                                  <a:pt x="10" y="155"/>
                                </a:lnTo>
                                <a:lnTo>
                                  <a:pt x="0" y="235"/>
                                </a:lnTo>
                                <a:lnTo>
                                  <a:pt x="5" y="320"/>
                                </a:lnTo>
                                <a:lnTo>
                                  <a:pt x="10" y="365"/>
                                </a:lnTo>
                                <a:lnTo>
                                  <a:pt x="15" y="415"/>
                                </a:lnTo>
                                <a:lnTo>
                                  <a:pt x="30" y="465"/>
                                </a:lnTo>
                                <a:lnTo>
                                  <a:pt x="45" y="515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" name="Line 3981"/>
                        <wps:cNvCnPr/>
                        <wps:spPr bwMode="auto">
                          <a:xfrm>
                            <a:off x="6053" y="7877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" name="Line 3982"/>
                        <wps:cNvCnPr/>
                        <wps:spPr bwMode="auto">
                          <a:xfrm>
                            <a:off x="6023" y="7877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" name="Freeform 3983"/>
                        <wps:cNvSpPr>
                          <a:spLocks/>
                        </wps:cNvSpPr>
                        <wps:spPr bwMode="auto">
                          <a:xfrm>
                            <a:off x="6148" y="8867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40 h 50"/>
                              <a:gd name="T2" fmla="*/ 0 w 249"/>
                              <a:gd name="T3" fmla="*/ 40 h 50"/>
                              <a:gd name="T4" fmla="*/ 10 w 249"/>
                              <a:gd name="T5" fmla="*/ 30 h 50"/>
                              <a:gd name="T6" fmla="*/ 25 w 249"/>
                              <a:gd name="T7" fmla="*/ 20 h 50"/>
                              <a:gd name="T8" fmla="*/ 50 w 249"/>
                              <a:gd name="T9" fmla="*/ 5 h 50"/>
                              <a:gd name="T10" fmla="*/ 80 w 249"/>
                              <a:gd name="T11" fmla="*/ 5 h 50"/>
                              <a:gd name="T12" fmla="*/ 110 w 249"/>
                              <a:gd name="T13" fmla="*/ 10 h 50"/>
                              <a:gd name="T14" fmla="*/ 135 w 249"/>
                              <a:gd name="T15" fmla="*/ 15 h 50"/>
                              <a:gd name="T16" fmla="*/ 155 w 249"/>
                              <a:gd name="T17" fmla="*/ 30 h 50"/>
                              <a:gd name="T18" fmla="*/ 184 w 249"/>
                              <a:gd name="T19" fmla="*/ 50 h 50"/>
                              <a:gd name="T20" fmla="*/ 184 w 249"/>
                              <a:gd name="T21" fmla="*/ 50 h 50"/>
                              <a:gd name="T22" fmla="*/ 189 w 249"/>
                              <a:gd name="T23" fmla="*/ 50 h 50"/>
                              <a:gd name="T24" fmla="*/ 199 w 249"/>
                              <a:gd name="T25" fmla="*/ 50 h 50"/>
                              <a:gd name="T26" fmla="*/ 214 w 249"/>
                              <a:gd name="T27" fmla="*/ 35 h 50"/>
                              <a:gd name="T28" fmla="*/ 234 w 249"/>
                              <a:gd name="T29" fmla="*/ 0 h 50"/>
                              <a:gd name="T30" fmla="*/ 249 w 249"/>
                              <a:gd name="T31" fmla="*/ 5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40"/>
                                </a:moveTo>
                                <a:lnTo>
                                  <a:pt x="0" y="40"/>
                                </a:lnTo>
                                <a:lnTo>
                                  <a:pt x="10" y="30"/>
                                </a:lnTo>
                                <a:lnTo>
                                  <a:pt x="25" y="20"/>
                                </a:lnTo>
                                <a:lnTo>
                                  <a:pt x="50" y="5"/>
                                </a:lnTo>
                                <a:lnTo>
                                  <a:pt x="80" y="5"/>
                                </a:lnTo>
                                <a:lnTo>
                                  <a:pt x="110" y="10"/>
                                </a:lnTo>
                                <a:lnTo>
                                  <a:pt x="135" y="15"/>
                                </a:lnTo>
                                <a:lnTo>
                                  <a:pt x="155" y="30"/>
                                </a:lnTo>
                                <a:lnTo>
                                  <a:pt x="184" y="50"/>
                                </a:lnTo>
                                <a:lnTo>
                                  <a:pt x="189" y="50"/>
                                </a:lnTo>
                                <a:lnTo>
                                  <a:pt x="199" y="50"/>
                                </a:lnTo>
                                <a:lnTo>
                                  <a:pt x="214" y="35"/>
                                </a:lnTo>
                                <a:lnTo>
                                  <a:pt x="234" y="0"/>
                                </a:lnTo>
                                <a:lnTo>
                                  <a:pt x="249" y="5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Freeform 3984"/>
                        <wps:cNvSpPr>
                          <a:spLocks/>
                        </wps:cNvSpPr>
                        <wps:spPr bwMode="auto">
                          <a:xfrm>
                            <a:off x="6148" y="8397"/>
                            <a:ext cx="249" cy="50"/>
                          </a:xfrm>
                          <a:custGeom>
                            <a:avLst/>
                            <a:gdLst>
                              <a:gd name="T0" fmla="*/ 0 w 249"/>
                              <a:gd name="T1" fmla="*/ 0 h 50"/>
                              <a:gd name="T2" fmla="*/ 0 w 249"/>
                              <a:gd name="T3" fmla="*/ 0 h 50"/>
                              <a:gd name="T4" fmla="*/ 25 w 249"/>
                              <a:gd name="T5" fmla="*/ 25 h 50"/>
                              <a:gd name="T6" fmla="*/ 50 w 249"/>
                              <a:gd name="T7" fmla="*/ 35 h 50"/>
                              <a:gd name="T8" fmla="*/ 80 w 249"/>
                              <a:gd name="T9" fmla="*/ 40 h 50"/>
                              <a:gd name="T10" fmla="*/ 110 w 249"/>
                              <a:gd name="T11" fmla="*/ 40 h 50"/>
                              <a:gd name="T12" fmla="*/ 135 w 249"/>
                              <a:gd name="T13" fmla="*/ 30 h 50"/>
                              <a:gd name="T14" fmla="*/ 155 w 249"/>
                              <a:gd name="T15" fmla="*/ 20 h 50"/>
                              <a:gd name="T16" fmla="*/ 184 w 249"/>
                              <a:gd name="T17" fmla="*/ 0 h 50"/>
                              <a:gd name="T18" fmla="*/ 184 w 249"/>
                              <a:gd name="T19" fmla="*/ 0 h 50"/>
                              <a:gd name="T20" fmla="*/ 189 w 249"/>
                              <a:gd name="T21" fmla="*/ 0 h 50"/>
                              <a:gd name="T22" fmla="*/ 194 w 249"/>
                              <a:gd name="T23" fmla="*/ 0 h 50"/>
                              <a:gd name="T24" fmla="*/ 214 w 249"/>
                              <a:gd name="T25" fmla="*/ 20 h 50"/>
                              <a:gd name="T26" fmla="*/ 234 w 249"/>
                              <a:gd name="T27" fmla="*/ 50 h 50"/>
                              <a:gd name="T28" fmla="*/ 249 w 249"/>
                              <a:gd name="T2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49" h="5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25"/>
                                </a:lnTo>
                                <a:lnTo>
                                  <a:pt x="50" y="35"/>
                                </a:lnTo>
                                <a:lnTo>
                                  <a:pt x="80" y="40"/>
                                </a:lnTo>
                                <a:lnTo>
                                  <a:pt x="110" y="40"/>
                                </a:lnTo>
                                <a:lnTo>
                                  <a:pt x="135" y="30"/>
                                </a:lnTo>
                                <a:lnTo>
                                  <a:pt x="155" y="20"/>
                                </a:lnTo>
                                <a:lnTo>
                                  <a:pt x="184" y="0"/>
                                </a:lnTo>
                                <a:lnTo>
                                  <a:pt x="189" y="0"/>
                                </a:lnTo>
                                <a:lnTo>
                                  <a:pt x="194" y="0"/>
                                </a:lnTo>
                                <a:lnTo>
                                  <a:pt x="214" y="20"/>
                                </a:lnTo>
                                <a:lnTo>
                                  <a:pt x="234" y="50"/>
                                </a:ln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Freeform 3985"/>
                        <wps:cNvSpPr>
                          <a:spLocks/>
                        </wps:cNvSpPr>
                        <wps:spPr bwMode="auto">
                          <a:xfrm>
                            <a:off x="6148" y="8437"/>
                            <a:ext cx="244" cy="435"/>
                          </a:xfrm>
                          <a:custGeom>
                            <a:avLst/>
                            <a:gdLst>
                              <a:gd name="T0" fmla="*/ 0 w 244"/>
                              <a:gd name="T1" fmla="*/ 220 h 435"/>
                              <a:gd name="T2" fmla="*/ 0 w 244"/>
                              <a:gd name="T3" fmla="*/ 220 h 435"/>
                              <a:gd name="T4" fmla="*/ 5 w 244"/>
                              <a:gd name="T5" fmla="*/ 305 h 435"/>
                              <a:gd name="T6" fmla="*/ 10 w 244"/>
                              <a:gd name="T7" fmla="*/ 340 h 435"/>
                              <a:gd name="T8" fmla="*/ 15 w 244"/>
                              <a:gd name="T9" fmla="*/ 370 h 435"/>
                              <a:gd name="T10" fmla="*/ 30 w 244"/>
                              <a:gd name="T11" fmla="*/ 400 h 435"/>
                              <a:gd name="T12" fmla="*/ 45 w 244"/>
                              <a:gd name="T13" fmla="*/ 420 h 435"/>
                              <a:gd name="T14" fmla="*/ 65 w 244"/>
                              <a:gd name="T15" fmla="*/ 430 h 435"/>
                              <a:gd name="T16" fmla="*/ 95 w 244"/>
                              <a:gd name="T17" fmla="*/ 435 h 435"/>
                              <a:gd name="T18" fmla="*/ 95 w 244"/>
                              <a:gd name="T19" fmla="*/ 435 h 435"/>
                              <a:gd name="T20" fmla="*/ 125 w 244"/>
                              <a:gd name="T21" fmla="*/ 435 h 435"/>
                              <a:gd name="T22" fmla="*/ 150 w 244"/>
                              <a:gd name="T23" fmla="*/ 420 h 435"/>
                              <a:gd name="T24" fmla="*/ 174 w 244"/>
                              <a:gd name="T25" fmla="*/ 400 h 435"/>
                              <a:gd name="T26" fmla="*/ 199 w 244"/>
                              <a:gd name="T27" fmla="*/ 375 h 435"/>
                              <a:gd name="T28" fmla="*/ 219 w 244"/>
                              <a:gd name="T29" fmla="*/ 345 h 435"/>
                              <a:gd name="T30" fmla="*/ 229 w 244"/>
                              <a:gd name="T31" fmla="*/ 305 h 435"/>
                              <a:gd name="T32" fmla="*/ 239 w 244"/>
                              <a:gd name="T33" fmla="*/ 265 h 435"/>
                              <a:gd name="T34" fmla="*/ 244 w 244"/>
                              <a:gd name="T35" fmla="*/ 220 h 435"/>
                              <a:gd name="T36" fmla="*/ 244 w 244"/>
                              <a:gd name="T37" fmla="*/ 220 h 435"/>
                              <a:gd name="T38" fmla="*/ 239 w 244"/>
                              <a:gd name="T39" fmla="*/ 175 h 435"/>
                              <a:gd name="T40" fmla="*/ 229 w 244"/>
                              <a:gd name="T41" fmla="*/ 135 h 435"/>
                              <a:gd name="T42" fmla="*/ 219 w 244"/>
                              <a:gd name="T43" fmla="*/ 100 h 435"/>
                              <a:gd name="T44" fmla="*/ 199 w 244"/>
                              <a:gd name="T45" fmla="*/ 65 h 435"/>
                              <a:gd name="T46" fmla="*/ 174 w 244"/>
                              <a:gd name="T47" fmla="*/ 40 h 435"/>
                              <a:gd name="T48" fmla="*/ 150 w 244"/>
                              <a:gd name="T49" fmla="*/ 20 h 435"/>
                              <a:gd name="T50" fmla="*/ 125 w 244"/>
                              <a:gd name="T51" fmla="*/ 5 h 435"/>
                              <a:gd name="T52" fmla="*/ 95 w 244"/>
                              <a:gd name="T53" fmla="*/ 0 h 435"/>
                              <a:gd name="T54" fmla="*/ 95 w 244"/>
                              <a:gd name="T55" fmla="*/ 0 h 435"/>
                              <a:gd name="T56" fmla="*/ 65 w 244"/>
                              <a:gd name="T57" fmla="*/ 5 h 435"/>
                              <a:gd name="T58" fmla="*/ 45 w 244"/>
                              <a:gd name="T59" fmla="*/ 15 h 435"/>
                              <a:gd name="T60" fmla="*/ 30 w 244"/>
                              <a:gd name="T61" fmla="*/ 40 h 435"/>
                              <a:gd name="T62" fmla="*/ 15 w 244"/>
                              <a:gd name="T63" fmla="*/ 65 h 435"/>
                              <a:gd name="T64" fmla="*/ 10 w 244"/>
                              <a:gd name="T65" fmla="*/ 95 h 435"/>
                              <a:gd name="T66" fmla="*/ 5 w 244"/>
                              <a:gd name="T67" fmla="*/ 135 h 435"/>
                              <a:gd name="T68" fmla="*/ 0 w 244"/>
                              <a:gd name="T69" fmla="*/ 220 h 435"/>
                              <a:gd name="T70" fmla="*/ 0 w 244"/>
                              <a:gd name="T71" fmla="*/ 220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44" h="435">
                                <a:moveTo>
                                  <a:pt x="0" y="220"/>
                                </a:moveTo>
                                <a:lnTo>
                                  <a:pt x="0" y="220"/>
                                </a:lnTo>
                                <a:lnTo>
                                  <a:pt x="5" y="305"/>
                                </a:lnTo>
                                <a:lnTo>
                                  <a:pt x="10" y="340"/>
                                </a:lnTo>
                                <a:lnTo>
                                  <a:pt x="15" y="370"/>
                                </a:lnTo>
                                <a:lnTo>
                                  <a:pt x="30" y="400"/>
                                </a:lnTo>
                                <a:lnTo>
                                  <a:pt x="45" y="420"/>
                                </a:lnTo>
                                <a:lnTo>
                                  <a:pt x="65" y="430"/>
                                </a:lnTo>
                                <a:lnTo>
                                  <a:pt x="95" y="435"/>
                                </a:lnTo>
                                <a:lnTo>
                                  <a:pt x="125" y="435"/>
                                </a:lnTo>
                                <a:lnTo>
                                  <a:pt x="150" y="420"/>
                                </a:lnTo>
                                <a:lnTo>
                                  <a:pt x="174" y="400"/>
                                </a:lnTo>
                                <a:lnTo>
                                  <a:pt x="199" y="375"/>
                                </a:lnTo>
                                <a:lnTo>
                                  <a:pt x="219" y="345"/>
                                </a:lnTo>
                                <a:lnTo>
                                  <a:pt x="229" y="305"/>
                                </a:lnTo>
                                <a:lnTo>
                                  <a:pt x="239" y="265"/>
                                </a:lnTo>
                                <a:lnTo>
                                  <a:pt x="244" y="220"/>
                                </a:lnTo>
                                <a:lnTo>
                                  <a:pt x="239" y="175"/>
                                </a:lnTo>
                                <a:lnTo>
                                  <a:pt x="229" y="135"/>
                                </a:lnTo>
                                <a:lnTo>
                                  <a:pt x="219" y="100"/>
                                </a:lnTo>
                                <a:lnTo>
                                  <a:pt x="199" y="65"/>
                                </a:lnTo>
                                <a:lnTo>
                                  <a:pt x="174" y="40"/>
                                </a:lnTo>
                                <a:lnTo>
                                  <a:pt x="150" y="20"/>
                                </a:lnTo>
                                <a:lnTo>
                                  <a:pt x="125" y="5"/>
                                </a:lnTo>
                                <a:lnTo>
                                  <a:pt x="95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40"/>
                                </a:lnTo>
                                <a:lnTo>
                                  <a:pt x="15" y="65"/>
                                </a:lnTo>
                                <a:lnTo>
                                  <a:pt x="10" y="95"/>
                                </a:lnTo>
                                <a:lnTo>
                                  <a:pt x="5" y="135"/>
                                </a:lnTo>
                                <a:lnTo>
                                  <a:pt x="0" y="2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" name="Freeform 3986"/>
                        <wps:cNvSpPr>
                          <a:spLocks/>
                        </wps:cNvSpPr>
                        <wps:spPr bwMode="auto">
                          <a:xfrm>
                            <a:off x="6148" y="8507"/>
                            <a:ext cx="194" cy="300"/>
                          </a:xfrm>
                          <a:custGeom>
                            <a:avLst/>
                            <a:gdLst>
                              <a:gd name="T0" fmla="*/ 0 w 194"/>
                              <a:gd name="T1" fmla="*/ 150 h 300"/>
                              <a:gd name="T2" fmla="*/ 0 w 194"/>
                              <a:gd name="T3" fmla="*/ 150 h 300"/>
                              <a:gd name="T4" fmla="*/ 0 w 194"/>
                              <a:gd name="T5" fmla="*/ 180 h 300"/>
                              <a:gd name="T6" fmla="*/ 5 w 194"/>
                              <a:gd name="T7" fmla="*/ 205 h 300"/>
                              <a:gd name="T8" fmla="*/ 15 w 194"/>
                              <a:gd name="T9" fmla="*/ 230 h 300"/>
                              <a:gd name="T10" fmla="*/ 25 w 194"/>
                              <a:gd name="T11" fmla="*/ 255 h 300"/>
                              <a:gd name="T12" fmla="*/ 40 w 194"/>
                              <a:gd name="T13" fmla="*/ 270 h 300"/>
                              <a:gd name="T14" fmla="*/ 55 w 194"/>
                              <a:gd name="T15" fmla="*/ 285 h 300"/>
                              <a:gd name="T16" fmla="*/ 75 w 194"/>
                              <a:gd name="T17" fmla="*/ 295 h 300"/>
                              <a:gd name="T18" fmla="*/ 95 w 194"/>
                              <a:gd name="T19" fmla="*/ 300 h 300"/>
                              <a:gd name="T20" fmla="*/ 95 w 194"/>
                              <a:gd name="T21" fmla="*/ 300 h 300"/>
                              <a:gd name="T22" fmla="*/ 115 w 194"/>
                              <a:gd name="T23" fmla="*/ 295 h 300"/>
                              <a:gd name="T24" fmla="*/ 135 w 194"/>
                              <a:gd name="T25" fmla="*/ 290 h 300"/>
                              <a:gd name="T26" fmla="*/ 150 w 194"/>
                              <a:gd name="T27" fmla="*/ 275 h 300"/>
                              <a:gd name="T28" fmla="*/ 164 w 194"/>
                              <a:gd name="T29" fmla="*/ 255 h 300"/>
                              <a:gd name="T30" fmla="*/ 179 w 194"/>
                              <a:gd name="T31" fmla="*/ 235 h 300"/>
                              <a:gd name="T32" fmla="*/ 189 w 194"/>
                              <a:gd name="T33" fmla="*/ 210 h 300"/>
                              <a:gd name="T34" fmla="*/ 194 w 194"/>
                              <a:gd name="T35" fmla="*/ 180 h 300"/>
                              <a:gd name="T36" fmla="*/ 194 w 194"/>
                              <a:gd name="T37" fmla="*/ 150 h 300"/>
                              <a:gd name="T38" fmla="*/ 194 w 194"/>
                              <a:gd name="T39" fmla="*/ 150 h 300"/>
                              <a:gd name="T40" fmla="*/ 194 w 194"/>
                              <a:gd name="T41" fmla="*/ 120 h 300"/>
                              <a:gd name="T42" fmla="*/ 189 w 194"/>
                              <a:gd name="T43" fmla="*/ 90 h 300"/>
                              <a:gd name="T44" fmla="*/ 179 w 194"/>
                              <a:gd name="T45" fmla="*/ 65 h 300"/>
                              <a:gd name="T46" fmla="*/ 164 w 194"/>
                              <a:gd name="T47" fmla="*/ 45 h 300"/>
                              <a:gd name="T48" fmla="*/ 150 w 194"/>
                              <a:gd name="T49" fmla="*/ 25 h 300"/>
                              <a:gd name="T50" fmla="*/ 135 w 194"/>
                              <a:gd name="T51" fmla="*/ 10 h 300"/>
                              <a:gd name="T52" fmla="*/ 115 w 194"/>
                              <a:gd name="T53" fmla="*/ 5 h 300"/>
                              <a:gd name="T54" fmla="*/ 95 w 194"/>
                              <a:gd name="T55" fmla="*/ 0 h 300"/>
                              <a:gd name="T56" fmla="*/ 95 w 194"/>
                              <a:gd name="T57" fmla="*/ 0 h 300"/>
                              <a:gd name="T58" fmla="*/ 75 w 194"/>
                              <a:gd name="T59" fmla="*/ 0 h 300"/>
                              <a:gd name="T60" fmla="*/ 55 w 194"/>
                              <a:gd name="T61" fmla="*/ 10 h 300"/>
                              <a:gd name="T62" fmla="*/ 40 w 194"/>
                              <a:gd name="T63" fmla="*/ 25 h 300"/>
                              <a:gd name="T64" fmla="*/ 25 w 194"/>
                              <a:gd name="T65" fmla="*/ 45 h 300"/>
                              <a:gd name="T66" fmla="*/ 15 w 194"/>
                              <a:gd name="T67" fmla="*/ 65 h 300"/>
                              <a:gd name="T68" fmla="*/ 5 w 194"/>
                              <a:gd name="T69" fmla="*/ 90 h 300"/>
                              <a:gd name="T70" fmla="*/ 0 w 194"/>
                              <a:gd name="T71" fmla="*/ 120 h 300"/>
                              <a:gd name="T72" fmla="*/ 0 w 194"/>
                              <a:gd name="T73" fmla="*/ 150 h 300"/>
                              <a:gd name="T74" fmla="*/ 0 w 194"/>
                              <a:gd name="T75" fmla="*/ 150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194" h="300">
                                <a:moveTo>
                                  <a:pt x="0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80"/>
                                </a:lnTo>
                                <a:lnTo>
                                  <a:pt x="5" y="205"/>
                                </a:lnTo>
                                <a:lnTo>
                                  <a:pt x="15" y="230"/>
                                </a:lnTo>
                                <a:lnTo>
                                  <a:pt x="25" y="255"/>
                                </a:lnTo>
                                <a:lnTo>
                                  <a:pt x="40" y="270"/>
                                </a:lnTo>
                                <a:lnTo>
                                  <a:pt x="55" y="285"/>
                                </a:lnTo>
                                <a:lnTo>
                                  <a:pt x="75" y="295"/>
                                </a:lnTo>
                                <a:lnTo>
                                  <a:pt x="95" y="300"/>
                                </a:lnTo>
                                <a:lnTo>
                                  <a:pt x="115" y="295"/>
                                </a:lnTo>
                                <a:lnTo>
                                  <a:pt x="135" y="290"/>
                                </a:lnTo>
                                <a:lnTo>
                                  <a:pt x="150" y="275"/>
                                </a:lnTo>
                                <a:lnTo>
                                  <a:pt x="164" y="255"/>
                                </a:lnTo>
                                <a:lnTo>
                                  <a:pt x="179" y="235"/>
                                </a:lnTo>
                                <a:lnTo>
                                  <a:pt x="189" y="210"/>
                                </a:lnTo>
                                <a:lnTo>
                                  <a:pt x="194" y="180"/>
                                </a:lnTo>
                                <a:lnTo>
                                  <a:pt x="194" y="150"/>
                                </a:lnTo>
                                <a:lnTo>
                                  <a:pt x="194" y="120"/>
                                </a:lnTo>
                                <a:lnTo>
                                  <a:pt x="189" y="90"/>
                                </a:lnTo>
                                <a:lnTo>
                                  <a:pt x="179" y="65"/>
                                </a:lnTo>
                                <a:lnTo>
                                  <a:pt x="164" y="45"/>
                                </a:lnTo>
                                <a:lnTo>
                                  <a:pt x="150" y="25"/>
                                </a:lnTo>
                                <a:lnTo>
                                  <a:pt x="135" y="10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5" y="0"/>
                                </a:lnTo>
                                <a:lnTo>
                                  <a:pt x="55" y="10"/>
                                </a:lnTo>
                                <a:lnTo>
                                  <a:pt x="40" y="25"/>
                                </a:lnTo>
                                <a:lnTo>
                                  <a:pt x="25" y="45"/>
                                </a:lnTo>
                                <a:lnTo>
                                  <a:pt x="15" y="65"/>
                                </a:lnTo>
                                <a:lnTo>
                                  <a:pt x="5" y="90"/>
                                </a:lnTo>
                                <a:lnTo>
                                  <a:pt x="0" y="120"/>
                                </a:lnTo>
                                <a:lnTo>
                                  <a:pt x="0" y="1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Freeform 3987"/>
                        <wps:cNvSpPr>
                          <a:spLocks/>
                        </wps:cNvSpPr>
                        <wps:spPr bwMode="auto">
                          <a:xfrm>
                            <a:off x="6148" y="8552"/>
                            <a:ext cx="164" cy="210"/>
                          </a:xfrm>
                          <a:custGeom>
                            <a:avLst/>
                            <a:gdLst>
                              <a:gd name="T0" fmla="*/ 0 w 164"/>
                              <a:gd name="T1" fmla="*/ 105 h 210"/>
                              <a:gd name="T2" fmla="*/ 0 w 164"/>
                              <a:gd name="T3" fmla="*/ 105 h 210"/>
                              <a:gd name="T4" fmla="*/ 5 w 164"/>
                              <a:gd name="T5" fmla="*/ 125 h 210"/>
                              <a:gd name="T6" fmla="*/ 10 w 164"/>
                              <a:gd name="T7" fmla="*/ 145 h 210"/>
                              <a:gd name="T8" fmla="*/ 20 w 164"/>
                              <a:gd name="T9" fmla="*/ 160 h 210"/>
                              <a:gd name="T10" fmla="*/ 30 w 164"/>
                              <a:gd name="T11" fmla="*/ 180 h 210"/>
                              <a:gd name="T12" fmla="*/ 45 w 164"/>
                              <a:gd name="T13" fmla="*/ 190 h 210"/>
                              <a:gd name="T14" fmla="*/ 65 w 164"/>
                              <a:gd name="T15" fmla="*/ 200 h 210"/>
                              <a:gd name="T16" fmla="*/ 80 w 164"/>
                              <a:gd name="T17" fmla="*/ 205 h 210"/>
                              <a:gd name="T18" fmla="*/ 95 w 164"/>
                              <a:gd name="T19" fmla="*/ 210 h 210"/>
                              <a:gd name="T20" fmla="*/ 95 w 164"/>
                              <a:gd name="T21" fmla="*/ 210 h 210"/>
                              <a:gd name="T22" fmla="*/ 110 w 164"/>
                              <a:gd name="T23" fmla="*/ 205 h 210"/>
                              <a:gd name="T24" fmla="*/ 120 w 164"/>
                              <a:gd name="T25" fmla="*/ 200 h 210"/>
                              <a:gd name="T26" fmla="*/ 135 w 164"/>
                              <a:gd name="T27" fmla="*/ 190 h 210"/>
                              <a:gd name="T28" fmla="*/ 145 w 164"/>
                              <a:gd name="T29" fmla="*/ 180 h 210"/>
                              <a:gd name="T30" fmla="*/ 160 w 164"/>
                              <a:gd name="T31" fmla="*/ 145 h 210"/>
                              <a:gd name="T32" fmla="*/ 164 w 164"/>
                              <a:gd name="T33" fmla="*/ 105 h 210"/>
                              <a:gd name="T34" fmla="*/ 164 w 164"/>
                              <a:gd name="T35" fmla="*/ 105 h 210"/>
                              <a:gd name="T36" fmla="*/ 160 w 164"/>
                              <a:gd name="T37" fmla="*/ 65 h 210"/>
                              <a:gd name="T38" fmla="*/ 145 w 164"/>
                              <a:gd name="T39" fmla="*/ 30 h 210"/>
                              <a:gd name="T40" fmla="*/ 135 w 164"/>
                              <a:gd name="T41" fmla="*/ 20 h 210"/>
                              <a:gd name="T42" fmla="*/ 120 w 164"/>
                              <a:gd name="T43" fmla="*/ 10 h 210"/>
                              <a:gd name="T44" fmla="*/ 110 w 164"/>
                              <a:gd name="T45" fmla="*/ 0 h 210"/>
                              <a:gd name="T46" fmla="*/ 95 w 164"/>
                              <a:gd name="T47" fmla="*/ 0 h 210"/>
                              <a:gd name="T48" fmla="*/ 95 w 164"/>
                              <a:gd name="T49" fmla="*/ 0 h 210"/>
                              <a:gd name="T50" fmla="*/ 80 w 164"/>
                              <a:gd name="T51" fmla="*/ 0 h 210"/>
                              <a:gd name="T52" fmla="*/ 65 w 164"/>
                              <a:gd name="T53" fmla="*/ 5 h 210"/>
                              <a:gd name="T54" fmla="*/ 45 w 164"/>
                              <a:gd name="T55" fmla="*/ 15 h 210"/>
                              <a:gd name="T56" fmla="*/ 30 w 164"/>
                              <a:gd name="T57" fmla="*/ 30 h 210"/>
                              <a:gd name="T58" fmla="*/ 20 w 164"/>
                              <a:gd name="T59" fmla="*/ 45 h 210"/>
                              <a:gd name="T60" fmla="*/ 10 w 164"/>
                              <a:gd name="T61" fmla="*/ 65 h 210"/>
                              <a:gd name="T62" fmla="*/ 5 w 164"/>
                              <a:gd name="T63" fmla="*/ 85 h 210"/>
                              <a:gd name="T64" fmla="*/ 0 w 164"/>
                              <a:gd name="T65" fmla="*/ 105 h 210"/>
                              <a:gd name="T66" fmla="*/ 0 w 164"/>
                              <a:gd name="T67" fmla="*/ 10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64" h="210">
                                <a:moveTo>
                                  <a:pt x="0" y="105"/>
                                </a:moveTo>
                                <a:lnTo>
                                  <a:pt x="0" y="105"/>
                                </a:lnTo>
                                <a:lnTo>
                                  <a:pt x="5" y="125"/>
                                </a:lnTo>
                                <a:lnTo>
                                  <a:pt x="10" y="145"/>
                                </a:lnTo>
                                <a:lnTo>
                                  <a:pt x="20" y="160"/>
                                </a:lnTo>
                                <a:lnTo>
                                  <a:pt x="30" y="180"/>
                                </a:lnTo>
                                <a:lnTo>
                                  <a:pt x="45" y="190"/>
                                </a:lnTo>
                                <a:lnTo>
                                  <a:pt x="65" y="200"/>
                                </a:lnTo>
                                <a:lnTo>
                                  <a:pt x="80" y="205"/>
                                </a:lnTo>
                                <a:lnTo>
                                  <a:pt x="95" y="210"/>
                                </a:lnTo>
                                <a:lnTo>
                                  <a:pt x="110" y="205"/>
                                </a:lnTo>
                                <a:lnTo>
                                  <a:pt x="120" y="200"/>
                                </a:lnTo>
                                <a:lnTo>
                                  <a:pt x="135" y="190"/>
                                </a:lnTo>
                                <a:lnTo>
                                  <a:pt x="145" y="180"/>
                                </a:lnTo>
                                <a:lnTo>
                                  <a:pt x="160" y="145"/>
                                </a:lnTo>
                                <a:lnTo>
                                  <a:pt x="164" y="105"/>
                                </a:lnTo>
                                <a:lnTo>
                                  <a:pt x="160" y="65"/>
                                </a:lnTo>
                                <a:lnTo>
                                  <a:pt x="145" y="30"/>
                                </a:lnTo>
                                <a:lnTo>
                                  <a:pt x="135" y="20"/>
                                </a:lnTo>
                                <a:lnTo>
                                  <a:pt x="120" y="10"/>
                                </a:lnTo>
                                <a:lnTo>
                                  <a:pt x="110" y="0"/>
                                </a:lnTo>
                                <a:lnTo>
                                  <a:pt x="95" y="0"/>
                                </a:lnTo>
                                <a:lnTo>
                                  <a:pt x="80" y="0"/>
                                </a:lnTo>
                                <a:lnTo>
                                  <a:pt x="65" y="5"/>
                                </a:lnTo>
                                <a:lnTo>
                                  <a:pt x="45" y="15"/>
                                </a:lnTo>
                                <a:lnTo>
                                  <a:pt x="30" y="30"/>
                                </a:lnTo>
                                <a:lnTo>
                                  <a:pt x="20" y="45"/>
                                </a:lnTo>
                                <a:lnTo>
                                  <a:pt x="10" y="65"/>
                                </a:lnTo>
                                <a:lnTo>
                                  <a:pt x="5" y="85"/>
                                </a:lnTo>
                                <a:lnTo>
                                  <a:pt x="0" y="1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Freeform 3988"/>
                        <wps:cNvSpPr>
                          <a:spLocks/>
                        </wps:cNvSpPr>
                        <wps:spPr bwMode="auto">
                          <a:xfrm>
                            <a:off x="6148" y="8582"/>
                            <a:ext cx="145" cy="150"/>
                          </a:xfrm>
                          <a:custGeom>
                            <a:avLst/>
                            <a:gdLst>
                              <a:gd name="T0" fmla="*/ 0 w 145"/>
                              <a:gd name="T1" fmla="*/ 75 h 150"/>
                              <a:gd name="T2" fmla="*/ 0 w 145"/>
                              <a:gd name="T3" fmla="*/ 75 h 150"/>
                              <a:gd name="T4" fmla="*/ 5 w 145"/>
                              <a:gd name="T5" fmla="*/ 90 h 150"/>
                              <a:gd name="T6" fmla="*/ 10 w 145"/>
                              <a:gd name="T7" fmla="*/ 105 h 150"/>
                              <a:gd name="T8" fmla="*/ 25 w 145"/>
                              <a:gd name="T9" fmla="*/ 115 h 150"/>
                              <a:gd name="T10" fmla="*/ 35 w 145"/>
                              <a:gd name="T11" fmla="*/ 125 h 150"/>
                              <a:gd name="T12" fmla="*/ 70 w 145"/>
                              <a:gd name="T13" fmla="*/ 140 h 150"/>
                              <a:gd name="T14" fmla="*/ 95 w 145"/>
                              <a:gd name="T15" fmla="*/ 150 h 150"/>
                              <a:gd name="T16" fmla="*/ 95 w 145"/>
                              <a:gd name="T17" fmla="*/ 150 h 150"/>
                              <a:gd name="T18" fmla="*/ 105 w 145"/>
                              <a:gd name="T19" fmla="*/ 145 h 150"/>
                              <a:gd name="T20" fmla="*/ 115 w 145"/>
                              <a:gd name="T21" fmla="*/ 140 h 150"/>
                              <a:gd name="T22" fmla="*/ 130 w 145"/>
                              <a:gd name="T23" fmla="*/ 125 h 150"/>
                              <a:gd name="T24" fmla="*/ 140 w 145"/>
                              <a:gd name="T25" fmla="*/ 105 h 150"/>
                              <a:gd name="T26" fmla="*/ 145 w 145"/>
                              <a:gd name="T27" fmla="*/ 75 h 150"/>
                              <a:gd name="T28" fmla="*/ 145 w 145"/>
                              <a:gd name="T29" fmla="*/ 75 h 150"/>
                              <a:gd name="T30" fmla="*/ 140 w 145"/>
                              <a:gd name="T31" fmla="*/ 45 h 150"/>
                              <a:gd name="T32" fmla="*/ 130 w 145"/>
                              <a:gd name="T33" fmla="*/ 25 h 150"/>
                              <a:gd name="T34" fmla="*/ 115 w 145"/>
                              <a:gd name="T35" fmla="*/ 5 h 150"/>
                              <a:gd name="T36" fmla="*/ 95 w 145"/>
                              <a:gd name="T37" fmla="*/ 0 h 150"/>
                              <a:gd name="T38" fmla="*/ 95 w 145"/>
                              <a:gd name="T39" fmla="*/ 0 h 150"/>
                              <a:gd name="T40" fmla="*/ 70 w 145"/>
                              <a:gd name="T41" fmla="*/ 5 h 150"/>
                              <a:gd name="T42" fmla="*/ 40 w 145"/>
                              <a:gd name="T43" fmla="*/ 20 h 150"/>
                              <a:gd name="T44" fmla="*/ 25 w 145"/>
                              <a:gd name="T45" fmla="*/ 30 h 150"/>
                              <a:gd name="T46" fmla="*/ 10 w 145"/>
                              <a:gd name="T47" fmla="*/ 45 h 150"/>
                              <a:gd name="T48" fmla="*/ 5 w 145"/>
                              <a:gd name="T49" fmla="*/ 60 h 150"/>
                              <a:gd name="T50" fmla="*/ 0 w 145"/>
                              <a:gd name="T51" fmla="*/ 75 h 150"/>
                              <a:gd name="T52" fmla="*/ 0 w 145"/>
                              <a:gd name="T53" fmla="*/ 75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5" h="150">
                                <a:moveTo>
                                  <a:pt x="0" y="75"/>
                                </a:moveTo>
                                <a:lnTo>
                                  <a:pt x="0" y="75"/>
                                </a:lnTo>
                                <a:lnTo>
                                  <a:pt x="5" y="90"/>
                                </a:lnTo>
                                <a:lnTo>
                                  <a:pt x="10" y="105"/>
                                </a:lnTo>
                                <a:lnTo>
                                  <a:pt x="25" y="115"/>
                                </a:lnTo>
                                <a:lnTo>
                                  <a:pt x="35" y="125"/>
                                </a:lnTo>
                                <a:lnTo>
                                  <a:pt x="70" y="140"/>
                                </a:lnTo>
                                <a:lnTo>
                                  <a:pt x="95" y="150"/>
                                </a:lnTo>
                                <a:lnTo>
                                  <a:pt x="105" y="145"/>
                                </a:lnTo>
                                <a:lnTo>
                                  <a:pt x="115" y="140"/>
                                </a:lnTo>
                                <a:lnTo>
                                  <a:pt x="130" y="125"/>
                                </a:lnTo>
                                <a:lnTo>
                                  <a:pt x="140" y="105"/>
                                </a:lnTo>
                                <a:lnTo>
                                  <a:pt x="145" y="75"/>
                                </a:lnTo>
                                <a:lnTo>
                                  <a:pt x="140" y="45"/>
                                </a:lnTo>
                                <a:lnTo>
                                  <a:pt x="130" y="25"/>
                                </a:lnTo>
                                <a:lnTo>
                                  <a:pt x="115" y="5"/>
                                </a:lnTo>
                                <a:lnTo>
                                  <a:pt x="95" y="0"/>
                                </a:lnTo>
                                <a:lnTo>
                                  <a:pt x="70" y="5"/>
                                </a:lnTo>
                                <a:lnTo>
                                  <a:pt x="40" y="20"/>
                                </a:lnTo>
                                <a:lnTo>
                                  <a:pt x="25" y="30"/>
                                </a:lnTo>
                                <a:lnTo>
                                  <a:pt x="10" y="45"/>
                                </a:lnTo>
                                <a:lnTo>
                                  <a:pt x="5" y="60"/>
                                </a:lnTo>
                                <a:lnTo>
                                  <a:pt x="0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" name="Freeform 3989"/>
                        <wps:cNvSpPr>
                          <a:spLocks/>
                        </wps:cNvSpPr>
                        <wps:spPr bwMode="auto">
                          <a:xfrm>
                            <a:off x="6128" y="8397"/>
                            <a:ext cx="20" cy="510"/>
                          </a:xfrm>
                          <a:custGeom>
                            <a:avLst/>
                            <a:gdLst>
                              <a:gd name="T0" fmla="*/ 20 w 20"/>
                              <a:gd name="T1" fmla="*/ 0 h 510"/>
                              <a:gd name="T2" fmla="*/ 20 w 20"/>
                              <a:gd name="T3" fmla="*/ 0 h 510"/>
                              <a:gd name="T4" fmla="*/ 10 w 20"/>
                              <a:gd name="T5" fmla="*/ 25 h 510"/>
                              <a:gd name="T6" fmla="*/ 0 w 20"/>
                              <a:gd name="T7" fmla="*/ 70 h 510"/>
                              <a:gd name="T8" fmla="*/ 0 w 20"/>
                              <a:gd name="T9" fmla="*/ 105 h 510"/>
                              <a:gd name="T10" fmla="*/ 0 w 20"/>
                              <a:gd name="T11" fmla="*/ 145 h 510"/>
                              <a:gd name="T12" fmla="*/ 10 w 20"/>
                              <a:gd name="T13" fmla="*/ 200 h 510"/>
                              <a:gd name="T14" fmla="*/ 20 w 20"/>
                              <a:gd name="T15" fmla="*/ 260 h 510"/>
                              <a:gd name="T16" fmla="*/ 20 w 20"/>
                              <a:gd name="T17" fmla="*/ 260 h 510"/>
                              <a:gd name="T18" fmla="*/ 20 w 20"/>
                              <a:gd name="T19" fmla="*/ 260 h 510"/>
                              <a:gd name="T20" fmla="*/ 10 w 20"/>
                              <a:gd name="T21" fmla="*/ 320 h 510"/>
                              <a:gd name="T22" fmla="*/ 5 w 20"/>
                              <a:gd name="T23" fmla="*/ 370 h 510"/>
                              <a:gd name="T24" fmla="*/ 0 w 20"/>
                              <a:gd name="T25" fmla="*/ 410 h 510"/>
                              <a:gd name="T26" fmla="*/ 0 w 20"/>
                              <a:gd name="T27" fmla="*/ 445 h 510"/>
                              <a:gd name="T28" fmla="*/ 10 w 20"/>
                              <a:gd name="T29" fmla="*/ 490 h 510"/>
                              <a:gd name="T30" fmla="*/ 20 w 20"/>
                              <a:gd name="T3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" h="510">
                                <a:moveTo>
                                  <a:pt x="20" y="0"/>
                                </a:moveTo>
                                <a:lnTo>
                                  <a:pt x="20" y="0"/>
                                </a:lnTo>
                                <a:lnTo>
                                  <a:pt x="10" y="25"/>
                                </a:lnTo>
                                <a:lnTo>
                                  <a:pt x="0" y="70"/>
                                </a:lnTo>
                                <a:lnTo>
                                  <a:pt x="0" y="105"/>
                                </a:lnTo>
                                <a:lnTo>
                                  <a:pt x="0" y="145"/>
                                </a:lnTo>
                                <a:lnTo>
                                  <a:pt x="10" y="200"/>
                                </a:lnTo>
                                <a:lnTo>
                                  <a:pt x="20" y="260"/>
                                </a:lnTo>
                                <a:lnTo>
                                  <a:pt x="10" y="320"/>
                                </a:lnTo>
                                <a:lnTo>
                                  <a:pt x="5" y="370"/>
                                </a:lnTo>
                                <a:lnTo>
                                  <a:pt x="0" y="410"/>
                                </a:lnTo>
                                <a:lnTo>
                                  <a:pt x="0" y="445"/>
                                </a:lnTo>
                                <a:lnTo>
                                  <a:pt x="10" y="490"/>
                                </a:lnTo>
                                <a:lnTo>
                                  <a:pt x="20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3" name="Freeform 3990"/>
                        <wps:cNvSpPr>
                          <a:spLocks/>
                        </wps:cNvSpPr>
                        <wps:spPr bwMode="auto">
                          <a:xfrm>
                            <a:off x="6103" y="8397"/>
                            <a:ext cx="45" cy="510"/>
                          </a:xfrm>
                          <a:custGeom>
                            <a:avLst/>
                            <a:gdLst>
                              <a:gd name="T0" fmla="*/ 45 w 45"/>
                              <a:gd name="T1" fmla="*/ 0 h 510"/>
                              <a:gd name="T2" fmla="*/ 45 w 45"/>
                              <a:gd name="T3" fmla="*/ 0 h 510"/>
                              <a:gd name="T4" fmla="*/ 30 w 45"/>
                              <a:gd name="T5" fmla="*/ 45 h 510"/>
                              <a:gd name="T6" fmla="*/ 20 w 45"/>
                              <a:gd name="T7" fmla="*/ 90 h 510"/>
                              <a:gd name="T8" fmla="*/ 10 w 45"/>
                              <a:gd name="T9" fmla="*/ 155 h 510"/>
                              <a:gd name="T10" fmla="*/ 0 w 45"/>
                              <a:gd name="T11" fmla="*/ 230 h 510"/>
                              <a:gd name="T12" fmla="*/ 5 w 45"/>
                              <a:gd name="T13" fmla="*/ 320 h 510"/>
                              <a:gd name="T14" fmla="*/ 10 w 45"/>
                              <a:gd name="T15" fmla="*/ 365 h 510"/>
                              <a:gd name="T16" fmla="*/ 15 w 45"/>
                              <a:gd name="T17" fmla="*/ 410 h 510"/>
                              <a:gd name="T18" fmla="*/ 30 w 45"/>
                              <a:gd name="T19" fmla="*/ 460 h 510"/>
                              <a:gd name="T20" fmla="*/ 45 w 45"/>
                              <a:gd name="T21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5" h="510">
                                <a:moveTo>
                                  <a:pt x="45" y="0"/>
                                </a:moveTo>
                                <a:lnTo>
                                  <a:pt x="45" y="0"/>
                                </a:lnTo>
                                <a:lnTo>
                                  <a:pt x="30" y="45"/>
                                </a:lnTo>
                                <a:lnTo>
                                  <a:pt x="20" y="90"/>
                                </a:lnTo>
                                <a:lnTo>
                                  <a:pt x="10" y="155"/>
                                </a:lnTo>
                                <a:lnTo>
                                  <a:pt x="0" y="230"/>
                                </a:lnTo>
                                <a:lnTo>
                                  <a:pt x="5" y="320"/>
                                </a:lnTo>
                                <a:lnTo>
                                  <a:pt x="10" y="365"/>
                                </a:lnTo>
                                <a:lnTo>
                                  <a:pt x="15" y="410"/>
                                </a:lnTo>
                                <a:lnTo>
                                  <a:pt x="30" y="460"/>
                                </a:lnTo>
                                <a:lnTo>
                                  <a:pt x="45" y="510"/>
                                </a:lnTo>
                              </a:path>
                            </a:pathLst>
                          </a:cu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Line 3991"/>
                        <wps:cNvCnPr/>
                        <wps:spPr bwMode="auto">
                          <a:xfrm>
                            <a:off x="6053" y="8397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1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5" name="Line 3992"/>
                        <wps:cNvCnPr/>
                        <wps:spPr bwMode="auto">
                          <a:xfrm>
                            <a:off x="6023" y="8397"/>
                            <a:ext cx="1" cy="520"/>
                          </a:xfrm>
                          <a:prstGeom prst="line">
                            <a:avLst/>
                          </a:prstGeom>
                          <a:noFill/>
                          <a:ln w="25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42" o:spid="_x0000_s1026" style="position:absolute;margin-left:425.65pt;margin-top:72.65pt;width:4in;height:6in;z-index:251829248" coordorigin="415,315" coordsize="5982,8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">
                <v:shape id="Freeform 3443" o:spid="_x0000_s1027" style="position:absolute;left:5848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2VUMEA&#10;AADaAAAADwAAAGRycy9kb3ducmV2LnhtbESPQYvCMBSE7wv+h/AEb2uqoCzVKCIooodSFcHbo3m2&#10;pc1LaaKt/94sLOxxmJlvmOW6N7V4UetKywom4wgEcWZ1ybmC62X3/QPCeWSNtWVS8CYH69Xga4mx&#10;th2n9Dr7XAQIuxgVFN43sZQuK8igG9uGOHgP2xr0Qba51C12AW5qOY2iuTRYclgosKFtQVl1fhoF&#10;t3R+3yVJJatTmnSPPVfYH69KjYb9ZgHCU+//w3/tg1Ywg98r4QbI1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OdlVDBAAAA2gAAAA8AAAAAAAAAAAAAAAAAmAIAAGRycy9kb3du&#10;cmV2LnhtbFBLBQYAAAAABAAEAPUAAACGAwAAAAA=&#10;" path="m10,r,l25,10,35,25,45,50r5,30l45,110,35,135,25,155,5,185,,190r5,10l20,215r30,20l5,250e" filled="f" strokecolor="#e36c0a [2409]" strokeweight="42e-5mm">
                  <v:path arrowok="t" o:connecttype="custom" o:connectlocs="10,0;10,0;25,10;35,25;45,50;50,80;45,110;35,135;25,155;5,185;5,185;0,190;5,200;20,215;50,235;5,250" o:connectangles="0,0,0,0,0,0,0,0,0,0,0,0,0,0,0,0"/>
                </v:shape>
                <v:shape id="Freeform 3444" o:spid="_x0000_s1028" style="position:absolute;left:6148;top:8912;width:249;height:85;visibility:visible;mso-wrap-style:square;v-text-anchor:top" coordsize="249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9Ak8QA&#10;AADaAAAADwAAAGRycy9kb3ducmV2LnhtbESPT2vCQBTE74LfYXmF3symFURS1yCVYi4ipi20t9fs&#10;yx/Mvg27W43f3i0UPA4z8xtmlY+mF2dyvrOs4ClJQRBXVnfcKPh4f5stQfiArLG3TAqu5CFfTycr&#10;zLS98JHOZWhEhLDPUEEbwpBJ6auWDPrEDsTRq60zGKJ0jdQOLxFuevmcpgtpsOO40OJAry1Vp/LX&#10;KDhsN/v5/LtwdWk+7W7382UOp0Kpx4dx8wIi0Bju4f92oRUs4O9KvAFyf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PQJPEAAAA2gAAAA8AAAAAAAAAAAAAAAAAmAIAAGRycy9k&#10;b3ducmV2LnhtbFBLBQYAAAAABAAEAPUAAACJAwAAAAA=&#10;" path="m,5r,l25,10,50,20,75,30r30,5l130,35,155,25,169,15,179,5,189,r10,5l209,30r10,35l219,85,239,45,249,5e" filled="f" strokecolor="#e36c0a [2409]" strokeweight="42e-5mm">
                  <v:path arrowok="t" o:connecttype="custom" o:connectlocs="0,5;0,5;25,10;50,20;75,30;105,35;105,35;130,35;155,25;169,15;179,5;179,5;189,0;199,5;209,30;219,65;219,85;219,85;239,45;249,5" o:connectangles="0,0,0,0,0,0,0,0,0,0,0,0,0,0,0,0,0,0,0,0"/>
                </v:shape>
                <v:shape id="Freeform 3445" o:spid="_x0000_s1029" style="position:absolute;left:5893;top:8937;width:405;height:245;visibility:visible;mso-wrap-style:square;v-text-anchor:top" coordsize="405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CK7sMA&#10;AADaAAAADwAAAGRycy9kb3ducmV2LnhtbESPT2vCQBTE74LfYXmCN91UUNvUVVrBP+ipqSC9PbKv&#10;2WD2bciuJn77bkHwOMzMb5jFqrOVuFHjS8cKXsYJCOLc6ZILBafvzegVhA/IGivHpOBOHlbLfm+B&#10;qXYtf9EtC4WIEPYpKjAh1KmUPjdk0Y9dTRy9X9dYDFE2hdQNthFuKzlJkpm0WHJcMFjT2lB+ya5W&#10;QbE9XCfTI+XnI7dvl5/953xXGaWGg+7jHUSgLjzDj/ZeK5jD/5V4A+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ACK7sMAAADaAAAADwAAAAAAAAAAAAAAAACYAgAAZHJzL2Rv&#10;d25yZXYueG1sUEsFBgAAAAAEAAQA9QAAAIgDAAAAAA==&#10;" path="m220,r,l135,5r-35,5l65,15,40,30,20,45,5,65,,95r5,30l15,150r20,25l65,200r30,20l135,230r40,10l220,245r30,-5l285,235r30,-15l340,205r25,-20l385,165r15,-25l405,115r,-20l405,75,400,60,395,45,385,30,370,20,345,10,265,,220,xe" filled="f" strokecolor="#e36c0a [2409]" strokeweight="42e-5mm">
                  <v:path arrowok="t" o:connecttype="custom" o:connectlocs="220,0;220,0;135,5;100,10;65,15;40,30;20,45;5,65;0,95;0,95;5,125;15,150;35,175;65,200;95,220;135,230;175,240;220,245;220,245;250,240;285,235;315,220;340,205;365,185;385,165;400,140;405,115;405,115;405,95;405,75;400,60;395,45;385,30;370,20;345,10;345,10;265,0;220,0;220,0" o:connectangles="0,0,0,0,0,0,0,0,0,0,0,0,0,0,0,0,0,0,0,0,0,0,0,0,0,0,0,0,0,0,0,0,0,0,0,0,0,0,0"/>
                </v:shape>
                <v:shape id="Freeform 3446" o:spid="_x0000_s1030" style="position:absolute;left:5963;top:8937;width:275;height:195;visibility:visible;mso-wrap-style:square;v-text-anchor:top" coordsize="275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QdIL4A&#10;AADaAAAADwAAAGRycy9kb3ducmV2LnhtbERP3WrCMBS+H+wdwhl4N9NNJ2tnlKHIBK/UPcChOW2K&#10;zUlIoq1vv1wIu/z4/pfr0fbiRiF2jhW8TQsQxLXTHbcKfs+7108QMSFr7B2TgjtFWK+en5ZYaTfw&#10;kW6n1IocwrFCBSYlX0kZa0MW49R54sw1LlhMGYZW6oBDDre9fC+KhbTYcW4w6GljqL6crlaBP8y3&#10;HemP8jLzw8+mDKZsGqPU5GX8/gKRaEz/4od7rxXkrflKvgFy9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aUHSC+AAAA2gAAAA8AAAAAAAAAAAAAAAAAmAIAAGRycy9kb3ducmV2&#10;LnhtbFBLBQYAAAAABAAEAPUAAACDAwAAAAA=&#10;" path="m150,r,l120,,90,5,65,15,45,25,25,40,10,55,5,75,,95r,20l10,135r15,15l40,165r25,15l90,190r30,5l150,195r40,-5l225,180r25,-20l265,135r10,-25l275,85,265,65,250,50,190,15,170,5,150,xe" filled="f" strokecolor="#e36c0a [2409]" strokeweight="42e-5mm">
                  <v:path arrowok="t" o:connecttype="custom" o:connectlocs="150,0;150,0;120,0;90,5;65,15;45,25;25,40;10,55;5,75;0,95;0,95;0,115;10,135;25,150;40,165;65,180;90,190;120,195;150,195;150,195;190,190;225,180;250,160;265,135;275,110;275,85;265,65;250,50;250,50;190,15;170,5;150,0;150,0" o:connectangles="0,0,0,0,0,0,0,0,0,0,0,0,0,0,0,0,0,0,0,0,0,0,0,0,0,0,0,0,0,0,0,0,0"/>
                </v:shape>
                <v:shape id="Freeform 3447" o:spid="_x0000_s1031" style="position:absolute;left:6008;top:8937;width:190;height:165;visibility:visible;mso-wrap-style:square;v-text-anchor:top" coordsize="19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0iQsUA&#10;AADaAAAADwAAAGRycy9kb3ducmV2LnhtbESPT2vCQBTE74LfYXkFL1I3ChUbXUX8A8VeNC20x0f2&#10;mQ3Nvg3Z1aT99F1B8DjMzG+YxaqzlbhS40vHCsajBARx7nTJhYLPj/3zDIQPyBorx6Tglzyslv3e&#10;AlPtWj7RNQuFiBD2KSowIdSplD43ZNGPXE0cvbNrLIYom0LqBtsIt5WcJMlUWiw5LhisaWMo/8ku&#10;VsE3HZLpy/vXdvi3O22tN8ds0x6VGjx16zmIQF14hO/tN63gFW5X4g2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TSJCxQAAANoAAAAPAAAAAAAAAAAAAAAAAJgCAABkcnMv&#10;ZG93bnJldi54bWxQSwUGAAAAAAQABAD1AAAAigMAAAAA&#10;" path="m105,r,l85,5,65,10,45,20,30,30,20,45,10,65,,80,,95r,15l5,120r10,15l30,145r35,15l105,165r25,l150,155r15,-10l180,135r5,-20l190,100r,-15l180,75,160,50,140,25,120,10,105,xe" filled="f" strokecolor="#e36c0a [2409]" strokeweight="42e-5mm">
                  <v:path arrowok="t" o:connecttype="custom" o:connectlocs="105,0;105,0;85,5;65,10;45,20;30,30;20,45;10,65;0,80;0,95;0,95;0,110;5,120;15,135;30,145;65,160;105,165;105,165;130,165;150,155;165,145;180,135;185,115;190,100;190,85;180,75;180,75;160,50;140,25;120,10;105,0;105,0" o:connectangles="0,0,0,0,0,0,0,0,0,0,0,0,0,0,0,0,0,0,0,0,0,0,0,0,0,0,0,0,0,0,0,0"/>
                </v:shape>
                <v:shape id="Freeform 3448" o:spid="_x0000_s1032" style="position:absolute;left:6038;top:8937;width:135;height:145;visibility:visible;mso-wrap-style:square;v-text-anchor:top" coordsize="13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b7HcQA&#10;AADbAAAADwAAAGRycy9kb3ducmV2LnhtbESPQWvCQBCF74X+h2UK3uqmHsSmriJFUfAgRsF6G7Jj&#10;NpidDdlV03/fOQi9zfDevPfNdN77Rt2pi3VgAx/DDBRxGWzNlYHjYfU+ARUTssUmMBn4pQjz2evL&#10;FHMbHryne5EqJSEcczTgUmpzrWPpyGMchpZYtEvoPCZZu0rbDh8S7hs9yrKx9lizNDhs6dtReS1u&#10;3gDt1p+bn+1CL3enczq48WlfXNbGDN76xReoRH36Nz+vN1bwhV5+kQH0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m+x3EAAAA2wAAAA8AAAAAAAAAAAAAAAAAmAIAAGRycy9k&#10;b3ducmV2LnhtbFBLBQYAAAAABAAEAPUAAACJAwAAAAA=&#10;" path="m75,r,l60,5,45,10,35,25,25,35,5,70,,95r,10l5,115r15,15l45,140r30,5l90,145r15,-5l125,125r10,-20l135,95,130,85,120,65,105,35,90,10,80,5,75,xe" filled="f" strokecolor="#e36c0a [2409]" strokeweight="42e-5mm">
                  <v:path arrowok="t" o:connecttype="custom" o:connectlocs="75,0;75,0;60,5;45,10;35,25;25,35;5,70;0,95;0,95;0,105;5,115;20,130;45,140;75,145;75,145;90,145;105,140;125,125;135,105;135,95;130,85;130,85;120,65;105,35;90,10;80,5;75,0;75,0" o:connectangles="0,0,0,0,0,0,0,0,0,0,0,0,0,0,0,0,0,0,0,0,0,0,0,0,0,0,0,0"/>
                </v:shape>
                <v:shape id="Freeform 3449" o:spid="_x0000_s1033" style="position:absolute;left:5858;top:8917;width:290;height:20;visibility:visible;mso-wrap-style:square;v-text-anchor:top" coordsize="29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89PcIA&#10;AADbAAAADwAAAGRycy9kb3ducmV2LnhtbERPTWvCQBC9C/0PyxR6kboxLaVEN1LElF4K1YrnITtN&#10;QnZnQ3YT4793C4K3ebzPWW8ma8RIvW8cK1guEhDEpdMNVwqOv8XzOwgfkDUax6TgQh42+cNsjZl2&#10;Z97TeAiViCHsM1RQh9BlUvqyJot+4TriyP253mKIsK+k7vEcw62RaZK8SYsNx4YaO9rWVLaHwSoY&#10;5q/NT+nTo9zJl2/n2pMxxadST4/TxwpEoCncxTf3l47zl/D/SzxA5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Hz09wgAAANsAAAAPAAAAAAAAAAAAAAAAAJgCAABkcnMvZG93&#10;bnJldi54bWxQSwUGAAAAAAQABAD1AAAAhwMAAAAA&#10;" path="m290,r,l270,r,5l255,20,195,10,145,5,100,,70,,25,10,,20e" filled="f" strokecolor="#e36c0a [2409]" strokeweight="42e-5mm">
                  <v:path arrowok="t" o:connecttype="custom" o:connectlocs="290,0;290,0;270,0;270,0;270,0;270,0;270,5;255,20;255,20;255,20;195,10;145,5;100,0;70,0;25,10;0,20" o:connectangles="0,0,0,0,0,0,0,0,0,0,0,0,0,0,0,0"/>
                </v:shape>
                <v:shape id="Freeform 3450" o:spid="_x0000_s1034" style="position:absolute;left:5858;top:8892;width:290;height:45;visibility:visible;mso-wrap-style:square;v-text-anchor:top" coordsize="290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QB0cIA&#10;AADbAAAADwAAAGRycy9kb3ducmV2LnhtbERP32vCMBB+H+x/CDfYy9B0IipdUxmVgeBe1DHY25Hc&#10;2rLmEpqo1b/eDATf7uP7ecVysJ04Uh9axwpexxkIYu1My7WCr/3HaAEiRGSDnWNScKYAy/LxocDc&#10;uBNv6biLtUghHHJU0MTocymDbshiGDtPnLhf11uMCfa1ND2eUrjt5CTLZtJiy6mhQU9VQ/pvd7AK&#10;Xmb+W+v5z7Ciqb98bthX88or9fw0vL+BiDTEu/jmXps0fwL/v6QDZH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RAHRwgAAANsAAAAPAAAAAAAAAAAAAAAAAJgCAABkcnMvZG93&#10;bnJldi54bWxQSwUGAAAAAAQABAD1AAAAhwMAAAAA&#10;" path="m290,25r,l275,25,265,20,260,10r,-5l265,,195,5r-45,5l100,15,50,30,,45e" filled="f" strokecolor="#e36c0a [2409]" strokeweight="42e-5mm">
                  <v:path arrowok="t" o:connecttype="custom" o:connectlocs="290,25;290,25;275,25;265,20;260,10;260,10;260,5;265,0;265,0;195,5;195,5;150,10;100,15;50,30;0,45" o:connectangles="0,0,0,0,0,0,0,0,0,0,0,0,0,0,0"/>
                </v:shape>
                <v:shape id="Freeform 3451" o:spid="_x0000_s1035" style="position:absolute;left:5853;top:8842;width:260;height:70;visibility:visible;mso-wrap-style:square;v-text-anchor:top" coordsize="260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BFuMAA&#10;AADbAAAADwAAAGRycy9kb3ducmV2LnhtbERPTYvCMBC9C/6HMIIXsUldWKSaihUED3vYVcHr0Ixt&#10;sZmUJmr3328WBG/zeJ+z3gy2FQ/qfeNYQ5ooEMSlMw1XGs6n/XwJwgdkg61j0vBLHjb5eLTGzLgn&#10;/9DjGCoRQ9hnqKEOocuk9GVNFn3iOuLIXV1vMUTYV9L0+IzhtpULpT6lxYZjQ40d7Woqb8e71fCF&#10;C5W2xWy/Nd9ndSqYTZFetJ5Ohu0KRKAhvMUv98HE+R/w/0s8QO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BFuMAAAADbAAAADwAAAAAAAAAAAAAAAACYAgAAZHJzL2Rvd25y&#10;ZXYueG1sUEsFBgAAAAAEAAQA9QAAAIUDAAAAAA==&#10;" path="m200,70r,l200,55r5,-10l215,30,225,20,250,5,260,,,e" filled="f" strokecolor="#e36c0a [2409]" strokeweight="42e-5mm">
                  <v:path arrowok="t" o:connecttype="custom" o:connectlocs="200,70;200,70;200,55;205,45;215,30;225,20;250,5;260,0;0,0" o:connectangles="0,0,0,0,0,0,0,0,0"/>
                </v:shape>
                <v:shape id="Freeform 3452" o:spid="_x0000_s1036" style="position:absolute;left:5853;top:8812;width:260;height:100;visibility:visible;mso-wrap-style:square;v-text-anchor:top" coordsize="260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S9acEA&#10;AADbAAAADwAAAGRycy9kb3ducmV2LnhtbERPyWrDMBC9F/IPYgK5NXKSUowbJRTj0kBPdgO9DtbU&#10;NrVGRlK8/H1UKPQ2j7fO8TybXozkfGdZwW6bgCCure64UXD9fHtMQfiArLG3TAoW8nA+rR6OmGk7&#10;cUljFRoRQ9hnqKANYcik9HVLBv3WDsSR+7bOYIjQNVI7nGK46eU+SZ6lwY5jQ4sD5S3VP9XNKHDF&#10;Nf8qR5nWyXue7g6LLz6WVKnNen59ARFoDv/iP/dFx/lP8PtLPECe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ckvWnBAAAA2wAAAA8AAAAAAAAAAAAAAAAAmAIAAGRycy9kb3du&#10;cmV2LnhtbFBLBQYAAAAABAAEAPUAAACGAwAAAAA=&#10;" path="m170,100r,l170,80,180,60,190,45,205,30,240,5,250,r10,l,e" filled="f" strokecolor="#e36c0a [2409]" strokeweight="69e-5mm">
                  <v:path arrowok="t" o:connecttype="custom" o:connectlocs="170,100;170,100;170,80;180,60;190,45;205,30;240,5;250,0;260,0;0,0" o:connectangles="0,0,0,0,0,0,0,0,0,0"/>
                </v:shape>
                <v:shape id="Freeform 3453" o:spid="_x0000_s1037" style="position:absolute;left:5334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B9E8AA&#10;AADbAAAADwAAAGRycy9kb3ducmV2LnhtbERPTYvCMBC9L/gfwgje1lRBWapRRFBED6UqgrehGdvS&#10;ZlKaaOu/NwsLe5vH+5zluje1eFHrSssKJuMIBHFmdcm5gutl9/0DwnlkjbVlUvAmB+vV4GuJsbYd&#10;p/Q6+1yEEHYxKii8b2IpXVaQQTe2DXHgHrY16ANsc6lb7EK4qeU0iubSYMmhocCGtgVl1flpFNzS&#10;+X2XJJWsTmnSPfZcYX+8KjUa9psFCE+9/xf/uQ86zJ/B7y/hALn6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jB9E8AAAADbAAAADwAAAAAAAAAAAAAAAACYAgAAZHJzL2Rvd25y&#10;ZXYueG1sUEsFBgAAAAAEAAQA9QAAAIUDAAAAAA==&#10;" path="m5,r,l20,10,30,25,45,50r,30l40,110,30,135,20,155,,185r,5l,200r15,15l50,235,,250e" filled="f" strokecolor="#e36c0a [2409]" strokeweight="42e-5mm">
                  <v:path arrowok="t" o:connecttype="custom" o:connectlocs="5,0;5,0;20,10;30,25;45,50;45,80;40,110;30,135;20,155;0,185;0,185;0,190;0,200;15,215;50,235;0,250" o:connectangles="0,0,0,0,0,0,0,0,0,0,0,0,0,0,0,0"/>
                </v:shape>
                <v:shape id="Freeform 3454" o:spid="_x0000_s1038" style="position:absolute;left:5803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LjZMEA&#10;AADbAAAADwAAAGRycy9kb3ducmV2LnhtbERPTWuDQBC9F/oflinkVtf0IMW6CSWQEJKDaEOht8Gd&#10;qOjOirtV8++zgUJv83ifk20X04uJRtdaVrCOYhDEldUt1wouX/vXdxDOI2vsLZOCGznYbp6fMky1&#10;nbmgqfS1CCHsUlTQeD+kUrqqIYMusgNx4K52NOgDHGupR5xDuOnlWxwn0mDLoaHBgXYNVV35axR8&#10;F8nPPs872Z2LfL4euMPldFFq9bJ8foDwtPh/8Z/7qMP8BB6/hAPk5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7i42TBAAAA2wAAAA8AAAAAAAAAAAAAAAAAmAIAAGRycy9kb3du&#10;cmV2LnhtbFBLBQYAAAAABAAEAPUAAACGAwAAAAA=&#10;" path="m50,r,l25,25,10,50r,30l10,110r10,25l30,155r20,30l50,190r,5l30,215,,235r50,15e" filled="f" strokecolor="#e36c0a [2409]" strokeweight="42e-5mm">
                  <v:path arrowok="t" o:connecttype="custom" o:connectlocs="50,0;50,0;25,25;10,50;10,80;10,110;20,135;30,155;50,185;50,185;50,190;50,195;30,215;0,235;50,250" o:connectangles="0,0,0,0,0,0,0,0,0,0,0,0,0,0,0"/>
                </v:shape>
                <v:shape id="Freeform 3455" o:spid="_x0000_s1039" style="position:absolute;left:5374;top:8937;width:439;height:245;visibility:visible;mso-wrap-style:square;v-text-anchor:top" coordsize="439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UD9cEA&#10;AADbAAAADwAAAGRycy9kb3ducmV2LnhtbERPPWvDMBDdC/kP4gLZGtkdXNeJYkKgpelW20u3w7rY&#10;JtbJSEri/PuoUOh2j/d523I2o7iS84NlBek6AUHcWj1wp6Cp359zED4gaxwtk4I7eSh3i6ctFtre&#10;+JuuVehEDGFfoII+hKmQ0rc9GfRrOxFH7mSdwRCh66R2eIvhZpQvSZJJgwPHhh4nOvTUnquLUTCm&#10;Hy5viGX9lV2qt+b8U0/tUanVct5vQASaw7/4z/2p4/xX+P0lHiB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zFA/XBAAAA2wAAAA8AAAAAAAAAAAAAAAAAmAIAAGRycy9kb3du&#10;cmV2LnhtbFBLBQYAAAAABAAEAPUAAACGAwAAAAA=&#10;" path="m219,r,l134,5,99,10,70,15,40,30,20,45,10,65,,95r5,30l20,150r20,25l65,200r30,20l134,230r40,10l219,245r45,-5l304,230r35,-10l374,200r25,-25l419,150r15,-25l439,95,434,65,419,45,399,30,374,15,344,10,304,5,219,xe" filled="f" strokecolor="#e36c0a [2409]" strokeweight="42e-5mm">
                  <v:path arrowok="t" o:connecttype="custom" o:connectlocs="219,0;219,0;134,5;99,10;70,15;40,30;20,45;10,65;0,95;0,95;5,125;20,150;40,175;65,200;95,220;134,230;174,240;219,245;219,245;264,240;304,230;339,220;374,200;399,175;419,150;434,125;439,95;439,95;434,65;419,45;399,30;374,15;344,10;304,5;219,0;219,0" o:connectangles="0,0,0,0,0,0,0,0,0,0,0,0,0,0,0,0,0,0,0,0,0,0,0,0,0,0,0,0,0,0,0,0,0,0,0,0"/>
                </v:shape>
                <v:shape id="Freeform 3456" o:spid="_x0000_s1040" style="position:absolute;left:5444;top:8937;width:299;height:195;visibility:visible;mso-wrap-style:square;v-text-anchor:top" coordsize="299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B9JsQA&#10;AADbAAAADwAAAGRycy9kb3ducmV2LnhtbESPQWsCMRCF74X+hzCF3mpWoSKrUVZpoR56qJbqcdiM&#10;2eBmsmxSXf9951DwNsN78943i9UQWnWhPvnIBsajAhRxHa1nZ+B7//4yA5UyssU2Mhm4UYLV8vFh&#10;gaWNV/6iyy47JSGcSjTQ5NyVWqe6oYBpFDti0U6xD5hl7Z22PV4lPLR6UhRTHdCzNDTY0aah+rz7&#10;DQZe/XhduaP73GzTYTrxVXj7scGY56ehmoPKNOS7+f/6wwq+wMovMoBe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gfSbEAAAA2wAAAA8AAAAAAAAAAAAAAAAAmAIAAGRycy9k&#10;b3ducmV2LnhtbFBLBQYAAAAABAAEAPUAAACJAwAAAAA=&#10;" path="m149,r,l119,,94,5,69,15,44,25,29,40,15,55,5,75,,95r5,20l10,135r15,15l44,165r20,15l89,190r30,5l149,195r30,l209,190r25,-10l254,165r20,-15l284,135r10,-20l299,95,294,75,289,55,274,40,254,25,234,15,209,5,179,,149,xe" filled="f" strokecolor="#e36c0a [2409]" strokeweight="42e-5mm">
                  <v:path arrowok="t" o:connecttype="custom" o:connectlocs="149,0;149,0;119,0;94,5;69,15;44,25;29,40;15,55;5,75;0,95;0,95;5,115;10,135;25,150;44,165;64,180;89,190;119,195;149,195;149,195;179,195;209,190;234,180;254,165;274,150;284,135;294,115;299,95;299,95;294,75;289,55;274,40;254,25;234,15;209,5;179,0;149,0;149,0" o:connectangles="0,0,0,0,0,0,0,0,0,0,0,0,0,0,0,0,0,0,0,0,0,0,0,0,0,0,0,0,0,0,0,0,0,0,0,0,0,0"/>
                </v:shape>
                <v:shape id="Freeform 3457" o:spid="_x0000_s1041" style="position:absolute;left:5488;top:8937;width:210;height:165;visibility:visible;mso-wrap-style:square;v-text-anchor:top" coordsize="21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YxysMA&#10;AADbAAAADwAAAGRycy9kb3ducmV2LnhtbERPO2vDMBDeA/0P4gJdQiO3Q0icyCYUCh261HlAt4t1&#10;sUyskyupsfPvq0Ch2318z9uUo+3ElXxoHSt4nmcgiGunW24U7HdvT0sQISJr7ByTghsFKIuHyQZz&#10;7Qb+pGsVG5FCOOSowMTY51KG2pDFMHc9ceLOzluMCfpGao9DCredfMmyhbTYcmow2NOrofpS/VgF&#10;8eSPzfFkDtuPb9kPM1PtvqqbUo/TcbsGEWmM/+I/97tO81dw/yUdI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qYxysMAAADbAAAADwAAAAAAAAAAAAAAAACYAgAAZHJzL2Rv&#10;d25yZXYueG1sUEsFBgAAAAAEAAQA9QAAAIgDAAAAAA==&#10;" path="m105,r,l85,5,65,10,45,20,30,30,20,45,10,65,5,80,,95r,15l10,120r10,15l30,145r35,15l105,165r40,-5l180,145r10,-10l200,120r10,-10l210,95r,-15l200,65,195,45,180,30,165,20,145,10,125,5,105,xe" filled="f" strokecolor="#e36c0a [2409]" strokeweight="42e-5mm">
                  <v:path arrowok="t" o:connecttype="custom" o:connectlocs="105,0;105,0;85,5;65,10;45,20;30,30;20,45;10,65;5,80;0,95;0,95;0,110;10,120;20,135;30,145;65,160;105,165;105,165;145,160;180,145;190,135;200,120;210,110;210,95;210,95;210,80;200,65;195,45;180,30;165,20;145,10;125,5;105,0;105,0" o:connectangles="0,0,0,0,0,0,0,0,0,0,0,0,0,0,0,0,0,0,0,0,0,0,0,0,0,0,0,0,0,0,0,0,0,0"/>
                </v:shape>
                <v:shape id="Freeform 3458" o:spid="_x0000_s1042" style="position:absolute;left:5518;top:8937;width:150;height:145;visibility:visible;mso-wrap-style:square;v-text-anchor:top" coordsize="150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enlcMA&#10;AADbAAAADwAAAGRycy9kb3ducmV2LnhtbESPT4vCMBTE78J+h/AWvNnUorJ0jeIuiL2Jf2Cvb5tn&#10;W2xeShNt9dMbQfA4zMxvmPmyN7W4UusqywrGUQyCOLe64kLB8bAefYFwHlljbZkU3MjBcvExmGOq&#10;bcc7uu59IQKEXYoKSu+bVEqXl2TQRbYhDt7JtgZ9kG0hdYtdgJtaJnE8kwYrDgslNvRbUn7eX4yC&#10;jP4ms+SnXt0v0/9ms/Vdlk0LpYaf/eobhKfev8OvdqYVJGN4fg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enlcMAAADbAAAADwAAAAAAAAAAAAAAAACYAgAAZHJzL2Rv&#10;d25yZXYueG1sUEsFBgAAAAAEAAQA9QAAAIgDAAAAAA==&#10;" path="m75,r,l60,5,45,10,35,25,25,35,10,70,,95r5,10l5,115r20,15l45,140r30,5l105,140r20,-10l145,115r5,-20l145,70,130,40,120,25,105,10,90,5,75,xe" filled="f" strokecolor="#e36c0a [2409]" strokeweight="42e-5mm">
                  <v:path arrowok="t" o:connecttype="custom" o:connectlocs="75,0;75,0;60,5;45,10;35,25;25,35;10,70;0,95;0,95;5,105;5,115;25,130;45,140;75,145;75,145;105,140;125,130;145,115;150,95;150,95;145,70;130,40;120,25;105,10;90,5;75,0;75,0" o:connectangles="0,0,0,0,0,0,0,0,0,0,0,0,0,0,0,0,0,0,0,0,0,0,0,0,0,0,0"/>
                </v:shape>
                <v:shape id="Freeform 3459" o:spid="_x0000_s1043" style="position:absolute;left:5339;top:8917;width:514;height:20;visibility:visible;mso-wrap-style:square;v-text-anchor:top" coordsize="51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mdI8MA&#10;AADbAAAADwAAAGRycy9kb3ducmV2LnhtbESPQWvCQBSE7wX/w/IEL0VfDLTY6CoiKF560FZ6fWRf&#10;k9Ts25DdaPTXu4VCj8PMfMMsVr2t1YVbXznRMJ0koFhyZyopNHx+bMczUD6QGKqdsIYbe1gtB08L&#10;yoy7yoEvx1CoCBGfkYYyhCZD9HnJlvzENSzR+3atpRBlW6Bp6RrhtsY0SV7RUiVxoaSGNyXn52Nn&#10;NQi+319s4b4Qd507veXP3U/VaT0a9us5qMB9+A//tfdGQ5rC75f4A3D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mdI8MAAADbAAAADwAAAAAAAAAAAAAAAACYAgAAZHJzL2Rv&#10;d25yZXYueG1sUEsFBgAAAAAEAAQA9QAAAIgDAAAAAA==&#10;" path="m514,20r,l489,10,444,,409,,369,,314,10,254,20,194,10,144,5,105,,70,,25,10,,20e" filled="f" strokecolor="#e36c0a [2409]" strokeweight="42e-5mm">
                  <v:path arrowok="t" o:connecttype="custom" o:connectlocs="514,20;514,20;489,10;444,0;409,0;369,0;314,10;254,20;254,20;254,20;194,10;144,5;105,0;70,0;25,10;0,20" o:connectangles="0,0,0,0,0,0,0,0,0,0,0,0,0,0,0,0"/>
                </v:shape>
                <v:shape id="Freeform 3460" o:spid="_x0000_s1044" style="position:absolute;left:5339;top:8892;width:514;height:45;visibility:visible;mso-wrap-style:square;v-text-anchor:top" coordsize="51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OErcAA&#10;AADbAAAADwAAAGRycy9kb3ducmV2LnhtbESP0YrCMBRE3wX/IVxhX0TTVVCpRpGC6KvVD7g217a0&#10;ualN1nb/3giCj8PMnGE2u97U4kmtKy0r+J1GIIgzq0vOFVwvh8kKhPPIGmvLpOCfHOy2w8EGY207&#10;PtMz9bkIEHYxKii8b2IpXVaQQTe1DXHw7rY16INsc6lb7ALc1HIWRQtpsOSwUGBDSUFZlf4ZBXl6&#10;llxpUyf322NVHcdlt0xSpX5G/X4NwlPvv+FP+6QVzObw/hJ+gN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TOErcAAAADbAAAADwAAAAAAAAAAAAAAAACYAgAAZHJzL2Rvd25y&#10;ZXYueG1sUEsFBgAAAAAEAAQA9QAAAIUDAAAAAA==&#10;" path="m514,45r,l469,30,424,20,359,10,284,,194,5r-45,5l100,15,55,30,,45e" filled="f" strokecolor="#e36c0a [2409]" strokeweight="42e-5mm">
                  <v:path arrowok="t" o:connecttype="custom" o:connectlocs="514,45;514,45;469,30;424,20;359,10;284,0;194,5;149,10;100,15;55,30;0,45" o:connectangles="0,0,0,0,0,0,0,0,0,0,0"/>
                </v:shape>
                <v:line id="Line 3461" o:spid="_x0000_s1045" style="position:absolute;flip:x;visibility:visible;mso-wrap-style:square" from="5334,8842" to="5853,8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dCScIAAADbAAAADwAAAGRycy9kb3ducmV2LnhtbESPT2vCQBTE70K/w/IKvelGKyqpq0iL&#10;0Kt/Lrk9ss9saPZtyD5j2k/fFQSPw8z8hllvB9+onrpYBzYwnWSgiMtga64MnE/78QpUFGSLTWAy&#10;8EsRtpuX0RpzG258oP4olUoQjjkacCJtrnUsHXmMk9ASJ+8SOo+SZFdp2+EtwX2jZ1m20B5rTgsO&#10;W/p0VP4cr95AIYev/vI+lV2/d0ubFf7Kf96Yt9dh9wFKaJBn+NH+tgZmc7h/ST9Ab/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vdCScIAAADbAAAADwAAAAAAAAAAAAAA&#10;AAChAgAAZHJzL2Rvd25yZXYueG1sUEsFBgAAAAAEAAQA+QAAAJADAAAAAA==&#10;" strokecolor="#e36c0a [2409]" strokeweight="42e-5mm"/>
                <v:line id="Line 3462" o:spid="_x0000_s1046" style="position:absolute;flip:x;visibility:visible;mso-wrap-style:square" from="5334,8812" to="5853,8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87yjsUAAADbAAAADwAAAGRycy9kb3ducmV2LnhtbESPT2vCQBTE74LfYXlCb7ox0CKpG1Gx&#10;f/CQYmx6fs0+k2D2bchuNf32bkHocZiZ3zDL1WBacaHeNZYVzGcRCOLS6oYrBZ/Hl+kChPPIGlvL&#10;pOCXHKzS8WiJibZXPtAl95UIEHYJKqi97xIpXVmTQTezHXHwTrY36IPsK6l7vAa4aWUcRU/SYMNh&#10;ocaOtjWV5/zHKNi88X5n9wvpP3Zl/F28ZlnxlSn1MBnWzyA8Df4/fG+/awXxI/x9CT9Apj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87yjsUAAADbAAAADwAAAAAAAAAA&#10;AAAAAAChAgAAZHJzL2Rvd25yZXYueG1sUEsFBgAAAAAEAAQA+QAAAJMDAAAAAA==&#10;" strokecolor="#e36c0a [2409]" strokeweight="69e-5mm"/>
                <v:shape id="Freeform 3463" o:spid="_x0000_s1047" style="position:absolute;left:4814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4p2cMA&#10;AADbAAAADwAAAGRycy9kb3ducmV2LnhtbESPQWuDQBSE74X+h+UVeqtrPUgxbkIIpIT2IKYSyO3h&#10;vqjovhV3o/bfdwuFHoeZ+YbJd6sZxEyT6ywreI1iEMS11R03Cqqv48sbCOeRNQ6WScE3OdhtHx9y&#10;zLRduKT57BsRIOwyVNB6P2ZSurolgy6yI3HwbnYy6IOcGqknXALcDDKJ41Qa7DgstDjSoaW6P9+N&#10;gkuZXo9F0cv+syyW2zv3uH5USj0/rfsNCE+r/w//tU9aQZLC75fw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I4p2cMAAADbAAAADwAAAAAAAAAAAAAAAACYAgAAZHJzL2Rv&#10;d25yZXYueG1sUEsFBgAAAAAEAAQA9QAAAIgDAAAAAA==&#10;" path="m10,r,l20,10,30,25,45,50r,30l40,110r-5,25l20,155,,185r,5l,200r20,15l50,235,5,250e" filled="f" strokecolor="#e36c0a [2409]" strokeweight="42e-5mm">
                  <v:path arrowok="t" o:connecttype="custom" o:connectlocs="10,0;10,0;20,10;30,25;45,50;45,80;40,110;35,135;20,155;0,185;0,185;0,190;0,200;20,215;50,235;5,250" o:connectangles="0,0,0,0,0,0,0,0,0,0,0,0,0,0,0,0"/>
                </v:shape>
                <v:shape id="Freeform 3464" o:spid="_x0000_s1048" style="position:absolute;left:5284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KMQsQA&#10;AADbAAAADwAAAGRycy9kb3ducmV2LnhtbESPQWvCQBSE7wX/w/IEb3VjDrZEVxFBKfYQYqXg7ZF9&#10;JmGzb0N2m6T/vlso9DjMzDfMdj/ZVgzU+8axgtUyAUFcOt1wpeD2cXp+BeEDssbWMSn4Jg/73exp&#10;i5l2Ixc0XEMlIoR9hgrqELpMSl/WZNEvXUccvYfrLYYo+0rqHscIt61Mk2QtLTYcF2rs6FhTaa5f&#10;VsFnsb6f8txI817k4+PMBqfLTanFfDpsQASawn/4r/2mFaQv8Psl/gC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/CjELEAAAA2wAAAA8AAAAAAAAAAAAAAAAAmAIAAGRycy9k&#10;b3ducmV2LnhtbFBLBQYAAAAABAAEAPUAAACJAwAAAAA=&#10;" path="m50,r,l25,25,15,50,10,80r5,30l20,135r10,20l50,185r,5l50,195,35,215,,235r50,15e" filled="f" strokecolor="#e36c0a [2409]" strokeweight="42e-5mm">
                  <v:path arrowok="t" o:connecttype="custom" o:connectlocs="50,0;50,0;25,25;15,50;10,80;15,110;20,135;30,155;50,185;50,185;50,190;50,195;35,215;0,235;50,250" o:connectangles="0,0,0,0,0,0,0,0,0,0,0,0,0,0,0"/>
                </v:shape>
                <v:shape id="Freeform 3465" o:spid="_x0000_s1049" style="position:absolute;left:4859;top:8937;width:435;height:245;visibility:visible;mso-wrap-style:square;v-text-anchor:top" coordsize="435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Qb98MA&#10;AADbAAAADwAAAGRycy9kb3ducmV2LnhtbERPy2rCQBTdC/7DcAvdSJ04iKSpE5GWggspGMXS3W3m&#10;5kEzd0Jm1PTvO4uCy8N5rzej7cSVBt861rCYJyCIS2darjWcju9PKQgfkA12jknDL3nY5NPJGjPj&#10;bnygaxFqEUPYZ6ihCaHPpPRlQxb93PXEkavcYDFEONTSDHiL4baTKklW0mLLsaHBnl4bKn+Ki9Xw&#10;Nft8U8/LvVp8+GJMq28lEzpr/fgwbl9ABBrDXfzv3hkNKo6NX+IPkP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Qb98MAAADbAAAADwAAAAAAAAAAAAAAAACYAgAAZHJzL2Rv&#10;d25yZXYueG1sUEsFBgAAAAAEAAQA9QAAAIgDAAAAAA==&#10;" path="m215,r,l135,5,95,10,65,15,40,30,20,45,5,65,,95r,30l15,150r20,25l60,200r35,20l130,230r40,10l215,245r45,-5l300,230r40,-10l370,200r25,-25l415,150r15,-25l435,95,430,65,420,45,400,30,370,15,340,10,300,5,215,xe" filled="f" strokecolor="#e36c0a [2409]" strokeweight="42e-5mm">
                  <v:path arrowok="t" o:connecttype="custom" o:connectlocs="215,0;215,0;135,5;95,10;65,15;40,30;20,45;5,65;0,95;0,95;0,125;15,150;35,175;60,200;95,220;130,230;170,240;215,245;215,245;260,240;300,230;340,220;370,200;395,175;415,150;430,125;435,95;435,95;430,65;420,45;400,30;370,15;340,10;300,5;215,0;215,0" o:connectangles="0,0,0,0,0,0,0,0,0,0,0,0,0,0,0,0,0,0,0,0,0,0,0,0,0,0,0,0,0,0,0,0,0,0,0,0"/>
                </v:shape>
                <v:shape id="Freeform 3466" o:spid="_x0000_s1050" style="position:absolute;left:4924;top:8937;width:300;height:195;visibility:visible;mso-wrap-style:square;v-text-anchor:top" coordsize="300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vW3MMA&#10;AADbAAAADwAAAGRycy9kb3ducmV2LnhtbESPQUsDMRSE70L/Q3gFbzaxB61r01IKBY/bqgdvr5vX&#10;7NZ9L0sS2/XfG0HwOMzMN8xyPXKvLhRTF8TC/cyAImmC68RbeHvd3S1ApYzisA9CFr4pwXo1uVli&#10;5cJV9nQ5ZK8KRFKFFtqch0rr1LTEmGZhICneKUTGXGT02kW8Fjj3em7Mg2bspCy0ONC2pebz8MUW&#10;6g9/Hs2e48K8H4/146YOzN7a2+m4eQaVacz/4b/2i7Mwf4LfL+UH6N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vW3MMAAADbAAAADwAAAAAAAAAAAAAAAACYAgAAZHJzL2Rv&#10;d25yZXYueG1sUEsFBgAAAAAEAAQA9QAAAIgDAAAAAA==&#10;" path="m150,r,l120,,95,5,70,15,45,25,30,40,15,55,5,75,,95r5,20l15,135r10,15l45,165r20,15l95,190r25,5l150,195r30,l210,190r25,-10l255,165r20,-15l290,135r10,-20l300,95r,-20l290,55,275,40,260,25,235,15,210,5,180,,150,xe" filled="f" strokecolor="#e36c0a [2409]" strokeweight="42e-5mm">
                  <v:path arrowok="t" o:connecttype="custom" o:connectlocs="150,0;150,0;120,0;95,5;70,15;45,25;30,40;15,55;5,75;0,95;0,95;5,115;15,135;25,150;45,165;65,180;95,190;120,195;150,195;150,195;180,195;210,190;235,180;255,165;275,150;290,135;300,115;300,95;300,95;300,75;290,55;275,40;260,25;235,15;210,5;180,0;150,0;150,0" o:connectangles="0,0,0,0,0,0,0,0,0,0,0,0,0,0,0,0,0,0,0,0,0,0,0,0,0,0,0,0,0,0,0,0,0,0,0,0,0,0"/>
                </v:shape>
                <v:shape id="Freeform 3467" o:spid="_x0000_s1051" style="position:absolute;left:4969;top:8937;width:210;height:165;visibility:visible;mso-wrap-style:square;v-text-anchor:top" coordsize="21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nEN8IA&#10;AADbAAAADwAAAGRycy9kb3ducmV2LnhtbERPz2vCMBS+C/sfwht4EU3nYIzaVGQw2MGLdRZ2ezbP&#10;pti8dElm63+/HAY7fny/i+1ke3EjHzrHCp5WGQjixumOWwWfx/flK4gQkTX2jknBnQJsy4dZgbl2&#10;Ix/oVsVWpBAOOSowMQ65lKExZDGs3ECcuIvzFmOCvpXa45jCbS/XWfYiLXacGgwO9GaouVY/VkE8&#10;+7qtz+a023/LYVyY6vhV3ZWaP067DYhIU/wX/7k/tILntD59ST9Al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KcQ3wgAAANsAAAAPAAAAAAAAAAAAAAAAAJgCAABkcnMvZG93&#10;bnJldi54bWxQSwUGAAAAAAQABAD1AAAAhwMAAAAA&#10;" path="m105,r,l85,5,65,10,50,20,35,30,20,45,10,65,5,80,,95r5,15l10,120r10,15l30,145r35,15l105,165r40,-5l180,145r15,-10l205,120r5,-10l210,95r,-15l205,65,195,45,180,30,165,20,145,10,130,5,105,xe" filled="f" strokecolor="#e36c0a [2409]" strokeweight="42e-5mm">
                  <v:path arrowok="t" o:connecttype="custom" o:connectlocs="105,0;105,0;85,5;65,10;50,20;35,30;20,45;10,65;5,80;0,95;0,95;5,110;10,120;20,135;30,145;65,160;105,165;105,165;145,160;180,145;195,135;205,120;210,110;210,95;210,95;210,80;205,65;195,45;180,30;165,20;145,10;130,5;105,0;105,0" o:connectangles="0,0,0,0,0,0,0,0,0,0,0,0,0,0,0,0,0,0,0,0,0,0,0,0,0,0,0,0,0,0,0,0,0,0"/>
                </v:shape>
                <v:shape id="Freeform 3468" o:spid="_x0000_s1052" style="position:absolute;left:5004;top:8937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qthcEA&#10;AADbAAAADwAAAGRycy9kb3ducmV2LnhtbESPwWrDMBBE74X8g9hAb43stJjgRAmhxRAf67b3xdpY&#10;TqyVsJTY/fuqUOhxmJk3zO4w20HcaQy9YwX5KgNB3Drdc6fg86N62oAIEVnj4JgUfFOAw37xsMNS&#10;u4nf6d7ETiQIhxIVmBh9KWVoDVkMK+eJk3d2o8WY5NhJPeKU4HaQ6ywrpMWe04JBT6+G2mtzswrq&#10;L+zzwuWXrPZvlX8J/maGWqnH5Xzcgog0x//wX/ukFTzn8Psl/QC5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WarYXBAAAA2wAAAA8AAAAAAAAAAAAAAAAAmAIAAGRycy9kb3du&#10;cmV2LnhtbFBLBQYAAAAABAAEAPUAAACGAwAAAAA=&#10;" path="m70,r,l55,5,45,10,30,25,20,35,5,70,,95r,10l5,115r15,15l45,140r25,5l100,140r25,-10l140,115r5,-20l140,70,125,40,115,25,105,10,90,5,70,xe" filled="f" strokecolor="#e36c0a [2409]" strokeweight="42e-5mm">
                  <v:path arrowok="t" o:connecttype="custom" o:connectlocs="70,0;70,0;55,5;45,10;30,25;20,35;5,70;0,95;0,95;0,105;5,115;20,130;45,140;70,145;70,145;100,140;125,130;140,115;145,95;145,95;140,70;125,40;115,25;105,10;90,5;70,0;70,0" o:connectangles="0,0,0,0,0,0,0,0,0,0,0,0,0,0,0,0,0,0,0,0,0,0,0,0,0,0,0"/>
                </v:shape>
                <v:shape id="Freeform 3469" o:spid="_x0000_s1053" style="position:absolute;left:4824;top:8917;width:510;height:20;visibility:visible;mso-wrap-style:square;v-text-anchor:top" coordsize="51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djG8IA&#10;AADbAAAADwAAAGRycy9kb3ducmV2LnhtbESP0WoCMRRE3wv+Q7iCbzWrQqmrUUQqCj5V/YDL5rq7&#10;urmJSbru/r0pFPo4zMwZZrnuTCNa8qG2rGAyzkAQF1bXXCq4nHfvnyBCRNbYWCYFPQVYrwZvS8y1&#10;ffI3tadYigThkKOCKkaXSxmKigyGsXXEybtabzAm6UupPT4T3DRymmUf0mDNaaFCR9uKivvpxyhw&#10;rjX9bd774sFf++PuwfOZ3Ss1GnabBYhIXfwP/7UPWsFsCr9f0g+Qq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92MbwgAAANsAAAAPAAAAAAAAAAAAAAAAAJgCAABkcnMvZG93&#10;bnJldi54bWxQSwUGAAAAAAQABAD1AAAAhwMAAAAA&#10;" path="m510,20r,l485,10,440,,405,,365,,315,10,250,20,190,10,140,5,100,,65,,20,10,,20e" filled="f" strokecolor="#e36c0a [2409]" strokeweight="42e-5mm">
                  <v:path arrowok="t" o:connecttype="custom" o:connectlocs="510,20;510,20;485,10;440,0;405,0;365,0;315,10;250,20;250,20;250,20;190,10;140,5;100,0;65,0;20,10;0,20" o:connectangles="0,0,0,0,0,0,0,0,0,0,0,0,0,0,0,0"/>
                </v:shape>
                <v:shape id="Freeform 3470" o:spid="_x0000_s1054" style="position:absolute;left:4824;top:8892;width:510;height:45;visibility:visible;mso-wrap-style:square;v-text-anchor:top" coordsize="510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U3d8YA&#10;AADbAAAADwAAAGRycy9kb3ducmV2LnhtbESPQWvCQBSE70L/w/IKvenGClpTV7EFSy5im6rY2yP7&#10;mg3Nvg3ZrcZ/7wqCx2FmvmFmi87W4kitrxwrGA4SEMSF0xWXCrbfq/4LCB+QNdaOScGZPCzmD70Z&#10;ptqd+IuOeShFhLBPUYEJoUml9IUhi37gGuLo/brWYoiyLaVu8RThtpbPSTKWFiuOCwYbejdU/OX/&#10;VsHn+EDLj67ZZ7ufzWQ9NYfV2zBT6umxW76CCNSFe/jWzrSC0QiuX+IPkP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AU3d8YAAADbAAAADwAAAAAAAAAAAAAAAACYAgAAZHJz&#10;L2Rvd25yZXYueG1sUEsFBgAAAAAEAAQA9QAAAIsDAAAAAA==&#10;" path="m510,45r,l470,30,420,20,355,10,280,,195,5r-50,5l100,15,50,30,,45e" filled="f" strokecolor="#e36c0a [2409]" strokeweight="42e-5mm">
                  <v:path arrowok="t" o:connecttype="custom" o:connectlocs="510,45;510,45;470,30;420,20;355,10;280,0;195,5;145,10;100,15;50,30;0,45" o:connectangles="0,0,0,0,0,0,0,0,0,0,0"/>
                </v:shape>
                <v:line id="Line 3471" o:spid="_x0000_s1055" style="position:absolute;flip:x;visibility:visible;mso-wrap-style:square" from="4819,8842" to="5334,8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7UlMIAAADbAAAADwAAAGRycy9kb3ducmV2LnhtbESPT2vCQBTE70K/w/IKvenGKiqpq0iL&#10;4NU/l9we2Wc2NPs2ZJ8x7ad3hUKPw8z8hllvB9+onrpYBzYwnWSgiMtga64MXM778QpUFGSLTWAy&#10;8EMRtpuX0RpzG+58pP4klUoQjjkacCJtrnUsHXmMk9ASJ+8aOo+SZFdp2+E9wX2j37NsoT3WnBYc&#10;tvTpqPw+3byBQo5f/XU2lV2/d0ubFf7Gv96Yt9dh9wFKaJD/8F/7YA3M5vD8kn6A3j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y7UlMIAAADbAAAADwAAAAAAAAAAAAAA&#10;AAChAgAAZHJzL2Rvd25yZXYueG1sUEsFBgAAAAAEAAQA+QAAAJADAAAAAA==&#10;" strokecolor="#e36c0a [2409]" strokeweight="42e-5mm"/>
                <v:line id="Line 3472" o:spid="_x0000_s1056" style="position:absolute;flip:x;visibility:visible;mso-wrap-style:square" from="4819,8812" to="5334,8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dkU8QAAADbAAAADwAAAGRycy9kb3ducmV2LnhtbESPT2vCQBTE70K/w/KE3nSjxSLRVVRs&#10;FQ8R/56f2WcSmn0bsqum374rFDwOM/MbZjxtTCnuVLvCsoJeNwJBnFpdcKbgePjqDEE4j6yxtEwK&#10;fsnBdPLWGmOs7YN3dN/7TAQIuxgV5N5XsZQuzcmg69qKOHhXWxv0QdaZ1DU+AtyUsh9Fn9JgwWEh&#10;x4oWOaU/+5tRMF/xZmk3Q+m3y7R/OX0nyemcKPXebmYjEJ4a/wr/t9dawccAnl/CD5C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F2RTxAAAANsAAAAPAAAAAAAAAAAA&#10;AAAAAKECAABkcnMvZG93bnJldi54bWxQSwUGAAAAAAQABAD5AAAAkgMAAAAA&#10;" strokecolor="#e36c0a [2409]" strokeweight="69e-5mm"/>
                <v:shape id="Freeform 3473" o:spid="_x0000_s1057" style="position:absolute;left:4295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e/BMMA&#10;AADbAAAADwAAAGRycy9kb3ducmV2LnhtbESPQYvCMBSE78L+h/AWvGnqLhSpRhHBRdZDqcrC3h7N&#10;sy1tXkoTbf33RhA8DjPzDbNcD6YRN+pcZVnBbBqBIM6trrhQcD7tJnMQziNrbCyTgjs5WK8+RktM&#10;tO05o9vRFyJA2CWooPS+TaR0eUkG3dS2xMG72M6gD7IrpO6wD3DTyK8oiqXBisNCiS1tS8rr49Uo&#10;+Mvi/12a1rI+ZGl/+eEah9+zUuPPYbMA4Wnw7/CrvdcKvmN4fgk/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e/BMMAAADbAAAADwAAAAAAAAAAAAAAAACYAgAAZHJzL2Rv&#10;d25yZXYueG1sUEsFBgAAAAAEAAQA9QAAAIgDAAAAAA==&#10;" path="m10,r,l25,10,35,25,45,50r5,30l45,110,35,135,25,155,5,185,,190r5,10l20,215r30,20l5,250e" filled="f" strokecolor="#e36c0a [2409]" strokeweight="42e-5mm">
                  <v:path arrowok="t" o:connecttype="custom" o:connectlocs="10,0;10,0;25,10;35,25;45,50;50,80;45,110;35,135;25,155;5,185;5,185;0,190;5,200;20,215;50,235;5,250" o:connectangles="0,0,0,0,0,0,0,0,0,0,0,0,0,0,0,0"/>
                </v:shape>
                <v:shape id="Freeform 3474" o:spid="_x0000_s1058" style="position:absolute;left:4769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san8QA&#10;AADbAAAADwAAAGRycy9kb3ducmV2LnhtbESPQWuDQBSE74H+h+UVekvWppAGk42EgqGkB9FIobeH&#10;+6Ki+1bcbTT/vlso9DjMzDfMPplNL240utaygudVBIK4srrlWkF5SZdbEM4ja+wtk4I7OUgOD4s9&#10;xtpOnNOt8LUIEHYxKmi8H2IpXdWQQbeyA3HwrnY06IMca6lHnALc9HIdRRtpsOWw0OBAbw1VXfFt&#10;FHzmm680yzrZfeTZdD1xh/O5VOrpcT7uQHia/X/4r/2uFby8wu+X8APk4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bGp/EAAAA2wAAAA8AAAAAAAAAAAAAAAAAmAIAAGRycy9k&#10;b3ducmV2LnhtbFBLBQYAAAAABAAEAPUAAACJAwAAAAA=&#10;" path="m45,r,l25,25,10,50,5,80r5,30l15,135r10,20l45,185r5,5l45,195,30,215,,235r50,15e" filled="f" strokecolor="#e36c0a [2409]" strokeweight="42e-5mm">
                  <v:path arrowok="t" o:connecttype="custom" o:connectlocs="45,0;45,0;25,25;10,50;5,80;10,110;15,135;25,155;45,185;45,185;50,190;45,195;30,215;0,235;50,250" o:connectangles="0,0,0,0,0,0,0,0,0,0,0,0,0,0,0"/>
                </v:shape>
                <v:shape id="Freeform 3475" o:spid="_x0000_s1059" style="position:absolute;left:4340;top:8937;width:434;height:245;visibility:visible;mso-wrap-style:square;v-text-anchor:top" coordsize="434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e9XcAA&#10;AADbAAAADwAAAGRycy9kb3ducmV2LnhtbERPz2vCMBS+D/wfwhN2m6nKpuuMIoLgvK160NujeUs6&#10;m5fSxNr99+YgePz4fi9WvatFR22oPCsYjzIQxKXXFRsFx8P2bQ4iRGSNtWdS8E8BVsvBywJz7W/8&#10;Q10RjUghHHJUYGNscilDaclhGPmGOHG/vnUYE2yN1C3eUrir5STLPqTDilODxYY2lspLcXUKzOxw&#10;PtE3yX33Xp5t8Xli87dT6nXYr79AROrjU/xw77SCaRqbvqQfIJ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ee9XcAAAADbAAAADwAAAAAAAAAAAAAAAACYAgAAZHJzL2Rvd25y&#10;ZXYueG1sUEsFBgAAAAAEAAQA9QAAAIUDAAAAAA==&#10;" path="m220,r,l135,5,95,10,65,15,40,30,20,45,5,65,,95r5,30l15,150r20,25l60,200r35,20l130,230r45,10l220,245r40,-5l304,230r35,-10l369,200r30,-25l419,150r10,-25l434,95,429,65,419,45,399,30,374,15,339,10,304,5,220,xe" filled="f" strokecolor="#e36c0a [2409]" strokeweight="42e-5mm">
                  <v:path arrowok="t" o:connecttype="custom" o:connectlocs="220,0;220,0;135,5;95,10;65,15;40,30;20,45;5,65;0,95;0,95;5,125;15,150;35,175;60,200;95,220;130,230;175,240;220,245;220,245;260,240;304,230;339,220;369,200;399,175;419,150;429,125;434,95;434,95;429,65;419,45;399,30;374,15;339,10;304,5;220,0;220,0" o:connectangles="0,0,0,0,0,0,0,0,0,0,0,0,0,0,0,0,0,0,0,0,0,0,0,0,0,0,0,0,0,0,0,0,0,0,0,0"/>
                </v:shape>
                <v:shape id="Freeform 3476" o:spid="_x0000_s1060" style="position:absolute;left:4410;top:8937;width:299;height:195;visibility:visible;mso-wrap-style:square;v-text-anchor:top" coordsize="299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mE3cQA&#10;AADbAAAADwAAAGRycy9kb3ducmV2LnhtbESPQWsCMRSE70L/Q3iF3jSrUqlbo2xFwR48dBXb42Pz&#10;mg3dvCybVLf/vhEEj8PMfMMsVr1rxJm6YD0rGI8yEMSV15aNguNhO3wBESKyxsYzKfijAKvlw2CB&#10;ufYX/qBzGY1IEA45KqhjbHMpQ1WTwzDyLXHyvn3nMCbZGak7vCS4a+Qky2bSoeW0UGNL65qqn/LX&#10;KXi247fCfJn9+j18zia2cJuTdko9PfbFK4hIfbyHb+2dVjCdw/VL+gF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ZhN3EAAAA2wAAAA8AAAAAAAAAAAAAAAAAmAIAAGRycy9k&#10;b3ducmV2LnhtbFBLBQYAAAAABAAEAPUAAACJAwAAAAA=&#10;" path="m150,r,l120,,90,5,65,15,45,25,25,40,10,55,,75,,95r,20l10,135r15,15l40,165r25,15l90,190r25,5l150,195r30,l205,190r24,-10l254,165r15,-15l284,135r10,-20l299,95,294,75,284,55,274,40,254,25,229,15,205,5,180,,150,xe" filled="f" strokecolor="#e36c0a [2409]" strokeweight="42e-5mm">
                  <v:path arrowok="t" o:connecttype="custom" o:connectlocs="150,0;150,0;120,0;90,5;65,15;45,25;25,40;10,55;0,75;0,95;0,95;0,115;10,135;25,150;40,165;65,180;90,190;115,195;150,195;150,195;180,195;205,190;229,180;254,165;269,150;284,135;294,115;299,95;299,95;294,75;284,55;274,40;254,25;229,15;205,5;180,0;150,0;150,0" o:connectangles="0,0,0,0,0,0,0,0,0,0,0,0,0,0,0,0,0,0,0,0,0,0,0,0,0,0,0,0,0,0,0,0,0,0,0,0,0,0"/>
                </v:shape>
                <v:shape id="Freeform 3477" o:spid="_x0000_s1061" style="position:absolute;left:4455;top:8937;width:209;height:165;visibility:visible;mso-wrap-style:square;v-text-anchor:top" coordsize="209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QxHb8A&#10;AADbAAAADwAAAGRycy9kb3ducmV2LnhtbERPz2uDMBS+D/o/hFfYZazRIqW4pqV02O06W+9P86Yy&#10;8yJJpu6/Xw6DHT++34fTYgYxkfO9ZQXpJgFB3Fjdc6vgfiue9yB8QNY4WCYFP+ThdFw9HDDXduYP&#10;msrQihjCPkcFXQhjLqVvOjLoN3YkjtyndQZDhK6V2uEcw80gt0mykwZ7jg0djnTpqPkqv40Ce8W3&#10;J1f1Rbari6lOp9S+lpVSj+vl/AIi0BL+xX/ud60gi+vjl/gD5PE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2RDEdvwAAANsAAAAPAAAAAAAAAAAAAAAAAJgCAABkcnMvZG93bnJl&#10;di54bWxQSwUGAAAAAAQABAD1AAAAhAMAAAAA&#10;" path="m105,r,l80,5,60,10,45,20,30,30,15,45,5,65,,80,,95r,15l5,120r10,15l30,145r30,15l105,165r40,-5l174,145r15,-10l199,120r5,-10l209,95,204,80,199,65,189,45,174,30,160,20,145,10,125,5,105,xe" filled="f" strokecolor="#e36c0a [2409]" strokeweight="42e-5mm">
                  <v:path arrowok="t" o:connecttype="custom" o:connectlocs="105,0;105,0;80,5;60,10;45,20;30,30;15,45;5,65;0,80;0,95;0,95;0,110;5,120;15,135;30,145;60,160;105,165;105,165;145,160;174,145;189,135;199,120;204,110;209,95;209,95;204,80;199,65;189,45;174,30;160,20;145,10;125,5;105,0;105,0" o:connectangles="0,0,0,0,0,0,0,0,0,0,0,0,0,0,0,0,0,0,0,0,0,0,0,0,0,0,0,0,0,0,0,0,0,0"/>
                </v:shape>
                <v:shape id="Freeform 3478" o:spid="_x0000_s1062" style="position:absolute;left:4485;top:8937;width:144;height:145;visibility:visible;mso-wrap-style:square;v-text-anchor:top" coordsize="144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ZzGcMA&#10;AADbAAAADwAAAGRycy9kb3ducmV2LnhtbESPS4vCQBCE74L/YWjB2zpxUZHoKCIrPvDiA/HYZNok&#10;mOkJmdHE/fU7woLHoqq+oqbzxhTiSZXLLSvo9yIQxInVOacKzqfV1xiE88gaC8uk4EUO5rN2a4qx&#10;tjUf6Hn0qQgQdjEqyLwvYyldkpFB17MlcfButjLog6xSqSusA9wU8juKRtJgzmEhw5KWGSX348Mo&#10;KGi03tU/t4uNLvv98Mq0/X2RUt1Os5iA8NT4T/i/vdEKBn14fwk/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qZzGcMAAADbAAAADwAAAAAAAAAAAAAAAACYAgAAZHJzL2Rv&#10;d25yZXYueG1sUEsFBgAAAAAEAAQA9QAAAIgDAAAAAA==&#10;" path="m75,r,l60,5,45,10,30,25,20,35,5,70,,95r,10l5,115r15,15l45,140r30,5l100,140r25,-10l140,115r4,-20l140,70,125,40,115,25,105,10,90,5,75,xe" filled="f" strokecolor="#e36c0a [2409]" strokeweight="42e-5mm">
                  <v:path arrowok="t" o:connecttype="custom" o:connectlocs="75,0;75,0;60,5;45,10;30,25;20,35;5,70;0,95;0,95;0,105;5,115;20,130;45,140;75,145;75,145;100,140;125,130;140,115;144,95;144,95;140,70;125,40;115,25;105,10;90,5;75,0;75,0" o:connectangles="0,0,0,0,0,0,0,0,0,0,0,0,0,0,0,0,0,0,0,0,0,0,0,0,0,0,0"/>
                </v:shape>
                <v:shape id="Freeform 3479" o:spid="_x0000_s1063" style="position:absolute;left:4305;top:8917;width:509;height:20;visibility:visible;mso-wrap-style:square;v-text-anchor:top" coordsize="509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lJd8UA&#10;AADbAAAADwAAAGRycy9kb3ducmV2LnhtbESPT2sCMRTE7wW/Q3iCt5r1D0W2RqmK0B56qLbo8bF5&#10;brbdvCxJdNd++qYgeBxm5jfMfNnZWlzIh8qxgtEwA0FcOF1xqeBzv32cgQgRWWPtmBRcKcBy0XuY&#10;Y65dyx902cVSJAiHHBWYGJtcylAYshiGriFO3sl5izFJX0rtsU1wW8txlj1JixWnBYMNrQ0VP7uz&#10;VfC29xv9Oxmt2sOX9cd2o0/f5l2pQb97eQYRqYv38K39qhVMx/D/Jf0A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KUl3xQAAANsAAAAPAAAAAAAAAAAAAAAAAJgCAABkcnMv&#10;ZG93bnJldi54bWxQSwUGAAAAAAQABAD1AAAAigMAAAAA&#10;" path="m509,20r,l489,10,439,,404,,364,,315,10,255,20,195,10,140,5,100,,70,,25,10,,20e" filled="f" strokecolor="#e36c0a [2409]" strokeweight="42e-5mm">
                  <v:path arrowok="t" o:connecttype="custom" o:connectlocs="509,20;509,20;489,10;439,0;404,0;364,0;315,10;255,20;255,20;255,20;195,10;140,5;100,0;70,0;25,10;0,20" o:connectangles="0,0,0,0,0,0,0,0,0,0,0,0,0,0,0,0"/>
                </v:shape>
                <v:shape id="Freeform 3480" o:spid="_x0000_s1064" style="position:absolute;left:4305;top:8892;width:509;height:45;visibility:visible;mso-wrap-style:square;v-text-anchor:top" coordsize="509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fqNsMA&#10;AADbAAAADwAAAGRycy9kb3ducmV2LnhtbESPQWsCMRSE7wX/Q3iF3jRbt4psjWKVole11etj87rZ&#10;dvOyTVJd/70RhB6HmfmGmc4724gT+VA7VvA8yEAQl07XXCn42L/3JyBCRNbYOCYFFwown/Ueplho&#10;d+YtnXaxEgnCoUAFJsa2kDKUhiyGgWuJk/flvMWYpK+k9nhOcNvIYZaNpcWa04LBlpaGyp/dn1Xg&#10;P9drk2ffb6Oj+x2GzSHvjitW6umxW7yCiNTF//C9vdEKXnK4fUk/QM6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efqNsMAAADbAAAADwAAAAAAAAAAAAAAAACYAgAAZHJzL2Rv&#10;d25yZXYueG1sUEsFBgAAAAAEAAQA9QAAAIgDAAAAAA==&#10;" path="m509,45r,l469,30,419,20,354,10,280,,195,5r-45,5l100,15,50,30,,45e" filled="f" strokecolor="#e36c0a [2409]" strokeweight="42e-5mm">
                  <v:path arrowok="t" o:connecttype="custom" o:connectlocs="509,45;509,45;469,30;419,20;354,10;280,0;195,5;150,10;100,15;50,30;0,45" o:connectangles="0,0,0,0,0,0,0,0,0,0,0"/>
                </v:shape>
                <v:line id="Line 3481" o:spid="_x0000_s1065" style="position:absolute;flip:x;visibility:visible;mso-wrap-style:square" from="4300,8842" to="4814,8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in6cEAAADbAAAADwAAAGRycy9kb3ducmV2LnhtbESPQWvCQBSE70L/w/IKvenGVqqkriIt&#10;gletl9we2Wc2NPs2ZJ8x9de7guBxmJlvmOV68I3qqYt1YAPTSQaKuAy25srA8Xc7XoCKgmyxCUwG&#10;/inCevUyWmJuw4X31B+kUgnCMUcDTqTNtY6lI49xElri5J1C51GS7CptO7wkuG/0e5Z9ao81pwWH&#10;LX07Kv8OZ2+gkP1Pf/qYyqbfurnNCn/mqzfm7XXYfIESGuQZfrR31sBsBvcv6Qfo1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KKfpwQAAANsAAAAPAAAAAAAAAAAAAAAA&#10;AKECAABkcnMvZG93bnJldi54bWxQSwUGAAAAAAQABAD5AAAAjwMAAAAA&#10;" strokecolor="#e36c0a [2409]" strokeweight="42e-5mm"/>
                <v:line id="Line 3482" o:spid="_x0000_s1066" style="position:absolute;flip:x;visibility:visible;mso-wrap-style:square" from="4300,8812" to="4814,8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EXLsQAAADbAAAADwAAAGRycy9kb3ducmV2LnhtbESPT2vCQBTE70K/w/KE3nSj1CLRVVRs&#10;FQ8R/56f2WcSmn0bsqum374rFDwOM/MbZjxtTCnuVLvCsoJeNwJBnFpdcKbgePjqDEE4j6yxtEwK&#10;fsnBdPLWGmOs7YN3dN/7TAQIuxgV5N5XsZQuzcmg69qKOHhXWxv0QdaZ1DU+AtyUsh9Fn9JgwWEh&#10;x4oWOaU/+5tRMF/xZmk3Q+m3y7R/OX0nyemcKPXebmYjEJ4a/wr/t9dawccAnl/CD5C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ERcuxAAAANsAAAAPAAAAAAAAAAAA&#10;AAAAAKECAABkcnMvZG93bnJldi54bWxQSwUGAAAAAAQABAD5AAAAkgMAAAAA&#10;" strokecolor="#e36c0a [2409]" strokeweight="69e-5mm"/>
                <v:shape id="Freeform 3483" o:spid="_x0000_s1067" style="position:absolute;left:3776;top:8937;width:49;height:250;visibility:visible;mso-wrap-style:square;v-text-anchor:top" coordsize="49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zWOcEA&#10;AADbAAAADwAAAGRycy9kb3ducmV2LnhtbESPQYvCMBSE7wv+h/AEL4umShGtRhFR8Gpd2Oujebal&#10;zUtpoq3+eiMIHoeZ+YZZb3tTizu1rrSsYDqJQBBnVpecK/i7HMcLEM4ja6wtk4IHOdhuBj9rTLTt&#10;+Ez31OciQNglqKDwvkmkdFlBBt3ENsTBu9rWoA+yzaVusQtwU8tZFM2lwZLDQoEN7QvKqvRmFOjT&#10;73/6qOLu8FxGuzqWB9dVlVKjYb9bgfDU+2/40z5pBfEc3l/CD5C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Vc1jnBAAAA2wAAAA8AAAAAAAAAAAAAAAAAmAIAAGRycy9kb3du&#10;cmV2LnhtbFBLBQYAAAAABAAEAPUAAACGAwAAAAA=&#10;" path="m10,r,l24,10,34,25,44,50r5,30l44,110,34,135,24,155,5,185,,190r5,10l19,215r30,20l5,250e" filled="f" strokecolor="#e36c0a [2409]" strokeweight="42e-5mm">
                  <v:path arrowok="t" o:connecttype="custom" o:connectlocs="10,0;10,0;24,10;34,25;44,50;49,80;44,110;34,135;24,155;5,185;5,185;0,190;5,200;19,215;49,235;5,250" o:connectangles="0,0,0,0,0,0,0,0,0,0,0,0,0,0,0,0"/>
                </v:shape>
                <v:shape id="Freeform 3484" o:spid="_x0000_s1068" style="position:absolute;left:4250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1p4sQA&#10;AADbAAAADwAAAGRycy9kb3ducmV2LnhtbESPQWuDQBSE74H+h+UVekvWhpIGk42EgqGkB9FIobeH&#10;+6Ki+1bcbTT/vlso9DjMzDfMPplNL240utaygudVBIK4srrlWkF5SZdbEM4ja+wtk4I7OUgOD4s9&#10;xtpOnNOt8LUIEHYxKmi8H2IpXdWQQbeyA3HwrnY06IMca6lHnALc9HIdRRtpsOWw0OBAbw1VXfFt&#10;FHzmm680yzrZfeTZdD1xh/O5VOrpcT7uQHia/X/4r/2uFby8wu+X8APk4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daeLEAAAA2wAAAA8AAAAAAAAAAAAAAAAAmAIAAGRycy9k&#10;b3ducmV2LnhtbFBLBQYAAAAABAAEAPUAAACJAwAAAAA=&#10;" path="m50,r,l25,25,10,50,5,80r5,30l20,135r10,20l45,185r5,5l45,195,30,215,,235r50,15e" filled="f" strokecolor="#e36c0a [2409]" strokeweight="42e-5mm">
                  <v:path arrowok="t" o:connecttype="custom" o:connectlocs="50,0;50,0;25,25;10,50;5,80;10,110;20,135;30,155;45,185;45,185;50,190;45,195;30,215;0,235;50,250" o:connectangles="0,0,0,0,0,0,0,0,0,0,0,0,0,0,0"/>
                </v:shape>
                <v:shape id="Freeform 3485" o:spid="_x0000_s1069" style="position:absolute;left:3820;top:8937;width:435;height:245;visibility:visible;mso-wrap-style:square;v-text-anchor:top" coordsize="435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v+V8EA&#10;AADbAAAADwAAAGRycy9kb3ducmV2LnhtbERPTYvCMBC9C/sfwix4EU0tsmjXKKIIHkTYKoq3sRnb&#10;ss2kNFHrvzcHwePjfU/nranEnRpXWlYwHEQgiDOrS84VHPbr/hiE88gaK8uk4EkO5rOvzhQTbR/8&#10;R/fU5yKEsEtQQeF9nUjpsoIMuoGtiQN3tY1BH2CTS93gI4SbSsZR9CMNlhwaCqxpWVD2n96MgnPv&#10;tIono2083Lm0HV8vsYzoqFT3u138gvDU+o/47d5oBaMwNnwJP0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WL/lfBAAAA2wAAAA8AAAAAAAAAAAAAAAAAmAIAAGRycy9kb3du&#10;cmV2LnhtbFBLBQYAAAAABAAEAPUAAACGAwAAAAA=&#10;" path="m220,r,l135,5r-35,5l65,15,40,30,20,45,5,65,,95r5,30l15,150r20,25l65,200r30,20l135,230r40,10l220,245r45,-5l305,230r35,-10l375,200r25,-25l420,150r10,-25l435,95r,-30l420,45,400,30,375,15,340,10,305,5,220,xe" filled="f" strokecolor="#e36c0a [2409]" strokeweight="42e-5mm">
                  <v:path arrowok="t" o:connecttype="custom" o:connectlocs="220,0;220,0;135,5;100,10;65,15;40,30;20,45;5,65;0,95;0,95;5,125;15,150;35,175;65,200;95,220;135,230;175,240;220,245;220,245;265,240;305,230;340,220;375,200;400,175;420,150;430,125;435,95;435,95;435,65;420,45;400,30;375,15;340,10;305,5;220,0;220,0" o:connectangles="0,0,0,0,0,0,0,0,0,0,0,0,0,0,0,0,0,0,0,0,0,0,0,0,0,0,0,0,0,0,0,0,0,0,0,0"/>
                </v:shape>
                <v:shape id="Freeform 3486" o:spid="_x0000_s1070" style="position:absolute;left:3890;top:8937;width:300;height:195;visibility:visible;mso-wrap-style:square;v-text-anchor:top" coordsize="300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QzfMMA&#10;AADbAAAADwAAAGRycy9kb3ducmV2LnhtbESPQUsDMRSE70L/Q3gFbzapiNZt01IKgsdt1YO3181r&#10;dnXfy5LEdv33RhA8DjPzDbPajNyrM8XUBbEwnxlQJE1wnXgLry9PNwtQKaM47IOQhW9KsFlPrlZY&#10;uXCRPZ0P2asCkVShhTbnodI6NS0xplkYSIp3CpExFxm9dhEvBc69vjXmXjN2UhZaHGjXUvN5+GIL&#10;9bv/GM2e48K8HY/1w7YOzN7a6+m4XYLKNOb/8F/72Vm4e4TfL+UH6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QzfMMAAADbAAAADwAAAAAAAAAAAAAAAACYAgAAZHJzL2Rv&#10;d25yZXYueG1sUEsFBgAAAAAEAAQA9QAAAIgDAAAAAA==&#10;" path="m150,r,l120,,90,5,65,15,45,25,25,40,15,55,5,75,,95r,20l10,135r15,15l40,165r25,15l90,190r30,5l150,195r30,l205,190r25,-10l255,165r20,-15l285,135r10,-20l300,95,295,75,290,55,275,40,255,25,235,15,210,5,180,,150,xe" filled="f" strokecolor="#e36c0a [2409]" strokeweight="42e-5mm">
                  <v:path arrowok="t" o:connecttype="custom" o:connectlocs="150,0;150,0;120,0;90,5;65,15;45,25;25,40;15,55;5,75;0,95;0,95;0,115;10,135;25,150;40,165;65,180;90,190;120,195;150,195;150,195;180,195;205,190;230,180;255,165;275,150;285,135;295,115;300,95;300,95;295,75;290,55;275,40;255,25;235,15;210,5;180,0;150,0;150,0" o:connectangles="0,0,0,0,0,0,0,0,0,0,0,0,0,0,0,0,0,0,0,0,0,0,0,0,0,0,0,0,0,0,0,0,0,0,0,0,0,0"/>
                </v:shape>
                <v:shape id="Freeform 3487" o:spid="_x0000_s1071" style="position:absolute;left:3935;top:8937;width:210;height:165;visibility:visible;mso-wrap-style:square;v-text-anchor:top" coordsize="21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Yhl8IA&#10;AADbAAAADwAAAGRycy9kb3ducmV2LnhtbERPz2vCMBS+C/sfwht4EU0nbIzaVGQw2MGLdRZ2ezbP&#10;pti8dElm63+/HAY7fny/i+1ke3EjHzrHCp5WGQjixumOWwWfx/flK4gQkTX2jknBnQJsy4dZgbl2&#10;Ix/oVsVWpBAOOSowMQ65lKExZDGs3ECcuIvzFmOCvpXa45jCbS/XWfYiLXacGgwO9GaouVY/VkE8&#10;+7qtz+a023/LYVyY6vhV3ZWaP067DYhIU/wX/7k/tILntD59ST9Al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9iGXwgAAANsAAAAPAAAAAAAAAAAAAAAAAJgCAABkcnMvZG93&#10;bnJldi54bWxQSwUGAAAAAAQABAD1AAAAhwMAAAAA&#10;" path="m105,r,l85,5,65,10,45,20,30,30,20,45,10,65,,80,,95r,15l5,120r10,15l30,145r35,15l105,165r40,-5l180,145r10,-10l200,120r5,-10l210,95,205,80,200,65,190,45,180,30,165,20,145,10,125,5,105,xe" filled="f" strokecolor="#e36c0a [2409]" strokeweight="42e-5mm">
                  <v:path arrowok="t" o:connecttype="custom" o:connectlocs="105,0;105,0;85,5;65,10;45,20;30,30;20,45;10,65;0,80;0,95;0,95;0,110;5,120;15,135;30,145;65,160;105,165;105,165;145,160;180,145;190,135;200,120;205,110;210,95;210,95;205,80;200,65;190,45;180,30;165,20;145,10;125,5;105,0;105,0" o:connectangles="0,0,0,0,0,0,0,0,0,0,0,0,0,0,0,0,0,0,0,0,0,0,0,0,0,0,0,0,0,0,0,0,0,0"/>
                </v:shape>
                <v:shape id="Freeform 3488" o:spid="_x0000_s1072" style="position:absolute;left:3965;top:8937;width:150;height:145;visibility:visible;mso-wrap-style:square;v-text-anchor:top" coordsize="150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HU6MQA&#10;AADbAAAADwAAAGRycy9kb3ducmV2LnhtbESPT2vCQBTE70K/w/IK3nSjGCmpq9iCmJvUFnp9zT43&#10;wezbkN380U/vFgo9DjPzG2azG20temp95VjBYp6AIC6crtgo+Po8zF5A+ICssXZMCm7kYbd9mmww&#10;027gD+rPwYgIYZ+hgjKEJpPSFyVZ9HPXEEfv4lqLIcrWSN3iEOG2lsskWUuLFceFEht6L6m4njur&#10;IKfv1Xr5Vu/vXfrTHE9hyPPUKDV9HvevIAKN4T/81861gnQBv1/iD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h1OjEAAAA2wAAAA8AAAAAAAAAAAAAAAAAmAIAAGRycy9k&#10;b3ducmV2LnhtbFBLBQYAAAAABAAEAPUAAACJAwAAAAA=&#10;" path="m75,r,l60,5,45,10,35,25,25,35,5,70,,95r,10l5,115r15,15l45,140r30,5l105,140r20,-10l140,115,150,95,145,70,130,40,120,25,105,10,90,5,75,xe" filled="f" strokecolor="#e36c0a [2409]" strokeweight="42e-5mm">
                  <v:path arrowok="t" o:connecttype="custom" o:connectlocs="75,0;75,0;60,5;45,10;35,25;25,35;5,70;0,95;0,95;0,105;5,115;20,130;45,140;75,145;75,145;105,140;125,130;140,115;150,95;150,95;145,70;130,40;120,25;105,10;90,5;75,0;75,0" o:connectangles="0,0,0,0,0,0,0,0,0,0,0,0,0,0,0,0,0,0,0,0,0,0,0,0,0,0,0"/>
                </v:shape>
                <v:shape id="Freeform 3489" o:spid="_x0000_s1073" style="position:absolute;left:3786;top:8917;width:514;height:20;visibility:visible;mso-wrap-style:square;v-text-anchor:top" coordsize="51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/uXsQA&#10;AADbAAAADwAAAGRycy9kb3ducmV2LnhtbESPQWvCQBSE70L/w/IKvYi+KCg1dRNKwdKLB7Wl10f2&#10;NUmbfRuyG0399a4geBxm5htmnQ+2UUfufO1Ew2yagGIpnKml1PB52EyeQflAYqhxwhr+2UOePYzW&#10;lBp3kh0f96FUESI+JQ1VCG2K6IuKLfmpa1mi9+M6SyHKrkTT0SnCbYPzJFmipVriQkUtv1Vc/O17&#10;q0Fwe17Y0n0jvvfua1WM+9+61/rpcXh9ARV4CPfwrf1hNCzmcP0Sfw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/7l7EAAAA2wAAAA8AAAAAAAAAAAAAAAAAmAIAAGRycy9k&#10;b3ducmV2LnhtbFBLBQYAAAAABAAEAPUAAACJAwAAAAA=&#10;" path="m514,20r,l489,10,444,,409,,364,,314,10,254,20,194,10,144,5,99,,69,,24,10,,20e" filled="f" strokecolor="#e36c0a [2409]" strokeweight="42e-5mm">
                  <v:path arrowok="t" o:connecttype="custom" o:connectlocs="514,20;514,20;489,10;444,0;409,0;364,0;314,10;254,20;254,20;254,20;194,10;144,5;99,0;69,0;24,10;0,20" o:connectangles="0,0,0,0,0,0,0,0,0,0,0,0,0,0,0,0"/>
                </v:shape>
                <v:shape id="Freeform 3490" o:spid="_x0000_s1074" style="position:absolute;left:3786;top:8892;width:514;height:45;visibility:visible;mso-wrap-style:square;v-text-anchor:top" coordsize="51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X30MEA&#10;AADbAAAADwAAAGRycy9kb3ducmV2LnhtbESP0YrCMBRE3wX/IVzBF9FUZVWqUaQg66vVD7g217a0&#10;ualNtPXvNwsL+zjMzBlmd+hNLd7UutKygvksAkGcWV1yruB2PU03IJxH1lhbJgUfcnDYDwc7jLXt&#10;+ELv1OciQNjFqKDwvomldFlBBt3MNsTBe9jWoA+yzaVusQtwU8tFFK2kwZLDQoENJQVlVfoyCvL0&#10;IrnSpk4e9+em+p6U3TpJlRqP+uMWhKfe/4f/2met4GsJv1/CD5D7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199DBAAAA2wAAAA8AAAAAAAAAAAAAAAAAmAIAAGRycy9kb3du&#10;cmV2LnhtbFBLBQYAAAAABAAEAPUAAACGAwAAAAA=&#10;" path="m514,45r,l469,30,419,20,359,10,279,,194,5r-45,5l99,15,49,30,,45e" filled="f" strokecolor="#e36c0a [2409]" strokeweight="42e-5mm">
                  <v:path arrowok="t" o:connecttype="custom" o:connectlocs="514,45;514,45;469,30;419,20;359,10;279,0;194,5;149,10;99,15;49,30;0,45" o:connectangles="0,0,0,0,0,0,0,0,0,0,0"/>
                </v:shape>
                <v:line id="Line 3491" o:spid="_x0000_s1075" style="position:absolute;flip:x;visibility:visible;mso-wrap-style:square" from="3781,8842" to="4300,8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ExNMIAAADbAAAADwAAAGRycy9kb3ducmV2LnhtbESPQWvCQBSE70L/w/IKvelGW9uSZhWx&#10;CL2qvXh7ZF+yodm3IfuMqb/eLRQ8DjPzDVOsR9+qgfrYBDYwn2WgiMtgG64NfB9303dQUZAttoHJ&#10;wC9FWK8eJgXmNlx4T8NBapUgHHM04ES6XOtYOvIYZ6EjTl4Veo+SZF9r2+MlwX2rF1n2qj02nBYc&#10;drR1VP4czt7ASfafQ/U8l82wc282O/kzX70xT4/j5gOU0Cj38H/7yxpYvsDfl/QD9Oo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vExNMIAAADbAAAADwAAAAAAAAAAAAAA&#10;AAChAgAAZHJzL2Rvd25yZXYueG1sUEsFBgAAAAAEAAQA+QAAAJADAAAAAA==&#10;" strokecolor="#e36c0a [2409]" strokeweight="42e-5mm"/>
                <v:line id="Line 3492" o:spid="_x0000_s1076" style="position:absolute;flip:x;visibility:visible;mso-wrap-style:square" from="3781,8812" to="4300,8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8iB88UAAADbAAAADwAAAGRycy9kb3ducmV2LnhtbESPT2vCQBTE74V+h+UVems2FVIkukpb&#10;bC0eIsY/59fsaxKafRuya4zf3hUEj8PM/IaZzgfTiJ46V1tW8BrFIIgLq2suFey2Xy9jEM4ja2ws&#10;k4IzOZjPHh+mmGp74g31uS9FgLBLUUHlfZtK6YqKDLrItsTB+7OdQR9kV0rd4SnATSNHcfwmDdYc&#10;Fips6bOi4j8/GgUfS14t7Gos/XpRjH7331m2P2RKPT8N7xMQngZ/D9/aP1pBksD1S/gBcnY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8iB88UAAADbAAAADwAAAAAAAAAA&#10;AAAAAAChAgAAZHJzL2Rvd25yZXYueG1sUEsFBgAAAAAEAAQA+QAAAJMDAAAAAA==&#10;" strokecolor="#e36c0a [2409]" strokeweight="69e-5mm"/>
                <v:shape id="Freeform 3493" o:spid="_x0000_s1077" style="position:absolute;left:3261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hapMMA&#10;AADbAAAADwAAAGRycy9kb3ducmV2LnhtbESPQYvCMBSE78L+h/AWvGnqwhapRhHBRdZDqcrC3h7N&#10;sy1tXkoTbf33RhA8DjPzDbNcD6YRN+pcZVnBbBqBIM6trrhQcD7tJnMQziNrbCyTgjs5WK8+RktM&#10;tO05o9vRFyJA2CWooPS+TaR0eUkG3dS2xMG72M6gD7IrpO6wD3DTyK8oiqXBisNCiS1tS8rr49Uo&#10;+Mvi/12a1rI+ZGl/+eEah9+zUuPPYbMA4Wnw7/CrvdcKvmN4fgk/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hapMMAAADbAAAADwAAAAAAAAAAAAAAAACYAgAAZHJzL2Rv&#10;d25yZXYueG1sUEsFBgAAAAAEAAQA9QAAAIgDAAAAAA==&#10;" path="m10,r,l20,10,30,25,45,50r,30l40,110,30,135,20,155,,185r,5l,200r20,15l50,235,,250e" filled="f" strokecolor="#e36c0a [2409]" strokeweight="42e-5mm">
                  <v:path arrowok="t" o:connecttype="custom" o:connectlocs="10,0;10,0;20,10;30,25;45,50;45,80;40,110;30,135;20,155;0,185;0,185;0,190;0,200;20,215;50,235;0,250" o:connectangles="0,0,0,0,0,0,0,0,0,0,0,0,0,0,0,0"/>
                </v:shape>
                <v:shape id="Freeform 3494" o:spid="_x0000_s1078" style="position:absolute;left:3731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/P8QA&#10;AADbAAAADwAAAGRycy9kb3ducmV2LnhtbESPQWuDQBSE74H+h+UVekvWBpoGk42EgqGkB9FIobeH&#10;+6Ki+1bcbTT/vlso9DjMzDfMPplNL240utaygudVBIK4srrlWkF5SZdbEM4ja+wtk4I7OUgOD4s9&#10;xtpOnNOt8LUIEHYxKmi8H2IpXdWQQbeyA3HwrnY06IMca6lHnALc9HIdRRtpsOWw0OBAbw1VXfFt&#10;FHzmm680yzrZfeTZdD1xh/O5VOrpcT7uQHia/X/4r/2uFby8wu+X8APk4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/z/EAAAA2wAAAA8AAAAAAAAAAAAAAAAAmAIAAGRycy9k&#10;b3ducmV2LnhtbFBLBQYAAAAABAAEAPUAAACJAwAAAAA=&#10;" path="m50,r,l25,25,15,50,10,80r,30l20,135r10,20l50,185r,5l50,195,30,215,,235r50,15e" filled="f" strokecolor="#e36c0a [2409]" strokeweight="42e-5mm">
                  <v:path arrowok="t" o:connecttype="custom" o:connectlocs="50,0;50,0;25,25;15,50;10,80;10,110;20,135;30,155;50,185;50,185;50,190;50,195;30,215;0,235;50,250" o:connectangles="0,0,0,0,0,0,0,0,0,0,0,0,0,0,0"/>
                </v:shape>
                <v:shape id="Freeform 3495" o:spid="_x0000_s1079" style="position:absolute;left:3306;top:8937;width:435;height:245;visibility:visible;mso-wrap-style:square;v-text-anchor:top" coordsize="435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JoisIA&#10;AADbAAAADwAAAGRycy9kb3ducmV2LnhtbERPTYvCMBC9L/gfwgheRFOLK1qNIsrCHpYFqyjexmZs&#10;i82kNFHrv98chD0+3vdi1ZpKPKhxpWUFo2EEgjizuuRcwWH/NZiCcB5ZY2WZFLzIwWrZ+Vhgou2T&#10;d/RIfS5CCLsEFRTe14mULivIoBvamjhwV9sY9AE2udQNPkO4qWQcRRNpsOTQUGBNm4KyW3o3Cs79&#10;0zaejX/i0a9L2+n1EsuIjkr1uu16DsJT6//Fb/e3VvAZxoYv4QfI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UmiKwgAAANsAAAAPAAAAAAAAAAAAAAAAAJgCAABkcnMvZG93&#10;bnJldi54bWxQSwUGAAAAAAQABAD1AAAAhwMAAAAA&#10;" path="m215,r,l130,5,95,10,65,15,35,30,15,45,5,65,,95r,30l15,150r20,25l60,200r30,20l130,230r40,10l215,245r45,-5l300,230r35,-10l370,200r25,-25l415,150r15,-25l435,95,430,65,415,45,395,30,370,15,340,10,300,5,215,xe" filled="f" strokecolor="#e36c0a [2409]" strokeweight="42e-5mm">
                  <v:path arrowok="t" o:connecttype="custom" o:connectlocs="215,0;215,0;130,5;95,10;65,15;35,30;15,45;5,65;0,95;0,95;0,125;15,150;35,175;60,200;90,220;130,230;170,240;215,245;215,245;260,240;300,230;335,220;370,200;395,175;415,150;430,125;435,95;435,95;430,65;415,45;395,30;370,15;340,10;300,5;215,0;215,0" o:connectangles="0,0,0,0,0,0,0,0,0,0,0,0,0,0,0,0,0,0,0,0,0,0,0,0,0,0,0,0,0,0,0,0,0,0,0,0"/>
                </v:shape>
                <v:shape id="Freeform 3496" o:spid="_x0000_s1080" style="position:absolute;left:3371;top:8937;width:300;height:195;visibility:visible;mso-wrap-style:square;v-text-anchor:top" coordsize="300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2locMA&#10;AADbAAAADwAAAGRycy9kb3ducmV2LnhtbESPQUsDMRSE70L/Q3gFbzapoNZt01IKgsdt1YO3181r&#10;dnXfy5LEdv33RhA8DjPzDbPajNyrM8XUBbEwnxlQJE1wnXgLry9PNwtQKaM47IOQhW9KsFlPrlZY&#10;uXCRPZ0P2asCkVShhTbnodI6NS0xplkYSIp3CpExFxm9dhEvBc69vjXmXjN2UhZaHGjXUvN5+GIL&#10;9bv/GM2e48K8HY/1w7YOzN7a6+m4XYLKNOb/8F/72Vm4e4TfL+UH6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A2locMAAADbAAAADwAAAAAAAAAAAAAAAACYAgAAZHJzL2Rv&#10;d25yZXYueG1sUEsFBgAAAAAEAAQA9QAAAIgDAAAAAA==&#10;" path="m150,r,l120,,95,5,70,15,45,25,30,40,15,55,5,75,,95r5,20l10,135r15,15l45,165r20,15l90,190r30,5l150,195r30,l210,190r25,-10l255,165r20,-15l290,135r5,-20l300,95r,-20l290,55,275,40,255,25,235,15,210,5,180,,150,xe" filled="f" strokecolor="#e36c0a [2409]" strokeweight="42e-5mm">
                  <v:path arrowok="t" o:connecttype="custom" o:connectlocs="150,0;150,0;120,0;95,5;70,15;45,25;30,40;15,55;5,75;0,95;0,95;5,115;10,135;25,150;45,165;65,180;90,190;120,195;150,195;150,195;180,195;210,190;235,180;255,165;275,150;290,135;295,115;300,95;300,95;300,75;290,55;275,40;255,25;235,15;210,5;180,0;150,0;150,0" o:connectangles="0,0,0,0,0,0,0,0,0,0,0,0,0,0,0,0,0,0,0,0,0,0,0,0,0,0,0,0,0,0,0,0,0,0,0,0,0,0"/>
                </v:shape>
                <v:shape id="Freeform 3497" o:spid="_x0000_s1081" style="position:absolute;left:3416;top:8937;width:210;height:165;visibility:visible;mso-wrap-style:square;v-text-anchor:top" coordsize="21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rrKsAA&#10;AADbAAAADwAAAGRycy9kb3ducmV2LnhtbERPy4rCMBTdD/gP4Q64GTTVhQzVKDIguHBjfYC7a3On&#10;KdPc1CTa+vdmIczycN6LVW8b8SAfascKJuMMBHHpdM2VguNhM/oGESKyxsYxKXhSgNVy8LHAXLuO&#10;9/QoYiVSCIccFZgY21zKUBqyGMauJU7cr/MWY4K+ktpjl8JtI6dZNpMWa04NBlv6MVT+FXerIF79&#10;uTpfzWm9u8m2+zLF4VI8lRp+9us5iEh9/Be/3VutYJbWpy/pB8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5rrKsAAAADbAAAADwAAAAAAAAAAAAAAAACYAgAAZHJzL2Rvd25y&#10;ZXYueG1sUEsFBgAAAAAEAAQA9QAAAIUDAAAAAA==&#10;" path="m105,r,l85,5,65,10,50,20,30,30,20,45,10,65,5,80,,95r5,15l10,120r10,15l30,145r35,15l105,165r40,-5l180,145r10,-10l200,120r10,-10l210,95r,-15l205,65,195,45,180,30,165,20,145,10,125,5,105,xe" filled="f" strokecolor="#e36c0a [2409]" strokeweight="42e-5mm">
                  <v:path arrowok="t" o:connecttype="custom" o:connectlocs="105,0;105,0;85,5;65,10;50,20;30,30;20,45;10,65;5,80;0,95;0,95;5,110;10,120;20,135;30,145;65,160;105,165;105,165;145,160;180,145;190,135;200,120;210,110;210,95;210,95;210,80;205,65;195,45;180,30;165,20;145,10;125,5;105,0;105,0" o:connectangles="0,0,0,0,0,0,0,0,0,0,0,0,0,0,0,0,0,0,0,0,0,0,0,0,0,0,0,0,0,0,0,0,0,0"/>
                </v:shape>
                <v:shape id="Freeform 3498" o:spid="_x0000_s1082" style="position:absolute;left:3446;top:8937;width:150;height:145;visibility:visible;mso-wrap-style:square;v-text-anchor:top" coordsize="150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0eVcMA&#10;AADbAAAADwAAAGRycy9kb3ducmV2LnhtbESPT4vCMBTE7wt+h/AEb9tU0SLVKCqIvS3+Aa/P5m1b&#10;tnkpTbTd/fQbQfA4zMxvmOW6N7V4UOsqywrGUQyCOLe64kLB5bz/nINwHlljbZkU/JKD9WrwscRU&#10;246P9Dj5QgQIuxQVlN43qZQuL8mgi2xDHLxv2xr0QbaF1C12AW5qOYnjRBqsOCyU2NCupPzndDcK&#10;MrpOk8m23vzdZ7fm8OW7LJsVSo2G/WYBwlPv3+FXO9MKkjE8v4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g0eVcMAAADbAAAADwAAAAAAAAAAAAAAAACYAgAAZHJzL2Rv&#10;d25yZXYueG1sUEsFBgAAAAAEAAQA9QAAAIgDAAAAAA==&#10;" path="m75,r,l60,5,45,10,35,25,25,35,10,70,,95r5,10l10,115r15,15l45,140r30,5l105,140r20,-10l145,115r5,-20l145,70,130,40,120,25,105,10,90,5,75,xe" filled="f" strokecolor="#e36c0a [2409]" strokeweight="42e-5mm">
                  <v:path arrowok="t" o:connecttype="custom" o:connectlocs="75,0;75,0;60,5;45,10;35,25;25,35;10,70;0,95;0,95;5,105;10,115;25,130;45,140;75,145;75,145;105,140;125,130;145,115;150,95;150,95;145,70;130,40;120,25;105,10;90,5;75,0;75,0" o:connectangles="0,0,0,0,0,0,0,0,0,0,0,0,0,0,0,0,0,0,0,0,0,0,0,0,0,0,0"/>
                </v:shape>
                <v:shape id="Freeform 3499" o:spid="_x0000_s1083" style="position:absolute;left:3271;top:8917;width:510;height:20;visibility:visible;mso-wrap-style:square;v-text-anchor:top" coordsize="51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RMBsIA&#10;AADbAAAADwAAAGRycy9kb3ducmV2LnhtbESPUWvCMBSF3wX/Q7iDvWk6B6LVtAyZONjT1B9waa5t&#10;XXMTk6y2/34ZDHw8nHO+w9mWg+lETz60lhW8zDMQxJXVLdcKzqf9bAUiRGSNnWVSMFKAsphOtphr&#10;e+cv6o+xFgnCIUcFTYwulzJUDRkMc+uIk3ex3mBM0tdSe7wnuOnkIsuW0mDLaaFBR7uGqu/jj1Hg&#10;XG/G63r01Y3fD5/7G69f7UGp56fhbQMi0hAf4f/2h1awXMDfl/QDZP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REwGwgAAANsAAAAPAAAAAAAAAAAAAAAAAJgCAABkcnMvZG93&#10;bnJldi54bWxQSwUGAAAAAAQABAD1AAAAhwMAAAAA&#10;" path="m510,20r,l485,10,440,,405,,365,,310,10,250,20,190,10,140,5,100,,65,,20,10,,20e" filled="f" strokecolor="#e36c0a [2409]" strokeweight="42e-5mm">
                  <v:path arrowok="t" o:connecttype="custom" o:connectlocs="510,20;510,20;485,10;440,0;405,0;365,0;310,10;250,20;250,20;250,20;190,10;140,5;100,0;65,0;20,10;0,20" o:connectangles="0,0,0,0,0,0,0,0,0,0,0,0,0,0,0,0"/>
                </v:shape>
                <v:shape id="Freeform 3500" o:spid="_x0000_s1084" style="position:absolute;left:3271;top:8892;width:510;height:45;visibility:visible;mso-wrap-style:square;v-text-anchor:top" coordsize="510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YYasUA&#10;AADbAAAADwAAAGRycy9kb3ducmV2LnhtbESPQWvCQBSE74L/YXmCt7pRIW1TV7GCkkuptVr09sg+&#10;s6HZtyG7avrvu4WCx2FmvmFmi87W4kqtrxwrGI8SEMSF0xWXCvaf64cnED4ga6wdk4If8rCY93sz&#10;zLS78Qddd6EUEcI+QwUmhCaT0heGLPqRa4ijd3atxRBlW0rd4i3CbS0nSZJKixXHBYMNrQwV37uL&#10;VbBNj7TcdM1Xfji9P749m+P6dZwrNRx0yxcQgbpwD/+3c60gncLfl/gD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thhqxQAAANsAAAAPAAAAAAAAAAAAAAAAAJgCAABkcnMv&#10;ZG93bnJldi54bWxQSwUGAAAAAAQABAD1AAAAigMAAAAA&#10;" path="m510,45r,l465,30,420,20,355,10,280,,190,5r-45,5l95,15,50,30,,45e" filled="f" strokecolor="#e36c0a [2409]" strokeweight="42e-5mm">
                  <v:path arrowok="t" o:connecttype="custom" o:connectlocs="510,45;510,45;465,30;420,20;355,10;280,0;190,5;145,10;95,15;50,30;0,45" o:connectangles="0,0,0,0,0,0,0,0,0,0,0"/>
                </v:shape>
                <v:line id="Line 3501" o:spid="_x0000_s1085" style="position:absolute;flip:x;visibility:visible;mso-wrap-style:square" from="3261,8842" to="3781,8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37icIAAADbAAAADwAAAGRycy9kb3ducmV2LnhtbESPT2vCQBTE74V+h+UVvNWNf1BJXUUs&#10;gletF2+P7DMbmn0bss+Y+uldQehxmJnfMMt172vVURurwAZGwwwUcRFsxaWB08/ucwEqCrLFOjAZ&#10;+KMI69X72xJzG258oO4opUoQjjkacCJNrnUsHHmMw9AQJ+8SWo+SZFtq2+ItwX2tx1k20x4rTgsO&#10;G9o6Kn6PV2/gLIfv7jIZyabbubnNzv7Kd2/M4KPffIES6uU//GrvrYHZFJ5f0g/Q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37icIAAADbAAAADwAAAAAAAAAAAAAA&#10;AAChAgAAZHJzL2Rvd25yZXYueG1sUEsFBgAAAAAEAAQA+QAAAJADAAAAAA==&#10;" strokecolor="#e36c0a [2409]" strokeweight="42e-5mm"/>
                <v:line id="Line 3502" o:spid="_x0000_s1086" style="position:absolute;flip:x;visibility:visible;mso-wrap-style:square" from="3261,8812" to="3781,8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RLTsMAAADbAAAADwAAAGRycy9kb3ducmV2LnhtbESPT4vCMBTE74LfITzBm6YKK1KNsiu6&#10;iofK+u/8tnnbFpuX0kSt394Iwh6HmfkNM503phQ3ql1hWcGgH4EgTq0uOFNwPKx6YxDOI2ssLZOC&#10;BzmYz9qtKcba3vmHbnufiQBhF6OC3PsqltKlORl0fVsRB+/P1gZ9kHUmdY33ADelHEbRSBosOCzk&#10;WNEip/SyvxoFX2veLu12LP1umQ5/T99JcjonSnU7zecEhKfG/4ff7Y1WMPqA15fwA+Ts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2kS07DAAAA2wAAAA8AAAAAAAAAAAAA&#10;AAAAoQIAAGRycy9kb3ducmV2LnhtbFBLBQYAAAAABAAEAPkAAACRAwAAAAA=&#10;" strokecolor="#e36c0a [2409]" strokeweight="69e-5mm"/>
                <v:shape id="Freeform 3503" o:spid="_x0000_s1087" style="position:absolute;left:2742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SQGcMA&#10;AADbAAAADwAAAGRycy9kb3ducmV2LnhtbESPQYvCMBSE74L/ITxhb5rqoUg1igguy+6hVIvg7dE8&#10;29LmpTTRdv/9ZkHwOMzMN8x2P5pWPKl3tWUFy0UEgriwuuZSQX45zdcgnEfW2FomBb/kYL+bTraY&#10;aDtwRs+zL0WAsEtQQeV9l0jpiooMuoXtiIN3t71BH2RfSt3jEOCmlasoiqXBmsNChR0dKyqa88Mo&#10;uGbx7ZSmjWx+snS4f3KD43eu1MdsPGxAeBr9O/xqf2kFcQz/X8IPkL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uSQGcMAAADbAAAADwAAAAAAAAAAAAAAAACYAgAAZHJzL2Rv&#10;d25yZXYueG1sUEsFBgAAAAAEAAQA9QAAAIgDAAAAAA==&#10;" path="m10,r,l20,10,30,25,45,50r,30l45,110,35,135,25,155,,185r,5l,200r20,15l50,235,5,250e" filled="f" strokecolor="#e36c0a [2409]" strokeweight="42e-5mm">
                  <v:path arrowok="t" o:connecttype="custom" o:connectlocs="10,0;10,0;20,10;30,25;45,50;45,80;45,110;35,135;25,155;0,185;0,185;0,190;0,200;20,215;50,235;5,250" o:connectangles="0,0,0,0,0,0,0,0,0,0,0,0,0,0,0,0"/>
                </v:shape>
                <v:shape id="Freeform 3504" o:spid="_x0000_s1088" style="position:absolute;left:3211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g1gsMA&#10;AADbAAAADwAAAGRycy9kb3ducmV2LnhtbESPQYvCMBSE78L+h/AW9qape6hSjSKCi6yHUpWFvT2a&#10;Z1vavJQm2vrvjSB4HGbmG2a5HkwjbtS5yrKC6SQCQZxbXXGh4HzajecgnEfW2FgmBXdysF59jJaY&#10;aNtzRrejL0SAsEtQQel9m0jp8pIMuoltiYN3sZ1BH2RXSN1hH+Cmkd9RFEuDFYeFElvalpTXx6tR&#10;8JfF/7s0rWV9yNL+8sM1Dr9npb4+h80ChKfBv8Ov9l4riGfw/BJ+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ag1gsMAAADbAAAADwAAAAAAAAAAAAAAAACYAgAAZHJzL2Rv&#10;d25yZXYueG1sUEsFBgAAAAAEAAQA9QAAAIgDAAAAAA==&#10;" path="m50,r,l25,25,15,50,10,80r5,30l20,135r10,20l50,185r,5l50,195,35,215,,235r50,15e" filled="f" strokecolor="#e36c0a [2409]" strokeweight="42e-5mm">
                  <v:path arrowok="t" o:connecttype="custom" o:connectlocs="50,0;50,0;25,25;15,50;10,80;15,110;20,135;30,155;50,185;50,185;50,190;50,195;35,215;0,235;50,250" o:connectangles="0,0,0,0,0,0,0,0,0,0,0,0,0,0,0"/>
                </v:shape>
                <v:shape id="Freeform 3505" o:spid="_x0000_s1089" style="position:absolute;left:2787;top:8937;width:434;height:245;visibility:visible;mso-wrap-style:square;v-text-anchor:top" coordsize="434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SSQMAA&#10;AADbAAAADwAAAGRycy9kb3ducmV2LnhtbERPy4rCMBTdD/gP4QqzG1OF8dExiggD6s7qQneX5k7S&#10;meamNJla/94sBJeH816ue1eLjtpQeVYwHmUgiEuvKzYKzqfvjzmIEJE11p5JwZ0CrFeDtyXm2t/4&#10;SF0RjUghHHJUYGNscilDaclhGPmGOHE/vnUYE2yN1C3eUrir5STLptJhxanBYkNbS+Vf8e8UmNnp&#10;eqE9yUP3WV5tsbiw+d0p9T7sN18gIvXxJX66d1rBNI1NX9IPkK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lSSQMAAAADbAAAADwAAAAAAAAAAAAAAAACYAgAAZHJzL2Rvd25y&#10;ZXYueG1sUEsFBgAAAAAEAAQA9QAAAIUDAAAAAA==&#10;" path="m214,r,l135,5,95,10,65,15,40,30,20,45,5,65,,95r,30l15,150r20,25l60,200r35,20l130,230r39,10l214,245r45,-5l299,230r40,-10l369,200r25,-25l414,150r15,-25l434,95,429,65,419,45,399,30,369,15,339,10,299,5,214,xe" filled="f" strokecolor="#e36c0a [2409]" strokeweight="42e-5mm">
                  <v:path arrowok="t" o:connecttype="custom" o:connectlocs="214,0;214,0;135,5;95,10;65,15;40,30;20,45;5,65;0,95;0,95;0,125;15,150;35,175;60,200;95,220;130,230;169,240;214,245;214,245;259,240;299,230;339,220;369,200;394,175;414,150;429,125;434,95;434,95;429,65;419,45;399,30;369,15;339,10;299,5;214,0;214,0" o:connectangles="0,0,0,0,0,0,0,0,0,0,0,0,0,0,0,0,0,0,0,0,0,0,0,0,0,0,0,0,0,0,0,0,0,0,0,0"/>
                </v:shape>
                <v:shape id="Freeform 3506" o:spid="_x0000_s1090" style="position:absolute;left:2852;top:8937;width:299;height:195;visibility:visible;mso-wrap-style:square;v-text-anchor:top" coordsize="299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qrwMQA&#10;AADbAAAADwAAAGRycy9kb3ducmV2LnhtbESPQWsCMRSE7wX/Q3hCbzWr0KVdjbKKhXrooVbU42Pz&#10;zAY3L8sm6vrvm0LB4zAz3zCzRe8acaUuWM8KxqMMBHHltWWjYPfz8fIGIkRkjY1nUnCnAIv54GmG&#10;hfY3/qbrNhqRIBwKVFDH2BZShqomh2HkW+LknXznMCbZGak7vCW4a+Qky3Lp0HJaqLGlVU3VeXtx&#10;Cl7teFmao/labcIhn9jSrffaKfU87MspiEh9fIT/259aQf4Of1/SD5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qq8DEAAAA2wAAAA8AAAAAAAAAAAAAAAAAmAIAAGRycy9k&#10;b3ducmV2LnhtbFBLBQYAAAAABAAEAPUAAACJAwAAAAA=&#10;" path="m149,r,l119,,94,5,70,15,45,25,30,40,15,55,5,75,,95r5,20l15,135r10,15l45,165r20,15l94,190r25,5l149,195r30,l209,190r25,-10l254,165r20,-15l289,135r10,-20l299,95r,-20l289,55,274,40,259,25,234,15,209,5,179,,149,xe" filled="f" strokecolor="#e36c0a [2409]" strokeweight="42e-5mm">
                  <v:path arrowok="t" o:connecttype="custom" o:connectlocs="149,0;149,0;119,0;94,5;70,15;45,25;30,40;15,55;5,75;0,95;0,95;5,115;15,135;25,150;45,165;65,180;94,190;119,195;149,195;149,195;179,195;209,190;234,180;254,165;274,150;289,135;299,115;299,95;299,95;299,75;289,55;274,40;259,25;234,15;209,5;179,0;149,0;149,0" o:connectangles="0,0,0,0,0,0,0,0,0,0,0,0,0,0,0,0,0,0,0,0,0,0,0,0,0,0,0,0,0,0,0,0,0,0,0,0,0,0"/>
                </v:shape>
                <v:shape id="Freeform 3507" o:spid="_x0000_s1091" style="position:absolute;left:2897;top:8937;width:209;height:165;visibility:visible;mso-wrap-style:square;v-text-anchor:top" coordsize="209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j7oL8A&#10;AADbAAAADwAAAGRycy9kb3ducmV2LnhtbERPz2vCMBS+D/Y/hCd4GTOtiBvVKEOpel2d92fzbIvN&#10;S0lirf+9OQg7fny/l+vBtKIn5xvLCtJJAoK4tLrhSsHfMf/8BuEDssbWMil4kIf16v1tiZm2d/6l&#10;vgiViCHsM1RQh9BlUvqyJoN+YjviyF2sMxgidJXUDu8x3LRymiRzabDh2FBjR5uaymtxMwrsDvcf&#10;7tTks/k5789pn9ptcVJqPBp+FiACDeFf/HIftIKvuD5+iT9Ar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4KPugvwAAANsAAAAPAAAAAAAAAAAAAAAAAJgCAABkcnMvZG93bnJl&#10;di54bWxQSwUGAAAAAAQABAD1AAAAhAMAAAAA&#10;" path="m104,r,l84,5,64,10,49,20,35,30,20,45,10,65,5,80,,95r5,15l10,120r10,15l30,145r34,15l104,165r40,-5l179,145r15,-10l204,120r5,-10l209,95r,-15l204,65,194,45,179,30,164,20,149,10,129,5,104,xe" filled="f" strokecolor="#e36c0a [2409]" strokeweight="42e-5mm">
                  <v:path arrowok="t" o:connecttype="custom" o:connectlocs="104,0;104,0;84,5;64,10;49,20;35,30;20,45;10,65;5,80;0,95;0,95;5,110;10,120;20,135;30,145;64,160;104,165;104,165;144,160;179,145;194,135;204,120;209,110;209,95;209,95;209,80;204,65;194,45;179,30;164,20;149,10;129,5;104,0;104,0" o:connectangles="0,0,0,0,0,0,0,0,0,0,0,0,0,0,0,0,0,0,0,0,0,0,0,0,0,0,0,0,0,0,0,0,0,0"/>
                </v:shape>
                <v:shape id="Freeform 3508" o:spid="_x0000_s1092" style="position:absolute;left:2932;top:8937;width:144;height:145;visibility:visible;mso-wrap-style:square;v-text-anchor:top" coordsize="144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q5pMMA&#10;AADbAAAADwAAAGRycy9kb3ducmV2LnhtbESPS4vCQBCE7wv+h6EFbzpxQVeio4is+MCLD8Rjk2mT&#10;YKYnZEYT/fXOgrDHoqq+oiazxhTiQZXLLSvo9yIQxInVOacKTsdldwTCeWSNhWVS8CQHs2nra4Kx&#10;tjXv6XHwqQgQdjEqyLwvYyldkpFB17MlcfCutjLog6xSqSusA9wU8juKhtJgzmEhw5IWGSW3w90o&#10;KGi42ta/17ONzrvd4MK0eT1JqU67mY9BeGr8f/jTXmsFP334+xJ+gJy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q5pMMAAADbAAAADwAAAAAAAAAAAAAAAACYAgAAZHJzL2Rv&#10;d25yZXYueG1sUEsFBgAAAAAEAAQA9QAAAIgDAAAAAA==&#10;" path="m69,r,l54,5,44,10,29,25,19,35,5,70,,95r,10l5,115r14,15l44,140r25,5l99,140r25,-10l139,115r5,-20l139,70,124,40,114,25,104,10,89,5,69,xe" filled="f" strokecolor="#e36c0a [2409]" strokeweight="42e-5mm">
                  <v:path arrowok="t" o:connecttype="custom" o:connectlocs="69,0;69,0;54,5;44,10;29,25;19,35;5,70;0,95;0,95;0,105;5,115;19,130;44,140;69,145;69,145;99,140;124,130;139,115;144,95;144,95;139,70;124,40;114,25;104,10;89,5;69,0;69,0" o:connectangles="0,0,0,0,0,0,0,0,0,0,0,0,0,0,0,0,0,0,0,0,0,0,0,0,0,0,0"/>
                </v:shape>
                <v:shape id="Freeform 3509" o:spid="_x0000_s1093" style="position:absolute;left:2752;top:8917;width:509;height:20;visibility:visible;mso-wrap-style:square;v-text-anchor:top" coordsize="509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WDysUA&#10;AADbAAAADwAAAGRycy9kb3ducmV2LnhtbESPQWsCMRSE7wX/Q3iCt5pVwcrWKFUR2kMP1RY9PjbP&#10;zbablyWJ7tpf3xQEj8PMfMPMl52txYV8qBwrGA0zEMSF0xWXCj7328cZiBCRNdaOScGVAiwXvYc5&#10;5tq1/EGXXSxFgnDIUYGJscmlDIUhi2HoGuLknZy3GJP0pdQe2wS3tRxn2VRarDgtGGxobaj42Z2t&#10;gre93+jfyWjVHr6sP7Ybffo270oN+t3LM4hIXbyHb+1XreBpDP9f0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RYPKxQAAANsAAAAPAAAAAAAAAAAAAAAAAJgCAABkcnMv&#10;ZG93bnJldi54bWxQSwUGAAAAAAQABAD1AAAAigMAAAAA&#10;" path="m509,20r,l484,10,439,,404,,364,,314,10,254,20r-5,l190,10,140,5,100,,65,,20,10,,20e" filled="f" strokecolor="#e36c0a [2409]" strokeweight="42e-5mm">
                  <v:path arrowok="t" o:connecttype="custom" o:connectlocs="509,20;509,20;484,10;439,0;404,0;364,0;314,10;254,20;249,20;249,20;190,10;140,5;100,0;65,0;20,10;0,20" o:connectangles="0,0,0,0,0,0,0,0,0,0,0,0,0,0,0,0"/>
                </v:shape>
                <v:shape id="Freeform 3510" o:spid="_x0000_s1094" style="position:absolute;left:2752;top:8892;width:509;height:45;visibility:visible;mso-wrap-style:square;v-text-anchor:top" coordsize="509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sgi8MA&#10;AADbAAAADwAAAGRycy9kb3ducmV2LnhtbESPQWsCMRSE7wX/Q3iF3jRbl6psjWKVole11etj87rZ&#10;dvOyTVJd/70RhB6HmfmGmc4724gT+VA7VvA8yEAQl07XXCn42L/3JyBCRNbYOCYFFwown/Ueplho&#10;d+YtnXaxEgnCoUAFJsa2kDKUhiyGgWuJk/flvMWYpK+k9nhOcNvIYZaNpMWa04LBlpaGyp/dn1Xg&#10;P9drk2ffby9H9zsMm0PeHVes1NNjt3gFEamL/+F7e6MVjHO4fUk/QM6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4sgi8MAAADbAAAADwAAAAAAAAAAAAAAAACYAgAAZHJzL2Rv&#10;d25yZXYueG1sUEsFBgAAAAAEAAQA9QAAAIgDAAAAAA==&#10;" path="m509,45r,l469,30,419,20,354,10,279,,194,5r-49,5l100,15,50,30,,45e" filled="f" strokecolor="#e36c0a [2409]" strokeweight="42e-5mm">
                  <v:path arrowok="t" o:connecttype="custom" o:connectlocs="509,45;509,45;469,30;419,20;354,10;279,0;194,5;145,10;100,15;50,30;0,45" o:connectangles="0,0,0,0,0,0,0,0,0,0,0"/>
                </v:shape>
                <v:line id="Line 3511" o:spid="_x0000_s1095" style="position:absolute;flip:x;visibility:visible;mso-wrap-style:square" from="2747,8842" to="3261,8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RtVMIAAADbAAAADwAAAGRycy9kb3ducmV2LnhtbESPT2vCQBTE7wW/w/IK3urGWlSiq4hF&#10;6NU/F2+P7DMbmn0bss8Y/fTdguBxmJnfMMt172vVURurwAbGowwUcRFsxaWB03H3MQcVBdliHZgM&#10;3CnCejV4W2Juw4331B2kVAnCMUcDTqTJtY6FI49xFBri5F1C61GSbEttW7wluK/1Z5ZNtceK04LD&#10;hraOit/D1Rs4y/67u0zGsul2bmazs7/ywxszfO83C1BCvbzCz/aPNTD7gv8v6Qfo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URtVMIAAADbAAAADwAAAAAAAAAAAAAA&#10;AAChAgAAZHJzL2Rvd25yZXYueG1sUEsFBgAAAAAEAAQA+QAAAJADAAAAAA==&#10;" strokecolor="#e36c0a [2409]" strokeweight="42e-5mm"/>
                <v:line id="Line 3512" o:spid="_x0000_s1096" style="position:absolute;flip:x;visibility:visible;mso-wrap-style:square" from="2747,8812" to="3261,8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3dk8QAAADbAAAADwAAAGRycy9kb3ducmV2LnhtbESPT2vCQBTE70K/w/KE3nSjUCvRVVRs&#10;FQ8R/56f2WcSmn0bsqum374rFDwOM/MbZjxtTCnuVLvCsoJeNwJBnFpdcKbgePjqDEE4j6yxtEwK&#10;fsnBdPLWGmOs7YN3dN/7TAQIuxgV5N5XsZQuzcmg69qKOHhXWxv0QdaZ1DU+AtyUsh9FA2mw4LCQ&#10;Y0WLnNKf/c0omK94s7SbofTbZdq/nL6T5HROlHpvN7MRCE+Nf4X/22ut4PMDnl/CD5C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fd2TxAAAANsAAAAPAAAAAAAAAAAA&#10;AAAAAKECAABkcnMvZG93bnJldi54bWxQSwUGAAAAAAQABAD5AAAAkgMAAAAA&#10;" strokecolor="#e36c0a [2409]" strokeweight="69e-5mm"/>
                <v:shape id="Freeform 3513" o:spid="_x0000_s1097" style="position:absolute;left:2222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0GxMMA&#10;AADbAAAADwAAAGRycy9kb3ducmV2LnhtbESPQYvCMBSE78L+h/AW9qape6hSjSKCi6yHUpWFvT2a&#10;Z1vavJQm2vrvjSB4HGbmG2a5HkwjbtS5yrKC6SQCQZxbXXGh4HzajecgnEfW2FgmBXdysF59jJaY&#10;aNtzRrejL0SAsEtQQel9m0jp8pIMuoltiYN3sZ1BH2RXSN1hH+Cmkd9RFEuDFYeFElvalpTXx6tR&#10;8JfF/7s0rWV9yNL+8sM1Dr9npb4+h80ChKfBv8Ov9l4rmMXw/BJ+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0GxMMAAADbAAAADwAAAAAAAAAAAAAAAACYAgAAZHJzL2Rv&#10;d25yZXYueG1sUEsFBgAAAAAEAAQA9QAAAIgDAAAAAA==&#10;" path="m10,r,l25,10,35,25,45,50r5,30l45,110,35,135,25,155,5,185,,190r5,10l20,215r30,20l5,250e" filled="f" strokecolor="#e36c0a [2409]" strokeweight="42e-5mm">
                  <v:path arrowok="t" o:connecttype="custom" o:connectlocs="10,0;10,0;25,10;35,25;45,50;50,80;45,110;35,135;25,155;5,185;5,185;0,190;5,200;20,215;50,235;5,250" o:connectangles="0,0,0,0,0,0,0,0,0,0,0,0,0,0,0,0"/>
                </v:shape>
                <v:shape id="Freeform 3514" o:spid="_x0000_s1098" style="position:absolute;left:2697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GjX8QA&#10;AADbAAAADwAAAGRycy9kb3ducmV2LnhtbESPQWuDQBSE74X8h+UFeqtreojFuAkhkBDSg2hDIbeH&#10;+6Ki+1bcbbT/vlso9DjMzDdMtptNLx40utayglUUgyCurG65VnD9OL68gXAeWWNvmRR8k4PddvGU&#10;YartxAU9Sl+LAGGXooLG+yGV0lUNGXSRHYiDd7ejQR/kWEs94hTgppevcbyWBlsOCw0OdGio6sov&#10;o+CzWN+Oed7J7r3Ip/uJO5wvV6Wel/N+A8LT7P/Df+2zVpAk8Psl/AC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xo1/EAAAA2wAAAA8AAAAAAAAAAAAAAAAAmAIAAGRycy9k&#10;b3ducmV2LnhtbFBLBQYAAAAABAAEAPUAAACJAwAAAAA=&#10;" path="m45,r,l25,25,10,50,5,80r5,30l15,135r10,20l45,185r5,5l45,195,30,215,,235r50,15e" filled="f" strokecolor="#e36c0a [2409]" strokeweight="42e-5mm">
                  <v:path arrowok="t" o:connecttype="custom" o:connectlocs="45,0;45,0;25,25;10,50;5,80;10,110;15,135;25,155;45,185;45,185;50,190;45,195;30,215;0,235;50,250" o:connectangles="0,0,0,0,0,0,0,0,0,0,0,0,0,0,0"/>
                </v:shape>
                <v:shape id="Freeform 3515" o:spid="_x0000_s1099" style="position:absolute;left:2267;top:8937;width:435;height:245;visibility:visible;mso-wrap-style:square;v-text-anchor:top" coordsize="435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c06sIA&#10;AADbAAAADwAAAGRycy9kb3ducmV2LnhtbERPTYvCMBC9L/gfwgheRFOLrFqNIsrCHpYFqyjexmZs&#10;i82kNFHrv98chD0+3vdi1ZpKPKhxpWUFo2EEgjizuuRcwWH/NZiCcB5ZY2WZFLzIwWrZ+Vhgou2T&#10;d/RIfS5CCLsEFRTe14mULivIoBvamjhwV9sY9AE2udQNPkO4qWQcRZ/SYMmhocCaNgVlt/RuFJz7&#10;p208G//Eo1+XttPrJZYRHZXqddv1HISn1v+L3+5vrWASxoYv4QfI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5zTqwgAAANsAAAAPAAAAAAAAAAAAAAAAAJgCAABkcnMvZG93&#10;bnJldi54bWxQSwUGAAAAAAQABAD1AAAAhwMAAAAA&#10;" path="m220,r,l135,5r-35,5l65,15,40,30,20,45,5,65,,95r5,30l15,150r20,25l60,200r35,20l130,230r45,10l220,245r40,-5l305,230r35,-10l370,200r30,-25l420,150r10,-25l435,95,430,65,420,45,400,30,375,15,340,10,305,5,220,xe" filled="f" strokecolor="#e36c0a [2409]" strokeweight="42e-5mm">
                  <v:path arrowok="t" o:connecttype="custom" o:connectlocs="220,0;220,0;135,5;100,10;65,15;40,30;20,45;5,65;0,95;0,95;5,125;15,150;35,175;60,200;95,220;130,230;175,240;220,245;220,245;260,240;305,230;340,220;370,200;400,175;420,150;430,125;435,95;435,95;430,65;420,45;400,30;375,15;340,10;305,5;220,0;220,0" o:connectangles="0,0,0,0,0,0,0,0,0,0,0,0,0,0,0,0,0,0,0,0,0,0,0,0,0,0,0,0,0,0,0,0,0,0,0,0"/>
                </v:shape>
                <v:shape id="Freeform 3516" o:spid="_x0000_s1100" style="position:absolute;left:2337;top:8937;width:300;height:195;visibility:visible;mso-wrap-style:square;v-text-anchor:top" coordsize="300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j5wcMA&#10;AADbAAAADwAAAGRycy9kb3ducmV2LnhtbESPQUsDMRSE70L/Q3gFbzbRg61r01IKBY/bqgdvr5vX&#10;7NZ9L0sS2/XfG0HwOMzMN8xyPXKvLhRTF8TC/cyAImmC68RbeHvd3S1ApYzisA9CFr4pwXo1uVli&#10;5cJV9nQ5ZK8KRFKFFtqch0rr1LTEmGZhICneKUTGXGT02kW8Fjj3+sGYR83YSVlocaBtS83n4Yst&#10;1B/+PJo9x4V5Px7r+aYOzN7a2+m4eQaVacz/4b/2i7Mwf4LfL+UH6N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7j5wcMAAADbAAAADwAAAAAAAAAAAAAAAACYAgAAZHJzL2Rv&#10;d25yZXYueG1sUEsFBgAAAAAEAAQA9QAAAIgDAAAAAA==&#10;" path="m150,r,l120,,90,5,65,15,45,25,25,40,10,55,5,75,,95r,20l10,135r15,15l40,165r25,15l90,190r30,5l150,195r30,l205,190r25,-10l255,165r15,-15l285,135r10,-20l300,95,295,75,285,55,275,40,255,25,230,15,205,5,180,,150,xe" filled="f" strokecolor="#e36c0a [2409]" strokeweight="42e-5mm">
                  <v:path arrowok="t" o:connecttype="custom" o:connectlocs="150,0;150,0;120,0;90,5;65,15;45,25;25,40;10,55;5,75;0,95;0,95;0,115;10,135;25,150;40,165;65,180;90,190;120,195;150,195;150,195;180,195;205,190;230,180;255,165;270,150;285,135;295,115;300,95;300,95;295,75;285,55;275,40;255,25;230,15;205,5;180,0;150,0;150,0" o:connectangles="0,0,0,0,0,0,0,0,0,0,0,0,0,0,0,0,0,0,0,0,0,0,0,0,0,0,0,0,0,0,0,0,0,0,0,0,0,0"/>
                </v:shape>
                <v:shape id="Freeform 3517" o:spid="_x0000_s1101" style="position:absolute;left:2382;top:8937;width:210;height:165;visibility:visible;mso-wrap-style:square;v-text-anchor:top" coordsize="21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YN0MAA&#10;AADbAAAADwAAAGRycy9kb3ducmV2LnhtbERPy4rCMBTdD/gP4Q64GTTVhUg1igwILtxYH+Du2txp&#10;yjQ3NYm2/r1ZDMzycN7LdW8b8SQfascKJuMMBHHpdM2VgtNxO5qDCBFZY+OYFLwowHo1+Fhirl3H&#10;B3oWsRIphEOOCkyMbS5lKA1ZDGPXEifux3mLMUFfSe2xS+G2kdMsm0mLNacGgy19Gyp/i4dVEG/+&#10;Ul1u5rzZ32XbfZnieC1eSg0/+80CRKQ+/ov/3DutYJ7Wpy/pB8jV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5YN0MAAAADbAAAADwAAAAAAAAAAAAAAAACYAgAAZHJzL2Rvd25y&#10;ZXYueG1sUEsFBgAAAAAEAAQA9QAAAIUDAAAAAA==&#10;" path="m105,r,l80,5,65,10,45,20,30,30,15,45,10,65,,80,,95r,15l5,120r10,15l30,145r30,15l105,165r40,-5l175,145r15,-10l200,120r5,-10l210,95,205,80,200,65,190,45,180,30,160,20,145,10,125,5,105,xe" filled="f" strokecolor="#e36c0a [2409]" strokeweight="42e-5mm">
                  <v:path arrowok="t" o:connecttype="custom" o:connectlocs="105,0;105,0;80,5;65,10;45,20;30,30;15,45;10,65;0,80;0,95;0,95;0,110;5,120;15,135;30,145;60,160;105,165;105,165;145,160;175,145;190,135;200,120;205,110;210,95;210,95;205,80;200,65;190,45;180,30;160,20;145,10;125,5;105,0;105,0" o:connectangles="0,0,0,0,0,0,0,0,0,0,0,0,0,0,0,0,0,0,0,0,0,0,0,0,0,0,0,0,0,0,0,0,0,0"/>
                </v:shape>
                <v:shape id="Freeform 3518" o:spid="_x0000_s1102" style="position:absolute;left:2412;top:8937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VkYsEA&#10;AADbAAAADwAAAGRycy9kb3ducmV2LnhtbESPwWrDMBBE74H+g9hCb7HsUExwo5jQEoiPSdv7Ym0t&#10;N9ZKWHLs/n0VKPQ4zMwbZlcvdhA3GkPvWEGR5SCIW6d77hR8vB/XWxAhImscHJOCHwpQ7x9WO6y0&#10;m/lMt0vsRIJwqFCBidFXUobWkMWQOU+cvC83WoxJjp3UI84Jbge5yfNSWuw5LRj09GqovV4mq6D5&#10;xL4oXfGdN/7t6J+Dn8zQKPX0uBxeQERa4n/4r33SCrYF3L+kHyD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lZGLBAAAA2wAAAA8AAAAAAAAAAAAAAAAAmAIAAGRycy9kb3du&#10;cmV2LnhtbFBLBQYAAAAABAAEAPUAAACGAwAAAAA=&#10;" path="m75,r,l60,5,45,10,35,25,20,35,5,70,,95r,10l5,115r15,15l45,140r30,5l100,140r25,-10l140,115r5,-20l140,70,125,40,115,25,105,10,90,5,75,xe" filled="f" strokecolor="#e36c0a [2409]" strokeweight="42e-5mm">
                  <v:path arrowok="t" o:connecttype="custom" o:connectlocs="75,0;75,0;60,5;45,10;35,25;20,35;5,70;0,95;0,95;0,105;5,115;20,130;45,140;75,145;75,145;100,140;125,130;140,115;145,95;145,95;140,70;125,40;115,25;105,10;90,5;75,0;75,0" o:connectangles="0,0,0,0,0,0,0,0,0,0,0,0,0,0,0,0,0,0,0,0,0,0,0,0,0,0,0"/>
                </v:shape>
                <v:shape id="Freeform 3519" o:spid="_x0000_s1103" style="position:absolute;left:2232;top:8917;width:510;height:20;visibility:visible;mso-wrap-style:square;v-text-anchor:top" coordsize="51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iq/MIA&#10;AADbAAAADwAAAGRycy9kb3ducmV2LnhtbESP0WoCMRRE3wv+Q7iCbzWrQtHVKCIVhT5V/YDL5rq7&#10;urmJSbru/r0pFPo4zMwZZrXpTCNa8qG2rGAyzkAQF1bXXCq4nPfvcxAhImtsLJOCngJs1oO3Feba&#10;Pvmb2lMsRYJwyFFBFaPLpQxFRQbD2Dri5F2tNxiT9KXUHp8Jbho5zbIPabDmtFCho11Fxf30YxQ4&#10;15r+tuh98eDPw9f+wYuZPSg1GnbbJYhIXfwP/7WPWsF8Cr9f0g+Q6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SKr8wgAAANsAAAAPAAAAAAAAAAAAAAAAAJgCAABkcnMvZG93&#10;bnJldi54bWxQSwUGAAAAAAQABAD1AAAAhwMAAAAA&#10;" path="m510,20r,l490,10,440,,410,,365,,315,10,255,20,195,10,140,5,100,,70,,25,10,,20e" filled="f" strokecolor="#e36c0a [2409]" strokeweight="42e-5mm">
                  <v:path arrowok="t" o:connecttype="custom" o:connectlocs="510,20;510,20;490,10;440,0;410,0;365,0;315,10;255,20;255,20;255,20;195,10;140,5;100,0;70,0;25,10;0,20" o:connectangles="0,0,0,0,0,0,0,0,0,0,0,0,0,0,0,0"/>
                </v:shape>
                <v:shape id="Freeform 3520" o:spid="_x0000_s1104" style="position:absolute;left:2232;top:8892;width:510;height:45;visibility:visible;mso-wrap-style:square;v-text-anchor:top" coordsize="510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r+kMYA&#10;AADbAAAADwAAAGRycy9kb3ducmV2LnhtbESPT2vCQBTE7wW/w/IKvdWNClZTV1HBkktpjX+wt0f2&#10;NRvMvg3ZrcZv7xYKPQ4z8xtmtuhsLS7U+sqxgkE/AUFcOF1xqWC/2zxPQPiArLF2TApu5GEx7z3M&#10;MNXuylu65KEUEcI+RQUmhCaV0heGLPq+a4ij9+1aiyHKtpS6xWuE21oOk2QsLVYcFww2tDZUnPMf&#10;q+BzfKLlW9ccs8PXx8v71Jw2q0Gm1NNjt3wFEagL/+G/dqYVTEbw+yX+ADm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7r+kMYAAADbAAAADwAAAAAAAAAAAAAAAACYAgAAZHJz&#10;L2Rvd25yZXYueG1sUEsFBgAAAAAEAAQA9QAAAIsDAAAAAA==&#10;" path="m510,45r,l470,30,420,20,360,10,280,,195,5r-45,5l100,15,50,30,,45e" filled="f" strokecolor="#e36c0a [2409]" strokeweight="42e-5mm">
                  <v:path arrowok="t" o:connecttype="custom" o:connectlocs="510,45;510,45;470,30;420,20;360,10;280,0;195,5;150,10;100,15;50,30;0,45" o:connectangles="0,0,0,0,0,0,0,0,0,0,0"/>
                </v:shape>
                <v:line id="Line 3521" o:spid="_x0000_s1105" style="position:absolute;flip:x;visibility:visible;mso-wrap-style:square" from="2227,8842" to="2742,8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Edc8IAAADbAAAADwAAAGRycy9kb3ducmV2LnhtbESPT2vCQBTE7wW/w/IK3urGWlSiq4hF&#10;6NU/F2+P7DMbmn0bss8Y/fTdguBxmJnfMMt172vVURurwAbGowwUcRFsxaWB03H3MQcVBdliHZgM&#10;3CnCejV4W2Juw4331B2kVAnCMUcDTqTJtY6FI49xFBri5F1C61GSbEttW7wluK/1Z5ZNtceK04LD&#10;hraOit/D1Rs4y/67u0zGsul2bmazs7/ywxszfO83C1BCvbzCz/aPNTD/gv8v6Qfo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Edc8IAAADbAAAADwAAAAAAAAAAAAAA&#10;AAChAgAAZHJzL2Rvd25yZXYueG1sUEsFBgAAAAAEAAQA+QAAAJADAAAAAA==&#10;" strokecolor="#e36c0a [2409]" strokeweight="42e-5mm"/>
                <v:line id="Line 3522" o:spid="_x0000_s1106" style="position:absolute;flip:x;visibility:visible;mso-wrap-style:square" from="2227,8812" to="2742,8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ittMUAAADbAAAADwAAAGRycy9kb3ducmV2LnhtbESPQWvCQBSE7wX/w/KE3upGoRKiG6nF&#10;VvGQ0tR4fmZfk9Ds25BdNf77rlDocZiZb5jlajCtuFDvGssKppMIBHFpdcOVgsPX21MMwnlkja1l&#10;UnAjB6t09LDERNsrf9Il95UIEHYJKqi97xIpXVmTQTexHXHwvm1v0AfZV1L3eA1w08pZFM2lwYbD&#10;Qo0dvdZU/uRno2C95f3G7mPpPzbl7FS8Z1lxzJR6HA8vCxCeBv8f/mvvtIL4Ge5fwg+Q6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aittMUAAADbAAAADwAAAAAAAAAA&#10;AAAAAAChAgAAZHJzL2Rvd25yZXYueG1sUEsFBgAAAAAEAAQA+QAAAJMDAAAAAA==&#10;" strokecolor="#e36c0a [2409]" strokeweight="69e-5mm"/>
                <v:shape id="Freeform 3523" o:spid="_x0000_s1107" style="position:absolute;left:1703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h248QA&#10;AADbAAAADwAAAGRycy9kb3ducmV2LnhtbESPQWuDQBSE74X8h+UFcqtrehCxbkIpJJTkIKYh0NvD&#10;fVHRfSvuRu2/7xYKPQ4z8w2T7xfTi4lG11pWsI1iEMSV1S3XCq6fh+cUhPPIGnvLpOCbHOx3q6cc&#10;M21nLmm6+FoECLsMFTTeD5mUrmrIoIvsQBy8ux0N+iDHWuoR5wA3vXyJ40QabDksNDjQe0NVd3kY&#10;Bbcy+ToURSe7c1nM9yN3uJyuSm3Wy9srCE+L/w//tT+0gjSB3y/hB8jd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oduPEAAAA2wAAAA8AAAAAAAAAAAAAAAAAmAIAAGRycy9k&#10;b3ducmV2LnhtbFBLBQYAAAAABAAEAPUAAACJAwAAAAA=&#10;" path="m10,r,l25,10,35,25,45,50r5,30l45,110,35,135,25,155,5,185,,190r5,10l20,215r30,20l5,250e" filled="f" strokecolor="#e36c0a [2409]" strokeweight="42e-5mm">
                  <v:path arrowok="t" o:connecttype="custom" o:connectlocs="10,0;10,0;25,10;35,25;45,50;50,80;45,110;35,135;25,155;5,185;5,185;0,190;5,200;20,215;50,235;5,250" o:connectangles="0,0,0,0,0,0,0,0,0,0,0,0,0,0,0,0"/>
                </v:shape>
                <v:shape id="Freeform 3524" o:spid="_x0000_s1108" style="position:absolute;left:2177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TTeMQA&#10;AADbAAAADwAAAGRycy9kb3ducmV2LnhtbESPQWuDQBSE74X8h+UFeqtrekjFuAkhkBDSg2hDIbeH&#10;+6Ki+1bcbbT/vlso9DjMzDdMtptNLx40utayglUUgyCurG65VnD9OL4kIJxH1thbJgXf5GC3XTxl&#10;mGo7cUGP0tciQNilqKDxfkildFVDBl1kB+Lg3e1o0Ac51lKPOAW46eVrHK+lwZbDQoMDHRqquvLL&#10;KPgs1rdjnneyey/y6X7iDufLVann5bzfgPA0+//wX/usFSRv8Psl/AC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k03jEAAAA2wAAAA8AAAAAAAAAAAAAAAAAmAIAAGRycy9k&#10;b3ducmV2LnhtbFBLBQYAAAAABAAEAPUAAACJAwAAAAA=&#10;" path="m50,r,l25,25,10,50r,30l10,110r10,25l30,155r15,30l50,190r-5,5l30,215,,235r50,15e" filled="f" strokecolor="#e36c0a [2409]" strokeweight="42e-5mm">
                  <v:path arrowok="t" o:connecttype="custom" o:connectlocs="50,0;50,0;25,25;10,50;10,80;10,110;20,135;30,155;45,185;45,185;50,190;45,195;30,215;0,235;50,250" o:connectangles="0,0,0,0,0,0,0,0,0,0,0,0,0,0,0"/>
                </v:shape>
                <v:shape id="Freeform 3525" o:spid="_x0000_s1109" style="position:absolute;left:1748;top:8937;width:439;height:245;visibility:visible;mso-wrap-style:square;v-text-anchor:top" coordsize="439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ACAL0A&#10;AADbAAAADwAAAGRycy9kb3ducmV2LnhtbERPTYvCMBC9L/gfwgje1lQPUqtRRFDUm20v3oZmbIvN&#10;pCRR6783h4U9Pt73ejuYTrzI+daygtk0AUFcWd1yraAsDr8pCB+QNXaWScGHPGw3o581Ztq++Uqv&#10;PNQihrDPUEETQp9J6auGDPqp7Ykjd7fOYIjQ1VI7fMdw08l5kiykwZZjQ4M97RuqHvnTKOhmR5eW&#10;xLK4LJ75snzcir46KzUZD7sViEBD+Bf/uU9aQRrHxi/xB8jNF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VACAL0AAADbAAAADwAAAAAAAAAAAAAAAACYAgAAZHJzL2Rvd25yZXYu&#10;eG1sUEsFBgAAAAAEAAQA9QAAAIIDAAAAAA==&#10;" path="m220,r,l135,5r-35,5l65,15,40,30,20,45,5,65,,95r5,30l15,150r20,25l65,200r30,20l135,230r40,10l220,245r45,-5l305,230r35,-10l374,200r25,-25l419,150r10,-25l439,95,434,65,419,45,399,30,374,15,340,10,305,5,220,xe" filled="f" strokecolor="#e36c0a [2409]" strokeweight="42e-5mm">
                  <v:path arrowok="t" o:connecttype="custom" o:connectlocs="220,0;220,0;135,5;100,10;65,15;40,30;20,45;5,65;0,95;0,95;5,125;15,150;35,175;65,200;95,220;135,230;175,240;220,245;220,245;265,240;305,230;340,220;374,200;399,175;419,150;429,125;439,95;439,95;434,65;419,45;399,30;374,15;340,10;305,5;220,0;220,0" o:connectangles="0,0,0,0,0,0,0,0,0,0,0,0,0,0,0,0,0,0,0,0,0,0,0,0,0,0,0,0,0,0,0,0,0,0,0,0"/>
                </v:shape>
                <v:shape id="Freeform 3526" o:spid="_x0000_s1110" style="position:absolute;left:1818;top:8937;width:299;height:195;visibility:visible;mso-wrap-style:square;v-text-anchor:top" coordsize="299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ZNOsMA&#10;AADbAAAADwAAAGRycy9kb3ducmV2LnhtbESPQWsCMRSE70L/Q3iF3jSrULGrUbbSQj14UIt6fGye&#10;2eDmZdmkuv33RhA8DjPzDTNbdK4WF2qD9axgOMhAEJdeWzYKfnff/QmIEJE11p5JwT8FWMxfejPM&#10;tb/yhi7baESCcMhRQRVjk0sZyoochoFviJN38q3DmGRrpG7xmuCulqMsG0uHltNChQ0tKyrP2z+n&#10;4N0OPwtzNOvlKhzGI1u4r712Sr29dsUURKQuPsOP9o9WMPmA+5f0A+T8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iZNOsMAAADbAAAADwAAAAAAAAAAAAAAAACYAgAAZHJzL2Rv&#10;d25yZXYueG1sUEsFBgAAAAAEAAQA9QAAAIgDAAAAAA==&#10;" path="m150,r,l120,,90,5,65,15,45,25,25,40,15,55,5,75,,95r,20l10,135r15,15l40,165r25,15l90,190r30,5l150,195r30,l205,190r30,-10l255,165r20,-15l285,135r9,-20l299,95,294,75,289,55,275,40,255,25,235,15,210,5,180,,150,xe" filled="f" strokecolor="#e36c0a [2409]" strokeweight="42e-5mm">
                  <v:path arrowok="t" o:connecttype="custom" o:connectlocs="150,0;150,0;120,0;90,5;65,15;45,25;25,40;15,55;5,75;0,95;0,95;0,115;10,135;25,150;40,165;65,180;90,190;120,195;150,195;150,195;180,195;205,190;235,180;255,165;275,150;285,135;294,115;299,95;299,95;294,75;289,55;275,40;255,25;235,15;210,5;180,0;150,0;150,0" o:connectangles="0,0,0,0,0,0,0,0,0,0,0,0,0,0,0,0,0,0,0,0,0,0,0,0,0,0,0,0,0,0,0,0,0,0,0,0,0,0"/>
                </v:shape>
                <v:shape id="Freeform 3527" o:spid="_x0000_s1111" style="position:absolute;left:1863;top:8937;width:210;height:165;visibility:visible;mso-wrap-style:square;v-text-anchor:top" coordsize="21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+bDcIA&#10;AADbAAAADwAAAGRycy9kb3ducmV2LnhtbERPz2vCMBS+C/sfwht4EU3nYWy1qchgsIMX6yzs9mye&#10;TbF56ZLM1v9+OQx2/Ph+F9vJ9uJGPnSOFTytMhDEjdMdtwo+j+/LFxAhImvsHZOCOwXYlg+zAnPt&#10;Rj7QrYqtSCEcclRgYhxyKUNjyGJYuYE4cRfnLcYEfSu1xzGF216us+xZWuw4NRgc6M1Qc61+rIJ4&#10;9nVbn81pt/+Ww7gw1fGruis1f5x2GxCRpvgv/nN/aAWvaX36kn6ALH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T5sNwgAAANsAAAAPAAAAAAAAAAAAAAAAAJgCAABkcnMvZG93&#10;bnJldi54bWxQSwUGAAAAAAQABAD1AAAAhwMAAAAA&#10;" path="m105,r,l85,5,65,10,45,20,30,30,20,45,10,65,5,80,,95r,15l5,120r10,15l30,145r35,15l105,165r40,-5l180,145r10,-10l200,120r5,-10l210,95r,-15l200,65,190,45,180,30,165,20,145,10,125,5,105,xe" filled="f" strokecolor="#e36c0a [2409]" strokeweight="42e-5mm">
                  <v:path arrowok="t" o:connecttype="custom" o:connectlocs="105,0;105,0;85,5;65,10;45,20;30,30;20,45;10,65;5,80;0,95;0,95;0,110;5,120;15,135;30,145;65,160;105,165;105,165;145,160;180,145;190,135;200,120;205,110;210,95;210,95;210,80;200,65;190,45;180,30;165,20;145,10;125,5;105,0;105,0" o:connectangles="0,0,0,0,0,0,0,0,0,0,0,0,0,0,0,0,0,0,0,0,0,0,0,0,0,0,0,0,0,0,0,0,0,0"/>
                </v:shape>
                <v:shape id="Freeform 3528" o:spid="_x0000_s1112" style="position:absolute;left:1893;top:8937;width:150;height:145;visibility:visible;mso-wrap-style:square;v-text-anchor:top" coordsize="150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hucsQA&#10;AADbAAAADwAAAGRycy9kb3ducmV2LnhtbESPQWvCQBSE7wX/w/IEb3VjULGpq8RCMbdSFby+Zl+z&#10;wezbkF1N7K/vFgoeh5n5hllvB9uIG3W+dqxgNk1AEJdO11wpOB3fn1cgfEDW2DgmBXfysN2MntaY&#10;adfzJ90OoRIRwj5DBSaENpPSl4Ys+qlriaP37TqLIcqukrrDPsJtI9MkWUqLNccFgy29GSovh6tV&#10;UNB5vkx3Tf5zXXy1+4/QF8WiUmoyHvJXEIGG8Aj/twut4GUGf1/iD5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YbnLEAAAA2wAAAA8AAAAAAAAAAAAAAAAAmAIAAGRycy9k&#10;b3ducmV2LnhtbFBLBQYAAAAABAAEAPUAAACJAwAAAAA=&#10;" path="m75,r,l60,5,45,10,35,25,25,35,10,70,,95r,10l5,115r15,15l45,140r30,5l105,140r20,-10l140,115,150,95,145,70,130,40,120,25,105,10,90,5,75,xe" filled="f" strokecolor="#e36c0a [2409]" strokeweight="42e-5mm">
                  <v:path arrowok="t" o:connecttype="custom" o:connectlocs="75,0;75,0;60,5;45,10;35,25;25,35;10,70;0,95;0,95;0,105;5,115;20,130;45,140;75,145;75,145;105,140;125,130;140,115;150,95;150,95;145,70;130,40;120,25;105,10;90,5;75,0;75,0" o:connectangles="0,0,0,0,0,0,0,0,0,0,0,0,0,0,0,0,0,0,0,0,0,0,0,0,0,0,0"/>
                </v:shape>
                <v:shape id="Freeform 3529" o:spid="_x0000_s1113" style="position:absolute;left:1713;top:8917;width:514;height:20;visibility:visible;mso-wrap-style:square;v-text-anchor:top" coordsize="51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ZUxMMA&#10;AADbAAAADwAAAGRycy9kb3ducmV2LnhtbESPT2vCQBTE7wW/w/IEL0VfFFo0uooIipce/FN6fWRf&#10;k9Ts25DdaPTTu4VCj8PM/IZZrDpbqSs3vnSiYTxKQLFkzpSSaziftsMpKB9IDFVOWMOdPayWvZcF&#10;pcbd5MDXY8hVhIhPSUMRQp0i+qxgS37kapbofbvGUoiyydE0dItwW+EkSd7RUilxoaCaNwVnl2Nr&#10;NQh+PN5s7r4Qd637nGWv7U/Zaj3od+s5qMBd+A//tfdGw2wCv1/iD8Dl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8ZUxMMAAADbAAAADwAAAAAAAAAAAAAAAACYAgAAZHJzL2Rv&#10;d25yZXYueG1sUEsFBgAAAAAEAAQA9QAAAIgDAAAAAA==&#10;" path="m514,20r,l489,10,444,,409,,365,,315,10,255,20,195,10,145,5,100,,70,,25,10,,20e" filled="f" strokecolor="#e36c0a [2409]" strokeweight="42e-5mm">
                  <v:path arrowok="t" o:connecttype="custom" o:connectlocs="514,20;514,20;489,10;444,0;409,0;365,0;315,10;255,20;255,20;255,20;195,10;145,5;100,0;70,0;25,10;0,20" o:connectangles="0,0,0,0,0,0,0,0,0,0,0,0,0,0,0,0"/>
                </v:shape>
                <v:shape id="Freeform 3530" o:spid="_x0000_s1114" style="position:absolute;left:1713;top:8892;width:514;height:45;visibility:visible;mso-wrap-style:square;v-text-anchor:top" coordsize="51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xNSsEA&#10;AADbAAAADwAAAGRycy9kb3ducmV2LnhtbESP0YrCMBRE34X9h3AXfJE1VUG7XaMsBdFXqx9wt7m2&#10;pc1Nt4m2/r0RBB+HmTnDrLeDacSNOldZVjCbRiCIc6srLhScT7uvGITzyBoby6TgTg62m4/RGhNt&#10;ez7SLfOFCBB2CSoovW8TKV1ekkE3tS1x8C62M+iD7AqpO+wD3DRyHkVLabDisFBiS2lJeZ1djYIi&#10;O0qutWnSy99/XO8nVb9KM6XGn8PvDwhPg3+HX+2DVvC9gOeX8AP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MTUrBAAAA2wAAAA8AAAAAAAAAAAAAAAAAmAIAAGRycy9kb3du&#10;cmV2LnhtbFBLBQYAAAAABAAEAPUAAACGAwAAAAA=&#10;" path="m514,45r,l469,30,424,20,360,10,285,,195,5r-45,5l100,15,50,30,,45e" filled="f" strokecolor="#e36c0a [2409]" strokeweight="42e-5mm">
                  <v:path arrowok="t" o:connecttype="custom" o:connectlocs="514,45;514,45;469,30;424,20;360,10;285,0;195,5;150,10;100,15;50,30;0,45" o:connectangles="0,0,0,0,0,0,0,0,0,0,0"/>
                </v:shape>
                <v:line id="Line 3531" o:spid="_x0000_s1115" style="position:absolute;flip:x;visibility:visible;mso-wrap-style:square" from="1708,8842" to="2227,8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iLrsIAAADbAAAADwAAAGRycy9kb3ducmV2LnhtbESPQWvCQBSE70L/w/IKvelGW2ybZhWx&#10;CL2qvXh7ZF+yodm3IfuMqb/eLRQ8DjPzDVOsR9+qgfrYBDYwn2WgiMtgG64NfB930zdQUZAttoHJ&#10;wC9FWK8eJgXmNlx4T8NBapUgHHM04ES6XOtYOvIYZ6EjTl4Veo+SZF9r2+MlwX2rF1m21B4bTgsO&#10;O9o6Kn8OZ2/gJPvPoXqey2bYuVebnfyZr96Yp8dx8wFKaJR7+L/9ZQ28v8Dfl/QD9Oo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UiLrsIAAADbAAAADwAAAAAAAAAAAAAA&#10;AAChAgAAZHJzL2Rvd25yZXYueG1sUEsFBgAAAAAEAAQA+QAAAJADAAAAAA==&#10;" strokecolor="#e36c0a [2409]" strokeweight="42e-5mm"/>
                <v:line id="Line 3532" o:spid="_x0000_s1116" style="position:absolute;flip:x;visibility:visible;mso-wrap-style:square" from="1708,8812" to="2227,8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E7acQAAADbAAAADwAAAGRycy9kb3ducmV2LnhtbESPT2vCQBTE70K/w/KE3upGoaLRVVRs&#10;FQ8R/56f2WcSmn0bsqum374rFDwOM/MbZjxtTCnuVLvCsoJuJwJBnFpdcKbgePj6GIBwHlljaZkU&#10;/JKD6eStNcZY2wfv6L73mQgQdjEqyL2vYildmpNB17EVcfCutjbog6wzqWt8BLgpZS+K+tJgwWEh&#10;x4oWOaU/+5tRMF/xZmk3A+m3y7R3OX0nyemcKPXebmYjEJ4a/wr/t9dawfATnl/CD5C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cTtpxAAAANsAAAAPAAAAAAAAAAAA&#10;AAAAAKECAABkcnMvZG93bnJldi54bWxQSwUGAAAAAAQABAD5AAAAkgMAAAAA&#10;" strokecolor="#e36c0a [2409]" strokeweight="69e-5mm"/>
                <v:shape id="Freeform 3533" o:spid="_x0000_s1117" style="position:absolute;left:1189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HgPsMA&#10;AADbAAAADwAAAGRycy9kb3ducmV2LnhtbESPQYvCMBSE78L+h/AW9qapeyhajSKCi6yHUpWFvT2a&#10;Z1vavJQm2vrvjSB4HGbmG2a5HkwjbtS5yrKC6SQCQZxbXXGh4HzajWcgnEfW2FgmBXdysF59jJaY&#10;aNtzRrejL0SAsEtQQel9m0jp8pIMuoltiYN3sZ1BH2RXSN1hH+Cmkd9RFEuDFYeFElvalpTXx6tR&#10;8JfF/7s0rWV9yNL+8sM1Dr9npb4+h80ChKfBv8Ov9l4rmMfw/BJ+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zHgPsMAAADbAAAADwAAAAAAAAAAAAAAAACYAgAAZHJzL2Rv&#10;d25yZXYueG1sUEsFBgAAAAAEAAQA9QAAAIgDAAAAAA==&#10;" path="m10,r,l20,10,30,25,45,50r,30l40,110r-5,25l20,155,,185r,5l,200r20,15l50,235,,250e" filled="f" strokecolor="#e36c0a [2409]" strokeweight="42e-5mm">
                  <v:path arrowok="t" o:connecttype="custom" o:connectlocs="10,0;10,0;20,10;30,25;45,50;45,80;40,110;35,135;20,155;0,185;0,185;0,190;0,200;20,215;50,235;0,250" o:connectangles="0,0,0,0,0,0,0,0,0,0,0,0,0,0,0,0"/>
                </v:shape>
                <v:shape id="Freeform 3534" o:spid="_x0000_s1118" style="position:absolute;left:1658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1FpcMA&#10;AADbAAAADwAAAGRycy9kb3ducmV2LnhtbESPQYvCMBSE78L+h/CEvWmqB3WrUWRBWdZDqSuCt0fz&#10;bEubl9Jkbf33RhA8DjPzDbPa9KYWN2pdaVnBZByBIM6sLjlXcPrbjRYgnEfWWFsmBXdysFl/DFYY&#10;a9txSrejz0WAsItRQeF9E0vpsoIMurFtiIN3ta1BH2SbS91iF+CmltMomkmDJYeFAhv6Liirjv9G&#10;wTmdXXZJUsnqkCbddc8V9r8npT6H/XYJwlPv3+FX+0cr+JrD80v4AX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H1FpcMAAADbAAAADwAAAAAAAAAAAAAAAACYAgAAZHJzL2Rv&#10;d25yZXYueG1sUEsFBgAAAAAEAAQA9QAAAIgDAAAAAA==&#10;" path="m50,r,l25,25,15,50,10,80r,30l20,135r10,20l50,185r,5l50,195,30,215,,235r50,15e" filled="f" strokecolor="#e36c0a [2409]" strokeweight="42e-5mm">
                  <v:path arrowok="t" o:connecttype="custom" o:connectlocs="50,0;50,0;25,25;15,50;10,80;10,110;20,135;30,155;50,185;50,185;50,190;50,195;30,215;0,235;50,250" o:connectangles="0,0,0,0,0,0,0,0,0,0,0,0,0,0,0"/>
                </v:shape>
                <v:shape id="Freeform 3535" o:spid="_x0000_s1119" style="position:absolute;left:1234;top:8937;width:434;height:245;visibility:visible;mso-wrap-style:square;v-text-anchor:top" coordsize="434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HiZ8AA&#10;AADbAAAADwAAAGRycy9kb3ducmV2LnhtbERPz2vCMBS+D/wfwhO8zdSBU2tTGYOB7rbqQW+P5i3p&#10;bF5KE2v33y+HgceP73exG10rBupD41nBYp6BIK69btgoOB0/ntcgQkTW2HomBb8UYFdOngrMtb/z&#10;Fw1VNCKFcMhRgY2xy6UMtSWHYe474sR9+95hTLA3Uvd4T+GulS9Z9iodNpwaLHb0bqm+VjenwKyO&#10;lzMdSH4Oy/piq82Zzc9eqdl0fNuCiDTGh/jfvdcKNmls+pJ+gC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4HiZ8AAAADbAAAADwAAAAAAAAAAAAAAAACYAgAAZHJzL2Rvd25y&#10;ZXYueG1sUEsFBgAAAAAEAAQA9QAAAIUDAAAAAA==&#10;" path="m214,r,l129,5,94,10,64,15,34,30,15,45,5,65,,95r,30l15,150r19,25l59,200r30,20l129,230r40,10l214,245r45,-5l299,230r35,-10l369,200r25,-25l414,150r15,-25l434,95,429,65,419,45,394,30,369,15,339,10,299,5,214,xe" filled="f" strokecolor="#e36c0a [2409]" strokeweight="42e-5mm">
                  <v:path arrowok="t" o:connecttype="custom" o:connectlocs="214,0;214,0;129,5;94,10;64,15;34,30;15,45;5,65;0,95;0,95;0,125;15,150;34,175;59,200;89,220;129,230;169,240;214,245;214,245;259,240;299,230;334,220;369,200;394,175;414,150;429,125;434,95;434,95;429,65;419,45;394,30;369,15;339,10;299,5;214,0;214,0" o:connectangles="0,0,0,0,0,0,0,0,0,0,0,0,0,0,0,0,0,0,0,0,0,0,0,0,0,0,0,0,0,0,0,0,0,0,0,0"/>
                </v:shape>
                <v:shape id="Freeform 3536" o:spid="_x0000_s1120" style="position:absolute;left:1298;top:8937;width:300;height:195;visibility:visible;mso-wrap-style:square;v-text-anchor:top" coordsize="300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QfO8MA&#10;AADbAAAADwAAAGRycy9kb3ducmV2LnhtbESPQUsDMRSE70L/Q3hCbzbRQ23XpqUUBI/bqgdvr5tn&#10;dtt9L0sS2/XfG0HwOMzMN8xqM3KvLhRTF8TC/cyAImmC68RbeHt9vluAShnFYR+ELHxTgs16crPC&#10;yoWr7OlyyF4ViKQKLbQ5D5XWqWmJMc3CQFK8zxAZc5HRaxfxWuDc6wdj5pqxk7LQ4kC7lprz4Yst&#10;1B/+NJo9x4V5Px7rx20dmL2109tx+wQq05j/w3/tF2dhuYTfL+UH6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7QfO8MAAADbAAAADwAAAAAAAAAAAAAAAACYAgAAZHJzL2Rv&#10;d25yZXYueG1sUEsFBgAAAAAEAAQA9QAAAIgDAAAAAA==&#10;" path="m150,r,l120,,95,5,70,15,45,25,30,40,15,55,5,75,,95r5,20l10,135r15,15l45,165r20,15l90,190r30,5l150,195r30,l210,190r25,-10l255,165r20,-15l290,135r5,-20l300,95r,-20l290,55,275,40,255,25,235,15,210,5,180,,150,xe" filled="f" strokecolor="#e36c0a [2409]" strokeweight="42e-5mm">
                  <v:path arrowok="t" o:connecttype="custom" o:connectlocs="150,0;150,0;120,0;95,5;70,15;45,25;30,40;15,55;5,75;0,95;0,95;5,115;10,135;25,150;45,165;65,180;90,190;120,195;150,195;150,195;180,195;210,190;235,180;255,165;275,150;290,135;295,115;300,95;300,95;300,75;290,55;275,40;255,25;235,15;210,5;180,0;150,0;150,0" o:connectangles="0,0,0,0,0,0,0,0,0,0,0,0,0,0,0,0,0,0,0,0,0,0,0,0,0,0,0,0,0,0,0,0,0,0,0,0,0,0"/>
                </v:shape>
                <v:shape id="Freeform 3537" o:spid="_x0000_s1121" style="position:absolute;left:1343;top:8937;width:210;height:165;visibility:visible;mso-wrap-style:square;v-text-anchor:top" coordsize="21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VmJ8UA&#10;AADcAAAADwAAAGRycy9kb3ducmV2LnhtbESPQWsCMRCF74X+hzAFL1Kz9VBkNYoIhR56cW0Fb+Nm&#10;ulncTLZJ6q7/3jkUepvhvXnvm9Vm9J26UkxtYAMvswIUcR1sy42Bz8Pb8wJUysgWu8Bk4EYJNuvH&#10;hxWWNgy8p2uVGyUhnEo04HLuS61T7chjmoWeWLTvED1mWWOjbcRBwn2n50Xxqj22LA0Oe9o5qi/V&#10;rzeQz/HYHM/ua/vxo/th6qrDqboZM3kat0tQmcb8b/67freCXwi+PCMT6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tWYnxQAAANwAAAAPAAAAAAAAAAAAAAAAAJgCAABkcnMv&#10;ZG93bnJldi54bWxQSwUGAAAAAAQABAD1AAAAigMAAAAA&#10;" path="m105,r,l85,5,65,10,50,20,35,30,20,45,10,65,5,80,,95r5,15l10,120r10,15l30,145r35,15l105,165r40,-5l180,145r10,-10l200,120r10,-10l210,95r,-15l205,65,195,45,180,30,165,20,145,10,125,5,105,xe" filled="f" strokecolor="#e36c0a [2409]" strokeweight="42e-5mm">
                  <v:path arrowok="t" o:connecttype="custom" o:connectlocs="105,0;105,0;85,5;65,10;50,20;35,30;20,45;10,65;5,80;0,95;0,95;5,110;10,120;20,135;30,145;65,160;105,165;105,165;145,160;180,145;190,135;200,120;210,110;210,95;210,95;210,80;205,65;195,45;180,30;165,20;145,10;125,5;105,0;105,0" o:connectangles="0,0,0,0,0,0,0,0,0,0,0,0,0,0,0,0,0,0,0,0,0,0,0,0,0,0,0,0,0,0,0,0,0,0"/>
                </v:shape>
                <v:shape id="Freeform 3538" o:spid="_x0000_s1122" style="position:absolute;left:1378;top:8937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GMBb4A&#10;AADcAAAADwAAAGRycy9kb3ducmV2LnhtbERPTWsCMRC9F/wPYQRvNVkRKatRRBHcY229D5txs7qZ&#10;hE3U9d83hUJv83ifs9oMrhMP6mPrWUMxVSCIa29abjR8fx3eP0DEhGyw80waXhRhsx69rbA0/smf&#10;9DilRuQQjiVqsCmFUspYW3IYpz4QZ+7ie4cpw76RpsdnDnednCm1kA5bzg0WA+0s1bfT3WmoztgW&#10;C19cVRX2hzCP4W67SuvJeNguQSQa0r/4z300eb4q4PeZfIFc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3hjAW+AAAA3AAAAA8AAAAAAAAAAAAAAAAAmAIAAGRycy9kb3ducmV2&#10;LnhtbFBLBQYAAAAABAAEAPUAAACDAwAAAAA=&#10;" path="m70,r,l55,5,40,10,30,25,20,35,5,70,,95r,10l5,115r15,15l40,140r30,5l100,140r20,-10l140,115r5,-20l140,70,125,40,115,25,100,10,85,5,70,xe" filled="f" strokecolor="#e36c0a [2409]" strokeweight="42e-5mm">
                  <v:path arrowok="t" o:connecttype="custom" o:connectlocs="70,0;70,0;55,5;40,10;30,25;20,35;5,70;0,95;0,95;0,105;5,115;20,130;40,140;70,145;70,145;100,140;120,130;140,115;145,95;145,95;140,70;125,40;115,25;100,10;85,5;70,0;70,0" o:connectangles="0,0,0,0,0,0,0,0,0,0,0,0,0,0,0,0,0,0,0,0,0,0,0,0,0,0,0"/>
                </v:shape>
                <v:shape id="Freeform 3539" o:spid="_x0000_s1123" style="position:absolute;left:1199;top:8917;width:509;height:20;visibility:visible;mso-wrap-style:square;v-text-anchor:top" coordsize="509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OIj8MA&#10;AADcAAAADwAAAGRycy9kb3ducmV2LnhtbERPS2sCMRC+F/ofwhS8dbMqiGyN0lYK9eDBR2mPw2bc&#10;bLuZLEnqrv56Iwje5uN7zmzR20YcyYfasYJhloMgLp2uuVKw3308T0GEiKyxcUwKThRgMX98mGGh&#10;XccbOm5jJVIIhwIVmBjbQspQGrIYMtcSJ+7gvMWYoK+k9tilcNvIUZ5PpMWaU4PBlt4NlX/bf6tg&#10;tfNLfR4P37rvL+t/uqU+/Jq1UoOn/vUFRKQ+3sU396dO8/MRXJ9JF8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MOIj8MAAADcAAAADwAAAAAAAAAAAAAAAACYAgAAZHJzL2Rv&#10;d25yZXYueG1sUEsFBgAAAAAEAAQA9QAAAIgDAAAAAA==&#10;" path="m509,20r,l484,10,439,,404,,364,,309,10,249,20,189,10,139,5,99,,64,,20,10,,20e" filled="f" strokecolor="#e36c0a [2409]" strokeweight="42e-5mm">
                  <v:path arrowok="t" o:connecttype="custom" o:connectlocs="509,20;509,20;484,10;439,0;404,0;364,0;309,10;249,20;249,20;249,20;189,10;139,5;99,0;64,0;20,10;0,20" o:connectangles="0,0,0,0,0,0,0,0,0,0,0,0,0,0,0,0"/>
                </v:shape>
                <v:shape id="Freeform 3540" o:spid="_x0000_s1124" style="position:absolute;left:1199;top:8892;width:509;height:45;visibility:visible;mso-wrap-style:square;v-text-anchor:top" coordsize="509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YnocEA&#10;AADcAAAADwAAAGRycy9kb3ducmV2LnhtbERPS08CMRC+m/gfmiHhBi1sNGalENQYuPJQrpPtuF3Z&#10;Tte2wPrvqQmJt/nyPWe26F0rzhRi41nDZKxAEFfeNFxr2O/eR08gYkI22HomDb8UYTG/v5thafyF&#10;N3TeplrkEI4larApdaWUsbLkMI59R5y5Lx8cpgxDLU3ASw53rZwq9SgdNpwbLHb0aqk6bk9OQ/hY&#10;rWyhvl8eDv5nGtefRX94Y62Hg375DCJRn/7FN/fa5PmqgL9n8gVyf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GJ6HBAAAA3AAAAA8AAAAAAAAAAAAAAAAAmAIAAGRycy9kb3du&#10;cmV2LnhtbFBLBQYAAAAABAAEAPUAAACGAwAAAAA=&#10;" path="m509,45r,l464,30,419,20,354,10,279,,189,5r-45,5l99,15,50,30,,45e" filled="f" strokecolor="#e36c0a [2409]" strokeweight="42e-5mm">
                  <v:path arrowok="t" o:connecttype="custom" o:connectlocs="509,45;509,45;464,30;419,20;354,10;279,0;189,5;144,10;99,15;50,30;0,45" o:connectangles="0,0,0,0,0,0,0,0,0,0,0"/>
                </v:shape>
                <v:line id="Line 3541" o:spid="_x0000_s1125" style="position:absolute;flip:x;visibility:visible;mso-wrap-style:square" from="1189,8842" to="1708,8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vP1MEAAADcAAAADwAAAGRycy9kb3ducmV2LnhtbERPS2vDMAy+D/YfjAq7rXa30o6sbikb&#10;hV37uOQmYjUOjeUQq2m2Xz8XBrvp43tqtRlDqwbqUxPZwmxqQBFX0TVcWzgdd89voJIgO2wjk4Vv&#10;SrBZPz6ssHDxxnsaDlKrHMKpQAtepCu0TpWngGkaO+LMnWMfUDLsa+16vOXw0OoXYxY6YMO5wWNH&#10;H56qy+EaLJSy/xzOrzPZDju/dKYMV/4J1j5Nxu07KKFR/sV/7i+X55s53J/JF+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C8/UwQAAANwAAAAPAAAAAAAAAAAAAAAA&#10;AKECAABkcnMvZG93bnJldi54bWxQSwUGAAAAAAQABAD5AAAAjwMAAAAA&#10;" strokecolor="#e36c0a [2409]" strokeweight="42e-5mm"/>
                <v:line id="Line 3542" o:spid="_x0000_s1126" style="position:absolute;flip:x;visibility:visible;mso-wrap-style:square" from="1189,8812" to="1708,8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A3UcMAAADcAAAADwAAAGRycy9kb3ducmV2LnhtbERPS2vCQBC+F/wPywi9NRuFlhBdRcU+&#10;yCHF+DiP2TEJZmdDdqvpv+8WCr3Nx/ec+XIwrbhR7xrLCiZRDIK4tLrhSsFh//qUgHAeWWNrmRR8&#10;k4PlYvQwx1TbO+/oVvhKhBB2KSqove9SKV1Zk0EX2Y44cBfbG/QB9pXUPd5DuGnlNI5fpMGGQ0ON&#10;HW1qKq/Fl1Gwfudsa7NE+s9tOT0f3/L8eMqVehwPqxkIT4P/F/+5P3SYHz/D7zPhArn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gN1HDAAAA3AAAAA8AAAAAAAAAAAAA&#10;AAAAoQIAAGRycy9kb3ducmV2LnhtbFBLBQYAAAAABAAEAPkAAACRAwAAAAA=&#10;" strokecolor="#e36c0a [2409]" strokeweight="69e-5mm"/>
                <v:shape id="Freeform 3543" o:spid="_x0000_s1127" style="position:absolute;left:664;top:8937;width:55;height:250;visibility:visible;mso-wrap-style:square;v-text-anchor:top" coordsize="55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YjYcAA&#10;AADcAAAADwAAAGRycy9kb3ducmV2LnhtbERPTYvCMBC9L/gfwgje1lShItUoKiiKXraK57EZ22Iz&#10;KU3U+u+NIOxtHu9zpvPWVOJBjSstKxj0IxDEmdUl5wpOx/XvGITzyBory6TgRQ7ms87PFBNtn/xH&#10;j9TnIoSwS1BB4X2dSOmyggy6vq2JA3e1jUEfYJNL3eAzhJtKDqNoJA2WHBoKrGlVUHZL70bBcn8a&#10;xptxfGC5jO+XI9bnzW2nVK/bLiYgPLX+X/x1b3WYH43g80y4QM7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FYjYcAAAADcAAAADwAAAAAAAAAAAAAAAACYAgAAZHJzL2Rvd25y&#10;ZXYueG1sUEsFBgAAAAAEAAQA9QAAAIUDAAAAAA==&#10;" path="m20,r,l40,25,50,50r,30l45,110r-5,25l30,155,15,175,5,180,,190r,5l20,215r35,20l30,245,,250e" filled="f" strokecolor="#e36c0a [2409]" strokeweight="42e-5mm">
                  <v:path arrowok="t" o:connecttype="custom" o:connectlocs="20,0;20,0;40,25;50,50;50,80;45,110;40,135;30,155;15,175;5,180;5,180;0,190;0,195;20,215;55,235;55,235;30,245;0,250" o:connectangles="0,0,0,0,0,0,0,0,0,0,0,0,0,0,0,0,0,0"/>
                </v:shape>
                <v:shape id="Freeform 3544" o:spid="_x0000_s1128" style="position:absolute;left:1144;top:8937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JJN8EA&#10;AADcAAAADwAAAGRycy9kb3ducmV2LnhtbERPTYvCMBC9L/gfwgje1lQP7lKNIoIieihVEbwNzdiW&#10;NpPSRFv//UYQ9jaP9zmLVW9q8aTWlZYVTMYRCOLM6pJzBZfz9vsXhPPIGmvLpOBFDlbLwdcCY207&#10;Tul58rkIIexiVFB438RSuqwgg25sG+LA3W1r0AfY5lK32IVwU8tpFM2kwZJDQ4ENbQrKqtPDKLim&#10;s9s2SSpZHdOku++4wv5wUWo07NdzEJ56/y/+uPc6zI9+4P1MuEA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ySTfBAAAA3AAAAA8AAAAAAAAAAAAAAAAAmAIAAGRycy9kb3du&#10;cmV2LnhtbFBLBQYAAAAABAAEAPUAAACGAwAAAAA=&#10;" path="m45,r,l20,25,10,50,5,80r5,30l15,135r10,20l45,185r5,5l45,195,30,215,,235r45,15e" filled="f" strokecolor="#e36c0a [2409]" strokeweight="42e-5mm">
                  <v:path arrowok="t" o:connecttype="custom" o:connectlocs="45,0;45,0;20,25;10,50;5,80;10,110;15,135;25,155;45,185;45,185;50,190;45,195;30,215;0,235;45,250" o:connectangles="0,0,0,0,0,0,0,0,0,0,0,0,0,0,0"/>
                </v:shape>
                <v:shape id="Freeform 3545" o:spid="_x0000_s1129" style="position:absolute;left:714;top:8937;width:435;height:245;visibility:visible;mso-wrap-style:square;v-text-anchor:top" coordsize="435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ivescA&#10;AADcAAAADwAAAGRycy9kb3ducmV2LnhtbESPQWvCQBCF7wX/wzKFXoruGkrR6CqiFHooQlOx9DZm&#10;xyQ0OxuyW03/fecg9DbDe/PeN8v14Ft1oT42gS1MJwYUcRlcw5WFw8fLeAYqJmSHbWCy8EsR1qvR&#10;3RJzF678TpciVUpCOOZooU6py7WOZU0e4yR0xKKdQ+8xydpX2vV4lXDf6syYZ+2xYWmosaNtTeV3&#10;8eMtfD1+7rL501s23cdimJ1PmTZ0tPbhftgsQCUa0r/5dv3qBN8IrTwjE+jV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Uor3rHAAAA3AAAAA8AAAAAAAAAAAAAAAAAmAIAAGRy&#10;cy9kb3ducmV2LnhtbFBLBQYAAAAABAAEAPUAAACMAwAAAAA=&#10;" path="m215,r,l135,5,95,10,65,15,40,30,20,45,5,65,,95r,30l15,150r20,25l60,200r35,20l130,230r45,10l215,245r45,-5l300,230r40,-10l370,200r25,-25l415,150r15,-25l435,95,430,65,420,45,400,30,370,15,340,10,300,5,215,xe" filled="f" strokecolor="#e36c0a [2409]" strokeweight="42e-5mm">
                  <v:path arrowok="t" o:connecttype="custom" o:connectlocs="215,0;215,0;135,5;95,10;65,15;40,30;20,45;5,65;0,95;0,95;0,125;15,150;35,175;60,200;95,220;130,230;175,240;215,245;215,245;260,240;300,230;340,220;370,200;395,175;415,150;430,125;435,95;435,95;430,65;420,45;400,30;370,15;340,10;300,5;215,0;215,0" o:connectangles="0,0,0,0,0,0,0,0,0,0,0,0,0,0,0,0,0,0,0,0,0,0,0,0,0,0,0,0,0,0,0,0,0,0,0,0"/>
                </v:shape>
                <v:shape id="Freeform 3546" o:spid="_x0000_s1130" style="position:absolute;left:784;top:8937;width:295;height:195;visibility:visible;mso-wrap-style:square;v-text-anchor:top" coordsize="295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sd7MMA&#10;AADcAAAADwAAAGRycy9kb3ducmV2LnhtbERPTYvCMBC9L/gfwgjeNNXD4lajiCIIC+J2F72OzdgW&#10;m0ltokZ//WZB2Ns83udM58HU4katqywrGA4SEMS51RUXCn6+1/0xCOeRNdaWScGDHMxnnbcpptre&#10;+YtumS9EDGGXooLS+yaV0uUlGXQD2xBH7mRbgz7CtpC6xXsMN7UcJcm7NFhxbCixoWVJ+Tm7GgXu&#10;+FwtRln4vBy2+bZ+7neHMN4p1euGxQSEp+D/xS/3Rsf5yQf8PRMvk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sd7MMAAADcAAAADwAAAAAAAAAAAAAAAACYAgAAZHJzL2Rv&#10;d25yZXYueG1sUEsFBgAAAAAEAAQA9QAAAIgDAAAAAA==&#10;" path="m145,r,l115,,90,5,65,15,40,25,25,40,10,55,,75,,95r,20l10,135r10,15l40,165r20,15l90,190r25,5l145,195r30,l205,190r25,-10l250,165r20,-15l285,135r10,-20l295,95r,-20l285,55,270,40,255,25,230,15,205,5,175,,145,xe" filled="f" strokecolor="#e36c0a [2409]" strokeweight="42e-5mm">
                  <v:path arrowok="t" o:connecttype="custom" o:connectlocs="145,0;145,0;115,0;90,5;65,15;40,25;25,40;10,55;0,75;0,95;0,95;0,115;10,135;20,150;40,165;60,180;90,190;115,195;145,195;145,195;175,195;205,190;230,180;250,165;270,150;285,135;295,115;295,95;295,95;295,75;285,55;270,40;255,25;230,15;205,5;175,0;145,0;145,0" o:connectangles="0,0,0,0,0,0,0,0,0,0,0,0,0,0,0,0,0,0,0,0,0,0,0,0,0,0,0,0,0,0,0,0,0,0,0,0,0,0"/>
                </v:shape>
                <v:shape id="Freeform 3547" o:spid="_x0000_s1131" style="position:absolute;left:824;top:8937;width:210;height:165;visibility:visible;mso-wrap-style:square;v-text-anchor:top" coordsize="21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zw+sYA&#10;AADcAAAADwAAAGRycy9kb3ducmV2LnhtbESPT2vDMAzF74N9B6NBL2N1ukMZWd1SBoUedln6B3pT&#10;Yy0Oi+XM9pr021eHwm4S7+m9nxar0XfqQjG1gQ3MpgUo4jrYlhsD+93m5Q1UysgWu8Bk4EoJVsvH&#10;hwWWNgz8RZcqN0pCOJVowOXcl1qn2pHHNA09sWjfIXrMssZG24iDhPtOvxbFXHtsWRoc9vThqP6p&#10;/ryBfI7H5nh2h/Xnr+6HZ1ftTtXVmMnTuH4HlWnM/+b79dYK/kzw5RmZQC9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Wzw+sYAAADcAAAADwAAAAAAAAAAAAAAAACYAgAAZHJz&#10;L2Rvd25yZXYueG1sUEsFBgAAAAAEAAQA9QAAAIsDAAAAAA==&#10;" path="m105,r,l85,5,65,10,50,20,35,30,20,45,10,65,5,80,,95r5,15l10,120r10,15l30,145r35,15l105,165r45,-5l180,145r15,-10l205,120r5,-10l210,95r,-15l205,65,195,45,180,30,165,20,150,10,130,5,105,xe" filled="f" strokecolor="#e36c0a [2409]" strokeweight="42e-5mm">
                  <v:path arrowok="t" o:connecttype="custom" o:connectlocs="105,0;105,0;85,5;65,10;50,20;35,30;20,45;10,65;5,80;0,95;0,95;5,110;10,120;20,135;30,145;65,160;105,165;105,165;150,160;180,145;195,135;205,120;210,110;210,95;210,95;210,80;205,65;195,45;180,30;165,20;150,10;130,5;105,0;105,0" o:connectangles="0,0,0,0,0,0,0,0,0,0,0,0,0,0,0,0,0,0,0,0,0,0,0,0,0,0,0,0,0,0,0,0,0,0"/>
                </v:shape>
                <v:shape id="Freeform 3548" o:spid="_x0000_s1132" style="position:absolute;left:859;top:8937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ga2L4A&#10;AADcAAAADwAAAGRycy9kb3ducmV2LnhtbERPS2sCMRC+C/0PYQreNJsiIlujlBbBPfq6D5vpZnUz&#10;CZuo6783hYK3+fies1wPrhM36mPrWYOaFiCIa29abjQcD5vJAkRMyAY7z6ThQRHWq7fREkvj77yj&#10;2z41IodwLFGDTSmUUsbaksM49YE4c7++d5gy7BtperzncNfJj6KYS4ct5waLgb4t1Zf91WmoTtiq&#10;uVfnogo/mzCL4Wq7Suvx+/D1CSLRkF7if/fW5PlKwd8z+QK5eg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g4Gti+AAAA3AAAAA8AAAAAAAAAAAAAAAAAmAIAAGRycy9kb3ducmV2&#10;LnhtbFBLBQYAAAAABAAEAPUAAACDAwAAAAA=&#10;" path="m70,r,l55,5,45,10,30,25,20,35,5,70,,95r,10l5,115r15,15l45,140r25,5l100,140r25,-10l140,115r5,-20l140,70,125,40,115,25,105,10,90,5,70,xe" filled="f" strokecolor="#e36c0a [2409]" strokeweight="42e-5mm">
                  <v:path arrowok="t" o:connecttype="custom" o:connectlocs="70,0;70,0;55,5;45,10;30,25;20,35;5,70;0,95;0,95;0,105;5,115;20,130;45,140;70,145;70,145;100,140;125,130;140,115;145,95;145,95;140,70;125,40;115,25;105,10;90,5;70,0;70,0" o:connectangles="0,0,0,0,0,0,0,0,0,0,0,0,0,0,0,0,0,0,0,0,0,0,0,0,0,0,0"/>
                </v:shape>
                <v:shape id="Freeform 3549" o:spid="_x0000_s1133" style="position:absolute;left:684;top:8917;width:505;height:20;visibility:visible;mso-wrap-style:square;v-text-anchor:top" coordsize="50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v3n78A&#10;AADcAAAADwAAAGRycy9kb3ducmV2LnhtbERPy6rCMBDdX/AfwgjurqkiItUoIijizgeKu7EZ22Iz&#10;qU209e+NILibw3nOZNaYQjypcrllBb1uBII4sTrnVMFhv/wfgXAeWWNhmRS8yMFs2vqbYKxtzVt6&#10;7nwqQgi7GBVk3pexlC7JyKDr2pI4cFdbGfQBVqnUFdYh3BSyH0VDaTDn0JBhSYuMktvuYRTkx/uZ&#10;oxPR7fJareZ1M0g397VSnXYzH4Pw1Pif+Ote6zC/14fPM+ECOX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K/efvwAAANwAAAAPAAAAAAAAAAAAAAAAAJgCAABkcnMvZG93bnJl&#10;di54bWxQSwUGAAAAAAQABAD1AAAAhAMAAAAA&#10;" path="m505,20r,l480,10,435,,400,,360,,310,10,250,20r-5,l185,10,135,5,95,,60,,15,10,5,15,,20e" filled="f" strokecolor="#e36c0a [2409]" strokeweight="42e-5mm">
                  <v:path arrowok="t" o:connecttype="custom" o:connectlocs="505,20;505,20;480,10;435,0;400,0;360,0;310,10;250,20;245,20;245,20;185,10;135,5;95,0;60,0;15,10;5,15;0,20" o:connectangles="0,0,0,0,0,0,0,0,0,0,0,0,0,0,0,0,0"/>
                </v:shape>
                <v:shape id="Freeform 3550" o:spid="_x0000_s1134" style="position:absolute;left:684;top:8892;width:505;height:45;visibility:visible;mso-wrap-style:square;v-text-anchor:top" coordsize="50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6lEMQA&#10;AADcAAAADwAAAGRycy9kb3ducmV2LnhtbESPQWuDQBCF74X+h2UKuTWrFkow2YRSiNhLoNZAjoM7&#10;UdGdFXej5t9nC4XeZnhv3vdmd1hMLyYaXWtZQbyOQBBXVrdcKyh/jq8bEM4ja+wtk4I7OTjsn592&#10;mGo78zdNha9FCGGXooLG+yGV0lUNGXRrOxAH7WpHgz6sYy31iHMIN71MouhdGmw5EBoc6LOhqitu&#10;JnC7jC7nLzmX8/VUd3GZ5dMmUWr1snxsQXha/L/57zrXoX78Br/PhAnk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OpRDEAAAA3AAAAA8AAAAAAAAAAAAAAAAAmAIAAGRycy9k&#10;b3ducmV2LnhtbFBLBQYAAAAABAAEAPUAAACJAwAAAAA=&#10;" path="m505,45r,l465,30,415,20,350,10,275,,190,5r-45,5l95,15,50,30,,45e" filled="f" strokecolor="#e36c0a [2409]" strokeweight="42e-5mm">
                  <v:path arrowok="t" o:connecttype="custom" o:connectlocs="505,45;505,45;465,30;415,20;350,10;275,0;190,5;145,10;95,15;50,30;0,45" o:connectangles="0,0,0,0,0,0,0,0,0,0,0"/>
                </v:shape>
                <v:shape id="Freeform 3551" o:spid="_x0000_s1135" style="position:absolute;left:694;top:8842;width:495;height:1;visibility:visible;mso-wrap-style:square;v-text-anchor:top" coordsize="49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SNLsQA&#10;AADcAAAADwAAAGRycy9kb3ducmV2LnhtbERPTWvCQBC9F/wPywi96SZFa0hdRSxSe+jBGA+9Ddlp&#10;EpqdDburxv76bkHobR7vc5brwXTiQs63lhWk0wQEcWV1y7WC8ribZCB8QNbYWSYFN/KwXo0elphr&#10;e+UDXYpQixjCPkcFTQh9LqWvGjLop7YnjtyXdQZDhK6W2uE1hptOPiXJszTYcmxosKdtQ9V3cTYK&#10;Mu3KRXo7Ufa2+ylf+fQ+Lz4+lXocD5sXEIGG8C++u/c6zk9n8PdMvE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EjS7EAAAA3AAAAA8AAAAAAAAAAAAAAAAAmAIAAGRycy9k&#10;b3ducmV2LnhtbFBLBQYAAAAABAAEAPUAAACJAwAAAAA=&#10;" path="m495,r,l,e" filled="f" strokecolor="#e36c0a [2409]" strokeweight="42e-5mm">
                  <v:path arrowok="t" o:connecttype="custom" o:connectlocs="495,0;495,0;0,0" o:connectangles="0,0,0"/>
                </v:shape>
                <v:shape id="Freeform 3552" o:spid="_x0000_s1136" style="position:absolute;left:694;top:8812;width:495;height:1;visibility:visible;mso-wrap-style:square;v-text-anchor:top" coordsize="49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7+csEA&#10;AADcAAAADwAAAGRycy9kb3ducmV2LnhtbERPTYvCMBC9C/6HMII3TRQU7RpFRUUEl1X34HFoZtuy&#10;zaQ0Ubv/fiMI3ubxPme2aGwp7lT7wrGGQV+BIE6dKTjT8H3Z9iYgfEA2WDomDX/kYTFvt2aYGPfg&#10;E93PIRMxhH2CGvIQqkRKn+Zk0fddRRy5H1dbDBHWmTQ1PmK4LeVQqbG0WHBsyLGidU7p7/lmNVCY&#10;mp1Vm8+v62i93LnjSh2uJ627nWb5ASJQE97il3tv4vzBCJ7PxAv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/nLBAAAA3AAAAA8AAAAAAAAAAAAAAAAAmAIAAGRycy9kb3du&#10;cmV2LnhtbFBLBQYAAAAABAAEAPUAAACGAwAAAAA=&#10;" path="m495,r,l,e" filled="f" strokecolor="#e36c0a [2409]" strokeweight="69e-5mm">
                  <v:path arrowok="t" o:connecttype="custom" o:connectlocs="495,0;495,0;0,0" o:connectangles="0,0,0"/>
                </v:shape>
                <v:shape id="Freeform 3553" o:spid="_x0000_s1137" style="position:absolute;left:415;top:8627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xZa8MA&#10;AADcAAAADwAAAGRycy9kb3ducmV2LnhtbERPPWvDMBDdA/0P4gpZQiM7gwluZJMUGkyn1gl0Payr&#10;7dY6GUmJ3X9fBQLd7vE+b1fOZhBXcr63rCBdJyCIG6t7bhWcT69PWxA+IGscLJOCX/JQFg+LHeba&#10;TvxB1zq0Ioawz1FBF8KYS+mbjgz6tR2JI/dlncEQoWuldjjFcDPITZJk0mDPsaHDkV46an7qi1Fw&#10;tKtQndPEGXe49J9v3+/pcdsqtXyc988gAs3hX3x3VzrOTzO4PRMvk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oxZa8MAAADcAAAADwAAAAAAAAAAAAAAAACYAgAAZHJzL2Rv&#10;d25yZXYueG1sUEsFBgAAAAAEAAQA9QAAAIgDAAAAAA==&#10;" path="m249,10r,l239,20,224,30,199,45r-30,l139,40,114,30,94,20,64,,59,,49,,34,15,14,50,,e" filled="f" strokecolor="#e36c0a [2409]" strokeweight="42e-5mm">
                  <v:path arrowok="t" o:connecttype="custom" o:connectlocs="249,10;249,10;239,20;224,30;199,45;169,45;139,40;114,30;94,20;64,0;64,0;59,0;49,0;34,15;14,50;0,0" o:connectangles="0,0,0,0,0,0,0,0,0,0,0,0,0,0,0,0"/>
                </v:shape>
                <v:shape id="Freeform 3554" o:spid="_x0000_s1138" style="position:absolute;left:584;top:8937;width:100;height:250;visibility:visible;mso-wrap-style:square;v-text-anchor:top" coordsize="10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f4Y8AA&#10;AADcAAAADwAAAGRycy9kb3ducmV2LnhtbERPzWrCQBC+F3yHZYTemo1FWkldRQ0Bb6GJDzBkxyQ0&#10;O7tktxr79G5B8DYf3++st5MZxIVG31tWsEhSEMSN1T23Ck518bYC4QOyxsEyKbiRh+1m9rLGTNsr&#10;f9OlCq2IIewzVNCF4DIpfdORQZ9YRxy5sx0NhgjHVuoRrzHcDPI9TT+kwZ5jQ4eODh01P9WvUUBy&#10;r8vy74B1kENe5Et3bmun1Ot82n2BCDSFp/jhPuo4f/EJ/8/EC+Tm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Kf4Y8AAAADcAAAADwAAAAAAAAAAAAAAAACYAgAAZHJzL2Rvd25y&#10;ZXYueG1sUEsFBgAAAAAEAAQA9QAAAIUDAAAAAA==&#10;" path="m100,r,l90,20,80,45,65,75r-5,25l60,125r,25l70,170r10,10l85,190r-5,5l50,210r-30,5l,215r40,20l80,250e" filled="f" strokecolor="#e36c0a [2409]" strokeweight="42e-5mm">
                  <v:path arrowok="t" o:connecttype="custom" o:connectlocs="100,0;100,0;90,20;80,45;65,75;60,100;60,100;60,125;60,150;70,170;80,180;80,180;85,190;80,195;50,210;20,215;0,215;0,215;40,235;80,250" o:connectangles="0,0,0,0,0,0,0,0,0,0,0,0,0,0,0,0,0,0,0,0"/>
                </v:shape>
                <v:shape id="Freeform 3555" o:spid="_x0000_s1139" style="position:absolute;left:420;top:8672;width:244;height:405;visibility:visible;mso-wrap-style:square;v-text-anchor:top" coordsize="244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rvuMIA&#10;AADcAAAADwAAAGRycy9kb3ducmV2LnhtbESPTYvCMBCG74L/IYywN03tQaQaRQXBiwtbvXgbmtm2&#10;bDIpTdS6v37nsOBthnk/nllvB+/Ug/rYBjYwn2WgiKtgW64NXC/H6RJUTMgWXWAy8KII2814tMbC&#10;hid/0aNMtZIQjgUaaFLqCq1j1ZDHOAsdsdy+Q+8xydrX2vb4lHDvdJ5lC+2xZWlosKNDQ9VPeffS&#10;+5kPzp9cuchvev97yeL1da6M+ZgMuxWoREN6i//dJyv4c6GVZ2QCv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Su+4wgAAANwAAAAPAAAAAAAAAAAAAAAAAJgCAABkcnMvZG93&#10;bnJldi54bWxQSwUGAAAAAAQABAD1AAAAhwMAAAAA&#10;" path="m244,215r,l239,130,234,95,229,65,214,35,199,15,179,5,149,,119,,94,15,69,35,44,60,24,90,14,130,4,170,,215r,25l4,270r10,30l29,330r20,30l69,380r20,15l114,400r20,5l154,405r20,l189,395r10,-5l209,375r15,-25l234,325r5,-25l239,270r5,-15l244,215xe" filled="f" strokecolor="#e36c0a [2409]" strokeweight="42e-5mm">
                  <v:path arrowok="t" o:connecttype="custom" o:connectlocs="244,215;244,215;239,130;234,95;229,65;214,35;199,15;179,5;149,0;149,0;119,0;94,15;69,35;44,60;24,90;14,130;4,170;0,215;0,215;0,240;4,270;14,300;29,330;49,360;69,380;89,395;114,400;114,400;134,405;154,405;174,405;189,395;199,390;209,375;224,350;224,350;234,325;239,300;239,270;239,270;244,255;244,215;244,215" o:connectangles="0,0,0,0,0,0,0,0,0,0,0,0,0,0,0,0,0,0,0,0,0,0,0,0,0,0,0,0,0,0,0,0,0,0,0,0,0,0,0,0,0,0,0"/>
                </v:shape>
                <v:shape id="Freeform 3556" o:spid="_x0000_s1140" style="position:absolute;left:469;top:8737;width:195;height:280;visibility:visible;mso-wrap-style:square;v-text-anchor:top" coordsize="195,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20dcEA&#10;AADcAAAADwAAAGRycy9kb3ducmV2LnhtbERPzYrCMBC+C/sOYQRvmioo2jUVERcWdA/qPsDQjE1p&#10;M+k2UatPbxYEb/Px/c5y1dlaXKn1pWMF41ECgjh3uuRCwe/pazgH4QOyxtoxKbiTh1X20Vtiqt2N&#10;D3Q9hkLEEPYpKjAhNKmUPjdk0Y9cQxy5s2sthgjbQuoWbzHc1nKSJDNpseTYYLChjaG8Ol6sArmb&#10;PHD7E3Zm4eYHvZ/OqvX2T6lBv1t/ggjUhbf45f7Wcf54Af/PxAtk9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cdtHXBAAAA3AAAAA8AAAAAAAAAAAAAAAAAmAIAAGRycy9kb3du&#10;cmV2LnhtbFBLBQYAAAAABAAEAPUAAACGAwAAAAA=&#10;" path="m195,150r,l195,120,190,95,180,70,170,45,155,30,140,15,120,5,100,,80,5,60,10,45,25,30,45,15,65,5,90,,120r,30l,180r10,40l30,250r10,10l50,265r25,10l100,280r20,-10l135,260r15,-15l160,230r15,-30l185,190r5,-5l195,175r,-25xe" filled="f" strokecolor="#e36c0a [2409]" strokeweight="42e-5mm">
                  <v:path arrowok="t" o:connecttype="custom" o:connectlocs="195,150;195,150;195,120;190,95;180,70;170,45;155,30;140,15;120,5;100,0;100,0;80,5;60,10;45,25;30,45;15,65;5,90;0,120;0,150;0,150;0,180;10,220;30,250;40,260;50,265;50,265;75,275;100,280;120,270;135,260;135,260;150,245;160,230;175,200;175,200;185,190;190,185;195,175;195,150;195,150" o:connectangles="0,0,0,0,0,0,0,0,0,0,0,0,0,0,0,0,0,0,0,0,0,0,0,0,0,0,0,0,0,0,0,0,0,0,0,0,0,0,0,0"/>
                </v:shape>
                <v:shape id="Freeform 3557" o:spid="_x0000_s1141" style="position:absolute;left:499;top:8782;width:165;height:195;visibility:visible;mso-wrap-style:square;v-text-anchor:top" coordsize="165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rXM8YA&#10;AADcAAAADwAAAGRycy9kb3ducmV2LnhtbESPQUsDMRCF74L/IUzBm03ag9Vt01IEQRQprRavw2a6&#10;WXYzWTaxu/rrO4eCtxnem/e+WW3G0Koz9amObGE2NaCIy+hqrix8fb7cP4JKGdlhG5ks/FKCzfr2&#10;ZoWFiwPv6XzIlZIQTgVa8Dl3hdap9BQwTWNHLNop9gGzrH2lXY+DhIdWz4150AFrlgaPHT17KpvD&#10;T7Bgvv377Gk3LN721Z9phg/XHI/Z2rvJuF2CyjTmf/P1+tUJ/lzw5RmZQK8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grXM8YAAADcAAAADwAAAAAAAAAAAAAAAACYAgAAZHJz&#10;L2Rvd25yZXYueG1sUEsFBgAAAAAEAAQA9QAAAIsDAAAAAA==&#10;" path="m165,105r,l160,85,155,65,145,45,135,30,120,20,100,10,85,5,70,,55,,45,10,30,20,20,30,5,65,,105r,25l5,150r10,15l30,180r10,10l55,195r15,l85,185r25,-15l135,150r10,-10l155,135r10,-10l165,105xe" filled="f" strokecolor="#e36c0a [2409]" strokeweight="42e-5mm">
                  <v:path arrowok="t" o:connecttype="custom" o:connectlocs="165,105;165,105;160,85;155,65;145,45;135,30;120,20;100,10;85,5;70,0;70,0;55,0;45,10;30,20;20,30;5,65;0,105;0,105;0,130;5,150;15,165;30,180;40,190;55,195;70,195;85,185;85,185;110,170;135,150;135,150;145,140;155,135;165,125;165,105;165,105" o:connectangles="0,0,0,0,0,0,0,0,0,0,0,0,0,0,0,0,0,0,0,0,0,0,0,0,0,0,0,0,0,0,0,0,0,0,0"/>
                </v:shape>
                <v:shape id="Freeform 3558" o:spid="_x0000_s1142" style="position:absolute;left:519;top:8812;width:145;height:140;visibility:visible;mso-wrap-style:square;v-text-anchor:top" coordsize="145,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CN8QA&#10;AADcAAAADwAAAGRycy9kb3ducmV2LnhtbERPTWvCQBC9F/oflin0ppukrWjqJoio6KFQreB1yI5J&#10;MDsbs6um/94tCL3N433ONO9NI67UudqygngYgSAurK65VLD/WQ7GIJxH1thYJgW/5CDPnp+mmGp7&#10;4y1dd74UIYRdigoq79tUSldUZNANbUscuKPtDPoAu1LqDm8h3DQyiaKRNFhzaKiwpXlFxWl3MQq+&#10;Nx/Gr87rYvs1eTscD+/7xXJyUur1pZ99gvDU+3/xw73WYX4Sw98z4QKZ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4QjfEAAAA3AAAAA8AAAAAAAAAAAAAAAAAmAIAAGRycy9k&#10;b3ducmV2LnhtbFBLBQYAAAAABAAEAPUAAACJAwAAAAA=&#10;" path="m145,75r,l140,60,135,45,120,35,110,25,75,10,50,,40,5,30,5,15,25,5,45,,75,,90r5,15l20,125r15,10l45,140r10,-5l105,115r15,-5l135,105r5,-10l145,75xe" filled="f" strokecolor="#e36c0a [2409]" strokeweight="42e-5mm">
                  <v:path arrowok="t" o:connecttype="custom" o:connectlocs="145,75;145,75;140,60;135,45;120,35;110,25;75,10;50,0;50,0;40,5;30,5;15,25;5,45;0,75;0,75;0,90;5,105;20,125;35,135;45,140;55,135;55,135;105,115;105,115;120,110;135,105;140,95;145,75;145,75" o:connectangles="0,0,0,0,0,0,0,0,0,0,0,0,0,0,0,0,0,0,0,0,0,0,0,0,0,0,0,0,0"/>
                </v:shape>
                <v:shape id="Freeform 3559" o:spid="_x0000_s1143" style="position:absolute;left:664;top:8637;width:20;height:300;visibility:visible;mso-wrap-style:square;v-text-anchor:top" coordsize="20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Del78A&#10;AADcAAAADwAAAGRycy9kb3ducmV2LnhtbERPzWoCMRC+F3yHMEJvNXGhUrZGEUXoUe0+wLCZ7q5u&#10;JmET3dSnN4WCt/n4fme5TrYXNxpC51jDfKZAENfOdNxoqL73bx8gQkQ22DsmDb8UYL2avCyxNG7k&#10;I91OsRE5hEOJGtoYfSllqFuyGGbOE2fuxw0WY4ZDI82AYw63vSyUWkiLHeeGFj1tW6ovp6vVUJ+V&#10;j14Fe39X1yql6rAbz43Wr9O0+QQRKcWn+N/9ZfL8ooC/Z/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/kN6XvwAAANwAAAAPAAAAAAAAAAAAAAAAAJgCAABkcnMvZG93bnJl&#10;di54bWxQSwUGAAAAAAQABAD1AAAAhAMAAAAA&#10;" path="m20,300r,l20,280r-5,l10,280,5,275,,250,10,190r5,-50l20,100r,-35l10,20,,e" filled="f" strokecolor="#e36c0a [2409]" strokeweight="42e-5mm">
                  <v:path arrowok="t" o:connecttype="custom" o:connectlocs="20,300;20,300;20,280;20,280;20,280;20,280;15,280;15,280;10,280;5,275;0,250;0,250;0,250;10,190;15,140;20,100;20,65;10,20;0,0" o:connectangles="0,0,0,0,0,0,0,0,0,0,0,0,0,0,0,0,0,0,0"/>
                </v:shape>
                <v:shape id="Freeform 3560" o:spid="_x0000_s1144" style="position:absolute;left:664;top:8637;width:40;height:300;visibility:visible;mso-wrap-style:square;v-text-anchor:top" coordsize="40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fnucIA&#10;AADcAAAADwAAAGRycy9kb3ducmV2LnhtbERPS2vCQBC+C/6HZYTe6qYpLSV1IzVB6qmiFnodspOH&#10;ZmdDdk3Sf98tCN7m43vOaj2ZVgzUu8aygqdlBIK4sLrhSsH3afv4BsJ5ZI2tZVLwSw7W6Xy2wkTb&#10;kQ80HH0lQgi7BBXU3neJlK6oyaBb2o44cKXtDfoA+0rqHscQbloZR9GrNNhwaKixo6ym4nK8GgVn&#10;2+03WUQbPJUvbb7LfzL39anUw2L6eAfhafJ38c2902F+/Az/z4QL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5+e5wgAAANwAAAAPAAAAAAAAAAAAAAAAAJgCAABkcnMvZG93&#10;bnJldi54bWxQSwUGAAAAAAQABAD1AAAAhwMAAAAA&#10;" path="m20,300r,l15,290r5,-5l30,280r5,-10l40,240r,-45l30,115,,e" filled="f" strokecolor="#e36c0a [2409]" strokeweight="42e-5mm">
                  <v:path arrowok="t" o:connecttype="custom" o:connectlocs="20,300;20,300;15,290;20,285;30,280;35,270;40,240;40,195;30,115;0,0" o:connectangles="0,0,0,0,0,0,0,0,0,0"/>
                </v:shape>
                <v:shape id="Freeform 3561" o:spid="_x0000_s1145" style="position:absolute;left:694;top:8627;width:65;height:285;visibility:visible;mso-wrap-style:square;v-text-anchor:top" coordsize="65,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muucMA&#10;AADcAAAADwAAAGRycy9kb3ducmV2LnhtbERPS4vCMBC+L/gfwgje1tQHy1qNIlkED8KydS/ehmZs&#10;a5tJabJa/71ZELzNx/ec1aa3jbhS5yvHCibjBARx7kzFhYLf4+79E4QPyAYbx6TgTh4268HbClPj&#10;bvxD1ywUIoawT1FBGUKbSunzkiz6sWuJI3d2ncUQYVdI0+EthttGTpPkQ1qsODaU2JIuKa+zP6ug&#10;nnxpX+vDXC90dvo+3I/1bHZRajTst0sQgfrwEj/dexPnT+fw/0y8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muucMAAADcAAAADwAAAAAAAAAAAAAAAACYAgAAZHJzL2Rv&#10;d25yZXYueG1sUEsFBgAAAAAEAAQA9QAAAIgDAAAAAA==&#10;" path="m,215r,l15,220r10,5l40,235r10,10l55,255r5,15l65,285r,-25l65,e" filled="f" strokecolor="#e36c0a [2409]" strokeweight="42e-5mm">
                  <v:path arrowok="t" o:connecttype="custom" o:connectlocs="0,215;0,215;15,220;25,225;40,235;50,245;50,245;55,255;60,270;60,270;65,285;65,260;65,0" o:connectangles="0,0,0,0,0,0,0,0,0,0,0,0,0"/>
                </v:shape>
                <v:shape id="Freeform 3562" o:spid="_x0000_s1146" style="position:absolute;left:699;top:8627;width:90;height:285;visibility:visible;mso-wrap-style:square;v-text-anchor:top" coordsize="90,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SkO8MA&#10;AADcAAAADwAAAGRycy9kb3ducmV2LnhtbERPS2sCMRC+C/0PYQq9iJutoK3bjVLEFtFLqy29DpvZ&#10;B24mS5Lq+u+NIHibj+85+aI3rTiS841lBc9JCoK4sLrhSsHP/mP0CsIHZI2tZVJwJg+L+cMgx0zb&#10;E3/TcRcqEUPYZ6igDqHLpPRFTQZ9YjviyJXWGQwRukpqh6cYblo5TtOpNNhwbKixo2VNxWH3bxQM&#10;u4Nbo1m9zL7K8vdztqGt/iOlnh779zcQgfpwF9/cax3njydwfSZeIOc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qSkO8MAAADcAAAADwAAAAAAAAAAAAAAAACYAgAAZHJzL2Rv&#10;d25yZXYueG1sUEsFBgAAAAAEAAQA9QAAAIgDAAAAAA==&#10;" path="m,185r,l20,190r15,10l55,210r15,15l80,245r5,20l90,285r,-25l90,e" filled="f" strokecolor="#e36c0a [2409]" strokeweight="69e-5mm">
                  <v:path arrowok="t" o:connecttype="custom" o:connectlocs="0,185;0,185;20,190;35,200;55,210;70,225;70,225;80,245;85,265;85,265;90,285;90,285;90,260;90,0" o:connectangles="0,0,0,0,0,0,0,0,0,0,0,0,0,0"/>
                </v:shape>
                <v:shape id="Freeform 3563" o:spid="_x0000_s1147" style="position:absolute;left:415;top:8107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CT1sAA&#10;AADcAAAADwAAAGRycy9kb3ducmV2LnhtbERPy6rCMBDdC/5DGOFuRNO6EKlGUeGKuLo+wO3QjG21&#10;mZQkav37G0FwN4fznNmiNbV4kPOVZQXpMAFBnFtdcaHgdPwdTED4gKyxtkwKXuRhMe92Zphp++Q9&#10;PQ6hEDGEfYYKyhCaTEqfl2TQD21DHLmLdQZDhK6Q2uEzhptajpJkLA1WHBtKbGhdUn473I2Cje2H&#10;7SlNnHGre3XeXf/SzaRQ6qfXLqcgArXhK/64tzrOH43h/Uy8QM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OCT1sAAAADcAAAADwAAAAAAAAAAAAAAAACYAgAAZHJzL2Rvd25y&#10;ZXYueG1sUEsFBgAAAAAEAAQA9QAAAIUDAAAAAA==&#10;" path="m249,10r,l239,20,224,30,199,45r-30,l139,40,114,35,94,20,64,,59,,49,,34,20,14,50,,5e" filled="f" strokecolor="#e36c0a [2409]" strokeweight="42e-5mm">
                  <v:path arrowok="t" o:connecttype="custom" o:connectlocs="249,10;249,10;239,20;224,30;199,45;169,45;139,40;114,35;94,20;64,0;64,0;59,0;49,0;34,20;14,50;0,5" o:connectangles="0,0,0,0,0,0,0,0,0,0,0,0,0,0,0,0"/>
                </v:shape>
                <v:shape id="Freeform 3564" o:spid="_x0000_s1148" style="position:absolute;left:415;top:8577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w2TcEA&#10;AADcAAAADwAAAGRycy9kb3ducmV2LnhtbERPTYvCMBC9C/6HMIIXWdN6UOkaRQVFPK1V8Do0s23X&#10;ZlKSqPXfm4WFvc3jfc5i1ZlGPMj52rKCdJyAIC6srrlUcDnvPuYgfEDW2FgmBS/ysFr2ewvMtH3y&#10;iR55KEUMYZ+hgiqENpPSFxUZ9GPbEkfu2zqDIUJXSu3wGcNNIydJMpUGa44NFba0rai45XejYG9H&#10;4XBJE2fc5l5fjz9f6X5eKjUcdOtPEIG68C/+cx90nD+Zwe8z8QK5f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OsNk3BAAAA3AAAAA8AAAAAAAAAAAAAAAAAmAIAAGRycy9kb3du&#10;cmV2LnhtbFBLBQYAAAAABAAEAPUAAACGAwAAAAA=&#10;" path="m249,50r,l224,25,199,15,169,10r-30,5l114,20,94,30,64,50r-5,l54,50,34,35,14,,,50e" filled="f" strokecolor="#e36c0a [2409]" strokeweight="42e-5mm">
                  <v:path arrowok="t" o:connecttype="custom" o:connectlocs="249,50;249,50;224,25;199,15;169,10;139,15;114,20;94,30;64,50;64,50;59,50;54,50;34,35;14,0;0,50" o:connectangles="0,0,0,0,0,0,0,0,0,0,0,0,0,0,0"/>
                </v:shape>
                <v:shape id="Freeform 3565" o:spid="_x0000_s1149" style="position:absolute;left:420;top:8152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21LcUA&#10;AADcAAAADwAAAGRycy9kb3ducmV2LnhtbESPQWvCQBCF74X+h2UK3uqmAVuJrmKLSr2UaqXnITsm&#10;odnZsLua2F/fOQi9zfDevPfNfDm4Vl0oxMazgadxBoq49LbhysDxa/M4BRUTssXWMxm4UoTl4v5u&#10;joX1Pe/pckiVkhCOBRqoU+oKrWNZk8M49h2xaCcfHCZZQ6VtwF7CXavzLHvWDhuWhho7equp/Dmc&#10;nQFe/brPbrM/vn6H6ctuTdt+8pEbM3oYVjNQiYb0b75dv1vBz4VWnpEJ9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vbUtxQAAANwAAAAPAAAAAAAAAAAAAAAAAJgCAABkcnMv&#10;ZG93bnJldi54bWxQSwUGAAAAAAQABAD1AAAAigMAAAAA&#10;" path="m244,215r,l239,135,234,95,229,65,214,40,199,20,179,5,149,,119,,94,15,69,35,44,60,24,95,14,130,4,170,,215r4,45l14,300r10,40l44,370r25,25l94,415r25,15l149,435r30,-5l199,420r15,-20l229,370r5,-30l239,300r5,-85xe" filled="f" strokecolor="#e36c0a [2409]" strokeweight="42e-5mm">
                  <v:path arrowok="t" o:connecttype="custom" o:connectlocs="244,215;244,215;239,135;234,95;229,65;214,40;199,20;179,5;149,0;149,0;119,0;94,15;69,35;44,60;24,95;14,130;4,170;0,215;0,215;4,260;14,300;24,340;44,370;69,395;94,415;119,430;149,435;149,435;179,430;199,420;214,400;229,370;234,340;239,300;244,215;244,215" o:connectangles="0,0,0,0,0,0,0,0,0,0,0,0,0,0,0,0,0,0,0,0,0,0,0,0,0,0,0,0,0,0,0,0,0,0,0,0"/>
                </v:shape>
                <v:shape id="Freeform 3566" o:spid="_x0000_s1150" style="position:absolute;left:469;top:8217;width:195;height:300;visibility:visible;mso-wrap-style:square;v-text-anchor:top" coordsize="195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XvisEA&#10;AADcAAAADwAAAGRycy9kb3ducmV2LnhtbERPS2sCMRC+F/wPYQRvNauWoqtRRBDbi+ADz8Nm3Cxu&#10;JmsS1/XfN4VCb/PxPWex6mwtWvKhcqxgNMxAEBdOV1wqOJ+271MQISJrrB2TghcFWC17bwvMtXvy&#10;gdpjLEUK4ZCjAhNjk0sZCkMWw9A1xIm7Om8xJuhLqT0+U7it5TjLPqXFilODwYY2horb8WEVfFR3&#10;f/vu2st995rsZ7u9sTQ9KDXod+s5iEhd/Bf/ub90mj+ewe8z6QK5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F74rBAAAA3AAAAA8AAAAAAAAAAAAAAAAAmAIAAGRycy9kb3du&#10;cmV2LnhtbFBLBQYAAAAABAAEAPUAAACGAwAAAAA=&#10;" path="m195,150r,l195,120,190,95,180,70,170,45,155,30,140,15,120,5,100,,80,5,60,15,45,25,30,45,15,65,5,95,,120r,30l,180r5,30l15,235r15,20l45,275r15,15l80,300r20,l120,300r20,-10l155,275r15,-15l180,235r10,-25l195,180r,-30xe" filled="f" strokecolor="#e36c0a [2409]" strokeweight="42e-5mm">
                  <v:path arrowok="t" o:connecttype="custom" o:connectlocs="195,150;195,150;195,120;190,95;180,70;170,45;155,30;140,15;120,5;100,0;100,0;80,5;60,15;45,25;30,45;15,65;5,95;0,120;0,150;0,150;0,180;5,210;15,235;30,255;45,275;60,290;80,300;100,300;100,300;120,300;140,290;155,275;170,260;180,235;190,210;195,180;195,150;195,150" o:connectangles="0,0,0,0,0,0,0,0,0,0,0,0,0,0,0,0,0,0,0,0,0,0,0,0,0,0,0,0,0,0,0,0,0,0,0,0,0,0"/>
                </v:shape>
                <v:shape id="Freeform 3567" o:spid="_x0000_s1151" style="position:absolute;left:499;top:8262;width:165;height:210;visibility:visible;mso-wrap-style:square;v-text-anchor:top" coordsize="16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pVHcUA&#10;AADcAAAADwAAAGRycy9kb3ducmV2LnhtbESPzW7CQAyE75V4h5WRuJUNQaI0sKCqAoG4lf7frKxJ&#10;AllvlF0gffv6gMTN1oxnPs+XnavVhdpQeTYwGiagiHNvKy4MfLyvH6egQkS2WHsmA38UYLnoPcwx&#10;s/7Kb3TZx0JJCIcMDZQxNpnWIS/JYRj6hli0g28dRlnbQtsWrxLuap0myUQ7rFgaSmzotaT8tD87&#10;A83n1096PqabU5w+/X6vdmn93DljBv3uZQYqUhfv5tv11gr+WPDlGZlAL/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mlUdxQAAANwAAAAPAAAAAAAAAAAAAAAAAJgCAABkcnMv&#10;ZG93bnJldi54bWxQSwUGAAAAAAQABAD1AAAAigMAAAAA&#10;" path="m165,105r,l160,85,155,65,145,50,135,35,120,20,100,10,85,5,70,,55,5,45,10,30,20,20,30,5,65,,105r5,40l20,180r10,15l45,205r10,5l70,210r15,l100,205r20,-10l135,180r10,-15l155,150r5,-20l165,105xe" filled="f" strokecolor="#e36c0a [2409]" strokeweight="42e-5mm">
                  <v:path arrowok="t" o:connecttype="custom" o:connectlocs="165,105;165,105;160,85;155,65;145,50;135,35;120,20;100,10;85,5;70,0;70,0;55,5;45,10;30,20;20,30;5,65;0,105;0,105;5,145;20,180;30,195;45,205;55,210;70,210;70,210;85,210;100,205;120,195;135,180;145,165;155,150;160,130;165,105;165,105" o:connectangles="0,0,0,0,0,0,0,0,0,0,0,0,0,0,0,0,0,0,0,0,0,0,0,0,0,0,0,0,0,0,0,0,0,0"/>
                </v:shape>
                <v:shape id="Freeform 3568" o:spid="_x0000_s1152" style="position:absolute;left:519;top:8297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1GuMAA&#10;AADcAAAADwAAAGRycy9kb3ducmV2LnhtbERPTWvDMAy9D/ofjAq7rU66EUpat5SNQHNctt1FrMZp&#10;Y9nEbpP9+3kw2E2P96ndYbaDuNMYescK8lUGgrh1uudOwedH9bQBESKyxsExKfimAIf94mGHpXYT&#10;v9O9iZ1IIRxKVGBi9KWUoTVkMaycJ07c2Y0WY4JjJ/WIUwq3g1xnWSEt9pwaDHp6NdRem5tVUH9h&#10;nxcuv2S1f6v8S/A3M9RKPS7n4xZEpDn+i//cJ53mP+fw+0y6QO5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41GuMAAAADcAAAADwAAAAAAAAAAAAAAAACYAgAAZHJzL2Rvd25y&#10;ZXYueG1sUEsFBgAAAAAEAAQA9QAAAIUDAAAAAA==&#10;" path="m145,70r,l140,55,135,45,120,30,110,20,75,5,50,,40,,30,5,15,20,5,45,,70r5,30l15,125r15,15l50,145r25,-5l105,125r15,-10l135,105r5,-15l145,70xe" filled="f" strokecolor="#e36c0a [2409]" strokeweight="42e-5mm">
                  <v:path arrowok="t" o:connecttype="custom" o:connectlocs="145,70;145,70;140,55;135,45;120,30;110,20;75,5;50,0;50,0;40,0;30,5;15,20;5,45;0,70;0,70;5,100;15,125;30,140;50,145;50,145;75,140;105,125;120,115;135,105;140,90;145,70;145,70" o:connectangles="0,0,0,0,0,0,0,0,0,0,0,0,0,0,0,0,0,0,0,0,0,0,0,0,0,0,0"/>
                </v:shape>
                <v:shape id="Freeform 3569" o:spid="_x0000_s1153" style="position:absolute;left:664;top:8117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8mBsQA&#10;AADcAAAADwAAAGRycy9kb3ducmV2LnhtbESPQWvCQBCF7wX/wzKCt7oxgpbUVdQiCnqpevE2ZKfZ&#10;tNnZkN2a6K93hUJvM7z3vXkzW3S2EldqfOlYwWiYgCDOnS65UHA+bV7fQPiArLFyTApu5GEx773M&#10;MNOu5U+6HkMhYgj7DBWYEOpMSp8bsuiHriaO2pdrLIa4NoXUDbYx3FYyTZKJtFhyvGCwprWh/Of4&#10;a2ONy5ZMOmnJ3PUhdR/59341PSk16HfLdxCBuvBv/qN3OnLjFJ7PxAn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PJgbEAAAA3AAAAA8AAAAAAAAAAAAAAAAAmAIAAGRycy9k&#10;b3ducmV2LnhtbFBLBQYAAAAABAAEAPUAAACJAwAAAAA=&#10;" path="m,510r,l10,485,20,440r,-35l20,365,10,315,,250,10,190r5,-50l20,100r,-35l10,20,,e" filled="f" strokecolor="#e36c0a [2409]" strokeweight="42e-5mm">
                  <v:path arrowok="t" o:connecttype="custom" o:connectlocs="0,510;0,510;10,485;20,440;20,405;20,365;10,315;0,250;0,250;0,250;10,190;15,140;20,100;20,65;10,20;0,0" o:connectangles="0,0,0,0,0,0,0,0,0,0,0,0,0,0,0,0"/>
                </v:shape>
                <v:shape id="Freeform 3570" o:spid="_x0000_s1154" style="position:absolute;left:664;top:8117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OkycEA&#10;AADcAAAADwAAAGRycy9kb3ducmV2LnhtbERPS4vCMBC+C/sfwix4EZuq+OoaZREFr9bHeWjGPmwm&#10;pYna/febhQVv8/E9Z7XpTC2e1LrSsoJRFIMgzqwuOVdwPu2HCxDOI2usLZOCH3KwWX/0Vpho++Ij&#10;PVOfixDCLkEFhfdNIqXLCjLoItsQB+5mW4M+wDaXusVXCDe1HMfxTBosOTQU2NC2oOyePoyC+WK6&#10;Pw+mF3Nwu2p7HyxHaXW9KNX/7L6/QHjq/Fv87z7oMH8ygb9nwgVy/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OzpMnBAAAA3AAAAA8AAAAAAAAAAAAAAAAAmAIAAGRycy9kb3du&#10;cmV2LnhtbFBLBQYAAAAABAAEAPUAAACGAwAAAAA=&#10;" path="m,510r,l15,470,25,420,35,355,45,280,40,195,35,145,30,100,15,50,,e" filled="f" strokecolor="#e36c0a [2409]" strokeweight="42e-5mm">
                  <v:path arrowok="t" o:connecttype="custom" o:connectlocs="0,510;0,510;15,470;25,420;35,355;45,280;40,195;35,145;30,100;15,50;0,0" o:connectangles="0,0,0,0,0,0,0,0,0,0,0"/>
                </v:shape>
                <v:line id="Line 3571" o:spid="_x0000_s1155" style="position:absolute;flip:y;visibility:visible;mso-wrap-style:square" from="759,8112" to="760,8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cFacAAAADcAAAADwAAAGRycy9kb3ducmV2LnhtbERPS2vCQBC+C/0PyxR6041VVFJXkRbB&#10;q49LbkN2zIZmZ0N2jGl/vSsUepuP7znr7eAb1VMX68AGppMMFHEZbM2Vgct5P16BioJssQlMBn4o&#10;wnbzMlpjbsOdj9SfpFIphGOOBpxIm2sdS0ce4yS0xIm7hs6jJNhV2nZ4T+G+0e9ZttAea04NDlv6&#10;dFR+n27eQCHHr/46m8qu37ulzQp/419vzNvrsPsAJTTIv/jPfbBp/mwOz2fSBXrz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1nBWnAAAAA3AAAAA8AAAAAAAAAAAAAAAAA&#10;oQIAAGRycy9kb3ducmV2LnhtbFBLBQYAAAAABAAEAPkAAACOAwAAAAA=&#10;" strokecolor="#e36c0a [2409]" strokeweight="42e-5mm"/>
                <v:line id="Line 3572" o:spid="_x0000_s1156" style="position:absolute;flip:y;visibility:visible;mso-wrap-style:square" from="789,8112" to="790,8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8z97MMAAADcAAAADwAAAGRycy9kb3ducmV2LnhtbERPTWvCQBC9C/0Pywi96UZLRWI20hZb&#10;i4eIUXueZqdJaHY2ZFdN/31XELzN431OsuxNI87Uudqygsk4AkFcWF1zqeCwfx/NQTiPrLGxTAr+&#10;yMEyfRgkGGt74R2dc1+KEMIuRgWV920spSsqMujGtiUO3I/tDPoAu1LqDi8h3DRyGkUzabDm0FBh&#10;S28VFb/5ySh4XfNmZTdz6berYvp9/Miy41em1OOwf1mA8NT7u/jm/tRh/tMzXJ8JF8j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/M/ezDAAAA3AAAAA8AAAAAAAAAAAAA&#10;AAAAoQIAAGRycy9kb3ducmV2LnhtbFBLBQYAAAAABAAEAPkAAACRAwAAAAA=&#10;" strokecolor="#e36c0a [2409]" strokeweight="69e-5mm"/>
                <v:shape id="Freeform 3573" o:spid="_x0000_s1157" style="position:absolute;left:415;top:7587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kFC8AA&#10;AADcAAAADwAAAGRycy9kb3ducmV2LnhtbERPTYvCMBC9L/gfwgheFk2rIFKNooIinlxX2OvQjG21&#10;mZQkav33RhD2No/3ObNFa2pxJ+crywrSQQKCOLe64kLB6XfTn4DwAVljbZkUPMnDYt75mmGm7YN/&#10;6H4MhYgh7DNUUIbQZFL6vCSDfmAb4sidrTMYInSF1A4fMdzUcpgkY2mw4thQYkPrkvLr8WYUbO13&#10;2J3SxBm3ulV/+8sh3U4KpXrddjkFEagN/+KPe6fj/NEY3s/EC+T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TkFC8AAAADcAAAADwAAAAAAAAAAAAAAAACYAgAAZHJzL2Rvd25y&#10;ZXYueG1sUEsFBgAAAAAEAAQA9QAAAIUDAAAAAA==&#10;" path="m249,10r,l239,25,224,35,199,45r-30,5l139,45,114,35,94,25,64,5,59,,49,5,34,20,14,50,,5e" filled="f" strokecolor="#e36c0a [2409]" strokeweight="42e-5mm">
                  <v:path arrowok="t" o:connecttype="custom" o:connectlocs="249,10;249,10;239,25;224,35;199,45;169,50;139,45;114,35;94,25;64,5;64,5;59,0;49,5;34,20;14,50;0,5" o:connectangles="0,0,0,0,0,0,0,0,0,0,0,0,0,0,0,0"/>
                </v:shape>
                <v:shape id="Freeform 3574" o:spid="_x0000_s1158" style="position:absolute;left:415;top:8062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WgkMEA&#10;AADcAAAADwAAAGRycy9kb3ducmV2LnhtbERPS4vCMBC+L/gfwgheRNMqqHSNooIintYH7HVoZtuu&#10;zaQkUeu/N8LC3ubje8582Zpa3Mn5yrKCdJiAIM6trrhQcDlvBzMQPiBrrC2Tgid5WC46H3PMtH3w&#10;ke6nUIgYwj5DBWUITSalz0sy6Ie2IY7cj3UGQ4SukNrhI4abWo6SZCINVhwbSmxoU1J+Pd2Mgp3t&#10;h/0lTZxx61v1ffj9SnezQqlet119ggjUhn/xn3uv4/zxFN7PxAvk4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1oJDBAAAA3AAAAA8AAAAAAAAAAAAAAAAAmAIAAGRycy9kb3du&#10;cmV2LnhtbFBLBQYAAAAABAAEAPUAAACGAwAAAAA=&#10;" path="m249,45r,l224,25,199,10,169,5r-30,5l114,15,94,25,64,45r-5,5l54,45,34,30,14,,,50e" filled="f" strokecolor="#e36c0a [2409]" strokeweight="42e-5mm">
                  <v:path arrowok="t" o:connecttype="custom" o:connectlocs="249,45;249,45;224,25;199,10;169,5;139,10;114,15;94,25;64,45;64,45;59,50;54,45;34,30;14,0;0,50" o:connectangles="0,0,0,0,0,0,0,0,0,0,0,0,0,0,0"/>
                </v:shape>
                <v:shape id="Freeform 3575" o:spid="_x0000_s1159" style="position:absolute;left:420;top:7632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Qj8MYA&#10;AADcAAAADwAAAGRycy9kb3ducmV2LnhtbESPQW/CMAyF75P2HyJP2m2kAzFQISA2AdouCBja2WpM&#10;W61xqiSjhV8/HybtZus9v/d5vuxdoy4UYu3ZwPMgA0VceFtzaeD0uXmagooJ2WLjmQxcKcJycX83&#10;x9z6jg90OaZSSQjHHA1UKbW51rGoyGEc+JZYtLMPDpOsodQ2YCfhrtHDLHvRDmuWhgpbequo+D7+&#10;OAO8url9uzmcXr/CdPKxpm033g2NeXzoVzNQifr0b/67freCPxJaeUYm0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GQj8MYAAADcAAAADwAAAAAAAAAAAAAAAACYAgAAZHJz&#10;L2Rvd25yZXYueG1sUEsFBgAAAAAEAAQA9QAAAIsDAAAAAA==&#10;" path="m244,220r,l239,135r-5,-35l229,65,214,40,199,20,179,5,149,,119,5,94,15,69,35,44,60,24,95,14,130,4,175,,220r4,40l14,305r10,35l44,370r25,30l94,420r25,10l149,435r30,-5l199,420r15,-20l229,375r5,-35l239,305r5,-85xe" filled="f" strokecolor="#e36c0a [2409]" strokeweight="42e-5mm">
                  <v:path arrowok="t" o:connecttype="custom" o:connectlocs="244,220;244,220;239,135;234,100;229,65;214,40;199,20;179,5;149,0;149,0;119,5;94,15;69,35;44,60;24,95;14,130;4,175;0,220;0,220;4,260;14,305;24,340;44,370;69,400;94,420;119,430;149,435;149,435;179,430;199,420;214,400;229,375;234,340;239,305;244,220;244,220" o:connectangles="0,0,0,0,0,0,0,0,0,0,0,0,0,0,0,0,0,0,0,0,0,0,0,0,0,0,0,0,0,0,0,0,0,0,0,0"/>
                </v:shape>
                <v:shape id="Freeform 3576" o:spid="_x0000_s1160" style="position:absolute;left:469;top:7702;width:195;height:300;visibility:visible;mso-wrap-style:square;v-text-anchor:top" coordsize="195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x5V8EA&#10;AADcAAAADwAAAGRycy9kb3ducmV2LnhtbERPTWsCMRC9C/6HMII3zVpL0dUoIhTtRdAWz8Nm3Cxu&#10;JmsS1/Xfm0Kht3m8z1muO1uLlnyoHCuYjDMQxIXTFZcKfr4/RzMQISJrrB2TgicFWK/6vSXm2j34&#10;SO0pliKFcMhRgYmxyaUMhSGLYewa4sRdnLcYE/Sl1B4fKdzW8i3LPqTFilODwYa2horr6W4VvFc3&#10;f/3q2vNt95we5ruDsTQ7KjUcdJsFiEhd/Bf/ufc6zZ/O4feZdIF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ceVfBAAAA3AAAAA8AAAAAAAAAAAAAAAAAmAIAAGRycy9kb3du&#10;cmV2LnhtbFBLBQYAAAAABAAEAPUAAACGAwAAAAA=&#10;" path="m195,150r,l195,120,190,90,180,65,170,45,155,25,140,10,120,,100,,80,,60,10,45,25,30,40,15,65,5,90,,120r,30l,180r5,25l15,230r15,25l45,270r15,15l80,295r20,5l120,295r20,-10l155,275r15,-20l180,230r10,-25l195,180r,-30xe" filled="f" strokecolor="#e36c0a [2409]" strokeweight="42e-5mm">
                  <v:path arrowok="t" o:connecttype="custom" o:connectlocs="195,150;195,150;195,120;190,90;180,65;170,45;155,25;140,10;120,0;100,0;100,0;80,0;60,10;45,25;30,40;15,65;5,90;0,120;0,150;0,150;0,180;5,205;15,230;30,255;45,270;60,285;80,295;100,300;100,300;120,295;140,285;155,275;170,255;180,230;190,205;195,180;195,150;195,150" o:connectangles="0,0,0,0,0,0,0,0,0,0,0,0,0,0,0,0,0,0,0,0,0,0,0,0,0,0,0,0,0,0,0,0,0,0,0,0,0,0"/>
                </v:shape>
                <v:shape id="Freeform 3577" o:spid="_x0000_s1161" style="position:absolute;left:499;top:7747;width:165;height:210;visibility:visible;mso-wrap-style:square;v-text-anchor:top" coordsize="16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wmYMUA&#10;AADcAAAADwAAAGRycy9kb3ducmV2LnhtbESPzW7CQAyE75V4h5WRuJUNEaI0sKCqAoG4lf7frKxJ&#10;AllvlF0gffv6gMTN1oxnPs+XnavVhdpQeTYwGiagiHNvKy4MfLyvH6egQkS2WHsmA38UYLnoPcwx&#10;s/7Kb3TZx0JJCIcMDZQxNpnWIS/JYRj6hli0g28dRlnbQtsWrxLuap0myUQ7rFgaSmzotaT8tD87&#10;A83n1096PqabU5w+/X6vdmn93DljBv3uZQYqUhfv5tv11gr+WPDlGZlAL/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nCZgxQAAANwAAAAPAAAAAAAAAAAAAAAAAJgCAABkcnMv&#10;ZG93bnJldi54bWxQSwUGAAAAAAQABAD1AAAAigMAAAAA&#10;" path="m165,105r,l160,80,155,65,145,45,135,30,120,15,100,5,85,,70,,55,,45,5,30,15,20,30,5,60,,105r5,40l20,175r10,15l45,200r10,5l70,210r15,-5l100,200r20,-10l135,180r10,-20l155,145r5,-20l165,105xe" filled="f" strokecolor="#e36c0a [2409]" strokeweight="42e-5mm">
                  <v:path arrowok="t" o:connecttype="custom" o:connectlocs="165,105;165,105;160,80;155,65;145,45;135,30;120,15;100,5;85,0;70,0;70,0;55,0;45,5;30,15;20,30;5,60;0,105;0,105;5,145;20,175;30,190;45,200;55,205;70,210;70,210;85,205;100,200;120,190;135,180;145,160;155,145;160,125;165,105;165,105" o:connectangles="0,0,0,0,0,0,0,0,0,0,0,0,0,0,0,0,0,0,0,0,0,0,0,0,0,0,0,0,0,0,0,0,0,0"/>
                </v:shape>
                <v:shape id="Freeform 3578" o:spid="_x0000_s1162" style="position:absolute;left:519;top:7777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s1xb4A&#10;AADcAAAADwAAAGRycy9kb3ducmV2LnhtbERPS4vCMBC+C/6HMAt726YVkaUaRVYEe/R1H5rZpmsz&#10;CU3U7r83guBtPr7nLFaD7cSN+tA6VlBkOQji2umWGwWn4/brG0SIyBo7x6TgnwKsluPRAkvt7ryn&#10;2yE2IoVwKFGBidGXUobakMWQOU+cuF/XW4wJ9o3UPd5TuO3kJM9n0mLLqcGgpx9D9eVwtQqqM7bF&#10;zBV/eeU3Wz8N/mq6SqnPj2E9BxFpiG/xy73Taf60gOcz6QK5f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uLNcW+AAAA3AAAAA8AAAAAAAAAAAAAAAAAmAIAAGRycy9kb3ducmV2&#10;LnhtbFBLBQYAAAAABAAEAPUAAACDAwAAAAA=&#10;" path="m145,75r,l140,60,135,45,120,30,110,20,75,5,50,,40,,30,5,15,20,5,45,,75r5,25l15,125r15,15l50,145r25,-5l105,125r15,-10l135,105r5,-15l145,75xe" filled="f" strokecolor="#e36c0a [2409]" strokeweight="42e-5mm">
                  <v:path arrowok="t" o:connecttype="custom" o:connectlocs="145,75;145,75;140,60;135,45;120,30;110,20;75,5;50,0;50,0;40,0;30,5;15,20;5,45;0,75;0,75;5,100;15,125;30,140;50,145;50,145;75,140;105,125;120,115;135,105;140,90;145,75;145,75" o:connectangles="0,0,0,0,0,0,0,0,0,0,0,0,0,0,0,0,0,0,0,0,0,0,0,0,0,0,0"/>
                </v:shape>
                <v:shape id="Freeform 3579" o:spid="_x0000_s1163" style="position:absolute;left:664;top:7597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lVe8QA&#10;AADcAAAADwAAAGRycy9kb3ducmV2LnhtbESPQWvCQBCF7wX/wzKCt7oxiJbUVdQiCnqpevE2ZKfZ&#10;tNnZkN2a6K93hUJvM7z3vXkzW3S2EldqfOlYwWiYgCDOnS65UHA+bV7fQPiArLFyTApu5GEx773M&#10;MNOu5U+6HkMhYgj7DBWYEOpMSp8bsuiHriaO2pdrLIa4NoXUDbYx3FYyTZKJtFhyvGCwprWh/Of4&#10;a2ONy5ZMOmnJ3PUhdR/59341PSk16HfLdxCBuvBv/qN3OnLjFJ7PxAn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JVXvEAAAA3AAAAA8AAAAAAAAAAAAAAAAAmAIAAGRycy9k&#10;b3ducmV2LnhtbFBLBQYAAAAABAAEAPUAAACJAwAAAAA=&#10;" path="m,510r,l10,490,20,440r,-30l20,365,10,315,,255,10,195r5,-55l20,100r,-30l10,25,,e" filled="f" strokecolor="#e36c0a [2409]" strokeweight="42e-5mm">
                  <v:path arrowok="t" o:connecttype="custom" o:connectlocs="0,510;0,510;10,490;20,440;20,410;20,365;10,315;0,255;0,255;0,255;10,195;15,140;20,100;20,70;10,25;0,0" o:connectangles="0,0,0,0,0,0,0,0,0,0,0,0,0,0,0,0"/>
                </v:shape>
                <v:shape id="Freeform 3580" o:spid="_x0000_s1164" style="position:absolute;left:664;top:7597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XXtMIA&#10;AADcAAAADwAAAGRycy9kb3ducmV2LnhtbERPS4vCMBC+C/sfwix4EU19rdo1ihQFr3bV89DMttVm&#10;Upqo9d+bhQVv8/E9Z7luTSXu1LjSsoLhIAJBnFldcq7g+LPrz0E4j6yxskwKnuRgvfroLDHW9sEH&#10;uqc+FyGEXYwKCu/rWEqXFWTQDWxNHLhf2xj0ATa51A0+Qrip5CiKvqTBkkNDgTUlBWXX9GYUzObT&#10;3bE3PZm9216Sa28xTC/nk1Ldz3bzDcJT69/if/deh/mTMfw9Ey6Qq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tde0wgAAANwAAAAPAAAAAAAAAAAAAAAAAJgCAABkcnMvZG93&#10;bnJldi54bWxQSwUGAAAAAAQABAD1AAAAhwMAAAAA&#10;" path="m,510r,l15,470,25,420,35,355,45,280,40,195,35,150,30,100,15,50,,e" filled="f" strokecolor="#e36c0a [2409]" strokeweight="42e-5mm">
                  <v:path arrowok="t" o:connecttype="custom" o:connectlocs="0,510;0,510;15,470;25,420;35,355;45,280;40,195;35,150;30,100;15,50;0,0" o:connectangles="0,0,0,0,0,0,0,0,0,0,0"/>
                </v:shape>
                <v:line id="Line 3581" o:spid="_x0000_s1165" style="position:absolute;flip:y;visibility:visible;mso-wrap-style:square" from="759,7592" to="760,8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F2FMAAAADcAAAADwAAAGRycy9kb3ducmV2LnhtbERPTWvCQBC9C/0PyxR6042tVEldRVoE&#10;r1ovuQ3ZMRuanQ3ZMab+elcQvM3jfc5yPfhG9dTFOrCB6SQDRVwGW3Nl4Pi7HS9ARUG22AQmA/8U&#10;Yb16GS0xt+HCe+oPUqkUwjFHA06kzbWOpSOPcRJa4sSdQudREuwqbTu8pHDf6Pcs+9Qea04NDlv6&#10;dlT+Hc7eQCH7n/70MZVNv3VzmxX+zFdvzNvrsPkCJTTIU/xw72yaP5vB/Zl0gV7d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VhdhTAAAAA3AAAAA8AAAAAAAAAAAAAAAAA&#10;oQIAAGRycy9kb3ducmV2LnhtbFBLBQYAAAAABAAEAPkAAACOAwAAAAA=&#10;" strokecolor="#e36c0a [2409]" strokeweight="42e-5mm"/>
                <v:line id="Line 3582" o:spid="_x0000_s1166" style="position:absolute;flip:y;visibility:visible;mso-wrap-style:square" from="789,7592" to="790,8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qOkcMAAADcAAAADwAAAGRycy9kb3ducmV2LnhtbERPTWvCQBC9C/0Pywi96UZpRWI20hZb&#10;i4eIUXueZqdJaHY2ZFdN/31XELzN431OsuxNI87Uudqygsk4AkFcWF1zqeCwfx/NQTiPrLGxTAr+&#10;yMEyfRgkGGt74R2dc1+KEMIuRgWV920spSsqMujGtiUO3I/tDPoAu1LqDi8h3DRyGkUzabDm0FBh&#10;S28VFb/5ySh4XfNmZTdz6berYvp9/Miy41em1OOwf1mA8NT7u/jm/tRh/tMzXJ8JF8j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fKjpHDAAAA3AAAAA8AAAAAAAAAAAAA&#10;AAAAoQIAAGRycy9kb3ducmV2LnhtbFBLBQYAAAAABAAEAPkAAACRAwAAAAA=&#10;" strokecolor="#e36c0a [2409]" strokeweight="69e-5mm"/>
                <v:shape id="Freeform 3583" o:spid="_x0000_s1167" style="position:absolute;left:415;top:7066;width:249;height:51;visibility:visible;mso-wrap-style:square;v-text-anchor:top" coordsize="249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omVL8A&#10;AADcAAAADwAAAGRycy9kb3ducmV2LnhtbERPy6rCMBDdX/AfwgjurqkiRapRRBEVQbC6cTc0Y1ts&#10;JqWJWv/eCIK7OZznTOetqcSDGldaVjDoRyCIM6tLzhWcT+v/MQjnkTVWlknBixzMZ52/KSbaPvlI&#10;j9TnIoSwS1BB4X2dSOmyggy6vq2JA3e1jUEfYJNL3eAzhJtKDqMolgZLDg0F1rQsKLuld6PAy9Xm&#10;fllHVxzl+zQ7aNztz7FSvW67mIDw1Pqf+Ove6jB/FMPnmXCBnL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3miZUvwAAANwAAAAPAAAAAAAAAAAAAAAAAJgCAABkcnMvZG93bnJl&#10;di54bWxQSwUGAAAAAAQABAD1AAAAhAMAAAAA&#10;" path="m249,10r,l239,25,224,35,199,46r-30,5l139,46,114,35,94,25,64,5,59,,49,5,34,20,14,51,,5e" filled="f" strokecolor="#e36c0a [2409]" strokeweight="42e-5mm">
                  <v:path arrowok="t" o:connecttype="custom" o:connectlocs="249,10;249,10;239,25;224,35;199,46;169,51;139,46;114,35;94,25;64,5;64,5;59,0;49,5;34,20;14,51;0,5" o:connectangles="0,0,0,0,0,0,0,0,0,0,0,0,0,0,0,0"/>
                </v:shape>
                <v:shape id="Freeform 3584" o:spid="_x0000_s1168" style="position:absolute;left:415;top:7542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PT7cEA&#10;AADcAAAADwAAAGRycy9kb3ducmV2LnhtbERPS4vCMBC+L/gfwgheRNOKqHSNooIintYH7HVoZtuu&#10;zaQkUeu/N8LC3ubje8582Zpa3Mn5yrKCdJiAIM6trrhQcDlvBzMQPiBrrC2Tgid5WC46H3PMtH3w&#10;ke6nUIgYwj5DBWUITSalz0sy6Ie2IY7cj3UGQ4SukNrhI4abWo6SZCINVhwbSmxoU1J+Pd2Mgp3t&#10;h/0lTZxx61v1ffj9SnezQqlet119ggjUhn/xn3uv4/zxFN7PxAvk4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5z0+3BAAAA3AAAAA8AAAAAAAAAAAAAAAAAmAIAAGRycy9kb3du&#10;cmV2LnhtbFBLBQYAAAAABAAEAPUAAACGAwAAAAA=&#10;" path="m249,50r,l224,25,199,10,169,5r-30,5l114,20,94,30,64,45r-5,5l54,45,34,30,14,,,50e" filled="f" strokecolor="#e36c0a [2409]" strokeweight="42e-5mm">
                  <v:path arrowok="t" o:connecttype="custom" o:connectlocs="249,50;249,50;224,25;199,10;169,5;139,10;114,20;94,30;64,45;64,45;59,50;54,45;34,30;14,0;0,50" o:connectangles="0,0,0,0,0,0,0,0,0,0,0,0,0,0,0"/>
                </v:shape>
                <v:shape id="Freeform 3585" o:spid="_x0000_s1169" style="position:absolute;left:420;top:7112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JQjcYA&#10;AADcAAAADwAAAGRycy9kb3ducmV2LnhtbESPQW/CMAyF75P2HyJP2m2kQzBQISA2AdouCBja2WpM&#10;W61xqiSjhV8/HybtZus9v/d5vuxdoy4UYu3ZwPMgA0VceFtzaeD0uXmagooJ2WLjmQxcKcJycX83&#10;x9z6jg90OaZSSQjHHA1UKbW51rGoyGEc+JZYtLMPDpOsodQ2YCfhrtHDLHvRDmuWhgpbequo+D7+&#10;OAO8url9uzmcXr/CdPKxpm033g2NeXzoVzNQifr0b/67freCPxJaeUYm0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GJQjcYAAADcAAAADwAAAAAAAAAAAAAAAACYAgAAZHJz&#10;L2Rvd25yZXYueG1sUEsFBgAAAAAEAAQA9QAAAIsDAAAAAA==&#10;" path="m244,220r,l239,135r-5,-35l229,65,214,40,199,20,179,5,149,,119,5,94,15,69,35,44,65,24,95,14,135,4,175,,220r4,45l14,305r10,35l44,375r25,25l94,420r25,10l149,435r30,l199,420r15,-20l229,375r5,-35l239,305r5,-85xe" filled="f" strokecolor="#e36c0a [2409]" strokeweight="42e-5mm">
                  <v:path arrowok="t" o:connecttype="custom" o:connectlocs="244,220;244,220;239,135;234,100;229,65;214,40;199,20;179,5;149,0;149,0;119,5;94,15;69,35;44,65;24,95;14,135;4,175;0,220;0,220;4,265;14,305;24,340;44,375;69,400;94,420;119,430;149,435;149,435;179,435;199,420;214,400;229,375;234,340;239,305;244,220;244,220" o:connectangles="0,0,0,0,0,0,0,0,0,0,0,0,0,0,0,0,0,0,0,0,0,0,0,0,0,0,0,0,0,0,0,0,0,0,0,0"/>
                </v:shape>
                <v:shape id="Freeform 3586" o:spid="_x0000_s1170" style="position:absolute;left:469;top:7182;width:195;height:300;visibility:visible;mso-wrap-style:square;v-text-anchor:top" coordsize="195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oKKsEA&#10;AADcAAAADwAAAGRycy9kb3ducmV2LnhtbERPTWsCMRC9F/wPYYTeatYqRVejiFCsF0FbPA+bcbO4&#10;maxJXNd/bwSht3m8z5kvO1uLlnyoHCsYDjIQxIXTFZcK/n6/PyYgQkTWWDsmBXcKsFz03uaYa3fj&#10;PbWHWIoUwiFHBSbGJpcyFIYshoFriBN3ct5iTNCXUnu8pXBby88s+5IWK04NBhtaGyrOh6tVMK4u&#10;/rzt2uNlcx/tppudsTTZK/Xe71YzEJG6+C9+uX90mj+ewvOZdIFc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aCirBAAAA3AAAAA8AAAAAAAAAAAAAAAAAmAIAAGRycy9kb3du&#10;cmV2LnhtbFBLBQYAAAAABAAEAPUAAACGAwAAAAA=&#10;" path="m195,150r,l195,120,190,90,180,65,170,45,155,25,140,15,120,5,100,,80,,60,10,45,25,30,40,15,65,5,90,,120r,30l,180r5,25l15,235r15,20l45,275r15,10l80,295r20,5l120,295r20,-5l155,275r15,-20l180,235r10,-25l195,180r,-30xe" filled="f" strokecolor="#e36c0a [2409]" strokeweight="42e-5mm">
                  <v:path arrowok="t" o:connecttype="custom" o:connectlocs="195,150;195,150;195,120;190,90;180,65;170,45;155,25;140,15;120,5;100,0;100,0;80,0;60,10;45,25;30,40;15,65;5,90;0,120;0,150;0,150;0,180;5,205;15,235;30,255;45,275;60,285;80,295;100,300;100,300;120,295;140,290;155,275;170,255;180,235;190,210;195,180;195,150;195,150" o:connectangles="0,0,0,0,0,0,0,0,0,0,0,0,0,0,0,0,0,0,0,0,0,0,0,0,0,0,0,0,0,0,0,0,0,0,0,0,0,0"/>
                </v:shape>
                <v:shape id="Freeform 3587" o:spid="_x0000_s1171" style="position:absolute;left:499;top:7227;width:165;height:210;visibility:visible;mso-wrap-style:square;v-text-anchor:top" coordsize="16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WwvcUA&#10;AADcAAAADwAAAGRycy9kb3ducmV2LnhtbESPzW7CQAyE75V4h5WRuJUNkaA0sKCqAoG4lf7frKxJ&#10;AllvlF0gffv6gMTN1oxnPs+XnavVhdpQeTYwGiagiHNvKy4MfLyvH6egQkS2WHsmA38UYLnoPcwx&#10;s/7Kb3TZx0JJCIcMDZQxNpnWIS/JYRj6hli0g28dRlnbQtsWrxLuap0myUQ7rFgaSmzotaT8tD87&#10;A83n1096PqabU5w+/X6vdmn93DljBv3uZQYqUhfv5tv11gr+WPDlGZlAL/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RbC9xQAAANwAAAAPAAAAAAAAAAAAAAAAAJgCAABkcnMv&#10;ZG93bnJldi54bWxQSwUGAAAAAAQABAD1AAAAigMAAAAA&#10;" path="m165,105r,l160,85,155,65,145,45,135,30,120,20,100,10,85,,70,,55,,45,5,30,15,20,30,5,65,,105r5,40l20,180r10,10l45,200r10,5l70,210r15,-5l100,200r20,-10l135,180r10,-15l155,145r5,-20l165,105xe" filled="f" strokecolor="#e36c0a [2409]" strokeweight="42e-5mm">
                  <v:path arrowok="t" o:connecttype="custom" o:connectlocs="165,105;165,105;160,85;155,65;145,45;135,30;120,20;100,10;85,0;70,0;70,0;55,0;45,5;30,15;20,30;5,65;0,105;0,105;5,145;20,180;30,190;45,200;55,205;70,210;70,210;85,205;100,200;120,190;135,180;145,165;155,145;160,125;165,105;165,105" o:connectangles="0,0,0,0,0,0,0,0,0,0,0,0,0,0,0,0,0,0,0,0,0,0,0,0,0,0,0,0,0,0,0,0,0,0"/>
                </v:shape>
                <v:shape id="Freeform 3588" o:spid="_x0000_s1172" style="position:absolute;left:519;top:7257;width:145;height:150;visibility:visible;mso-wrap-style:square;v-text-anchor:top" coordsize="14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InbwA&#10;AADcAAAADwAAAGRycy9kb3ducmV2LnhtbERPzQrCMAy+C75DieBNOwVFplVUFHcSnHoPa9yGazrW&#10;qvPtrSB4y8f3m8WqNZV4UuNKywpGwwgEcWZ1ybmCy3k/mIFwHlljZZkUvMnBatntLDDW9sUneqY+&#10;FyGEXYwKCu/rWEqXFWTQDW1NHLibbQz6AJtc6gZfIdxUchxFU2mw5NBQYE3bgrJ7+jAKZoed5ZbO&#10;qU9Ok+P2miaV3lil+r12PQfhqfV/8c+d6DB/MoLvM+ECufw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ojMidvAAAANwAAAAPAAAAAAAAAAAAAAAAAJgCAABkcnMvZG93bnJldi54&#10;bWxQSwUGAAAAAAQABAD1AAAAgQMAAAAA&#10;" path="m145,75r,l140,60,135,45,120,35,110,25,75,5,50,,40,,30,5,15,20,5,45,,75r5,30l15,125r15,15l50,150r25,-5l105,130r15,-10l135,105r5,-15l145,75xe" filled="f" strokecolor="#e36c0a [2409]" strokeweight="42e-5mm">
                  <v:path arrowok="t" o:connecttype="custom" o:connectlocs="145,75;145,75;140,60;135,45;120,35;110,25;75,5;50,0;50,0;40,0;30,5;15,20;5,45;0,75;0,75;5,105;15,125;30,140;50,150;50,150;75,145;105,130;120,120;135,105;140,90;145,75;145,75" o:connectangles="0,0,0,0,0,0,0,0,0,0,0,0,0,0,0,0,0,0,0,0,0,0,0,0,0,0,0"/>
                </v:shape>
                <v:shape id="Freeform 3589" o:spid="_x0000_s1173" style="position:absolute;left:664;top:7076;width:20;height:516;visibility:visible;mso-wrap-style:square;v-text-anchor:top" coordsize="20,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VIIcMA&#10;AADcAAAADwAAAGRycy9kb3ducmV2LnhtbERP30vDMBB+H/g/hBN821ILitRlRQviQEZx24OPR3M2&#10;weZSkmyt/vWLIPh2H9/PW9ezG8SZQrSeFdyuChDEndeWewXHw8vyAURMyBoHz6TgmyLUm6vFGivt&#10;J36n8z71IodwrFCBSWmspIydIYdx5UfizH364DBlGHqpA0453A2yLIp76dBybjA4UmOo+9qfnIL2&#10;dWd/Jjt/PDdtOJi3bXNqO6vUzfX89Agi0Zz+xX/urc7z70r4fSZfIDc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jVIIcMAAADcAAAADwAAAAAAAAAAAAAAAACYAgAAZHJzL2Rv&#10;d25yZXYueG1sUEsFBgAAAAAEAAQA9QAAAIgDAAAAAA==&#10;" path="m,516r,l10,491,20,446r,-35l20,366,10,316,,256,10,196r5,-50l20,101r,-30l10,25,,e" filled="f" strokecolor="#e36c0a [2409]" strokeweight="42e-5mm">
                  <v:path arrowok="t" o:connecttype="custom" o:connectlocs="0,516;0,516;10,491;20,446;20,411;20,366;10,316;0,256;0,256;0,256;10,196;15,146;20,101;20,71;10,25;0,0" o:connectangles="0,0,0,0,0,0,0,0,0,0,0,0,0,0,0,0"/>
                </v:shape>
                <v:shape id="Freeform 3590" o:spid="_x0000_s1174" style="position:absolute;left:664;top:7076;width:45;height:516;visibility:visible;mso-wrap-style:square;v-text-anchor:top" coordsize="45,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Vzs8MA&#10;AADcAAAADwAAAGRycy9kb3ducmV2LnhtbERP24rCMBB9F/yHMIJva6riItUo4g2RXVgviI9DM7bF&#10;ZlKaqNWv3yws+DaHc53xtDaFuFPlcssKup0IBHFidc6pguNh9TEE4TyyxsIyKXiSg+mk2RhjrO2D&#10;d3Tf+1SEEHYxKsi8L2MpXZKRQdexJXHgLrYy6AOsUqkrfIRwU8heFH1KgzmHhgxLmmeUXPc3o+D6&#10;uv2sL/PzQp+2kTx8z5bpFy6Varfq2QiEp9q/xf/ujQ7zB334eyZcIC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tVzs8MAAADcAAAADwAAAAAAAAAAAAAAAACYAgAAZHJzL2Rv&#10;d25yZXYueG1sUEsFBgAAAAAEAAQA9QAAAIgDAAAAAA==&#10;" path="m,516r,l15,471,25,421,35,361,45,281,40,196,35,151,30,101,15,51,,e" filled="f" strokecolor="#e36c0a [2409]" strokeweight="42e-5mm">
                  <v:path arrowok="t" o:connecttype="custom" o:connectlocs="0,516;0,516;15,471;25,421;35,361;45,281;40,196;35,151;30,101;15,51;0,0" o:connectangles="0,0,0,0,0,0,0,0,0,0,0"/>
                </v:shape>
                <v:line id="Line 3591" o:spid="_x0000_s1175" style="position:absolute;flip:y;visibility:visible;mso-wrap-style:square" from="759,7071" to="760,7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jgycEAAADcAAAADwAAAGRycy9kb3ducmV2LnhtbERPTWvCQBC9C/0PyxR60422tiXNKmIR&#10;elV78TZkJ9nQ7GzIjjH117uFgrd5vM8p1qNv1UB9bAIbmM8yUMRlsA3XBr6Pu+k7qCjIFtvAZOCX&#10;IqxXD5MCcxsuvKfhILVKIRxzNOBEulzrWDryGGehI05cFXqPkmBfa9vjJYX7Vi+y7FV7bDg1OOxo&#10;66j8OZy9gZPsP4fqeS6bYefebHbyZ756Y54ex80HKKFR7uJ/95dN85cv8PdMukCvb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uODJwQAAANwAAAAPAAAAAAAAAAAAAAAA&#10;AKECAABkcnMvZG93bnJldi54bWxQSwUGAAAAAAQABAD5AAAAjwMAAAAA&#10;" strokecolor="#e36c0a [2409]" strokeweight="42e-5mm"/>
                <v:line id="Line 3592" o:spid="_x0000_s1176" style="position:absolute;flip:y;visibility:visible;mso-wrap-style:square" from="789,7071" to="790,7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MYTMIAAADcAAAADwAAAGRycy9kb3ducmV2LnhtbERPTYvCMBC9C/6HMII3TRUU6RpFRV3x&#10;UNFd9zw2Y1tsJqXJavffmwXB2zze50znjSnFnWpXWFYw6EcgiFOrC84UfH9tehMQziNrLC2Tgj9y&#10;MJ+1W1OMtX3wke4nn4kQwi5GBbn3VSylS3My6Pq2Ig7c1dYGfYB1JnWNjxBuSjmMorE0WHBoyLGi&#10;VU7p7fRrFCw/eb+2+4n0h3U6vJy3SXL+SZTqdprFBwhPjX+LX+6dDvNHI/h/JlwgZ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hMYTMIAAADcAAAADwAAAAAAAAAAAAAA&#10;AAChAgAAZHJzL2Rvd25yZXYueG1sUEsFBgAAAAAEAAQA+QAAAJADAAAAAA==&#10;" strokecolor="#e36c0a [2409]" strokeweight="69e-5mm"/>
                <v:shape id="Freeform 3593" o:spid="_x0000_s1177" style="position:absolute;left:415;top:655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q8AA&#10;AADcAAAADwAAAGRycy9kb3ducmV2LnhtbERPTYvCMBC9L/gfwgheFk0rKFKNooIinlxX2OvQjG21&#10;mZQkav33RhD2No/3ObNFa2pxJ+crywrSQQKCOLe64kLB6XfTn4DwAVljbZkUPMnDYt75mmGm7YN/&#10;6H4MhYgh7DNUUIbQZFL6vCSDfmAb4sidrTMYInSF1A4fMdzUcpgkY2mw4thQYkPrkvLr8WYUbO13&#10;2J3SxBm3ulV/+8sh3U4KpXrddjkFEagN/+KPe6fj/NEY3s/EC+T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Obgq8AAAADcAAAADwAAAAAAAAAAAAAAAACYAgAAZHJzL2Rvd25y&#10;ZXYueG1sUEsFBgAAAAAEAAQA9QAAAIUDAAAAAA==&#10;" path="m249,10r,l239,20,224,30,199,45r-30,l139,40,114,35,94,20,64,,59,,49,,34,20,14,50,,e" filled="f" strokecolor="#e36c0a [2409]" strokeweight="42e-5mm">
                  <v:path arrowok="t" o:connecttype="custom" o:connectlocs="249,10;249,10;239,20;224,30;199,45;169,45;139,40;114,35;94,20;64,0;64,0;59,0;49,0;34,20;14,50;0,0" o:connectangles="0,0,0,0,0,0,0,0,0,0,0,0,0,0,0,0"/>
                </v:shape>
                <v:shape id="Freeform 3594" o:spid="_x0000_s1178" style="position:absolute;left:415;top:702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pFMMEA&#10;AADcAAAADwAAAGRycy9kb3ducmV2LnhtbERPS4vCMBC+L/gfwgheRNMKPugaRQVFPK0P2OvQzLZd&#10;m0lJotZ/b4SFvc3H95z5sjW1uJPzlWUF6TABQZxbXXGh4HLeDmYgfEDWWFsmBU/ysFx0PuaYafvg&#10;I91PoRAxhH2GCsoQmkxKn5dk0A9tQxy5H+sMhghdIbXDRww3tRwlyUQarDg2lNjQpqT8eroZBTvb&#10;D/tLmjjj1rfq+/D7le5mhVK9brv6BBGoDf/iP/dex/njKbyfiRfIx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qRTDBAAAA3AAAAA8AAAAAAAAAAAAAAAAAmAIAAGRycy9kb3du&#10;cmV2LnhtbFBLBQYAAAAABAAEAPUAAACGAwAAAAA=&#10;" path="m249,50r,l224,25,199,15,169,10r-30,l114,20,94,30,64,50r-5,l54,50,34,30,14,,,50e" filled="f" strokecolor="#e36c0a [2409]" strokeweight="42e-5mm">
                  <v:path arrowok="t" o:connecttype="custom" o:connectlocs="249,50;249,50;224,25;199,15;169,10;139,10;114,20;94,30;64,50;64,50;59,50;54,50;34,30;14,0;0,50" o:connectangles="0,0,0,0,0,0,0,0,0,0,0,0,0,0,0"/>
                </v:shape>
                <v:shape id="Freeform 3595" o:spid="_x0000_s1179" style="position:absolute;left:420;top:6596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vGUMUA&#10;AADcAAAADwAAAGRycy9kb3ducmV2LnhtbESPQWvCQBCF74X+h2WE3upGwVaiq9hSpb2UasXzkB2T&#10;YHY27G5N9Nc7h4K3Gd6b976ZL3vXqDOFWHs2MBpmoIgLb2suDex/189TUDEhW2w8k4ELRVguHh/m&#10;mFvf8ZbOu1QqCeGYo4EqpTbXOhYVOYxD3xKLdvTBYZI1lNoG7CTcNXqcZS/aYc3SUGFL7xUVp92f&#10;M8Crq/tp19v92yFMX78+aNNNvsfGPA361QxUoj7dzf/Xn1bwJ0Irz8gEe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u8ZQxQAAANwAAAAPAAAAAAAAAAAAAAAAAJgCAABkcnMv&#10;ZG93bnJldi54bWxQSwUGAAAAAAQABAD1AAAAigMAAAAA&#10;" path="m244,215r,l239,130,234,95,229,65,214,35,199,15,179,5,149,,119,,94,15,69,35,44,60,24,90,14,130,4,170,,215r4,45l14,300r10,35l44,370r25,25l94,415r25,15l149,435r30,-5l199,420r15,-25l229,370r5,-30l239,300r5,-85xe" filled="f" strokecolor="#e36c0a [2409]" strokeweight="42e-5mm">
                  <v:path arrowok="t" o:connecttype="custom" o:connectlocs="244,215;244,215;239,130;234,95;229,65;214,35;199,15;179,5;149,0;149,0;119,0;94,15;69,35;44,60;24,90;14,130;4,170;0,215;0,215;4,260;14,300;24,335;44,370;69,395;94,415;119,430;149,435;149,435;179,430;199,420;214,395;229,370;234,340;239,300;244,215;244,215" o:connectangles="0,0,0,0,0,0,0,0,0,0,0,0,0,0,0,0,0,0,0,0,0,0,0,0,0,0,0,0,0,0,0,0,0,0,0,0"/>
                </v:shape>
                <v:shape id="Freeform 3596" o:spid="_x0000_s1180" style="position:absolute;left:469;top:6661;width:195;height:300;visibility:visible;mso-wrap-style:square;v-text-anchor:top" coordsize="195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Oc98IA&#10;AADcAAAADwAAAGRycy9kb3ducmV2LnhtbERP32vCMBB+H/g/hBP2NtO5Kdo1igyG24ugGz4fzdmU&#10;NpeaZLX+98tA8O0+vp9XrAfbip58qB0reJ5kIIhLp2uuFPx8fzwtQISIrLF1TAquFGC9Gj0UmGt3&#10;4T31h1iJFMIhRwUmxi6XMpSGLIaJ64gTd3LeYkzQV1J7vKRw28ppls2lxZpTg8GO3g2VzeHXKnit&#10;z775GvrjeXt92S23O2NpsVfqcTxs3kBEGuJdfHN/6jR/toT/Z9IFc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w5z3wgAAANwAAAAPAAAAAAAAAAAAAAAAAJgCAABkcnMvZG93&#10;bnJldi54bWxQSwUGAAAAAAQABAD1AAAAhwMAAAAA&#10;" path="m195,150r,l195,120,190,95,180,70,170,45,155,30,140,15,120,5,100,,80,5,60,10,45,25,30,45,15,65,5,90,,120r,30l,180r5,30l15,235r15,20l45,275r15,15l80,295r20,5l120,300r20,-10l155,275r15,-20l180,235r10,-25l195,180r,-30xe" filled="f" strokecolor="#e36c0a [2409]" strokeweight="42e-5mm">
                  <v:path arrowok="t" o:connecttype="custom" o:connectlocs="195,150;195,150;195,120;190,95;180,70;170,45;155,30;140,15;120,5;100,0;100,0;80,5;60,10;45,25;30,45;15,65;5,90;0,120;0,150;0,150;0,180;5,210;15,235;30,255;45,275;60,290;80,295;100,300;100,300;120,300;140,290;155,275;170,255;180,235;190,210;195,180;195,150;195,150" o:connectangles="0,0,0,0,0,0,0,0,0,0,0,0,0,0,0,0,0,0,0,0,0,0,0,0,0,0,0,0,0,0,0,0,0,0,0,0,0,0"/>
                </v:shape>
                <v:shape id="Freeform 3597" o:spid="_x0000_s1181" style="position:absolute;left:499;top:6706;width:165;height:210;visibility:visible;mso-wrap-style:square;v-text-anchor:top" coordsize="16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l6AMYA&#10;AADcAAAADwAAAGRycy9kb3ducmV2LnhtbESPzW7CQAyE75X6Disj9dZsyIFCyoJQBSriVn7acrOy&#10;JglkvVF2gfTt60Ol3mzNeObzdN67Rt2oC7VnA8MkBUVceFtzaWC/Wz2PQYWIbLHxTAZ+KMB89vgw&#10;xdz6O3/QbRtLJSEccjRQxdjmWoeiIoch8S2xaCffOYyydqW2Hd4l3DU6S9ORdlizNFTY0ltFxWV7&#10;dQbaw+d3dj1n75c4fjl+LTdZM+mdMU+DfvEKKlIf/81/12sr+CPBl2dkAj3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yl6AMYAAADcAAAADwAAAAAAAAAAAAAAAACYAgAAZHJz&#10;L2Rvd25yZXYueG1sUEsFBgAAAAAEAAQA9QAAAIsDAAAAAA==&#10;" path="m165,105r,l160,85,155,65,145,50,135,30,120,20,100,10,85,5,70,,55,5,45,10,30,20,20,30,5,65,,105r5,40l20,180r10,10l45,200r10,10l70,210r15,l100,205r20,-10l135,180r10,-15l155,145r5,-20l165,105xe" filled="f" strokecolor="#e36c0a [2409]" strokeweight="42e-5mm">
                  <v:path arrowok="t" o:connecttype="custom" o:connectlocs="165,105;165,105;160,85;155,65;145,50;135,30;120,20;100,10;85,5;70,0;70,0;55,5;45,10;30,20;20,30;5,65;0,105;0,105;5,145;20,180;30,190;45,200;55,210;70,210;70,210;85,210;100,205;120,195;135,180;145,165;155,145;160,125;165,105;165,105" o:connectangles="0,0,0,0,0,0,0,0,0,0,0,0,0,0,0,0,0,0,0,0,0,0,0,0,0,0,0,0,0,0,0,0,0,0"/>
                </v:shape>
                <v:shape id="Freeform 3598" o:spid="_x0000_s1182" style="position:absolute;left:519;top:6736;width:145;height:150;visibility:visible;mso-wrap-style:square;v-text-anchor:top" coordsize="14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ACILwA&#10;AADcAAAADwAAAGRycy9kb3ducmV2LnhtbERPzQrCMAy+C75DieBNOwVFplVUFHcSnHoPa9yGazrW&#10;qvPtrSB4y8f3m8WqNZV4UuNKywpGwwgEcWZ1ybmCy3k/mIFwHlljZZkUvMnBatntLDDW9sUneqY+&#10;FyGEXYwKCu/rWEqXFWTQDW1NHLibbQz6AJtc6gZfIdxUchxFU2mw5NBQYE3bgrJ7+jAKZoed5ZbO&#10;qU9Ok+P2miaV3lil+r12PQfhqfV/8c+d6DB/OoLvM+ECufw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m4AIgvAAAANwAAAAPAAAAAAAAAAAAAAAAAJgCAABkcnMvZG93bnJldi54&#10;bWxQSwUGAAAAAAQABAD1AAAAgQMAAAAA&#10;" path="m145,75r,l140,60,135,45,120,35,110,25,75,10,50,,40,5,30,10,15,25,5,45,,75r5,30l15,125r15,20l50,150r25,-5l105,130r15,-10l135,105r5,-15l145,75xe" filled="f" strokecolor="#e36c0a [2409]" strokeweight="42e-5mm">
                  <v:path arrowok="t" o:connecttype="custom" o:connectlocs="145,75;145,75;140,60;135,45;120,35;110,25;75,10;50,0;50,0;40,5;30,10;15,25;5,45;0,75;0,75;5,105;15,125;30,145;50,150;50,150;75,145;105,130;120,120;135,105;140,90;145,75;145,75" o:connectangles="0,0,0,0,0,0,0,0,0,0,0,0,0,0,0,0,0,0,0,0,0,0,0,0,0,0,0"/>
                </v:shape>
                <v:shape id="Freeform 3599" o:spid="_x0000_s1183" style="position:absolute;left:664;top:6561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wJG8UA&#10;AADcAAAADwAAAGRycy9kb3ducmV2LnhtbESPQW/CMAyF75P2HyIjcRspPXRTR1ptQwikcRnsspvV&#10;eE2hcaom0MKvJ5MmcbP13vf8vChH24oz9b5xrGA+S0AQV043XCv43q+eXkD4gKyxdUwKLuShLB4f&#10;FphrN/AXnXehFjGEfY4KTAhdLqWvDFn0M9cRR+3X9RZDXPta6h6HGG5bmSZJJi02HC8Y7OjDUHXc&#10;nWys8bMmk2YDmavepm5ZHT7fn/dKTSfj2yuIQGO4m//pjY5clsLfM3ECW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/AkbxQAAANwAAAAPAAAAAAAAAAAAAAAAAJgCAABkcnMv&#10;ZG93bnJldi54bWxQSwUGAAAAAAQABAD1AAAAigMAAAAA&#10;" path="m,510r,l10,485,20,440r,-35l20,365,10,310,,250,10,190r5,-50l20,100r,-35l10,20,,e" filled="f" strokecolor="#e36c0a [2409]" strokeweight="42e-5mm">
                  <v:path arrowok="t" o:connecttype="custom" o:connectlocs="0,510;0,510;10,485;20,440;20,405;20,365;10,310;0,250;0,250;0,250;10,190;15,140;20,100;20,65;10,20;0,0" o:connectangles="0,0,0,0,0,0,0,0,0,0,0,0,0,0,0,0"/>
                </v:shape>
                <v:shape id="Freeform 3600" o:spid="_x0000_s1184" style="position:absolute;left:664;top:6561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CL1MAA&#10;AADcAAAADwAAAGRycy9kb3ducmV2LnhtbERPy6rCMBDdC/5DGMGNaKriqxrlIgpurY/10IxttZmU&#10;Jlfr35sLF9zN4TxntWlMKZ5Uu8KyguEgAkGcWl1wpuB82vfnIJxH1lhaJgVvcrBZt1srjLV98ZGe&#10;ic9ECGEXo4Lc+yqW0qU5GXQDWxEH7mZrgz7AOpO6xlcIN6UcRdFUGiw4NORY0Tan9JH8GgWz+WR/&#10;7k0u5uB29+2jtxgm9+tFqW6n+VmC8NT4r/jffdBh/nQMf8+EC+T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ACL1MAAAADcAAAADwAAAAAAAAAAAAAAAACYAgAAZHJzL2Rvd25y&#10;ZXYueG1sUEsFBgAAAAAEAAQA9QAAAIUDAAAAAA==&#10;" path="m,510r,l15,465,25,420,35,355,45,280,40,190,35,145,30,100,15,50,,e" filled="f" strokecolor="#e36c0a [2409]" strokeweight="42e-5mm">
                  <v:path arrowok="t" o:connecttype="custom" o:connectlocs="0,510;0,510;15,465;25,420;35,355;45,280;40,190;35,145;30,100;15,50;0,0" o:connectangles="0,0,0,0,0,0,0,0,0,0,0"/>
                </v:shape>
                <v:line id="Line 3601" o:spid="_x0000_s1185" style="position:absolute;flip:y;visibility:visible;mso-wrap-style:square" from="759,6551" to="760,70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QqdMAAAADcAAAADwAAAGRycy9kb3ducmV2LnhtbERPS2vCQBC+C/0PyxR60422qKSuIorQ&#10;q49LbkN2zIZmZ0N2jLG/vlsoeJuP7zmrzeAb1VMX68AGppMMFHEZbM2Vgcv5MF6CioJssQlMBh4U&#10;YbN+Ga0wt+HOR+pPUqkUwjFHA06kzbWOpSOPcRJa4sRdQ+dREuwqbTu8p3Df6FmWzbXHmlODw5Z2&#10;jsrv080bKOS476/vU9n2B7ewWeFv/OONeXsdtp+ghAZ5iv/dXzbNn3/A3zPpAr3+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7UKnTAAAAA3AAAAA8AAAAAAAAAAAAAAAAA&#10;oQIAAGRycy9kb3ducmV2LnhtbFBLBQYAAAAABAAEAPkAAACOAwAAAAA=&#10;" strokecolor="#e36c0a [2409]" strokeweight="42e-5mm"/>
                <v:line id="Line 3602" o:spid="_x0000_s1186" style="position:absolute;flip:y;visibility:visible;mso-wrap-style:square" from="789,6551" to="790,70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H/S8cIAAADcAAAADwAAAGRycy9kb3ducmV2LnhtbERPTYvCMBC9C/6HMMLeNFVQpGsUFXUX&#10;DxXddc9jM7bFZlKarNZ/bwTB2zze50xmjSnFlWpXWFbQ70UgiFOrC84U/P6su2MQziNrLC2Tgjs5&#10;mE3brQnG2t54T9eDz0QIYRejgtz7KpbSpTkZdD1bEQfubGuDPsA6k7rGWwg3pRxE0UgaLDg05FjR&#10;Mqf0cvg3ChZfvF3Z7Vj63SodnI6bJDn+JUp9dJr5JwhPjX+LX+5vHeaPhvB8Jlwgp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H/S8cIAAADcAAAADwAAAAAAAAAAAAAA&#10;AAChAgAAZHJzL2Rvd25yZXYueG1sUEsFBgAAAAAEAAQA+QAAAJADAAAAAA==&#10;" strokecolor="#e36c0a [2409]" strokeweight="69e-5mm"/>
                <v:shape id="Freeform 3603" o:spid="_x0000_s1187" style="position:absolute;left:415;top:603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oqFsAA&#10;AADcAAAADwAAAGRycy9kb3ducmV2LnhtbERPTYvCMBC9C/6HMIIX0bQeilSjqKCIp10VvA7N2Fab&#10;SUmi1n+/WVjY2zze5yxWnWnEi5yvLStIJwkI4sLqmksFl/NuPAPhA7LGxjIp+JCH1bLfW2Cu7Zu/&#10;6XUKpYgh7HNUUIXQ5lL6oiKDfmJb4sjdrDMYInSl1A7fMdw0cpokmTRYc2yosKVtRcXj9DQK9nYU&#10;Dpc0ccZtnvX1eP9K97NSqeGgW89BBOrCv/jPfdBxfpbB7zPxArn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ooqFsAAAADcAAAADwAAAAAAAAAAAAAAAACYAgAAZHJzL2Rvd25y&#10;ZXYueG1sUEsFBgAAAAAEAAQA9QAAAIUDAAAAAA==&#10;" path="m249,10r,l239,20,224,30,199,45r-30,l139,45,114,35,94,25,64,5,59,,49,,34,20,14,50,,5e" filled="f" strokecolor="#e36c0a [2409]" strokeweight="42e-5mm">
                  <v:path arrowok="t" o:connecttype="custom" o:connectlocs="249,10;249,10;239,20;224,30;199,45;169,45;139,45;114,35;94,25;64,5;64,5;59,0;49,0;34,20;14,50;0,5" o:connectangles="0,0,0,0,0,0,0,0,0,0,0,0,0,0,0,0"/>
                </v:shape>
                <v:shape id="Freeform 3604" o:spid="_x0000_s1188" style="position:absolute;left:415;top:6501;width:249;height:55;visibility:visible;mso-wrap-style:square;v-text-anchor:top" coordsize="249,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lHSb8A&#10;AADcAAAADwAAAGRycy9kb3ducmV2LnhtbERPy6rCMBDdC/5DGMGdpgo+qEYRvYKCG6sbd0MzttVm&#10;UppcrX9vBMHdHM5z5svGlOJBtSssKxj0IxDEqdUFZwrOp21vCsJ5ZI2lZVLwIgfLRbs1x1jbJx/p&#10;kfhMhBB2MSrIva9iKV2ak0HXtxVx4K62NugDrDOpa3yGcFPKYRSNpcGCQ0OOFa1zSu/Jv1EwGfyZ&#10;TeNGfDnS/cabfbKeHl5KdTvNagbCU+N/4q97p8P88QQ+z4QL5OI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iUdJvwAAANwAAAAPAAAAAAAAAAAAAAAAAJgCAABkcnMvZG93bnJl&#10;di54bWxQSwUGAAAAAAQABAD1AAAAhAMAAAAA&#10;" path="m249,50r,l224,25,199,15,169,10r-30,5l114,20,94,30,64,50r-5,5l54,50,34,35,14,,,50e" filled="f" strokecolor="#e36c0a [2409]" strokeweight="42e-5mm">
                  <v:path arrowok="t" o:connecttype="custom" o:connectlocs="249,50;249,50;224,25;199,15;169,10;139,15;114,20;94,30;64,50;64,50;59,55;54,50;34,35;14,0;0,50" o:connectangles="0,0,0,0,0,0,0,0,0,0,0,0,0,0,0"/>
                </v:shape>
                <v:shape id="Freeform 3605" o:spid="_x0000_s1189" style="position:absolute;left:420;top:6076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cM7cUA&#10;AADcAAAADwAAAGRycy9kb3ducmV2LnhtbESPT2vCQBDF74V+h2UK3uqmglZSV7Gi0l6K/+h5yI5J&#10;MDsbdleT9tN3DgVvM7w37/1mtuhdo24UYu3ZwMswA0VceFtzaeB03DxPQcWEbLHxTAZ+KMJi/vgw&#10;w9z6jvd0O6RSSQjHHA1UKbW51rGoyGEc+pZYtLMPDpOsodQ2YCfhrtGjLJtohzVLQ4UtrSoqLoer&#10;M8DLX7drN/vT+3eYvn6uaduNv0bGDJ765RuoRH26m/+vP6zgT4RWnpEJ9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1wztxQAAANwAAAAPAAAAAAAAAAAAAAAAAJgCAABkcnMv&#10;ZG93bnJldi54bWxQSwUGAAAAAAQABAD1AAAAigMAAAAA&#10;" path="m244,215r,l239,135,234,95,229,65,214,40,199,20,179,5,149,,119,,94,15,69,35,44,60,24,95,14,130,4,170,,215r4,45l14,300r10,40l44,370r25,25l94,415r25,15l149,435r30,-5l199,420r15,-20l229,370r5,-30l239,300r5,-85xe" filled="f" strokecolor="#e36c0a [2409]" strokeweight="42e-5mm">
                  <v:path arrowok="t" o:connecttype="custom" o:connectlocs="244,215;244,215;239,135;234,95;229,65;214,40;199,20;179,5;149,0;149,0;119,0;94,15;69,35;44,60;24,95;14,130;4,170;0,215;0,215;4,260;14,300;24,340;44,370;69,395;94,415;119,430;149,435;149,435;179,430;199,420;214,400;229,370;234,340;239,300;244,215;244,215" o:connectangles="0,0,0,0,0,0,0,0,0,0,0,0,0,0,0,0,0,0,0,0,0,0,0,0,0,0,0,0,0,0,0,0,0,0,0,0"/>
                </v:shape>
                <v:shape id="Freeform 3606" o:spid="_x0000_s1190" style="position:absolute;left:469;top:6141;width:195;height:300;visibility:visible;mso-wrap-style:square;v-text-anchor:top" coordsize="195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9WSsEA&#10;AADcAAAADwAAAGRycy9kb3ducmV2LnhtbERPTWsCMRC9F/wPYYTeatZaRFejiFCsF0FbPA+bcbO4&#10;maxJXNd/bwqCt3m8z5kvO1uLlnyoHCsYDjIQxIXTFZcK/n6/PyYgQkTWWDsmBXcKsFz03uaYa3fj&#10;PbWHWIoUwiFHBSbGJpcyFIYshoFriBN3ct5iTNCXUnu8pXBby88sG0uLFacGgw2tDRXnw9Uq+Kou&#10;/rzt2uNlcx/tppudsTTZK/Xe71YzEJG6+BI/3T86zR9P4f+ZdIFc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+vVkrBAAAA3AAAAA8AAAAAAAAAAAAAAAAAmAIAAGRycy9kb3du&#10;cmV2LnhtbFBLBQYAAAAABAAEAPUAAACGAwAAAAA=&#10;" path="m195,150r,l195,120,190,95,180,70,170,45,155,30,140,15,120,5,100,,80,5,60,15,45,25,30,45,15,65,5,95,,120r,30l,180r5,30l15,235r15,20l45,275r15,15l80,300r20,l120,300r20,-10l155,275r15,-15l180,235r10,-25l195,180r,-30xe" filled="f" strokecolor="#e36c0a [2409]" strokeweight="42e-5mm">
                  <v:path arrowok="t" o:connecttype="custom" o:connectlocs="195,150;195,150;195,120;190,95;180,70;170,45;155,30;140,15;120,5;100,0;100,0;80,5;60,15;45,25;30,45;15,65;5,95;0,120;0,150;0,150;0,180;5,210;15,235;30,255;45,275;60,290;80,300;100,300;100,300;120,300;140,290;155,275;170,260;180,235;190,210;195,180;195,150;195,150" o:connectangles="0,0,0,0,0,0,0,0,0,0,0,0,0,0,0,0,0,0,0,0,0,0,0,0,0,0,0,0,0,0,0,0,0,0,0,0,0,0"/>
                </v:shape>
                <v:shape id="Freeform 3607" o:spid="_x0000_s1191" style="position:absolute;left:499;top:6186;width:165;height:210;visibility:visible;mso-wrap-style:square;v-text-anchor:top" coordsize="16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Ds3cYA&#10;AADcAAAADwAAAGRycy9kb3ducmV2LnhtbESPQW/CMAyF75P2HyIj7bam9DCgIyA0gTZxg41t3KzG&#10;tIXGqZoA5d/jw6TdbL3n9z5P571r1IW6UHs2MExSUMSFtzWXBr4+V89jUCEiW2w8k4EbBZjPHh+m&#10;mFt/5Q1dtrFUEsIhRwNVjG2udSgqchgS3xKLdvCdwyhrV2rb4VXCXaOzNH3RDmuWhgpbequoOG3P&#10;zkC7+/7Nzsfs/RTHo/3Pcp01k94Z8zToF6+gIvXx3/x3/WEFfyT48oxMoG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vDs3cYAAADcAAAADwAAAAAAAAAAAAAAAACYAgAAZHJz&#10;L2Rvd25yZXYueG1sUEsFBgAAAAAEAAQA9QAAAIsDAAAAAA==&#10;" path="m165,105r,l160,85,155,65,145,50,135,35,120,20,100,10,85,5,70,,55,5,45,10,30,20,20,30,5,65,,105r5,40l20,180r10,15l45,205r10,5l70,210r15,l100,205r20,-10l135,180r10,-15l155,150r5,-20l165,105xe" filled="f" strokecolor="#e36c0a [2409]" strokeweight="42e-5mm">
                  <v:path arrowok="t" o:connecttype="custom" o:connectlocs="165,105;165,105;160,85;155,65;145,50;135,35;120,20;100,10;85,5;70,0;70,0;55,5;45,10;30,20;20,30;5,65;0,105;0,105;5,145;20,180;30,195;45,205;55,210;70,210;70,210;85,210;100,205;120,195;135,180;145,165;155,150;160,130;165,105;165,105" o:connectangles="0,0,0,0,0,0,0,0,0,0,0,0,0,0,0,0,0,0,0,0,0,0,0,0,0,0,0,0,0,0,0,0,0,0"/>
                </v:shape>
                <v:shape id="Freeform 3608" o:spid="_x0000_s1192" style="position:absolute;left:519;top:6221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f/eMAA&#10;AADcAAAADwAAAGRycy9kb3ducmV2LnhtbERPTWvDMAy9D/YfjAa7rU7GSEdWt4yNwHJs2t5FrMbp&#10;YtnEbpP++7ow2E2P96nVZraDuNAYescK8kUGgrh1uudOwX5XvbyDCBFZ4+CYFFwpwGb9+LDCUruJ&#10;t3RpYidSCIcSFZgYfSllaA1ZDAvniRN3dKPFmODYST3ilMLtIF+zrJAWe04NBj19GWp/m7NVUB+w&#10;zwuXn7Laf1f+LfizGWqlnp/mzw8Qkeb4L/5z/+g0f5nD/Zl0gVz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ef/eMAAAADcAAAADwAAAAAAAAAAAAAAAACYAgAAZHJzL2Rvd25y&#10;ZXYueG1sUEsFBgAAAAAEAAQA9QAAAIUDAAAAAA==&#10;" path="m145,70r,l140,55,135,45,120,30,110,20,75,5,50,,40,,30,5,15,20,5,45,,70r5,30l15,125r15,15l50,145r25,-5l105,125r15,-10l135,105r5,-15l145,70xe" filled="f" strokecolor="#e36c0a [2409]" strokeweight="42e-5mm">
                  <v:path arrowok="t" o:connecttype="custom" o:connectlocs="145,70;145,70;140,55;135,45;120,30;110,20;75,5;50,0;50,0;40,0;30,5;15,20;5,45;0,70;0,70;5,100;15,125;30,140;50,145;50,145;75,140;105,125;120,115;135,105;140,90;145,70;145,70" o:connectangles="0,0,0,0,0,0,0,0,0,0,0,0,0,0,0,0,0,0,0,0,0,0,0,0,0,0,0"/>
                </v:shape>
                <v:shape id="Freeform 3609" o:spid="_x0000_s1193" style="position:absolute;left:664;top:6041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WfxsUA&#10;AADcAAAADwAAAGRycy9kb3ducmV2LnhtbESPQW/CMAyF75P4D5GRdhvpeihTIVRsE9qkcRlw4WY1&#10;pik0TtUE2u3XEyQkbrbe+56f58VgG3GhzteOFbxOEhDEpdM1Vwp229XLGwgfkDU2jknBH3koFqOn&#10;Oeba9fxLl02oRAxhn6MCE0KbS+lLQxb9xLXEUTu4zmKIa1dJ3WEfw20j0yTJpMWa4wWDLX0YKk+b&#10;s4019l9k0qwn86/Xqfssjz/v061Sz+NhOQMRaAgP853+1pGbpnB7Jk4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JZ/GxQAAANwAAAAPAAAAAAAAAAAAAAAAAJgCAABkcnMv&#10;ZG93bnJldi54bWxQSwUGAAAAAAQABAD1AAAAigMAAAAA&#10;" path="m,510r,l10,485,20,440r,-35l20,365,10,315,,255r,-5l10,190r5,-50l20,100r,-35l10,20,,e" filled="f" strokecolor="#e36c0a [2409]" strokeweight="42e-5mm">
                  <v:path arrowok="t" o:connecttype="custom" o:connectlocs="0,510;0,510;10,485;20,440;20,405;20,365;10,315;0,255;0,250;0,250;10,190;15,140;20,100;20,65;10,20;0,0" o:connectangles="0,0,0,0,0,0,0,0,0,0,0,0,0,0,0,0"/>
                </v:shape>
                <v:shape id="Freeform 3610" o:spid="_x0000_s1194" style="position:absolute;left:664;top:6041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kdCcAA&#10;AADcAAAADwAAAGRycy9kb3ducmV2LnhtbERPy6rCMBDdC/5DGMGNaKriqxrlIgpurY/10IxttZmU&#10;Jlfr35sLF9zN4TxntWlMKZ5Uu8KyguEgAkGcWl1wpuB82vfnIJxH1lhaJgVvcrBZt1srjLV98ZGe&#10;ic9ECGEXo4Lc+yqW0qU5GXQDWxEH7mZrgz7AOpO6xlcIN6UcRdFUGiw4NORY0Tan9JH8GgWz+WR/&#10;7k0u5uB29+2jtxgm9+tFqW6n+VmC8NT4r/jffdBh/mwMf8+EC+T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dkdCcAAAADcAAAADwAAAAAAAAAAAAAAAACYAgAAZHJzL2Rvd25y&#10;ZXYueG1sUEsFBgAAAAAEAAQA9QAAAIUDAAAAAA==&#10;" path="m,510r,l15,470,25,420,35,355,45,280,40,195,35,145,30,100,15,50,,e" filled="f" strokecolor="#e36c0a [2409]" strokeweight="42e-5mm">
                  <v:path arrowok="t" o:connecttype="custom" o:connectlocs="0,510;0,510;15,470;25,420;35,355;45,280;40,195;35,145;30,100;15,50;0,0" o:connectangles="0,0,0,0,0,0,0,0,0,0,0"/>
                </v:shape>
                <v:line id="Line 3611" o:spid="_x0000_s1195" style="position:absolute;flip:y;visibility:visible;mso-wrap-style:square" from="759,6036" to="760,65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28qcAAAADcAAAADwAAAGRycy9kb3ducmV2LnhtbERPS2vCQBC+F/wPyxS81Y21qERXEYvQ&#10;q4+LtyE7ZkOzsyE7xuiv7xYEb/PxPWe57n2tOmpjFdjAeJSBIi6Crbg0cDruPuagoiBbrAOTgTtF&#10;WK8Gb0vMbbjxnrqDlCqFcMzRgBNpcq1j4chjHIWGOHGX0HqUBNtS2xZvKdzX+jPLptpjxanBYUNb&#10;R8Xv4eoNnGX/3V0mY9l0Ozez2dlf+eGNGb73mwUooV5e4qf7x6b5sy/4fyZdoFd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sNvKnAAAAA3AAAAA8AAAAAAAAAAAAAAAAA&#10;oQIAAGRycy9kb3ducmV2LnhtbFBLBQYAAAAABAAEAPkAAACOAwAAAAA=&#10;" strokecolor="#e36c0a [2409]" strokeweight="42e-5mm"/>
                <v:line id="Line 3612" o:spid="_x0000_s1196" style="position:absolute;flip:y;visibility:visible;mso-wrap-style:square" from="789,6036" to="790,65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ZELMMAAADcAAAADwAAAGRycy9kb3ducmV2LnhtbERPTWvCQBC9C/0Pywi96UahVWI20hZb&#10;i4eIUXueZqdJaHY2ZFdN/31XELzN431OsuxNI87Uudqygsk4AkFcWF1zqeCwfx/NQTiPrLGxTAr+&#10;yMEyfRgkGGt74R2dc1+KEMIuRgWV920spSsqMujGtiUO3I/tDPoAu1LqDi8h3DRyGkXP0mDNoaHC&#10;lt4qKn7zk1HwuubNym7m0m9XxfT7+JFlx69Mqcdh/7IA4an3d/HN/anD/NkTXJ8JF8j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mRCzDAAAA3AAAAA8AAAAAAAAAAAAA&#10;AAAAoQIAAGRycy9kb3ducmV2LnhtbFBLBQYAAAAABAAEAPkAAACRAwAAAAA=&#10;" strokecolor="#e36c0a [2409]" strokeweight="69e-5mm"/>
                <v:shape id="Freeform 3613" o:spid="_x0000_s1197" style="position:absolute;left:415;top:551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O8y8EA&#10;AADcAAAADwAAAGRycy9kb3ducmV2LnhtbERPTYvCMBC9C/6HMIIXWdN6cKVrFBUU8eR2hb0OzWzb&#10;tZmUJGr990YQvM3jfc582ZlGXMn52rKCdJyAIC6srrlUcPrZfsxA+ICssbFMCu7kYbno9+aYaXvj&#10;b7rmoRQxhH2GCqoQ2kxKX1Rk0I9tSxy5P+sMhghdKbXDWww3jZwkyVQarDk2VNjSpqLinF+Mgp0d&#10;hf0pTZxx60v9e/g/prtZqdRw0K2+QATqwlv8cu91nP85hecz8QK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TvMvBAAAA3AAAAA8AAAAAAAAAAAAAAAAAmAIAAGRycy9kb3du&#10;cmV2LnhtbFBLBQYAAAAABAAEAPUAAACGAwAAAAA=&#10;" path="m249,10r,l239,25,224,35,199,45r-30,5l139,45,114,35,94,25,64,5,59,,49,5,34,20,14,50,,5e" filled="f" strokecolor="#e36c0a [2409]" strokeweight="42e-5mm">
                  <v:path arrowok="t" o:connecttype="custom" o:connectlocs="249,10;249,10;239,25;224,35;199,45;169,50;139,45;114,35;94,25;64,5;64,5;59,0;49,5;34,20;14,50;0,5" o:connectangles="0,0,0,0,0,0,0,0,0,0,0,0,0,0,0,0"/>
                </v:shape>
                <v:shape id="Freeform 3614" o:spid="_x0000_s1198" style="position:absolute;left:415;top:5986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8ZUMAA&#10;AADcAAAADwAAAGRycy9kb3ducmV2LnhtbERPTYvCMBC9L/gfwgheFk3rQaUaRQVFPLmusNehGdtq&#10;MylJ1PrvjSDsbR7vc2aL1tTiTs5XlhWkgwQEcW51xYWC0++mPwHhA7LG2jIpeJKHxbzzNcNM2wf/&#10;0P0YChFD2GeooAyhyaT0eUkG/cA2xJE7W2cwROgKqR0+Yrip5TBJRtJgxbGhxIbWJeXX480o2Nrv&#10;sDuliTNudav+9pdDup0USvW67XIKIlAb/sUf907H+eMxvJ+JF8j5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B8ZUMAAAADcAAAADwAAAAAAAAAAAAAAAACYAgAAZHJzL2Rvd25y&#10;ZXYueG1sUEsFBgAAAAAEAAQA9QAAAIUDAAAAAA==&#10;" path="m249,45r,l224,25,199,10,169,5r-30,5l114,15,94,25,64,45r-5,5l54,45,34,30,14,,,50e" filled="f" strokecolor="#e36c0a [2409]" strokeweight="42e-5mm">
                  <v:path arrowok="t" o:connecttype="custom" o:connectlocs="249,45;249,45;224,25;199,10;169,5;139,10;114,15;94,25;64,45;64,45;59,50;54,45;34,30;14,0;0,50" o:connectangles="0,0,0,0,0,0,0,0,0,0,0,0,0,0,0"/>
                </v:shape>
                <v:shape id="Freeform 3615" o:spid="_x0000_s1199" style="position:absolute;left:420;top:5556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6aMMUA&#10;AADcAAAADwAAAGRycy9kb3ducmV2LnhtbESPQWvCQBCF74X+h2UEb3WjUJXoKrZUaS+lWvE8ZMck&#10;mJ0Nu1uT+us7h4K3Gd6b975ZrnvXqCuFWHs2MB5loIgLb2suDRy/t09zUDEhW2w8k4FfirBePT4s&#10;Mbe+4z1dD6lUEsIxRwNVSm2udSwqchhHviUW7eyDwyRrKLUN2Em4a/Qky6baYc3SUGFLrxUVl8OP&#10;M8Cbm/tqt/vjyynMZx9vtOuePyfGDAf9ZgEqUZ/u5v/rdyv4M6GVZ2QCv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DpowxQAAANwAAAAPAAAAAAAAAAAAAAAAAJgCAABkcnMv&#10;ZG93bnJldi54bWxQSwUGAAAAAAQABAD1AAAAigMAAAAA&#10;" path="m244,220r,l239,135r-5,-35l229,65,214,40,199,20,179,5,149,,119,5,94,15,69,35,44,60,24,95,14,130,4,175,,220r4,40l14,305r10,35l44,370r25,30l94,420r25,10l149,435r30,l199,420r15,-20l229,375r5,-35l239,305r5,-85xe" filled="f" strokecolor="#e36c0a [2409]" strokeweight="42e-5mm">
                  <v:path arrowok="t" o:connecttype="custom" o:connectlocs="244,220;244,220;239,135;234,100;229,65;214,40;199,20;179,5;149,0;149,0;119,5;94,15;69,35;44,60;24,95;14,130;4,175;0,220;0,220;4,260;14,305;24,340;44,370;69,400;94,420;119,430;149,435;149,435;179,435;199,420;214,400;229,375;234,340;239,305;244,220;244,220" o:connectangles="0,0,0,0,0,0,0,0,0,0,0,0,0,0,0,0,0,0,0,0,0,0,0,0,0,0,0,0,0,0,0,0,0,0,0,0"/>
                </v:shape>
                <v:shape id="Freeform 3616" o:spid="_x0000_s1200" style="position:absolute;left:469;top:5626;width:195;height:300;visibility:visible;mso-wrap-style:square;v-text-anchor:top" coordsize="195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bAl8MA&#10;AADcAAAADwAAAGRycy9kb3ducmV2LnhtbERPS2sCMRC+F/wPYYTeara2+NhuFCkU24ugLZ6HzbhZ&#10;djNZk3Rd/31TELzNx/ecYj3YVvTkQ+1YwfMkA0FcOl1zpeDn++NpASJEZI2tY1JwpQDr1eihwFy7&#10;C++pP8RKpBAOOSowMXa5lKE0ZDFMXEecuJPzFmOCvpLa4yWF21ZOs2wmLdacGgx29G6obA6/VsFr&#10;ffbN19Afz9vry2653RlLi71Sj+Nh8wYi0hDv4pv7U6f58yX8P5Mu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nbAl8MAAADcAAAADwAAAAAAAAAAAAAAAACYAgAAZHJzL2Rv&#10;d25yZXYueG1sUEsFBgAAAAAEAAQA9QAAAIgDAAAAAA==&#10;" path="m195,150r,l195,120,190,90,180,65,170,45,155,25,140,10,120,5,100,,80,,60,10,45,25,30,40,15,65,5,90,,120r,30l,180r5,25l15,230r15,25l45,270r15,15l80,295r20,5l120,295r20,-10l155,275r15,-20l180,230r10,-25l195,180r,-30xe" filled="f" strokecolor="#e36c0a [2409]" strokeweight="42e-5mm">
                  <v:path arrowok="t" o:connecttype="custom" o:connectlocs="195,150;195,150;195,120;190,90;180,65;170,45;155,25;140,10;120,5;100,0;100,0;80,0;60,10;45,25;30,40;15,65;5,90;0,120;0,150;0,150;0,180;5,205;15,230;30,255;45,270;60,285;80,295;100,300;100,300;120,295;140,285;155,275;170,255;180,230;190,205;195,180;195,150;195,150" o:connectangles="0,0,0,0,0,0,0,0,0,0,0,0,0,0,0,0,0,0,0,0,0,0,0,0,0,0,0,0,0,0,0,0,0,0,0,0,0,0"/>
                </v:shape>
                <v:shape id="Freeform 3617" o:spid="_x0000_s1201" style="position:absolute;left:499;top:5671;width:165;height:210;visibility:visible;mso-wrap-style:square;v-text-anchor:top" coordsize="16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Wc+sYA&#10;AADcAAAADwAAAGRycy9kb3ducmV2LnhtbESPQW/CMAyF75P4D5GRuEG6HqDrCGhCIKbdBttgN6vx&#10;2o7GqZoA5d/PB6TdbL3n9z7Pl71r1IW6UHs28DhJQBEX3tZcGvjYb8YZqBCRLTaeycCNAiwXg4c5&#10;5tZf+Z0uu1gqCeGQo4EqxjbXOhQVOQwT3xKL9uM7h1HWrtS2w6uEu0anSTLVDmuWhgpbWlVUnHZn&#10;Z6D9/Dqm5990e4rZ7Puwfkubp94ZMxr2L8+gIvXx33y/frWCnwm+PCMT6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yWc+sYAAADcAAAADwAAAAAAAAAAAAAAAACYAgAAZHJz&#10;L2Rvd25yZXYueG1sUEsFBgAAAAAEAAQA9QAAAIsDAAAAAA==&#10;" path="m165,105r,l160,80,155,65,145,45,135,30,120,15,100,10,85,,70,,55,,45,5,30,15,20,30,5,60,,105r5,40l20,175r10,15l45,200r10,5l70,210r15,-5l100,200r20,-10l135,180r10,-20l155,145r5,-20l165,105xe" filled="f" strokecolor="#e36c0a [2409]" strokeweight="42e-5mm">
                  <v:path arrowok="t" o:connecttype="custom" o:connectlocs="165,105;165,105;160,80;155,65;145,45;135,30;120,15;100,10;85,0;70,0;70,0;55,0;45,5;30,15;20,30;5,60;0,105;0,105;5,145;20,175;30,190;45,200;55,205;70,210;70,210;85,205;100,200;120,190;135,180;145,160;155,145;160,125;165,105;165,105" o:connectangles="0,0,0,0,0,0,0,0,0,0,0,0,0,0,0,0,0,0,0,0,0,0,0,0,0,0,0,0,0,0,0,0,0,0"/>
                </v:shape>
                <v:shape id="Freeform 3618" o:spid="_x0000_s1202" style="position:absolute;left:519;top:5701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KPX74A&#10;AADcAAAADwAAAGRycy9kb3ducmV2LnhtbERPS4vCMBC+L/gfwgje1rSLiFSjiCJsj+vjPjRjU20m&#10;oYla/71ZELzNx/ecxaq3rbhTFxrHCvJxBoK4crrhWsHxsPuegQgRWWPrmBQ8KcBqOfhaYKHdg//o&#10;vo+1SCEcClRgYvSFlKEyZDGMnSdO3Nl1FmOCXS11h48Ublv5k2VTabHh1GDQ08ZQdd3frILyhE0+&#10;dfklK/125yfB30xbKjUa9us5iEh9/Ijf7l+d5s9y+H8mXSCXL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Ayj1++AAAA3AAAAA8AAAAAAAAAAAAAAAAAmAIAAGRycy9kb3ducmV2&#10;LnhtbFBLBQYAAAAABAAEAPUAAACDAwAAAAA=&#10;" path="m145,75r,l140,60,135,45,120,35,110,20,75,5,50,,40,,30,5,15,20,5,45,,75r5,25l15,125r15,15l50,145r25,-5l105,130r15,-15l135,105r5,-15l145,75xe" filled="f" strokecolor="#e36c0a [2409]" strokeweight="42e-5mm">
                  <v:path arrowok="t" o:connecttype="custom" o:connectlocs="145,75;145,75;140,60;135,45;120,35;110,20;75,5;50,0;50,0;40,0;30,5;15,20;5,45;0,75;0,75;5,100;15,125;30,140;50,145;50,145;75,140;105,130;120,115;135,105;140,90;145,75;145,75" o:connectangles="0,0,0,0,0,0,0,0,0,0,0,0,0,0,0,0,0,0,0,0,0,0,0,0,0,0,0"/>
                </v:shape>
                <v:shape id="Freeform 3619" o:spid="_x0000_s1203" style="position:absolute;left:664;top:5521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Dv4cQA&#10;AADcAAAADwAAAGRycy9kb3ducmV2LnhtbESPzW7CMBCE75V4B2uRuBWHHAClGMSPEEjlUuDS2yre&#10;xinxOooNCX16jFSJ265mvtnZ2aKzlbhR40vHCkbDBARx7nTJhYLzafs+BeEDssbKMSm4k4fFvPc2&#10;w0y7lr/odgyFiCHsM1RgQqgzKX1uyKIfupo4aj+usRji2hRSN9jGcFvJNEnG0mLJ8YLBmtaG8svx&#10;amON7x2ZdNyS+dOH1G3y38/V5KTUoN8tP0AE6sLL/E/vdeSmKTyfiRP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w7+HEAAAA3AAAAA8AAAAAAAAAAAAAAAAAmAIAAGRycy9k&#10;b3ducmV2LnhtbFBLBQYAAAAABAAEAPUAAACJAwAAAAA=&#10;" path="m,510r,l10,490,20,440r,-30l20,365,10,315,,255,10,195r5,-55l20,100r,-30l10,25,,e" filled="f" strokecolor="#e36c0a [2409]" strokeweight="42e-5mm">
                  <v:path arrowok="t" o:connecttype="custom" o:connectlocs="0,510;0,510;10,490;20,440;20,410;20,365;10,315;0,255;0,255;0,255;10,195;15,140;20,100;20,70;10,25;0,0" o:connectangles="0,0,0,0,0,0,0,0,0,0,0,0,0,0,0,0"/>
                </v:shape>
                <v:shape id="Freeform 3620" o:spid="_x0000_s1204" style="position:absolute;left:664;top:5521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xtLsEA&#10;AADcAAAADwAAAGRycy9kb3ducmV2LnhtbERPTYvCMBC9C/6HMIIXWVNddLvVKCIKXq2656EZ22oz&#10;KU3U+u83guBtHu9z5svWVOJOjSstKxgNIxDEmdUl5wqOh+1XDMJ5ZI2VZVLwJAfLRbczx0TbB+/p&#10;nvpchBB2CSoovK8TKV1WkEE3tDVx4M62MegDbHKpG3yEcFPJcRRNpcGSQ0OBNa0Lyq7pzSj4iSfb&#10;42ByMju3uayvg99Revk7KdXvtasZCE+t/4jf7p0O8+NveD0TLp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MbS7BAAAA3AAAAA8AAAAAAAAAAAAAAAAAmAIAAGRycy9kb3du&#10;cmV2LnhtbFBLBQYAAAAABAAEAPUAAACGAwAAAAA=&#10;" path="m,510r,l15,470,25,420,35,360,45,280,40,195,35,150,30,100,15,50,,e" filled="f" strokecolor="#e36c0a [2409]" strokeweight="42e-5mm">
                  <v:path arrowok="t" o:connecttype="custom" o:connectlocs="0,510;0,510;15,470;25,420;35,360;45,280;40,195;35,150;30,100;15,50;0,0" o:connectangles="0,0,0,0,0,0,0,0,0,0,0"/>
                </v:shape>
                <v:line id="Line 3621" o:spid="_x0000_s1205" style="position:absolute;flip:y;visibility:visible;mso-wrap-style:square" from="759,5516" to="760,60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jMjsAAAADcAAAADwAAAGRycy9kb3ducmV2LnhtbERPS2vCQBC+F/wPyxS81Y21qERXEYvQ&#10;q4+LtyE7ZkOzsyE7xuiv7xYEb/PxPWe57n2tOmpjFdjAeJSBIi6Crbg0cDruPuagoiBbrAOTgTtF&#10;WK8Gb0vMbbjxnrqDlCqFcMzRgBNpcq1j4chjHIWGOHGX0HqUBNtS2xZvKdzX+jPLptpjxanBYUNb&#10;R8Xv4eoNnGX/3V0mY9l0Ozez2dlf+eGNGb73mwUooV5e4qf7x6b58y/4fyZdoFd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7YzI7AAAAA3AAAAA8AAAAAAAAAAAAAAAAA&#10;oQIAAGRycy9kb3ducmV2LnhtbFBLBQYAAAAABAAEAPkAAACOAwAAAAA=&#10;" strokecolor="#e36c0a [2409]" strokeweight="42e-5mm"/>
                <v:line id="Line 3622" o:spid="_x0000_s1206" style="position:absolute;flip:y;visibility:visible;mso-wrap-style:square" from="789,5516" to="790,60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M0C8IAAADcAAAADwAAAGRycy9kb3ducmV2LnhtbERPTWvCQBC9F/wPywi91Y1CJaSuomKr&#10;eEgx1p6n2TEJZmdDdtX4711B6G0e73Mms87U4kKtqywrGA4iEMS51RUXCn72n28xCOeRNdaWScGN&#10;HMymvZcJJtpeeUeXzBcihLBLUEHpfZNI6fKSDLqBbYgDd7StQR9gW0jd4jWEm1qOomgsDVYcGkps&#10;aFlSfsrORsFizduV3cbSf6/y0d/hK00Pv6lSr/1u/gHCU+f/xU/3Rof58Ts8ngkXyO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HM0C8IAAADcAAAADwAAAAAAAAAAAAAA&#10;AAChAgAAZHJzL2Rvd25yZXYueG1sUEsFBgAAAAAEAAQA+QAAAJADAAAAAA==&#10;" strokecolor="#e36c0a [2409]" strokeweight="69e-5mm"/>
                <v:shape id="Freeform 3623" o:spid="_x0000_s1207" style="position:absolute;left:415;top:499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bM7MEA&#10;AADcAAAADwAAAGRycy9kb3ducmV2LnhtbERPS4vCMBC+C/6HMMJeRNPuQUrXKCoosicfhb0OzdhW&#10;m0lJonb/vVlY8DYf33Pmy9604kHON5YVpNMEBHFpdcOVguK8nWQgfEDW2FomBb/kYbkYDuaYa/vk&#10;Iz1OoRIxhH2OCuoQulxKX9Zk0E9tRxy5i3UGQ4SuktrhM4abVn4myUwabDg21NjRpqbydrobBTs7&#10;DvsiTZxx63vz8309pLusUupj1K++QATqw1v8797rOD+bwd8z8QK5e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GzOzBAAAA3AAAAA8AAAAAAAAAAAAAAAAAmAIAAGRycy9kb3du&#10;cmV2LnhtbFBLBQYAAAAABAAEAPUAAACGAwAAAAA=&#10;" path="m249,10r,l239,25,224,35,199,45r-30,5l139,45,114,35,94,25,64,5,59,,49,5,34,20,14,50,,5e" filled="f" strokecolor="#e36c0a [2409]" strokeweight="42e-5mm">
                  <v:path arrowok="t" o:connecttype="custom" o:connectlocs="249,10;249,10;239,25;224,35;199,45;169,50;139,45;114,35;94,25;64,5;64,5;59,0;49,5;34,20;14,50;0,5" o:connectangles="0,0,0,0,0,0,0,0,0,0,0,0,0,0,0,0"/>
                </v:shape>
                <v:shape id="Freeform 3624" o:spid="_x0000_s1208" style="position:absolute;left:415;top:5466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ppd8MA&#10;AADcAAAADwAAAGRycy9kb3ducmV2LnhtbERPS2vCQBC+F/wPyxR6KbpJD21IXaUWGqSnVgWvQ3aa&#10;RLOzYXfz8N+7BcHbfHzPWa4n04qBnG8sK0gXCQji0uqGKwWH/dc8A+EDssbWMim4kIf1avawxFzb&#10;kX9p2IVKxBD2OSqoQ+hyKX1Zk0G/sB1x5P6sMxgidJXUDscYblr5kiSv0mDDsaHGjj5rKs+73igo&#10;7HPYHtLEGbfpm+P36Sctskqpp8fp4x1EoCncxTf3Vsf52Rv8PxMvkK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cppd8MAAADcAAAADwAAAAAAAAAAAAAAAACYAgAAZHJzL2Rv&#10;d25yZXYueG1sUEsFBgAAAAAEAAQA9QAAAIgDAAAAAA==&#10;" path="m249,50r,l224,25,199,10r-30,l139,10,114,20,94,30,64,45r-5,5l54,45,34,30,14,,,50e" filled="f" strokecolor="#e36c0a [2409]" strokeweight="42e-5mm">
                  <v:path arrowok="t" o:connecttype="custom" o:connectlocs="249,50;249,50;224,25;199,10;169,10;139,10;114,20;94,30;64,45;64,45;59,50;54,45;34,30;14,0;0,50" o:connectangles="0,0,0,0,0,0,0,0,0,0,0,0,0,0,0"/>
                </v:shape>
                <v:shape id="Freeform 3625" o:spid="_x0000_s1209" style="position:absolute;left:420;top:5036;width:244;height:440;visibility:visible;mso-wrap-style:square;v-text-anchor:top" coordsize="244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CT+sQA&#10;AADcAAAADwAAAGRycy9kb3ducmV2LnhtbESPzWrDQAyE74W+w6JCLqFZJ9CQOtmE4hBIoYfW6QMI&#10;r2KberXGu/57++pQ6E1iRjOfDqfJNWqgLtSeDaxXCSjiwtuaSwPft8vzDlSIyBYbz2RgpgCn4+PD&#10;AVPrR/6iIY+lkhAOKRqoYmxTrUNRkcOw8i2xaHffOYyydqW2HY4S7hq9SZKtdlizNFTYUlZR8ZP3&#10;zgAN/vw620/8uOXL0NdFNry858Ysnqa3PahIU/w3/11freDvhFaekQn08R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wk/rEAAAA3AAAAA8AAAAAAAAAAAAAAAAAmAIAAGRycy9k&#10;b3ducmV2LnhtbFBLBQYAAAAABAAEAPUAAACJAwAAAAA=&#10;" path="m244,220r,l239,135r-5,-35l229,65,214,40,199,20,179,5,149,,119,5,94,15,69,35,44,65,24,95,14,135,4,175,,220r4,45l14,305r10,35l44,375r25,25l94,420r25,10l149,440r30,-5l199,420r15,-20l229,375r5,-35l239,305r5,-85xe" filled="f" strokecolor="#e36c0a [2409]" strokeweight="42e-5mm">
                  <v:path arrowok="t" o:connecttype="custom" o:connectlocs="244,220;244,220;239,135;234,100;229,65;214,40;199,20;179,5;149,0;149,0;119,5;94,15;69,35;44,65;24,95;14,135;4,175;0,220;0,220;4,265;14,305;24,340;44,375;69,400;94,420;119,430;149,440;149,440;179,435;199,420;214,400;229,375;234,340;239,305;244,220;244,220" o:connectangles="0,0,0,0,0,0,0,0,0,0,0,0,0,0,0,0,0,0,0,0,0,0,0,0,0,0,0,0,0,0,0,0,0,0,0,0"/>
                </v:shape>
                <v:shape id="Freeform 3626" o:spid="_x0000_s1210" style="position:absolute;left:469;top:5106;width:195;height:300;visibility:visible;mso-wrap-style:square;v-text-anchor:top" coordsize="195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OwsMEA&#10;AADcAAAADwAAAGRycy9kb3ducmV2LnhtbERPS4vCMBC+C/6HMAt703QfLLVrFFkQ3YvgA89DM9sU&#10;m0lNYq3/3gjC3ubje8503ttGdORD7VjB2zgDQVw6XXOl4LBfjnIQISJrbByTghsFmM+GgykW2l15&#10;S90uViKFcChQgYmxLaQMpSGLYexa4sT9OW8xJugrqT1eU7ht5HuWfUmLNacGgy39GCpPu4tV8Fmf&#10;/em3747n1e1jM1ltjKV8q9TrS7/4BhGpj//ip3ut0/x8Ao9n0gVyd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jsLDBAAAA3AAAAA8AAAAAAAAAAAAAAAAAmAIAAGRycy9kb3du&#10;cmV2LnhtbFBLBQYAAAAABAAEAPUAAACGAwAAAAA=&#10;" path="m195,150r,l195,120,190,90,180,65,170,45,155,25,140,15,120,5,100,,80,,60,10,45,25,30,45,15,65,5,90,,120r,30l,180r5,30l15,235r15,20l45,275r15,10l80,295r20,5l120,295r20,-5l155,275r15,-20l180,235r10,-25l195,180r,-30xe" filled="f" strokecolor="#e36c0a [2409]" strokeweight="42e-5mm">
                  <v:path arrowok="t" o:connecttype="custom" o:connectlocs="195,150;195,150;195,120;190,90;180,65;170,45;155,25;140,15;120,5;100,0;100,0;80,0;60,10;45,25;30,45;15,65;5,90;0,120;0,150;0,150;0,180;5,210;15,235;30,255;45,275;60,285;80,295;100,300;100,300;120,295;140,290;155,275;170,255;180,235;190,210;195,180;195,150;195,150" o:connectangles="0,0,0,0,0,0,0,0,0,0,0,0,0,0,0,0,0,0,0,0,0,0,0,0,0,0,0,0,0,0,0,0,0,0,0,0,0,0"/>
                </v:shape>
                <v:shape id="Freeform 3627" o:spid="_x0000_s1211" style="position:absolute;left:499;top:5151;width:165;height:210;visibility:visible;mso-wrap-style:square;v-text-anchor:top" coordsize="16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wKJ8YA&#10;AADcAAAADwAAAGRycy9kb3ducmV2LnhtbESPzW7CQAyE70i8w8pIvZVNcyiQsqAKURVxK39tb1bW&#10;JIGsN8ouEN6+PlTiZmvGM5+n887V6kptqDwbeBkmoIhzbysuDOy2H89jUCEiW6w9k4E7BZjP+r0p&#10;Ztbf+Iuum1goCeGQoYEyxibTOuQlOQxD3xCLdvStwyhrW2jb4k3CXa3TJHnVDiuWhhIbWpSUnzcX&#10;Z6DZH37Syyn9PMfx6Pd7uU7rSeeMeRp072+gInXxYf6/XlnBnwi+PCMT6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vwKJ8YAAADcAAAADwAAAAAAAAAAAAAAAACYAgAAZHJz&#10;L2Rvd25yZXYueG1sUEsFBgAAAAAEAAQA9QAAAIsDAAAAAA==&#10;" path="m165,105r,l160,85,155,65,145,45,135,30,120,20,100,10,85,5,70,,55,,45,5,30,15,20,30,5,65,,105r5,40l20,180r10,10l45,200r10,5l70,210r15,l100,200r20,-10l135,180r10,-15l155,145r5,-20l165,105xe" filled="f" strokecolor="#e36c0a [2409]" strokeweight="42e-5mm">
                  <v:path arrowok="t" o:connecttype="custom" o:connectlocs="165,105;165,105;160,85;155,65;145,45;135,30;120,20;100,10;85,5;70,0;70,0;55,0;45,5;30,15;20,30;5,65;0,105;0,105;5,145;20,180;30,190;45,200;55,205;70,210;70,210;85,210;100,200;120,190;135,180;145,165;155,145;160,125;165,105;165,105" o:connectangles="0,0,0,0,0,0,0,0,0,0,0,0,0,0,0,0,0,0,0,0,0,0,0,0,0,0,0,0,0,0,0,0,0,0"/>
                </v:shape>
                <v:shape id="Freeform 3628" o:spid="_x0000_s1212" style="position:absolute;left:519;top:5181;width:145;height:150;visibility:visible;mso-wrap-style:square;v-text-anchor:top" coordsize="14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VyB8EA&#10;AADcAAAADwAAAGRycy9kb3ducmV2LnhtbERPTWuDQBC9B/oflinklqwppFiTVdrQUk8BTXMf3IlK&#10;3Flxt2r/fTcQyG0e73P22Ww6MdLgWssKNusIBHFldcu1gp/T1yoG4Tyyxs4yKfgjB1n6tNhjou3E&#10;BY2lr0UIYZeggsb7PpHSVQ0ZdGvbEwfuYgeDPsChlnrAKYSbTr5E0as02HJoaLCnQ0PVtfw1CuLv&#10;T8sznUqfF9vj4Vzmnf6wSi2f5/cdCE+zf4jv7lyH+W8buD0TLpDp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1cgfBAAAA3AAAAA8AAAAAAAAAAAAAAAAAmAIAAGRycy9kb3du&#10;cmV2LnhtbFBLBQYAAAAABAAEAPUAAACGAwAAAAA=&#10;" path="m145,75r,l140,60,135,45,120,35,110,25,75,10,50,,40,5,30,5,15,20,5,45,,75r5,30l15,125r15,15l50,150r25,-5l105,130r15,-10l135,105r5,-15l145,75xe" filled="f" strokecolor="#e36c0a [2409]" strokeweight="42e-5mm">
                  <v:path arrowok="t" o:connecttype="custom" o:connectlocs="145,75;145,75;140,60;135,45;120,35;110,25;75,10;50,0;50,0;40,5;30,5;15,20;5,45;0,75;0,75;5,105;15,125;30,140;50,150;50,150;75,145;105,130;120,120;135,105;140,90;145,75;145,75" o:connectangles="0,0,0,0,0,0,0,0,0,0,0,0,0,0,0,0,0,0,0,0,0,0,0,0,0,0,0"/>
                </v:shape>
                <v:shape id="Freeform 3629" o:spid="_x0000_s1213" style="position:absolute;left:664;top:5001;width:20;height:515;visibility:visible;mso-wrap-style:square;v-text-anchor:top" coordsize="20,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jaZsMA&#10;AADcAAAADwAAAGRycy9kb3ducmV2LnhtbERPTWvCQBC9F/wPywi91Y1BRFNXUUHpoSDaSHucZsck&#10;mJ0Nu1uN/94VhN7m8T5ntuhMIy7kfG1ZwXCQgCAurK65VJB/bd4mIHxA1thYJgU38rCY915mmGl7&#10;5T1dDqEUMYR9hgqqENpMSl9UZNAPbEscuZN1BkOErpTa4TWGm0amSTKWBmuODRW2tK6oOB/+jILT&#10;93hd/u7y489u+zk6r9rtqnOpUq/9bvkOIlAX/sVP94eO86cpPJ6JF8j5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ZjaZsMAAADcAAAADwAAAAAAAAAAAAAAAACYAgAAZHJzL2Rv&#10;d25yZXYueG1sUEsFBgAAAAAEAAQA9QAAAIgDAAAAAA==&#10;" path="m,515r,l10,490,20,445r,-35l20,365,10,315,,255,10,195r5,-50l20,100r,-30l10,25,,e" filled="f" strokecolor="#e36c0a [2409]" strokeweight="42e-5mm">
                  <v:path arrowok="t" o:connecttype="custom" o:connectlocs="0,515;0,515;10,490;20,445;20,410;20,365;10,315;0,255;0,255;0,255;10,195;15,145;20,100;20,70;10,25;0,0" o:connectangles="0,0,0,0,0,0,0,0,0,0,0,0,0,0,0,0"/>
                </v:shape>
                <v:shape id="Freeform 3630" o:spid="_x0000_s1214" style="position:absolute;left:664;top:5001;width:45;height:515;visibility:visible;mso-wrap-style:square;v-text-anchor:top" coordsize="45,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vXqcMA&#10;AADcAAAADwAAAGRycy9kb3ducmV2LnhtbERP22rCQBB9L/gPyxT6UpqNFbSmriKFoqAose37kJ1c&#10;anY2ZNeY/L0rFPo2h3Odxao3teiodZVlBeMoBkGcWV1xoeD76/PlDYTzyBpry6RgIAer5ehhgYm2&#10;V06pO/lChBB2CSoovW8SKV1WkkEX2YY4cLltDfoA20LqFq8h3NTyNY6n0mDFoaHEhj5Kys6ni1GA&#10;6a7fPM8Hsx+y7vAzm1a/+XFQ6umxX7+D8NT7f/Gfe6vD/PkE7s+EC+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VvXqcMAAADcAAAADwAAAAAAAAAAAAAAAACYAgAAZHJzL2Rv&#10;d25yZXYueG1sUEsFBgAAAAAEAAQA9QAAAIgDAAAAAA==&#10;" path="m,515r,l15,470,25,425,35,360,45,285,40,195,35,150,30,100,15,50,,e" filled="f" strokecolor="#e36c0a [2409]" strokeweight="42e-5mm">
                  <v:path arrowok="t" o:connecttype="custom" o:connectlocs="0,515;0,515;15,470;25,425;35,360;45,285;40,195;35,150;30,100;15,50;0,0" o:connectangles="0,0,0,0,0,0,0,0,0,0,0"/>
                </v:shape>
                <v:line id="Line 3631" o:spid="_x0000_s1215" style="position:absolute;flip:y;visibility:visible;mso-wrap-style:square" from="759,4996" to="760,5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FaU8EAAADcAAAADwAAAGRycy9kb3ducmV2LnhtbERPTWvCQBC9C/0PyxR604222DbNKmIR&#10;elV78TZkJ9nQ7GzIjjH117uFgrd5vM8p1qNv1UB9bAIbmM8yUMRlsA3XBr6Pu+kbqCjIFtvAZOCX&#10;IqxXD5MCcxsuvKfhILVKIRxzNOBEulzrWDryGGehI05cFXqPkmBfa9vjJYX7Vi+ybKk9NpwaHHa0&#10;dVT+HM7ewEn2n0P1PJfNsHOvNjv5M1+9MU+P4+YDlNAod/G/+8um+e8v8PdMukCvb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AVpTwQAAANwAAAAPAAAAAAAAAAAAAAAA&#10;AKECAABkcnMvZG93bnJldi54bWxQSwUGAAAAAAQABAD5AAAAjwMAAAAA&#10;" strokecolor="#e36c0a [2409]" strokeweight="42e-5mm"/>
                <v:line id="Line 3632" o:spid="_x0000_s1216" style="position:absolute;flip:y;visibility:visible;mso-wrap-style:square" from="789,4996" to="790,5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aqi1sMAAADcAAAADwAAAGRycy9kb3ducmV2LnhtbERPTWvCQBC9C/0Pywi96UahRWM20hZb&#10;i4eIUXueZqdJaHY2ZFdN/31XELzN431OsuxNI87Uudqygsk4AkFcWF1zqeCwfx/NQDiPrLGxTAr+&#10;yMEyfRgkGGt74R2dc1+KEMIuRgWV920spSsqMujGtiUO3I/tDPoAu1LqDi8h3DRyGkXP0mDNoaHC&#10;lt4qKn7zk1HwuubNym5m0m9XxfT7+JFlx69Mqcdh/7IA4an3d/HN/anD/PkTXJ8JF8j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mqotbDAAAA3AAAAA8AAAAAAAAAAAAA&#10;AAAAoQIAAGRycy9kb3ducmV2LnhtbFBLBQYAAAAABAAEAPkAAACRAwAAAAA=&#10;" strokecolor="#e36c0a [2409]" strokeweight="69e-5mm"/>
                <v:shape id="Freeform 3633" o:spid="_x0000_s1217" style="position:absolute;left:415;top:4476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9aMcIA&#10;AADcAAAADwAAAGRycy9kb3ducmV2LnhtbERPTWvCQBC9F/wPyxS8lGYTD2Kjq1RBCT21NtDrkB2T&#10;aHY27K4m/nu3UOhtHu9zVpvRdOJGzreWFWRJCoK4srrlWkH5vX9dgPABWWNnmRTcycNmPXlaYa7t&#10;wF90O4ZaxBD2OSpoQuhzKX3VkEGf2J44cifrDIYIXS21wyGGm07O0nQuDbYcGxrsaddQdTlejYKD&#10;fQlFmaXOuO21/fk4f2aHRa3U9Hl8X4IINIZ/8Z+70HH+2xx+n4kX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X1oxwgAAANwAAAAPAAAAAAAAAAAAAAAAAJgCAABkcnMvZG93&#10;bnJldi54bWxQSwUGAAAAAAQABAD1AAAAhwMAAAAA&#10;" path="m249,10r,l239,20,224,30,199,45r-30,l139,40,114,35,94,20,64,,59,,49,,34,20,14,50,,e" filled="f" strokecolor="#e36c0a [2409]" strokeweight="42e-5mm">
                  <v:path arrowok="t" o:connecttype="custom" o:connectlocs="249,10;249,10;239,20;224,30;199,45;169,45;139,40;114,35;94,20;64,0;64,0;59,0;49,0;34,20;14,50;0,0" o:connectangles="0,0,0,0,0,0,0,0,0,0,0,0,0,0,0,0"/>
                </v:shape>
                <v:shape id="Freeform 3634" o:spid="_x0000_s1218" style="position:absolute;left:415;top:4946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P/qsMA&#10;AADcAAAADwAAAGRycy9kb3ducmV2LnhtbERPTWvCQBC9F/wPywheSt3Eg9XUVbTQEHpqVeh1yE6T&#10;aHY27G5i/PfdQqG3ebzP2exG04qBnG8sK0jnCQji0uqGKwXn09vTCoQPyBpby6TgTh5228nDBjNt&#10;b/xJwzFUIoawz1BBHUKXSenLmgz6ue2II/dtncEQoaukdniL4aaViyRZSoMNx4YaO3qtqbwee6Mg&#10;t4+hOKeJM+7QN1/vl480X1VKzabj/gVEoDH8i//chY7z18/w+0y8QG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P/qsMAAADcAAAADwAAAAAAAAAAAAAAAACYAgAAZHJzL2Rv&#10;d25yZXYueG1sUEsFBgAAAAAEAAQA9QAAAIgDAAAAAA==&#10;" path="m249,50r,l224,25,199,15,169,10r-30,l114,20,94,30,64,50r-5,l54,50,34,30,14,,,50e" filled="f" strokecolor="#e36c0a [2409]" strokeweight="42e-5mm">
                  <v:path arrowok="t" o:connecttype="custom" o:connectlocs="249,50;249,50;224,25;199,15;169,10;139,10;114,20;94,30;64,50;64,50;59,50;54,50;34,30;14,0;0,50" o:connectangles="0,0,0,0,0,0,0,0,0,0,0,0,0,0,0"/>
                </v:shape>
                <v:shape id="Freeform 3635" o:spid="_x0000_s1219" style="position:absolute;left:420;top:4521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J8ysYA&#10;AADcAAAADwAAAGRycy9kb3ducmV2LnhtbESPQW/CMAyF75P2HyJP2m2kQ4JBISA2AdouCBja2WpM&#10;W61xqiSjhV8/HybtZus9v/d5vuxdoy4UYu3ZwPMgA0VceFtzaeD0uXmagIoJ2WLjmQxcKcJycX83&#10;x9z6jg90OaZSSQjHHA1UKbW51rGoyGEc+JZYtLMPDpOsodQ2YCfhrtHDLBtrhzVLQ4UtvVVUfB9/&#10;nAFe3dy+3RxOr19h8vKxpm032g2NeXzoVzNQifr0b/67freCPxVaeUYm0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gJ8ysYAAADcAAAADwAAAAAAAAAAAAAAAACYAgAAZHJz&#10;L2Rvd25yZXYueG1sUEsFBgAAAAAEAAQA9QAAAIsDAAAAAA==&#10;" path="m244,215r,l239,130,234,95,229,65,214,35,199,15,179,5,149,,119,,94,15,69,35,44,60,24,90,14,130,4,170,,215r4,45l14,300r10,35l44,370r25,25l94,415r25,15l149,435r30,-5l199,420r15,-20l229,370r5,-30l239,300r5,-85xe" filled="f" strokecolor="#e36c0a [2409]" strokeweight="42e-5mm">
                  <v:path arrowok="t" o:connecttype="custom" o:connectlocs="244,215;244,215;239,130;234,95;229,65;214,35;199,15;179,5;149,0;149,0;119,0;94,15;69,35;44,60;24,90;14,130;4,170;0,215;0,215;4,260;14,300;24,335;44,370;69,395;94,415;119,430;149,435;149,435;179,430;199,420;214,400;229,370;234,340;239,300;244,215;244,215" o:connectangles="0,0,0,0,0,0,0,0,0,0,0,0,0,0,0,0,0,0,0,0,0,0,0,0,0,0,0,0,0,0,0,0,0,0,0,0"/>
                </v:shape>
                <v:shape id="Freeform 3636" o:spid="_x0000_s1220" style="position:absolute;left:469;top:4586;width:195;height:300;visibility:visible;mso-wrap-style:square;v-text-anchor:top" coordsize="195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ombcEA&#10;AADcAAAADwAAAGRycy9kb3ducmV2LnhtbERPS4vCMBC+C/6HMAt703QfLLZrFFkQ3YvgA89DM9sU&#10;m0lNYq3/3gjC3ubje8503ttGdORD7VjB2zgDQVw6XXOl4LBfjiYgQkTW2DgmBTcKMJ8NB1MstLvy&#10;lrpdrEQK4VCgAhNjW0gZSkMWw9i1xIn7c95iTNBXUnu8pnDbyPcs+5IWa04NBlv6MVSedher4LM+&#10;+9Nv3x3Pq9vHJl9tjKXJVqnXl37xDSJSH//FT/dap/l5Do9n0gVyd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6Jm3BAAAA3AAAAA8AAAAAAAAAAAAAAAAAmAIAAGRycy9kb3du&#10;cmV2LnhtbFBLBQYAAAAABAAEAPUAAACGAwAAAAA=&#10;" path="m195,150r,l195,120,190,95,180,70,170,45,155,30,140,15,120,5,100,,80,5,60,10,45,25,30,45,15,65,5,90,,120r,30l,180r5,30l15,235r15,20l45,275r15,15l80,295r20,5l120,300r20,-10l155,275r15,-20l180,235r10,-25l195,180r,-30xe" filled="f" strokecolor="#e36c0a [2409]" strokeweight="42e-5mm">
                  <v:path arrowok="t" o:connecttype="custom" o:connectlocs="195,150;195,150;195,120;190,95;180,70;170,45;155,30;140,15;120,5;100,0;100,0;80,5;60,10;45,25;30,45;15,65;5,90;0,120;0,150;0,150;0,180;5,210;15,235;30,255;45,275;60,290;80,295;100,300;100,300;120,300;140,290;155,275;170,255;180,235;190,210;195,180;195,150;195,150" o:connectangles="0,0,0,0,0,0,0,0,0,0,0,0,0,0,0,0,0,0,0,0,0,0,0,0,0,0,0,0,0,0,0,0,0,0,0,0,0,0"/>
                </v:shape>
                <v:shape id="Freeform 3637" o:spid="_x0000_s1221" style="position:absolute;left:499;top:4631;width:165;height:210;visibility:visible;mso-wrap-style:square;v-text-anchor:top" coordsize="16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P+3MUA&#10;AADcAAAADwAAAGRycy9kb3ducmV2LnhtbESPQWvCQBSE70L/w/KE3urGHGxMXUVKi6W3Rm3r7ZF9&#10;JtHs25Bdk/Tfu0LB4zAz3zCL1WBq0VHrKssKppMIBHFudcWFgt32/SkB4TyyxtoyKfgjB6vlw2iB&#10;qbY9f1GX+UIECLsUFZTeN6mULi/JoJvYhjh4R9sa9EG2hdQt9gFuahlH0UwarDgslNjQa0n5ObsY&#10;Bc3++ze+nOLN2SfPh5+3z7ieD0apx/GwfgHhafD38H/7QysIRLidC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0/7cxQAAANwAAAAPAAAAAAAAAAAAAAAAAJgCAABkcnMv&#10;ZG93bnJldi54bWxQSwUGAAAAAAQABAD1AAAAigMAAAAA&#10;" path="m165,105r,l160,85,155,65,145,50,135,35,120,20,100,10,85,5,70,,55,5,45,10,30,20,20,30,5,65,,105r5,40l20,180r10,10l45,200r10,10l70,210r15,l100,205r20,-10l135,180r10,-15l155,145r5,-20l165,105xe" filled="f" strokecolor="#e36c0a [2409]" strokeweight="42e-5mm">
                  <v:path arrowok="t" o:connecttype="custom" o:connectlocs="165,105;165,105;160,85;155,65;145,50;135,35;120,20;100,10;85,5;70,0;70,0;55,5;45,10;30,20;20,30;5,65;0,105;0,105;5,145;20,180;30,190;45,200;55,210;70,210;70,210;85,210;100,205;120,195;135,180;145,165;155,145;160,125;165,105;165,105" o:connectangles="0,0,0,0,0,0,0,0,0,0,0,0,0,0,0,0,0,0,0,0,0,0,0,0,0,0,0,0,0,0,0,0,0,0"/>
                </v:shape>
                <v:shape id="Freeform 3638" o:spid="_x0000_s1222" style="position:absolute;left:519;top:4666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TtecAA&#10;AADcAAAADwAAAGRycy9kb3ducmV2LnhtbESPQWsCMRSE7wX/Q3iCN01WRGRrFFGE7lHb3h+b52Z1&#10;8xI2Ubf/3hQKPQ4z8w2z3g6uEw/qY+tZQzFTIIhrb1puNHx9HqcrEDEhG+w8k4YfirDdjN7WWBr/&#10;5BM9zqkRGcKxRA02pVBKGWtLDuPMB+LsXXzvMGXZN9L0+Mxw18m5UkvpsOW8YDHQ3lJ9O9+dhuob&#10;22Lpi6uqwuEYFjHcbVdpPRkPu3cQiYb0H/5rfxgNc1XA75l8BOTm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sTtecAAAADcAAAADwAAAAAAAAAAAAAAAACYAgAAZHJzL2Rvd25y&#10;ZXYueG1sUEsFBgAAAAAEAAQA9QAAAIUDAAAAAA==&#10;" path="m145,70r,l140,55,135,45,120,30,110,20,75,5,50,,40,,30,5,15,20,5,40,,70r5,30l15,120r15,20l50,145r25,-5l105,125r15,-10l135,100r5,-15l145,70xe" filled="f" strokecolor="#e36c0a [2409]" strokeweight="42e-5mm">
                  <v:path arrowok="t" o:connecttype="custom" o:connectlocs="145,70;145,70;140,55;135,45;120,30;110,20;75,5;50,0;50,0;40,0;30,5;15,20;5,40;0,70;0,70;5,100;15,120;30,140;50,145;50,145;75,140;105,125;120,115;135,100;140,85;145,70;145,70" o:connectangles="0,0,0,0,0,0,0,0,0,0,0,0,0,0,0,0,0,0,0,0,0,0,0,0,0,0,0"/>
                </v:shape>
                <v:shape id="Freeform 3639" o:spid="_x0000_s1223" style="position:absolute;left:664;top:4486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aNx8UA&#10;AADcAAAADwAAAGRycy9kb3ducmV2LnhtbESPzW7CMBCE70h9B2uRegMHHygKGAStKiq1F34u3Fbx&#10;EgfidRQbkvbp60qVOI5m55udxap3tbhTGyrPGibjDARx4U3FpYbj4X00AxEissHaM2n4pgCr5dNg&#10;gbnxHe/ovo+lSBAOOWqwMTa5lKGw5DCMfUOcvLNvHcYk21KaFrsEd7VUWTaVDitODRYberVUXPc3&#10;l944bcmqaUf2x3wp/1ZcPjcvB62fh/16DiJSHx/H/+kPo0FlCv7GJAL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Bo3HxQAAANwAAAAPAAAAAAAAAAAAAAAAAJgCAABkcnMv&#10;ZG93bnJldi54bWxQSwUGAAAAAAQABAD1AAAAigMAAAAA&#10;" path="m,510r,l10,485,20,440r,-35l20,365,10,310,,250,10,190r5,-50l20,100r,-35l10,20,,e" filled="f" strokecolor="#e36c0a [2409]" strokeweight="42e-5mm">
                  <v:path arrowok="t" o:connecttype="custom" o:connectlocs="0,510;0,510;10,485;20,440;20,405;20,365;10,310;0,250;0,250;0,250;10,190;15,140;20,100;20,65;10,20;0,0" o:connectangles="0,0,0,0,0,0,0,0,0,0,0,0,0,0,0,0"/>
                </v:shape>
                <v:shape id="Freeform 3640" o:spid="_x0000_s1224" style="position:absolute;left:664;top:4486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oPCMQA&#10;AADcAAAADwAAAGRycy9kb3ducmV2LnhtbESPQWvCQBSE74L/YXkFL6KbWGxt6ioSDORqqp4f2dck&#10;mn0bsqvGf98tFHocZuYbZr0dTCvu1LvGsoJ4HoEgLq1uuFJw/MpmKxDOI2tsLZOCJznYbsajNSba&#10;PvhA98JXIkDYJaig9r5LpHRlTQbd3HbEwfu2vUEfZF9J3eMjwE0rF1H0Jg02HBZq7CitqbwWN6Pg&#10;fbXMjtPlyeRuf0mv04+4uJxPSk1eht0nCE+D/w//tXOtYBG9wu+ZcAT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6DwjEAAAA3AAAAA8AAAAAAAAAAAAAAAAAmAIAAGRycy9k&#10;b3ducmV2LnhtbFBLBQYAAAAABAAEAPUAAACJAwAAAAA=&#10;" path="m,510r,l15,465,25,420,35,355,45,280,40,190,35,145,30,100,15,50,,e" filled="f" strokecolor="#e36c0a [2409]" strokeweight="42e-5mm">
                  <v:path arrowok="t" o:connecttype="custom" o:connectlocs="0,510;0,510;15,465;25,420;35,355;45,280;40,190;35,145;30,100;15,50;0,0" o:connectangles="0,0,0,0,0,0,0,0,0,0,0"/>
                </v:shape>
                <v:line id="Line 3641" o:spid="_x0000_s1225" style="position:absolute;flip:y;visibility:visible;mso-wrap-style:square" from="759,4476" to="760,49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6uqMMAAADcAAAADwAAAGRycy9kb3ducmV2LnhtbESPQWsCMRSE74L/ITyhN020pS2rUaRF&#10;6FXrZW+PzXOzuHlZNs9121/fFAo9DjPzDbPZjaFVA/WpiWxhuTCgiKvoGq4tnD8P81dQSZAdtpHJ&#10;whcl2G2nkw0WLt75SMNJapUhnAq04EW6QutUeQqYFrEjzt4l9gEly77Wrsd7hodWr4x51gEbzgse&#10;O3rzVF1Pt2ChlOP7cHlcyn44+BdnynDj72Dtw2zcr0EJjfIf/mt/OAsr8wS/Z/IR0N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urqjDAAAA3AAAAA8AAAAAAAAAAAAA&#10;AAAAoQIAAGRycy9kb3ducmV2LnhtbFBLBQYAAAAABAAEAPkAAACRAwAAAAA=&#10;" strokecolor="#e36c0a [2409]" strokeweight="42e-5mm"/>
                <v:line id="Line 3642" o:spid="_x0000_s1226" style="position:absolute;flip:y;visibility:visible;mso-wrap-style:square" from="789,4476" to="790,49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VWLcUAAADcAAAADwAAAGRycy9kb3ducmV2LnhtbESPQWvCQBSE74L/YXlCb7ox0CLRjdRi&#10;a/GQ0tR4fmZfk9Ds25BdNf77rlDocZiZb5jVejCtuFDvGssK5rMIBHFpdcOVgsPX63QBwnlkja1l&#10;UnAjB+t0PFphou2VP+mS+0oECLsEFdTed4mUrqzJoJvZjjh437Y36IPsK6l7vAa4aWUcRU/SYMNh&#10;ocaOXmoqf/KzUbDZ8X5r9wvpP7ZlfCresqw4Zko9TIbnJQhPg/8P/7XftYI4eoT7mXAEZPo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VWLcUAAADcAAAADwAAAAAAAAAA&#10;AAAAAAChAgAAZHJzL2Rvd25yZXYueG1sUEsFBgAAAAAEAAQA+QAAAJMDAAAAAA==&#10;" strokecolor="#e36c0a [2409]" strokeweight="69e-5mm"/>
                <v:shape id="Freeform 3643" o:spid="_x0000_s1227" style="position:absolute;left:415;top:3956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CuysMA&#10;AADcAAAADwAAAGRycy9kb3ducmV2LnhtbESPT4vCMBTE7wv7HcJb8LKsST2IdI3iLijiyX/g9dE8&#10;22rzUpKo9dsbQfA4zMxvmPG0s424kg+1Yw1ZX4EgLpypudSw381/RiBCRDbYOCYNdwownXx+jDE3&#10;7sYbum5jKRKEQ44aqhjbXMpQVGQx9F1LnLyj8xZjkr6UxuMtwW0jB0oNpcWa00KFLf1XVJy3F6th&#10;4b7jcp8pb/3fpT6sTutsMSq17n11s18Qkbr4Dr/aS6NhoIbwPJOOgJ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HCuysMAAADcAAAADwAAAAAAAAAAAAAAAACYAgAAZHJzL2Rv&#10;d25yZXYueG1sUEsFBgAAAAAEAAQA9QAAAIgDAAAAAA==&#10;" path="m249,10r,l239,20,224,35,199,45r-30,l139,45,114,35,94,25,64,5,59,,49,,34,20,14,50,,5e" filled="f" strokecolor="#e36c0a [2409]" strokeweight="42e-5mm">
                  <v:path arrowok="t" o:connecttype="custom" o:connectlocs="249,10;249,10;239,20;224,35;199,45;169,45;139,45;114,35;94,25;64,5;64,5;59,0;49,0;34,20;14,50;0,5" o:connectangles="0,0,0,0,0,0,0,0,0,0,0,0,0,0,0,0"/>
                </v:shape>
                <v:shape id="Freeform 3644" o:spid="_x0000_s1228" style="position:absolute;left:415;top:443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wLUcQA&#10;AADcAAAADwAAAGRycy9kb3ducmV2LnhtbESPQWsCMRSE7wX/Q3iCl1KT9dDK1igqKNKTXQWvj83r&#10;7tbNy5JE3f77RhA8DjPzDTNb9LYVV/KhcawhGysQxKUzDVcajofN2xREiMgGW8ek4Y8CLOaDlxnm&#10;xt34m65FrESCcMhRQx1jl0sZyposhrHriJP347zFmKSvpPF4S3DbyolS79Jiw2mhxo7WNZXn4mI1&#10;bN1r3B0z5a1fXZrT1+8+204rrUfDfvkJIlIfn+FHe2c0TNQH3M+kIyD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8C1HEAAAA3AAAAA8AAAAAAAAAAAAAAAAAmAIAAGRycy9k&#10;b3ducmV2LnhtbFBLBQYAAAAABAAEAPUAAACJAwAAAAA=&#10;" path="m249,45r,l224,20,199,10,169,5r-30,5l114,15,94,25,64,45r-5,5l54,45,34,30,14,,,45e" filled="f" strokecolor="#e36c0a [2409]" strokeweight="42e-5mm">
                  <v:path arrowok="t" o:connecttype="custom" o:connectlocs="249,45;249,45;224,20;199,10;169,5;139,10;114,15;94,25;64,45;64,45;59,50;54,45;34,30;14,0;0,45" o:connectangles="0,0,0,0,0,0,0,0,0,0,0,0,0,0,0"/>
                </v:shape>
                <v:shape id="Freeform 3645" o:spid="_x0000_s1229" style="position:absolute;left:420;top:4001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2IMcIA&#10;AADcAAAADwAAAGRycy9kb3ducmV2LnhtbERPz2vCMBS+D/wfwhN2m6mFqdRGUZnDXWRq8fxonm2x&#10;eSlJZrv99cthsOPH9ztfD6YVD3K+saxgOklAEJdWN1wpKC77lwUIH5A1tpZJwTd5WK9GTzlm2vZ8&#10;osc5VCKGsM9QQR1Cl0npy5oM+ontiCN3s85giNBVUjvsY7hpZZokM2mw4dhQY0e7msr7+cso4M2P&#10;+ez2p2J7dYv5xxu996/HVKnn8bBZggg0hH/xn/ugFaRJXBvPxCM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YgxwgAAANwAAAAPAAAAAAAAAAAAAAAAAJgCAABkcnMvZG93&#10;bnJldi54bWxQSwUGAAAAAAQABAD1AAAAhwMAAAAA&#10;" path="m244,215r,l239,135,234,95,229,65,214,40,199,20,179,5,149,,119,5,94,15,69,35,44,60,24,95,14,130,4,175,,215r4,45l14,300r10,40l44,370r25,25l94,415r25,15l149,435r30,-5l199,420r15,-20l229,370r5,-30l239,300r5,-85xe" filled="f" strokecolor="#e36c0a [2409]" strokeweight="42e-5mm">
                  <v:path arrowok="t" o:connecttype="custom" o:connectlocs="244,215;244,215;239,135;234,95;229,65;214,40;199,20;179,5;149,0;149,0;119,5;94,15;69,35;44,60;24,95;14,130;4,175;0,215;0,215;4,260;14,300;24,340;44,370;69,395;94,415;119,430;149,435;149,435;179,430;199,420;214,400;229,370;234,340;239,300;244,215;244,215" o:connectangles="0,0,0,0,0,0,0,0,0,0,0,0,0,0,0,0,0,0,0,0,0,0,0,0,0,0,0,0,0,0,0,0,0,0,0,0"/>
                </v:shape>
                <v:shape id="Freeform 3646" o:spid="_x0000_s1230" style="position:absolute;left:469;top:4071;width:195;height:295;visibility:visible;mso-wrap-style:square;v-text-anchor:top" coordsize="195,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K5nsQA&#10;AADcAAAADwAAAGRycy9kb3ducmV2LnhtbESPQWvCQBSE7wX/w/KE3urGWLSNriLFFo+NFnt9ZJ9J&#10;MPs23V01+uu7guBxmJlvmNmiM404kfO1ZQXDQQKCuLC65lLBz/bz5Q2ED8gaG8uk4EIeFvPe0wwz&#10;bc+c02kTShEh7DNUUIXQZlL6oiKDfmBb4ujtrTMYonSl1A7PEW4amSbJWBqsOS5U2NJHRcVhczQK&#10;Xg+5O07Gu5VzmI/++Pr1m37vlHrud8spiEBdeITv7bVWkCbvcDsTj4C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SuZ7EAAAA3AAAAA8AAAAAAAAAAAAAAAAAmAIAAGRycy9k&#10;b3ducmV2LnhtbFBLBQYAAAAABAAEAPUAAACJAwAAAAA=&#10;" path="m195,145r,l195,115,190,90,180,65,170,45,155,25,140,10,120,,100,,80,,60,10,45,20,30,40,15,65,5,90,,115r,30l,175r5,30l15,230r15,20l45,270r15,15l80,295r20,l120,295r20,-10l155,270r15,-15l180,230r10,-25l195,175r,-30xe" filled="f" strokecolor="#e36c0a [2409]" strokeweight="42e-5mm">
                  <v:path arrowok="t" o:connecttype="custom" o:connectlocs="195,145;195,145;195,115;190,90;180,65;170,45;155,25;140,10;120,0;100,0;100,0;80,0;60,10;45,20;30,40;15,65;5,90;0,115;0,145;0,145;0,175;5,205;15,230;30,250;45,270;60,285;80,295;100,295;100,295;120,295;140,285;155,270;170,255;180,230;190,205;195,175;195,145;195,145" o:connectangles="0,0,0,0,0,0,0,0,0,0,0,0,0,0,0,0,0,0,0,0,0,0,0,0,0,0,0,0,0,0,0,0,0,0,0,0,0,0"/>
                </v:shape>
                <v:shape id="Freeform 3647" o:spid="_x0000_s1231" style="position:absolute;left:499;top:4116;width:165;height:205;visibility:visible;mso-wrap-style:square;v-text-anchor:top" coordsize="165,2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KaHsMA&#10;AADcAAAADwAAAGRycy9kb3ducmV2LnhtbERPTWvCQBC9F/wPywje6saklZK6CSItisWDqSDehuw0&#10;CWZnQ3aN6b93D4UeH+97lY+mFQP1rrGsYDGPQBCXVjdcKTh9fz6/gXAeWWNrmRT8koM8mzytMNX2&#10;zkcaCl+JEMIuRQW1910qpStrMujmtiMO3I/tDfoA+0rqHu8h3LQyjqKlNNhwaKixo01N5bW4GQWF&#10;OX9cktcm4fiFv8xmnwyHy1ap2XRcv4PwNPp/8Z97pxXEizA/nAlHQGY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5KaHsMAAADcAAAADwAAAAAAAAAAAAAAAACYAgAAZHJzL2Rv&#10;d25yZXYueG1sUEsFBgAAAAAEAAQA9QAAAIgDAAAAAA==&#10;" path="m165,100r,l160,80,155,60,145,45,135,30,120,15,100,5,85,,70,,55,,45,5,30,15,20,25,5,60,,100r5,45l20,175r10,15l45,200r10,5l70,205r15,l100,200r20,-10l135,175r10,-15l155,145r5,-20l165,100xe" filled="f" strokecolor="#e36c0a [2409]" strokeweight="42e-5mm">
                  <v:path arrowok="t" o:connecttype="custom" o:connectlocs="165,100;165,100;160,80;155,60;145,45;135,30;120,15;100,5;85,0;70,0;70,0;55,0;45,5;30,15;20,25;5,60;0,100;0,100;5,145;20,175;30,190;45,200;55,205;70,205;70,205;85,205;100,200;120,190;135,175;145,160;155,145;160,125;165,100;165,100" o:connectangles="0,0,0,0,0,0,0,0,0,0,0,0,0,0,0,0,0,0,0,0,0,0,0,0,0,0,0,0,0,0,0,0,0,0"/>
                </v:shape>
                <v:shape id="Freeform 3648" o:spid="_x0000_s1232" style="position:absolute;left:519;top:4146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17pMEA&#10;AADcAAAADwAAAGRycy9kb3ducmV2LnhtbESPT2sCMRTE7wW/Q3hCb91spEhZjSKK4B7rn/tj87rZ&#10;unkJm6jrt28KhR6HmfkNs1yPrhd3GmLnWYMqShDEjTcdtxrOp/3bB4iYkA32nknDkyKsV5OXJVbG&#10;P/iT7sfUigzhWKEGm1KopIyNJYex8IE4e19+cJiyHFppBnxkuOvlrCzn0mHHecFioK2l5nq8OQ31&#10;BTs19+q7rMNuH95juNm+1vp1Om4WIBKN6T/81z4YDTOl4PdMPgJy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Mde6TBAAAA3AAAAA8AAAAAAAAAAAAAAAAAmAIAAGRycy9kb3du&#10;cmV2LnhtbFBLBQYAAAAABAAEAPUAAACGAwAAAAA=&#10;" path="m145,70r,l140,55,135,45,120,30,110,20,75,5,50,,40,,30,5,15,20,5,45,,70r5,30l15,125r15,15l50,145r25,-5l105,125r15,-10l135,105r5,-15l145,70xe" filled="f" strokecolor="#e36c0a [2409]" strokeweight="42e-5mm">
                  <v:path arrowok="t" o:connecttype="custom" o:connectlocs="145,70;145,70;140,55;135,45;120,30;110,20;75,5;50,0;50,0;40,0;30,5;15,20;5,45;0,70;0,70;5,100;15,125;30,140;50,145;50,145;75,140;105,125;120,115;135,105;140,90;145,70;145,70" o:connectangles="0,0,0,0,0,0,0,0,0,0,0,0,0,0,0,0,0,0,0,0,0,0,0,0,0,0,0"/>
                </v:shape>
                <v:shape id="Freeform 3649" o:spid="_x0000_s1233" style="position:absolute;left:664;top:3966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8bGsUA&#10;AADcAAAADwAAAGRycy9kb3ducmV2LnhtbESPwW7CMBBE70j9B2uRegMHHyhKMQiKUCu1FwKX3lbx&#10;Nk6J11HskrRfXyMhcRzNzpud5XpwjbhQF2rPGmbTDARx6U3NlYbTcT9ZgAgR2WDjmTT8UoD16mG0&#10;xNz4ng90KWIlEoRDjhpsjG0uZSgtOQxT3xIn78t3DmOSXSVNh32Cu0aqLJtLhzWnBostvVgqz8WP&#10;S298vpJV857sn/lQfld+v2+fjlo/jofNM4hIQ7wf39JvRoOaKbiOSQS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3xsaxQAAANwAAAAPAAAAAAAAAAAAAAAAAJgCAABkcnMv&#10;ZG93bnJldi54bWxQSwUGAAAAAAQABAD1AAAAigMAAAAA&#10;" path="m,510r,l10,485,20,440r,-35l20,365,10,315,,255,10,190r5,-50l20,100r,-35l10,20,,e" filled="f" strokecolor="#e36c0a [2409]" strokeweight="42e-5mm">
                  <v:path arrowok="t" o:connecttype="custom" o:connectlocs="0,510;0,510;10,485;20,440;20,405;20,365;10,315;0,255;0,255;0,255;10,190;15,140;20,100;20,65;10,20;0,0" o:connectangles="0,0,0,0,0,0,0,0,0,0,0,0,0,0,0,0"/>
                </v:shape>
                <v:shape id="Freeform 3650" o:spid="_x0000_s1234" style="position:absolute;left:664;top:3966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OZ1cQA&#10;AADcAAAADwAAAGRycy9kb3ducmV2LnhtbESPS4vCQBCE7wv7H4Ze8CI6ieIr6yiLrOB14+PcZNok&#10;mukJmTFm/70jCB6LqvqKWq47U4mWGldaVhAPIxDEmdUl5woO++1gDsJ5ZI2VZVLwTw7Wq8+PJSba&#10;3vmP2tTnIkDYJaig8L5OpHRZQQbd0NbEwTvbxqAPssmlbvAe4KaSoyiaSoMlh4UCa9oUlF3Tm1Ew&#10;m0+2h/7kaHbu97K59hdxejkdlep9dT/fIDx1/h1+tXdawSgew/NMO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jmdXEAAAA3AAAAA8AAAAAAAAAAAAAAAAAmAIAAGRycy9k&#10;b3ducmV2LnhtbFBLBQYAAAAABAAEAPUAAACJAwAAAAA=&#10;" path="m,510r,l15,470,25,420,35,355,45,280,40,195,35,145,30,100,15,50,,e" filled="f" strokecolor="#e36c0a [2409]" strokeweight="42e-5mm">
                  <v:path arrowok="t" o:connecttype="custom" o:connectlocs="0,510;0,510;15,470;25,420;35,355;45,280;40,195;35,145;30,100;15,50;0,0" o:connectangles="0,0,0,0,0,0,0,0,0,0,0"/>
                </v:shape>
                <v:line id="Line 3651" o:spid="_x0000_s1235" style="position:absolute;flip:y;visibility:visible;mso-wrap-style:square" from="759,3961" to="760,4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c4dcIAAADcAAAADwAAAGRycy9kb3ducmV2LnhtbESPQWvCQBSE74L/YXlCb7qJSpXUVaRF&#10;6FXrxdsj+8yGZt+G7DPG/vquUOhxmJlvmM1u8I3qqYt1YAP5LANFXAZbc2Xg/HWYrkFFQbbYBCYD&#10;D4qw245HGyxsuPOR+pNUKkE4FmjAibSF1rF05DHOQkucvGvoPEqSXaVth/cE942eZ9mr9lhzWnDY&#10;0ruj8vt08wYucvzor4tc9v3BrWx28Tf+8ca8TIb9GyihQf7Df+1Pa2CeL+F5Jh0Bvf0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fc4dcIAAADcAAAADwAAAAAAAAAAAAAA&#10;AAChAgAAZHJzL2Rvd25yZXYueG1sUEsFBgAAAAAEAAQA+QAAAJADAAAAAA==&#10;" strokecolor="#e36c0a [2409]" strokeweight="42e-5mm"/>
                <v:line id="Line 3652" o:spid="_x0000_s1236" style="position:absolute;flip:y;visibility:visible;mso-wrap-style:square" from="789,3961" to="790,4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zA8MUAAADcAAAADwAAAGRycy9kb3ducmV2LnhtbESPT2vCQBTE7wW/w/IEb3VjwCKpq6j4&#10;p3iIaNXza/Y1CWbfhuyq6bd3C4LHYWZ+w4ynranEjRpXWlYw6EcgiDOrS84VHL9X7yMQziNrrCyT&#10;gj9yMJ103saYaHvnPd0OPhcBwi5BBYX3dSKlywoy6Pq2Jg7er20M+iCbXOoG7wFuKhlH0Yc0WHJY&#10;KLCmRUHZ5XA1CuYb3i7tdiT9bpnFP6d1mp7OqVK9bjv7BOGp9a/ws/2lFcSDIfyfCUdAT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1zA8MUAAADcAAAADwAAAAAAAAAA&#10;AAAAAAChAgAAZHJzL2Rvd25yZXYueG1sUEsFBgAAAAAEAAQA+QAAAJMDAAAAAA==&#10;" strokecolor="#e36c0a [2409]" strokeweight="69e-5mm"/>
                <v:shape id="Freeform 3653" o:spid="_x0000_s1237" style="position:absolute;left:415;top:3436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k4F8MA&#10;AADcAAAADwAAAGRycy9kb3ducmV2LnhtbESPT4vCMBTE74LfIbwFL7Km9SDSNS2uoMie/AdeH82z&#10;rTYvJYna/fZmYcHjMDO/YRZFb1rxIOcbywrSSQKCuLS64UrB6bj+nIPwAVlja5kU/JKHIh8OFphp&#10;++Q9PQ6hEhHCPkMFdQhdJqUvazLoJ7Yjjt7FOoMhSldJ7fAZ4aaV0ySZSYMNx4UaO1rVVN4Od6Ng&#10;Y8dhe0oTZ9z3vTn/XHfpZl4pNfrol18gAvXhHf5vb7WCaTqDvzPxCMj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ak4F8MAAADcAAAADwAAAAAAAAAAAAAAAACYAgAAZHJzL2Rv&#10;d25yZXYueG1sUEsFBgAAAAAEAAQA9QAAAIgDAAAAAA==&#10;" path="m249,10r,l239,25,224,35,199,45r-30,5l139,45,114,35,94,25,64,5,59,,49,5,34,20,14,50,,5e" filled="f" strokecolor="#e36c0a [2409]" strokeweight="42e-5mm">
                  <v:path arrowok="t" o:connecttype="custom" o:connectlocs="249,10;249,10;239,25;224,35;199,45;169,50;139,45;114,35;94,25;64,5;64,5;59,0;49,5;34,20;14,50;0,5" o:connectangles="0,0,0,0,0,0,0,0,0,0,0,0,0,0,0,0"/>
                </v:shape>
                <v:shape id="Freeform 3654" o:spid="_x0000_s1238" style="position:absolute;left:415;top:391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WdjMMA&#10;AADcAAAADwAAAGRycy9kb3ducmV2LnhtbESPQYvCMBSE7wv+h/AEL4um9eBKNYoKinhyXWGvj+bZ&#10;VpuXkkSt/94IgsdhZr5hpvPW1OJGzleWFaSDBARxbnXFhYLj37o/BuEDssbaMil4kIf5rPM1xUzb&#10;O//S7RAKESHsM1RQhtBkUvq8JIN+YBvi6J2sMxiidIXUDu8Rbmo5TJKRNFhxXCixoVVJ+eVwNQo2&#10;9jtsj2nijFteq//deZ9uxoVSvW67mIAI1IZP+N3eagXD9AdeZ+IRk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WdjMMAAADcAAAADwAAAAAAAAAAAAAAAACYAgAAZHJzL2Rv&#10;d25yZXYueG1sUEsFBgAAAAAEAAQA9QAAAIgDAAAAAA==&#10;" path="m249,45r,l224,25,199,10,169,5r-30,5l114,15,94,25,64,45r-5,5l54,45,34,30,14,,,50e" filled="f" strokecolor="#e36c0a [2409]" strokeweight="42e-5mm">
                  <v:path arrowok="t" o:connecttype="custom" o:connectlocs="249,45;249,45;224,25;199,10;169,5;139,10;114,15;94,25;64,45;64,45;59,50;54,45;34,30;14,0;0,50" o:connectangles="0,0,0,0,0,0,0,0,0,0,0,0,0,0,0"/>
                </v:shape>
                <v:shape id="Freeform 3655" o:spid="_x0000_s1239" style="position:absolute;left:420;top:3481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Qe7MIA&#10;AADcAAAADwAAAGRycy9kb3ducmV2LnhtbERPz2vCMBS+D/Y/hDfYbaYtzElnlG6o6GWsTnZ+NG9t&#10;WfNSkmirf705CB4/vt/z5Wg6cSLnW8sK0kkCgriyuuVaweFn/TID4QOyxs4yKTiTh+Xi8WGOubYD&#10;l3Tah1rEEPY5KmhC6HMpfdWQQT+xPXHk/qwzGCJ0tdQOhxhuOpklyVQabDk2NNjTZ0PV//5oFHBx&#10;Md/9ujx8/LrZ225Fm+H1K1Pq+Wks3kEEGsNdfHNvtYIsjWvjmXgE5OI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9B7swgAAANwAAAAPAAAAAAAAAAAAAAAAAJgCAABkcnMvZG93&#10;bnJldi54bWxQSwUGAAAAAAQABAD1AAAAhwMAAAAA&#10;" path="m244,220r,l239,135r-5,-35l229,65,214,40,199,20,179,5,149,,119,5,94,15,69,35,44,60,24,95,14,135,4,175,,220r4,40l14,305r10,35l44,370r25,30l94,420r25,10l149,435r30,l199,420r15,-20l229,375r5,-35l239,305r5,-85xe" filled="f" strokecolor="#e36c0a [2409]" strokeweight="42e-5mm">
                  <v:path arrowok="t" o:connecttype="custom" o:connectlocs="244,220;244,220;239,135;234,100;229,65;214,40;199,20;179,5;149,0;149,0;119,5;94,15;69,35;44,60;24,95;14,135;4,175;0,220;0,220;4,260;14,305;24,340;44,370;69,400;94,420;119,430;149,435;149,435;179,435;199,420;214,400;229,375;234,340;239,305;244,220;244,220" o:connectangles="0,0,0,0,0,0,0,0,0,0,0,0,0,0,0,0,0,0,0,0,0,0,0,0,0,0,0,0,0,0,0,0,0,0,0,0"/>
                </v:shape>
                <v:shape id="Freeform 3656" o:spid="_x0000_s1240" style="position:absolute;left:469;top:3551;width:195;height:300;visibility:visible;mso-wrap-style:square;v-text-anchor:top" coordsize="195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xES8QA&#10;AADcAAAADwAAAGRycy9kb3ducmV2LnhtbESPT2sCMRTE70K/Q3gFb5pVS9GtUUQQ7UXwD54fm9fN&#10;4uZlTeK6fntTKPQ4zMxvmPmys7VoyYfKsYLRMANBXDhdcangfNoMpiBCRNZYOyYFTwqwXLz15phr&#10;9+ADtcdYigThkKMCE2OTSxkKQxbD0DXEyftx3mJM0pdSe3wkuK3lOMs+pcWK04LBhtaGiuvxbhV8&#10;VDd//e7ay237nOxn272xND0o1X/vVl8gInXxP/zX3mkF49EMfs+kIyA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MREvEAAAA3AAAAA8AAAAAAAAAAAAAAAAAmAIAAGRycy9k&#10;b3ducmV2LnhtbFBLBQYAAAAABAAEAPUAAACJAwAAAAA=&#10;" path="m195,150r,l195,120,190,90,180,65,170,45,155,25,140,10,120,5,100,,80,,60,10,45,25,30,40,15,65,5,90,,120r,30l,180r5,25l15,230r15,25l45,270r15,15l80,295r20,5l120,295r20,-10l155,275r15,-20l180,230r10,-25l195,180r,-30xe" filled="f" strokecolor="#e36c0a [2409]" strokeweight="42e-5mm">
                  <v:path arrowok="t" o:connecttype="custom" o:connectlocs="195,150;195,150;195,120;190,90;180,65;170,45;155,25;140,10;120,5;100,0;100,0;80,0;60,10;45,25;30,40;15,65;5,90;0,120;0,150;0,150;0,180;5,205;15,230;30,255;45,270;60,285;80,295;100,300;100,300;120,295;140,285;155,275;170,255;180,230;190,205;195,180;195,150;195,150" o:connectangles="0,0,0,0,0,0,0,0,0,0,0,0,0,0,0,0,0,0,0,0,0,0,0,0,0,0,0,0,0,0,0,0,0,0,0,0,0,0"/>
                </v:shape>
                <v:shape id="Freeform 3657" o:spid="_x0000_s1241" style="position:absolute;left:499;top:3596;width:165;height:210;visibility:visible;mso-wrap-style:square;v-text-anchor:top" coordsize="16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aivMIA&#10;AADcAAAADwAAAGRycy9kb3ducmV2LnhtbERPu27CMBTdK/EP1kXqVhw8tBAwEapaterGG7ar+JKE&#10;xNdRbCD9ezxU6nh03vOst424UecrxxrGowQEce5MxYWG7ebzZQLCB2SDjWPS8EsessXgaY6pcXde&#10;0W0dChFD2KeooQyhTaX0eUkW/ci1xJE7u85iiLArpOnwHsNtI1WSvEqLFceGElt6Lymv11erod3t&#10;j+p6UV91mLydDh8/qpn2VuvnYb+cgQjUh3/xn/vbaFAqzo9n4hGQi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ZqK8wgAAANwAAAAPAAAAAAAAAAAAAAAAAJgCAABkcnMvZG93&#10;bnJldi54bWxQSwUGAAAAAAQABAD1AAAAhwMAAAAA&#10;" path="m165,105r,l160,80,155,65,145,45,135,30,120,20,100,10,85,,70,,55,,45,5,30,15,20,30,5,60,,105r5,40l20,175r10,15l45,200r10,5l70,210r15,-5l100,200r20,-10l135,180r10,-20l155,145r5,-20l165,105xe" filled="f" strokecolor="#e36c0a [2409]" strokeweight="42e-5mm">
                  <v:path arrowok="t" o:connecttype="custom" o:connectlocs="165,105;165,105;160,80;155,65;145,45;135,30;120,20;100,10;85,0;70,0;70,0;55,0;45,5;30,15;20,30;5,60;0,105;0,105;5,145;20,175;30,190;45,200;55,205;70,210;70,210;85,205;100,200;120,190;135,180;145,160;155,145;160,125;165,105;165,105" o:connectangles="0,0,0,0,0,0,0,0,0,0,0,0,0,0,0,0,0,0,0,0,0,0,0,0,0,0,0,0,0,0,0,0,0,0"/>
                </v:shape>
                <v:shape id="Freeform 3658" o:spid="_x0000_s1242" style="position:absolute;left:519;top:3626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GxGcEA&#10;AADcAAAADwAAAGRycy9kb3ducmV2LnhtbESPT4vCMBTE78J+h/AW9qZpyyJSjSK7CPa4/rk/mmdT&#10;bV5CE7V++40geBxm5jfMYjXYTtyoD61jBfkkA0FcO91yo+Cw34xnIEJE1tg5JgUPCrBafowWWGp3&#10;5z+67WIjEoRDiQpMjL6UMtSGLIaJ88TJO7neYkyyb6Tu8Z7gtpNFlk2lxZbTgkFPP4bqy+5qFVRH&#10;bPOpy89Z5X83/jv4q+kqpb4+h/UcRKQhvsOv9lYrKIocnmfSEZ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1xsRnBAAAA3AAAAA8AAAAAAAAAAAAAAAAAmAIAAGRycy9kb3du&#10;cmV2LnhtbFBLBQYAAAAABAAEAPUAAACGAwAAAAA=&#10;" path="m145,75r,l140,60,135,45,120,35,110,20,75,5,50,,40,,30,5,15,20,5,45,,75r5,25l15,125r15,15l50,145r25,-5l105,130r15,-15l135,105r5,-15l145,75xe" filled="f" strokecolor="#e36c0a [2409]" strokeweight="42e-5mm">
                  <v:path arrowok="t" o:connecttype="custom" o:connectlocs="145,75;145,75;140,60;135,45;120,35;110,20;75,5;50,0;50,0;40,0;30,5;15,20;5,45;0,75;0,75;5,100;15,125;30,140;50,145;50,145;75,140;105,130;120,115;135,105;140,90;145,75;145,75" o:connectangles="0,0,0,0,0,0,0,0,0,0,0,0,0,0,0,0,0,0,0,0,0,0,0,0,0,0,0"/>
                </v:shape>
                <v:shape id="Freeform 3659" o:spid="_x0000_s1243" style="position:absolute;left:664;top:3446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PRp8QA&#10;AADcAAAADwAAAGRycy9kb3ducmV2LnhtbESPzW7CMBCE70h9B2uRegMHHygKGAStKiq1F34u3Fbx&#10;EgfidRQbkvbp60qVOI5m55udxap3tbhTGyrPGibjDARx4U3FpYbj4X00AxEissHaM2n4pgCr5dNg&#10;gbnxHe/ovo+lSBAOOWqwMTa5lKGw5DCMfUOcvLNvHcYk21KaFrsEd7VUWTaVDitODRYberVUXPc3&#10;l944bcmqaUf2x3wp/1ZcPjcvB62fh/16DiJSHx/H/+kPo0EpBX9jEgH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z0afEAAAA3AAAAA8AAAAAAAAAAAAAAAAAmAIAAGRycy9k&#10;b3ducmV2LnhtbFBLBQYAAAAABAAEAPUAAACJAwAAAAA=&#10;" path="m,510r,l10,490,20,440r,-30l20,365,10,315,,255,10,195r5,-50l20,100r,-30l10,25,,e" filled="f" strokecolor="#e36c0a [2409]" strokeweight="42e-5mm">
                  <v:path arrowok="t" o:connecttype="custom" o:connectlocs="0,510;0,510;10,490;20,440;20,410;20,365;10,315;0,255;0,255;0,255;10,195;15,145;20,100;20,70;10,25;0,0" o:connectangles="0,0,0,0,0,0,0,0,0,0,0,0,0,0,0,0"/>
                </v:shape>
                <v:shape id="Freeform 3660" o:spid="_x0000_s1244" style="position:absolute;left:664;top:3446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9TaMQA&#10;AADcAAAADwAAAGRycy9kb3ducmV2LnhtbESPS4vCQBCE7wv7H4Ze8CI6MeIr6yiLrOB14+PcZNok&#10;mukJmTFm/70jCB6LqvqKWq47U4mWGldaVjAaRiCIM6tLzhUc9tvBHITzyBory6TgnxysV58fS0y0&#10;vfMftanPRYCwS1BB4X2dSOmyggy6oa2Jg3e2jUEfZJNL3eA9wE0l4yiaSoMlh4UCa9oUlF3Tm1Ew&#10;m0+2h/7kaHbu97K59hej9HI6KtX76n6+QXjq/Dv8au+0gjgew/NMO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1PU2jEAAAA3AAAAA8AAAAAAAAAAAAAAAAAmAIAAGRycy9k&#10;b3ducmV2LnhtbFBLBQYAAAAABAAEAPUAAACJAwAAAAA=&#10;" path="m,510r,l15,470,25,420,35,360,45,280,40,195,35,150,30,100,15,50,,e" filled="f" strokecolor="#e36c0a [2409]" strokeweight="42e-5mm">
                  <v:path arrowok="t" o:connecttype="custom" o:connectlocs="0,510;0,510;15,470;25,420;35,360;45,280;40,195;35,150;30,100;15,50;0,0" o:connectangles="0,0,0,0,0,0,0,0,0,0,0"/>
                </v:shape>
                <v:line id="Line 3661" o:spid="_x0000_s1245" style="position:absolute;flip:y;visibility:visible;mso-wrap-style:square" from="759,3441" to="760,3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5vyyMIAAADcAAAADwAAAGRycy9kb3ducmV2LnhtbESPQWvCQBSE74L/YXlCb7oxSltSV5EW&#10;wavWi7dH9pkNzb4N2WeM/fWuUOhxmJlvmNVm8I3qqYt1YAPzWQaKuAy25srA6Xs3fQcVBdliE5gM&#10;3CnCZj0erbCw4cYH6o9SqQThWKABJ9IWWsfSkcc4Cy1x8i6h8yhJdpW2Hd4S3Dc6z7JX7bHmtOCw&#10;pU9H5c/x6g2c5fDVXxZz2fY792azs7/yrzfmZTJsP0AJDfIf/mvvrYE8X8LzTDoCev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5vyyMIAAADcAAAADwAAAAAAAAAAAAAA&#10;AAChAgAAZHJzL2Rvd25yZXYueG1sUEsFBgAAAAAEAAQA+QAAAJADAAAAAA==&#10;" strokecolor="#e36c0a [2409]" strokeweight="42e-5mm"/>
                <v:line id="Line 3662" o:spid="_x0000_s1246" style="position:absolute;flip:y;visibility:visible;mso-wrap-style:square" from="789,3441" to="790,3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AKTcUAAADcAAAADwAAAGRycy9kb3ducmV2LnhtbESPT2vCQBTE74LfYXlCb7ox0CKpG1Gx&#10;f/CQYmx6fs0+k2D2bchuNf32bkHocZiZ3zDL1WBacaHeNZYVzGcRCOLS6oYrBZ/Hl+kChPPIGlvL&#10;pOCXHKzS8WiJibZXPtAl95UIEHYJKqi97xIpXVmTQTezHXHwTrY36IPsK6l7vAa4aWUcRU/SYMNh&#10;ocaOtjWV5/zHKNi88X5n9wvpP3Zl/F28ZlnxlSn1MBnWzyA8Df4/fG+/awVx/Ah/Z8IRkO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TAKTcUAAADcAAAADwAAAAAAAAAA&#10;AAAAAAChAgAAZHJzL2Rvd25yZXYueG1sUEsFBgAAAAAEAAQA+QAAAJMDAAAAAA==&#10;" strokecolor="#e36c0a [2409]" strokeweight="69e-5mm"/>
                <v:shape id="Freeform 3663" o:spid="_x0000_s1247" style="position:absolute;left:415;top:2916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XyqsQA&#10;AADcAAAADwAAAGRycy9kb3ducmV2LnhtbESPT4vCMBTE7wv7HcJb8LJo2h5EqlHcBUX25J+C10fz&#10;bKvNS0midr+9EQSPw8z8hpktetOKGznfWFaQjhIQxKXVDVcKisNqOAHhA7LG1jIp+CcPi/nnxwxz&#10;be+8o9s+VCJC2OeooA6hy6X0ZU0G/ch2xNE7WWcwROkqqR3eI9y0MkuSsTTYcFyosaPfmsrL/moU&#10;rO132BRp4oz7uTbHv/M2XU8qpQZf/XIKIlAf3uFXe6MVZNkYnmfiEZ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F8qrEAAAA3AAAAA8AAAAAAAAAAAAAAAAAmAIAAGRycy9k&#10;b3ducmV2LnhtbFBLBQYAAAAABAAEAPUAAACJAwAAAAA=&#10;" path="m249,10r,l239,25,224,35,199,45r-30,5l139,45,114,35,94,25,64,5,59,,49,5,34,20,14,50,,5e" filled="f" strokecolor="#e36c0a [2409]" strokeweight="42e-5mm">
                  <v:path arrowok="t" o:connecttype="custom" o:connectlocs="249,10;249,10;239,25;224,35;199,45;169,50;139,45;114,35;94,25;64,5;64,5;59,0;49,5;34,20;14,50;0,5" o:connectangles="0,0,0,0,0,0,0,0,0,0,0,0,0,0,0,0"/>
                </v:shape>
                <v:shape id="Freeform 3664" o:spid="_x0000_s1248" style="position:absolute;left:415;top:339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lXMcUA&#10;AADcAAAADwAAAGRycy9kb3ducmV2LnhtbESPQWvCQBSE7wX/w/IEL8VskkMr0VWqoISeWhvo9ZF9&#10;JrHZt2F3Nem/7xYKPQ4z8w2z2U2mF3dyvrOsIEtSEMS11R03CqqP43IFwgdkjb1lUvBNHnbb2cMG&#10;C21Hfqf7OTQiQtgXqKANYSik9HVLBn1iB+LoXawzGKJ0jdQOxwg3vczT9Eka7DgutDjQoaX663wz&#10;Ck72MZRVljrj9rfu8/X6lp1WjVKL+fSyBhFoCv/hv3apFeT5M/yeiUd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iVcxxQAAANwAAAAPAAAAAAAAAAAAAAAAAJgCAABkcnMv&#10;ZG93bnJldi54bWxQSwUGAAAAAAQABAD1AAAAigMAAAAA&#10;" path="m249,50r,l224,25,199,10r-30,l139,10,114,20,94,30,64,45r-5,5l54,50,34,30,14,,,50e" filled="f" strokecolor="#e36c0a [2409]" strokeweight="42e-5mm">
                  <v:path arrowok="t" o:connecttype="custom" o:connectlocs="249,50;249,50;224,25;199,10;169,10;139,10;114,20;94,30;64,45;64,45;59,50;54,50;34,30;14,0;0,50" o:connectangles="0,0,0,0,0,0,0,0,0,0,0,0,0,0,0"/>
                </v:shape>
                <v:shape id="Freeform 3665" o:spid="_x0000_s1249" style="position:absolute;left:420;top:2961;width:244;height:440;visibility:visible;mso-wrap-style:square;v-text-anchor:top" coordsize="244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OtvMAA&#10;AADcAAAADwAAAGRycy9kb3ducmV2LnhtbERPzYrCMBC+L/gOYQQvoqmFlbWaFlEEhT3stj7A0Ixt&#10;sZmUJtb69uawsMeP73+XjaYVA/WusaxgtYxAEJdWN1wpuBanxRcI55E1tpZJwYscZOnkY4eJtk/+&#10;pSH3lQgh7BJUUHvfJVK6siaDbmk74sDdbG/QB9hXUvf4DOGmlXEUraXBhkNDjR0dairv+cMooMEe&#10;Ny/9g99FPnePpjwMn5dcqdl03G9BeBr9v/jPfdYK4jisDWfCEZDp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LOtvMAAAADcAAAADwAAAAAAAAAAAAAAAACYAgAAZHJzL2Rvd25y&#10;ZXYueG1sUEsFBgAAAAAEAAQA9QAAAIUDAAAAAA==&#10;" path="m244,220r,l239,135r-5,-35l229,65,214,40,199,20,179,10,149,,119,5,94,15,69,35,44,65,24,95,14,135,4,175,,220r4,45l14,305r10,35l44,375r25,25l94,420r25,15l149,440r30,-5l199,420r15,-20l229,375r5,-35l239,305r5,-85xe" filled="f" strokecolor="#e36c0a [2409]" strokeweight="42e-5mm">
                  <v:path arrowok="t" o:connecttype="custom" o:connectlocs="244,220;244,220;239,135;234,100;229,65;214,40;199,20;179,10;149,0;149,0;119,5;94,15;69,35;44,65;24,95;14,135;4,175;0,220;0,220;4,265;14,305;24,340;44,375;69,400;94,420;119,435;149,440;149,440;179,435;199,420;214,400;229,375;234,340;239,305;244,220;244,220" o:connectangles="0,0,0,0,0,0,0,0,0,0,0,0,0,0,0,0,0,0,0,0,0,0,0,0,0,0,0,0,0,0,0,0,0,0,0,0"/>
                </v:shape>
                <v:shape id="Freeform 3666" o:spid="_x0000_s1250" style="position:absolute;left:469;top:3031;width:195;height:300;visibility:visible;mso-wrap-style:square;v-text-anchor:top" coordsize="195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CO9sQA&#10;AADcAAAADwAAAGRycy9kb3ducmV2LnhtbESPQWsCMRSE74L/ITzBm2a7lqJbo4gg2ougLT0/Nq+b&#10;xc3LmsR1/femUOhxmJlvmOW6t43oyIfasYKXaQaCuHS65krB1+duMgcRIrLGxjEpeFCA9Wo4WGKh&#10;3Z1P1J1jJRKEQ4EKTIxtIWUoDVkMU9cSJ+/HeYsxSV9J7fGe4LaReZa9SYs1pwWDLW0NlZfzzSp4&#10;ra/+8tF339f9Y3Zc7I/G0vyk1HjUb95BROrjf/ivfdAK8nwBv2fSEZCr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gjvbEAAAA3AAAAA8AAAAAAAAAAAAAAAAAmAIAAGRycy9k&#10;b3ducmV2LnhtbFBLBQYAAAAABAAEAPUAAACJAwAAAAA=&#10;" path="m195,150r,l195,120,190,90,180,65,170,45,155,25,140,15,120,5,100,,80,5,60,10,45,25,30,45,15,65,5,90,,120r,30l,180r5,30l15,235r15,20l45,275r15,10l80,295r20,5l120,295r20,-5l155,275r15,-20l180,235r10,-25l195,180r,-30xe" filled="f" strokecolor="#e36c0a [2409]" strokeweight="42e-5mm">
                  <v:path arrowok="t" o:connecttype="custom" o:connectlocs="195,150;195,150;195,120;190,90;180,65;170,45;155,25;140,15;120,5;100,0;100,0;80,5;60,10;45,25;30,45;15,65;5,90;0,120;0,150;0,150;0,180;5,210;15,235;30,255;45,275;60,285;80,295;100,300;100,300;120,295;140,290;155,275;170,255;180,235;190,210;195,180;195,150;195,150" o:connectangles="0,0,0,0,0,0,0,0,0,0,0,0,0,0,0,0,0,0,0,0,0,0,0,0,0,0,0,0,0,0,0,0,0,0,0,0,0,0"/>
                </v:shape>
                <v:shape id="Freeform 3667" o:spid="_x0000_s1251" style="position:absolute;left:499;top:3076;width:165;height:210;visibility:visible;mso-wrap-style:square;v-text-anchor:top" coordsize="16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80YcIA&#10;AADcAAAADwAAAGRycy9kb3ducmV2LnhtbERPy2oCMRTdF/yHcIXuasYU1I5GEVEUdz7a6u4yuc6M&#10;Tm6GSdTp3zeLQpeH857MWluJBzW+dKyh30tAEGfOlJxrOB5WbyMQPiAbrByThh/yMJt2XiaYGvfk&#10;HT32IRcxhH2KGooQ6lRKnxVk0fdcTRy5i2sshgibXJoGnzHcVlIlyUBaLDk2FFjToqDstr9bDfXn&#10;10ndr2p9C6Ph+Xu5VdVHa7V+7bbzMYhAbfgX/7k3RoN6j/PjmXgE5P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vzRhwgAAANwAAAAPAAAAAAAAAAAAAAAAAJgCAABkcnMvZG93&#10;bnJldi54bWxQSwUGAAAAAAQABAD1AAAAhwMAAAAA&#10;" path="m165,105r,l160,85,155,65,145,45,135,30,120,20,100,10,85,5,70,,55,,45,10,30,15,20,30,5,65,,105r5,40l20,180r10,10l45,200r10,5l70,210r15,l100,200r20,-10l135,180r10,-15l155,145r5,-20l165,105xe" filled="f" strokecolor="#e36c0a [2409]" strokeweight="42e-5mm">
                  <v:path arrowok="t" o:connecttype="custom" o:connectlocs="165,105;165,105;160,85;155,65;145,45;135,30;120,20;100,10;85,5;70,0;70,0;55,0;45,10;30,15;20,30;5,65;0,105;0,105;5,145;20,180;30,190;45,200;55,205;70,210;70,210;85,210;100,200;120,190;135,180;145,165;155,145;160,125;165,105;165,105" o:connectangles="0,0,0,0,0,0,0,0,0,0,0,0,0,0,0,0,0,0,0,0,0,0,0,0,0,0,0,0,0,0,0,0,0,0"/>
                </v:shape>
                <v:shape id="Freeform 3668" o:spid="_x0000_s1252" style="position:absolute;left:519;top:3106;width:145;height:150;visibility:visible;mso-wrap-style:square;v-text-anchor:top" coordsize="14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ZMQcAA&#10;AADcAAAADwAAAGRycy9kb3ducmV2LnhtbESPQYvCMBSE74L/ITxhb5qqKFKNoqJsT4Kt3h/Nsy02&#10;L6WJ2v33G0HwOMzMN8xq05laPKl1lWUF41EEgji3uuJCwSU7DhcgnEfWWFsmBX/kYLPu91YYa/vi&#10;Mz1TX4gAYRejgtL7JpbS5SUZdCPbEAfvZluDPsi2kLrFV4CbWk6iaC4NVhwWSmxoX1J+Tx9GweL3&#10;YLmjLPXJeXbaX9Ok1jur1M+g2y5BeOr8N/xpJ1rBZDqG95lwBOT6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nZMQcAAAADcAAAADwAAAAAAAAAAAAAAAACYAgAAZHJzL2Rvd25y&#10;ZXYueG1sUEsFBgAAAAAEAAQA9QAAAIUDAAAAAA==&#10;" path="m145,75r,l140,60,135,45,120,35,110,25,75,10,50,,40,5,30,5,15,20,5,45,,75r5,30l15,125r15,15l50,150r25,-5l105,130r15,-10l135,105r5,-15l145,75xe" filled="f" strokecolor="#e36c0a [2409]" strokeweight="42e-5mm">
                  <v:path arrowok="t" o:connecttype="custom" o:connectlocs="145,75;145,75;140,60;135,45;120,35;110,25;75,10;50,0;50,0;40,5;30,5;15,20;5,45;0,75;0,75;5,105;15,125;30,140;50,150;50,150;75,145;105,130;120,120;135,105;140,90;145,75;145,75" o:connectangles="0,0,0,0,0,0,0,0,0,0,0,0,0,0,0,0,0,0,0,0,0,0,0,0,0,0,0"/>
                </v:shape>
                <v:shape id="Freeform 3669" o:spid="_x0000_s1253" style="position:absolute;left:664;top:2926;width:20;height:515;visibility:visible;mso-wrap-style:square;v-text-anchor:top" coordsize="20,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vkIMYA&#10;AADcAAAADwAAAGRycy9kb3ducmV2LnhtbESPT2sCMRTE70K/Q3gFb5rttkhZzUoVKj0UpLpFj8/N&#10;2z+4eVmSqNtv3xQKHoeZ+Q2zWA6mE1dyvrWs4GmagCAurW65VlDs3yevIHxA1thZJgU/5GGZP4wW&#10;mGl74y+67kItIoR9hgqaEPpMSl82ZNBPbU8cvco6gyFKV0vt8BbhppNpksykwZbjQoM9rRsqz7uL&#10;UVAdZuv6tC2+j9vN58t51W9Wg0uVGj8Ob3MQgYZwD/+3P7SC9DmFvzPxCMj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NvkIMYAAADcAAAADwAAAAAAAAAAAAAAAACYAgAAZHJz&#10;L2Rvd25yZXYueG1sUEsFBgAAAAAEAAQA9QAAAIsDAAAAAA==&#10;" path="m,515r,l10,490,20,445r,-35l20,365,10,315,,255,10,195r5,-50l20,105r,-35l10,25,,e" filled="f" strokecolor="#e36c0a [2409]" strokeweight="42e-5mm">
                  <v:path arrowok="t" o:connecttype="custom" o:connectlocs="0,515;0,515;10,490;20,445;20,410;20,365;10,315;0,255;0,255;0,255;10,195;15,145;20,105;20,70;10,25;0,0" o:connectangles="0,0,0,0,0,0,0,0,0,0,0,0,0,0,0,0"/>
                </v:shape>
                <v:shape id="Freeform 3670" o:spid="_x0000_s1254" style="position:absolute;left:664;top:2926;width:45;height:515;visibility:visible;mso-wrap-style:square;v-text-anchor:top" coordsize="45,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jp78YA&#10;AADcAAAADwAAAGRycy9kb3ducmV2LnhtbESP3WrCQBSE7wXfYTmF3kjdVEFtmlVKoShYlNj2/pA9&#10;+anZsyG7jcnbuwXBy2FmvmGSTW9q0VHrKssKnqcRCOLM6ooLBd9fH08rEM4ja6wtk4KBHGzW41GC&#10;sbYXTqk7+UIECLsYFZTeN7GULivJoJvahjh4uW0N+iDbQuoWLwFuajmLooU0WHFYKLGh95Ky8+nP&#10;KMB0328nL4P5HLLu8LNcVL/5cVDq8aF/ewXhqff38K290wpm8zn8nwlHQK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jp78YAAADcAAAADwAAAAAAAAAAAAAAAACYAgAAZHJz&#10;L2Rvd25yZXYueG1sUEsFBgAAAAAEAAQA9QAAAIsDAAAAAA==&#10;" path="m,515r,l15,470,25,425,35,360,45,285,40,195,35,150,30,100,15,50,,e" filled="f" strokecolor="#e36c0a [2409]" strokeweight="42e-5mm">
                  <v:path arrowok="t" o:connecttype="custom" o:connectlocs="0,515;0,515;15,470;25,425;35,360;45,285;40,195;35,150;30,100;15,50;0,0" o:connectangles="0,0,0,0,0,0,0,0,0,0,0"/>
                </v:shape>
                <v:line id="Line 3671" o:spid="_x0000_s1255" style="position:absolute;flip:y;visibility:visible;mso-wrap-style:square" from="759,2921" to="760,3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JkFcIAAADcAAAADwAAAGRycy9kb3ducmV2LnhtbESPQWvCQBSE7wX/w/IEb3Wjllaiq4hF&#10;8Krtxdsj+8wGs29D9hlTf71bEDwOM/MNs1z3vlYdtbEKbGAyzkARF8FWXBr4/dm9z0FFQbZYByYD&#10;fxRhvRq8LTG34cYH6o5SqgThmKMBJ9LkWsfCkcc4Dg1x8s6h9ShJtqW2Ld4S3Nd6mmWf2mPFacFh&#10;Q1tHxeV49QZOcvjuzrOJbLqd+7LZyV/57o0ZDfvNApRQL6/ws723BqazD/g/k46AXj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kJkFcIAAADcAAAADwAAAAAAAAAAAAAA&#10;AAChAgAAZHJzL2Rvd25yZXYueG1sUEsFBgAAAAAEAAQA+QAAAJADAAAAAA==&#10;" strokecolor="#e36c0a [2409]" strokeweight="42e-5mm"/>
                <v:line id="Line 3672" o:spid="_x0000_s1256" style="position:absolute;flip:y;visibility:visible;mso-wrap-style:square" from="789,2921" to="790,3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mckMYAAADcAAAADwAAAGRycy9kb3ducmV2LnhtbESPS2vDMBCE74X+B7GF3Bq5Di3BiWzS&#10;kkfJwSWvnrfWxja1VsZSEuffR4FCj8PMfMNMs9404kydqy0reBlGIIgLq2suFex3i+cxCOeRNTaW&#10;ScGVHGTp48MUE20vvKHz1pciQNglqKDyvk2kdEVFBt3QtsTBO9rOoA+yK6Xu8BLgppFxFL1JgzWH&#10;hQpb+qio+N2ejIL3Fa/ndj2W/mtexD+HZZ4fvnOlBk/9bALCU+//w3/tT60gHr3C/Uw4AjK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TpnJDGAAAA3AAAAA8AAAAAAAAA&#10;AAAAAAAAoQIAAGRycy9kb3ducmV2LnhtbFBLBQYAAAAABAAEAPkAAACUAwAAAAA=&#10;" strokecolor="#e36c0a [2409]" strokeweight="69e-5mm"/>
                <v:shape id="Freeform 3673" o:spid="_x0000_s1257" style="position:absolute;left:415;top:240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xkd8MA&#10;AADcAAAADwAAAGRycy9kb3ducmV2LnhtbESPQYvCMBSE78L+h/AEL7KmdUGkGsUVFNmTVmGvj+bZ&#10;VpuXkkSt/36zIHgcZuYbZr7sTCPu5HxtWUE6SkAQF1bXXCo4HTefUxA+IGtsLJOCJ3lYLj56c8y0&#10;ffCB7nkoRYSwz1BBFUKbSemLigz6kW2Jo3e2zmCI0pVSO3xEuGnkOEkm0mDNcaHCltYVFdf8ZhRs&#10;7TDsTmnijPu+1b8/l326nZZKDfrdagYiUBfe4Vd7pxWMvybwfyYeAb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xkd8MAAADcAAAADwAAAAAAAAAAAAAAAACYAgAAZHJzL2Rv&#10;d25yZXYueG1sUEsFBgAAAAAEAAQA9QAAAIgDAAAAAA==&#10;" path="m249,10r,l239,20,224,30,199,45r-30,l139,40,114,35,94,20,64,,59,,49,,34,20,14,50,,e" filled="f" strokecolor="#e36c0a [2409]" strokeweight="42e-5mm">
                  <v:path arrowok="t" o:connecttype="custom" o:connectlocs="249,10;249,10;239,20;224,30;199,45;169,45;139,40;114,35;94,20;64,0;64,0;59,0;49,0;34,20;14,50;0,0" o:connectangles="0,0,0,0,0,0,0,0,0,0,0,0,0,0,0,0"/>
                </v:shape>
                <v:shape id="Freeform 3674" o:spid="_x0000_s1258" style="position:absolute;left:415;top:287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DB7MUA&#10;AADcAAAADwAAAGRycy9kb3ducmV2LnhtbESPQWvCQBSE74X+h+UVehHdxIKV6BraQoN4qlbw+sg+&#10;k2j2bdjdmPTfd4VCj8PMfMOs89G04kbON5YVpLMEBHFpdcOVguP353QJwgdkja1lUvBDHvLN48Ma&#10;M20H3tPtECoRIewzVFCH0GVS+rImg35mO+Lona0zGKJ0ldQOhwg3rZwnyUIabDgu1NjRR03l9dAb&#10;BYWdhO0xTZxx731z2l2+0mJZKfX8NL6tQAQaw3/4r73VCuYvr3A/E4+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UMHsxQAAANwAAAAPAAAAAAAAAAAAAAAAAJgCAABkcnMv&#10;ZG93bnJldi54bWxQSwUGAAAAAAQABAD1AAAAigMAAAAA&#10;" path="m249,50r,l224,25,199,15,169,10r-30,l114,20,94,30,64,50r-5,l54,50,34,30,14,,,50e" filled="f" strokecolor="#e36c0a [2409]" strokeweight="42e-5mm">
                  <v:path arrowok="t" o:connecttype="custom" o:connectlocs="249,50;249,50;224,25;199,15;169,10;139,10;114,20;94,30;64,50;64,50;59,50;54,50;34,30;14,0;0,50" o:connectangles="0,0,0,0,0,0,0,0,0,0,0,0,0,0,0"/>
                </v:shape>
                <v:shape id="Freeform 3675" o:spid="_x0000_s1259" style="position:absolute;left:420;top:2446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FCjMIA&#10;AADcAAAADwAAAGRycy9kb3ducmV2LnhtbERPz2vCMBS+C/sfwhvspuk65qQ2ihtz6EWmFs+P5tmW&#10;NS8lyWy3v94cBI8f3+98OZhWXMj5xrKC50kCgri0uuFKQXFcj2cgfEDW2FomBX/kYbl4GOWYadvz&#10;ni6HUIkYwj5DBXUIXSalL2sy6Ce2I47c2TqDIUJXSe2wj+GmlWmSTKXBhmNDjR191FT+HH6NAl79&#10;m+9uvS/eT272tv2kr/51lyr19Dis5iACDeEuvrk3WkH6EtfGM/EIyM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QUKMwgAAANwAAAAPAAAAAAAAAAAAAAAAAJgCAABkcnMvZG93&#10;bnJldi54bWxQSwUGAAAAAAQABAD1AAAAhwMAAAAA&#10;" path="m244,215r,l239,130,234,95,229,65,214,35,199,15,179,5,149,,119,,94,15,69,35,44,60,24,95,14,130,4,170,,215r4,45l14,300r10,40l44,370r25,25l94,415r25,15l149,435r30,-5l199,420r15,-20l229,370r5,-30l239,300r5,-85xe" filled="f" strokecolor="#e36c0a [2409]" strokeweight="42e-5mm">
                  <v:path arrowok="t" o:connecttype="custom" o:connectlocs="244,215;244,215;239,130;234,95;229,65;214,35;199,15;179,5;149,0;149,0;119,0;94,15;69,35;44,60;24,95;14,130;4,170;0,215;0,215;4,260;14,300;24,340;44,370;69,395;94,415;119,430;149,435;149,435;179,430;199,420;214,400;229,370;234,340;239,300;244,215;244,215" o:connectangles="0,0,0,0,0,0,0,0,0,0,0,0,0,0,0,0,0,0,0,0,0,0,0,0,0,0,0,0,0,0,0,0,0,0,0,0"/>
                </v:shape>
                <v:shape id="Freeform 3676" o:spid="_x0000_s1260" style="position:absolute;left:469;top:2511;width:195;height:300;visibility:visible;mso-wrap-style:square;v-text-anchor:top" coordsize="195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kYK8QA&#10;AADcAAAADwAAAGRycy9kb3ducmV2LnhtbESPT2sCMRTE74LfIbxCb5qtiujWKFIo1ovgHzw/Nq+b&#10;xc3LmqTr+u0bQfA4zMxvmMWqs7VoyYfKsYKPYQaCuHC64lLB6fg9mIEIEVlj7ZgU3CnAatnvLTDX&#10;7sZ7ag+xFAnCIUcFJsYmlzIUhiyGoWuIk/frvMWYpC+l9nhLcFvLUZZNpcWK04LBhr4MFZfDn1Uw&#10;qa7+su3a83VzH+/mm52xNNsr9f7WrT9BROriK/xs/2gFo/EcHmfSEZ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5GCvEAAAA3AAAAA8AAAAAAAAAAAAAAAAAmAIAAGRycy9k&#10;b3ducmV2LnhtbFBLBQYAAAAABAAEAPUAAACJAwAAAAA=&#10;" path="m195,150r,l195,120,190,95,180,70,170,45,155,30,140,15,120,5,100,,80,5,60,10,45,25,30,45,15,65,5,90,,120r,30l,180r5,30l15,235r15,20l45,275r15,15l80,295r20,5l120,300r20,-10l155,275r15,-20l180,235r10,-25l195,180r,-30xe" filled="f" strokecolor="#e36c0a [2409]" strokeweight="42e-5mm">
                  <v:path arrowok="t" o:connecttype="custom" o:connectlocs="195,150;195,150;195,120;190,95;180,70;170,45;155,30;140,15;120,5;100,0;100,0;80,5;60,10;45,25;30,45;15,65;5,90;0,120;0,150;0,150;0,180;5,210;15,235;30,255;45,275;60,290;80,295;100,300;100,300;120,300;140,290;155,275;170,255;180,235;190,210;195,180;195,150;195,150" o:connectangles="0,0,0,0,0,0,0,0,0,0,0,0,0,0,0,0,0,0,0,0,0,0,0,0,0,0,0,0,0,0,0,0,0,0,0,0,0,0"/>
                </v:shape>
                <v:shape id="Freeform 3677" o:spid="_x0000_s1261" style="position:absolute;left:499;top:2556;width:165;height:210;visibility:visible;mso-wrap-style:square;v-text-anchor:top" coordsize="16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lHHMIA&#10;AADcAAAADwAAAGRycy9kb3ducmV2LnhtbERPy2oCMRTdF/yHcIXuasZQ1I5GEVEUdz7a6u4yuc6M&#10;Tm6GSdTp3zeLQpeH857MWluJBzW+dKyh30tAEGfOlJxrOB5WbyMQPiAbrByThh/yMJt2XiaYGvfk&#10;HT32IRcxhH2KGooQ6lRKnxVk0fdcTRy5i2sshgibXJoGnzHcVlIlyUBaLDk2FFjToqDstr9bDfXn&#10;10ndr2p9C6Ph+Xu5VdVHa7V+7bbzMYhAbfgX/7k3RoN6j/PjmXgE5P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uUccwgAAANwAAAAPAAAAAAAAAAAAAAAAAJgCAABkcnMvZG93&#10;bnJldi54bWxQSwUGAAAAAAQABAD1AAAAhwMAAAAA&#10;" path="m165,105r,l160,85,155,65,145,50,135,35,120,20,100,10,85,5,70,,55,5,45,10,30,20,20,30,5,65,,105r5,40l20,180r10,10l45,200r10,10l70,210r15,l100,205r20,-10l135,180r10,-15l155,145r5,-20l165,105xe" filled="f" strokecolor="#e36c0a [2409]" strokeweight="42e-5mm">
                  <v:path arrowok="t" o:connecttype="custom" o:connectlocs="165,105;165,105;160,85;155,65;145,50;135,35;120,20;100,10;85,5;70,0;70,0;55,5;45,10;30,20;20,30;5,65;0,105;0,105;5,145;20,180;30,190;45,200;55,210;70,210;70,210;85,210;100,205;120,195;135,180;145,165;155,145;160,125;165,105;165,105" o:connectangles="0,0,0,0,0,0,0,0,0,0,0,0,0,0,0,0,0,0,0,0,0,0,0,0,0,0,0,0,0,0,0,0,0,0"/>
                </v:shape>
                <v:shape id="Freeform 3678" o:spid="_x0000_s1262" style="position:absolute;left:519;top:2591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5UucEA&#10;AADcAAAADwAAAGRycy9kb3ducmV2LnhtbESPT4vCMBTE74LfITxhb9u0IrJ0jSIuwvbov/ujedtU&#10;m5fQRO1+eyMIHoeZ+Q2zWA22EzfqQ+tYQZHlIIhrp1tuFBwP288vECEia+wck4J/CrBajkcLLLW7&#10;845u+9iIBOFQogIToy+lDLUhiyFznjh5f663GJPsG6l7vCe47eQ0z+fSYstpwaCnjaH6sr9aBdUJ&#10;22LuinNe+Z+tnwV/NV2l1MdkWH+DiDTEd/jV/tUKprMCnmfSEZD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uVLnBAAAA3AAAAA8AAAAAAAAAAAAAAAAAmAIAAGRycy9kb3du&#10;cmV2LnhtbFBLBQYAAAAABAAEAPUAAACGAwAAAAA=&#10;" path="m145,70r,l140,55,135,45,120,30,110,20,75,5,50,,40,,30,5,15,20,5,40,,70r5,30l15,125r15,15l50,145r25,-5l105,125r15,-10l135,100r5,-15l145,70xe" filled="f" strokecolor="#e36c0a [2409]" strokeweight="42e-5mm">
                  <v:path arrowok="t" o:connecttype="custom" o:connectlocs="145,70;145,70;140,55;135,45;120,30;110,20;75,5;50,0;50,0;40,0;30,5;15,20;5,40;0,70;0,70;5,100;15,125;30,140;50,145;50,145;75,140;105,125;120,115;135,100;140,85;145,70;145,70" o:connectangles="0,0,0,0,0,0,0,0,0,0,0,0,0,0,0,0,0,0,0,0,0,0,0,0,0,0,0"/>
                </v:shape>
                <v:shape id="Freeform 3679" o:spid="_x0000_s1263" style="position:absolute;left:664;top:2411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w0B8UA&#10;AADcAAAADwAAAGRycy9kb3ducmV2LnhtbESPT2sCMRDF70K/Q5iCt5o1iJXVKLZFLLQX/1y8DZtx&#10;s7qZLJvU3fbTN4WCx8eb93vzFqve1eJGbag8axiPMhDEhTcVlxqOh83TDESIyAZrz6ThmwKslg+D&#10;BebGd7yj2z6WIkE45KjBxtjkUobCksMw8g1x8s6+dRiTbEtpWuwS3NVSZdlUOqw4NVhs6NVScd1/&#10;ufTGaUtWTTuyP+ZT+bfi8vHyfNB6+Niv5yAi9fF+/J9+NxrURMHfmEQA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bDQHxQAAANwAAAAPAAAAAAAAAAAAAAAAAJgCAABkcnMv&#10;ZG93bnJldi54bWxQSwUGAAAAAAQABAD1AAAAigMAAAAA&#10;" path="m,510r,l10,485,20,440r,-35l20,365,10,315,,250,10,190r5,-50l20,100r,-35l10,20,,e" filled="f" strokecolor="#e36c0a [2409]" strokeweight="42e-5mm">
                  <v:path arrowok="t" o:connecttype="custom" o:connectlocs="0,510;0,510;10,485;20,440;20,405;20,365;10,315;0,250;0,250;0,250;10,190;15,140;20,100;20,65;10,20;0,0" o:connectangles="0,0,0,0,0,0,0,0,0,0,0,0,0,0,0,0"/>
                </v:shape>
                <v:shape id="Freeform 3680" o:spid="_x0000_s1264" style="position:absolute;left:664;top:2411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C2yMUA&#10;AADcAAAADwAAAGRycy9kb3ducmV2LnhtbESPQWvCQBSE7wX/w/IKvUjdRGtrU9cgouC1qfb8yL4m&#10;0ezbkN0m8d+7guBxmJlvmGU6mFp01LrKsoJ4EoEgzq2uuFBw+Nm9LkA4j6yxtkwKLuQgXY2elpho&#10;2/M3dZkvRICwS1BB6X2TSOnykgy6iW2Ig/dnW4M+yLaQusU+wE0tp1H0Lg1WHBZKbGhTUn7O/o2C&#10;j8V8dxjPj2bvtqfNefwZZ6ffo1Ivz8P6C4SnwT/C9/ZeK5i+zeB2JhwBub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kLbIxQAAANwAAAAPAAAAAAAAAAAAAAAAAJgCAABkcnMv&#10;ZG93bnJldi54bWxQSwUGAAAAAAQABAD1AAAAigMAAAAA&#10;" path="m,510r,l15,470,25,420,35,355,45,280,40,190,35,145,30,100,15,50,,e" filled="f" strokecolor="#e36c0a [2409]" strokeweight="42e-5mm">
                  <v:path arrowok="t" o:connecttype="custom" o:connectlocs="0,510;0,510;15,470;25,420;35,355;45,280;40,190;35,145;30,100;15,50;0,0" o:connectangles="0,0,0,0,0,0,0,0,0,0,0"/>
                </v:shape>
                <v:line id="Line 3681" o:spid="_x0000_s1265" style="position:absolute;flip:y;visibility:visible;mso-wrap-style:square" from="759,2401" to="760,2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QXaMIAAADcAAAADwAAAGRycy9kb3ducmV2LnhtbESPT2vCQBTE7wW/w/IEb3XjH6xEVxGL&#10;0Kvai7dH9pkNZt+G7DOmfnq3UOhxmJnfMOtt72vVURurwAYm4wwUcRFsxaWB7/PhfQkqCrLFOjAZ&#10;+KEI283gbY25DQ8+UneSUiUIxxwNOJEm1zoWjjzGcWiIk3cNrUdJsi21bfGR4L7W0yxbaI8VpwWH&#10;De0dFbfT3Ru4yPGzu84msusO7sNmF3/npzdmNOx3K1BCvfyH/9pf1sB0PoffM+kI6M0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kQXaMIAAADcAAAADwAAAAAAAAAAAAAA&#10;AAChAgAAZHJzL2Rvd25yZXYueG1sUEsFBgAAAAAEAAQA+QAAAJADAAAAAA==&#10;" strokecolor="#e36c0a [2409]" strokeweight="42e-5mm"/>
                <v:line id="Line 3682" o:spid="_x0000_s1266" style="position:absolute;flip:y;visibility:visible;mso-wrap-style:square" from="789,2401" to="790,2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/v7cYAAADcAAAADwAAAGRycy9kb3ducmV2LnhtbESPS2vDMBCE74X+B7GF3Bq5Ji3BiWzS&#10;kkfJwSWvnrfWxja1VsZSEuffR4FCj8PMfMNMs9404kydqy0reBlGIIgLq2suFex3i+cxCOeRNTaW&#10;ScGVHGTp48MUE20vvKHz1pciQNglqKDyvk2kdEVFBt3QtsTBO9rOoA+yK6Xu8BLgppFxFL1JgzWH&#10;hQpb+qio+N2ejIL3Fa/ndj2W/mtexD+HZZ4fvnOlBk/9bALCU+//w3/tT60gHr3C/Uw4AjK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zv7+3GAAAA3AAAAA8AAAAAAAAA&#10;AAAAAAAAoQIAAGRycy9kb3ducmV2LnhtbFBLBQYAAAAABAAEAPkAAACUAwAAAAA=&#10;" strokecolor="#e36c0a [2409]" strokeweight="69e-5mm"/>
                <v:shape id="Freeform 3683" o:spid="_x0000_s1267" style="position:absolute;left:415;top:1880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oXCsMA&#10;AADcAAAADwAAAGRycy9kb3ducmV2LnhtbESPQYvCMBSE78L+h/AEL7KmlUWkGsUVFNmTVmGvj+bZ&#10;VpuXkkSt/36zIHgcZuYbZr7sTCPu5HxtWUE6SkAQF1bXXCo4HTefUxA+IGtsLJOCJ3lYLj56c8y0&#10;ffCB7nkoRYSwz1BBFUKbSemLigz6kW2Jo3e2zmCI0pVSO3xEuGnkOEkm0mDNcaHCltYVFdf8ZhRs&#10;7TDsTmnijPu+1b8/l326nZZKDfrdagYiUBfe4Vd7pxWMvybwfyYeAb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oXCsMAAADcAAAADwAAAAAAAAAAAAAAAACYAgAAZHJzL2Rv&#10;d25yZXYueG1sUEsFBgAAAAAEAAQA9QAAAIgDAAAAAA==&#10;" path="m249,10r,l239,25,224,35,199,45r-30,l139,45,114,35,94,25,64,5,59,,49,,34,20,14,50,,5e" filled="f" strokecolor="#e36c0a [2409]" strokeweight="42e-5mm">
                  <v:path arrowok="t" o:connecttype="custom" o:connectlocs="249,10;249,10;239,25;224,35;199,45;169,45;139,45;114,35;94,25;64,5;64,5;59,0;49,0;34,20;14,50;0,5" o:connectangles="0,0,0,0,0,0,0,0,0,0,0,0,0,0,0,0"/>
                </v:shape>
                <v:shape id="Freeform 3684" o:spid="_x0000_s1268" style="position:absolute;left:415;top:2355;width:249;height:51;visibility:visible;mso-wrap-style:square;v-text-anchor:top" coordsize="249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Pis8IA&#10;AADcAAAADwAAAGRycy9kb3ducmV2LnhtbESPQYvCMBSE7wv+h/AEb2uqiCvVKKKIirBg7cXbo3m2&#10;xealNFHrvzeC4HGYmW+Y2aI1lbhT40rLCgb9CARxZnXJuYL0tPmdgHAeWWNlmRQ8ycFi3vmZYazt&#10;g490T3wuAoRdjAoK7+tYSpcVZND1bU0cvIttDPogm1zqBh8Bbio5jKKxNFhyWCiwplVB2TW5GQVe&#10;rre38ya64Cg/JNm/xv0hHSvV67bLKQhPrf+GP+2dVjAc/cH7TDgCc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8+KzwgAAANwAAAAPAAAAAAAAAAAAAAAAAJgCAABkcnMvZG93&#10;bnJldi54bWxQSwUGAAAAAAQABAD1AAAAhwMAAAAA&#10;" path="m249,46r,l224,21,199,10,169,5r-30,5l114,16,94,26,64,46r-5,5l54,46,34,31,14,,,46e" filled="f" strokecolor="#e36c0a [2409]" strokeweight="42e-5mm">
                  <v:path arrowok="t" o:connecttype="custom" o:connectlocs="249,46;249,46;224,21;199,10;169,5;139,10;114,16;94,26;64,46;64,46;59,51;54,46;34,31;14,0;0,46" o:connectangles="0,0,0,0,0,0,0,0,0,0,0,0,0,0,0"/>
                </v:shape>
                <v:shape id="Freeform 3685" o:spid="_x0000_s1269" style="position:absolute;left:420;top:1925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cx8cIA&#10;AADcAAAADwAAAGRycy9kb3ducmV2LnhtbERPz2vCMBS+C/sfwhvspunK5qQ2ihtz6EWmFs+P5tmW&#10;NS8lyWy3v94cBI8f3+98OZhWXMj5xrKC50kCgri0uuFKQXFcj2cgfEDW2FomBX/kYbl4GOWYadvz&#10;ni6HUIkYwj5DBXUIXSalL2sy6Ce2I47c2TqDIUJXSe2wj+GmlWmSTKXBhmNDjR191FT+HH6NAl79&#10;m+9uvS/eT272tv2kr/51lyr19Dis5iACDeEuvrk3WkH6EtfGM/EIyM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RzHxwgAAANwAAAAPAAAAAAAAAAAAAAAAAJgCAABkcnMvZG93&#10;bnJldi54bWxQSwUGAAAAAAQABAD1AAAAhwMAAAAA&#10;" path="m244,215r,l239,135,234,95,229,65,214,40,199,20,179,5,149,,119,5,94,15,69,35,44,60,24,95,14,130,4,175,,215r4,45l14,300r10,40l44,370r25,25l94,415r25,15l149,435r30,-5l199,420r15,-20l229,370r5,-30l239,300r5,-85xe" filled="f" strokecolor="#e36c0a [2409]" strokeweight="42e-5mm">
                  <v:path arrowok="t" o:connecttype="custom" o:connectlocs="244,215;244,215;239,135;234,95;229,65;214,40;199,20;179,5;149,0;149,0;119,5;94,15;69,35;44,60;24,95;14,130;4,175;0,215;0,215;4,260;14,300;24,340;44,370;69,395;94,415;119,430;149,435;149,435;179,430;199,420;214,400;229,370;234,340;239,300;244,215;244,215" o:connectangles="0,0,0,0,0,0,0,0,0,0,0,0,0,0,0,0,0,0,0,0,0,0,0,0,0,0,0,0,0,0,0,0,0,0,0,0"/>
                </v:shape>
                <v:shape id="Freeform 3686" o:spid="_x0000_s1270" style="position:absolute;left:469;top:1995;width:195;height:295;visibility:visible;mso-wrap-style:square;v-text-anchor:top" coordsize="195,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gAXsQA&#10;AADcAAAADwAAAGRycy9kb3ducmV2LnhtbESPQWvCQBSE70L/w/IK3nTTKGpTV5HSFo+NLXp9ZF+T&#10;YPZt3F01+uu7guBxmJlvmPmyM404kfO1ZQUvwwQEcWF1zaWC35/PwQyED8gaG8uk4EIeloun3hwz&#10;bc+c02kTShEh7DNUUIXQZlL6oiKDfmhb4uj9WWcwROlKqR2eI9w0Mk2SiTRYc1yosKX3ior95mgU&#10;jPe5O04n2w/nMB8d+Pq1S7+3SvWfu9UbiEBdeITv7bVWkI5f4XYmHgG5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4AF7EAAAA3AAAAA8AAAAAAAAAAAAAAAAAmAIAAGRycy9k&#10;b3ducmV2LnhtbFBLBQYAAAAABAAEAPUAAACJAwAAAAA=&#10;" path="m195,145r,l195,115,190,90,180,65,170,45,155,25,140,10,120,,100,,80,,60,10,45,20,30,40,15,65,5,90,,115r,30l,175r5,30l15,230r15,25l45,270r15,15l80,295r20,l120,295r20,-10l155,270r15,-15l180,230r10,-25l195,175r,-30xe" filled="f" strokecolor="#e36c0a [2409]" strokeweight="42e-5mm">
                  <v:path arrowok="t" o:connecttype="custom" o:connectlocs="195,145;195,145;195,115;190,90;180,65;170,45;155,25;140,10;120,0;100,0;100,0;80,0;60,10;45,20;30,40;15,65;5,90;0,115;0,145;0,145;0,175;5,205;15,230;30,255;45,270;60,285;80,295;100,295;100,295;120,295;140,285;155,270;170,255;180,230;190,205;195,175;195,145;195,145" o:connectangles="0,0,0,0,0,0,0,0,0,0,0,0,0,0,0,0,0,0,0,0,0,0,0,0,0,0,0,0,0,0,0,0,0,0,0,0,0,0"/>
                </v:shape>
                <v:shape id="Freeform 3687" o:spid="_x0000_s1271" style="position:absolute;left:499;top:2040;width:165;height:205;visibility:visible;mso-wrap-style:square;v-text-anchor:top" coordsize="165,2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gj3sMA&#10;AADcAAAADwAAAGRycy9kb3ducmV2LnhtbERPTWvCQBC9C/6HZYTemo2JlpK6CSKWSouHpoJ4G7LT&#10;JJidDdltTP9991Dw+Hjfm2IynRhpcK1lBcsoBkFcWd1yreD09fr4DMJ5ZI2dZVLwSw6KfD7bYKbt&#10;jT9pLH0tQgi7DBU03veZlK5qyKCLbE8cuG87GPQBDrXUA95CuOlkEsdP0mDLoaHBnnYNVdfyxygo&#10;zXl/SddtysmKP8zuPR2PlzelHhbT9gWEp8nfxf/ug1aQrMP8cCYcAZn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fgj3sMAAADcAAAADwAAAAAAAAAAAAAAAACYAgAAZHJzL2Rv&#10;d25yZXYueG1sUEsFBgAAAAAEAAQA9QAAAIgDAAAAAA==&#10;" path="m165,100r,l160,80,155,60,145,45,135,30,120,15,100,5,85,,70,,55,,45,5,30,15,20,30,5,60,,100r5,45l20,175r10,15l45,200r10,5l70,205r15,l100,200r20,-10l135,175r10,-15l155,145r5,-20l165,100xe" filled="f" strokecolor="#e36c0a [2409]" strokeweight="42e-5mm">
                  <v:path arrowok="t" o:connecttype="custom" o:connectlocs="165,100;165,100;160,80;155,60;145,45;135,30;120,15;100,5;85,0;70,0;70,0;55,0;45,5;30,15;20,30;5,60;0,100;0,100;5,145;20,175;30,190;45,200;55,205;70,205;70,205;85,205;100,200;120,190;135,175;145,160;155,145;160,125;165,100;165,100" o:connectangles="0,0,0,0,0,0,0,0,0,0,0,0,0,0,0,0,0,0,0,0,0,0,0,0,0,0,0,0,0,0,0,0,0,0"/>
                </v:shape>
                <v:shape id="Freeform 3688" o:spid="_x0000_s1272" style="position:absolute;left:519;top:2070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fCZMIA&#10;AADcAAAADwAAAGRycy9kb3ducmV2LnhtbESPwWrDMBBE74X8g9hCb7Xs0IbgWAklJVAfmyb3xdpY&#10;SqyVsJTE/fuqUOhxmJk3TLOZ3CBuNEbrWUFVlCCIO68t9woOX7vnJYiYkDUOnknBN0XYrGcPDdba&#10;3/mTbvvUiwzhWKMCk1KopYydIYex8IE4eyc/OkxZjr3UI94z3A1yXpYL6dByXjAYaGuou+yvTkF7&#10;RFstfHUu2/C+Cy8xXM3QKvX0OL2tQCSa0n/4r/2hFcxfK/g9k4+A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d8JkwgAAANwAAAAPAAAAAAAAAAAAAAAAAJgCAABkcnMvZG93&#10;bnJldi54bWxQSwUGAAAAAAQABAD1AAAAhwMAAAAA&#10;" path="m145,70r,l140,60,135,45,120,30,110,20,75,5,50,,40,,30,5,15,20,5,45,,70r5,30l15,125r15,15l50,145r25,-5l105,125r15,-10l135,105r5,-15l145,70xe" filled="f" strokecolor="#e36c0a [2409]" strokeweight="42e-5mm">
                  <v:path arrowok="t" o:connecttype="custom" o:connectlocs="145,70;145,70;140,60;135,45;120,30;110,20;75,5;50,0;50,0;40,0;30,5;15,20;5,45;0,70;0,70;5,100;15,125;30,140;50,145;50,145;75,140;105,125;120,115;135,105;140,90;145,70;145,70" o:connectangles="0,0,0,0,0,0,0,0,0,0,0,0,0,0,0,0,0,0,0,0,0,0,0,0,0,0,0"/>
                </v:shape>
                <v:shape id="Freeform 3689" o:spid="_x0000_s1273" style="position:absolute;left:664;top:1890;width:20;height:511;visibility:visible;mso-wrap-style:square;v-text-anchor:top" coordsize="20,5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pzh8YA&#10;AADcAAAADwAAAGRycy9kb3ducmV2LnhtbESP0WrCQBRE34X+w3ILvkjdGFBKmo2UoiIo0tp+wCV7&#10;mw3N3k2za4x+fbcg+DjMzBkmXw62ET11vnasYDZNQBCXTtdcKfj6XD89g/ABWWPjmBRcyMOyeBjl&#10;mGl35g/qj6ESEcI+QwUmhDaT0peGLPqpa4mj9+06iyHKrpK6w3OE20amSbKQFmuOCwZbejNU/hxP&#10;VsG+3m/6Q3OdLA6ry+5qbPsefudKjR+H1xcQgYZwD9/aW60gnafwfyYeAVn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gpzh8YAAADcAAAADwAAAAAAAAAAAAAAAACYAgAAZHJz&#10;L2Rvd25yZXYueG1sUEsFBgAAAAAEAAQA9QAAAIsDAAAAAA==&#10;" path="m,511r,l10,486,20,440r,-35l20,365,10,315,,255,10,190r5,-50l20,100r,-35l10,20,,e" filled="f" strokecolor="#e36c0a [2409]" strokeweight="42e-5mm">
                  <v:path arrowok="t" o:connecttype="custom" o:connectlocs="0,511;0,511;10,486;20,440;20,405;20,365;10,315;0,255;0,255;0,255;10,190;15,140;20,100;20,65;10,20;0,0" o:connectangles="0,0,0,0,0,0,0,0,0,0,0,0,0,0,0,0"/>
                </v:shape>
                <v:shape id="Freeform 3690" o:spid="_x0000_s1274" style="position:absolute;left:664;top:1890;width:45;height:511;visibility:visible;mso-wrap-style:square;v-text-anchor:top" coordsize="45,5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aYAscA&#10;AADcAAAADwAAAGRycy9kb3ducmV2LnhtbESPQWsCMRSE7wX/Q3hCb5p1rVJWo9iCbakgagvF23Pz&#10;3Gy7eVk2qa7/3hSEHoeZ+YaZzltbiRM1vnSsYNBPQBDnTpdcKPj8WPYeQfiArLFyTAou5GE+69xN&#10;MdPuzFs67UIhIoR9hgpMCHUmpc8NWfR9VxNH7+gaiyHKppC6wXOE20qmSTKWFkuOCwZrejaU/+x+&#10;rYKH1X5UfNkLfz+tX99TnR82L2al1H23XUxABGrDf/jWftMK0tEQ/s7EI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aGmALHAAAA3AAAAA8AAAAAAAAAAAAAAAAAmAIAAGRy&#10;cy9kb3ducmV2LnhtbFBLBQYAAAAABAAEAPUAAACMAwAAAAA=&#10;" path="m,511r,l15,470,25,420,35,355,45,280,40,195,35,145,30,100,15,50,,e" filled="f" strokecolor="#e36c0a [2409]" strokeweight="42e-5mm">
                  <v:path arrowok="t" o:connecttype="custom" o:connectlocs="0,511;0,511;15,470;25,420;35,355;45,280;40,195;35,145;30,100;15,50;0,0" o:connectangles="0,0,0,0,0,0,0,0,0,0,0"/>
                </v:shape>
                <v:line id="Line 3691" o:spid="_x0000_s1275" style="position:absolute;flip:y;visibility:visible;mso-wrap-style:square" from="759,1885" to="760,24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2BtcIAAADcAAAADwAAAGRycy9kb3ducmV2LnhtbESPQWvCQBSE7wX/w/IK3upGa7WkriIW&#10;wau2F2+P7DMbmn0bss8Y/fWuIPQ4zMw3zGLV+1p11MYqsIHxKANFXARbcWng92f79gkqCrLFOjAZ&#10;uFKE1XLwssDchgvvqTtIqRKEY44GnEiTax0LRx7jKDTEyTuF1qMk2ZbatnhJcF/rSZbNtMeK04LD&#10;hjaOir/D2Rs4yv67O72PZd1t3dxmR3/mmzdm+Nqvv0AJ9fIffrZ31sDkYwqPM+kI6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52BtcIAAADcAAAADwAAAAAAAAAAAAAA&#10;AAChAgAAZHJzL2Rvd25yZXYueG1sUEsFBgAAAAAEAAQA+QAAAJADAAAAAA==&#10;" strokecolor="#e36c0a [2409]" strokeweight="42e-5mm"/>
                <v:line id="Line 3692" o:spid="_x0000_s1276" style="position:absolute;flip:y;visibility:visible;mso-wrap-style:square" from="789,1885" to="790,24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Z5MMUAAADcAAAADwAAAGRycy9kb3ducmV2LnhtbESPQWvCQBSE74X+h+UVequbBhSJbqQV&#10;bcVDpNF4fmafSWj2bchuNf77rlDocZiZb5j5YjCtuFDvGssKXkcRCOLS6oYrBYf9+mUKwnlkja1l&#10;UnAjB4v08WGOibZX/qJL7isRIOwSVFB73yVSurImg25kO+LgnW1v0AfZV1L3eA1w08o4iibSYMNh&#10;ocaOljWV3/mPUfD+yduV3U6l363K+FR8ZFlxzJR6fhreZiA8Df4//NfeaAXxeAz3M+EIyPQ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TZ5MMUAAADcAAAADwAAAAAAAAAA&#10;AAAAAAChAgAAZHJzL2Rvd25yZXYueG1sUEsFBgAAAAAEAAQA+QAAAJMDAAAAAA==&#10;" strokecolor="#e36c0a [2409]" strokeweight="69e-5mm"/>
                <v:shape id="Freeform 3693" o:spid="_x0000_s1277" style="position:absolute;left:415;top:1360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OB18MA&#10;AADcAAAADwAAAGRycy9kb3ducmV2LnhtbESPQYvCMBSE78L+h/AEL7KmFVakGsUVFNmTVmGvj+bZ&#10;VpuXkkSt/36zIHgcZuYbZr7sTCPu5HxtWUE6SkAQF1bXXCo4HTefUxA+IGtsLJOCJ3lYLj56c8y0&#10;ffCB7nkoRYSwz1BBFUKbSemLigz6kW2Jo3e2zmCI0pVSO3xEuGnkOEkm0mDNcaHCltYVFdf8ZhRs&#10;7TDsTmnijPu+1b8/l326nZZKDfrdagYiUBfe4Vd7pxWMvybwfyYeAb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OB18MAAADcAAAADwAAAAAAAAAAAAAAAACYAgAAZHJzL2Rv&#10;d25yZXYueG1sUEsFBgAAAAAEAAQA9QAAAIgDAAAAAA==&#10;" path="m249,10r,l239,25,224,35,199,45r-30,5l139,45,114,35,94,25,64,5,59,,49,5,34,20,14,50,,5e" filled="f" strokecolor="#e36c0a [2409]" strokeweight="42e-5mm">
                  <v:path arrowok="t" o:connecttype="custom" o:connectlocs="249,10;249,10;239,25;224,35;199,45;169,50;139,45;114,35;94,25;64,5;64,5;59,0;49,5;34,20;14,50;0,5" o:connectangles="0,0,0,0,0,0,0,0,0,0,0,0,0,0,0,0"/>
                </v:shape>
                <v:shape id="Freeform 3694" o:spid="_x0000_s1278" style="position:absolute;left:415;top:1835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8kTMUA&#10;AADcAAAADwAAAGRycy9kb3ducmV2LnhtbESPQWvCQBSE74X+h+UVehHdRKiV6BraQoN4qlbw+sg+&#10;k2j2bdjdmPTfd4VCj8PMfMOs89G04kbON5YVpLMEBHFpdcOVguP353QJwgdkja1lUvBDHvLN48Ma&#10;M20H3tPtECoRIewzVFCH0GVS+rImg35mO+Lona0zGKJ0ldQOhwg3rZwnyUIabDgu1NjRR03l9dAb&#10;BYWdhO0xTZxx731z2l2+0mJZKfX8NL6tQAQaw3/4r73VCuYvr3A/E4+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jyRMxQAAANwAAAAPAAAAAAAAAAAAAAAAAJgCAABkcnMv&#10;ZG93bnJldi54bWxQSwUGAAAAAAQABAD1AAAAigMAAAAA&#10;" path="m249,45r,l224,25,199,10,169,5r-30,5l114,15,94,25,64,45r-5,5l54,45,34,30,14,,,50e" filled="f" strokecolor="#e36c0a [2409]" strokeweight="42e-5mm">
                  <v:path arrowok="t" o:connecttype="custom" o:connectlocs="249,45;249,45;224,25;199,10;169,5;139,10;114,15;94,25;64,45;64,45;59,50;54,45;34,30;14,0;0,50" o:connectangles="0,0,0,0,0,0,0,0,0,0,0,0,0,0,0"/>
                </v:shape>
                <v:shape id="Freeform 3695" o:spid="_x0000_s1279" style="position:absolute;left:420;top:1405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6nLMMA&#10;AADcAAAADwAAAGRycy9kb3ducmV2LnhtbERPy2rCQBTdF/oPwy10VycN+CA6Siqm2I00VlxfMtck&#10;mLkTZqYm7dd3FgWXh/NebUbTiRs531pW8DpJQBBXVrdcKzh9FS8LED4ga+wsk4If8rBZPz6sMNN2&#10;4JJux1CLGMI+QwVNCH0mpa8aMugntieO3MU6gyFCV0vtcIjhppNpksykwZZjQ4M9bRuqrsdvo4Dz&#10;X/PZF+Xp7ewW848dvQ/TQ6rU89OYL0EEGsNd/O/eawXpNK6NZ+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6nLMMAAADcAAAADwAAAAAAAAAAAAAAAACYAgAAZHJzL2Rv&#10;d25yZXYueG1sUEsFBgAAAAAEAAQA9QAAAIgDAAAAAA==&#10;" path="m244,220r,l239,135r-5,-35l229,65,214,40,199,20,179,5,149,,119,5,94,15,69,35,44,65,24,95,14,135,4,175,,220r4,45l14,305r10,35l44,370r25,30l94,420r25,10l149,435r30,l199,420r15,-20l229,375r5,-35l239,305r5,-85xe" filled="f" strokecolor="#e36c0a [2409]" strokeweight="42e-5mm">
                  <v:path arrowok="t" o:connecttype="custom" o:connectlocs="244,220;244,220;239,135;234,100;229,65;214,40;199,20;179,5;149,0;149,0;119,5;94,15;69,35;44,65;24,95;14,135;4,175;0,220;0,220;4,265;14,305;24,340;44,370;69,400;94,420;119,430;149,435;149,435;179,435;199,420;214,400;229,375;234,340;239,305;244,220;244,220" o:connectangles="0,0,0,0,0,0,0,0,0,0,0,0,0,0,0,0,0,0,0,0,0,0,0,0,0,0,0,0,0,0,0,0,0,0,0,0"/>
                </v:shape>
                <v:shape id="Freeform 3696" o:spid="_x0000_s1280" style="position:absolute;left:469;top:1475;width:195;height:300;visibility:visible;mso-wrap-style:square;v-text-anchor:top" coordsize="195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b9i8QA&#10;AADcAAAADwAAAGRycy9kb3ducmV2LnhtbESPT2sCMRTE7wW/Q3iCt5r1T0W3RpGCaC+CWnp+bF43&#10;i5uXNUnX9dubQsHjMDO/YZbrztaiJR8qxwpGwwwEceF0xaWCr/P2dQ4iRGSNtWNScKcA61XvZYm5&#10;djc+UnuKpUgQDjkqMDE2uZShMGQxDF1DnLwf5y3GJH0ptcdbgttajrNsJi1WnBYMNvRhqLicfq2C&#10;aXX1l8+u/b7u7pPDYncwluZHpQb9bvMOIlIXn+H/9l4rGL8t4O9MOg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m/YvEAAAA3AAAAA8AAAAAAAAAAAAAAAAAmAIAAGRycy9k&#10;b3ducmV2LnhtbFBLBQYAAAAABAAEAPUAAACJAwAAAAA=&#10;" path="m195,150r,l195,120,190,90,180,65,170,45,155,25,140,10,120,5,100,,80,,60,10,45,25,30,40,15,65,5,90,,120r,30l,180r5,25l15,230r15,25l45,270r15,15l80,295r20,5l120,295r20,-10l155,275r15,-20l180,235r10,-30l195,180r,-30xe" filled="f" strokecolor="#e36c0a [2409]" strokeweight="42e-5mm">
                  <v:path arrowok="t" o:connecttype="custom" o:connectlocs="195,150;195,150;195,120;190,90;180,65;170,45;155,25;140,10;120,5;100,0;100,0;80,0;60,10;45,25;30,40;15,65;5,90;0,120;0,150;0,150;0,180;5,205;15,230;30,255;45,270;60,285;80,295;100,300;100,300;120,295;140,285;155,275;170,255;180,235;190,205;195,180;195,150;195,150" o:connectangles="0,0,0,0,0,0,0,0,0,0,0,0,0,0,0,0,0,0,0,0,0,0,0,0,0,0,0,0,0,0,0,0,0,0,0,0,0,0"/>
                </v:shape>
                <v:shape id="Freeform 3697" o:spid="_x0000_s1281" style="position:absolute;left:499;top:1520;width:165;height:210;visibility:visible;mso-wrap-style:square;v-text-anchor:top" coordsize="16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wbfMIA&#10;AADcAAAADwAAAGRycy9kb3ducmV2LnhtbERPu27CMBTdkfoP1kXqRhw88EgxCFWgVt2gpS3bVXxJ&#10;AvF1FBsIf48HJMaj854tOluLC7W+cqxhmKQgiHNnKi40/HyvBxMQPiAbrB2Thht5WMxfejPMjLvy&#10;hi7bUIgYwj5DDWUITSalz0uy6BPXEEfu4FqLIcK2kKbFawy3tVRpOpIWK44NJTb0XlJ+2p6thmb3&#10;+6/OR/VxCpPx/m/1peppZ7V+7XfLNxCBuvAUP9yfRoMaxfnxTDwCcn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DBt8wgAAANwAAAAPAAAAAAAAAAAAAAAAAJgCAABkcnMvZG93&#10;bnJldi54bWxQSwUGAAAAAAQABAD1AAAAhwMAAAAA&#10;" path="m165,105r,l160,85,155,65,145,45,135,30,120,20,100,10,85,,70,,55,,45,5,30,15,20,30,5,60,,105r5,40l20,175r10,15l45,200r10,5l70,210r15,-5l100,200r20,-10l135,180r10,-20l155,145r5,-20l165,105xe" filled="f" strokecolor="#e36c0a [2409]" strokeweight="42e-5mm">
                  <v:path arrowok="t" o:connecttype="custom" o:connectlocs="165,105;165,105;160,85;155,65;145,45;135,30;120,20;100,10;85,0;70,0;70,0;55,0;45,5;30,15;20,30;5,60;0,105;0,105;5,145;20,175;30,190;45,200;55,205;70,210;70,210;85,205;100,200;120,190;135,180;145,160;155,145;160,125;165,105;165,105" o:connectangles="0,0,0,0,0,0,0,0,0,0,0,0,0,0,0,0,0,0,0,0,0,0,0,0,0,0,0,0,0,0,0,0,0,0"/>
                </v:shape>
                <v:shape id="Freeform 3698" o:spid="_x0000_s1282" style="position:absolute;left:519;top:1550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sI2cIA&#10;AADcAAAADwAAAGRycy9kb3ducmV2LnhtbESPwWrDMBBE74X8g9hAbo3sEExxo4SSYKiPcdv7Ym0t&#10;t9ZKWIrt/n1UKPQ4zMwb5nBa7CAmGkPvWEG+zUAQt0733Cl4f6sen0CEiKxxcEwKfijA6bh6OGCp&#10;3cxXmprYiQThUKICE6MvpQytIYth6zxx8j7daDEmOXZSjzgnuB3kLssKabHntGDQ09lQ+93crIL6&#10;A/u8cPlXVvtL5ffB38xQK7VZLy/PICIt8T/8137VCnZFDr9n0hGQx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GwjZwgAAANwAAAAPAAAAAAAAAAAAAAAAAJgCAABkcnMvZG93&#10;bnJldi54bWxQSwUGAAAAAAQABAD1AAAAhwMAAAAA&#10;" path="m145,75r,l140,60,135,45,120,35,110,20,75,5,50,,40,,30,5,15,20,5,45,,75r5,25l15,125r15,15l50,145r25,-5l105,130r15,-15l135,105r5,-15l145,75xe" filled="f" strokecolor="#e36c0a [2409]" strokeweight="42e-5mm">
                  <v:path arrowok="t" o:connecttype="custom" o:connectlocs="145,75;145,75;140,60;135,45;120,35;110,20;75,5;50,0;50,0;40,0;30,5;15,20;5,45;0,75;0,75;5,100;15,125;30,140;50,145;50,145;75,140;105,130;120,115;135,105;140,90;145,75;145,75" o:connectangles="0,0,0,0,0,0,0,0,0,0,0,0,0,0,0,0,0,0,0,0,0,0,0,0,0,0,0"/>
                </v:shape>
                <v:shape id="Freeform 3699" o:spid="_x0000_s1283" style="position:absolute;left:664;top:1370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loZ8UA&#10;AADcAAAADwAAAGRycy9kb3ducmV2LnhtbESPwW7CMBBE75X4B2uReisOPqRVwCCgqqjUXgpcuK3i&#10;JQ7E6yg2JO3X15UqcRzNzpud+XJwjbhRF2rPGqaTDARx6U3NlYbD/u3pBUSIyAYbz6ThmwIsF6OH&#10;ORbG9/xFt12sRIJwKFCDjbEtpAylJYdh4lvi5J185zAm2VXSdNgnuGukyrJcOqw5NVhsaWOpvOyu&#10;Lr1x3JJVeU/2x3wq/1qeP9bPe60fx8NqBiLSEO/H/+l3o0HlCv7GJAL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2WhnxQAAANwAAAAPAAAAAAAAAAAAAAAAAJgCAABkcnMv&#10;ZG93bnJldi54bWxQSwUGAAAAAAQABAD1AAAAigMAAAAA&#10;" path="m,510r,l10,490,20,440r,-30l20,365,10,315,,255,10,195r5,-50l20,100r,-30l10,25,,e" filled="f" strokecolor="#e36c0a [2409]" strokeweight="42e-5mm">
                  <v:path arrowok="t" o:connecttype="custom" o:connectlocs="0,510;0,510;10,490;20,440;20,410;20,365;10,315;0,255;0,255;0,255;10,195;15,145;20,100;20,70;10,25;0,0" o:connectangles="0,0,0,0,0,0,0,0,0,0,0,0,0,0,0,0"/>
                </v:shape>
                <v:shape id="Freeform 3700" o:spid="_x0000_s1284" style="position:absolute;left:664;top:1370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XqqMUA&#10;AADcAAAADwAAAGRycy9kb3ducmV2LnhtbESPQWvCQBSE70L/w/KEXqRutGhtdJUiBryaJj0/sq9J&#10;NPs2ZLcm/vuuIHgcZuYbZrMbTCOu1LnasoLZNAJBXFhdc6kg+07eViCcR9bYWCYFN3Kw276MNhhr&#10;2/OJrqkvRYCwi1FB5X0bS+mKigy6qW2Jg/drO4M+yK6UusM+wE0j51G0lAZrDgsVtrSvqLikf0bB&#10;x2qRZJNFbo7ucN5fJp+z9PyTK/U6Hr7WIDwN/hl+tI9awXz5Dvcz4QjI7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JeqoxQAAANwAAAAPAAAAAAAAAAAAAAAAAJgCAABkcnMv&#10;ZG93bnJldi54bWxQSwUGAAAAAAQABAD1AAAAigMAAAAA&#10;" path="m,510r,l15,470,25,420,35,360,45,280,40,195,35,150,30,100,15,50,,e" filled="f" strokecolor="#e36c0a [2409]" strokeweight="42e-5mm">
                  <v:path arrowok="t" o:connecttype="custom" o:connectlocs="0,510;0,510;15,470;25,420;35,360;45,280;40,195;35,150;30,100;15,50;0,0" o:connectangles="0,0,0,0,0,0,0,0,0,0,0"/>
                </v:shape>
                <v:line id="Line 3701" o:spid="_x0000_s1285" style="position:absolute;flip:y;visibility:visible;mso-wrap-style:square" from="759,1365" to="760,1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FLCMIAAADcAAAADwAAAGRycy9kb3ducmV2LnhtbESPQWvCQBSE7wX/w/IEb3WjFivRVcQi&#10;9Kr24u2RfWaD2bch+4ypv94tFDwOM/MNs9r0vlYdtbEKbGAyzkARF8FWXBr4Oe3fF6CiIFusA5OB&#10;X4qwWQ/eVpjbcOcDdUcpVYJwzNGAE2lyrWPhyGMch4Y4eZfQepQk21LbFu8J7ms9zbK59lhxWnDY&#10;0M5RcT3evIGzHL66y2wi227vPm129jd+eGNGw367BCXUyyv83/62BqbzD/g7k46AXj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fFLCMIAAADcAAAADwAAAAAAAAAAAAAA&#10;AAChAgAAZHJzL2Rvd25yZXYueG1sUEsFBgAAAAAEAAQA+QAAAJADAAAAAA==&#10;" strokecolor="#e36c0a [2409]" strokeweight="42e-5mm"/>
                <v:line id="Line 3702" o:spid="_x0000_s1286" style="position:absolute;flip:y;visibility:visible;mso-wrap-style:square" from="789,1365" to="790,1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qzjcUAAADcAAAADwAAAGRycy9kb3ducmV2LnhtbESPT2vCQBTE70K/w/IK3nTTQEVSN6LF&#10;/sFDRGs8v2Zfk9Ds25BdNX57VxA8DjPzG2Y2700jTtS52rKCl3EEgriwuuZSwf7nYzQF4TyyxsYy&#10;KbiQg3n6NJhhou2Zt3Ta+VIECLsEFVTet4mUrqjIoBvbljh4f7Yz6IPsSqk7PAe4aWQcRRNpsOaw&#10;UGFL7xUV/7ujUbD84vXKrqfSb1ZF/Jt/Zll+yJQaPveLNxCeev8I39vfWkE8eYXbmXAEZH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1qzjcUAAADcAAAADwAAAAAAAAAA&#10;AAAAAAChAgAAZHJzL2Rvd25yZXYueG1sUEsFBgAAAAAEAAQA+QAAAJMDAAAAAA==&#10;" strokecolor="#e36c0a [2409]" strokeweight="69e-5mm"/>
                <v:shape id="Freeform 3703" o:spid="_x0000_s1287" style="position:absolute;left:415;top:840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9LasQA&#10;AADcAAAADwAAAGRycy9kb3ducmV2LnhtbESPQWvCQBSE74X+h+UVvJS6iYcQ0qzSFhTpSVOh10f2&#10;mcRm34bdjab/3hUEj8PMfMOUq8n04kzOd5YVpPMEBHFtdceNgsPP+i0H4QOyxt4yKfgnD6vl81OJ&#10;hbYX3tO5Co2IEPYFKmhDGAopfd2SQT+3A3H0jtYZDFG6RmqHlwg3vVwkSSYNdhwXWhzoq6X6rxqN&#10;go19DdtDmjjjPsfu9/u0Szd5o9TsZfp4BxFoCo/wvb3VChZZBrcz8Qj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vS2rEAAAA3AAAAA8AAAAAAAAAAAAAAAAAmAIAAGRycy9k&#10;b3ducmV2LnhtbFBLBQYAAAAABAAEAPUAAACJAwAAAAA=&#10;" path="m249,10r,l239,25,224,35,199,45r-30,5l139,45,114,35,94,25,64,5,59,,49,5,34,20,14,50,,5e" filled="f" strokecolor="#e36c0a [2409]" strokeweight="42e-5mm">
                  <v:path arrowok="t" o:connecttype="custom" o:connectlocs="249,10;249,10;239,25;224,35;199,45;169,50;139,45;114,35;94,25;64,5;64,5;59,0;49,5;34,20;14,50;0,5" o:connectangles="0,0,0,0,0,0,0,0,0,0,0,0,0,0,0,0"/>
                </v:shape>
                <v:shape id="Freeform 3704" o:spid="_x0000_s1288" style="position:absolute;left:415;top:1315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Pu8cUA&#10;AADcAAAADwAAAGRycy9kb3ducmV2LnhtbESPQWvCQBSE74X+h+UJvZS6iQcr0VVsoSF4alXo9ZF9&#10;JtHs27C7Jum/dwuCx2FmvmFWm9G0oifnG8sK0mkCgri0uuFKwfHw9bYA4QOyxtYyKfgjD5v189MK&#10;M20H/qF+HyoRIewzVFCH0GVS+rImg35qO+LonawzGKJ0ldQOhwg3rZwlyVwabDgu1NjRZ03lZX81&#10;CnL7GopjmjjjPq7N7+78neaLSqmXybhdggg0hkf43i60gtn8Hf7PxCM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4+7xxQAAANwAAAAPAAAAAAAAAAAAAAAAAJgCAABkcnMv&#10;ZG93bnJldi54bWxQSwUGAAAAAAQABAD1AAAAigMAAAAA&#10;" path="m249,50r,l224,25,199,10r-30,l139,10,114,20,94,30,64,45r-5,5l54,50,34,30,14,,,50e" filled="f" strokecolor="#e36c0a [2409]" strokeweight="42e-5mm">
                  <v:path arrowok="t" o:connecttype="custom" o:connectlocs="249,50;249,50;224,25;199,10;169,10;139,10;114,20;94,30;64,45;64,45;59,50;54,50;34,30;14,0;0,50" o:connectangles="0,0,0,0,0,0,0,0,0,0,0,0,0,0,0"/>
                </v:shape>
                <v:shape id="Freeform 3705" o:spid="_x0000_s1289" style="position:absolute;left:420;top:885;width:244;height:440;visibility:visible;mso-wrap-style:square;v-text-anchor:top" coordsize="244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kUfL0A&#10;AADcAAAADwAAAGRycy9kb3ducmV2LnhtbERPSwrCMBDdC94hjOBGNFVQtBpFFEHBhVYPMDRjW2wm&#10;pYm13t4sBJeP919tWlOKhmpXWFYwHkUgiFOrC84U3G+H4RyE88gaS8uk4EMONutuZ4Wxtm++UpP4&#10;TIQQdjEqyL2vYildmpNBN7IVceAetjboA6wzqWt8h3BTykkUzaTBgkNDjhXtckqfycsooMbuFx99&#10;wfMtGbhXke6a6SlRqt9rt0sQnlr/F//cR61gMgtrw5lwBOT6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tkUfL0AAADcAAAADwAAAAAAAAAAAAAAAACYAgAAZHJzL2Rvd25yZXYu&#10;eG1sUEsFBgAAAAAEAAQA9QAAAIIDAAAAAA==&#10;" path="m244,220r,l239,135r-5,-35l229,70,214,40,199,20,179,10,149,,119,5,94,15,69,35,44,65,24,95,14,135,4,175,,220r4,45l14,305r10,35l44,375r25,25l94,420r25,15l149,440r30,-5l199,420r15,-20l229,375r5,-35l239,305r5,-85xe" filled="f" strokecolor="#e36c0a [2409]" strokeweight="42e-5mm">
                  <v:path arrowok="t" o:connecttype="custom" o:connectlocs="244,220;244,220;239,135;234,100;229,70;214,40;199,20;179,10;149,0;149,0;119,5;94,15;69,35;44,65;24,95;14,135;4,175;0,220;0,220;4,265;14,305;24,340;44,375;69,400;94,420;119,435;149,440;149,440;179,435;199,420;214,400;229,375;234,340;239,305;244,220;244,220" o:connectangles="0,0,0,0,0,0,0,0,0,0,0,0,0,0,0,0,0,0,0,0,0,0,0,0,0,0,0,0,0,0,0,0,0,0,0,0"/>
                </v:shape>
                <v:shape id="Freeform 3706" o:spid="_x0000_s1290" style="position:absolute;left:469;top:955;width:195;height:300;visibility:visible;mso-wrap-style:square;v-text-anchor:top" coordsize="195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o3NsQA&#10;AADcAAAADwAAAGRycy9kb3ducmV2LnhtbESPT2sCMRTE7wW/Q3gFbzVbFdGtUaRQtBfBP3h+bF43&#10;i5uXNYnr+u0bQfA4zMxvmPmys7VoyYfKsYLPQQaCuHC64lLB8fDzMQURIrLG2jEpuFOA5aL3Nsdc&#10;uxvvqN3HUiQIhxwVmBibXMpQGLIYBq4hTt6f8xZjkr6U2uMtwW0th1k2kRYrTgsGG/o2VJz3V6tg&#10;XF38+bdrT5f1fbSdrbfG0nSnVP+9W32BiNTFV/jZ3mgFw8kMHmfS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KNzbEAAAA3AAAAA8AAAAAAAAAAAAAAAAAmAIAAGRycy9k&#10;b3ducmV2LnhtbFBLBQYAAAAABAAEAPUAAACJAwAAAAA=&#10;" path="m195,150r,l195,120,190,90,180,65,170,45,155,25,140,15,120,5,100,,80,5,60,10,45,25,30,45,15,65,5,90,,120r,30l,180r5,30l15,235r15,20l45,275r15,10l80,295r20,5l120,295r20,-5l155,275r15,-20l180,235r10,-25l195,180r,-30xe" filled="f" strokecolor="#e36c0a [2409]" strokeweight="42e-5mm">
                  <v:path arrowok="t" o:connecttype="custom" o:connectlocs="195,150;195,150;195,120;190,90;180,65;170,45;155,25;140,15;120,5;100,0;100,0;80,5;60,10;45,25;30,45;15,65;5,90;0,120;0,150;0,150;0,180;5,210;15,235;30,255;45,275;60,285;80,295;100,300;100,300;120,295;140,290;155,275;170,255;180,235;190,210;195,180;195,150;195,150" o:connectangles="0,0,0,0,0,0,0,0,0,0,0,0,0,0,0,0,0,0,0,0,0,0,0,0,0,0,0,0,0,0,0,0,0,0,0,0,0,0"/>
                </v:shape>
                <v:shape id="Freeform 3707" o:spid="_x0000_s1291" style="position:absolute;left:499;top:1000;width:165;height:210;visibility:visible;mso-wrap-style:square;v-text-anchor:top" coordsize="16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WNocMA&#10;AADcAAAADwAAAGRycy9kb3ducmV2LnhtbERPu27CMBTdK/EP1kXqVhw88EgxEUKtqNigpS3bVXxJ&#10;AvF1FJsQ/h4PlToenfci620tOmp95VjDeJSAIM6dqbjQ8PX5/jID4QOywdoxabiTh2w5eFpgatyN&#10;d9TtQyFiCPsUNZQhNKmUPi/Joh+5hjhyJ9daDBG2hTQt3mK4raVKkom0WHFsKLGhdUn5ZX+1GprD&#10;96+6ntXmEmbT48/bVtXz3mr9POxXryAC9eFf/Of+MBrUNM6PZ+IR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dWNocMAAADcAAAADwAAAAAAAAAAAAAAAACYAgAAZHJzL2Rv&#10;d25yZXYueG1sUEsFBgAAAAAEAAQA9QAAAIgDAAAAAA==&#10;" path="m165,105r,l160,85,155,65,145,45,135,30,120,20,100,10,85,5,70,,55,,45,10,30,15,20,30,5,65,,105r5,40l20,180r10,10l45,200r10,5l70,210r15,l100,200r20,-10l135,180r10,-15l155,145r5,-20l165,105xe" filled="f" strokecolor="#e36c0a [2409]" strokeweight="42e-5mm">
                  <v:path arrowok="t" o:connecttype="custom" o:connectlocs="165,105;165,105;160,85;155,65;145,45;135,30;120,20;100,10;85,5;70,0;70,0;55,0;45,10;30,15;20,30;5,65;0,105;0,105;5,145;20,180;30,190;45,200;55,205;70,210;70,210;85,210;100,200;120,190;135,180;145,165;155,145;160,125;165,105;165,105" o:connectangles="0,0,0,0,0,0,0,0,0,0,0,0,0,0,0,0,0,0,0,0,0,0,0,0,0,0,0,0,0,0,0,0,0,0"/>
                </v:shape>
                <v:shape id="Freeform 3708" o:spid="_x0000_s1292" style="position:absolute;left:519;top:1030;width:145;height:150;visibility:visible;mso-wrap-style:square;v-text-anchor:top" coordsize="14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z1gcEA&#10;AADcAAAADwAAAGRycy9kb3ducmV2LnhtbESPzarCMBSE94LvEI5wd5oq+EM1iopyuxJsdX9ojm2x&#10;OSlN1N63vxEEl8PMfMOsNp2pxZNaV1lWMB5FIIhzqysuFFyy43ABwnlkjbVlUvBHDjbrfm+FsbYv&#10;PtMz9YUIEHYxKii9b2IpXV6SQTeyDXHwbrY16INsC6lbfAW4qeUkimbSYMVhocSG9iXl9/RhFCx+&#10;D5Y7ylKfnKen/TVNar2zSv0Muu0ShKfOf8OfdqIVTOZjeJ8JR0C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gc9YHBAAAA3AAAAA8AAAAAAAAAAAAAAAAAmAIAAGRycy9kb3du&#10;cmV2LnhtbFBLBQYAAAAABAAEAPUAAACGAwAAAAA=&#10;" path="m145,75r,l140,60,135,45,120,35,110,25,75,10,50,,40,5,30,5,15,25,5,45,,75r5,30l15,125r15,15l50,150r25,-5l105,130r15,-10l135,105r5,-15l145,75xe" filled="f" strokecolor="#e36c0a [2409]" strokeweight="42e-5mm">
                  <v:path arrowok="t" o:connecttype="custom" o:connectlocs="145,75;145,75;140,60;135,45;120,35;110,25;75,10;50,0;50,0;40,5;30,5;15,25;5,45;0,75;0,75;5,105;15,125;30,140;50,150;50,150;75,145;105,130;120,120;135,105;140,90;145,75;145,75" o:connectangles="0,0,0,0,0,0,0,0,0,0,0,0,0,0,0,0,0,0,0,0,0,0,0,0,0,0,0"/>
                </v:shape>
                <v:shape id="Freeform 3709" o:spid="_x0000_s1293" style="position:absolute;left:664;top:850;width:20;height:515;visibility:visible;mso-wrap-style:square;v-text-anchor:top" coordsize="20,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Fd4MYA&#10;AADcAAAADwAAAGRycy9kb3ducmV2LnhtbESPT4vCMBTE78J+h/AWvGlqEXfpGkUFxYMg/ll2j2+b&#10;Z1tsXkoStX57Iyx4HGbmN8x42ppaXMn5yrKCQT8BQZxbXXGh4HhY9j5B+ICssbZMCu7kYTp564wx&#10;0/bGO7ruQyEihH2GCsoQmkxKn5dk0PdtQxy9k3UGQ5SukNrhLcJNLdMkGUmDFceFEhtalJSf9xej&#10;4PQzWhR/2+P373a1GZ7nzWreulSp7ns7+wIRqA2v8H97rRWkHyk8z8QjIC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rFd4MYAAADcAAAADwAAAAAAAAAAAAAAAACYAgAAZHJz&#10;L2Rvd25yZXYueG1sUEsFBgAAAAAEAAQA9QAAAIsDAAAAAA==&#10;" path="m,515r,l10,490,20,445r,-35l20,365,10,315,,255,10,195r5,-50l20,105r,-35l10,25,,e" filled="f" strokecolor="#e36c0a [2409]" strokeweight="42e-5mm">
                  <v:path arrowok="t" o:connecttype="custom" o:connectlocs="0,515;0,515;10,490;20,445;20,410;20,365;10,315;0,255;0,255;0,255;10,195;15,145;20,105;20,70;10,25;0,0" o:connectangles="0,0,0,0,0,0,0,0,0,0,0,0,0,0,0,0"/>
                </v:shape>
                <v:shape id="Freeform 3710" o:spid="_x0000_s1294" style="position:absolute;left:664;top:850;width:45;height:515;visibility:visible;mso-wrap-style:square;v-text-anchor:top" coordsize="45,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JQL8YA&#10;AADcAAAADwAAAGRycy9kb3ducmV2LnhtbESP3WrCQBSE7wXfYTmF3kjdaEFtmlWkUBQqSmx7f8ie&#10;/NTs2ZDdxuTtuwXBy2FmvmGSTW9q0VHrKssKZtMIBHFmdcWFgq/P96cVCOeRNdaWScFADjbr8SjB&#10;WNsrp9SdfSEChF2MCkrvm1hKl5Vk0E1tQxy83LYGfZBtIXWL1wA3tZxH0UIarDgslNjQW0nZ5fxr&#10;FGD60e8mL4M5DFl3/F4uqp/8NCj1+NBvX0F46v09fGvvtYL58hn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nJQL8YAAADcAAAADwAAAAAAAAAAAAAAAACYAgAAZHJz&#10;L2Rvd25yZXYueG1sUEsFBgAAAAAEAAQA9QAAAIsDAAAAAA==&#10;" path="m,515r,l15,470,25,425,35,360,45,285,40,195,35,150,30,100,15,55,,e" filled="f" strokecolor="#e36c0a [2409]" strokeweight="42e-5mm">
                  <v:path arrowok="t" o:connecttype="custom" o:connectlocs="0,515;0,515;15,470;25,425;35,360;45,285;40,195;35,150;30,100;15,55;0,0" o:connectangles="0,0,0,0,0,0,0,0,0,0,0"/>
                </v:shape>
                <v:line id="Line 3711" o:spid="_x0000_s1295" style="position:absolute;flip:y;visibility:visible;mso-wrap-style:square" from="759,845" to="760,1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jd1cIAAADcAAAADwAAAGRycy9kb3ducmV2LnhtbESPT2vCQBTE70K/w/IKvenGP9SSuooo&#10;gldtL94e2Wc2NPs2ZJ8x9tO7guBxmJnfMItV72vVURurwAbGowwUcRFsxaWB35/d8AtUFGSLdWAy&#10;cKMIq+XbYIG5DVc+UHeUUiUIxxwNOJEm1zoWjjzGUWiIk3cOrUdJsi21bfGa4L7Wkyz71B4rTgsO&#10;G9o4Kv6OF2/gJIdtd56OZd3t3NxmJ3/hf2/Mx3u//gYl1Msr/GzvrYHJfAaPM+kI6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Cjd1cIAAADcAAAADwAAAAAAAAAAAAAA&#10;AAChAgAAZHJzL2Rvd25yZXYueG1sUEsFBgAAAAAEAAQA+QAAAJADAAAAAA==&#10;" strokecolor="#e36c0a [2409]" strokeweight="42e-5mm"/>
                <v:line id="Line 3712" o:spid="_x0000_s1296" style="position:absolute;flip:y;visibility:visible;mso-wrap-style:square" from="789,845" to="790,1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MlUMYAAADcAAAADwAAAGRycy9kb3ducmV2LnhtbESPS2vDMBCE74X+B7GF3Bq5hrTBiWzS&#10;kkfJwSWvnrfWxja1VsZSEuffR4FCj8PMfMNMs9404kydqy0reBlGIIgLq2suFex3i+cxCOeRNTaW&#10;ScGVHGTp48MUE20vvKHz1pciQNglqKDyvk2kdEVFBt3QtsTBO9rOoA+yK6Xu8BLgppFxFL1KgzWH&#10;hQpb+qio+N2ejIL3Fa/ndj2W/mtexD+HZZ4fvnOlBk/9bALCU+//w3/tT60gfhvB/Uw4AjK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KDJVDGAAAA3AAAAA8AAAAAAAAA&#10;AAAAAAAAoQIAAGRycy9kb3ducmV2LnhtbFBLBQYAAAAABAAEAPkAAACUAwAAAAA=&#10;" strokecolor="#e36c0a [2409]" strokeweight="69e-5mm"/>
                <v:shape id="Freeform 3713" o:spid="_x0000_s1297" style="position:absolute;left:634;top:315;width:70;height:250;visibility:visible;mso-wrap-style:square;v-text-anchor:top" coordsize="7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xbCsUA&#10;AADcAAAADwAAAGRycy9kb3ducmV2LnhtbESPQWvCQBSE7wX/w/IEb3WjUqPRVUSw9FKK0YPeHtln&#10;Esy+jbtbTf99t1DwOMzMN8xy3ZlG3Mn52rKC0TABQVxYXXOp4HjYvc5A+ICssbFMCn7Iw3rVe1li&#10;pu2D93TPQykihH2GCqoQ2kxKX1Rk0A9tSxy9i3UGQ5SulNrhI8JNI8dJMpUGa44LFba0rai45t9G&#10;wSR3eJicr1/n9G2+0++3z/SUBqUG/W6zABGoC8/wf/tDKxinU/g7E4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7FsKxQAAANwAAAAPAAAAAAAAAAAAAAAAAJgCAABkcnMv&#10;ZG93bnJldi54bWxQSwUGAAAAAAQABAD1AAAAigMAAAAA&#10;" path="m60,250r,l50,225,40,200,35,170,30,145r5,-30l45,95,55,75,65,65r5,-5l70,50,45,35,15,25,,20,35,10,65,e" filled="f" strokecolor="#e36c0a [2409]" strokeweight="42e-5mm">
                  <v:path arrowok="t" o:connecttype="custom" o:connectlocs="60,250;60,250;50,225;40,200;35,170;30,145;30,145;35,115;45,95;55,75;65,65;65,65;70,60;70,50;45,35;15,25;0,20;0,20;35,10;65,0" o:connectangles="0,0,0,0,0,0,0,0,0,0,0,0,0,0,0,0,0,0,0,0"/>
                </v:shape>
                <v:shape id="Freeform 3714" o:spid="_x0000_s1298" style="position:absolute;left:415;top:795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p4LMMA&#10;AADcAAAADwAAAGRycy9kb3ducmV2LnhtbESPQYvCMBSE78L+h/AEL7Km9bBKNYorKLInrcJeH82z&#10;rTYvJYla//1mQfA4zMw3zHzZmUbcyfnasoJ0lIAgLqyuuVRwOm4+pyB8QNbYWCYFT/KwXHz05php&#10;++AD3fNQighhn6GCKoQ2k9IXFRn0I9sSR+9sncEQpSuldviIcNPIcZJ8SYM1x4UKW1pXVFzzm1Gw&#10;tcOwO6WJM+77Vv/+XPbpdloqNeh3qxmIQF14h1/tnVYwnkzg/0w8An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zp4LMMAAADcAAAADwAAAAAAAAAAAAAAAACYAgAAZHJzL2Rv&#10;d25yZXYueG1sUEsFBgAAAAAEAAQA9QAAAIgDAAAAAA==&#10;" path="m249,50r,l224,25,199,15,169,10r-30,l114,20,94,30,64,50r-5,l54,50,34,30,14,,,50e" filled="f" strokecolor="#e36c0a [2409]" strokeweight="42e-5mm">
                  <v:path arrowok="t" o:connecttype="custom" o:connectlocs="249,50;249,50;224,25;199,15;169,10;139,10;114,20;94,30;64,50;64,50;59,50;54,50;34,30;14,0;0,50" o:connectangles="0,0,0,0,0,0,0,0,0,0,0,0,0,0,0"/>
                </v:shape>
                <v:shape id="Freeform 3715" o:spid="_x0000_s1299" style="position:absolute;left:420;top:400;width:244;height:405;visibility:visible;mso-wrap-style:square;v-text-anchor:top" coordsize="244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BrZMAA&#10;AADcAAAADwAAAGRycy9kb3ducmV2LnhtbERPTWvCQBC9C/6HZYTedGMOWlJXUaHgpQWjl96G7JgE&#10;d2dDdqvRX+8cCj0+3vdqM3inbtTHNrCB+SwDRVwF23Jt4Hz6nL6DignZogtMBh4UYbMej1ZY2HDn&#10;I93KVCsJ4ViggSalrtA6Vg15jLPQEQt3Cb3HJLCvte3xLuHe6TzLFtpjy9LQYEf7hqpr+eul9zsf&#10;nD+4cpH/6N3zlMXz46sy5m0ybD9AJRrSv/jPfbAG8qWslTNyBPT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bBrZMAAAADcAAAADwAAAAAAAAAAAAAAAACYAgAAZHJzL2Rvd25y&#10;ZXYueG1sUEsFBgAAAAAEAAQA9QAAAIUDAAAAAA==&#10;" path="m244,185r,l244,155r,-80l239,45,229,30,219,20,204,10,189,5,169,,149,,124,5,99,15,74,35,49,55,29,80,14,110,4,145,,185r4,45l14,270r10,40l44,340r25,25l94,385r25,15l149,405r30,-5l199,390r15,-20l229,340r5,-30l239,270r5,-85xe" filled="f" strokecolor="#e36c0a [2409]" strokeweight="42e-5mm">
                  <v:path arrowok="t" o:connecttype="custom" o:connectlocs="244,185;244,185;244,155;244,75;244,75;239,45;229,30;219,20;204,10;189,5;169,0;149,0;149,0;124,5;99,15;74,35;49,55;29,80;14,110;4,145;0,185;0,185;4,230;14,270;24,310;44,340;69,365;94,385;119,400;149,405;149,405;179,400;199,390;214,370;229,340;234,310;239,270;244,185;244,185" o:connectangles="0,0,0,0,0,0,0,0,0,0,0,0,0,0,0,0,0,0,0,0,0,0,0,0,0,0,0,0,0,0,0,0,0,0,0,0,0,0,0"/>
                </v:shape>
                <v:shape id="Freeform 3716" o:spid="_x0000_s1300" style="position:absolute;left:469;top:465;width:195;height:270;visibility:visible;mso-wrap-style:square;v-text-anchor:top" coordsize="195,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pX6MYA&#10;AADcAAAADwAAAGRycy9kb3ducmV2LnhtbESPT2vCQBTE7wW/w/KE3upGD7WJrlIVi4Qe/FOKx0f2&#10;NQlm34bdrYnf3hUKPQ4z8xtmvuxNI67kfG1ZwXiUgCAurK65VPB12r68gfABWWNjmRTcyMNyMXia&#10;Y6Ztxwe6HkMpIoR9hgqqENpMSl9UZNCPbEscvR/rDIYoXSm1wy7CTSMnSfIqDdYcFypsaV1RcTn+&#10;GgX5Z5rLjyRdycu2d/lmZ/ff3Vmp52H/PgMRqA//4b/2TiuYTFN4nI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dpX6MYAAADcAAAADwAAAAAAAAAAAAAAAACYAgAAZHJz&#10;L2Rvd25yZXYueG1sUEsFBgAAAAAEAAQA9QAAAIsDAAAAAA==&#10;" path="m195,120r,l150,30,140,10,120,,95,,70,5,45,20,25,45,5,75,,95r,25l,150r5,30l15,205r15,20l45,245r15,15l80,265r20,5l120,270r20,-10l155,245r15,-15l180,205r10,-25l195,150r,-30xe" filled="f" strokecolor="#e36c0a [2409]" strokeweight="42e-5mm">
                  <v:path arrowok="t" o:connecttype="custom" o:connectlocs="195,120;195,120;150,30;150,30;140,10;120,0;95,0;70,5;45,20;25,45;5,75;0,95;0,120;0,120;0,150;5,180;15,205;30,225;45,245;60,260;80,265;100,270;100,270;120,270;140,260;155,245;170,230;180,205;190,180;195,150;195,120;195,120" o:connectangles="0,0,0,0,0,0,0,0,0,0,0,0,0,0,0,0,0,0,0,0,0,0,0,0,0,0,0,0,0,0,0,0"/>
                </v:shape>
                <v:shape id="Freeform 3717" o:spid="_x0000_s1301" style="position:absolute;left:499;top:505;width:165;height:185;visibility:visible;mso-wrap-style:square;v-text-anchor:top" coordsize="165,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Vpi8AA&#10;AADcAAAADwAAAGRycy9kb3ducmV2LnhtbERP22rCQBB9F/oPyxT6phtDEUldRYRCodRS7QcM2TEb&#10;zc6G7JjL37sPhT4ezn2zG32jeupiHdjAcpGBIi6Drbky8Ht+n69BRUG22AQmAxNF2G2fZhssbBj4&#10;h/qTVCqFcCzQgBNpC61j6chjXISWOHGX0HmUBLtK2w6HFO4bnWfZSnusOTU4bOngqLyd7t7AYQhT&#10;I9/y9Tntfb96xWN+dXdjXp7H/RsooVH+xX/uD2sgX6f56Uw6Anr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3Vpi8AAAADcAAAADwAAAAAAAAAAAAAAAACYAgAAZHJzL2Rvd25y&#10;ZXYueG1sUEsFBgAAAAAEAAQA9QAAAIUDAAAAAA==&#10;" path="m165,80r,l140,55,95,10,85,,70,,55,,40,5,25,15,10,35,5,55,,80r,20l5,120r15,35l30,170r15,5l55,185r15,l85,185r15,-5l120,170r15,-15l145,140r10,-20l160,105r5,-25xe" filled="f" strokecolor="#e36c0a [2409]" strokeweight="42e-5mm">
                  <v:path arrowok="t" o:connecttype="custom" o:connectlocs="165,80;165,80;140,55;95,10;95,10;85,0;70,0;55,0;40,5;25,15;10,35;5,55;0,80;0,80;0,100;5,120;20,155;30,170;45,175;55,185;70,185;70,185;85,185;100,180;120,170;135,155;145,140;155,120;160,105;165,80;165,80" o:connectangles="0,0,0,0,0,0,0,0,0,0,0,0,0,0,0,0,0,0,0,0,0,0,0,0,0,0,0,0,0,0,0"/>
                </v:shape>
                <v:shape id="Freeform 3718" o:spid="_x0000_s1302" style="position:absolute;left:519;top:530;width:145;height:130;visibility:visible;mso-wrap-style:square;v-text-anchor:top" coordsize="145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Gyo8QA&#10;AADcAAAADwAAAGRycy9kb3ducmV2LnhtbESPQWvCQBSE74X+h+UJvdVNQltCdBWRBno1FsTbM/ua&#10;pGbfht2tif++Kwgeh5n5hlmuJ9OLCznfWVaQzhMQxLXVHTcKvvflaw7CB2SNvWVScCUP69Xz0xIL&#10;bUfe0aUKjYgQ9gUqaEMYCil93ZJBP7cDcfR+rDMYonSN1A7HCDe9zJLkQxrsOC60ONC2pfpc/RkF&#10;h9/PQxgr937mt/J03GZpecxLpV5m02YBItAUHuF7+0sryPIUbmfiEZ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BsqPEAAAA3AAAAA8AAAAAAAAAAAAAAAAAmAIAAGRycy9k&#10;b3ducmV2LnhtbFBLBQYAAAAABAAEAPUAAACJAwAAAAA=&#10;" path="m145,55r,l110,40,65,5,55,,45,,35,,25,5,15,15,10,25,5,40,,55,5,85r10,25l30,125r20,5l75,125r30,-15l120,100,135,85r5,-10l145,55xe" filled="f" strokecolor="#e36c0a [2409]" strokeweight="42e-5mm">
                  <v:path arrowok="t" o:connecttype="custom" o:connectlocs="145,55;145,55;110,40;65,5;65,5;55,0;45,0;35,0;25,5;15,15;10,25;5,40;0,55;0,55;5,85;15,110;30,125;50,130;50,130;75,125;105,110;120,100;135,85;140,75;145,55;145,55" o:connectangles="0,0,0,0,0,0,0,0,0,0,0,0,0,0,0,0,0,0,0,0,0,0,0,0,0,0"/>
                </v:shape>
                <v:shape id="Freeform 3719" o:spid="_x0000_s1303" style="position:absolute;left:664;top:565;width:30;height:280;visibility:visible;mso-wrap-style:square;v-text-anchor:top" coordsize="30,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7QxMQA&#10;AADcAAAADwAAAGRycy9kb3ducmV2LnhtbESPwWrDMBBE74X8g9hAb41skxbjRAkmNOBj6wZyXayt&#10;bWqtFEtN7Hx9VSj0OMzMG2a7n8wgrjT63rKCdJWAIG6s7rlVcPo4PuUgfEDWOFgmBTN52O8WD1ss&#10;tL3xO13r0IoIYV+ggi4EV0jpm44M+pV1xNH7tKPBEOXYSj3iLcLNILMkeZEGe44LHTo6dNR81d9G&#10;wevzhK7he/7Wny9l1br5nq5rpR6XU7kBEWgK/+G/dqUVZHkGv2fiEZC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u0MTEAAAA3AAAAA8AAAAAAAAAAAAAAAAAmAIAAGRycy9k&#10;b3ducmV2LnhtbFBLBQYAAAAABAAEAPUAAACJAwAAAAA=&#10;" path="m,280r,l10,255,20,210r,-35l20,135,10,85,,20r20,l20,15,30,e" filled="f" strokecolor="#e36c0a [2409]" strokeweight="42e-5mm">
                  <v:path arrowok="t" o:connecttype="custom" o:connectlocs="0,280;0,280;10,255;20,210;20,175;20,135;10,85;0,20;0,20;0,20;20,20;20,20;20,15;30,0" o:connectangles="0,0,0,0,0,0,0,0,0,0,0,0,0,0"/>
                </v:shape>
                <v:shape id="Freeform 3720" o:spid="_x0000_s1304" style="position:absolute;left:664;top:565;width:45;height:280;visibility:visible;mso-wrap-style:square;v-text-anchor:top" coordsize="45,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hBcMUA&#10;AADcAAAADwAAAGRycy9kb3ducmV2LnhtbESPQWvCQBSE7wX/w/KE3upGC1aiq2ihUlpFje39kX0m&#10;wezbuLvR9N93CwWPw8x8w8wWnanFlZyvLCsYDhIQxLnVFRcKvo5vTxMQPiBrrC2Tgh/ysJj3HmaY&#10;anvjA12zUIgIYZ+igjKEJpXS5yUZ9APbEEfvZJ3BEKUrpHZ4i3BTy1GSjKXBiuNCiQ29lpSfs9Yo&#10;2OwvbrNrV+FznNG33L6s29OHUeqx3y2nIAJ14R7+b79rBaPJM/ydiUd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qEFwxQAAANwAAAAPAAAAAAAAAAAAAAAAAJgCAABkcnMv&#10;ZG93bnJldi54bWxQSwUGAAAAAAQABAD1AAAAigMAAAAA&#10;" path="m,280r,l15,240,25,190,35,125,45,50r,-25l45,20,40,30r-5,l25,30,20,20,25,10,30,e" filled="f" strokecolor="#e36c0a [2409]" strokeweight="42e-5mm">
                  <v:path arrowok="t" o:connecttype="custom" o:connectlocs="0,280;0,280;15,240;25,190;35,125;35,125;45,50;45,25;45,20;40,30;40,30;35,30;25,30;20,20;25,10;30,0" o:connectangles="0,0,0,0,0,0,0,0,0,0,0,0,0,0,0,0"/>
                </v:shape>
                <v:shape id="Freeform 3721" o:spid="_x0000_s1305" style="position:absolute;left:699;top:585;width:60;height:260;visibility:visible;mso-wrap-style:square;v-text-anchor:top" coordsize="60,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VYisUA&#10;AADcAAAADwAAAGRycy9kb3ducmV2LnhtbESPQWsCMRSE7wX/Q3iF3txsRe2yGkUEwdKTtoX29ty8&#10;7i7dvIRNXNN/bwShx2FmvmGW62g6MVDvW8sKnrMcBHFldcu1go/33bgA4QOyxs4yKfgjD+vV6GGJ&#10;pbYXPtBwDLVIEPYlKmhCcKWUvmrIoM+sI07ej+0NhiT7WuoeLwluOjnJ87k02HJaaNDRtqHq93g2&#10;Cop6+l187l6/zm8ncvP44uLgZko9PcbNAkSgGP7D9/ZeK5gUU7idSUdAr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hViKxQAAANwAAAAPAAAAAAAAAAAAAAAAAJgCAABkcnMv&#10;ZG93bnJldi54bWxQSwUGAAAAAAQABAD1AAAAigMAAAAA&#10;" path="m60,260r,l60,r,15l55,30,45,45,35,55,10,70,,75e" filled="f" strokecolor="#e36c0a [2409]" strokeweight="42e-5mm">
                  <v:path arrowok="t" o:connecttype="custom" o:connectlocs="60,260;60,260;60,0;60,0;60,15;55,30;45,45;35,55;10,70;0,75" o:connectangles="0,0,0,0,0,0,0,0,0,0"/>
                </v:shape>
                <v:shape id="Freeform 3722" o:spid="_x0000_s1306" style="position:absolute;left:699;top:585;width:90;height:260;visibility:visible;mso-wrap-style:square;v-text-anchor:top" coordsize="90,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vrecMA&#10;AADcAAAADwAAAGRycy9kb3ducmV2LnhtbESPQWsCMRSE74L/ITyhN80qtMpqFG0VPLbWg8fH5rlZ&#10;3bysSXTXf98UCj0OM/MNs1h1thYP8qFyrGA8ykAQF05XXCo4fu+GMxAhImusHZOCJwVYLfu9Beba&#10;tfxFj0MsRYJwyFGBibHJpQyFIYth5Bri5J2dtxiT9KXUHtsEt7WcZNmbtFhxWjDY0Luh4nq4WwV7&#10;mtLzZuXNf1za06ac7rafZqzUy6Bbz0FE6uJ/+K+91woms1f4PZOOgF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ovrecMAAADcAAAADwAAAAAAAAAAAAAAAACYAgAAZHJzL2Rv&#10;d25yZXYueG1sUEsFBgAAAAAEAAQA9QAAAIgDAAAAAA==&#10;" path="m90,260r,l90,r,25l80,45,70,60,55,75,20,100r-10,5l,105e" filled="f" strokecolor="#e36c0a [2409]" strokeweight="69e-5mm">
                  <v:path arrowok="t" o:connecttype="custom" o:connectlocs="90,260;90,260;90,0;90,0;90,25;80,45;70,60;55,75;20,100;10,105;0,105" o:connectangles="0,0,0,0,0,0,0,0,0,0,0"/>
                </v:shape>
                <v:shape id="Freeform 3723" o:spid="_x0000_s1307" style="position:absolute;left:1174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iOisUA&#10;AADcAAAADwAAAGRycy9kb3ducmV2LnhtbESPwWrDMBBE74X8g9hAbrXcHExwrYRSSAjNwTgNhd4W&#10;a2MZWytjqbHz91Gh0OMwM2+YYjfbXtxo9K1jBS9JCoK4drrlRsHlc/+8AeEDssbeMSm4k4fddvFU&#10;YK7dxBXdzqEREcI+RwUmhCGX0teGLPrEDcTRu7rRYohybKQecYpw28t1mmbSYstxweBA74bq7vxj&#10;FXxV2fe+LDvZnapyuh64w/njotRqOb+9ggg0h//wX/uoFaw3GfyeiUdAb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CI6KxQAAANwAAAAPAAAAAAAAAAAAAAAAAJgCAABkcnMv&#10;ZG93bnJldi54bWxQSwUGAAAAAAQABAD1AAAAigMAAAAA&#10;" path="m40,250r,l25,240,15,225,5,200,,170,5,140,15,115,25,95,45,65r5,-5l45,50,30,35,,15,45,e" filled="f" strokecolor="#e36c0a [2409]" strokeweight="42e-5mm">
                  <v:path arrowok="t" o:connecttype="custom" o:connectlocs="40,250;40,250;25,240;15,225;5,200;0,170;5,140;15,115;25,95;45,65;45,65;50,60;45,50;30,35;0,15;45,0" o:connectangles="0,0,0,0,0,0,0,0,0,0,0,0,0,0,0,0"/>
                </v:shape>
                <v:shape id="Freeform 3724" o:spid="_x0000_s1308" style="position:absolute;left:699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QrEcUA&#10;AADcAAAADwAAAGRycy9kb3ducmV2LnhtbESPQWuDQBSE74X+h+UVcmvWerDBZhNKISUkB9GEQG4P&#10;90VF9624WzX/Plso9DjMzDfMejubTow0uMaygrdlBIK4tLrhSsH5tHtdgXAeWWNnmRTcycF28/y0&#10;xlTbiXMaC1+JAGGXooLa+z6V0pU1GXRL2xMH72YHgz7IoZJ6wCnATSfjKEqkwYbDQo09fdVUtsWP&#10;UXDJk+suy1rZHvNsun1zi/PhrNTiZf78AOFp9v/hv/ZeK4hX7/B7JhwBuX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RCsRxQAAANwAAAAPAAAAAAAAAAAAAAAAAJgCAABkcnMv&#10;ZG93bnJldi54bWxQSwUGAAAAAAQABAD1AAAAigMAAAAA&#10;" path="m,250r,l25,225,40,200r,-30l40,140,30,115,20,95,5,65,,60,,55,20,35,50,15,,e" filled="f" strokecolor="#e36c0a [2409]" strokeweight="42e-5mm">
                  <v:path arrowok="t" o:connecttype="custom" o:connectlocs="0,250;0,250;25,225;40,200;40,170;40,140;30,115;20,95;5,65;5,65;0,60;0,55;20,35;50,15;0,0" o:connectangles="0,0,0,0,0,0,0,0,0,0,0,0,0,0,0"/>
                </v:shape>
                <v:shape id="Freeform 3725" o:spid="_x0000_s1309" style="position:absolute;left:739;top:320;width:440;height:245;visibility:visible;mso-wrap-style:square;v-text-anchor:top" coordsize="44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7zKcAA&#10;AADcAAAADwAAAGRycy9kb3ducmV2LnhtbERPzWrCQBC+C77DMkJvuqmHEqKraGuhp5QmPsCYnfxg&#10;djZkV41v3zkUevz4/rf7yfXqTmPoPBt4XSWgiCtvO24MnMvPZQoqRGSLvWcy8KQA+918tsXM+gf/&#10;0L2IjZIQDhkaaGMcMq1D1ZLDsPIDsXC1Hx1GgWOj7YgPCXe9XifJm3bYsTS0ONB7S9W1uDkD6/xS&#10;n0rdpyd83r4/ilwfc6yNeVlMhw2oSFP8F/+5v6z4UlkrZ+QI6N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F7zKcAAAADcAAAADwAAAAAAAAAAAAAAAACYAgAAZHJzL2Rvd25y&#10;ZXYueG1sUEsFBgAAAAAEAAQA9QAAAIUDAAAAAA==&#10;" path="m220,245r,l305,240r35,-5l375,230r25,-15l420,200r15,-20l440,150r-5,-30l425,95,405,70,375,45,345,25,305,15,265,5,220,,175,5,135,15,100,25,65,45,40,70,20,95,5,120,,150r5,30l20,200r20,15l65,230r35,5l135,240r85,5xe" filled="f" strokecolor="#e36c0a [2409]" strokeweight="42e-5mm">
                  <v:path arrowok="t" o:connecttype="custom" o:connectlocs="220,245;220,245;305,240;340,235;375,230;400,215;420,200;435,180;440,150;440,150;435,120;425,95;405,70;375,45;345,25;305,15;265,5;220,0;220,0;175,5;135,15;100,25;65,45;40,70;20,95;5,120;0,150;0,150;5,180;20,200;40,215;65,230;100,235;135,240;220,245;220,245" o:connectangles="0,0,0,0,0,0,0,0,0,0,0,0,0,0,0,0,0,0,0,0,0,0,0,0,0,0,0,0,0,0,0,0,0,0,0,0"/>
                </v:shape>
                <v:shape id="Freeform 3726" o:spid="_x0000_s1310" style="position:absolute;left:809;top:370;width:300;height:195;visibility:visible;mso-wrap-style:square;v-text-anchor:top" coordsize="300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LWJsMA&#10;AADcAAAADwAAAGRycy9kb3ducmV2LnhtbESPQUsDMRSE74L/ITzBm03sQde1aSmFgsdtqwdvr5tn&#10;dnXfy5LEdv33Rih4HGbmG2axmnhQJ4qpD2LhfmZAkbTB9eItvB62dxWolFEcDkHIwg8lWC2vrxZY&#10;u3CWHZ322asCkVSjhS7nsdY6tR0xplkYSYr3ESJjLjJ67SKeC5wHPTfmQTP2UhY6HGnTUfu1/2YL&#10;zbv/nMyOY2Xejsfmcd0EZm/t7c20fgaVacr/4Uv7xVmYV0/wd6YcAb3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2LWJsMAAADcAAAADwAAAAAAAAAAAAAAAACYAgAAZHJzL2Rv&#10;d25yZXYueG1sUEsFBgAAAAAEAAQA9QAAAIgDAAAAAA==&#10;" path="m150,195r,l180,195r30,-5l235,180r20,-10l275,155r10,-15l295,120r5,-20l300,80,290,60,275,45,255,30,235,15,210,5,180,,150,,120,,90,5,65,15,45,30,25,45,15,60,5,80,,100r5,20l10,140r15,15l45,170r20,10l90,190r30,5l150,195xe" filled="f" strokecolor="#e36c0a [2409]" strokeweight="42e-5mm">
                  <v:path arrowok="t" o:connecttype="custom" o:connectlocs="150,195;150,195;180,195;210,190;235,180;255,170;275,155;285,140;295,120;300,100;300,100;300,80;290,60;275,45;255,30;235,15;210,5;180,0;150,0;150,0;120,0;90,5;65,15;45,30;25,45;15,60;5,80;0,100;0,100;5,120;10,140;25,155;45,170;65,180;90,190;120,195;150,195;150,195" o:connectangles="0,0,0,0,0,0,0,0,0,0,0,0,0,0,0,0,0,0,0,0,0,0,0,0,0,0,0,0,0,0,0,0,0,0,0,0,0,0"/>
                </v:shape>
                <v:shape id="Freeform 3727" o:spid="_x0000_s1311" style="position:absolute;left:854;top:400;width:210;height:165;visibility:visible;mso-wrap-style:square;v-text-anchor:top" coordsize="21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qS3MIA&#10;AADcAAAADwAAAGRycy9kb3ducmV2LnhtbERPz2vCMBS+C/4P4Q28iKbzMGZnFBGEHbxYZ8Hbs3lr&#10;ypqXmkRb//vlMNjx4/u92gy2FQ/yoXGs4HWegSCunG64VvB12s/eQYSIrLF1TAqeFGCzHo9WmGvX&#10;85EeRaxFCuGQowITY5dLGSpDFsPcdcSJ+3beYkzQ11J77FO4beUiy96kxYZTg8GOdoaqn+JuFcSr&#10;L+vyas7bw012/dQUp0vxVGryMmw/QEQa4r/4z/2pFSyWaX46k46A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mpLcwgAAANwAAAAPAAAAAAAAAAAAAAAAAJgCAABkcnMvZG93&#10;bnJldi54bWxQSwUGAAAAAAQABAD1AAAAhwMAAAAA&#10;" path="m105,165r,l125,160r20,-5l165,145r15,-10l190,120r10,-20l205,85r5,-15l210,55,205,45,195,30,180,20,145,5,105,,65,5,30,20,20,30,10,45,5,55,,70,,85r10,15l20,120r10,15l45,145r20,10l85,160r20,5xe" filled="f" strokecolor="#e36c0a [2409]" strokeweight="42e-5mm">
                  <v:path arrowok="t" o:connecttype="custom" o:connectlocs="105,165;105,165;125,160;145,155;165,145;180,135;190,120;200,100;205,85;210,70;210,70;210,55;205,45;195,30;180,20;145,5;105,0;105,0;65,5;30,20;20,30;10,45;5,55;0,70;0,70;0,85;10,100;20,120;30,135;45,145;65,155;85,160;105,165;105,165" o:connectangles="0,0,0,0,0,0,0,0,0,0,0,0,0,0,0,0,0,0,0,0,0,0,0,0,0,0,0,0,0,0,0,0,0,0"/>
                </v:shape>
                <v:shape id="Freeform 3728" o:spid="_x0000_s1312" style="position:absolute;left:884;top:420;width:150;height:145;visibility:visible;mso-wrap-style:square;v-text-anchor:top" coordsize="150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s2MMA&#10;AADcAAAADwAAAGRycy9kb3ducmV2LnhtbESPQYvCMBSE78L+h/AW9qapZZW1GsUVxN5EV/D6bJ5t&#10;2ealNNFWf70RBI/DzHzDzBadqcSVGldaVjAcRCCIM6tLzhUc/tb9HxDOI2usLJOCGzlYzD96M0y0&#10;bXlH173PRYCwS1BB4X2dSOmyggy6ga2Jg3e2jUEfZJNL3WAb4KaScRSNpcGSw0KBNa0Kyv73F6Mg&#10;peP3OP6tlvfL6FRvtr5N01Gu1Ndnt5yC8NT5d/jVTrWCeDKE55lw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mJs2MMAAADcAAAADwAAAAAAAAAAAAAAAACYAgAAZHJzL2Rv&#10;d25yZXYueG1sUEsFBgAAAAAEAAQA9QAAAIgDAAAAAA==&#10;" path="m75,145r,l90,140r15,-5l115,120r10,-10l140,75,150,50,145,40r,-10l130,15,105,5,75,,45,5,25,15,10,30,,50,5,75r15,30l30,120r15,15l60,140r15,5xe" filled="f" strokecolor="#e36c0a [2409]" strokeweight="42e-5mm">
                  <v:path arrowok="t" o:connecttype="custom" o:connectlocs="75,145;75,145;90,140;105,135;115,120;125,110;140,75;150,50;150,50;145,40;145,30;130,15;105,5;75,0;75,0;45,5;25,15;10,30;0,50;0,50;5,75;20,105;30,120;45,135;60,140;75,145;75,145" o:connectangles="0,0,0,0,0,0,0,0,0,0,0,0,0,0,0,0,0,0,0,0,0,0,0,0,0,0,0"/>
                </v:shape>
                <v:shape id="Freeform 3729" o:spid="_x0000_s1313" style="position:absolute;left:699;top:565;width:515;height:20;visibility:visible;mso-wrap-style:square;v-text-anchor:top" coordsize="51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ag2MQA&#10;AADcAAAADwAAAGRycy9kb3ducmV2LnhtbESPwWrDMBBE74H+g9hCb4lch9SJazmEQKCX0MbJB2ys&#10;rW1qrYykOO7fV4VCj8PMvGGK7WR6MZLznWUFz4sEBHFtdceNgsv5MF+D8AFZY2+ZFHyTh235MCsw&#10;1/bOJxqr0IgIYZ+jgjaEIZfS1y0Z9As7EEfv0zqDIUrXSO3wHuGml2mSvEiDHceFFgfat1R/VTej&#10;YBlGk2Qfl+xoblm/ukpH75Qp9fQ47V5BBJrCf/iv/aYVpJsUfs/EIy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WoNjEAAAA3AAAAA8AAAAAAAAAAAAAAAAAmAIAAGRycy9k&#10;b3ducmV2LnhtbFBLBQYAAAAABAAEAPUAAACJAwAAAAA=&#10;" path="m,l,,25,10,70,20r35,l150,20,200,10,260,r60,10l370,15r40,5l445,20,490,10,515,e" filled="f" strokecolor="#e36c0a [2409]" strokeweight="42e-5mm">
                  <v:path arrowok="t" o:connecttype="custom" o:connectlocs="0,0;0,0;25,10;70,20;105,20;150,20;200,10;260,0;260,0;260,0;320,10;370,15;410,20;445,20;490,10;515,0" o:connectangles="0,0,0,0,0,0,0,0,0,0,0,0,0,0,0,0"/>
                </v:shape>
                <v:shape id="Freeform 3730" o:spid="_x0000_s1314" style="position:absolute;left:699;top:565;width:515;height:45;visibility:visible;mso-wrap-style:square;v-text-anchor:top" coordsize="51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xyuMUA&#10;AADcAAAADwAAAGRycy9kb3ducmV2LnhtbESPzWrCQBSF9wXfYbiCm1InsVBM6igiFEtcVYN0ecnc&#10;JsHMnZiZavL2jiC4PJyfj7NY9aYRF+pcbVlBPI1AEBdW11wqyA9fb3MQziNrbCyTgoEcrJajlwWm&#10;2l75hy57X4owwi5FBZX3bSqlKyoy6Ka2JQ7en+0M+iC7UuoOr2HcNHIWRR/SYM2BUGFLm4qK0/7f&#10;BEjWvg5xlv/G5/WxSYbstLPbXKnJuF9/gvDU+2f40f7WCmbJO9zPhCM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LHK4xQAAANwAAAAPAAAAAAAAAAAAAAAAAJgCAABkcnMv&#10;ZG93bnJldi54bWxQSwUGAAAAAAQABAD1AAAAigMAAAAA&#10;" path="m,l,,45,15,90,25r65,10l230,45r90,-5l365,35r50,-5l465,15,515,e" filled="f" strokecolor="#e36c0a [2409]" strokeweight="42e-5mm">
                  <v:path arrowok="t" o:connecttype="custom" o:connectlocs="0,0;0,0;45,15;90,25;155,35;230,45;320,40;365,35;415,30;465,15;515,0" o:connectangles="0,0,0,0,0,0,0,0,0,0,0"/>
                </v:shape>
                <v:line id="Line 3731" o:spid="_x0000_s1315" style="position:absolute;visibility:visible;mso-wrap-style:square" from="699,660" to="1219,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Of2sYAAADcAAAADwAAAGRycy9kb3ducmV2LnhtbESPQWvCQBSE7wX/w/IKXkrdKNLW1FVE&#10;WxCEQNOA9PbIPjeh2bchu8b4712h0OMwM98wy/VgG9FT52vHCqaTBARx6XTNRkHx/fn8BsIHZI2N&#10;Y1JwJQ/r1ehhial2F/6iPg9GRAj7FBVUIbSplL6syKKfuJY4eifXWQxRdkbqDi8Rbhs5S5IXabHm&#10;uFBhS9uKyt/8bBWYIt99vJqiL3an4A/Hp6z/yTKlxo/D5h1EoCH8h//ae61gtpjD/Uw8AnJ1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Ujn9rGAAAA3AAAAA8AAAAAAAAA&#10;AAAAAAAAoQIAAGRycy9kb3ducmV2LnhtbFBLBQYAAAAABAAEAPkAAACUAwAAAAA=&#10;" strokecolor="#e36c0a [2409]" strokeweight="42e-5mm"/>
                <v:line id="Line 3732" o:spid="_x0000_s1316" style="position:absolute;visibility:visible;mso-wrap-style:square" from="699,690" to="1219,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nrp8UAAADcAAAADwAAAGRycy9kb3ducmV2LnhtbESPS2vDMBCE74H+B7GFXEoiN9DQOJZD&#10;KORRCITmdV6srS1qrYylOM6/rwqFHIeZ+YbJFr2tRUetN44VvI4TEMSF04ZLBafjavQOwgdkjbVj&#10;UnAnD4v8aZBhqt2Nv6g7hFJECPsUFVQhNKmUvqjIoh+7hjh63661GKJsS6lbvEW4reUkSabSouG4&#10;UGFDHxUVP4erVWA2l/N+d9kWS0efL2u7NnfqjFLD5345BxGoD4/wf3urFUxmb/B3Jh4Bmf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Nnrp8UAAADcAAAADwAAAAAAAAAA&#10;AAAAAAChAgAAZHJzL2Rvd25yZXYueG1sUEsFBgAAAAAEAAQA+QAAAJMDAAAAAA==&#10;" strokecolor="#e36c0a [2409]" strokeweight="69e-5mm"/>
                <v:shape id="Freeform 3733" o:spid="_x0000_s1317" style="position:absolute;left:1688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EYV8UA&#10;AADcAAAADwAAAGRycy9kb3ducmV2LnhtbESPzWrDMBCE74W+g9hCb43cHEzqWAkhkBLag7EbCrkt&#10;1voHWytjKbb79lGh0OMwM98w6X4xvZhodK1lBa+rCARxaXXLtYLL1+llA8J5ZI29ZVLwQw72u8eH&#10;FBNtZ85pKnwtAoRdggoa74dESlc2ZNCt7EAcvMqOBn2QYy31iHOAm16uoyiWBlsOCw0OdGyo7Iqb&#10;UfCdx9dTlnWy+8yzuXrnDpePi1LPT8thC8LT4v/Df+2zVrB+i+H3TDgCcnc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0RhXxQAAANwAAAAPAAAAAAAAAAAAAAAAAJgCAABkcnMv&#10;ZG93bnJldi54bWxQSwUGAAAAAAQABAD1AAAAigMAAAAA&#10;" path="m40,250r,l30,240,20,225,5,200r,-30l10,140r5,-25l30,95,50,65r,-5l50,50,30,35,,15,50,e" filled="f" strokecolor="#e36c0a [2409]" strokeweight="42e-5mm">
                  <v:path arrowok="t" o:connecttype="custom" o:connectlocs="40,250;40,250;30,240;20,225;5,200;5,170;10,140;15,115;30,95;50,65;50,65;50,60;50,50;30,35;0,15;50,0" o:connectangles="0,0,0,0,0,0,0,0,0,0,0,0,0,0,0,0"/>
                </v:shape>
                <v:shape id="Freeform 3734" o:spid="_x0000_s1318" style="position:absolute;left:1219;top:315;width:49;height:250;visibility:visible;mso-wrap-style:square;v-text-anchor:top" coordsize="49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wpMsQA&#10;AADcAAAADwAAAGRycy9kb3ducmV2LnhtbESPQWvCQBSE7wX/w/IEL6VulFBr6ioiEXI1LXh9ZF+T&#10;kOzbkF1N4q/vFoQeh5n5htkdRtOKO/WutqxgtYxAEBdW11wq+P46v32AcB5ZY2uZFEzk4LCfveww&#10;0XbgC91zX4oAYZeggsr7LpHSFRUZdEvbEQfvx/YGfZB9KXWPQ4CbVq6j6F0arDksVNjRqaKiyW9G&#10;gc5er/nUxEP62EbHNpapG5pGqcV8PH6C8DT6//CznWkF6+0G/s6EIyD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cKTLEAAAA3AAAAA8AAAAAAAAAAAAAAAAAmAIAAGRycy9k&#10;b3ducmV2LnhtbFBLBQYAAAAABAAEAPUAAACJAwAAAAA=&#10;" path="m,250r,l25,225,35,200r5,-30l40,140,30,115,20,95,,65,,60,,55,20,35,49,15,,e" filled="f" strokecolor="#e36c0a [2409]" strokeweight="42e-5mm">
                  <v:path arrowok="t" o:connecttype="custom" o:connectlocs="0,250;0,250;25,225;35,200;40,170;40,140;30,115;20,95;0,65;0,65;0,60;0,55;20,35;49,15;0,0" o:connectangles="0,0,0,0,0,0,0,0,0,0,0,0,0,0,0"/>
                </v:shape>
                <v:shape id="Freeform 3735" o:spid="_x0000_s1319" style="position:absolute;left:1259;top:320;width:434;height:245;visibility:visible;mso-wrap-style:square;v-text-anchor:top" coordsize="434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X/B8EA&#10;AADcAAAADwAAAGRycy9kb3ducmV2LnhtbERPz2vCMBS+C/sfwht403TC3KxNZQwG6s26g94ezTOp&#10;Ni+lyWr33y8HYceP73exGV0rBupD41nByzwDQVx73bBR8H38mr2DCBFZY+uZFPxSgE35NCkw1/7O&#10;BxqqaEQK4ZCjAhtjl0sZaksOw9x3xIm7+N5hTLA3Uvd4T+GulYssW0qHDacGix19Wqpv1Y9TYN6O&#10;5xPtSO6H1/psq9WJzXWr1PR5/FiDiDTGf/HDvdUKFqu0Np1JR0CW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l/wfBAAAA3AAAAA8AAAAAAAAAAAAAAAAAmAIAAGRycy9kb3du&#10;cmV2LnhtbFBLBQYAAAAABAAEAPUAAACGAwAAAAA=&#10;" path="m219,245r,l304,240r35,-5l369,230r30,-15l419,200r10,-20l434,150r,-30l419,95,399,70,374,45,339,25,304,15,264,5,219,,174,5,134,15,99,25,64,45,39,70,19,95,4,120,,150r4,30l14,200r20,15l64,230r30,5l134,240r85,5xe" filled="f" strokecolor="#e36c0a [2409]" strokeweight="42e-5mm">
                  <v:path arrowok="t" o:connecttype="custom" o:connectlocs="219,245;219,245;304,240;339,235;369,230;399,215;419,200;429,180;434,150;434,150;434,120;419,95;399,70;374,45;339,25;304,15;264,5;219,0;219,0;174,5;134,15;99,25;64,45;39,70;19,95;4,120;0,150;0,150;4,180;14,200;34,215;64,230;94,235;134,240;219,245;219,245" o:connectangles="0,0,0,0,0,0,0,0,0,0,0,0,0,0,0,0,0,0,0,0,0,0,0,0,0,0,0,0,0,0,0,0,0,0,0,0"/>
                </v:shape>
                <v:shape id="Freeform 3736" o:spid="_x0000_s1320" style="position:absolute;left:1328;top:370;width:300;height:195;visibility:visible;mso-wrap-style:square;v-text-anchor:top" coordsize="300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tA+8MA&#10;AADcAAAADwAAAGRycy9kb3ducmV2LnhtbESPQUsDMRSE70L/Q3gFbzaxB23XpqUUCh631R68vW6e&#10;2dV9L0sS2/XfG0HwOMzMN8xqM3KvLhRTF8TC/cyAImmC68RbeH3Z3y1ApYzisA9CFr4pwWY9uVlh&#10;5cJVDnQ5Zq8KRFKFFtqch0rr1LTEmGZhICnee4iMucjotYt4LXDu9dyYB83YSVlocaBdS83n8Yst&#10;1G/+YzQHjgtzOp/rx20dmL21t9Nx+wQq05j/w3/tZ2dhvlzC75lyBP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tA+8MAAADcAAAADwAAAAAAAAAAAAAAAACYAgAAZHJzL2Rv&#10;d25yZXYueG1sUEsFBgAAAAAEAAQA9QAAAIgDAAAAAA==&#10;" path="m150,195r,l180,195r25,-5l230,180r25,-10l270,155r15,-15l295,120r5,-20l295,80,290,60,275,45,255,30,235,15,210,5,180,,150,,120,,90,5,65,15,45,30,25,45,10,60,5,80,,100r,20l10,140r15,15l45,170r20,10l90,190r30,5l150,195xe" filled="f" strokecolor="#e36c0a [2409]" strokeweight="42e-5mm">
                  <v:path arrowok="t" o:connecttype="custom" o:connectlocs="150,195;150,195;180,195;205,190;230,180;255,170;270,155;285,140;295,120;300,100;300,100;295,80;290,60;275,45;255,30;235,15;210,5;180,0;150,0;150,0;120,0;90,5;65,15;45,30;25,45;10,60;5,80;0,100;0,100;0,120;10,140;25,155;45,170;65,180;90,190;120,195;150,195;150,195" o:connectangles="0,0,0,0,0,0,0,0,0,0,0,0,0,0,0,0,0,0,0,0,0,0,0,0,0,0,0,0,0,0,0,0,0,0,0,0,0,0"/>
                </v:shape>
                <v:shape id="Freeform 3737" o:spid="_x0000_s1321" style="position:absolute;left:1373;top:400;width:210;height:165;visibility:visible;mso-wrap-style:square;v-text-anchor:top" coordsize="21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EIxsMA&#10;AADcAAAADwAAAGRycy9kb3ducmV2LnhtbERPTWvCMBi+D/YfwjvwMmaqgoyuqchA2MGL9QN2e23e&#10;NWXNmy7JbP335iB4fHi+i9VoO3EhH1rHCmbTDARx7XTLjYLDfvP2DiJEZI2dY1JwpQCr8vmpwFy7&#10;gXd0qWIjUgiHHBWYGPtcylAbshimridO3I/zFmOCvpHa45DCbSfnWbaUFltODQZ7+jRU/1b/VkE8&#10;+1NzOpvjevsn++HVVPvv6qrU5GVcf4CINMaH+O7+0goWWZqfzqQjIM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XEIxsMAAADcAAAADwAAAAAAAAAAAAAAAACYAgAAZHJzL2Rv&#10;d25yZXYueG1sUEsFBgAAAAAEAAQA9QAAAIgDAAAAAA==&#10;" path="m105,165r,l125,160r20,-5l160,145r15,-10l190,120r10,-20l205,85r5,-15l205,55,200,45,190,30,180,20,145,5,105,,65,5,30,20,20,30,10,45,,55,,70,,85r5,15l15,120r15,15l45,145r20,10l85,160r20,5xe" filled="f" strokecolor="#e36c0a [2409]" strokeweight="42e-5mm">
                  <v:path arrowok="t" o:connecttype="custom" o:connectlocs="105,165;105,165;125,160;145,155;160,145;175,135;190,120;200,100;205,85;210,70;210,70;205,55;200,45;190,30;180,20;145,5;105,0;105,0;65,5;30,20;20,30;10,45;0,55;0,70;0,70;0,85;5,100;15,120;30,135;45,145;65,155;85,160;105,165;105,165" o:connectangles="0,0,0,0,0,0,0,0,0,0,0,0,0,0,0,0,0,0,0,0,0,0,0,0,0,0,0,0,0,0,0,0,0,0"/>
                </v:shape>
                <v:shape id="Freeform 3738" o:spid="_x0000_s1322" style="position:absolute;left:1403;top:420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Xi5MEA&#10;AADcAAAADwAAAGRycy9kb3ducmV2LnhtbESPT2sCMRTE74LfITyhN03WFilbo5QWwT367/7YPDdr&#10;Ny9hE3X77Ruh4HGYmd8wy/XgOnGjPraeNRQzBYK49qblRsPxsJm+g4gJ2WDnmTT8UoT1ajxaYmn8&#10;nXd026dGZAjHEjXYlEIpZawtOYwzH4izd/a9w5Rl30jT4z3DXSfnSi2kw5bzgsVAX5bqn/3VaahO&#10;2BYLX1xUFb434S2Gq+0qrV8mw+cHiERDeob/21uj4VUV8DiTj4B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l4uTBAAAA3AAAAA8AAAAAAAAAAAAAAAAAmAIAAGRycy9kb3du&#10;cmV2LnhtbFBLBQYAAAAABAAEAPUAAACGAwAAAAA=&#10;" path="m75,145r,l90,140r10,-5l115,120r10,-10l140,75r5,-25l145,40,140,30,125,15,105,5,75,,45,5,25,15,5,30,,50,5,75r15,30l30,120r15,15l60,140r15,5xe" filled="f" strokecolor="#e36c0a [2409]" strokeweight="42e-5mm">
                  <v:path arrowok="t" o:connecttype="custom" o:connectlocs="75,145;75,145;90,140;100,135;115,120;125,110;140,75;145,50;145,50;145,40;140,30;125,15;105,5;75,0;75,0;45,5;25,15;5,30;0,50;0,50;5,75;20,105;30,120;45,135;60,140;75,145;75,145" o:connectangles="0,0,0,0,0,0,0,0,0,0,0,0,0,0,0,0,0,0,0,0,0,0,0,0,0,0,0"/>
                </v:shape>
                <v:shape id="Freeform 3739" o:spid="_x0000_s1323" style="position:absolute;left:1219;top:565;width:509;height:20;visibility:visible;mso-wrap-style:square;v-text-anchor:top" coordsize="509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fmbsUA&#10;AADcAAAADwAAAGRycy9kb3ducmV2LnhtbESPT2sCMRTE7wW/Q3iCt5pVoZStUapS0EMP9Q/1+Ng8&#10;N2s3L0uSuquf3hQKHoeZ+Q0znXe2FhfyoXKsYDTMQBAXTldcKtjvPp5fQYSIrLF2TAquFGA+6z1N&#10;Mdeu5S+6bGMpEoRDjgpMjE0uZSgMWQxD1xAn7+S8xZikL6X22Ca4reU4y16kxYrTgsGGloaKn+2v&#10;VbDZ+ZW+TUaL9vtg/bFd6dPZfCo16HfvbyAidfER/m+vtYJJNoa/M+k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B+ZuxQAAANwAAAAPAAAAAAAAAAAAAAAAAJgCAABkcnMv&#10;ZG93bnJldi54bWxQSwUGAAAAAAQABAD1AAAAigMAAAAA&#10;" path="m,l,,25,10,69,20r35,l144,20,199,10,259,r60,10l369,15r40,5l444,20,489,10,509,e" filled="f" strokecolor="#e36c0a [2409]" strokeweight="42e-5mm">
                  <v:path arrowok="t" o:connecttype="custom" o:connectlocs="0,0;0,0;25,10;69,20;104,20;144,20;199,10;259,0;259,0;259,0;319,10;369,15;409,20;444,20;489,10;509,0" o:connectangles="0,0,0,0,0,0,0,0,0,0,0,0,0,0,0,0"/>
                </v:shape>
                <v:shape id="Freeform 3740" o:spid="_x0000_s1324" style="position:absolute;left:1219;top:565;width:509;height:45;visibility:visible;mso-wrap-style:square;v-text-anchor:top" coordsize="509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JJQMMA&#10;AADcAAAADwAAAGRycy9kb3ducmV2LnhtbESPQWsCMRSE7wX/Q3iCt5ro0lK2RtGK6LVq6/Wxed1s&#10;3bxsk6jbf98UCj0OM/MNM1v0rhVXCrHxrGEyViCIK28arjUcD5v7JxAxIRtsPZOGb4qwmA/uZlga&#10;f+NXuu5TLTKEY4kabEpdKWWsLDmMY98RZ+/DB4cpy1BLE/CW4a6VU6UepcOG84LFjl4sVef9xWkI&#10;b9utLdTn6uHkv6Zx9170pzVrPRr2y2cQifr0H/5r74yGQhXweyYfATn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YJJQMMAAADcAAAADwAAAAAAAAAAAAAAAACYAgAAZHJzL2Rv&#10;d25yZXYueG1sUEsFBgAAAAAEAAQA9QAAAIgDAAAAAA==&#10;" path="m,l,,40,15,89,25r65,10l229,45r90,-5l364,35r45,-5l459,15,509,e" filled="f" strokecolor="#e36c0a [2409]" strokeweight="42e-5mm">
                  <v:path arrowok="t" o:connecttype="custom" o:connectlocs="0,0;0,0;40,15;89,25;154,35;229,45;319,40;364,35;409,30;459,15;509,0" o:connectangles="0,0,0,0,0,0,0,0,0,0,0"/>
                </v:shape>
                <v:line id="Line 3741" o:spid="_x0000_s1325" style="position:absolute;visibility:visible;mso-wrap-style:square" from="1219,660" to="1738,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8gFwMYAAADcAAAADwAAAGRycy9kb3ducmV2LnhtbESP3WrCQBSE7wt9h+UUvCm66Q8q0VVK&#10;VSgUAsaAeHfIHjfB7NmQXWP69t1CwcthZr5hluvBNqKnzteOFbxMEhDEpdM1GwXFYTeeg/ABWWPj&#10;mBT8kIf16vFhial2N95TnwcjIoR9igqqENpUSl9WZNFPXEscvbPrLIYoOyN1h7cIt418TZKptFhz&#10;XKiwpc+Kykt+tQpMkW+2M1P0xeYc/PfxOetPWabU6Gn4WIAINIR7+L/9pRW8Je/wdyYe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vIBcDGAAAA3AAAAA8AAAAAAAAA&#10;AAAAAAAAoQIAAGRycy9kb3ducmV2LnhtbFBLBQYAAAAABAAEAPkAAACUAwAAAAA=&#10;" strokecolor="#e36c0a [2409]" strokeweight="42e-5mm"/>
                <v:line id="Line 3742" o:spid="_x0000_s1326" style="position:absolute;visibility:visible;mso-wrap-style:square" from="1219,690" to="1738,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JxvcQAAADcAAAADwAAAGRycy9kb3ducmV2LnhtbESPW4vCMBSE3xf8D+EIviya6rIi1Sgi&#10;eFlYEK/Ph+bYBpuT0sRa//1mYWEfh5n5hpktWluKhmpvHCsYDhIQxJnThnMF59O6PwHhA7LG0jEp&#10;eJGHxbzzNsNUuycfqDmGXEQI+xQVFCFUqZQ+K8iiH7iKOHo3V1sMUda51DU+I9yWcpQkY2nRcFwo&#10;sKJVQdn9+LAKzPZ62X9fd9nS0df7xm7MixqjVK/bLqcgArXhP/zX3mkFH8kn/J6JR0DO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MnG9xAAAANwAAAAPAAAAAAAAAAAA&#10;AAAAAKECAABkcnMvZG93bnJldi54bWxQSwUGAAAAAAQABAD5AAAAkgMAAAAA&#10;" strokecolor="#e36c0a [2409]" strokeweight="69e-5mm"/>
                <v:shape id="Freeform 3743" o:spid="_x0000_s1327" style="position:absolute;left:2207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qCTcUA&#10;AADcAAAADwAAAGRycy9kb3ducmV2LnhtbESPzWrDMBCE74W8g9hAb7XcBExxrYRSSCjpwTgxgdwW&#10;a/2DrZWx1Nh9+6pQ6HGYmW+YbL+YQdxpcp1lBc9RDIK4srrjRkF5OTy9gHAeWeNgmRR8k4P9bvWQ&#10;YartzAXdz74RAcIuRQWt92MqpataMugiOxIHr7aTQR/k1Eg94RzgZpCbOE6kwY7DQosjvbdU9ecv&#10;o+BaJLdDnvey/yzyuT5yj8upVOpxvby9gvC0+P/wX/tDK9jGCfyeCUd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OoJNxQAAANwAAAAPAAAAAAAAAAAAAAAAAJgCAABkcnMv&#10;ZG93bnJldi54bWxQSwUGAAAAAAQABAD1AAAAigMAAAAA&#10;" path="m40,250r,l25,240,15,225,5,200r,-30l5,140,15,115,25,95,45,65r5,-5l50,50,30,35,,15,45,e" filled="f" strokecolor="#e36c0a [2409]" strokeweight="42e-5mm">
                  <v:path arrowok="t" o:connecttype="custom" o:connectlocs="40,250;40,250;25,240;15,225;5,200;5,170;5,140;15,115;25,95;45,65;45,65;50,60;50,50;30,35;0,15;45,0" o:connectangles="0,0,0,0,0,0,0,0,0,0,0,0,0,0,0,0"/>
                </v:shape>
                <v:shape id="Freeform 3744" o:spid="_x0000_s1328" style="position:absolute;left:1733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Yn1sUA&#10;AADcAAAADwAAAGRycy9kb3ducmV2LnhtbESPQWuDQBSE74X+h+UVcmvWNpAUk42EgqU0B9FKobeH&#10;+6Ki+1bcbbT/PhsI5DjMzDfMLplNL840utaygpdlBIK4srrlWkH5nT6/gXAeWWNvmRT8k4Nk//iw&#10;w1jbiXM6F74WAcIuRgWN90MspasaMuiWdiAO3smOBn2QYy31iFOAm16+RtFaGmw5LDQ40HtDVVf8&#10;GQU/+fo3zbJOdsc8m04f3OH8VSq1eJoPWxCeZn8P39qfWsEq2sD1TDgCc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difWxQAAANwAAAAPAAAAAAAAAAAAAAAAAJgCAABkcnMv&#10;ZG93bnJldi54bWxQSwUGAAAAAAQABAD1AAAAigMAAAAA&#10;" path="m5,250r,l30,225,40,200r5,-30l40,140,35,115,25,95,5,65,,60,5,55,20,35,50,15,5,e" filled="f" strokecolor="#e36c0a [2409]" strokeweight="42e-5mm">
                  <v:path arrowok="t" o:connecttype="custom" o:connectlocs="5,250;5,250;30,225;40,200;45,170;40,140;35,115;25,95;5,65;5,65;0,60;5,55;20,35;50,15;5,0" o:connectangles="0,0,0,0,0,0,0,0,0,0,0,0,0,0,0"/>
                </v:shape>
                <v:shape id="Freeform 3745" o:spid="_x0000_s1329" style="position:absolute;left:1778;top:320;width:434;height:245;visibility:visible;mso-wrap-style:square;v-text-anchor:top" coordsize="434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5lHcAA&#10;AADcAAAADwAAAGRycy9kb3ducmV2LnhtbERPz2vCMBS+D/Y/hDfwNlMnTq1GGYKgu6160NujeSbV&#10;5qU0sdb/fjkMdvz4fi/XvatFR22oPCsYDTMQxKXXFRsFx8P2fQYiRGSNtWdS8KQA69XryxJz7R/8&#10;Q10RjUghHHJUYGNscilDaclhGPqGOHEX3zqMCbZG6hYfKdzV8iPLPqXDilODxYY2lspbcXcKzPRw&#10;PtGe5Hc3Kc+2mJ/YXHdKDd76rwWISH38F/+5d1rBOEtr05l0BOTq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g5lHcAAAADcAAAADwAAAAAAAAAAAAAAAACYAgAAZHJzL2Rvd25y&#10;ZXYueG1sUEsFBgAAAAAEAAQA9QAAAIUDAAAAAA==&#10;" path="m220,245r,l300,240r39,-5l369,230r25,-15l414,200r15,-20l434,150r-5,-30l419,95,399,70,374,45,339,25,305,15,260,5,220,,175,5,135,15,95,25,65,45,40,70,20,95,5,120,,150r5,30l15,200r20,15l65,230r30,5l135,240r85,5xe" filled="f" strokecolor="#e36c0a [2409]" strokeweight="42e-5mm">
                  <v:path arrowok="t" o:connecttype="custom" o:connectlocs="220,245;220,245;300,240;339,235;369,230;394,215;414,200;429,180;434,150;434,150;429,120;419,95;399,70;374,45;339,25;305,15;260,5;220,0;220,0;175,5;135,15;95,25;65,45;40,70;20,95;5,120;0,150;0,150;5,180;15,200;35,215;65,230;95,235;135,240;220,245;220,245" o:connectangles="0,0,0,0,0,0,0,0,0,0,0,0,0,0,0,0,0,0,0,0,0,0,0,0,0,0,0,0,0,0,0,0,0,0,0,0"/>
                </v:shape>
                <v:shape id="Freeform 3746" o:spid="_x0000_s1330" style="position:absolute;left:1848;top:370;width:294;height:195;visibility:visible;mso-wrap-style:square;v-text-anchor:top" coordsize="294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oWacEA&#10;AADcAAAADwAAAGRycy9kb3ducmV2LnhtbERP3WrCMBS+H/gO4QjezXTKxqxGUcEf6NV0D3CWHNuy&#10;5qQk0VaffhkMdvn98y1WvW3EjXyoHSt4GWcgiLUzNZcKPs+753cQISIbbByTgjsFWC0HTwvMjev4&#10;g26nWIpUwiFHBVWMbS5l0BVZDGPXEift4rzFmKAvpfHYpXLbyEmWvUmLNaeFClvaVqS/T1eroNAz&#10;/TjvXr823d74Q1nsi2Pi1WjYr+cgIvXx3/yXPhoF02wGv2fSEZD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AKFmnBAAAA3AAAAA8AAAAAAAAAAAAAAAAAmAIAAGRycy9kb3du&#10;cmV2LnhtbFBLBQYAAAAABAAEAPUAAACGAwAAAAA=&#10;" path="m150,195r,l180,195r25,-5l230,180r20,-10l269,155r15,-15l294,120r,-20l294,80,284,60,274,45,255,30,230,15,205,5,180,,150,,120,,90,5,65,15,45,30,25,45,10,60,,80r,20l,120r10,20l25,155r15,15l65,180r25,10l120,195r30,xe" filled="f" strokecolor="#e36c0a [2409]" strokeweight="42e-5mm">
                  <v:path arrowok="t" o:connecttype="custom" o:connectlocs="150,195;150,195;180,195;205,190;230,180;250,170;269,155;284,140;294,120;294,100;294,100;294,80;284,60;274,45;255,30;230,15;205,5;180,0;150,0;150,0;120,0;90,5;65,15;45,30;25,45;10,60;0,80;0,100;0,100;0,120;10,140;25,155;40,170;65,180;90,190;120,195;150,195;150,195" o:connectangles="0,0,0,0,0,0,0,0,0,0,0,0,0,0,0,0,0,0,0,0,0,0,0,0,0,0,0,0,0,0,0,0,0,0,0,0,0,0"/>
                </v:shape>
                <v:shape id="Freeform 3747" o:spid="_x0000_s1331" style="position:absolute;left:1893;top:400;width:205;height:165;visibility:visible;mso-wrap-style:square;v-text-anchor:top" coordsize="205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RTib0A&#10;AADcAAAADwAAAGRycy9kb3ducmV2LnhtbERP3QoBQRS+V95hOsodsyixDEkpRclPuDztHLvLzplt&#10;Z7De3lwol1/f/3Rem0K8qHK5ZQW9bgSCOLE651TB6bjqjEA4j6yxsEwKPuRgPms2phhr++Y9vQ4+&#10;FSGEXYwKMu/LWEqXZGTQdW1JHLibrQz6AKtU6grfIdwUsh9FQ2kw59CQYUnLjJLH4WkUDHlrHh+U&#10;5UVfz+MdPjf34rhRqt2qFxMQnmr/F//ca61g0Avzw5lwBOTs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5iRTib0AAADcAAAADwAAAAAAAAAAAAAAAACYAgAAZHJzL2Rvd25yZXYu&#10;eG1sUEsFBgAAAAAEAAQA9QAAAIIDAAAAAA==&#10;" path="m105,165r,l125,160r20,-5l160,145r15,-10l190,120r10,-20l205,85r,-15l205,55,200,45,190,30,180,20,145,5,105,,60,5,30,20,15,30,5,45,,55,,70,,85r5,15l15,120r15,15l45,145r15,10l80,160r25,5xe" filled="f" strokecolor="#e36c0a [2409]" strokeweight="42e-5mm">
                  <v:path arrowok="t" o:connecttype="custom" o:connectlocs="105,165;105,165;125,160;145,155;160,145;175,135;190,120;200,100;205,85;205,70;205,70;205,55;200,45;190,30;180,20;145,5;105,0;105,0;60,5;30,20;15,30;5,45;0,55;0,70;0,70;0,85;5,100;15,120;30,135;45,145;60,155;80,160;105,165;105,165" o:connectangles="0,0,0,0,0,0,0,0,0,0,0,0,0,0,0,0,0,0,0,0,0,0,0,0,0,0,0,0,0,0,0,0,0,0"/>
                </v:shape>
                <v:shape id="Freeform 3748" o:spid="_x0000_s1332" style="position:absolute;left:1923;top:420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x0OcEA&#10;AADcAAAADwAAAGRycy9kb3ducmV2LnhtbESPT2sCMRTE74LfITyhN83GFilbo5QWwT367/7YPDdr&#10;Ny9hE3X77Ruh4HGYmd8wy/XgOnGjPraeNahZAYK49qblRsPxsJm+g4gJ2WDnmTT8UoT1ajxaYmn8&#10;nXd026dGZAjHEjXYlEIpZawtOYwzH4izd/a9w5Rl30jT4z3DXSfnRbGQDlvOCxYDfVmqf/ZXp6E6&#10;YasWXl2KKnxvwlsMV9tVWr9Mhs8PEImG9Az/t7dGw6tS8DiTj4B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X8dDnBAAAA3AAAAA8AAAAAAAAAAAAAAAAAmAIAAGRycy9kb3du&#10;cmV2LnhtbFBLBQYAAAAABAAEAPUAAACGAwAAAAA=&#10;" path="m75,145r,l85,140r15,-5l115,120r10,-10l140,75r5,-25l145,40,140,30,125,15,100,5,75,,45,5,20,15,5,30,,50,5,75r15,30l30,120r10,15l55,140r20,5xe" filled="f" strokecolor="#e36c0a [2409]" strokeweight="42e-5mm">
                  <v:path arrowok="t" o:connecttype="custom" o:connectlocs="75,145;75,145;85,140;100,135;115,120;125,110;140,75;145,50;145,50;145,40;140,30;125,15;100,5;75,0;75,0;45,5;20,15;5,30;0,50;0,50;5,75;20,105;30,120;40,135;55,140;75,145;75,145" o:connectangles="0,0,0,0,0,0,0,0,0,0,0,0,0,0,0,0,0,0,0,0,0,0,0,0,0,0,0"/>
                </v:shape>
                <v:shape id="Freeform 3749" o:spid="_x0000_s1333" style="position:absolute;left:1738;top:565;width:509;height:20;visibility:visible;mso-wrap-style:square;v-text-anchor:top" coordsize="509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5ws8UA&#10;AADcAAAADwAAAGRycy9kb3ducmV2LnhtbESPQWsCMRSE7wX/Q3iF3mp2FYpsjWKVQnvoQW2px8fm&#10;uVndvCxJ6m799UYQPA4z8w0znfe2ESfyoXasIB9mIIhLp2uuFHxv358nIEJE1tg4JgX/FGA+GzxM&#10;sdCu4zWdNrESCcKhQAUmxraQMpSGLIaha4mTt3feYkzSV1J77BLcNnKUZS/SYs1pwWBLS0PlcfNn&#10;FXxu/Uqfx/lb9/tj/a5b6f3BfCn19NgvXkFE6uM9fGt/aAXjfATXM+kIy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3nCzxQAAANwAAAAPAAAAAAAAAAAAAAAAAJgCAABkcnMv&#10;ZG93bnJldi54bWxQSwUGAAAAAAQABAD1AAAAigMAAAAA&#10;" path="m,l,,25,10,70,20r35,l145,20,195,10,255,r65,10l369,15r40,5l444,20,489,10,509,e" filled="f" strokecolor="#e36c0a [2409]" strokeweight="42e-5mm">
                  <v:path arrowok="t" o:connecttype="custom" o:connectlocs="0,0;0,0;25,10;70,20;105,20;145,20;195,10;255,0;255,0;255,0;320,10;369,15;409,20;444,20;489,10;509,0" o:connectangles="0,0,0,0,0,0,0,0,0,0,0,0,0,0,0,0"/>
                </v:shape>
                <v:shape id="Freeform 3750" o:spid="_x0000_s1334" style="position:absolute;left:1738;top:565;width:509;height:45;visibility:visible;mso-wrap-style:square;v-text-anchor:top" coordsize="509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vfncMA&#10;AADcAAAADwAAAGRycy9kb3ducmV2LnhtbESPQWsCMRSE70L/Q3hCbzWri6WsRrGWotdq1etj89ys&#10;bl7WJNX13zeFgsdhZr5hpvPONuJKPtSOFQwHGQji0umaKwXf28+XNxAhImtsHJOCOwWYz556Uyy0&#10;u/EXXTexEgnCoUAFJsa2kDKUhiyGgWuJk3d03mJM0ldSe7wluG3kKMtepcWa04LBlpaGyvPmxyrw&#10;u9XK5NnpfXxwl1FY7/Pu8MFKPfe7xQREpC4+wv/ttVaQD3P4O5OOgJ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FvfncMAAADcAAAADwAAAAAAAAAAAAAAAACYAgAAZHJzL2Rv&#10;d25yZXYueG1sUEsFBgAAAAAEAAQA9QAAAIgDAAAAAA==&#10;" path="m,l,,40,15,90,25r65,10l230,45r85,-5l365,35r44,-5l459,15,509,e" filled="f" strokecolor="#e36c0a [2409]" strokeweight="42e-5mm">
                  <v:path arrowok="t" o:connecttype="custom" o:connectlocs="0,0;0,0;40,15;90,25;155,35;230,45;315,40;365,35;409,30;459,15;509,0" o:connectangles="0,0,0,0,0,0,0,0,0,0,0"/>
                </v:shape>
                <v:line id="Line 3751" o:spid="_x0000_s1335" style="position:absolute;visibility:visible;mso-wrap-style:square" from="1738,660" to="2252,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GTHcYAAADcAAAADwAAAGRycy9kb3ducmV2LnhtbESPQWvCQBSE7wX/w/IKvZS6UUsrqauI&#10;tiAIAdOA9PbIPjeh2bchu43x37tCweMwM98wi9VgG9FT52vHCibjBARx6XTNRkHx/fUyB+EDssbG&#10;MSm4kIfVcvSwwFS7Mx+oz4MREcI+RQVVCG0qpS8rsujHriWO3sl1FkOUnZG6w3OE20ZOk+RNWqw5&#10;LlTY0qai8jf/swpMkW8/303RF9tT8Pvjc9b/ZJlST4/D+gNEoCHcw//tnVYwm7zC7Uw8AnJ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4Rkx3GAAAA3AAAAA8AAAAAAAAA&#10;AAAAAAAAoQIAAGRycy9kb3ducmV2LnhtbFBLBQYAAAAABAAEAPkAAACUAwAAAAA=&#10;" strokecolor="#e36c0a [2409]" strokeweight="42e-5mm"/>
                <v:line id="Line 3752" o:spid="_x0000_s1336" style="position:absolute;visibility:visible;mso-wrap-style:square" from="1738,690" to="2252,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vnYMQAAADcAAAADwAAAGRycy9kb3ducmV2LnhtbESPW4vCMBSE3xf8D+EIviya6rIi1Sgi&#10;eFlYEK/Ph+bYBpuT0sRa//1mYWEfh5n5hpktWluKhmpvHCsYDhIQxJnThnMF59O6PwHhA7LG0jEp&#10;eJGHxbzzNsNUuycfqDmGXEQI+xQVFCFUqZQ+K8iiH7iKOHo3V1sMUda51DU+I9yWcpQkY2nRcFwo&#10;sKJVQdn9+LAKzPZ62X9fd9nS0df7xm7MixqjVK/bLqcgArXhP/zX3mkFH8NP+D0Tj4C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6+dgxAAAANwAAAAPAAAAAAAAAAAA&#10;AAAAAKECAABkcnMvZG93bnJldi54bWxQSwUGAAAAAAQABAD5AAAAkgMAAAAA&#10;" strokecolor="#e36c0a [2409]" strokeweight="69e-5mm"/>
                <v:shape id="Freeform 3753" o:spid="_x0000_s1337" style="position:absolute;left:2727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MUkMQA&#10;AADcAAAADwAAAGRycy9kb3ducmV2LnhtbESPQYvCMBSE7wv+h/AEb2uqQpGuUZYFRfRQqiLs7dE8&#10;29LmpTTR1n9vFhY8DjPzDbPaDKYRD+pcZVnBbBqBIM6trrhQcDlvP5cgnEfW2FgmBU9ysFmPPlaY&#10;aNtzRo+TL0SAsEtQQel9m0jp8pIMuqltiYN3s51BH2RXSN1hH+CmkfMoiqXBisNCiS39lJTXp7tR&#10;cM3i322a1rI+Zml/23GNw+Gi1GQ8fH+B8DT4d/i/vdcKFrMY/s6EIyD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jFJDEAAAA3AAAAA8AAAAAAAAAAAAAAAAAmAIAAGRycy9k&#10;b3ducmV2LnhtbFBLBQYAAAAABAAEAPUAAACJAwAAAAA=&#10;" path="m40,250r,l25,240,15,225,5,200,,170,5,140,15,115,25,95,45,65r5,-5l45,50,30,35,,15,45,e" filled="f" strokecolor="#e36c0a [2409]" strokeweight="42e-5mm">
                  <v:path arrowok="t" o:connecttype="custom" o:connectlocs="40,250;40,250;25,240;15,225;5,200;0,170;5,140;15,115;25,95;45,65;45,65;50,60;45,50;30,35;0,15;45,0" o:connectangles="0,0,0,0,0,0,0,0,0,0,0,0,0,0,0,0"/>
                </v:shape>
                <v:shape id="Freeform 3754" o:spid="_x0000_s1338" style="position:absolute;left:2252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+xC8UA&#10;AADcAAAADwAAAGRycy9kb3ducmV2LnhtbESPQWuDQBSE74X+h+UVcmvWNJAUm00oBUtpDqKRQm8P&#10;90VF9624W7X/PhsI5DjMzDfM7jCbTow0uMaygtUyAkFcWt1wpaA4Jc+vIJxH1thZJgX/5OCwf3zY&#10;YaztxBmNua9EgLCLUUHtfR9L6cqaDLql7YmDd7aDQR/kUEk94BTgppMvUbSRBhsOCzX29FFT2eZ/&#10;RsFPtvlN0rSV7TFLp/Mntzh/F0otnub3NxCeZn8P39pfWsF6tYXrmXAE5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r7ELxQAAANwAAAAPAAAAAAAAAAAAAAAAAJgCAABkcnMv&#10;ZG93bnJldi54bWxQSwUGAAAAAAQABAD1AAAAigMAAAAA&#10;" path="m5,250r,l25,225,40,200r5,-30l40,140,35,115,25,95,5,65,,60,5,55,20,35,50,15,,e" filled="f" strokecolor="#e36c0a [2409]" strokeweight="42e-5mm">
                  <v:path arrowok="t" o:connecttype="custom" o:connectlocs="5,250;5,250;25,225;40,200;45,170;40,140;35,115;25,95;5,65;5,65;0,60;5,55;20,35;50,15;0,0" o:connectangles="0,0,0,0,0,0,0,0,0,0,0,0,0,0,0"/>
                </v:shape>
                <v:shape id="Freeform 3755" o:spid="_x0000_s1339" style="position:absolute;left:2297;top:320;width:435;height:245;visibility:visible;mso-wrap-style:square;v-text-anchor:top" coordsize="435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VXRsQA&#10;AADcAAAADwAAAGRycy9kb3ducmV2LnhtbERPy2rCQBTdC/7DcIVupE6SSklTJyKK4KIIpqWlu9vM&#10;zQMzd0JmqunfdxaCy8N5r9aj6cSFBtdaVhAvIhDEpdUt1wo+3vePKQjnkTV2lknBHzlY59PJCjNt&#10;r3yiS+FrEULYZaig8b7PpHRlQwbdwvbEgavsYNAHONRSD3gN4aaTSRQ9S4Mth4YGe9o2VJ6LX6Pg&#10;e/61S16Wb0l8dMWYVj+JjOhTqYfZuHkF4Wn0d/HNfdAKnuKwNpwJR0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01V0bEAAAA3AAAAA8AAAAAAAAAAAAAAAAAmAIAAGRycy9k&#10;b3ducmV2LnhtbFBLBQYAAAAABAAEAPUAAACJAwAAAAA=&#10;" path="m215,245r,l300,240r35,-5l370,230r25,-15l415,200r15,-20l435,150r-5,-30l420,95,400,70,370,45,340,25,300,15,260,5,215,,175,5,130,15,95,25,65,45,35,70,15,95,5,120,,150r,30l15,200r20,15l60,230r35,5l130,240r85,5xe" filled="f" strokecolor="#e36c0a [2409]" strokeweight="42e-5mm">
                  <v:path arrowok="t" o:connecttype="custom" o:connectlocs="215,245;215,245;300,240;335,235;370,230;395,215;415,200;430,180;435,150;435,150;430,120;420,95;400,70;370,45;340,25;300,15;260,5;215,0;215,0;175,5;130,15;95,25;65,45;35,70;15,95;5,120;0,150;0,150;0,180;15,200;35,215;60,230;95,235;130,240;215,245;215,245" o:connectangles="0,0,0,0,0,0,0,0,0,0,0,0,0,0,0,0,0,0,0,0,0,0,0,0,0,0,0,0,0,0,0,0,0,0,0,0"/>
                </v:shape>
                <v:shape id="Freeform 3756" o:spid="_x0000_s1340" style="position:absolute;left:2362;top:370;width:300;height:195;visibility:visible;mso-wrap-style:square;v-text-anchor:top" coordsize="300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lMPMMA&#10;AADcAAAADwAAAGRycy9kb3ducmV2LnhtbESPQUsDMRSE74L/IbyCN5tUQevatBRB8Lit7aG3180z&#10;u3bfy5LEdv33RhA8DjPzDbNYjdyrM8XUBbEwmxpQJE1wnXgLu/fX2zmolFEc9kHIwjclWC2vrxZY&#10;uXCRDZ232asCkVShhTbnodI6NS0xpmkYSIr3ESJjLjJ67SJeCpx7fWfMg2bspCy0ONBLS81p+8UW&#10;6oP/HM2G49zsj8f6cV0HZm/tzWRcP4PKNOb/8F/7zVm4nz3B75lyBP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YlMPMMAAADcAAAADwAAAAAAAAAAAAAAAACYAgAAZHJzL2Rv&#10;d25yZXYueG1sUEsFBgAAAAAEAAQA9QAAAIgDAAAAAA==&#10;" path="m150,195r,l180,195r30,-5l235,180r20,-10l275,155r15,-15l295,120r5,-20l300,80,290,60,275,45,260,30,235,15,210,5,180,,150,,120,,95,5,70,15,45,30,30,45,15,60,5,80,,100r5,20l15,140r10,15l45,170r20,10l95,190r25,5l150,195xe" filled="f" strokecolor="#e36c0a [2409]" strokeweight="42e-5mm">
                  <v:path arrowok="t" o:connecttype="custom" o:connectlocs="150,195;150,195;180,195;210,190;235,180;255,170;275,155;290,140;295,120;300,100;300,100;300,80;290,60;275,45;260,30;235,15;210,5;180,0;150,0;150,0;120,0;95,5;70,15;45,30;30,45;15,60;5,80;0,100;0,100;5,120;15,140;25,155;45,170;65,180;95,190;120,195;150,195;150,195" o:connectangles="0,0,0,0,0,0,0,0,0,0,0,0,0,0,0,0,0,0,0,0,0,0,0,0,0,0,0,0,0,0,0,0,0,0,0,0,0,0"/>
                </v:shape>
                <v:shape id="Freeform 3757" o:spid="_x0000_s1341" style="position:absolute;left:2407;top:400;width:210;height:165;visibility:visible;mso-wrap-style:square;v-text-anchor:top" coordsize="21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RUpsIA&#10;AADcAAAADwAAAGRycy9kb3ducmV2LnhtbERPz2vCMBS+C/4P4Q28iKZzMKQzigjCDl6ss+Dt2bw1&#10;Zc1LTaKt//1yGOz48f1ebQbbigf50DhW8DrPQBBXTjdcK/g67WdLECEia2wdk4InBdisx6MV5tr1&#10;fKRHEWuRQjjkqMDE2OVShsqQxTB3HXHivp23GBP0tdQe+xRuW7nIsndpseHUYLCjnaHqp7hbBfHq&#10;y7q8mvP2cJNdPzXF6VI8lZq8DNsPEJGG+C/+c39qBW+LND+dSUd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xFSmwgAAANwAAAAPAAAAAAAAAAAAAAAAAJgCAABkcnMvZG93&#10;bnJldi54bWxQSwUGAAAAAAQABAD1AAAAhwMAAAAA&#10;" path="m105,165r,l125,160r20,-5l165,145r15,-10l190,120r10,-20l210,85r,-15l210,55,205,45,195,30,180,20,150,5,105,,65,5,35,20,20,30,10,45,5,55,,70,5,85r5,15l20,120r10,15l50,145r15,10l85,160r20,5xe" filled="f" strokecolor="#e36c0a [2409]" strokeweight="42e-5mm">
                  <v:path arrowok="t" o:connecttype="custom" o:connectlocs="105,165;105,165;125,160;145,155;165,145;180,135;190,120;200,100;210,85;210,70;210,70;210,55;205,45;195,30;180,20;150,5;105,0;105,0;65,5;35,20;20,30;10,45;5,55;0,70;0,70;5,85;10,100;20,120;30,135;50,145;65,155;85,160;105,165;105,165" o:connectangles="0,0,0,0,0,0,0,0,0,0,0,0,0,0,0,0,0,0,0,0,0,0,0,0,0,0,0,0,0,0,0,0,0,0"/>
                </v:shape>
                <v:shape id="Freeform 3758" o:spid="_x0000_s1342" style="position:absolute;left:2442;top:420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C+hMIA&#10;AADcAAAADwAAAGRycy9kb3ducmV2LnhtbESPwWrDMBBE74X8g9hCb7XstITgWAklJVAfmyb3xdpY&#10;SqyVsJTE/fuqUOhxmJk3TLOZ3CBuNEbrWUFVlCCIO68t9woOX7vnJYiYkDUOnknBN0XYrGcPDdba&#10;3/mTbvvUiwzhWKMCk1KopYydIYex8IE4eyc/OkxZjr3UI94z3A1yXpYL6dByXjAYaGuou+yvTkF7&#10;RFstfHUu2/C+C68xXM3QKvX0OL2tQCSa0n/4r/2hFbzMK/g9k4+A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kL6EwgAAANwAAAAPAAAAAAAAAAAAAAAAAJgCAABkcnMvZG93&#10;bnJldi54bWxQSwUGAAAAAAQABAD1AAAAhwMAAAAA&#10;" path="m70,145r,l85,140r15,-5l110,120r15,-10l140,75r5,-25l145,40,140,30,125,15,100,5,70,,45,5,20,15,5,30,,50,5,75r10,30l30,120r10,15l55,140r15,5xe" filled="f" strokecolor="#e36c0a [2409]" strokeweight="42e-5mm">
                  <v:path arrowok="t" o:connecttype="custom" o:connectlocs="70,145;70,145;85,140;100,135;110,120;125,110;140,75;145,50;145,50;145,40;140,30;125,15;100,5;70,0;70,0;45,5;20,15;5,30;0,50;0,50;5,75;15,105;30,120;40,135;55,140;70,145;70,145" o:connectangles="0,0,0,0,0,0,0,0,0,0,0,0,0,0,0,0,0,0,0,0,0,0,0,0,0,0,0"/>
                </v:shape>
                <v:shape id="Freeform 3759" o:spid="_x0000_s1343" style="position:absolute;left:2257;top:565;width:510;height:20;visibility:visible;mso-wrap-style:square;v-text-anchor:top" coordsize="51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x5k8MA&#10;AADcAAAADwAAAGRycy9kb3ducmV2LnhtbESPUWvCMBSF3wX/Q7iCb5paQWY1ypCJwp6m/oBLc9d2&#10;a25iktX23y/CYI+Hc853ONt9b1rRkQ+NZQWLeQaCuLS64UrB7XqcvYAIEVlja5kUDBRgvxuPtlho&#10;++AP6i6xEgnCoUAFdYyukDKUNRkMc+uIk/dpvcGYpK+k9vhIcNPKPMtW0mDDaaFGR4eayu/Lj1Hg&#10;XGeGr/Xgyzu/nd6Pd14v7Ump6aR/3YCI1Mf/8F/7rBUs8xyeZ9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x5k8MAAADcAAAADwAAAAAAAAAAAAAAAACYAgAAZHJzL2Rv&#10;d25yZXYueG1sUEsFBgAAAAAEAAQA9QAAAIgDAAAAAA==&#10;" path="m,l,,20,10,70,20r30,l145,20,195,10,255,r60,10l365,15r45,5l440,20,485,10,510,e" filled="f" strokecolor="#e36c0a [2409]" strokeweight="42e-5mm">
                  <v:path arrowok="t" o:connecttype="custom" o:connectlocs="0,0;0,0;20,10;70,20;100,20;145,20;195,10;255,0;255,0;255,0;315,10;365,15;410,20;440,20;485,10;510,0" o:connectangles="0,0,0,0,0,0,0,0,0,0,0,0,0,0,0,0"/>
                </v:shape>
                <v:shape id="Freeform 3760" o:spid="_x0000_s1344" style="position:absolute;left:2257;top:565;width:510;height:45;visibility:visible;mso-wrap-style:square;v-text-anchor:top" coordsize="510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FCRMYA&#10;AADcAAAADwAAAGRycy9kb3ducmV2LnhtbESPQWsCMRSE74L/ITzBW82qYNutUayg7KVorRa9PTbP&#10;zdLNy7KJuv33plDwOMzMN8x03tpKXKnxpWMFw0ECgjh3uuRCwf5r9fQCwgdkjZVjUvBLHuazbmeK&#10;qXY3/qTrLhQiQtinqMCEUKdS+tyQRT9wNXH0zq6xGKJsCqkbvEW4reQoSSbSYslxwWBNS0P5z+5i&#10;FWwnR1qs2/o7O5w2zx+v5rh6H2ZK9Xvt4g1EoDY8wv/tTCsYj8bwdyYe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jFCRMYAAADcAAAADwAAAAAAAAAAAAAAAACYAgAAZHJz&#10;L2Rvd25yZXYueG1sUEsFBgAAAAAEAAQA9QAAAIsDAAAAAA==&#10;" path="m,l,,40,15,90,25r60,10l230,45r85,-5l360,35r50,-5l460,15,510,e" filled="f" strokecolor="#e36c0a [2409]" strokeweight="42e-5mm">
                  <v:path arrowok="t" o:connecttype="custom" o:connectlocs="0,0;0,0;40,15;90,25;150,35;230,45;315,40;360,35;410,30;460,15;510,0" o:connectangles="0,0,0,0,0,0,0,0,0,0,0"/>
                </v:shape>
                <v:line id="Line 3761" o:spid="_x0000_s1345" style="position:absolute;visibility:visible;mso-wrap-style:square" from="2257,660" to="2772,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1ZoMYAAADcAAAADwAAAGRycy9kb3ducmV2LnhtbESPQWvCQBSE7wX/w/IKXkrdqKWV1FVE&#10;WxCEQNOA9PbIPjeh2bchu8b4712h0OMwM98wy/VgG9FT52vHCqaTBARx6XTNRkHx/fm8AOEDssbG&#10;MSm4kof1avSwxFS7C39RnwcjIoR9igqqENpUSl9WZNFPXEscvZPrLIYoOyN1h5cIt42cJcmrtFhz&#10;XKiwpW1F5W9+tgpMke8+3kzRF7tT8IfjU9b/ZJlS48dh8w4i0BD+w3/tvVYwn73A/Uw8AnJ1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B9WaDGAAAA3AAAAA8AAAAAAAAA&#10;AAAAAAAAoQIAAGRycy9kb3ducmV2LnhtbFBLBQYAAAAABAAEAPkAAACUAwAAAAA=&#10;" strokecolor="#e36c0a [2409]" strokeweight="42e-5mm"/>
                <v:line id="Line 3762" o:spid="_x0000_s1346" style="position:absolute;visibility:visible;mso-wrap-style:square" from="2257,690" to="2772,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ct3cUAAADcAAAADwAAAGRycy9kb3ducmV2LnhtbESPS2vDMBCE74H+B7GFXEoiNyUlOJZD&#10;KORRCITmdV6srS1qrYylOM6/rwqFHIeZ+YbJFr2tRUetN44VvI4TEMSF04ZLBafjajQD4QOyxtox&#10;KbiTh0X+NMgw1e7GX9QdQikihH2KCqoQmlRKX1Rk0Y9dQxy9b9daDFG2pdQt3iLc1nKSJO/SouG4&#10;UGFDHxUVP4erVWA2l/N+d9kWS0efL2u7NnfqjFLD5345BxGoD4/wf3urFbxNpvB3Jh4Bmf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Yct3cUAAADcAAAADwAAAAAAAAAA&#10;AAAAAAChAgAAZHJzL2Rvd25yZXYueG1sUEsFBgAAAAAEAAQA+QAAAJMDAAAAAA==&#10;" strokecolor="#e36c0a [2409]" strokeweight="69e-5mm"/>
                <v:shape id="Freeform 3763" o:spid="_x0000_s1347" style="position:absolute;left:3246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/eLcQA&#10;AADcAAAADwAAAGRycy9kb3ducmV2LnhtbESPQYvCMBSE78L+h/AWvGm6LhSpRhHBRdZDqSsL3h7N&#10;sy1tXkoTbf33RhA8DjPzDbNcD6YRN+pcZVnB1zQCQZxbXXGh4PS3m8xBOI+ssbFMCu7kYL36GC0x&#10;0bbnjG5HX4gAYZeggtL7NpHS5SUZdFPbEgfvYjuDPsiukLrDPsBNI2dRFEuDFYeFElvalpTXx6tR&#10;8J/F512a1rI+ZGl/+eEah9+TUuPPYbMA4Wnw7/CrvdcKvmcxPM+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P3i3EAAAA3AAAAA8AAAAAAAAAAAAAAAAAmAIAAGRycy9k&#10;b3ducmV2LnhtbFBLBQYAAAAABAAEAPUAAACJAwAAAAA=&#10;" path="m40,250r,l25,240,15,225,5,200,,170,5,140,15,115,25,95,45,65r5,-5l45,50,30,35,,15,45,e" filled="f" strokecolor="#e36c0a [2409]" strokeweight="42e-5mm">
                  <v:path arrowok="t" o:connecttype="custom" o:connectlocs="40,250;40,250;25,240;15,225;5,200;0,170;5,140;15,115;25,95;45,65;45,65;50,60;45,50;30,35;0,15;45,0" o:connectangles="0,0,0,0,0,0,0,0,0,0,0,0,0,0,0,0"/>
                </v:shape>
                <v:shape id="Freeform 3764" o:spid="_x0000_s1348" style="position:absolute;left:2772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N7tsUA&#10;AADcAAAADwAAAGRycy9kb3ducmV2LnhtbESPQWuDQBSE74X8h+UFemvWWkiDzUZKIKGkB9FIoLeH&#10;+6Ki+1bcbTT/vlso9DjMzDfMNp1NL240utaygudVBIK4srrlWkF5PjxtQDiPrLG3TAru5CDdLR62&#10;mGg7cU63wtciQNglqKDxfkikdFVDBt3KDsTBu9rRoA9yrKUecQpw08s4itbSYMthocGB9g1VXfFt&#10;FFzy9dchyzrZfebZdD1yh/OpVOpxOb+/gfA0+//wX/tDK3iJX+H3TDgCcvc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w3u2xQAAANwAAAAPAAAAAAAAAAAAAAAAAJgCAABkcnMv&#10;ZG93bnJldi54bWxQSwUGAAAAAAQABAD1AAAAigMAAAAA&#10;" path="m,250r,l25,225,40,200r,-30l40,140,30,115,20,95,5,65,,60,,55,20,35,50,15,,e" filled="f" strokecolor="#e36c0a [2409]" strokeweight="42e-5mm">
                  <v:path arrowok="t" o:connecttype="custom" o:connectlocs="0,250;0,250;25,225;40,200;40,170;40,140;30,115;20,95;5,65;5,65;0,60;0,55;20,35;50,15;0,0" o:connectangles="0,0,0,0,0,0,0,0,0,0,0,0,0,0,0"/>
                </v:shape>
                <v:shape id="Freeform 3765" o:spid="_x0000_s1349" style="position:absolute;left:2812;top:320;width:439;height:245;visibility:visible;mso-wrap-style:square;v-text-anchor:top" coordsize="439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Tm98AA&#10;AADcAAAADwAAAGRycy9kb3ducmV2LnhtbERPTYvCMBC9C/sfwgjeNFVBtGsqsqC43rbtxdvQzLal&#10;zaQkUeu/3xyEPT7e9/4wml48yPnWsoLlIgFBXFndcq2gLE7zLQgfkDX2lknBizwcso/JHlNtn/xD&#10;jzzUIoawT1FBE8KQSumrhgz6hR2II/drncEQoauldviM4aaXqyTZSIMtx4YGB/pqqOryu1HQL89u&#10;WxLL4rq557uyuxVD9a3UbDoeP0EEGsO/+O2+aAXrVVwbz8QjILM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QTm98AAAADcAAAADwAAAAAAAAAAAAAAAACYAgAAZHJzL2Rvd25y&#10;ZXYueG1sUEsFBgAAAAAEAAQA9QAAAIUDAAAAAA==&#10;" path="m219,245r,l304,240r35,-5l369,230r30,-15l419,200r10,-20l439,150r-5,-30l424,95,404,70,374,45,344,25,304,15,264,5,219,,174,5,134,15,100,25,65,45,40,70,20,95,5,120,,150r5,30l20,200r20,15l65,230r35,5l134,240r85,5xe" filled="f" strokecolor="#e36c0a [2409]" strokeweight="42e-5mm">
                  <v:path arrowok="t" o:connecttype="custom" o:connectlocs="219,245;219,245;304,240;339,235;369,230;399,215;419,200;429,180;439,150;439,150;434,120;424,95;404,70;374,45;344,25;304,15;264,5;219,0;219,0;174,5;134,15;100,25;65,45;40,70;20,95;5,120;0,150;0,150;5,180;20,200;40,215;65,230;100,235;134,240;219,245;219,245" o:connectangles="0,0,0,0,0,0,0,0,0,0,0,0,0,0,0,0,0,0,0,0,0,0,0,0,0,0,0,0,0,0,0,0,0,0,0,0"/>
                </v:shape>
                <v:shape id="Freeform 3766" o:spid="_x0000_s1350" style="position:absolute;left:2882;top:370;width:299;height:195;visibility:visible;mso-wrap-style:square;v-text-anchor:top" coordsize="299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WTcUA&#10;AADcAAAADwAAAGRycy9kb3ducmV2LnhtbESPQWsCMRSE7wX/Q3gFbzXrilK3RllFQQ891Bbb42Pz&#10;mg3dvCybqOu/N4VCj8PMfMMsVr1rxIW6YD0rGI8yEMSV15aNgo/33dMziBCRNTaeScGNAqyWg4cF&#10;Ftpf+Y0ux2hEgnAoUEEdY1tIGaqaHIaRb4mT9+07hzHJzkjd4TXBXSPzLJtJh5bTQo0tbWqqfo5n&#10;p2Bqx+vSfJnXzSF8znJbuu1JO6WGj335AiJSH//Df+29VjDJ5/B7Jh0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VlZNxQAAANwAAAAPAAAAAAAAAAAAAAAAAJgCAABkcnMv&#10;ZG93bnJldi54bWxQSwUGAAAAAAQABAD1AAAAigMAAAAA&#10;" path="m149,195r,l179,195r30,-5l234,180r20,-10l274,155r10,-15l294,120r5,-20l294,80,289,60,274,45,254,30,234,15,209,5,179,,149,,119,,89,5,64,15,45,30,25,45,15,60,5,80,,100r5,20l10,140r15,15l45,170r19,10l89,190r30,5l149,195xe" filled="f" strokecolor="#e36c0a [2409]" strokeweight="42e-5mm">
                  <v:path arrowok="t" o:connecttype="custom" o:connectlocs="149,195;149,195;179,195;209,190;234,180;254,170;274,155;284,140;294,120;299,100;299,100;294,80;289,60;274,45;254,30;234,15;209,5;179,0;149,0;149,0;119,0;89,5;64,15;45,30;25,45;15,60;5,80;0,100;0,100;5,120;10,140;25,155;45,170;64,180;89,190;119,195;149,195;149,195" o:connectangles="0,0,0,0,0,0,0,0,0,0,0,0,0,0,0,0,0,0,0,0,0,0,0,0,0,0,0,0,0,0,0,0,0,0,0,0,0,0"/>
                </v:shape>
                <v:shape id="Freeform 3767" o:spid="_x0000_s1351" style="position:absolute;left:2927;top:400;width:209;height:165;visibility:visible;mso-wrap-style:square;v-text-anchor:top" coordsize="209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kjeMEA&#10;AADcAAAADwAAAGRycy9kb3ducmV2LnhtbERPz2vCMBS+C/sfwhvsImvaKWV0jTKUzl2ten82b21Z&#10;81KSrHb//XIQdvz4fpfb2QxiIud7ywqyJAVB3Fjdc6vgfKqeX0H4gKxxsEwKfsnDdvOwKLHQ9sZH&#10;murQihjCvkAFXQhjIaVvOjLoEzsSR+7LOoMhQtdK7fAWw80gX9I0lwZ7jg0djrTrqPmuf4wC+4GH&#10;pbv01Tq/VtM1mzK7ry9KPT3O728gAs3hX3x3f2oFq1WcH8/EI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5I3jBAAAA3AAAAA8AAAAAAAAAAAAAAAAAmAIAAGRycy9kb3du&#10;cmV2LnhtbFBLBQYAAAAABAAEAPUAAACGAwAAAAA=&#10;" path="m104,165r,l124,160r20,-5l164,145r15,-10l189,120r10,-20l204,85r5,-15l209,55,199,45,194,30,179,20,144,5,104,,64,5,29,20,19,30,10,45,5,55,,70,,85r10,15l19,120r10,15l44,145r20,10l84,160r20,5xe" filled="f" strokecolor="#e36c0a [2409]" strokeweight="42e-5mm">
                  <v:path arrowok="t" o:connecttype="custom" o:connectlocs="104,165;104,165;124,160;144,155;164,145;179,135;189,120;199,100;204,85;209,70;209,70;209,55;199,45;194,30;179,20;144,5;104,0;104,0;64,5;29,20;19,30;10,45;5,55;0,70;0,70;0,85;10,100;19,120;29,135;44,145;64,155;84,160;104,165;104,165" o:connectangles="0,0,0,0,0,0,0,0,0,0,0,0,0,0,0,0,0,0,0,0,0,0,0,0,0,0,0,0,0,0,0,0,0,0"/>
                </v:shape>
                <v:shape id="Freeform 3768" o:spid="_x0000_s1352" style="position:absolute;left:2956;top:420;width:150;height:145;visibility:visible;mso-wrap-style:square;v-text-anchor:top" coordsize="150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U8f8UA&#10;AADcAAAADwAAAGRycy9kb3ducmV2LnhtbESPQWvCQBSE7wX/w/IK3urG2IikrqKCmFsxFbw+s69J&#10;aPZtyG5M2l/fLQg9DjPzDbPejqYRd+pcbVnBfBaBIC6srrlUcPk4vqxAOI+ssbFMCr7JwXYzeVpj&#10;qu3AZ7rnvhQBwi5FBZX3bSqlKyoy6Ga2JQ7ep+0M+iC7UuoOhwA3jYyjaCkN1hwWKmzpUFHxlfdG&#10;QUbX12W8b3Y/fXJrT+9+yLKkVGr6PO7eQHga/X/40c60gsViDn9nwhG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5Tx/xQAAANwAAAAPAAAAAAAAAAAAAAAAAJgCAABkcnMv&#10;ZG93bnJldi54bWxQSwUGAAAAAAQABAD1AAAAigMAAAAA&#10;" path="m75,145r,l90,140r15,-5l115,120r10,-10l140,75,150,50,145,40r,-10l125,15,105,5,75,,45,5,25,15,10,30,,50,5,75r15,30l30,120r15,15l60,140r15,5xe" filled="f" strokecolor="#e36c0a [2409]" strokeweight="42e-5mm">
                  <v:path arrowok="t" o:connecttype="custom" o:connectlocs="75,145;75,145;90,140;105,135;115,120;125,110;140,75;150,50;150,50;145,40;145,30;125,15;105,5;75,0;75,0;45,5;25,15;10,30;0,50;0,50;5,75;20,105;30,120;45,135;60,140;75,145;75,145" o:connectangles="0,0,0,0,0,0,0,0,0,0,0,0,0,0,0,0,0,0,0,0,0,0,0,0,0,0,0"/>
                </v:shape>
                <v:shape id="Freeform 3769" o:spid="_x0000_s1353" style="position:absolute;left:2772;top:565;width:514;height:20;visibility:visible;mso-wrap-style:square;v-text-anchor:top" coordsize="514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9iHMUA&#10;AADcAAAADwAAAGRycy9kb3ducmV2LnhtbESPQWvCQBSE70L/w/KEXsS8qFTa6CpFaPHSg9bi9ZF9&#10;TaLZtyG70dRf3xUKPQ4z8w2zXPe2VhdufeVEwyRJQbHkzlRSaDh8vo2fQflAYqh2whp+2MN69TBY&#10;UmbcVXZ82YdCRYj4jDSUITQZos9LtuQT17BE79u1lkKUbYGmpWuE2xqnaTpHS5XEhZIa3pScn/ed&#10;1SD4cXuyhTsivnfu6yUfdaeq0/px2L8uQAXuw3/4r701GmazKdzPxCOA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z2IcxQAAANwAAAAPAAAAAAAAAAAAAAAAAJgCAABkcnMv&#10;ZG93bnJldi54bWxQSwUGAAAAAAQABAD1AAAAigMAAAAA&#10;" path="m,l,,25,10,70,20r35,l150,20,199,10,259,r60,10l369,15r40,5l444,20,489,10,514,e" filled="f" strokecolor="#e36c0a [2409]" strokeweight="42e-5mm">
                  <v:path arrowok="t" o:connecttype="custom" o:connectlocs="0,0;0,0;25,10;70,20;105,20;150,20;199,10;259,0;259,0;259,0;319,10;369,15;409,20;444,20;489,10;514,0" o:connectangles="0,0,0,0,0,0,0,0,0,0,0,0,0,0,0,0"/>
                </v:shape>
                <v:shape id="Freeform 3770" o:spid="_x0000_s1354" style="position:absolute;left:2772;top:565;width:514;height:45;visibility:visible;mso-wrap-style:square;v-text-anchor:top" coordsize="51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e1KsEA&#10;AADcAAAADwAAAGRycy9kb3ducmV2LnhtbESP0YrCMBRE3xf8h3AFXxZNtaBSjSIFcV+tfsC1ubal&#10;zU1toq1/bxYW9nGYmTPMdj+YRryoc5VlBfNZBII4t7riQsH1cpyuQTiPrLGxTAre5GC/G31tMdG2&#10;5zO9Ml+IAGGXoILS+zaR0uUlGXQz2xIH7247gz7IrpC6wz7ATSMXUbSUBisOCyW2lJaU19nTKCiy&#10;s+Ramya93x7r+vRd9as0U2oyHg4bEJ4G/x/+a/9oBXEcw++ZcATk7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3tSrBAAAA3AAAAA8AAAAAAAAAAAAAAAAAmAIAAGRycy9kb3du&#10;cmV2LnhtbFBLBQYAAAAABAAEAPUAAACGAwAAAAA=&#10;" path="m,l,,45,15,90,25r65,10l229,45r90,-5l364,35r50,-5l464,15,514,e" filled="f" strokecolor="#e36c0a [2409]" strokeweight="42e-5mm">
                  <v:path arrowok="t" o:connecttype="custom" o:connectlocs="0,0;0,0;45,15;90,25;155,35;229,45;319,40;364,35;414,30;464,15;514,0" o:connectangles="0,0,0,0,0,0,0,0,0,0,0"/>
                </v:shape>
                <v:line id="Line 3771" o:spid="_x0000_s1355" style="position:absolute;visibility:visible;mso-wrap-style:square" from="2772,660" to="3291,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TPfcYAAADcAAAADwAAAGRycy9kb3ducmV2LnhtbESPQWvCQBSE7wX/w/IKXkrdVEsrqatI&#10;rSAIAdOA9PbIPjeh2bchu43x37tCweMwM98wi9VgG9FT52vHCl4mCQji0umajYLie/s8B+EDssbG&#10;MSm4kIfVcvSwwFS7Mx+oz4MREcI+RQVVCG0qpS8rsugnriWO3sl1FkOUnZG6w3OE20ZOk+RNWqw5&#10;LlTY0mdF5W/+ZxWYIt98vZuiLzan4PfHp6z/yTKlxo/D+gNEoCHcw//tnVYwm73C7Uw8AnJ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Wkz33GAAAA3AAAAA8AAAAAAAAA&#10;AAAAAAAAoQIAAGRycy9kb3ducmV2LnhtbFBLBQYAAAAABAAEAPkAAACUAwAAAAA=&#10;" strokecolor="#e36c0a [2409]" strokeweight="42e-5mm"/>
                <v:line id="Line 3772" o:spid="_x0000_s1356" style="position:absolute;visibility:visible;mso-wrap-style:square" from="2772,690" to="3291,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67AMUAAADcAAAADwAAAGRycy9kb3ducmV2LnhtbESP3WrCQBSE7wt9h+UUvBHdtNIiMRuR&#10;QtVCQRp/rg/Z02Rp9mzIrjG+vVsQejnMzDdMthxsI3rqvHGs4HmagCAunTZcKTjsPyZzED4ga2wc&#10;k4IreVjmjw8Zptpd+Jv6IlQiQtinqKAOoU2l9GVNFv3UtcTR+3GdxRBlV0nd4SXCbSNfkuRNWjQc&#10;F2ps6b2m8rc4WwVmczruvk7bcuXoc7y2a3Ol3ig1ehpWCxCBhvAfvre3WsFs9gp/Z+IRkP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F67AMUAAADcAAAADwAAAAAAAAAA&#10;AAAAAAChAgAAZHJzL2Rvd25yZXYueG1sUEsFBgAAAAAEAAQA+QAAAJMDAAAAAA==&#10;" strokecolor="#e36c0a [2409]" strokeweight="69e-5mm"/>
                <v:shape id="Freeform 3773" o:spid="_x0000_s1357" style="position:absolute;left:3761;top:315;width:49;height:250;visibility:visible;mso-wrap-style:square;v-text-anchor:top" coordsize="49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fcDsQA&#10;AADcAAAADwAAAGRycy9kb3ducmV2LnhtbESPQWvCQBSE7wX/w/KEXkrdWEVsdA2hKORqWvD6yD6T&#10;kOzbkF1N0l/vFgoeh5n5htkno2nFnXpXW1awXEQgiAuray4V/Hyf3rcgnEfW2FomBRM5SA6zlz3G&#10;2g58pnvuSxEg7GJUUHnfxVK6oiKDbmE74uBdbW/QB9mXUvc4BLhp5UcUbaTBmsNChR19VVQ0+c0o&#10;0NnbJZ+a9XD8/YzSdi2PbmgapV7nY7oD4Wn0z/B/O9MKVqsN/J0JR0Ae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X3A7EAAAA3AAAAA8AAAAAAAAAAAAAAAAAmAIAAGRycy9k&#10;b3ducmV2LnhtbFBLBQYAAAAABAAEAPUAAACJAwAAAAA=&#10;" path="m39,250r,l29,240,20,225,5,200r,-30l10,140r5,-25l29,95,49,65r,-5l49,50,29,35,,15,44,e" filled="f" strokecolor="#e36c0a [2409]" strokeweight="42e-5mm">
                  <v:path arrowok="t" o:connecttype="custom" o:connectlocs="39,250;39,250;29,240;20,225;5,200;5,170;10,140;15,115;29,95;49,65;49,65;49,60;49,50;29,35;0,15;44,0" o:connectangles="0,0,0,0,0,0,0,0,0,0,0,0,0,0,0,0"/>
                </v:shape>
                <v:shape id="Freeform 3774" o:spid="_x0000_s1358" style="position:absolute;left:3291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rta8QA&#10;AADcAAAADwAAAGRycy9kb3ducmV2LnhtbESPQYvCMBSE78L+h/AW9qapK+hSjSILyqKHUpUFb4/m&#10;2ZY2L6WJtv57Iwgeh5n5hlmselOLG7WutKxgPIpAEGdWl5wrOB03wx8QziNrrC2Tgjs5WC0/BguM&#10;te04pdvB5yJA2MWooPC+iaV0WUEG3cg2xMG72NagD7LNpW6xC3BTy+8omkqDJYeFAhv6LSirDlej&#10;4D+dnjdJUslqnybdZcsV9ruTUl+f/XoOwlPv3+FX+08rmExm8DwTj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a7WvEAAAA3AAAAA8AAAAAAAAAAAAAAAAAmAIAAGRycy9k&#10;b3ducmV2LnhtbFBLBQYAAAAABAAEAPUAAACJAwAAAAA=&#10;" path="m,250r,l25,225,35,200r5,-30l40,140,30,115,20,95,,65,,60,,55,20,35,50,15,,e" filled="f" strokecolor="#e36c0a [2409]" strokeweight="42e-5mm">
                  <v:path arrowok="t" o:connecttype="custom" o:connectlocs="0,250;0,250;25,225;35,200;40,170;40,140;30,115;20,95;0,65;0,65;0,60;0,55;20,35;50,15;0,0" o:connectangles="0,0,0,0,0,0,0,0,0,0,0,0,0,0,0"/>
                </v:shape>
                <v:shape id="Freeform 3775" o:spid="_x0000_s1359" style="position:absolute;left:3331;top:320;width:435;height:245;visibility:visible;mso-wrap-style:square;v-text-anchor:top" coordsize="435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ALJsIA&#10;AADcAAAADwAAAGRycy9kb3ducmV2LnhtbERPTYvCMBC9L/gfwgheFk2ty6LVKKIIHmRhqyjexmZs&#10;i82kNFHrvzeHhT0+3vds0ZpKPKhxpWUFw0EEgjizuuRcwWG/6Y9BOI+ssbJMCl7kYDHvfMww0fbJ&#10;v/RIfS5CCLsEFRTe14mULivIoBvYmjhwV9sY9AE2udQNPkO4qWQcRd/SYMmhocCaVgVlt/RuFJw/&#10;T+t48rWLhz8ubcfXSywjOirV67bLKQhPrf8X/7m3WsFoFNaGM+EIyP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gAsmwgAAANwAAAAPAAAAAAAAAAAAAAAAAJgCAABkcnMvZG93&#10;bnJldi54bWxQSwUGAAAAAAQABAD1AAAAhwMAAAAA&#10;" path="m220,245r,l305,240r35,-5l370,230r25,-15l420,200r10,-20l435,150r,-30l420,95,400,70,375,45,340,25,305,15,265,5,220,,175,5,135,15,95,25,65,45,40,70,20,95,5,120,,150r5,30l15,200r20,15l65,230r30,5l135,240r85,5xe" filled="f" strokecolor="#e36c0a [2409]" strokeweight="42e-5mm">
                  <v:path arrowok="t" o:connecttype="custom" o:connectlocs="220,245;220,245;305,240;340,235;370,230;395,215;420,200;430,180;435,150;435,150;435,120;420,95;400,70;375,45;340,25;305,15;265,5;220,0;220,0;175,5;135,15;95,25;65,45;40,70;20,95;5,120;0,150;0,150;5,180;15,200;35,215;65,230;95,235;135,240;220,245;220,245" o:connectangles="0,0,0,0,0,0,0,0,0,0,0,0,0,0,0,0,0,0,0,0,0,0,0,0,0,0,0,0,0,0,0,0,0,0,0,0"/>
                </v:shape>
                <v:shape id="Freeform 3776" o:spid="_x0000_s1360" style="position:absolute;left:3401;top:370;width:300;height:195;visibility:visible;mso-wrap-style:square;v-text-anchor:top" coordsize="300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wQXMMA&#10;AADcAAAADwAAAGRycy9kb3ducmV2LnhtbESPQUsDMRSE74L/ITzBm03agta1aSkFweO21oO3180z&#10;u3bfy5LEdv33RhA8DjPzDbNcj9yrM8XUBbEwnRhQJE1wnXgLh9fnuwWolFEc9kHIwjclWK+ur5ZY&#10;uXCRHZ332asCkVShhTbnodI6NS0xpkkYSIr3ESJjLjJ67SJeCpx7PTPmXjN2UhZaHGjbUnPaf7GF&#10;+t1/jmbHcWHejsf6YVMHZm/t7c24eQKVacz/4b/2i7Mwnz/C75lyBP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jwQXMMAAADcAAAADwAAAAAAAAAAAAAAAACYAgAAZHJzL2Rv&#10;d25yZXYueG1sUEsFBgAAAAAEAAQA9QAAAIgDAAAAAA==&#10;" path="m150,195r,l180,195r25,-5l230,180r25,-10l270,155r15,-15l295,120r5,-20l295,80,290,60,275,45,255,30,235,15,210,5,180,,150,,120,,90,5,65,15,45,30,25,45,10,60,5,80,,100r,20l10,140r15,15l40,170r25,10l90,190r30,5l150,195xe" filled="f" strokecolor="#e36c0a [2409]" strokeweight="42e-5mm">
                  <v:path arrowok="t" o:connecttype="custom" o:connectlocs="150,195;150,195;180,195;205,190;230,180;255,170;270,155;285,140;295,120;300,100;300,100;295,80;290,60;275,45;255,30;235,15;210,5;180,0;150,0;150,0;120,0;90,5;65,15;45,30;25,45;10,60;5,80;0,100;0,100;0,120;10,140;25,155;40,170;65,180;90,190;120,195;150,195;150,195" o:connectangles="0,0,0,0,0,0,0,0,0,0,0,0,0,0,0,0,0,0,0,0,0,0,0,0,0,0,0,0,0,0,0,0,0,0,0,0,0,0"/>
                </v:shape>
                <v:shape id="Freeform 3777" o:spid="_x0000_s1361" style="position:absolute;left:3446;top:400;width:210;height:165;visibility:visible;mso-wrap-style:square;v-text-anchor:top" coordsize="21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uxBsIA&#10;AADcAAAADwAAAGRycy9kb3ducmV2LnhtbERPy2oCMRTdC/2HcIVuRDO2RWQ0igiFLrrp+AB318l1&#10;Mji5mSapM/69WQhdHs57ue5tI27kQ+1YwXSSgSAuna65UrDffY7nIEJE1tg4JgV3CrBevQyWmGvX&#10;8Q/diliJFMIhRwUmxjaXMpSGLIaJa4kTd3HeYkzQV1J77FK4beRbls2kxZpTg8GWtobKa/FnFcSz&#10;P1bHszlsvn9l241MsTsVd6Veh/1mASJSH//FT/eXVvD+keanM+kI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G7EGwgAAANwAAAAPAAAAAAAAAAAAAAAAAJgCAABkcnMvZG93&#10;bnJldi54bWxQSwUGAAAAAAQABAD1AAAAhwMAAAAA&#10;" path="m105,165r,l125,160r20,-5l160,145r15,-10l190,120r10,-20l205,85r5,-15l205,55,200,45,190,30,180,20,145,5,105,,65,5,30,20,20,30,10,45,,55,,70,,85r5,15l15,120r15,15l45,145r20,10l85,160r20,5xe" filled="f" strokecolor="#e36c0a [2409]" strokeweight="42e-5mm">
                  <v:path arrowok="t" o:connecttype="custom" o:connectlocs="105,165;105,165;125,160;145,155;160,145;175,135;190,120;200,100;205,85;210,70;210,70;205,55;200,45;190,30;180,20;145,5;105,0;105,0;65,5;30,20;20,30;10,45;0,55;0,70;0,70;0,85;5,100;15,120;30,135;45,145;65,155;85,160;105,165;105,165" o:connectangles="0,0,0,0,0,0,0,0,0,0,0,0,0,0,0,0,0,0,0,0,0,0,0,0,0,0,0,0,0,0,0,0,0,0"/>
                </v:shape>
                <v:shape id="Freeform 3778" o:spid="_x0000_s1362" style="position:absolute;left:3476;top:420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9bJMEA&#10;AADcAAAADwAAAGRycy9kb3ducmV2LnhtbESPT4vCMBTE7wt+h/AEb2vaXRGpRhEXYXv03/3RPJtq&#10;8xKaqPXbbxYEj8PM/IZZrHrbijt1oXGsIB9nIIgrpxuuFRwP288ZiBCRNbaOScGTAqyWg48FFto9&#10;eEf3faxFgnAoUIGJ0RdShsqQxTB2njh5Z9dZjEl2tdQdPhLctvIry6bSYsNpwaCnjaHqur9ZBeUJ&#10;m3zq8ktW+p+tnwR/M22p1GjYr+cgIvXxHX61f7WC70kO/2fSEZD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PWyTBAAAA3AAAAA8AAAAAAAAAAAAAAAAAmAIAAGRycy9kb3du&#10;cmV2LnhtbFBLBQYAAAAABAAEAPUAAACGAwAAAAA=&#10;" path="m75,145r,l90,140r10,-5l115,120r10,-10l140,75r5,-25l145,40,140,30,125,15,105,5,75,,45,5,20,15,5,30,,50,5,75r15,30l30,120r15,15l55,140r20,5xe" filled="f" strokecolor="#e36c0a [2409]" strokeweight="42e-5mm">
                  <v:path arrowok="t" o:connecttype="custom" o:connectlocs="75,145;75,145;90,140;100,135;115,120;125,110;140,75;145,50;145,50;145,40;140,30;125,15;105,5;75,0;75,0;45,5;20,15;5,30;0,50;0,50;5,75;20,105;30,120;45,135;55,140;75,145;75,145" o:connectangles="0,0,0,0,0,0,0,0,0,0,0,0,0,0,0,0,0,0,0,0,0,0,0,0,0,0,0"/>
                </v:shape>
                <v:shape id="Freeform 3779" o:spid="_x0000_s1363" style="position:absolute;left:3291;top:565;width:509;height:20;visibility:visible;mso-wrap-style:square;v-text-anchor:top" coordsize="509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1frsYA&#10;AADcAAAADwAAAGRycy9kb3ducmV2LnhtbESPT2sCMRTE70K/Q3gFb5pVi8hqlLZSaA89+KfU42Pz&#10;3KxuXpYkutt++qYgeBxm5jfMYtXZWlzJh8qxgtEwA0FcOF1xqWC/exvMQISIrLF2TAp+KMBq+dBb&#10;YK5dyxu6bmMpEoRDjgpMjE0uZSgMWQxD1xAn7+i8xZikL6X22Ca4reU4y6bSYsVpwWBDr4aK8/Zi&#10;FXzs/Fr/TkYv7feX9Yd2rY8n86lU/7F7noOI1MV7+NZ+1womT2P4P5OO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21frsYAAADcAAAADwAAAAAAAAAAAAAAAACYAgAAZHJz&#10;L2Rvd25yZXYueG1sUEsFBgAAAAAEAAQA9QAAAIsDAAAAAA==&#10;" path="m,l,,25,10,70,20r35,l145,20,195,10,260,r60,10l370,15r40,5l445,20,490,10,509,e" filled="f" strokecolor="#e36c0a [2409]" strokeweight="42e-5mm">
                  <v:path arrowok="t" o:connecttype="custom" o:connectlocs="0,0;0,0;25,10;70,20;105,20;145,20;195,10;260,0;260,0;260,0;320,10;370,15;410,20;445,20;490,10;509,0" o:connectangles="0,0,0,0,0,0,0,0,0,0,0,0,0,0,0,0"/>
                </v:shape>
                <v:shape id="Freeform 3780" o:spid="_x0000_s1364" style="position:absolute;left:3291;top:565;width:509;height:45;visibility:visible;mso-wrap-style:square;v-text-anchor:top" coordsize="509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jwgMQA&#10;AADcAAAADwAAAGRycy9kb3ducmV2LnhtbESPQWsCMRSE7wX/Q3gFbzVb14psjWIV0Wu11etj87rZ&#10;dvOyTaKu/94UhB6HmfmGmc4724gz+VA7VvA8yEAQl07XXCn42K+fJiBCRNbYOCYFVwown/Ueplho&#10;d+F3Ou9iJRKEQ4EKTIxtIWUoDVkMA9cSJ+/LeYsxSV9J7fGS4LaRwywbS4s1pwWDLS0NlT+7k1Xg&#10;Pzcbk2ffby9H9zsM20PeHVesVP+xW7yCiNTF//C9vdUK8lEOf2fSEZC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o8IDEAAAA3AAAAA8AAAAAAAAAAAAAAAAAmAIAAGRycy9k&#10;b3ducmV2LnhtbFBLBQYAAAAABAAEAPUAAACJAwAAAAA=&#10;" path="m,l,,40,15,90,25r65,10l230,45r85,-5l365,35r45,-5l460,15,509,e" filled="f" strokecolor="#e36c0a [2409]" strokeweight="42e-5mm">
                  <v:path arrowok="t" o:connecttype="custom" o:connectlocs="0,0;0,0;40,15;90,25;155,35;230,45;315,40;365,35;410,30;460,15;509,0" o:connectangles="0,0,0,0,0,0,0,0,0,0,0"/>
                </v:shape>
                <v:line id="Line 3781" o:spid="_x0000_s1365" style="position:absolute;visibility:visible;mso-wrap-style:square" from="3291,660" to="3805,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K8AMYAAADcAAAADwAAAGRycy9kb3ducmV2LnhtbESPQWvCQBSE74L/YXkFL1I3tdJK6ipS&#10;LQiFQNOA9PbIPjeh2bchu8b4712h0OMwM98wq81gG9FT52vHCp5mCQji0umajYLi++NxCcIHZI2N&#10;Y1JwJQ+b9Xi0wlS7C39RnwcjIoR9igqqENpUSl9WZNHPXEscvZPrLIYoOyN1h5cIt42cJ8mLtFhz&#10;XKiwpfeKyt/8bBWYIt/tX03RF7tT8J/Hadb/ZJlSk4dh+wYi0BD+w3/tg1bwvFjA/Uw8AnJ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2ivADGAAAA3AAAAA8AAAAAAAAA&#10;AAAAAAAAoQIAAGRycy9kb3ducmV2LnhtbFBLBQYAAAAABAAEAPkAAACUAwAAAAA=&#10;" strokecolor="#e36c0a [2409]" strokeweight="42e-5mm"/>
                <v:line id="Line 3782" o:spid="_x0000_s1366" style="position:absolute;visibility:visible;mso-wrap-style:square" from="3291,690" to="3805,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jIfcUAAADcAAAADwAAAGRycy9kb3ducmV2LnhtbESPW2sCMRSE3wv9D+EUfBHNVq3I1ihS&#10;8AZC8VKfD5vT3dDNybKJ6/rvjSD0cZiZb5jpvLWlaKj2xrGC934Cgjhz2nCu4HRc9iYgfEDWWDom&#10;BTfyMJ+9vkwx1e7Ke2oOIRcRwj5FBUUIVSqlzwqy6PuuIo7er6sthijrXOoarxFuSzlIkrG0aDgu&#10;FFjRV0HZ3+FiFZj1+ed7d95kC0fb7squzI0ao1TnrV18ggjUhv/ws73RCoajD3iciUdAz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FjIfcUAAADcAAAADwAAAAAAAAAA&#10;AAAAAAChAgAAZHJzL2Rvd25yZXYueG1sUEsFBgAAAAAEAAQA+QAAAJMDAAAAAA==&#10;" strokecolor="#e36c0a [2409]" strokeweight="69e-5mm"/>
                <v:shape id="Freeform 3783" o:spid="_x0000_s1367" style="position:absolute;left:4280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A7jcUA&#10;AADcAAAADwAAAGRycy9kb3ducmV2LnhtbESPT2vCQBTE7wW/w/KE3upGW0KJWUUERdpDiBXB2yP7&#10;8odk34bsatJv3y0Uehxm5jdMup1MJx40uMayguUiAkFcWN1wpeDydXh5B+E8ssbOMin4Jgfbzewp&#10;xUTbkXN6nH0lAoRdggpq7/tESlfUZNAtbE8cvNIOBn2QQyX1gGOAm06uoiiWBhsOCzX2tK+paM93&#10;o+Cax7dDlrWy/cyzsTxyi9PHRann+bRbg/A0+f/wX/ukFby+xfB7Jhw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UDuNxQAAANwAAAAPAAAAAAAAAAAAAAAAAJgCAABkcnMv&#10;ZG93bnJldi54bWxQSwUGAAAAAAQABAD1AAAAigMAAAAA&#10;" path="m40,250r,l25,240,15,225,5,200r,-30l5,140,15,115,25,95,45,65r5,-5l45,50,30,35,,15,45,e" filled="f" strokecolor="#e36c0a [2409]" strokeweight="42e-5mm">
                  <v:path arrowok="t" o:connecttype="custom" o:connectlocs="40,250;40,250;25,240;15,225;5,200;5,170;5,140;15,115;25,95;45,65;45,65;50,60;45,50;30,35;0,15;45,0" o:connectangles="0,0,0,0,0,0,0,0,0,0,0,0,0,0,0,0"/>
                </v:shape>
                <v:shape id="Freeform 3784" o:spid="_x0000_s1368" style="position:absolute;left:3805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yeFsUA&#10;AADcAAAADwAAAGRycy9kb3ducmV2LnhtbESPT2vCQBTE7wW/w/IEb3VjLVrSrCIFRdpDiEqht0f2&#10;5Q/Jvg3Z1cRv3y0UPA4z8xsm2Y6mFTfqXW1ZwWIegSDOra65VHA575/fQDiPrLG1TAru5GC7mTwl&#10;GGs7cEa3ky9FgLCLUUHlfRdL6fKKDLq57YiDV9jeoA+yL6XucQhw08qXKFpJgzWHhQo7+qgob05X&#10;o+A7W/3s07SRzVeWDsWBGxw/L0rNpuPuHYSn0T/C/+2jVrB8XcPfmXA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HJ4WxQAAANwAAAAPAAAAAAAAAAAAAAAAAJgCAABkcnMv&#10;ZG93bnJldi54bWxQSwUGAAAAAAQABAD1AAAAigMAAAAA&#10;" path="m5,250r,l30,225,40,200r5,-30l40,140,35,115,25,95,5,65,,60,5,55,20,35,50,15,,e" filled="f" strokecolor="#e36c0a [2409]" strokeweight="42e-5mm">
                  <v:path arrowok="t" o:connecttype="custom" o:connectlocs="5,250;5,250;30,225;40,200;45,170;40,140;35,115;25,95;5,65;5,65;0,60;5,55;20,35;50,15;0,0" o:connectangles="0,0,0,0,0,0,0,0,0,0,0,0,0,0,0"/>
                </v:shape>
                <v:shape id="Freeform 3785" o:spid="_x0000_s1369" style="position:absolute;left:3850;top:320;width:435;height:245;visibility:visible;mso-wrap-style:square;v-text-anchor:top" coordsize="435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Z4W8IA&#10;AADcAAAADwAAAGRycy9kb3ducmV2LnhtbERPTYvCMBC9C/6HMIKXRVO7IlqNIsrCHhbBKoq3sRnb&#10;YjMpTVa7/94cFjw+3vdi1ZpKPKhxpWUFo2EEgjizuuRcwfHwNZiCcB5ZY2WZFPyRg9Wy21lgou2T&#10;9/RIfS5CCLsEFRTe14mULivIoBvamjhwN9sY9AE2udQNPkO4qWQcRRNpsOTQUGBNm4Kye/prFFw+&#10;ztt4Nv6JRzuXttPbNZYRnZTq99r1HISn1r/F/+5vreBzHNaGM+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hnhbwgAAANwAAAAPAAAAAAAAAAAAAAAAAJgCAABkcnMvZG93&#10;bnJldi54bWxQSwUGAAAAAAQABAD1AAAAhwMAAAAA&#10;" path="m220,245r,l300,240r40,-5l370,230r25,-15l415,200r15,-20l435,150r-5,-30l420,95,400,70,375,45,340,25,305,15,260,5,220,,175,5,135,15,95,25,65,45,40,70,20,95,5,120,,150r5,30l15,200r20,15l65,230r30,5l135,240r85,5xe" filled="f" strokecolor="#e36c0a [2409]" strokeweight="42e-5mm">
                  <v:path arrowok="t" o:connecttype="custom" o:connectlocs="220,245;220,245;300,240;340,235;370,230;395,215;415,200;430,180;435,150;435,150;430,120;420,95;400,70;375,45;340,25;305,15;260,5;220,0;220,0;175,5;135,15;95,25;65,45;40,70;20,95;5,120;0,150;0,150;5,180;15,200;35,215;65,230;95,235;135,240;220,245;220,245" o:connectangles="0,0,0,0,0,0,0,0,0,0,0,0,0,0,0,0,0,0,0,0,0,0,0,0,0,0,0,0,0,0,0,0,0,0,0,0"/>
                </v:shape>
                <v:shape id="Freeform 3786" o:spid="_x0000_s1370" style="position:absolute;left:3920;top:370;width:295;height:195;visibility:visible;mso-wrap-style:square;v-text-anchor:top" coordsize="295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XKzcYA&#10;AADcAAAADwAAAGRycy9kb3ducmV2LnhtbESPQWvCQBSE70L/w/IK3symKkVTV5GWQkEQTUWvz+xr&#10;Epp9m2a3uvrru4LQ4zAz3zCzRTCNOFHnassKnpIUBHFhdc2lgt3n+2ACwnlkjY1lUnAhB4v5Q2+G&#10;mbZn3tIp96WIEHYZKqi8bzMpXVGRQZfYljh6X7Yz6KPsSqk7PEe4aeQwTZ+lwZrjQoUtvVZUfOe/&#10;RoE7Xt+Wwzysfg7rYt1c95tDmGyU6j+G5QsIT8H/h+/tD61gNJ7C7Uw8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qXKzcYAAADcAAAADwAAAAAAAAAAAAAAAACYAgAAZHJz&#10;L2Rvd25yZXYueG1sUEsFBgAAAAAEAAQA9QAAAIsDAAAAAA==&#10;" path="m150,195r,l175,195r30,-5l230,180r20,-10l270,155r15,-15l295,120r,-20l295,80,285,60,275,45,255,30,230,15,205,5,180,,150,,115,,90,5,65,15,40,30,25,45,10,60,,80r,20l,120r10,20l25,155r15,15l65,180r25,10l115,195r35,xe" filled="f" strokecolor="#e36c0a [2409]" strokeweight="42e-5mm">
                  <v:path arrowok="t" o:connecttype="custom" o:connectlocs="150,195;150,195;175,195;205,190;230,180;250,170;270,155;285,140;295,120;295,100;295,100;295,80;285,60;275,45;255,30;230,15;205,5;180,0;150,0;150,0;115,0;90,5;65,15;40,30;25,45;10,60;0,80;0,100;0,100;0,120;10,140;25,155;40,170;65,180;90,190;115,195;150,195;150,195" o:connectangles="0,0,0,0,0,0,0,0,0,0,0,0,0,0,0,0,0,0,0,0,0,0,0,0,0,0,0,0,0,0,0,0,0,0,0,0,0,0"/>
                </v:shape>
                <v:shape id="Freeform 3787" o:spid="_x0000_s1371" style="position:absolute;left:3965;top:400;width:205;height:165;visibility:visible;mso-wrap-style:square;v-text-anchor:top" coordsize="205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7qScIA&#10;AADcAAAADwAAAGRycy9kb3ducmV2LnhtbERPTWvCQBC9F/oflin01mxqMWiajRRBEBSKSak9Dtlp&#10;kpqdDdmNxn/fPQgeH+87W02mE2caXGtZwWsUgyCurG65VvBVbl4WIJxH1thZJgVXcrDKHx8yTLW9&#10;8IHOha9FCGGXooLG+z6V0lUNGXSR7YkD92sHgz7AoZZ6wEsIN52cxXEiDbYcGhrsad1QdSpGoyDh&#10;vTldUfZH/fO9/MRx99eVO6Wen6aPdxCeJn8X39xbreBtHuaHM+EIy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TupJwgAAANwAAAAPAAAAAAAAAAAAAAAAAJgCAABkcnMvZG93&#10;bnJldi54bWxQSwUGAAAAAAQABAD1AAAAhwMAAAAA&#10;" path="m105,165r,l125,160r20,-5l160,145r15,-10l190,120r10,-20l205,85r,-15l205,55,200,45,190,30,175,20,145,5,105,,60,5,30,20,15,30,5,45,,55,,70,,85r5,15l15,120r15,15l45,145r15,10l80,160r25,5xe" filled="f" strokecolor="#e36c0a [2409]" strokeweight="42e-5mm">
                  <v:path arrowok="t" o:connecttype="custom" o:connectlocs="105,165;105,165;125,160;145,155;160,145;175,135;190,120;200,100;205,85;205,70;205,70;205,55;200,45;190,30;175,20;145,5;105,0;105,0;60,5;30,20;15,30;5,45;0,55;0,70;0,70;0,85;5,100;15,120;30,135;45,145;60,155;80,160;105,165;105,165" o:connectangles="0,0,0,0,0,0,0,0,0,0,0,0,0,0,0,0,0,0,0,0,0,0,0,0,0,0,0,0,0,0,0,0,0,0"/>
                </v:shape>
                <v:shape id="Freeform 3788" o:spid="_x0000_s1372" style="position:absolute;left:3995;top:420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bN+cIA&#10;AADcAAAADwAAAGRycy9kb3ducmV2LnhtbESPzWrDMBCE74G8g9hAb4nstgnFjWxCSyA+Nj/3xdpa&#10;bqyVsJTEffuoUMhxmJlvmHU12l5caQidYwX5IgNB3DjdcavgeNjO30CEiKyxd0wKfilAVU4nayy0&#10;u/EXXfexFQnCoUAFJkZfSBkaQxbDwnni5H27wWJMcmilHvCW4LaXz1m2khY7TgsGPX0Yas77i1VQ&#10;n7DLVy7/yWr/ufWvwV9MXyv1NBs37yAijfER/m/vtIKXZQ5/Z9IRk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ls35wgAAANwAAAAPAAAAAAAAAAAAAAAAAJgCAABkcnMvZG93&#10;bnJldi54bWxQSwUGAAAAAAQABAD1AAAAhwMAAAAA&#10;" path="m75,145r,l85,140r15,-5l115,120r10,-10l140,75r5,-25l145,40,140,30,125,15,100,5,75,,45,5,20,15,5,30,,50,5,75r15,30l30,120r10,15l55,140r20,5xe" filled="f" strokecolor="#e36c0a [2409]" strokeweight="42e-5mm">
                  <v:path arrowok="t" o:connecttype="custom" o:connectlocs="75,145;75,145;85,140;100,135;115,120;125,110;140,75;145,50;145,50;145,40;140,30;125,15;100,5;75,0;75,0;45,5;20,15;5,30;0,50;0,50;5,75;20,105;30,120;40,135;55,140;75,145;75,145" o:connectangles="0,0,0,0,0,0,0,0,0,0,0,0,0,0,0,0,0,0,0,0,0,0,0,0,0,0,0"/>
                </v:shape>
                <v:shape id="Freeform 3789" o:spid="_x0000_s1373" style="position:absolute;left:3810;top:565;width:510;height:20;visibility:visible;mso-wrap-style:square;v-text-anchor:top" coordsize="51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oK7sMA&#10;AADcAAAADwAAAGRycy9kb3ducmV2LnhtbESP0WoCMRRE3wv+Q7hC32q2SqWuRhFRLPik7QdcNre7&#10;azc3MYnr7t83guDjMDNnmMWqM41oyYfasoL3UQaCuLC65lLBz/fu7RNEiMgaG8ukoKcAq+XgZYG5&#10;tjc+UnuKpUgQDjkqqGJ0uZShqMhgGFlHnLxf6w3GJH0ptcdbgptGjrNsKg3WnBYqdLSpqPg7XY0C&#10;51rTn2e9Ly683R92F55N7F6p12G3noOI1MVn+NH+0gomH2O4n0lH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ZoK7sMAAADcAAAADwAAAAAAAAAAAAAAAACYAgAAZHJzL2Rv&#10;d25yZXYueG1sUEsFBgAAAAAEAAQA9QAAAIgDAAAAAA==&#10;" path="m,l,,25,10,70,20r35,l145,20,195,10,255,r65,10l370,15r40,5l445,20,490,10,510,e" filled="f" strokecolor="#e36c0a [2409]" strokeweight="42e-5mm">
                  <v:path arrowok="t" o:connecttype="custom" o:connectlocs="0,0;0,0;25,10;70,20;105,20;145,20;195,10;255,0;255,0;255,0;320,10;370,15;410,20;445,20;490,10;510,0" o:connectangles="0,0,0,0,0,0,0,0,0,0,0,0,0,0,0,0"/>
                </v:shape>
                <v:shape id="Freeform 3790" o:spid="_x0000_s1374" style="position:absolute;left:3810;top:565;width:510;height:45;visibility:visible;mso-wrap-style:square;v-text-anchor:top" coordsize="510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cxOccA&#10;AADcAAAADwAAAGRycy9kb3ducmV2LnhtbESPW2sCMRSE34X+h3AKvmnWSr2sRrGCZV+K1xZ9O2xO&#10;N0s3J8sm1e2/bwoFH4eZ+YaZL1tbiSs1vnSsYNBPQBDnTpdcKDgdN70JCB+QNVaOScEPeVguHjpz&#10;TLW78Z6uh1CICGGfogITQp1K6XNDFn3f1cTR+3SNxRBlU0jd4C3CbSWfkmQkLZYcFwzWtDaUfx2+&#10;rYLd6Eyr17b+yN4v2/Hb1Jw3L4NMqe5ju5qBCNSGe/i/nWkFw+ch/J2JR0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Y3MTnHAAAA3AAAAA8AAAAAAAAAAAAAAAAAmAIAAGRy&#10;cy9kb3ducmV2LnhtbFBLBQYAAAAABAAEAPUAAACMAwAAAAA=&#10;" path="m,l,,40,15,90,25r65,10l230,45r85,-5l360,35r50,-5l460,15,510,e" filled="f" strokecolor="#e36c0a [2409]" strokeweight="42e-5mm">
                  <v:path arrowok="t" o:connecttype="custom" o:connectlocs="0,0;0,0;40,15;90,25;155,35;230,45;315,40;360,35;410,30;460,15;510,0" o:connectangles="0,0,0,0,0,0,0,0,0,0,0"/>
                </v:shape>
                <v:line id="Line 3791" o:spid="_x0000_s1375" style="position:absolute;visibility:visible;mso-wrap-style:square" from="3810,660" to="4325,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sq3ccAAADcAAAADwAAAGRycy9kb3ducmV2LnhtbESPQWvCQBSE74X+h+UVeim6sVYtqauU&#10;WqFQCBgD4u2RfW6C2bchu43x37uFQo/DzHzDLNeDbURPna8dK5iMExDEpdM1GwXFfjt6BeEDssbG&#10;MSm4kof16v5uial2F95RnwcjIoR9igqqENpUSl9WZNGPXUscvZPrLIYoOyN1h5cIt418TpK5tFhz&#10;XKiwpY+KynP+YxWYIt98LkzRF5tT8N+Hp6w/ZplSjw/D+xuIQEP4D/+1v7SC6ewFfs/EIyB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4eyrdxwAAANwAAAAPAAAAAAAA&#10;AAAAAAAAAKECAABkcnMvZG93bnJldi54bWxQSwUGAAAAAAQABAD5AAAAlQMAAAAA&#10;" strokecolor="#e36c0a [2409]" strokeweight="42e-5mm"/>
                <v:line id="Line 3792" o:spid="_x0000_s1376" style="position:absolute;visibility:visible;mso-wrap-style:square" from="3810,690" to="4325,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FeoMQAAADcAAAADwAAAGRycy9kb3ducmV2LnhtbESPQWsCMRSE74L/ITyhF9GsFqVsjSKC&#10;1oIgWuv5sXnuBjcvyyZd13/fCILHYWa+YWaL1paiodobxwpGwwQEcea04VzB6Wc9+ADhA7LG0jEp&#10;uJOHxbzbmWGq3Y0P1BxDLiKEfYoKihCqVEqfFWTRD11FHL2Lqy2GKOtc6hpvEW5LOU6SqbRoOC4U&#10;WNGqoOx6/LMKzNf5d787b7Olo+/+xm7MnRqj1FuvXX6CCNSGV/jZ3moF75MJPM7EIyDn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gV6gxAAAANwAAAAPAAAAAAAAAAAA&#10;AAAAAKECAABkcnMvZG93bnJldi54bWxQSwUGAAAAAAQABAD5AAAAkgMAAAAA&#10;" strokecolor="#e36c0a [2409]" strokeweight="69e-5mm"/>
                <v:shape id="Freeform 3793" o:spid="_x0000_s1377" style="position:absolute;left:4799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mtUMUA&#10;AADcAAAADwAAAGRycy9kb3ducmV2LnhtbESPT2vCQBTE7wW/w/KE3upGS0OJWUUERdpDiBXB2yP7&#10;8odk34bsatJv3y0Uehxm5jdMup1MJx40uMayguUiAkFcWN1wpeDydXh5B+E8ssbOMin4Jgfbzewp&#10;xUTbkXN6nH0lAoRdggpq7/tESlfUZNAtbE8cvNIOBn2QQyX1gGOAm06uoiiWBhsOCzX2tK+paM93&#10;o+Cax7dDlrWy/cyzsTxyi9PHRann+bRbg/A0+f/wX/ukFby+xfB7Jhw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ia1QxQAAANwAAAAPAAAAAAAAAAAAAAAAAJgCAABkcnMv&#10;ZG93bnJldi54bWxQSwUGAAAAAAQABAD1AAAAigMAAAAA&#10;" path="m40,250r,l25,240,15,225,5,200,,170,5,140,15,115,25,95,45,65r5,-5l45,50,30,35,,15,45,e" filled="f" strokecolor="#e36c0a [2409]" strokeweight="42e-5mm">
                  <v:path arrowok="t" o:connecttype="custom" o:connectlocs="40,250;40,250;25,240;15,225;5,200;0,170;5,140;15,115;25,95;45,65;45,65;50,60;45,50;30,35;0,15;45,0" o:connectangles="0,0,0,0,0,0,0,0,0,0,0,0,0,0,0,0"/>
                </v:shape>
                <v:shape id="Freeform 3794" o:spid="_x0000_s1378" style="position:absolute;left:4325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UIy8UA&#10;AADcAAAADwAAAGRycy9kb3ducmV2LnhtbESPT2vCQBTE7wW/w/IEb3VjpVrSrCIFRdpDiEqht0f2&#10;5Q/Jvg3Z1cRv3y0UPA4z8xsm2Y6mFTfqXW1ZwWIegSDOra65VHA575/fQDiPrLG1TAru5GC7mTwl&#10;GGs7cEa3ky9FgLCLUUHlfRdL6fKKDLq57YiDV9jeoA+yL6XucQhw08qXKFpJgzWHhQo7+qgob05X&#10;o+A7W/3s07SRzVeWDsWBGxw/L0rNpuPuHYSn0T/C/+2jVrB8XcPfmXA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xQjLxQAAANwAAAAPAAAAAAAAAAAAAAAAAJgCAABkcnMv&#10;ZG93bnJldi54bWxQSwUGAAAAAAQABAD1AAAAigMAAAAA&#10;" path="m5,250r,l25,225,40,200r5,-30l40,140,35,115,25,95,5,65,,60,5,55,20,35,50,15,,e" filled="f" strokecolor="#e36c0a [2409]" strokeweight="42e-5mm">
                  <v:path arrowok="t" o:connecttype="custom" o:connectlocs="5,250;5,250;25,225;40,200;45,170;40,140;35,115;25,95;5,65;5,65;0,60;5,55;20,35;50,15;0,0" o:connectangles="0,0,0,0,0,0,0,0,0,0,0,0,0,0,0"/>
                </v:shape>
                <v:shape id="Freeform 3795" o:spid="_x0000_s1379" style="position:absolute;left:4370;top:320;width:434;height:245;visibility:visible;mso-wrap-style:square;v-text-anchor:top" coordsize="434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1KAMEA&#10;AADcAAAADwAAAGRycy9kb3ducmV2LnhtbERPz2vCMBS+D/wfwhN2m6kbTq1GkYHgdlv1oLdH80yq&#10;zUtpYu3+++UgePz4fi/XvatFR22oPCsYjzIQxKXXFRsFh/32bQYiRGSNtWdS8EcB1qvByxJz7e/8&#10;S10RjUghHHJUYGNscilDaclhGPmGOHFn3zqMCbZG6hbvKdzV8j3LPqXDilODxYa+LJXX4uYUmOn+&#10;dKRvkj/dpDzZYn5kc9kp9TrsNwsQkfr4FD/cO63gY5LWpjPpCMjV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W9SgDBAAAA3AAAAA8AAAAAAAAAAAAAAAAAmAIAAGRycy9kb3du&#10;cmV2LnhtbFBLBQYAAAAABAAEAPUAAACGAwAAAAA=&#10;" path="m215,245r,l299,240r35,-5l369,230r25,-15l414,200r15,-20l434,150r-5,-30l419,95,399,70,369,45,339,25,299,15,259,5,215,,170,5,130,15,95,25,65,45,35,70,15,95,5,120,,150r,30l15,200r20,15l60,230r35,5l130,240r85,5xe" filled="f" strokecolor="#e36c0a [2409]" strokeweight="42e-5mm">
                  <v:path arrowok="t" o:connecttype="custom" o:connectlocs="215,245;215,245;299,240;334,235;369,230;394,215;414,200;429,180;434,150;434,150;429,120;419,95;399,70;369,45;339,25;299,15;259,5;215,0;215,0;170,5;130,15;95,25;65,45;35,70;15,95;5,120;0,150;0,150;0,180;15,200;35,215;60,230;95,235;130,240;215,245;215,245" o:connectangles="0,0,0,0,0,0,0,0,0,0,0,0,0,0,0,0,0,0,0,0,0,0,0,0,0,0,0,0,0,0,0,0,0,0,0,0"/>
                </v:shape>
                <v:shape id="Freeform 3796" o:spid="_x0000_s1380" style="position:absolute;left:4435;top:370;width:299;height:195;visibility:visible;mso-wrap-style:square;v-text-anchor:top" coordsize="299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AlMMUA&#10;AADcAAAADwAAAGRycy9kb3ducmV2LnhtbESPQWsCMRSE7wX/Q3iCN82qKO3WKFupUA89aIv2+Ng8&#10;s8HNy7KJuv33piD0OMzMN8xi1blaXKkN1rOC8SgDQVx6bdko+P7aDJ9BhIissfZMCn4pwGrZe1pg&#10;rv2Nd3TdRyMShEOOCqoYm1zKUFbkMIx8Q5y8k28dxiRbI3WLtwR3tZxk2Vw6tJwWKmxoXVF53l+c&#10;gpkdvxXmx3yut+E4n9jCvR+0U2rQ74pXEJG6+B9+tD+0gunsBf7OpCM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UCUwxQAAANwAAAAPAAAAAAAAAAAAAAAAAJgCAABkcnMv&#10;ZG93bnJldi54bWxQSwUGAAAAAAQABAD1AAAAigMAAAAA&#10;" path="m150,195r,l180,195r29,-5l234,180r20,-10l274,155r15,-15l294,120r5,-20l299,80,289,60,274,45,259,30,234,15,209,5,180,,150,,120,,95,5,70,15,45,30,30,45,15,60,5,80,,100r5,20l15,140r10,15l45,170r20,10l95,190r25,5l150,195xe" filled="f" strokecolor="#e36c0a [2409]" strokeweight="42e-5mm">
                  <v:path arrowok="t" o:connecttype="custom" o:connectlocs="150,195;150,195;180,195;209,190;234,180;254,170;274,155;289,140;294,120;299,100;299,100;299,80;289,60;274,45;259,30;234,15;209,5;180,0;150,0;150,0;120,0;95,5;70,15;45,30;30,45;15,60;5,80;0,100;0,100;5,120;15,140;25,155;45,170;65,180;95,190;120,195;150,195;150,195" o:connectangles="0,0,0,0,0,0,0,0,0,0,0,0,0,0,0,0,0,0,0,0,0,0,0,0,0,0,0,0,0,0,0,0,0,0,0,0,0,0"/>
                </v:shape>
                <v:shape id="Freeform 3797" o:spid="_x0000_s1381" style="position:absolute;left:4480;top:400;width:209;height:165;visibility:visible;mso-wrap-style:square;v-text-anchor:top" coordsize="209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oMZcAA&#10;AADcAAAADwAAAGRycy9kb3ducmV2LnhtbERPz2vCMBS+D/wfwhO8DE3rRpFqFHHU7bqq92fzbIvN&#10;S0myWv/75TDY8eP7vdmNphMDOd9aVpAuEhDEldUt1wrOp2K+AuEDssbOMil4kofddvKywVzbB3/T&#10;UIZaxBD2OSpoQuhzKX3VkEG/sD1x5G7WGQwRulpqh48Ybjq5TJJMGmw5NjTY06Gh6l7+GAX2iJ+v&#10;7tIW79m1GK7pkNqP8qLUbDru1yACjeFf/Of+0gresjg/nolHQG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8oMZcAAAADcAAAADwAAAAAAAAAAAAAAAACYAgAAZHJzL2Rvd25y&#10;ZXYueG1sUEsFBgAAAAAEAAQA9QAAAIUDAAAAAA==&#10;" path="m105,165r,l125,160r20,-5l164,145r15,-10l189,120r10,-20l209,85r,-15l209,55,204,45,194,30,179,20,145,5,105,,65,5,35,20,20,30,10,45,5,55,,70,5,85r5,15l20,120r10,15l45,145r20,10l85,160r20,5xe" filled="f" strokecolor="#e36c0a [2409]" strokeweight="42e-5mm">
                  <v:path arrowok="t" o:connecttype="custom" o:connectlocs="105,165;105,165;125,160;145,155;164,145;179,135;189,120;199,100;209,85;209,70;209,70;209,55;204,45;194,30;179,20;145,5;105,0;105,0;65,5;35,20;20,30;10,45;5,55;0,70;0,70;5,85;10,100;20,120;30,135;45,145;65,155;85,160;105,165;105,165" o:connectangles="0,0,0,0,0,0,0,0,0,0,0,0,0,0,0,0,0,0,0,0,0,0,0,0,0,0,0,0,0,0,0,0,0,0"/>
                </v:shape>
                <v:shape id="Freeform 3798" o:spid="_x0000_s1382" style="position:absolute;left:4515;top:420;width:144;height:145;visibility:visible;mso-wrap-style:square;v-text-anchor:top" coordsize="144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yJbsQA&#10;AADcAAAADwAAAGRycy9kb3ducmV2LnhtbESPT4vCMBTE74LfITxhb5q6YpFqFJFdXMWLfxCPj+bZ&#10;FpuX0mRt3U+/EQSPw8z8hpktWlOKO9WusKxgOIhAEKdWF5wpOB2/+xMQziNrLC2Tggc5WMy7nRkm&#10;2ja8p/vBZyJA2CWoIPe+SqR0aU4G3cBWxMG72tqgD7LOpK6xCXBTys8oiqXBgsNCjhWtckpvh1+j&#10;oKR4vW2+rmcbnXe78YVp8/cgpT567XIKwlPr3+FX+0crGMVD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8iW7EAAAA3AAAAA8AAAAAAAAAAAAAAAAAmAIAAGRycy9k&#10;b3ducmV2LnhtbFBLBQYAAAAABAAEAPUAAACJAwAAAAA=&#10;" path="m70,145r,l85,140r15,-5l110,120r9,-10l139,75r5,-25l144,40,139,30,124,15,100,5,70,,45,5,20,15,5,30,,50,,75r15,30l25,120r15,15l55,140r15,5xe" filled="f" strokecolor="#e36c0a [2409]" strokeweight="42e-5mm">
                  <v:path arrowok="t" o:connecttype="custom" o:connectlocs="70,145;70,145;85,140;100,135;110,120;119,110;139,75;144,50;144,50;144,40;139,30;124,15;100,5;70,0;70,0;45,5;20,15;5,30;0,50;0,50;0,75;15,105;25,120;40,135;55,140;70,145;70,145" o:connectangles="0,0,0,0,0,0,0,0,0,0,0,0,0,0,0,0,0,0,0,0,0,0,0,0,0,0,0"/>
                </v:shape>
                <v:shape id="Freeform 3799" o:spid="_x0000_s1383" style="position:absolute;left:4330;top:565;width:509;height:20;visibility:visible;mso-wrap-style:square;v-text-anchor:top" coordsize="509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gDzsYA&#10;AADcAAAADwAAAGRycy9kb3ducmV2LnhtbESPT2sCMRTE7wW/Q3hCbzWrgpTVKLZSaA8e6h/0+Ng8&#10;N2s3L0uSuquf3hQKHoeZ+Q0zW3S2FhfyoXKsYDjIQBAXTldcKthtP15eQYSIrLF2TAquFGAx7z3N&#10;MNeu5W+6bGIpEoRDjgpMjE0uZSgMWQwD1xAn7+S8xZikL6X22Ca4reUoyybSYsVpwWBD74aKn82v&#10;VfC19St9Gw/f2sPe+mO70qezWSv13O+WUxCRuvgI/7c/tYLxZAR/Z9IR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NgDzsYAAADcAAAADwAAAAAAAAAAAAAAAACYAgAAZHJz&#10;L2Rvd25yZXYueG1sUEsFBgAAAAAEAAQA9QAAAIsDAAAAAA==&#10;" path="m,l,,20,10,70,20r30,l145,20,195,10,255,r59,10l364,15r45,5l439,20,484,10,509,e" filled="f" strokecolor="#e36c0a [2409]" strokeweight="42e-5mm">
                  <v:path arrowok="t" o:connecttype="custom" o:connectlocs="0,0;0,0;20,10;70,20;100,20;145,20;195,10;255,0;255,0;255,0;314,10;364,15;409,20;439,20;484,10;509,0" o:connectangles="0,0,0,0,0,0,0,0,0,0,0,0,0,0,0,0"/>
                </v:shape>
                <v:shape id="Freeform 3800" o:spid="_x0000_s1384" style="position:absolute;left:4330;top:565;width:509;height:45;visibility:visible;mso-wrap-style:square;v-text-anchor:top" coordsize="509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2s4MMA&#10;AADcAAAADwAAAGRycy9kb3ducmV2LnhtbESPQWsCMRSE7wX/Q3hCbzWrS6WsRlFL0ata9frYPDer&#10;m5dtkur23zdCocdhZr5hpvPONuJGPtSOFQwHGQji0umaKwWf+4+XNxAhImtsHJOCHwown/Weplho&#10;d+ct3XaxEgnCoUAFJsa2kDKUhiyGgWuJk3d23mJM0ldSe7wnuG3kKMvG0mLNacFgSytD5XX3bRX4&#10;w3pt8uyyfD25r1HYHPPu9M5KPfe7xQREpC7+h//aG60gH+fwOJOOgJ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F2s4MMAAADcAAAADwAAAAAAAAAAAAAAAACYAgAAZHJzL2Rv&#10;d25yZXYueG1sUEsFBgAAAAAEAAQA9QAAAIgDAAAAAA==&#10;" path="m,l,,40,15,90,25r60,10l230,45r84,-5l359,35r50,-5l459,15,509,e" filled="f" strokecolor="#e36c0a [2409]" strokeweight="42e-5mm">
                  <v:path arrowok="t" o:connecttype="custom" o:connectlocs="0,0;0,0;40,15;90,25;150,35;230,45;314,40;359,35;409,30;459,15;509,0" o:connectangles="0,0,0,0,0,0,0,0,0,0,0"/>
                </v:shape>
                <v:line id="Line 3801" o:spid="_x0000_s1385" style="position:absolute;visibility:visible;mso-wrap-style:square" from="4325,660" to="4844,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gYMYAAADcAAAADwAAAGRycy9kb3ducmV2LnhtbESPQWvCQBSE74X+h+UVeim60RaV6Cqi&#10;LQiFQGNAvD2yz00w+zZktzH9926h0OMwM98wq81gG9FT52vHCibjBARx6XTNRkFx/BgtQPiArLFx&#10;TAp+yMNm/fiwwlS7G39RnwcjIoR9igqqENpUSl9WZNGPXUscvYvrLIYoOyN1h7cIt42cJslMWqw5&#10;LlTY0q6i8pp/WwWmyPfvc1P0xf4S/OfpJevPWabU89OwXYIINIT/8F/7oBW8zt7g90w8AnJ9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YX4GDGAAAA3AAAAA8AAAAAAAAA&#10;AAAAAAAAoQIAAGRycy9kb3ducmV2LnhtbFBLBQYAAAAABAAEAPkAAACUAwAAAAA=&#10;" strokecolor="#e36c0a [2409]" strokeweight="42e-5mm"/>
                <v:line id="Line 3802" o:spid="_x0000_s1386" style="position:absolute;visibility:visible;mso-wrap-style:square" from="4325,690" to="4844,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+2UHcQAAADcAAAADwAAAGRycy9kb3ducmV2LnhtbESP3WrCQBSE7wu+w3KE3kjdWGkoqauI&#10;4B8UpFa9PmRPk8Xs2ZBdY3x7VxB6OczMN8xk1tlKtNR441jBaJiAIM6dNlwoOPwu3z5B+ICssXJM&#10;Cm7kYTbtvUww0+7KP9TuQyEihH2GCsoQ6kxKn5dk0Q9dTRy9P9dYDFE2hdQNXiPcVvI9SVJp0XBc&#10;KLGmRUn5eX+xCsz6dNx9nzb53NF2sLIrc6PWKPXa7+ZfIAJ14T/8bG+0gnH6AY8z8QjI6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7ZQdxAAAANwAAAAPAAAAAAAAAAAA&#10;AAAAAKECAABkcnMvZG93bnJldi54bWxQSwUGAAAAAAQABAD5AAAAkgMAAAAA&#10;" strokecolor="#e36c0a [2409]" strokeweight="69e-5mm"/>
                <v:shape id="Freeform 3803" o:spid="_x0000_s1387" style="position:absolute;left:5314;top:315;width:55;height:250;visibility:visible;mso-wrap-style:square;v-text-anchor:top" coordsize="55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2oIMUA&#10;AADcAAAADwAAAGRycy9kb3ducmV2LnhtbESPQWvCQBSE7wX/w/IEb3VTJSFEV6mCoaW9VMXzM/tM&#10;gtm3Ibsm6b/vFgo9DjPzDbPejqYRPXWutqzgZR6BIC6srrlUcD4dnlMQziNrbCyTgm9ysN1MntaY&#10;aTvwF/VHX4oAYZehgsr7NpPSFRUZdHPbEgfvZjuDPsiulLrDIcBNIxdRlEiDNYeFClvaV1Tcjw+j&#10;YPdxXsR5Gn+y3MWP6wnbS35/V2o2HV9XIDyN/j/8137TCpZJAr9nwhG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TaggxQAAANwAAAAPAAAAAAAAAAAAAAAAAJgCAABkcnMv&#10;ZG93bnJldi54bWxQSwUGAAAAAAQABAD1AAAAigMAAAAA&#10;" path="m45,250r,l30,240,20,225,10,200,5,170r5,-30l20,115,30,95,50,65r5,-5l50,50,35,35,,15,50,e" filled="f" strokecolor="#e36c0a [2409]" strokeweight="42e-5mm">
                  <v:path arrowok="t" o:connecttype="custom" o:connectlocs="45,250;45,250;30,240;20,225;10,200;5,170;10,140;20,115;30,95;50,65;50,65;55,60;50,50;35,35;0,15;50,0" o:connectangles="0,0,0,0,0,0,0,0,0,0,0,0,0,0,0,0"/>
                </v:shape>
                <v:shape id="Freeform 3804" o:spid="_x0000_s1388" style="position:absolute;left:4844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nCdsUA&#10;AADcAAAADwAAAGRycy9kb3ducmV2LnhtbESPT2vCQBTE7wW/w/KE3upGC2mJWUUERdpDiBXB2yP7&#10;8odk34bsatJv3y0Uehxm5jdMup1MJx40uMayguUiAkFcWN1wpeDydXh5B+E8ssbOMin4Jgfbzewp&#10;xUTbkXN6nH0lAoRdggpq7/tESlfUZNAtbE8cvNIOBn2QQyX1gGOAm06uoiiWBhsOCzX2tK+paM93&#10;o+Cax7dDlrWy/cyzsTxyi9PHRann+bRbg/A0+f/wX/ukFbzGb/B7Jhw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qcJ2xQAAANwAAAAPAAAAAAAAAAAAAAAAAJgCAABkcnMv&#10;ZG93bnJldi54bWxQSwUGAAAAAAQABAD1AAAAigMAAAAA&#10;" path="m,250r,l25,225,40,200r,-30l40,140,30,115,20,95,5,65,,60,,55,20,35,50,15,,e" filled="f" strokecolor="#e36c0a [2409]" strokeweight="42e-5mm">
                  <v:path arrowok="t" o:connecttype="custom" o:connectlocs="0,250;0,250;25,225;40,200;40,170;40,140;30,115;20,95;5,65;5,65;0,60;0,55;20,35;50,15;0,0" o:connectangles="0,0,0,0,0,0,0,0,0,0,0,0,0,0,0"/>
                </v:shape>
                <v:shape id="Freeform 3805" o:spid="_x0000_s1389" style="position:absolute;left:4884;top:320;width:440;height:245;visibility:visible;mso-wrap-style:square;v-text-anchor:top" coordsize="440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MaTsAA&#10;AADcAAAADwAAAGRycy9kb3ducmV2LnhtbERPyWrDMBC9F/IPYgK9NXJcMMaNErJCTi51+gETa7wQ&#10;a2QsOXH+PjoUeny8fbWZTCfuNLjWsoLlIgJBXFrdcq3g93L6SEE4j6yxs0wKnuRgs569rTDT9sE/&#10;dC98LUIIuwwVNN73mZSubMigW9ieOHCVHQz6AIda6gEfIdx0Mo6iRBpsOTQ02NO+ofJWjEZBnF+r&#10;40V26RGf4/ehyOUux0qp9/m0/QLhafL/4j/3WSv4TMLacCYcAb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rMaTsAAAADcAAAADwAAAAAAAAAAAAAAAACYAgAAZHJzL2Rvd25y&#10;ZXYueG1sUEsFBgAAAAAEAAQA9QAAAIUDAAAAAA==&#10;" path="m220,245r,l305,240r35,-5l370,230r30,-15l420,200r10,-20l440,150r-5,-30l425,95,405,70,375,45,345,25,305,15,265,5,220,,175,5,135,15,100,25,65,45,40,70,20,95,5,120,,150r5,30l20,200r20,15l65,230r35,5l135,240r85,5xe" filled="f" strokecolor="#e36c0a [2409]" strokeweight="42e-5mm">
                  <v:path arrowok="t" o:connecttype="custom" o:connectlocs="220,245;220,245;305,240;340,235;370,230;400,215;420,200;430,180;440,150;440,150;435,120;425,95;405,70;375,45;345,25;305,15;265,5;220,0;220,0;175,5;135,15;100,25;65,45;40,70;20,95;5,120;0,150;0,150;5,180;20,200;40,215;65,230;100,235;135,240;220,245;220,245" o:connectangles="0,0,0,0,0,0,0,0,0,0,0,0,0,0,0,0,0,0,0,0,0,0,0,0,0,0,0,0,0,0,0,0,0,0,0,0"/>
                </v:shape>
                <v:shape id="Freeform 3806" o:spid="_x0000_s1390" style="position:absolute;left:4954;top:370;width:300;height:195;visibility:visible;mso-wrap-style:square;v-text-anchor:top" coordsize="300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8/QcMA&#10;AADcAAAADwAAAGRycy9kb3ducmV2LnhtbESPQUsDMRSE74L/ITzBm02sUOvatJSC4HFb68Hb6+aZ&#10;Xd33siSxXf99UxA8DjPzDbNYjdyrI8XUBbFwPzGgSJrgOvEW9m8vd3NQKaM47IOQhV9KsFpeXy2w&#10;cuEkWzruslcFIqlCC23OQ6V1alpiTJMwkBTvM0TGXGT02kU8FTj3emrMTDN2UhZaHGjTUvO9+2EL&#10;9Yf/Gs2W49y8Hw7147oOzN7a25tx/Qwq05j/w3/tV2fhYfYElzPlCOjlG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Y8/QcMAAADcAAAADwAAAAAAAAAAAAAAAACYAgAAZHJzL2Rv&#10;d25yZXYueG1sUEsFBgAAAAAEAAQA9QAAAIgDAAAAAA==&#10;" path="m150,195r,l180,195r30,-5l235,180r20,-10l275,155r10,-15l295,120r5,-20l295,80,290,60,275,45,255,30,235,15,210,5,180,,150,,120,,90,5,65,15,45,30,25,45,15,60,5,80,,100r5,20l10,140r15,15l45,170r20,10l90,190r30,5l150,195xe" filled="f" strokecolor="#e36c0a [2409]" strokeweight="42e-5mm">
                  <v:path arrowok="t" o:connecttype="custom" o:connectlocs="150,195;150,195;180,195;210,190;235,180;255,170;275,155;285,140;295,120;300,100;300,100;295,80;290,60;275,45;255,30;235,15;210,5;180,0;150,0;150,0;120,0;90,5;65,15;45,30;25,45;15,60;5,80;0,100;0,100;5,120;10,140;25,155;45,170;65,180;90,190;120,195;150,195;150,195" o:connectangles="0,0,0,0,0,0,0,0,0,0,0,0,0,0,0,0,0,0,0,0,0,0,0,0,0,0,0,0,0,0,0,0,0,0,0,0,0,0"/>
                </v:shape>
                <v:shape id="Freeform 3807" o:spid="_x0000_s1391" style="position:absolute;left:4999;top:400;width:210;height:165;visibility:visible;mso-wrap-style:square;v-text-anchor:top" coordsize="21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d7u8IA&#10;AADcAAAADwAAAGRycy9kb3ducmV2LnhtbERPy2oCMRTdC/2HcIVuRDO2UGU0igiFLrrp+AB318l1&#10;Mji5mSapM/69WQhdHs57ue5tI27kQ+1YwXSSgSAuna65UrDffY7nIEJE1tg4JgV3CrBevQyWmGvX&#10;8Q/diliJFMIhRwUmxjaXMpSGLIaJa4kTd3HeYkzQV1J77FK4beRbln1IizWnBoMtbQ2V1+LPKohn&#10;f6yOZ3PYfP/KthuZYncq7kq9DvvNAkSkPv6Ln+4vreB9luanM+kI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d3u7wgAAANwAAAAPAAAAAAAAAAAAAAAAAJgCAABkcnMvZG93&#10;bnJldi54bWxQSwUGAAAAAAQABAD1AAAAhwMAAAAA&#10;" path="m105,165r,l125,160r20,-5l165,145r15,-10l190,120r10,-20l205,85r5,-15l210,55,200,45,195,30,180,20,145,5,105,,65,5,30,20,20,30,10,45,5,55,,70,,85r10,15l15,120r15,15l45,145r20,10l85,160r20,5xe" filled="f" strokecolor="#e36c0a [2409]" strokeweight="42e-5mm">
                  <v:path arrowok="t" o:connecttype="custom" o:connectlocs="105,165;105,165;125,160;145,155;165,145;180,135;190,120;200,100;205,85;210,70;210,70;210,55;200,45;195,30;180,20;145,5;105,0;105,0;65,5;30,20;20,30;10,45;5,55;0,70;0,70;0,85;10,100;15,120;30,135;45,145;65,155;85,160;105,165;105,165" o:connectangles="0,0,0,0,0,0,0,0,0,0,0,0,0,0,0,0,0,0,0,0,0,0,0,0,0,0,0,0,0,0,0,0,0,0"/>
                </v:shape>
                <v:shape id="Freeform 3808" o:spid="_x0000_s1392" style="position:absolute;left:5029;top:420;width:150;height:145;visibility:visible;mso-wrap-style:square;v-text-anchor:top" coordsize="150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+Fv8QA&#10;AADcAAAADwAAAGRycy9kb3ducmV2LnhtbESPT4vCMBTE7wt+h/AEb2uq6z+qUXRB7G1ZFbw+m2db&#10;bF5KE2310xthYY/DzPyGWaxaU4o71a6wrGDQj0AQp1YXnCk4HrafMxDOI2ssLZOCBzlYLTsfC4y1&#10;bfiX7nufiQBhF6OC3PsqltKlORl0fVsRB+9ia4M+yDqTusYmwE0ph1E0kQYLDgs5VvSdU3rd34yC&#10;hE6jyXBTrp+38bna/fgmScaZUr1uu56D8NT6//BfO9EKvqYDeJ8JR0Au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Phb/EAAAA3AAAAA8AAAAAAAAAAAAAAAAAmAIAAGRycy9k&#10;b3ducmV2LnhtbFBLBQYAAAAABAAEAPUAAACJAwAAAAA=&#10;" path="m75,145r,l90,140r15,-5l115,120r10,-10l140,75,150,50,145,40r,-10l125,15,105,5,75,,45,5,25,15,10,30,,50,5,75r15,30l30,120r15,15l60,140r15,5xe" filled="f" strokecolor="#e36c0a [2409]" strokeweight="42e-5mm">
                  <v:path arrowok="t" o:connecttype="custom" o:connectlocs="75,145;75,145;90,140;105,135;115,120;125,110;140,75;150,50;150,50;145,40;145,30;125,15;105,5;75,0;75,0;45,5;25,15;10,30;0,50;0,50;5,75;20,105;30,120;45,135;60,140;75,145;75,145" o:connectangles="0,0,0,0,0,0,0,0,0,0,0,0,0,0,0,0,0,0,0,0,0,0,0,0,0,0,0"/>
                </v:shape>
                <v:shape id="Freeform 3809" o:spid="_x0000_s1393" style="position:absolute;left:4844;top:565;width:515;height:20;visibility:visible;mso-wrap-style:square;v-text-anchor:top" coordsize="51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tJv8IA&#10;AADcAAAADwAAAGRycy9kb3ducmV2LnhtbESPUWvCMBSF34X9h3AHvmk6ZYt0RhmC4MuYq/6Au+ba&#10;FpubksRa//0iCD4ezvnO4SzXg21FTz40jjW8TTMQxKUzDVcajoftZAEiRGSDrWPScKMA69XLaIm5&#10;cVf+pb6IlUglHHLUUMfY5VKGsiaLYeo64uSdnLcYk/SVNB6vqdy2cpZlH9Jiw2mhxo42NZXn4mI1&#10;zGNvM7U/qm97Ue37n/T0Q0rr8evw9Qki0hCf4Qe9M4lTM7ifSUdA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O0m/wgAAANwAAAAPAAAAAAAAAAAAAAAAAJgCAABkcnMvZG93&#10;bnJldi54bWxQSwUGAAAAAAQABAD1AAAAhwMAAAAA&#10;" path="m,l,,25,10,70,20r35,l145,20,200,10,260,r60,10l370,15r40,5l445,20,490,10,515,e" filled="f" strokecolor="#e36c0a [2409]" strokeweight="42e-5mm">
                  <v:path arrowok="t" o:connecttype="custom" o:connectlocs="0,0;0,0;25,10;70,20;105,20;145,20;200,10;260,0;260,0;260,0;320,10;370,15;410,20;445,20;490,10;515,0" o:connectangles="0,0,0,0,0,0,0,0,0,0,0,0,0,0,0,0"/>
                </v:shape>
                <v:shape id="Freeform 3810" o:spid="_x0000_s1394" style="position:absolute;left:4844;top:565;width:515;height:45;visibility:visible;mso-wrap-style:square;v-text-anchor:top" coordsize="51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Gb38UA&#10;AADcAAAADwAAAGRycy9kb3ducmV2LnhtbESPzWrCQBSF9wXfYbhCN6VOUkFtdBQRihJXaihdXjLX&#10;JJi5EzNTTd7eEQpdHs7Px1msOlOLG7WusqwgHkUgiHOrKy4UZKev9xkI55E11pZJQU8OVsvBywIT&#10;be98oNvRFyKMsEtQQel9k0jp8pIMupFtiIN3tq1BH2RbSN3iPYybWn5E0UQarDgQSmxoU1J+Of6a&#10;AEmbtz5Os5/4uv6uP/v0srfbTKnXYbeeg/DU+f/wX3unFYynY3ieC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wZvfxQAAANwAAAAPAAAAAAAAAAAAAAAAAJgCAABkcnMv&#10;ZG93bnJldi54bWxQSwUGAAAAAAQABAD1AAAAigMAAAAA&#10;" path="m,l,,45,15,90,25r65,10l230,45r90,-5l365,35r50,-5l460,15,515,e" filled="f" strokecolor="#e36c0a [2409]" strokeweight="42e-5mm">
                  <v:path arrowok="t" o:connecttype="custom" o:connectlocs="0,0;0,0;45,15;90,25;155,35;230,45;320,40;365,35;415,30;460,15;515,0" o:connectangles="0,0,0,0,0,0,0,0,0,0,0"/>
                </v:shape>
                <v:line id="Line 3811" o:spid="_x0000_s1395" style="position:absolute;visibility:visible;mso-wrap-style:square" from="4844,660" to="5364,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852vcYAAADcAAAADwAAAGRycy9kb3ducmV2LnhtbESPQWvCQBSE74X+h+UVeim60RaV6Cqi&#10;LQiFQGNAvD2yz00w+zZktzH9926h0OMwM98wq81gG9FT52vHCibjBARx6XTNRkFx/BgtQPiArLFx&#10;TAp+yMNm/fiwwlS7G39RnwcjIoR9igqqENpUSl9WZNGPXUscvYvrLIYoOyN1h7cIt42cJslMWqw5&#10;LlTY0q6i8pp/WwWmyPfvc1P0xf4S/OfpJevPWabU89OwXYIINIT/8F/7oBW8zt/g90w8AnJ9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POdr3GAAAA3AAAAA8AAAAAAAAA&#10;AAAAAAAAoQIAAGRycy9kb3ducmV2LnhtbFBLBQYAAAAABAAEAPkAAACUAwAAAAA=&#10;" strokecolor="#e36c0a [2409]" strokeweight="42e-5mm"/>
                <v:line id="Line 3812" o:spid="_x0000_s1396" style="position:absolute;visibility:visible;mso-wrap-style:square" from="4844,690" to="5364,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QCwMUAAADcAAAADwAAAGRycy9kb3ducmV2LnhtbESPW2sCMRSE3wv9D+EUfBHNVrHK1ihS&#10;8AZC8VKfD5vT3dDNybKJ6/rvjSD0cZiZb5jpvLWlaKj2xrGC934Cgjhz2nCu4HRc9iYgfEDWWDom&#10;BTfyMJ+9vkwx1e7Ke2oOIRcRwj5FBUUIVSqlzwqy6PuuIo7er6sthijrXOoarxFuSzlIkg9p0XBc&#10;KLCir4Kyv8PFKjDr88/37rzJFo623ZVdmRs1RqnOW7v4BBGoDf/hZ3ujFQzHI3iciUdAz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jQCwMUAAADcAAAADwAAAAAAAAAA&#10;AAAAAAChAgAAZHJzL2Rvd25yZXYueG1sUEsFBgAAAAAEAAQA+QAAAJMDAAAAAA==&#10;" strokecolor="#e36c0a [2409]" strokeweight="69e-5mm"/>
                <v:shape id="Freeform 3813" o:spid="_x0000_s1397" style="position:absolute;left:5833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zxMMUA&#10;AADcAAAADwAAAGRycy9kb3ducmV2LnhtbESPT2vCQBTE7wW/w/KE3upGC2mJWUUERdpDiBXB2yP7&#10;8odk34bsatJv3y0Uehxm5jdMup1MJx40uMayguUiAkFcWN1wpeDydXh5B+E8ssbOMin4Jgfbzewp&#10;xUTbkXN6nH0lAoRdggpq7/tESlfUZNAtbE8cvNIOBn2QQyX1gGOAm06uoiiWBhsOCzX2tK+paM93&#10;o+Cax7dDlrWy/cyzsTxyi9PHRann+bRbg/A0+f/wX/ukFby+xfB7Jhw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PPEwxQAAANwAAAAPAAAAAAAAAAAAAAAAAJgCAABkcnMv&#10;ZG93bnJldi54bWxQSwUGAAAAAAQABAD1AAAAigMAAAAA&#10;" path="m40,250r,l30,240,20,225,5,200r,-30l10,140r5,-25l30,95,50,65r,-5l50,50,30,35,,15,45,e" filled="f" strokecolor="#e36c0a [2409]" strokeweight="42e-5mm">
                  <v:path arrowok="t" o:connecttype="custom" o:connectlocs="40,250;40,250;30,240;20,225;5,200;5,170;10,140;15,115;30,95;50,65;50,65;50,60;50,50;30,35;0,15;45,0" o:connectangles="0,0,0,0,0,0,0,0,0,0,0,0,0,0,0,0"/>
                </v:shape>
                <v:shape id="Freeform 3814" o:spid="_x0000_s1398" style="position:absolute;left:5364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BUq8UA&#10;AADcAAAADwAAAGRycy9kb3ducmV2LnhtbESPQWvCQBSE70L/w/IKvenGFrREV5GCpdRDSAwFb4/s&#10;MwmbfRuyW5P++65Q6HGYmW+Y7X6ynbjR4FvHCpaLBARx5XTLtYLyfJy/gvABWWPnmBT8kIf97mG2&#10;xVS7kXO6FaEWEcI+RQVNCH0qpa8asugXrieO3tUNFkOUQy31gGOE204+J8lKWmw5LjTY01tDlSm+&#10;rYKvfHU5ZpmR5pRn4/WdDU6fpVJPj9NhAyLQFP7Df+0PreBlvYb7mXgE5O4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cFSrxQAAANwAAAAPAAAAAAAAAAAAAAAAAJgCAABkcnMv&#10;ZG93bnJldi54bWxQSwUGAAAAAAQABAD1AAAAigMAAAAA&#10;" path="m,250r,l25,225,35,200r5,-30l40,140,30,115,20,95,,65,,60,,55,20,35,50,15,,e" filled="f" strokecolor="#e36c0a [2409]" strokeweight="42e-5mm">
                  <v:path arrowok="t" o:connecttype="custom" o:connectlocs="0,250;0,250;25,225;35,200;40,170;40,140;30,115;20,95;0,65;0,65;0,60;0,55;20,35;50,15;0,0" o:connectangles="0,0,0,0,0,0,0,0,0,0,0,0,0,0,0"/>
                </v:shape>
                <v:shape id="Freeform 3815" o:spid="_x0000_s1399" style="position:absolute;left:5404;top:320;width:434;height:245;visibility:visible;mso-wrap-style:square;v-text-anchor:top" coordsize="434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gWYMEA&#10;AADcAAAADwAAAGRycy9kb3ducmV2LnhtbERPz2vCMBS+C/4P4Qm7aaqy6bpGkYHgdlv1YG+P5i3p&#10;bF5Kk9Xuv18Ogx0/vt/FfnStGKgPjWcFy0UGgrj2umGj4HI+zrcgQkTW2HomBT8UYL+bTgrMtb/z&#10;Bw1lNCKFcMhRgY2xy6UMtSWHYeE74sR9+t5hTLA3Uvd4T+Gulasse5IOG04NFjt6tVTfym+nwGzO&#10;1ZXeSL4Pj3Vly+crm6+TUg+z8fACItIY/8V/7pNWsN6ktelMOgJy9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4IFmDBAAAA3AAAAA8AAAAAAAAAAAAAAAAAmAIAAGRycy9kb3du&#10;cmV2LnhtbFBLBQYAAAAABAAEAPUAAACGAwAAAAA=&#10;" path="m219,245r,l304,240r35,-5l369,230r25,-15l414,200r15,-20l434,150r,-30l419,95,399,70,374,45,339,25,304,15,264,5,219,,174,5,134,15,94,25,65,45,40,70,20,95,5,120,,150r5,30l15,200r20,15l65,230r29,5l134,240r85,5xe" filled="f" strokecolor="#e36c0a [2409]" strokeweight="42e-5mm">
                  <v:path arrowok="t" o:connecttype="custom" o:connectlocs="219,245;219,245;304,240;339,235;369,230;394,215;414,200;429,180;434,150;434,150;434,120;419,95;399,70;374,45;339,25;304,15;264,5;219,0;219,0;174,5;134,15;94,25;65,45;40,70;20,95;5,120;0,150;0,150;5,180;15,200;35,215;65,230;94,235;134,240;219,245;219,245" o:connectangles="0,0,0,0,0,0,0,0,0,0,0,0,0,0,0,0,0,0,0,0,0,0,0,0,0,0,0,0,0,0,0,0,0,0,0,0"/>
                </v:shape>
                <v:shape id="Freeform 3816" o:spid="_x0000_s1400" style="position:absolute;left:5473;top:370;width:300;height:195;visibility:visible;mso-wrap-style:square;v-text-anchor:top" coordsize="300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apnMMA&#10;AADcAAAADwAAAGRycy9kb3ducmV2LnhtbESPQUsDMRSE74L/ITzBm01awda1aSkFweO21oO3180z&#10;u3bfy5LEdv33RhA8DjPzDbNcj9yrM8XUBbEwnRhQJE1wnXgLh9fnuwWolFEc9kHIwjclWK+ur5ZY&#10;uXCRHZ332asCkVShhTbnodI6NS0xpkkYSIr3ESJjLjJ67SJeCpx7PTPmQTN2UhZaHGjbUnPaf7GF&#10;+t1/jmbHcWHejsd6vqkDs7f29mbcPIHKNOb/8F/7xVm4nz/C75lyBP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FapnMMAAADcAAAADwAAAAAAAAAAAAAAAACYAgAAZHJzL2Rv&#10;d25yZXYueG1sUEsFBgAAAAAEAAQA9QAAAIgDAAAAAA==&#10;" path="m150,195r,l180,195r25,-5l230,180r25,-10l270,155r15,-15l295,120r5,-20l295,80,290,60,275,45,255,30,235,15,205,5,180,,150,,120,,90,5,65,15,45,30,25,45,10,60,,80r,20l,120r10,20l25,155r15,15l65,180r25,10l120,195r30,xe" filled="f" strokecolor="#e36c0a [2409]" strokeweight="42e-5mm">
                  <v:path arrowok="t" o:connecttype="custom" o:connectlocs="150,195;150,195;180,195;205,190;230,180;255,170;270,155;285,140;295,120;300,100;300,100;295,80;290,60;275,45;255,30;235,15;205,5;180,0;150,0;150,0;120,0;90,5;65,15;45,30;25,45;10,60;0,80;0,100;0,100;0,120;10,140;25,155;40,170;65,180;90,190;120,195;150,195;150,195" o:connectangles="0,0,0,0,0,0,0,0,0,0,0,0,0,0,0,0,0,0,0,0,0,0,0,0,0,0,0,0,0,0,0,0,0,0,0,0,0,0"/>
                </v:shape>
                <v:shape id="Freeform 3817" o:spid="_x0000_s1401" style="position:absolute;left:5518;top:400;width:210;height:165;visibility:visible;mso-wrap-style:square;v-text-anchor:top" coordsize="21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ILnMIA&#10;AADcAAAADwAAAGRycy9kb3ducmV2LnhtbERPz2vCMBS+D/wfwhN2GWuqgyFdo4ggePCyugm7PZu3&#10;pqx5qUm09b9fDoLHj+93uRptJ67kQ+tYwSzLQRDXTrfcKPg6bF8XIEJE1tg5JgU3CrBaTp5KLLQb&#10;+JOuVWxECuFQoAITY19IGWpDFkPmeuLE/TpvMSboG6k9DincdnKe5+/SYsupwWBPG0P1X3WxCuLJ&#10;H5vjyXyv92fZDy+mOvxUN6Wep+P6A0SkMT7Ed/dOK3hbpPnpTDoCcv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ogucwgAAANwAAAAPAAAAAAAAAAAAAAAAAJgCAABkcnMvZG93&#10;bnJldi54bWxQSwUGAAAAAAQABAD1AAAAhwMAAAAA&#10;" path="m105,165r,l125,160r20,-5l160,145r15,-10l190,120r10,-20l205,85r5,-15l205,55,200,45,190,30,180,20,145,5,105,,65,5,30,20,15,30,10,45,,55,,70,,85r5,15l15,120r15,15l45,145r20,10l85,160r20,5xe" filled="f" strokecolor="#e36c0a [2409]" strokeweight="42e-5mm">
                  <v:path arrowok="t" o:connecttype="custom" o:connectlocs="105,165;105,165;125,160;145,155;160,145;175,135;190,120;200,100;205,85;210,70;210,70;205,55;200,45;190,30;180,20;145,5;105,0;105,0;65,5;30,20;15,30;10,45;0,55;0,70;0,70;0,85;5,100;15,120;30,135;45,145;65,155;85,160;105,165;105,165" o:connectangles="0,0,0,0,0,0,0,0,0,0,0,0,0,0,0,0,0,0,0,0,0,0,0,0,0,0,0,0,0,0,0,0,0,0"/>
                </v:shape>
                <v:shape id="Freeform 3818" o:spid="_x0000_s1402" style="position:absolute;left:5548;top:420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bhvsIA&#10;AADcAAAADwAAAGRycy9kb3ducmV2LnhtbESPwWrDMBBE74X8g9hAbrXspATjRgmlJRAf66b3xdpa&#10;bq2VsJTY+fuoUOhxmJk3zO4w20FcaQy9YwVFloMgbp3uuVNw/jg+liBCRNY4OCYFNwpw2C8edlhp&#10;N/E7XZvYiQThUKECE6OvpAytIYshc544eV9utBiTHDupR5wS3A5ynedbabHntGDQ06uh9qe5WAX1&#10;J/bF1hXfee3fjv4p+IsZaqVWy/nlGUSkOf6H/9onrWBTFvB7Jh0Bub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9uG+wgAAANwAAAAPAAAAAAAAAAAAAAAAAJgCAABkcnMvZG93&#10;bnJldi54bWxQSwUGAAAAAAQABAD1AAAAhwMAAAAA&#10;" path="m75,145r,l90,140r10,-5l115,120r10,-10l140,75r5,-25l145,40,140,30,125,15,100,5,75,,45,5,20,15,5,30,,50,5,75r15,30l30,120r15,15l55,140r20,5xe" filled="f" strokecolor="#e36c0a [2409]" strokeweight="42e-5mm">
                  <v:path arrowok="t" o:connecttype="custom" o:connectlocs="75,145;75,145;90,140;100,135;115,120;125,110;140,75;145,50;145,50;145,40;140,30;125,15;100,5;75,0;75,0;45,5;20,15;5,30;0,50;0,50;5,75;20,105;30,120;45,135;55,140;75,145;75,145" o:connectangles="0,0,0,0,0,0,0,0,0,0,0,0,0,0,0,0,0,0,0,0,0,0,0,0,0,0,0"/>
                </v:shape>
                <v:shape id="Freeform 3819" o:spid="_x0000_s1403" style="position:absolute;left:5364;top:565;width:509;height:20;visibility:visible;mso-wrap-style:square;v-text-anchor:top" coordsize="509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TlNMUA&#10;AADcAAAADwAAAGRycy9kb3ducmV2LnhtbESPQWsCMRSE7wX/Q3hCbzWrgshqFFsptAcPakWPj81z&#10;s3bzsiSpu/rrTaHQ4zAz3zDzZWdrcSUfKscKhoMMBHHhdMWlgq/9+8sURIjIGmvHpOBGAZaL3tMc&#10;c+1a3tJ1F0uRIBxyVGBibHIpQ2HIYhi4hjh5Z+ctxiR9KbXHNsFtLUdZNpEWK04LBht6M1R8736s&#10;gs+9X+v7ePjaHg/Wn9q1Pl/MRqnnfreagYjUxf/wX/tDKxhPR/B7Jh0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1OU0xQAAANwAAAAPAAAAAAAAAAAAAAAAAJgCAABkcnMv&#10;ZG93bnJldi54bWxQSwUGAAAAAAQABAD1AAAAigMAAAAA&#10;" path="m,l,,25,10,70,20r35,l144,20,194,10,259,r60,10l369,15r40,5l444,20,489,10,509,e" filled="f" strokecolor="#e36c0a [2409]" strokeweight="42e-5mm">
                  <v:path arrowok="t" o:connecttype="custom" o:connectlocs="0,0;0,0;25,10;70,20;105,20;144,20;194,10;259,0;259,0;259,0;319,10;369,15;409,20;444,20;489,10;509,0" o:connectangles="0,0,0,0,0,0,0,0,0,0,0,0,0,0,0,0"/>
                </v:shape>
                <v:shape id="Freeform 3820" o:spid="_x0000_s1404" style="position:absolute;left:5364;top:565;width:509;height:45;visibility:visible;mso-wrap-style:square;v-text-anchor:top" coordsize="509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FKGsMA&#10;AADcAAAADwAAAGRycy9kb3ducmV2LnhtbESPQWsCMRSE74X+h/CE3mpWF4usRrEV0ava6vWxeW5W&#10;Ny/bJNX135tCocdhZr5hpvPONuJKPtSOFQz6GQji0umaKwWf+9XrGESIyBobx6TgTgHms+enKRba&#10;3XhL112sRIJwKFCBibEtpAylIYuh71ri5J2ctxiT9JXUHm8Jbhs5zLI3abHmtGCwpQ9D5WX3YxX4&#10;r/Xa5Nn5fXR038OwOeTdcclKvfS6xQREpC7+h//aG60gH+fweyYdAT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FFKGsMAAADcAAAADwAAAAAAAAAAAAAAAACYAgAAZHJzL2Rv&#10;d25yZXYueG1sUEsFBgAAAAAEAAQA9QAAAIgDAAAAAA==&#10;" path="m,l,,40,15,90,25r64,10l229,45r85,-5l364,35r45,-5l459,15,509,e" filled="f" strokecolor="#e36c0a [2409]" strokeweight="42e-5mm">
                  <v:path arrowok="t" o:connecttype="custom" o:connectlocs="0,0;0,0;40,15;90,25;154,35;229,45;314,40;364,35;409,30;459,15;509,0" o:connectangles="0,0,0,0,0,0,0,0,0,0,0"/>
                </v:shape>
                <v:line id="Line 3821" o:spid="_x0000_s1405" style="position:absolute;visibility:visible;mso-wrap-style:square" from="5364,660" to="5878,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sGmsYAAADcAAAADwAAAGRycy9kb3ducmV2LnhtbESPQWvCQBSE7wX/w/IEL6VuqtJK6ipF&#10;WxAKgaYB8fbIPjeh2bchu8b4792C0OMwM98wq81gG9FT52vHCp6nCQji0umajYLi5/NpCcIHZI2N&#10;Y1JwJQ+b9ehhhal2F/6mPg9GRAj7FBVUIbSplL6syKKfupY4eifXWQxRdkbqDi8Rbhs5S5IXabHm&#10;uFBhS9uKyt/8bBWYIt99vJqiL3an4L8Oj1l/zDKlJuPh/Q1EoCH8h+/tvVYwXy7g70w8AnJ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YbBprGAAAA3AAAAA8AAAAAAAAA&#10;AAAAAAAAoQIAAGRycy9kb3ducmV2LnhtbFBLBQYAAAAABAAEAPkAAACUAwAAAAA=&#10;" strokecolor="#e36c0a [2409]" strokeweight="42e-5mm"/>
                <v:line id="Line 3822" o:spid="_x0000_s1406" style="position:absolute;visibility:visible;mso-wrap-style:square" from="5364,690" to="5878,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Fy58UAAADcAAAADwAAAGRycy9kb3ducmV2LnhtbESP3WrCQBSE74W+w3IKvRHdtMUi0VVC&#10;odGCIPXv+pA9JkuzZ0N2jfHtuwXBy2FmvmHmy97WoqPWG8cKXscJCOLCacOlgsP+azQF4QOyxtox&#10;KbiRh+XiaTDHVLsr/1C3C6WIEPYpKqhCaFIpfVGRRT92DXH0zq61GKJsS6lbvEa4reVbknxIi4bj&#10;QoUNfVZU/O4uVoFZnY7bzWldZI6+h7nNzY06o9TLc5/NQATqwyN8b6+1gvfpBP7PxCM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+Fy58UAAADcAAAADwAAAAAAAAAA&#10;AAAAAAChAgAAZHJzL2Rvd25yZXYueG1sUEsFBgAAAAAEAAQA+QAAAJMDAAAAAA==&#10;" strokecolor="#e36c0a [2409]" strokeweight="69e-5mm"/>
                <v:shape id="Freeform 3823" o:spid="_x0000_s1407" style="position:absolute;left:6148;top:555;width:249;height:65;visibility:visible;mso-wrap-style:square;v-text-anchor:top" coordsize="249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z5CccA&#10;AADcAAAADwAAAGRycy9kb3ducmV2LnhtbESPS2vDMBCE74X+B7GFXkoit4U8nCihLTUkxzzI47ZY&#10;G1vUWhlLdtx/HwUKPQ4z8w0zX/a2Eh013jhW8DpMQBDnThsuFOx32WACwgdkjZVjUvBLHpaLx4c5&#10;ptpdeUPdNhQiQtinqKAMoU6l9HlJFv3Q1cTRu7jGYoiyKaRu8BrhtpJvSTKSFg3HhRJr+iop/9m2&#10;VsHBtOdv/Mzy9Wl63o2zY58dXzZKPT/1HzMQgfrwH/5rr7SC98kI7mfiEZC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4s+QnHAAAA3AAAAA8AAAAAAAAAAAAAAAAAmAIAAGRy&#10;cy9kb3ducmV2LnhtbFBLBQYAAAAABAAEAPUAAACMAwAAAAA=&#10;" path="m,55r,l25,35,50,25,80,20r30,5l135,30r20,10l174,50r10,10l189,65r10,-5l214,40,229,20,234,r15,60e" filled="f" strokecolor="#e36c0a [2409]" strokeweight="42e-5mm">
                  <v:path arrowok="t" o:connecttype="custom" o:connectlocs="0,55;0,55;25,35;50,25;80,20;110,25;135,30;155,40;174,50;184,60;184,60;189,65;199,60;214,40;229,20;234,0;234,0;249,60" o:connectangles="0,0,0,0,0,0,0,0,0,0,0,0,0,0,0,0,0,0"/>
                </v:shape>
                <v:shape id="Freeform 3824" o:spid="_x0000_s1408" style="position:absolute;left:5878;top:315;width:50;height:250;visibility:visible;mso-wrap-style:square;v-text-anchor:top" coordsize="5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UkjMUA&#10;AADcAAAADwAAAGRycy9kb3ducmV2LnhtbESPQWvCQBSE7wX/w/IKvdVNW7AhdZUiWMQeQqII3h7Z&#10;ZxKSfRuyq1n/fbdQ6HGYmW+Y5TqYXtxodK1lBS/zBARxZXXLtYLjYfucgnAeWWNvmRTcycF6NXtY&#10;YqbtxAXdSl+LCGGXoYLG+yGT0lUNGXRzOxBH72JHgz7KsZZ6xCnCTS9fk2QhDbYcFxocaNNQ1ZVX&#10;o+BULM7bPO9k913k0+WLOwz7o1JPj+HzA4Sn4P/Df+2dVvCWvsPvmXgE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pSSMxQAAANwAAAAPAAAAAAAAAAAAAAAAAJgCAABkcnMv&#10;ZG93bnJldi54bWxQSwUGAAAAAAQABAD1AAAAigMAAAAA&#10;" path="m5,250r,l30,225,40,200r5,-30l40,140,35,115,25,95,5,65,,60,5,55,20,35,50,15,,e" filled="f" strokecolor="#e36c0a [2409]" strokeweight="42e-5mm">
                  <v:path arrowok="t" o:connecttype="custom" o:connectlocs="5,250;5,250;30,225;40,200;45,170;40,140;35,115;25,95;5,65;5,65;0,60;5,55;20,35;50,15;0,0" o:connectangles="0,0,0,0,0,0,0,0,0,0,0,0,0,0,0"/>
                </v:shape>
                <v:shape id="Freeform 3825" o:spid="_x0000_s1409" style="position:absolute;left:5923;top:325;width:399;height:250;visibility:visible;mso-wrap-style:square;v-text-anchor:top" coordsize="399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kq6cAA&#10;AADcAAAADwAAAGRycy9kb3ducmV2LnhtbERPy2rCQBTdC/2H4RbcmUkr2CRmFFsQXdrYur5kbvNo&#10;5k7IjBr/3lkILg/nna9H04kLDa6xrOAtikEQl1Y3XCn4OW5nCQjnkTV2lknBjRysVy+THDNtr/xN&#10;l8JXIoSwy1BB7X2fSenKmgy6yPbEgfuzg0Ef4FBJPeA1hJtOvsfxQhpsODTU2NNXTeV/cTYKnEbb&#10;fvy23J3aXT9+HlLXbFKlpq/jZgnC0+if4od7rxXMk7A2nAlHQK7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Kkq6cAAAADcAAAADwAAAAAAAAAAAAAAAACYAgAAZHJzL2Rvd25y&#10;ZXYueG1sUEsFBgAAAAAEAAQA9QAAAIUDAAAAAA==&#10;" path="m205,240r,l235,245r80,5l345,245r15,-5l375,230r10,-15l389,200r5,-20l399,160r-5,-25l385,110,375,85,355,60,330,35,300,20,265,5,230,,180,,135,10,95,20,65,40,35,65,20,90,5,115,,145r,30l15,195r20,15l65,225r30,5l130,235r75,5xe" filled="f" strokecolor="#e36c0a [2409]" strokeweight="42e-5mm">
                  <v:path arrowok="t" o:connecttype="custom" o:connectlocs="205,240;205,240;235,245;315,250;315,250;345,245;360,240;375,230;385,215;389,200;394,180;399,160;399,160;394,135;385,110;375,85;355,60;330,35;300,20;265,5;230,0;230,0;180,0;135,10;95,20;65,40;35,65;20,90;5,115;0,145;0,145;0,175;15,195;35,210;65,225;95,230;130,235;205,240;205,240" o:connectangles="0,0,0,0,0,0,0,0,0,0,0,0,0,0,0,0,0,0,0,0,0,0,0,0,0,0,0,0,0,0,0,0,0,0,0,0,0,0,0"/>
                </v:shape>
                <v:shape id="Freeform 3826" o:spid="_x0000_s1410" style="position:absolute;left:5993;top:370;width:265;height:195;visibility:visible;mso-wrap-style:square;v-text-anchor:top" coordsize="265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MmOMUA&#10;AADcAAAADwAAAGRycy9kb3ducmV2LnhtbESPQWvCQBSE7wX/w/KE3pqNChLTrCKCaHNp1UDp7ZF9&#10;TYLZtyG7avLvu4VCj8PMfMNkm8G04k69aywrmEUxCOLS6oYrBcVl/5KAcB5ZY2uZFIzkYLOePGWY&#10;avvgE93PvhIBwi5FBbX3XSqlK2sy6CLbEQfv2/YGfZB9JXWPjwA3rZzH8VIabDgs1NjRrqbyer4Z&#10;BR/F7jDicvamK19+Fl85vndjrtTzdNi+gvA0+P/wX/uoFSySFfyeC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0yY4xQAAANwAAAAPAAAAAAAAAAAAAAAAAJgCAABkcnMv&#10;ZG93bnJldi54bWxQSwUGAAAAAAQABAD1AAAAigMAAAAA&#10;" path="m135,195r,l235,160r15,-10l265,130r,-25l265,80,250,55,230,30,195,10,155,,120,,90,5,65,15,40,30,25,45,10,60,,80r,20l,120r10,20l25,155r15,15l65,180r25,10l135,195xe" filled="f" strokecolor="#e36c0a [2409]" strokeweight="42e-5mm">
                  <v:path arrowok="t" o:connecttype="custom" o:connectlocs="135,195;135,195;235,160;235,160;250,150;265,130;265,105;265,80;250,55;230,30;195,10;155,0;155,0;120,0;90,5;65,15;40,30;25,45;10,60;0,80;0,100;0,100;0,120;10,140;25,155;40,170;65,180;90,190;135,195;135,195" o:connectangles="0,0,0,0,0,0,0,0,0,0,0,0,0,0,0,0,0,0,0,0,0,0,0,0,0,0,0,0,0,0"/>
                </v:shape>
                <v:shape id="Freeform 3827" o:spid="_x0000_s1411" style="position:absolute;left:6033;top:400;width:185;height:165;visibility:visible;mso-wrap-style:square;v-text-anchor:top" coordsize="185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6Fzr8A&#10;AADcAAAADwAAAGRycy9kb3ducmV2LnhtbERPTYvCMBC9C/sfwizsTdNdUbSaioguerT14HFoZtvS&#10;ZlKSrNZ/bw6Cx8f7Xm8G04kbOd9YVvA9SUAQl1Y3XCm4FIfxAoQPyBo7y6TgQR422cdojam2dz7T&#10;LQ+ViCHsU1RQh9CnUvqyJoN+YnviyP1ZZzBE6CqpHd5juOnkT5LMpcGGY0ONPe1qKtv83ygoeVic&#10;ZlcMhXaP31zvWywue6W+PoftCkSgIbzFL/dRK5gu4/x4Jh4BmT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WzoXOvwAAANwAAAAPAAAAAAAAAAAAAAAAAJgCAABkcnMvZG93bnJl&#10;di54bWxQSwUGAAAAAAQABAD1AAAAhAMAAAAA&#10;" path="m95,165r,l170,105,180,95r5,-15l185,65,180,45,170,30,155,15,135,5,110,,85,,65,5,50,10,35,20,20,30,10,45,5,55,,70,5,85r5,20l20,120r15,15l65,155r15,10l95,165xe" filled="f" strokecolor="#e36c0a [2409]" strokeweight="42e-5mm">
                  <v:path arrowok="t" o:connecttype="custom" o:connectlocs="95,165;95,165;170,105;170,105;180,95;185,80;185,65;180,45;170,30;155,15;135,5;110,0;110,0;85,0;65,5;50,10;35,20;20,30;10,45;5,55;0,70;0,70;5,85;10,105;20,120;35,135;65,155;80,165;95,165;95,165" o:connectangles="0,0,0,0,0,0,0,0,0,0,0,0,0,0,0,0,0,0,0,0,0,0,0,0,0,0,0,0,0,0"/>
                </v:shape>
                <v:shape id="Freeform 3828" o:spid="_x0000_s1412" style="position:absolute;left:6068;top:420;width:125;height:145;visibility:visible;mso-wrap-style:square;v-text-anchor:top" coordsize="12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SzIMUA&#10;AADcAAAADwAAAGRycy9kb3ducmV2LnhtbESPT2vCQBTE7wW/w/IKvdVNGhCNrlKkNYWe/IPnR/Y1&#10;SZN9m2bXJH77riB4HGZ+M8xqM5pG9NS5yrKCeBqBIM6trrhQcDp+vs5BOI+ssbFMCq7kYLOePK0w&#10;1XbgPfUHX4hQwi5FBaX3bSqly0sy6Ka2JQ7ej+0M+iC7QuoOh1BuGvkWRTNpsOKwUGJL25Ly+nAx&#10;CpJsfu7P39nf7JosIruvf7Pdx1Gpl+fxfQnC0+gf4Tv9pQO3iOF2JhwBuf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tLMgxQAAANwAAAAPAAAAAAAAAAAAAAAAAJgCAABkcnMv&#10;ZG93bnJldi54bWxQSwUGAAAAAAQABAD1AAAAigMAAAAA&#10;" path="m60,145r,l80,115,120,70r5,-10l125,50r,-10l120,30,110,20,100,10,90,5,75,,45,5,20,15,5,30,,50,,60,5,75r15,30l40,135r10,5l60,145xe" filled="f" strokecolor="#e36c0a [2409]" strokeweight="42e-5mm">
                  <v:path arrowok="t" o:connecttype="custom" o:connectlocs="60,145;60,145;80,115;120,70;120,70;125,60;125,50;125,40;120,30;110,20;100,10;90,5;75,0;75,0;45,5;20,15;5,30;0,50;0,50;0,60;5,75;20,105;40,135;50,140;60,145;60,145" o:connectangles="0,0,0,0,0,0,0,0,0,0,0,0,0,0,0,0,0,0,0,0,0,0,0,0,0,0"/>
                </v:shape>
                <v:shape id="Freeform 3829" o:spid="_x0000_s1413" style="position:absolute;left:5883;top:565;width:265;height:45;visibility:visible;mso-wrap-style:square;v-text-anchor:top" coordsize="26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TMcsYA&#10;AADcAAAADwAAAGRycy9kb3ducmV2LnhtbESPQWvCQBSE74L/YXkFb3WjUqmpq7SK0kpb0Aq9PrLP&#10;JJh9G3Y3Jv57t1DwOMzMN8x82ZlKXMj50rKC0TABQZxZXXKu4PizeXwG4QOyxsoyKbiSh+Wi35tj&#10;qm3Le7ocQi4ihH2KCooQ6lRKnxVk0A9tTRy9k3UGQ5Qul9phG+GmkuMkmUqDJceFAmtaFZSdD41R&#10;8LRLvu3x823afv2eRh/bdVNZ1yg1eOheX0AE6sI9/N9+1womszH8nYlH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RTMcsYAAADcAAAADwAAAAAAAAAAAAAAAACYAgAAZHJz&#10;L2Rvd25yZXYueG1sUEsFBgAAAAAEAAQA9QAAAIsDAAAAAA==&#10;" path="m,l,,20,10,70,20r35,l145,20,190,10,245,r,20l255,20r10,25e" filled="f" strokecolor="#e36c0a [2409]" strokeweight="42e-5mm">
                  <v:path arrowok="t" o:connecttype="custom" o:connectlocs="0,0;0,0;20,10;70,20;105,20;145,20;190,10;245,0;245,0;245,0;245,20;245,20;255,20;265,45" o:connectangles="0,0,0,0,0,0,0,0,0,0,0,0,0,0"/>
                </v:shape>
                <v:shape id="Freeform 3830" o:spid="_x0000_s1414" style="position:absolute;left:5883;top:565;width:265;height:45;visibility:visible;mso-wrap-style:square;v-text-anchor:top" coordsize="26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hp6cYA&#10;AADcAAAADwAAAGRycy9kb3ducmV2LnhtbESPQWvCQBSE74L/YXkFb3WjUqmpq7SK0kpb0Aq9PrLP&#10;JJh9G3Y3Jv57t1DwOMzMN8x82ZlKXMj50rKC0TABQZxZXXKu4PizeXwG4QOyxsoyKbiSh+Wi35tj&#10;qm3Le7ocQi4ihH2KCooQ6lRKnxVk0A9tTRy9k3UGQ5Qul9phG+GmkuMkmUqDJceFAmtaFZSdD41R&#10;8LRLvu3x823afv2eRh/bdVNZ1yg1eOheX0AE6sI9/N9+1womswn8nYlH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lhp6cYAAADcAAAADwAAAAAAAAAAAAAAAACYAgAAZHJz&#10;L2Rvd25yZXYueG1sUEsFBgAAAAAEAAQA9QAAAIsDAAAAAA==&#10;" path="m,l,,40,15,90,25r65,10l230,45r10,l235,40r-5,-5l235,25r5,-5l250,20r5,10l265,45e" filled="f" strokecolor="#e36c0a [2409]" strokeweight="42e-5mm">
                  <v:path arrowok="t" o:connecttype="custom" o:connectlocs="0,0;0,0;40,15;90,25;155,35;155,35;230,45;230,45;240,45;235,40;235,40;235,40;230,35;235,25;240,20;250,20;255,30;265,45" o:connectangles="0,0,0,0,0,0,0,0,0,0,0,0,0,0,0,0,0,0"/>
                </v:shape>
                <v:shape id="Freeform 3831" o:spid="_x0000_s1415" style="position:absolute;left:5883;top:590;width:235;height:70;visibility:visible;mso-wrap-style:square;v-text-anchor:top" coordsize="235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mJ58cA&#10;AADcAAAADwAAAGRycy9kb3ducmV2LnhtbESPQWvCQBSE74X+h+UVeqsbbRGNrmKLBXtRjKHN8ZF9&#10;JsHs2zS7avLvuwXB4zAz3zDzZWdqcaHWVZYVDAcRCOLc6ooLBenh82UCwnlkjbVlUtCTg+Xi8WGO&#10;sbZX3tMl8YUIEHYxKii9b2IpXV6SQTewDXHwjrY16INsC6lbvAa4qeUoisbSYMVhocSGPkrKT8nZ&#10;KHj/HX6PcjxMsvVX8zNeZ/1um/ZKPT91qxkIT52/h2/tjVbwOn2D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piefHAAAA3AAAAA8AAAAAAAAAAAAAAAAAmAIAAGRy&#10;cy9kb3ducmV2LnhtbFBLBQYAAAAABAAEAPUAAACMAwAAAAA=&#10;" path="m,70r,l235,70,220,65,210,60,195,50,185,40,180,30,175,15,170,r,25e" filled="f" strokecolor="#e36c0a [2409]" strokeweight="42e-5mm">
                  <v:path arrowok="t" o:connecttype="custom" o:connectlocs="0,70;0,70;235,70;235,70;220,65;210,60;195,50;185,40;185,40;180,30;175,15;175,15;170,0;170,25" o:connectangles="0,0,0,0,0,0,0,0,0,0,0,0,0,0"/>
                </v:shape>
                <v:shape id="Freeform 3832" o:spid="_x0000_s1416" style="position:absolute;left:5883;top:595;width:235;height:95;visibility:visible;mso-wrap-style:square;v-text-anchor:top" coordsize="23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I56cQA&#10;AADcAAAADwAAAGRycy9kb3ducmV2LnhtbESPzWrDMBCE74G+g9hCb4mcFAfXiRJCaMHkVreHHjfW&#10;1ja1VkaSf/r2VaCQ4zAz3zD742w6MZLzrWUF61UCgriyuuVawefH2zID4QOyxs4yKfglD8fDw2KP&#10;ubYTv9NYhlpECPscFTQh9LmUvmrIoF/Znjh639YZDFG6WmqHU4SbTm6SZCsNthwXGuzp3FD1Uw5G&#10;wck454bra9al58s0DGtT6K+NUk+P82kHItAc7uH/dqEVPL+kcDsTj4A8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iOenEAAAA3AAAAA8AAAAAAAAAAAAAAAAAmAIAAGRycy9k&#10;b3ducmV2LnhtbFBLBQYAAAAABAAEAPUAAACJAwAAAAA=&#10;" path="m,95r,l235,95,215,90,195,80,175,70,165,55,150,35,145,15,140,r,20e" filled="f" strokecolor="#e36c0a [2409]" strokeweight="69e-5mm">
                  <v:path arrowok="t" o:connecttype="custom" o:connectlocs="0,95;0,95;235,95;235,95;215,90;195,80;175,70;165,55;165,55;150,35;145,15;145,15;140,0;140,20" o:connectangles="0,0,0,0,0,0,0,0,0,0,0,0,0,0"/>
                </v:shape>
                <v:shape id="Freeform 3833" o:spid="_x0000_s1417" style="position:absolute;left:6148;top:1085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s00MMA&#10;AADcAAAADwAAAGRycy9kb3ducmV2LnhtbESPQYvCMBSE78L+h/AWvIimXUG0GmUVVsST6wpeH82z&#10;rdu8lCRq/fdGEDwOM/MNM1u0phZXcr6yrCAdJCCIc6srLhQc/n76YxA+IGusLZOCO3lYzD86M8y0&#10;vfEvXfehEBHCPkMFZQhNJqXPSzLoB7Yhjt7JOoMhSldI7fAW4aaWX0kykgYrjgslNrQqKf/fX4yC&#10;te2FzSFNnHHLS3Xcnnfpelwo1f1sv6cgArXhHX61N1rBcDKC55l4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ps00MMAAADcAAAADwAAAAAAAAAAAAAAAACYAgAAZHJzL2Rv&#10;d25yZXYueG1sUEsFBgAAAAAEAAQA9QAAAIgDAAAAAA==&#10;" path="m,40r,l10,30,25,20,50,5r30,l110,10r25,5l155,30r29,20l189,50r10,l214,30,234,r15,45e" filled="f" strokecolor="#e36c0a [2409]" strokeweight="42e-5mm">
                  <v:path arrowok="t" o:connecttype="custom" o:connectlocs="0,40;0,40;10,30;25,20;50,5;80,5;110,10;135,15;155,30;184,50;184,50;189,50;199,50;214,30;234,0;249,45" o:connectangles="0,0,0,0,0,0,0,0,0,0,0,0,0,0,0,0"/>
                </v:shape>
                <v:shape id="Freeform 3834" o:spid="_x0000_s1418" style="position:absolute;left:6148;top:615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eRS8UA&#10;AADcAAAADwAAAGRycy9kb3ducmV2LnhtbESPQWvCQBSE74L/YXlCL9JsYqFqmlVaoSI9aSp4fWRf&#10;k7TZt2F31fTfdwuCx2FmvmGK9WA6cSHnW8sKsiQFQVxZ3XKt4Pj5/rgA4QOyxs4yKfglD+vVeFRg&#10;ru2VD3QpQy0ihH2OCpoQ+lxKXzVk0Ce2J47el3UGQ5SultrhNcJNJ2dp+iwNthwXGuxp01D1U56N&#10;gq2dht0xS51xb+f29PG9z7aLWqmHyfD6AiLQEO7hW3unFTwt5/B/Jh4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15FLxQAAANwAAAAPAAAAAAAAAAAAAAAAAJgCAABkcnMv&#10;ZG93bnJldi54bWxQSwUGAAAAAAQABAD1AAAAigMAAAAA&#10;" path="m,l,,25,25,50,35r30,5l110,40,135,30,155,20,184,r5,l194,r20,20l234,50,249,e" filled="f" strokecolor="#e36c0a [2409]" strokeweight="42e-5mm">
                  <v:path arrowok="t" o:connecttype="custom" o:connectlocs="0,0;0,0;25,25;50,35;80,40;110,40;135,30;155,20;184,0;184,0;189,0;194,0;214,20;234,50;249,0" o:connectangles="0,0,0,0,0,0,0,0,0,0,0,0,0,0,0"/>
                </v:shape>
                <v:shape id="Freeform 3835" o:spid="_x0000_s1419" style="position:absolute;left:6148;top:655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YSK8MA&#10;AADcAAAADwAAAGRycy9kb3ducmV2LnhtbERPz2vCMBS+C/sfwhvspukcc642ihtT9CLTFc+P5q0t&#10;a15KktnqX28OgseP73e26E0jTuR8bVnB8ygBQVxYXXOpIP9ZDacgfEDW2FgmBWfysJg/DDJMte14&#10;T6dDKEUMYZ+igiqENpXSFxUZ9CPbEkfu1zqDIUJXSu2wi+GmkeMkmUiDNceGClv6rKj4O/wbBby8&#10;mO92tc8/jm76tv2idfe6Gyv19NgvZyAC9eEuvrk3WsHLe1wbz8QjIO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8YSK8MAAADcAAAADwAAAAAAAAAAAAAAAACYAgAAZHJzL2Rv&#10;d25yZXYueG1sUEsFBgAAAAAEAAQA9QAAAIgDAAAAAA==&#10;" path="m,220r,l5,305r5,35l15,370r15,30l45,420r20,10l95,435r30,l150,420r24,-20l199,375r20,-35l229,305r10,-40l244,220r-5,-45l229,135,219,95,199,65,174,40,150,20,125,5,95,,65,5,45,15,30,35,15,65,10,95,5,135,,220xe" filled="f" strokecolor="#e36c0a [2409]" strokeweight="42e-5mm">
                  <v:path arrowok="t" o:connecttype="custom" o:connectlocs="0,220;0,220;5,305;10,340;15,370;30,400;45,420;65,430;95,435;95,435;125,435;150,420;174,400;199,375;219,340;229,305;239,265;244,220;244,220;239,175;229,135;219,95;199,65;174,40;150,20;125,5;95,0;95,0;65,5;45,15;30,35;15,65;10,95;5,135;0,220;0,220" o:connectangles="0,0,0,0,0,0,0,0,0,0,0,0,0,0,0,0,0,0,0,0,0,0,0,0,0,0,0,0,0,0,0,0,0,0,0,0"/>
                </v:shape>
                <v:shape id="Freeform 3836" o:spid="_x0000_s1420" style="position:absolute;left:6148;top:725;width:194;height:300;visibility:visible;mso-wrap-style:square;v-text-anchor:top" coordsize="194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wf2MQA&#10;AADcAAAADwAAAGRycy9kb3ducmV2LnhtbESP0YrCMBRE3wX/IVxhX0RTd0G0GkUFWWF9sNUPuDTX&#10;trS5KU2s3b83Cws+DjNzhllve1OLjlpXWlYwm0YgiDOrS84V3K7HyQKE88gaa8uk4JccbDfDwRpj&#10;bZ+cUJf6XAQIuxgVFN43sZQuK8igm9qGOHh32xr0Qba51C0+A9zU8jOK5tJgyWGhwIYOBWVV+jAK&#10;9j/nqtuN9eUeJY1Nvq/ZWVZOqY9Rv1uB8NT7d/i/fdIKvpZL+DsTjoDcv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7cH9jEAAAA3AAAAA8AAAAAAAAAAAAAAAAAmAIAAGRycy9k&#10;b3ducmV2LnhtbFBLBQYAAAAABAAEAPUAAACJAwAAAAA=&#10;" path="m,150r,l,180r5,25l15,230r10,25l40,270r15,15l75,295r20,5l115,295r20,-5l150,275r14,-20l179,235r10,-25l194,180r,-30l194,120,189,90,179,65,164,45,150,25,135,10,115,5,95,,75,,55,10,40,25,25,45,15,65,5,90,,120r,30xe" filled="f" strokecolor="#e36c0a [2409]" strokeweight="42e-5mm">
                  <v:path arrowok="t" o:connecttype="custom" o:connectlocs="0,150;0,150;0,180;5,205;15,230;25,255;40,270;55,285;75,295;95,300;95,300;115,295;135,290;150,275;164,255;179,235;189,210;194,180;194,150;194,150;194,120;189,90;179,65;164,45;150,25;135,10;115,5;95,0;95,0;75,0;55,10;40,25;25,45;15,65;5,90;0,120;0,150;0,150" o:connectangles="0,0,0,0,0,0,0,0,0,0,0,0,0,0,0,0,0,0,0,0,0,0,0,0,0,0,0,0,0,0,0,0,0,0,0,0,0,0"/>
                </v:shape>
                <v:shape id="Freeform 3837" o:spid="_x0000_s1421" style="position:absolute;left:6148;top:770;width:164;height:210;visibility:visible;mso-wrap-style:square;v-text-anchor:top" coordsize="164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qPr8EA&#10;AADcAAAADwAAAGRycy9kb3ducmV2LnhtbERPzYrCMBC+C/sOYRb2ImuqiEg1SlkU9KJYfYDZZmzr&#10;NpPSRJt9e3MQPH58/8t1MI14UOdqywrGowQEcWF1zaWCy3n7PQfhPLLGxjIp+CcH69XHYImptj2f&#10;6JH7UsQQdikqqLxvUyldUZFBN7ItceSutjPoI+xKqTvsY7hp5CRJZtJgzbGhwpZ+Kir+8rtRkLmz&#10;2ewPv7frPcuPw96Ecj8JSn19hmwBwlPwb/HLvdMKpkmcH8/EIyB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gaj6/BAAAA3AAAAA8AAAAAAAAAAAAAAAAAmAIAAGRycy9kb3du&#10;cmV2LnhtbFBLBQYAAAAABAAEAPUAAACGAwAAAAA=&#10;" path="m,105r,l5,125r5,20l20,160r10,15l45,190r20,10l80,205r15,5l110,205r10,-5l135,190r10,-10l160,145r4,-40l160,65,145,30,135,20,120,10,110,,95,,80,,65,5,45,15,30,30,20,45,10,65,5,85,,105xe" filled="f" strokecolor="#e36c0a [2409]" strokeweight="42e-5mm">
                  <v:path arrowok="t" o:connecttype="custom" o:connectlocs="0,105;0,105;5,125;10,145;20,160;30,175;45,190;65,200;80,205;95,210;95,210;110,205;120,200;135,190;145,180;160,145;164,105;164,105;160,65;145,30;135,20;120,10;110,0;95,0;95,0;80,0;65,5;45,15;30,30;20,45;10,65;5,85;0,105;0,105" o:connectangles="0,0,0,0,0,0,0,0,0,0,0,0,0,0,0,0,0,0,0,0,0,0,0,0,0,0,0,0,0,0,0,0,0,0"/>
                </v:shape>
                <v:shape id="Freeform 3838" o:spid="_x0000_s1422" style="position:absolute;left:6148;top:800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8vgcAA&#10;AADcAAAADwAAAGRycy9kb3ducmV2LnhtbESPQWsCMRSE7wX/Q3iCN022iMjWKKII3aO2vT82z83q&#10;5iVsoq7/3hQKPQ4z8w2z2gyuE3fqY+tZQzFTIIhrb1puNHx/HaZLEDEhG+w8k4YnRdisR28rLI1/&#10;8JHup9SIDOFYogabUiiljLUlh3HmA3H2zr53mLLsG2l6fGS46+S7UgvpsOW8YDHQzlJ9Pd2chuoH&#10;22Lhi4uqwv4Q5jHcbFdpPRkP2w8QiYb0H/5rfxoNc1XA75l8BOT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I8vgcAAAADcAAAADwAAAAAAAAAAAAAAAACYAgAAZHJzL2Rvd25y&#10;ZXYueG1sUEsFBgAAAAAEAAQA9QAAAIUDAAAAAA==&#10;" path="m,75r,l5,90r5,10l25,115r10,10l70,140r25,5l105,145r10,-5l130,125r10,-20l145,75,140,45,130,20,115,5,95,,70,5,40,20,25,30,10,45,5,55,,75xe" filled="f" strokecolor="#e36c0a [2409]" strokeweight="42e-5mm">
                  <v:path arrowok="t" o:connecttype="custom" o:connectlocs="0,75;0,75;5,90;10,100;25,115;35,125;70,140;95,145;95,145;105,145;115,140;130,125;140,105;145,75;145,75;140,45;130,20;115,5;95,0;95,0;70,5;40,20;25,30;10,45;5,55;0,75;0,75" o:connectangles="0,0,0,0,0,0,0,0,0,0,0,0,0,0,0,0,0,0,0,0,0,0,0,0,0,0,0"/>
                </v:shape>
                <v:shape id="Freeform 3839" o:spid="_x0000_s1423" style="position:absolute;left:6128;top:615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1PP8QA&#10;AADcAAAADwAAAGRycy9kb3ducmV2LnhtbESPQWvCQBCF7wX/wzKCt7oxiJbUVdQiCnqpevE2ZKfZ&#10;tNnZkN2a6K93hUKPjzfve/Nmi85W4kqNLx0rGA0TEMS50yUXCs6nzesbCB+QNVaOScGNPCzmvZcZ&#10;Ztq1/EnXYyhEhLDPUIEJoc6k9Lkhi37oauLofbnGYoiyKaRusI1wW8k0SSbSYsmxwWBNa0P5z/HX&#10;xjcuWzLppCVz14fUfeTf+9X0pNSg3y3fQQTqwv/xX3qnFYyTFJ5jIgH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NTz/EAAAA3AAAAA8AAAAAAAAAAAAAAAAAmAIAAGRycy9k&#10;b3ducmV2LnhtbFBLBQYAAAAABAAEAPUAAACJAwAAAAA=&#10;" path="m20,r,l10,25,,70r,35l,145r10,50l20,260,10,320,5,370,,410r,35l10,490r10,20e" filled="f" strokecolor="#e36c0a [2409]" strokeweight="42e-5mm">
                  <v:path arrowok="t" o:connecttype="custom" o:connectlocs="20,0;20,0;10,25;0,70;0,105;0,145;10,195;20,260;20,260;20,260;10,320;5,370;0,410;0,445;10,490;20,510" o:connectangles="0,0,0,0,0,0,0,0,0,0,0,0,0,0,0,0"/>
                </v:shape>
                <v:shape id="Freeform 3840" o:spid="_x0000_s1424" style="position:absolute;left:6103;top:615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HN8MQA&#10;AADcAAAADwAAAGRycy9kb3ducmV2LnhtbESPT4vCMBTE78J+h/AWvIim/lu1axQpCl7tqudH87at&#10;Ni+liVq/vVlY8DjMzG+Y5bo1lbhT40rLCoaDCARxZnXJuYLjz64/B+E8ssbKMil4koP16qOzxFjb&#10;Bx/onvpcBAi7GBUU3texlC4ryKAb2Jo4eL+2MeiDbHKpG3wEuKnkKIq+pMGSw0KBNSUFZdf0ZhTM&#10;5tPdsTc9mb3bXpJrbzFML+eTUt3PdvMNwlPr3+H/9l4rmERj+DsTjoBcv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xzfDEAAAA3AAAAA8AAAAAAAAAAAAAAAAAmAIAAGRycy9k&#10;b3ducmV2LnhtbFBLBQYAAAAABAAEAPUAAACJAwAAAAA=&#10;" path="m45,r,l30,40,20,90,10,155,,230r5,85l10,365r5,45l30,460r15,50e" filled="f" strokecolor="#e36c0a [2409]" strokeweight="42e-5mm">
                  <v:path arrowok="t" o:connecttype="custom" o:connectlocs="45,0;45,0;30,40;20,90;10,155;0,230;5,315;10,365;15,410;30,460;45,510" o:connectangles="0,0,0,0,0,0,0,0,0,0,0"/>
                </v:shape>
                <v:line id="Line 3841" o:spid="_x0000_s1425" style="position:absolute;visibility:visible;mso-wrap-style:square" from="6053,615" to="6054,11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2LIpcYAAADcAAAADwAAAGRycy9kb3ducmV2LnhtbESPQWvCQBSE7wX/w/KEXopuLNJKdJVS&#10;WxAKAdOAeHtkn5tg9m3IrjH++64g9DjMzDfMajPYRvTU+dqxgtk0AUFcOl2zUVD8fk8WIHxA1tg4&#10;JgU38rBZj55WmGp35T31eTAiQtinqKAKoU2l9GVFFv3UtcTRO7nOYoiyM1J3eI1w28jXJHmTFmuO&#10;CxW29FlRec4vVoEp8u3Xuyn6YnsK/ufwkvXHLFPqeTx8LEEEGsJ/+NHeaQXzZA73M/EIyP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tiyKXGAAAA3AAAAA8AAAAAAAAA&#10;AAAAAAAAoQIAAGRycy9kb3ducmV2LnhtbFBLBQYAAAAABAAEAPkAAACUAwAAAAA=&#10;" strokecolor="#e36c0a [2409]" strokeweight="42e-5mm"/>
                <v:line id="Line 3842" o:spid="_x0000_s1426" style="position:absolute;visibility:visible;mso-wrap-style:square" from="6023,615" to="6024,11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i82MQAAADcAAAADwAAAGRycy9kb3ducmV2LnhtbESPW4vCMBSE3xf8D+EIviyaKrsi1Sgi&#10;eFlYEK/Ph+bYBpuT0sRa//1mYWEfh5n5hpktWluKhmpvHCsYDhIQxJnThnMF59O6PwHhA7LG0jEp&#10;eJGHxbzzNsNUuycfqDmGXEQI+xQVFCFUqZQ+K8iiH7iKOHo3V1sMUda51DU+I9yWcpQkY2nRcFwo&#10;sKJVQdn9+LAKzPZ62X9fd9nS0df7xm7MixqjVK/bLqcgArXhP/zX3mkFH8kn/J6JR0DO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mLzYxAAAANwAAAAPAAAAAAAAAAAA&#10;AAAAAKECAABkcnMvZG93bnJldi54bWxQSwUGAAAAAAQABAD5AAAAkgMAAAAA&#10;" strokecolor="#e36c0a [2409]" strokeweight="69e-5mm"/>
                <v:shape id="Freeform 3843" o:spid="_x0000_s1427" style="position:absolute;left:6148;top:1605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tsMsQA&#10;AADcAAAADwAAAGRycy9kb3ducmV2LnhtbESPQWsCMRSE74L/ITyhF6nJShHZml1UUKSnVgWvj83r&#10;7tbNy5JE3f77plDocZiZb5hVOdhO3MmH1rGGbKZAEFfOtFxrOJ92z0sQISIb7ByThm8KUBbj0Qpz&#10;4x78QfdjrEWCcMhRQxNjn0sZqoYshpnriZP36bzFmKSvpfH4SHDbyblSC2mx5bTQYE/bhqrr8WY1&#10;7N00Hs6Z8tZvbu3l7es92y9rrZ8mw/oVRKQh/of/2gej4UUt4PdMOgKy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7bDLEAAAA3AAAAA8AAAAAAAAAAAAAAAAAmAIAAGRycy9k&#10;b3ducmV2LnhtbFBLBQYAAAAABAAEAPUAAACJAwAAAAA=&#10;" path="m,40r,l10,25,25,15,50,5r30,l110,5r25,10l155,25r29,20l189,50r10,l214,30,234,r15,45e" filled="f" strokecolor="#e36c0a [2409]" strokeweight="42e-5mm">
                  <v:path arrowok="t" o:connecttype="custom" o:connectlocs="0,40;0,40;10,25;25,15;50,5;80,5;110,5;135,15;155,25;184,45;184,45;189,50;199,50;214,30;234,0;249,45" o:connectangles="0,0,0,0,0,0,0,0,0,0,0,0,0,0,0,0"/>
                </v:shape>
                <v:shape id="Freeform 3844" o:spid="_x0000_s1428" style="position:absolute;left:6148;top:1130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fJqcUA&#10;AADcAAAADwAAAGRycy9kb3ducmV2LnhtbESPQWsCMRSE70L/Q3gFL6UmK1Jlu1lpC4r0pFbo9bF5&#10;3d1287IkUdd/bwqCx2FmvmGK5WA7cSIfWscasokCQVw503Kt4fC1el6ACBHZYOeYNFwowLJ8GBWY&#10;G3fmHZ32sRYJwiFHDU2MfS5lqBqyGCauJ07ej/MWY5K+lsbjOcFtJ6dKvUiLLaeFBnv6aKj62x+t&#10;hrV7iptDprz178f2+/N3m60Xtdbjx+HtFUSkId7Dt/bGaJipOfyfSUdAl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d8mpxQAAANwAAAAPAAAAAAAAAAAAAAAAAJgCAABkcnMv&#10;ZG93bnJldi54bWxQSwUGAAAAAAQABAD1AAAAigMAAAAA&#10;" path="m,5r,l25,30,50,40r30,5l110,40r25,-5l155,25,184,5,189,r5,5l214,20r20,30l249,e" filled="f" strokecolor="#e36c0a [2409]" strokeweight="42e-5mm">
                  <v:path arrowok="t" o:connecttype="custom" o:connectlocs="0,5;0,5;25,30;50,40;80,45;110,40;135,35;155,25;184,5;184,5;189,0;194,5;214,20;234,50;249,0" o:connectangles="0,0,0,0,0,0,0,0,0,0,0,0,0,0,0"/>
                </v:shape>
                <v:shape id="Freeform 3845" o:spid="_x0000_s1429" style="position:absolute;left:6148;top:1175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ZKycMA&#10;AADcAAAADwAAAGRycy9kb3ducmV2LnhtbERPy2rCQBTdC/7DcIXumonSh0THEKWWdiP1getL5poE&#10;M3fCzNSk/frOouDycN7LfDCtuJHzjWUF0yQFQVxa3XCl4HTcPs5B+ICssbVMCn7IQ74aj5aYadvz&#10;nm6HUIkYwj5DBXUIXSalL2sy6BPbEUfuYp3BEKGrpHbYx3DTylmavkiDDceGGjva1FReD99GARe/&#10;5qvb7k/rs5u/fr7Re/+8myn1MBmKBYhAQ7iL/90fWsFTGtfGM/EI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2ZKycMAAADcAAAADwAAAAAAAAAAAAAAAACYAgAAZHJzL2Rv&#10;d25yZXYueG1sUEsFBgAAAAAEAAQA9QAAAIgDAAAAAA==&#10;" path="m,220r,l5,300r5,40l15,370r15,25l45,415r20,15l95,435r30,-5l150,420r24,-20l199,375r20,-35l229,305r10,-45l244,220r-5,-45l229,135,219,95,199,65,174,40,150,20,125,5,95,,65,5,45,15,30,35,15,65,10,95,5,135,,220xe" filled="f" strokecolor="#e36c0a [2409]" strokeweight="42e-5mm">
                  <v:path arrowok="t" o:connecttype="custom" o:connectlocs="0,220;0,220;5,300;10,340;15,370;30,395;45,415;65,430;95,435;95,435;125,430;150,420;174,400;199,375;219,340;229,305;239,260;244,220;244,220;239,175;229,135;219,95;199,65;174,40;150,20;125,5;95,0;95,0;65,5;45,15;30,35;15,65;10,95;5,135;0,220;0,220" o:connectangles="0,0,0,0,0,0,0,0,0,0,0,0,0,0,0,0,0,0,0,0,0,0,0,0,0,0,0,0,0,0,0,0,0,0,0,0"/>
                </v:shape>
                <v:shape id="Freeform 3846" o:spid="_x0000_s1430" style="position:absolute;left:6148;top:1245;width:194;height:295;visibility:visible;mso-wrap-style:square;v-text-anchor:top" coordsize="194,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dXPsUA&#10;AADcAAAADwAAAGRycy9kb3ducmV2LnhtbESPT2vCQBTE74V+h+UVvOmmKtKkriKCf45WC+rtmX3N&#10;hmbfxuwa02/fLQg9DjPzG2Y672wlWmp86VjB6yABQZw7XXKh4POw6r+B8AFZY+WYFPyQh/ns+WmK&#10;mXZ3/qB2HwoRIewzVGBCqDMpfW7Ioh+4mjh6X66xGKJsCqkbvEe4reQwSSbSYslxwWBNS0P59/5m&#10;Fbh6vfa7XZq2bnjdXM5FdxodjVK9l27xDiJQF/7Dj/ZWKxgnKfydiUdAz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F1c+xQAAANwAAAAPAAAAAAAAAAAAAAAAAJgCAABkcnMv&#10;ZG93bnJldi54bWxQSwUGAAAAAAQABAD1AAAAigMAAAAA&#10;" path="m,150r,l,180r5,25l15,230r10,20l40,270r15,15l75,295r20,l115,295r20,-10l150,275r14,-20l179,230r10,-25l194,180r,-30l194,120,189,90,179,65,164,40,150,25,135,10,115,,95,,75,,55,10,40,25,25,40,15,65,5,90,,120r,30xe" filled="f" strokecolor="#e36c0a [2409]" strokeweight="42e-5mm">
                  <v:path arrowok="t" o:connecttype="custom" o:connectlocs="0,150;0,150;0,180;5,205;15,230;25,250;40,270;55,285;75,295;95,295;95,295;115,295;135,285;150,275;164,255;179,230;189,205;194,180;194,150;194,150;194,120;189,90;179,65;164,40;150,25;135,10;115,0;95,0;95,0;75,0;55,10;40,25;25,40;15,65;5,90;0,120;0,150;0,150" o:connectangles="0,0,0,0,0,0,0,0,0,0,0,0,0,0,0,0,0,0,0,0,0,0,0,0,0,0,0,0,0,0,0,0,0,0,0,0,0,0"/>
                </v:shape>
                <v:shape id="Freeform 3847" o:spid="_x0000_s1431" style="position:absolute;left:6148;top:1290;width:164;height:205;visibility:visible;mso-wrap-style:square;v-text-anchor:top" coordsize="164,2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xeGcIA&#10;AADcAAAADwAAAGRycy9kb3ducmV2LnhtbERPz2vCMBS+D/wfwhN2m2mHjNEZZeqEqXioDsHbo3lr&#10;is1LSaJ2/705DDx+fL8ns9624ko+NI4V5KMMBHHldMO1gp/D6uUdRIjIGlvHpOCPAsymg6cJFtrd&#10;uKTrPtYihXAoUIGJsSukDJUhi2HkOuLE/TpvMSboa6k93lK4beVrlr1Jiw2nBoMdLQxV5/3FKlh+&#10;zf2x3K71acs+X+/MBi8lKvU87D8/QETq40P87/7WCsZ5mp/OpCMgp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vF4ZwgAAANwAAAAPAAAAAAAAAAAAAAAAAJgCAABkcnMvZG93&#10;bnJldi54bWxQSwUGAAAAAAQABAD1AAAAhwMAAAAA&#10;" path="m,105r,l5,125r5,20l20,160r10,15l45,190r20,10l80,205r15,l110,205r10,-5l135,190r10,-15l160,145r4,-40l160,60,145,30,135,15,120,5,110,,95,,80,,65,5,45,15,30,30,20,45,10,60,5,80,,105xe" filled="f" strokecolor="#e36c0a [2409]" strokeweight="42e-5mm">
                  <v:path arrowok="t" o:connecttype="custom" o:connectlocs="0,105;0,105;5,125;10,145;20,160;30,175;45,190;65,200;80,205;95,205;95,205;110,205;120,200;135,190;145,175;160,145;164,105;164,105;160,60;145,30;135,15;120,5;110,0;95,0;95,0;80,0;65,5;45,15;30,30;20,45;10,60;5,80;0,105;0,105" o:connectangles="0,0,0,0,0,0,0,0,0,0,0,0,0,0,0,0,0,0,0,0,0,0,0,0,0,0,0,0,0,0,0,0,0,0"/>
                </v:shape>
                <v:shape id="Freeform 3848" o:spid="_x0000_s1432" style="position:absolute;left:6148;top:1320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a5XMEA&#10;AADcAAAADwAAAGRycy9kb3ducmV2LnhtbESPT2sCMRTE74V+h/AK3rrZiEhZjSItgnusf+6PzXOz&#10;unkJm6jrt28KhR6HmfkNs1yPrhd3GmLnWYMqShDEjTcdtxqOh+37B4iYkA32nknDkyKsV68vS6yM&#10;f/A33fepFRnCsUINNqVQSRkbSw5j4QNx9s5+cJiyHFppBnxkuOvltCzn0mHHecFioE9LzXV/cxrq&#10;E3Zq7tWlrMPXNsxiuNm+1nryNm4WIBKN6T/8194ZDTOl4PdMPgJy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WuVzBAAAA3AAAAA8AAAAAAAAAAAAAAAAAmAIAAGRycy9kb3du&#10;cmV2LnhtbFBLBQYAAAAABAAEAPUAAACGAwAAAAA=&#10;" path="m,75r,l5,85r5,15l25,115r10,10l70,140r25,5l105,145r10,-5l130,125r10,-25l145,75,140,45,130,20,115,5,95,,70,5,40,20,25,30,10,40,5,55,,75xe" filled="f" strokecolor="#e36c0a [2409]" strokeweight="42e-5mm">
                  <v:path arrowok="t" o:connecttype="custom" o:connectlocs="0,75;0,75;5,85;10,100;25,115;35,125;70,140;95,145;95,145;105,145;115,140;130,125;140,100;145,75;145,75;140,45;130,20;115,5;95,0;95,0;70,5;40,20;25,30;10,40;5,55;0,75;0,75" o:connectangles="0,0,0,0,0,0,0,0,0,0,0,0,0,0,0,0,0,0,0,0,0,0,0,0,0,0,0"/>
                </v:shape>
                <v:shape id="Freeform 3849" o:spid="_x0000_s1433" style="position:absolute;left:6128;top:1135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TZ4sUA&#10;AADcAAAADwAAAGRycy9kb3ducmV2LnhtbESPT2vCQBDF70K/wzIFb7oxFC2pm9A/FIV6UXvpbciO&#10;2djsbMhuTfTTuwXB4+PN+715y2KwjThR52vHCmbTBARx6XTNlYLv/efkGYQPyBobx6TgTB6K/GG0&#10;xEy7nrd02oVKRAj7DBWYENpMSl8asuinriWO3sF1FkOUXSV1h32E20amSTKXFmuODQZbejdU/u7+&#10;bHzjZ0UmnfdkLnqTuo/y+PW22Cs1fhxeX0AEGsL9+JZeawVPsxT+x0QC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lNnixQAAANwAAAAPAAAAAAAAAAAAAAAAAJgCAABkcnMv&#10;ZG93bnJldi54bWxQSwUGAAAAAAQABAD1AAAAigMAAAAA&#10;" path="m20,r,l10,25,,70r,35l,145r10,50l20,255,10,320,5,370,,410r,35l10,490r10,20e" filled="f" strokecolor="#e36c0a [2409]" strokeweight="42e-5mm">
                  <v:path arrowok="t" o:connecttype="custom" o:connectlocs="20,0;20,0;10,25;0,70;0,105;0,145;10,195;20,255;20,255;20,255;10,320;5,370;0,410;0,445;10,490;20,510" o:connectangles="0,0,0,0,0,0,0,0,0,0,0,0,0,0,0,0"/>
                </v:shape>
                <v:shape id="Freeform 3850" o:spid="_x0000_s1434" style="position:absolute;left:6103;top:1135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hbLcQA&#10;AADcAAAADwAAAGRycy9kb3ducmV2LnhtbESPT4vCMBTE7wv7HcJb8CJrWl3/dY0iouDVqnt+NG/b&#10;avNSmqj12xtB8DjMzG+Y2aI1lbhS40rLCuJeBII4s7rkXMFhv/megHAeWWNlmRTcycFi/vkxw0Tb&#10;G+/omvpcBAi7BBUU3teJlC4ryKDr2Zo4eP+2MeiDbHKpG7wFuKlkP4pG0mDJYaHAmlYFZef0YhSM&#10;J8PNoTs8mq1bn1bn7jROT39HpTpf7fIXhKfWv8Ov9lYr+IkH8DwTjo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oWy3EAAAA3AAAAA8AAAAAAAAAAAAAAAAAmAIAAGRycy9k&#10;b3ducmV2LnhtbFBLBQYAAAAABAAEAPUAAACJAwAAAAA=&#10;" path="m45,r,l30,40,20,90,10,155,,230r5,85l10,365r5,45l30,460r15,50e" filled="f" strokecolor="#e36c0a [2409]" strokeweight="42e-5mm">
                  <v:path arrowok="t" o:connecttype="custom" o:connectlocs="45,0;45,0;30,40;20,90;10,155;0,230;5,315;10,365;15,410;30,460;45,510" o:connectangles="0,0,0,0,0,0,0,0,0,0,0"/>
                </v:shape>
                <v:line id="Line 3851" o:spid="_x0000_s1435" style="position:absolute;visibility:visible;mso-wrap-style:square" from="6053,1135" to="6054,1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teeMYAAADcAAAADwAAAGRycy9kb3ducmV2LnhtbESPQWvCQBSE7wX/w/KEXopuLNJKdBWp&#10;LQiFQGNAvD2yz00w+zZktzH++64g9DjMzDfMajPYRvTU+dqxgtk0AUFcOl2zUVAcviYLED4ga2wc&#10;k4IbedisR08rTLW78g/1eTAiQtinqKAKoU2l9GVFFv3UtcTRO7vOYoiyM1J3eI1w28jXJHmTFmuO&#10;CxW29FFRecl/rQJT5LvPd1P0xe4c/PfxJetPWabU83jYLkEEGsJ/+NHeawXz2RzuZ+IRkO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67XnjGAAAA3AAAAA8AAAAAAAAA&#10;AAAAAAAAoQIAAGRycy9kb3ducmV2LnhtbFBLBQYAAAAABAAEAPkAAACUAwAAAAA=&#10;" strokecolor="#e36c0a [2409]" strokeweight="42e-5mm"/>
                <v:line id="Line 3852" o:spid="_x0000_s1436" style="position:absolute;visibility:visible;mso-wrap-style:square" from="6023,1135" to="6024,1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EqBcQAAADcAAAADwAAAGRycy9kb3ducmV2LnhtbESPW4vCMBSE3xf8D+EIviyaKrsi1Sgi&#10;eFlYEK/Ph+bYBpuT0sRa//1mYWEfh5n5hpktWluKhmpvHCsYDhIQxJnThnMF59O6PwHhA7LG0jEp&#10;eJGHxbzzNsNUuycfqDmGXEQI+xQVFCFUqZQ+K8iiH7iKOHo3V1sMUda51DU+I9yWcpQkY2nRcFwo&#10;sKJVQdn9+LAKzPZ62X9fd9nS0df7xm7MixqjVK/bLqcgArXhP/zX3mkFH8NP+D0Tj4C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QSoFxAAAANwAAAAPAAAAAAAAAAAA&#10;AAAAAKECAABkcnMvZG93bnJldi54bWxQSwUGAAAAAAQABAD5AAAAkgMAAAAA&#10;" strokecolor="#e36c0a [2409]" strokeweight="69e-5mm"/>
                <v:shape id="Freeform 3853" o:spid="_x0000_s1437" style="position:absolute;left:6148;top:2125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+L678UA&#10;AADcAAAADwAAAGRycy9kb3ducmV2LnhtbESPQWvCQBSE70L/w/IKvUjdREoIqatUQQk91Rjw+si+&#10;Jmmzb8Puqum/7xYKHoeZ+YZZbSYziCs531tWkC4SEMSN1T23CurT/jkH4QOyxsEyKfghD5v1w2yF&#10;hbY3PtK1Cq2IEPYFKuhCGAspfdORQb+wI3H0Pq0zGKJ0rdQObxFuBrlMkkwa7DkudDjSrqPmu7oY&#10;BQc7D2WdJs647aU/v399pIe8VerpcXp7BRFoCvfwf7vUCl7SD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4vrvxQAAANwAAAAPAAAAAAAAAAAAAAAAAJgCAABkcnMv&#10;ZG93bnJldi54bWxQSwUGAAAAAAQABAD1AAAAigMAAAAA&#10;" path="m,40r,l10,25,25,15,50,5,80,r30,5l135,15r20,10l184,45r5,5l199,45,214,30,234,r15,45e" filled="f" strokecolor="#e36c0a [2409]" strokeweight="42e-5mm">
                  <v:path arrowok="t" o:connecttype="custom" o:connectlocs="0,40;0,40;10,25;25,15;50,5;80,0;110,5;135,15;155,25;184,45;184,45;189,50;199,45;214,30;234,0;249,45" o:connectangles="0,0,0,0,0,0,0,0,0,0,0,0,0,0,0,0"/>
                </v:shape>
                <v:shape id="Freeform 3854" o:spid="_x0000_s1438" style="position:absolute;left:6148;top:1650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5fdMMA&#10;AADcAAAADwAAAGRycy9kb3ducmV2LnhtbESPQYvCMBSE74L/ITzBi6xpl0WlGsVdWBFP6gpeH82z&#10;rTYvJYla//1GEDwOM/MNM1u0phY3cr6yrCAdJiCIc6srLhQc/n4/JiB8QNZYWyYFD/KwmHc7M8y0&#10;vfOObvtQiAhhn6GCMoQmk9LnJRn0Q9sQR+9kncEQpSukdniPcFPLzyQZSYMVx4USG/opKb/sr0bB&#10;yg7C+pAmzrjva3XcnLfpalIo1e+1yymIQG14h1/ttVbwlY7heSYeATn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K5fdMMAAADcAAAADwAAAAAAAAAAAAAAAACYAgAAZHJzL2Rv&#10;d25yZXYueG1sUEsFBgAAAAAEAAQA9QAAAIgDAAAAAA==&#10;" path="m,5r,l25,25,50,40r30,5l110,40r25,-5l155,25,184,5,189,r5,5l214,20r20,30l249,e" filled="f" strokecolor="#e36c0a [2409]" strokeweight="42e-5mm">
                  <v:path arrowok="t" o:connecttype="custom" o:connectlocs="0,5;0,5;25,25;50,40;80,45;110,40;135,35;155,25;184,5;184,5;189,0;194,5;214,20;234,50;249,0" o:connectangles="0,0,0,0,0,0,0,0,0,0,0,0,0,0,0"/>
                </v:shape>
                <v:shape id="Freeform 3855" o:spid="_x0000_s1439" style="position:absolute;left:6148;top:1695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/cFMIA&#10;AADcAAAADwAAAGRycy9kb3ducmV2LnhtbERPz2vCMBS+C/sfwht4m6kytVSjuDFlXsbU4vnRPNti&#10;81KSaLv99cth4PHj+71c96YRd3K+tqxgPEpAEBdW11wqyE/blxSED8gaG8uk4Ic8rFdPgyVm2nZ8&#10;oPsxlCKGsM9QQRVCm0npi4oM+pFtiSN3sc5giNCVUjvsYrhp5CRJZtJgzbGhwpbeKyqux5tRwJtf&#10;891uD/nb2aXz/QftuunXRKnhc79ZgAjUh4f43/2pFbyO49p4Jh4Buf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v9wUwgAAANwAAAAPAAAAAAAAAAAAAAAAAJgCAABkcnMvZG93&#10;bnJldi54bWxQSwUGAAAAAAQABAD1AAAAhwMAAAAA&#10;" path="m,215r,l5,300r5,35l15,370r15,25l45,415r20,15l95,435r30,-5l150,420r24,-20l199,370r20,-30l229,300r10,-40l244,215r-5,-45l229,130,219,95,199,65,174,35,150,15,125,5,95,,65,,45,15,30,35,15,60,10,95,5,130,,215xe" filled="f" strokecolor="#e36c0a [2409]" strokeweight="42e-5mm">
                  <v:path arrowok="t" o:connecttype="custom" o:connectlocs="0,215;0,215;5,300;10,335;15,370;30,395;45,415;65,430;95,435;95,435;125,430;150,420;174,400;199,370;219,340;229,300;239,260;244,215;244,215;239,170;229,130;219,95;199,65;174,35;150,15;125,5;95,0;95,0;65,0;45,15;30,35;15,60;10,95;5,130;0,215;0,215" o:connectangles="0,0,0,0,0,0,0,0,0,0,0,0,0,0,0,0,0,0,0,0,0,0,0,0,0,0,0,0,0,0,0,0,0,0,0,0"/>
                </v:shape>
                <v:shape id="Freeform 3856" o:spid="_x0000_s1440" style="position:absolute;left:6148;top:1760;width:194;height:300;visibility:visible;mso-wrap-style:square;v-text-anchor:top" coordsize="194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XR58MA&#10;AADcAAAADwAAAGRycy9kb3ducmV2LnhtbESP0YrCMBRE3wX/IVzBF9FUkWWtRlFBXNCHrfoBl+ba&#10;ljY3pYm1/v1GEPZxmJkzzGrTmUq01LjCsoLpJAJBnFpdcKbgdj2Mv0E4j6yxskwKXuRgs+73Vhhr&#10;++SE2ovPRICwi1FB7n0dS+nSnAy6ia2Jg3e3jUEfZJNJ3eAzwE0lZ1H0JQ0WHBZyrGmfU1peHkbB&#10;7nQu2+1I/96jpLbJ8ZqeZemUGg667RKEp87/hz/tH61gPl3A+0w4An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6XR58MAAADcAAAADwAAAAAAAAAAAAAAAACYAgAAZHJzL2Rv&#10;d25yZXYueG1sUEsFBgAAAAAEAAQA9QAAAIgDAAAAAA==&#10;" path="m,150r,l,180r5,30l15,235r10,20l40,275r15,15l75,295r20,5l115,300r20,-10l150,275r14,-15l179,235r10,-25l194,180r,-30l194,120,189,95,179,70,164,45,150,30,135,15,115,5,95,,75,5,55,15,40,25,25,45,15,65,5,95,,120r,30xe" filled="f" strokecolor="#e36c0a [2409]" strokeweight="42e-5mm">
                  <v:path arrowok="t" o:connecttype="custom" o:connectlocs="0,150;0,150;0,180;5,210;15,235;25,255;40,275;55,290;75,295;95,300;95,300;115,300;135,290;150,275;164,260;179,235;189,210;194,180;194,150;194,150;194,120;189,95;179,70;164,45;150,30;135,15;115,5;95,0;95,0;75,5;55,15;40,25;25,45;15,65;5,95;0,120;0,150;0,150" o:connectangles="0,0,0,0,0,0,0,0,0,0,0,0,0,0,0,0,0,0,0,0,0,0,0,0,0,0,0,0,0,0,0,0,0,0,0,0,0,0"/>
                </v:shape>
                <v:shape id="Freeform 3857" o:spid="_x0000_s1441" style="position:absolute;left:6148;top:1805;width:164;height:210;visibility:visible;mso-wrap-style:square;v-text-anchor:top" coordsize="164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/Tz8IA&#10;AADcAAAADwAAAGRycy9kb3ducmV2LnhtbERP3WrCMBS+H/gO4QjejJlaxpDOKEUU9Max1gc4a45t&#10;Z3NSmmjj25uLwS4/vv/VJphO3GlwrWUFi3kCgriyuuVawbncvy1BOI+ssbNMCh7kYLOevKww03bk&#10;b7oXvhYxhF2GChrv+0xKVzVk0M1tTxy5ix0M+giHWuoBxxhuOpkmyYc02HJsaLCnbUPVtbgZBbkr&#10;ze54+vm93PLi63U0oT6mQanZNOSfIDwF/y/+cx+0gvc0zo9n4hG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r9PPwgAAANwAAAAPAAAAAAAAAAAAAAAAAJgCAABkcnMvZG93&#10;bnJldi54bWxQSwUGAAAAAAQABAD1AAAAhwMAAAAA&#10;" path="m,105r,l5,125r5,20l20,165r10,15l45,190r20,10l80,210r15,l110,210r10,-5l135,195r10,-15l160,150r4,-45l160,65,145,35,135,20,120,10,110,5,95,,80,5,65,10,45,20,30,30,20,50,10,65,5,85,,105xe" filled="f" strokecolor="#e36c0a [2409]" strokeweight="42e-5mm">
                  <v:path arrowok="t" o:connecttype="custom" o:connectlocs="0,105;0,105;5,125;10,145;20,165;30,180;45,190;65,200;80,210;95,210;95,210;110,210;120,205;135,195;145,180;160,150;164,105;164,105;160,65;145,35;135,20;120,10;110,5;95,0;95,0;80,5;65,10;45,20;30,30;20,50;10,65;5,85;0,105;0,105" o:connectangles="0,0,0,0,0,0,0,0,0,0,0,0,0,0,0,0,0,0,0,0,0,0,0,0,0,0,0,0,0,0,0,0,0,0"/>
                </v:shape>
                <v:shape id="Freeform 3858" o:spid="_x0000_s1442" style="position:absolute;left:6148;top:1840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pz4cEA&#10;AADcAAAADwAAAGRycy9kb3ducmV2LnhtbESPT4vCMBTE74LfITxhb9u0IrJ0jSIuwvbov/ujedtU&#10;m5fQRO1+eyMIHoeZ+Q2zWA22EzfqQ+tYQZHlIIhrp1tuFBwP288vECEia+wck4J/CrBajkcLLLW7&#10;845u+9iIBOFQogIToy+lDLUhiyFznjh5f663GJPsG6l7vCe47eQ0z+fSYstpwaCnjaH6sr9aBdUJ&#10;22LuinNe+Z+tnwV/NV2l1MdkWH+DiDTEd/jV/tUKZtMCnmfSEZD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6c+HBAAAA3AAAAA8AAAAAAAAAAAAAAAAAmAIAAGRycy9kb3du&#10;cmV2LnhtbFBLBQYAAAAABAAEAPUAAACGAwAAAAA=&#10;" path="m,70r,l5,85r5,15l25,110r10,15l70,140r25,5l105,145r10,-5l130,125r10,-25l145,70,140,45,130,20,115,5,95,,70,5,40,15,25,30,10,40,5,55,,70xe" filled="f" strokecolor="#e36c0a [2409]" strokeweight="42e-5mm">
                  <v:path arrowok="t" o:connecttype="custom" o:connectlocs="0,70;0,70;5,85;10,100;25,110;35,125;70,140;95,145;95,145;105,145;115,140;130,125;140,100;145,70;145,70;140,45;130,20;115,5;95,0;95,0;70,5;40,15;25,30;10,40;5,55;0,70;0,70" o:connectangles="0,0,0,0,0,0,0,0,0,0,0,0,0,0,0,0,0,0,0,0,0,0,0,0,0,0,0"/>
                </v:shape>
                <v:shape id="Freeform 3859" o:spid="_x0000_s1443" style="position:absolute;left:6128;top:1655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gTX8UA&#10;AADcAAAADwAAAGRycy9kb3ducmV2LnhtbESPT2sCMRDF70K/Q5iCt5o1iJXVKLZFLLQX/1y8DZtx&#10;s7qZLJvU3fbTN4WCx8eb93vzFqve1eJGbag8axiPMhDEhTcVlxqOh83TDESIyAZrz6ThmwKslg+D&#10;BebGd7yj2z6WIkE45KjBxtjkUobCksMw8g1x8s6+dRiTbEtpWuwS3NVSZdlUOqw4NVhs6NVScd1/&#10;ufTGaUtWTTuyP+ZT+bfi8vHyfNB6+Niv5yAi9fF+/J9+NxomSsHfmEQA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+BNfxQAAANwAAAAPAAAAAAAAAAAAAAAAAJgCAABkcnMv&#10;ZG93bnJldi54bWxQSwUGAAAAAAQABAD1AAAAigMAAAAA&#10;" path="m20,r,l10,20,,70r,30l,145r10,50l20,255,10,315,5,365,,410r,30l10,485r10,25e" filled="f" strokecolor="#e36c0a [2409]" strokeweight="42e-5mm">
                  <v:path arrowok="t" o:connecttype="custom" o:connectlocs="20,0;20,0;10,20;0,70;0,100;0,145;10,195;20,255;20,255;20,255;10,315;5,365;0,410;0,440;10,485;20,510" o:connectangles="0,0,0,0,0,0,0,0,0,0,0,0,0,0,0,0"/>
                </v:shape>
                <v:shape id="Freeform 3860" o:spid="_x0000_s1444" style="position:absolute;left:6103;top:1655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SRkMUA&#10;AADcAAAADwAAAGRycy9kb3ducmV2LnhtbESPQWvCQBSE7wX/w/IKvUjdRGtrU9cgouC1qfb8yL4m&#10;0ezbkN0m8d+7guBxmJlvmGU6mFp01LrKsoJ4EoEgzq2uuFBw+Nm9LkA4j6yxtkwKLuQgXY2elpho&#10;2/M3dZkvRICwS1BB6X2TSOnykgy6iW2Ig/dnW4M+yLaQusU+wE0tp1H0Lg1WHBZKbGhTUn7O/o2C&#10;j8V8dxjPj2bvtqfNefwZZ6ffo1Ivz8P6C4SnwT/C9/ZeK3ibzuB2JhwBub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BJGQxQAAANwAAAAPAAAAAAAAAAAAAAAAAJgCAABkcnMv&#10;ZG93bnJldi54bWxQSwUGAAAAAAQABAD1AAAAigMAAAAA&#10;" path="m45,r,l30,40,20,90,10,150,,230r5,85l10,360r5,50l30,460r15,50e" filled="f" strokecolor="#e36c0a [2409]" strokeweight="42e-5mm">
                  <v:path arrowok="t" o:connecttype="custom" o:connectlocs="45,0;45,0;30,40;20,90;10,150;0,230;5,315;10,360;15,410;30,460;45,510" o:connectangles="0,0,0,0,0,0,0,0,0,0,0"/>
                </v:shape>
                <v:line id="Line 3861" o:spid="_x0000_s1445" style="position:absolute;visibility:visible;mso-wrap-style:square" from="6053,1650" to="6054,21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eUxcYAAADcAAAADwAAAGRycy9kb3ducmV2LnhtbESPQWvCQBSE74X+h+UJvRTdKNJKdJWi&#10;LQhCoDEg3h7Z5yaYfRuy2xj/vVso9DjMzDfMajPYRvTU+dqxgukkAUFcOl2zUVAcv8YLED4ga2wc&#10;k4I7edisn59WmGp342/q82BEhLBPUUEVQptK6cuKLPqJa4mjd3GdxRBlZ6Tu8BbhtpGzJHmTFmuO&#10;CxW2tK2ovOY/VoEp8t3nuyn6YncJ/nB6zfpzlin1Mho+liACDeE//NfeawXz2Rx+z8QjIN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DXlMXGAAAA3AAAAA8AAAAAAAAA&#10;AAAAAAAAoQIAAGRycy9kb3ducmV2LnhtbFBLBQYAAAAABAAEAPkAAACUAwAAAAA=&#10;" strokecolor="#e36c0a [2409]" strokeweight="42e-5mm"/>
                <v:line id="Line 3862" o:spid="_x0000_s1446" style="position:absolute;visibility:visible;mso-wrap-style:square" from="6023,1650" to="6024,21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3guMUAAADcAAAADwAAAGRycy9kb3ducmV2LnhtbESPS2vDMBCE74H+B7GFXEoiNzQlOJZD&#10;KORRCITmdV6srS1qrYylOM6/rwqFHIeZ+YbJFr2tRUetN44VvI4TEMSF04ZLBafjajQD4QOyxtox&#10;KbiTh0X+NMgw1e7GX9QdQikihH2KCqoQmlRKX1Rk0Y9dQxy9b9daDFG2pdQt3iLc1nKSJO/SouG4&#10;UGFDHxUVP4erVWA2l/N+d9kWS0efL2u7NnfqjFLD5345BxGoD4/wf3urFbxNpvB3Jh4Bmf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S3guMUAAADcAAAADwAAAAAAAAAA&#10;AAAAAAChAgAAZHJzL2Rvd25yZXYueG1sUEsFBgAAAAAEAAQA+QAAAJMDAAAAAA==&#10;" strokecolor="#e36c0a [2409]" strokeweight="69e-5mm"/>
                <v:shape id="Freeform 3863" o:spid="_x0000_s1447" style="position:absolute;left:6148;top:2646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4wUsMA&#10;AADcAAAADwAAAGRycy9kb3ducmV2LnhtbESPQYvCMBSE78L+h/AEL7KmlUWkGsUVFNmTVmGvj+bZ&#10;VpuXkkSt/36zIHgcZuYbZr7sTCPu5HxtWUE6SkAQF1bXXCo4HTefUxA+IGtsLJOCJ3lYLj56c8y0&#10;ffCB7nkoRYSwz1BBFUKbSemLigz6kW2Jo3e2zmCI0pVSO3xEuGnkOEkm0mDNcaHCltYVFdf8ZhRs&#10;7TDsTmnijPu+1b8/l326nZZKDfrdagYiUBfe4Vd7pxV8jSfwfyYeAb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4wUsMAAADcAAAADwAAAAAAAAAAAAAAAACYAgAAZHJzL2Rv&#10;d25yZXYueG1sUEsFBgAAAAAEAAQA9QAAAIgDAAAAAA==&#10;" path="m,40r,l10,25,25,15,50,5,80,r30,5l135,15r20,10l184,45r5,5l199,45,214,30,234,r15,45e" filled="f" strokecolor="#e36c0a [2409]" strokeweight="42e-5mm">
                  <v:path arrowok="t" o:connecttype="custom" o:connectlocs="0,40;0,40;10,25;25,15;50,5;80,0;110,5;135,15;155,25;184,45;184,45;189,50;199,45;214,30;234,0;249,45" o:connectangles="0,0,0,0,0,0,0,0,0,0,0,0,0,0,0,0"/>
                </v:shape>
                <v:shape id="Freeform 3864" o:spid="_x0000_s1448" style="position:absolute;left:6148;top:2170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KVycUA&#10;AADcAAAADwAAAGRycy9kb3ducmV2LnhtbESPQWvCQBSE74X+h+UVehHdRIqV6BraQoN4qlbw+sg+&#10;k2j2bdjdmPTfd4VCj8PMfMOs89G04kbON5YVpLMEBHFpdcOVguP353QJwgdkja1lUvBDHvLN48Ma&#10;M20H3tPtECoRIewzVFCH0GVS+rImg35mO+Lona0zGKJ0ldQOhwg3rZwnyUIabDgu1NjRR03l9dAb&#10;BYWdhO0xTZxx731z2l2+0mJZKfX8NL6tQAQaw3/4r73VCl7mr3A/E4+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wpXJxQAAANwAAAAPAAAAAAAAAAAAAAAAAJgCAABkcnMv&#10;ZG93bnJldi54bWxQSwUGAAAAAAQABAD1AAAAigMAAAAA&#10;" path="m,l,,25,25,50,40r30,l110,40,135,30,155,20,184,5,189,r5,l214,20r20,30l249,e" filled="f" strokecolor="#e36c0a [2409]" strokeweight="42e-5mm">
                  <v:path arrowok="t" o:connecttype="custom" o:connectlocs="0,0;0,0;25,25;50,40;80,40;110,40;135,30;155,20;184,5;184,5;189,0;194,0;214,20;234,50;249,0" o:connectangles="0,0,0,0,0,0,0,0,0,0,0,0,0,0,0"/>
                </v:shape>
                <v:shape id="Freeform 3865" o:spid="_x0000_s1449" style="position:absolute;left:6148;top:2210;width:244;height:441;visibility:visible;mso-wrap-style:square;v-text-anchor:top" coordsize="244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9Z9sEA&#10;AADcAAAADwAAAGRycy9kb3ducmV2LnhtbERPTYvCMBC9C/6HMMLeNNXVVatRRBQ8rax60NvQjE2x&#10;mZQmand//eYgeHy87/mysaV4UO0Lxwr6vQQEceZ0wbmC03HbnYDwAVlj6ZgU/JKH5aLdmmOq3ZN/&#10;6HEIuYgh7FNUYEKoUil9Zsii77mKOHJXV1sMEda51DU+Y7gt5SBJvqTFgmODwYrWhrLb4W4V/I3X&#10;07PU2ab5HpnVZbe/2k/aK/XRaVYzEIGa8Ba/3DutYDiIa+OZeAT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1vWfbBAAAA3AAAAA8AAAAAAAAAAAAAAAAAmAIAAGRycy9kb3du&#10;cmV2LnhtbFBLBQYAAAAABAAEAPUAAACGAwAAAAA=&#10;" path="m,221r,l5,306r5,35l15,371r15,30l45,421r20,10l95,441r30,-5l150,426r24,-20l199,376r20,-30l229,306r10,-40l244,221r-5,-45l229,135,219,100,199,65,174,40,150,20,125,5,95,,65,5,45,20,30,40,15,65r-5,35l5,135,,221xe" filled="f" strokecolor="#e36c0a [2409]" strokeweight="42e-5mm">
                  <v:path arrowok="t" o:connecttype="custom" o:connectlocs="0,221;0,221;5,306;10,341;15,371;30,401;45,421;65,431;95,441;95,441;125,436;150,426;174,406;199,376;219,346;229,306;239,266;244,221;244,221;239,176;229,135;219,100;199,65;174,40;150,20;125,5;95,0;95,0;65,5;45,20;30,40;15,65;10,100;5,135;0,221;0,221" o:connectangles="0,0,0,0,0,0,0,0,0,0,0,0,0,0,0,0,0,0,0,0,0,0,0,0,0,0,0,0,0,0,0,0,0,0,0,0"/>
                </v:shape>
                <v:shape id="Freeform 3866" o:spid="_x0000_s1450" style="position:absolute;left:6148;top:2280;width:194;height:301;visibility:visible;mso-wrap-style:square;v-text-anchor:top" coordsize="194,3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qlb8UA&#10;AADcAAAADwAAAGRycy9kb3ducmV2LnhtbESPT2vCQBTE74LfYXlCb7pRS9XoKqIttKLgv4PHR/aZ&#10;BLNvY3araT+9Wyh4HGbmN8xkVptC3KhyuWUF3U4EgjixOudUwfHw0R6CcB5ZY2GZFPyQg9m02Zhg&#10;rO2dd3Tb+1QECLsYFWTel7GULsnIoOvYkjh4Z1sZ9EFWqdQV3gPcFLIXRW/SYM5hIcOSFhkll/23&#10;UfC+pJMc/NorWRqu++etX62+Nkq9tOr5GISn2j/D/+1PreC1N4K/M+EI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2qVvxQAAANwAAAAPAAAAAAAAAAAAAAAAAJgCAABkcnMv&#10;ZG93bnJldi54bWxQSwUGAAAAAAQABAD1AAAAigMAAAAA&#10;" path="m,151r,l,181r5,30l15,236r10,20l40,276r15,10l75,296r20,5l115,296r20,-5l150,276r14,-20l179,236r10,-25l194,181r,-30l194,121,189,91,179,65,164,45,150,25,135,15,115,5,95,,75,5,55,10,40,25,25,45,15,65,5,91,,121r,30xe" filled="f" strokecolor="#e36c0a [2409]" strokeweight="42e-5mm">
                  <v:path arrowok="t" o:connecttype="custom" o:connectlocs="0,151;0,151;0,181;5,211;15,236;25,256;40,276;55,286;75,296;95,301;95,301;115,296;135,291;150,276;164,256;179,236;189,211;194,181;194,151;194,151;194,121;189,91;179,65;164,45;150,25;135,15;115,5;95,0;95,0;75,5;55,10;40,25;25,45;15,65;5,91;0,121;0,151;0,151" o:connectangles="0,0,0,0,0,0,0,0,0,0,0,0,0,0,0,0,0,0,0,0,0,0,0,0,0,0,0,0,0,0,0,0,0,0,0,0,0,0"/>
                </v:shape>
                <v:shape id="Freeform 3867" o:spid="_x0000_s1451" style="position:absolute;left:6148;top:2325;width:164;height:211;visibility:visible;mso-wrap-style:square;v-text-anchor:top" coordsize="164,2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40jMMA&#10;AADcAAAADwAAAGRycy9kb3ducmV2LnhtbERPTWvCQBC9F/oflil4KXXTVESiaxCrpSfRpHoesmMS&#10;zM6G7Mak/757KHh8vO9VOppG3KlztWUF79MIBHFhdc2lgp98/7YA4TyyxsYyKfglB+n6+WmFibYD&#10;n+ie+VKEEHYJKqi8bxMpXVGRQTe1LXHgrrYz6APsSqk7HEK4aWQcRXNpsObQUGFL24qKW9YbBfGs&#10;yC/nfZ8Px/nnF19Ph4PfvSo1eRk3SxCeRv8Q/7u/tYLZR5gfzoQj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40jMMAAADcAAAADwAAAAAAAAAAAAAAAACYAgAAZHJzL2Rv&#10;d25yZXYueG1sUEsFBgAAAAAEAAQA9QAAAIgDAAAAAA==&#10;" path="m,106r,l5,126r5,20l20,166r10,15l45,191r20,10l80,206r15,5l110,211r10,-10l135,196r10,-15l160,146r4,-40l160,66,145,30,135,20,120,10,110,5,95,,80,,65,10,45,20,30,30,20,46,10,66,5,86,,106xe" filled="f" strokecolor="#e36c0a [2409]" strokeweight="42e-5mm">
                  <v:path arrowok="t" o:connecttype="custom" o:connectlocs="0,106;0,106;5,126;10,146;20,166;30,181;45,191;65,201;80,206;95,211;95,211;110,211;120,201;135,196;145,181;160,146;164,106;164,106;160,66;145,30;135,20;120,10;110,5;95,0;95,0;80,0;65,10;45,20;30,30;20,46;10,66;5,86;0,106;0,106" o:connectangles="0,0,0,0,0,0,0,0,0,0,0,0,0,0,0,0,0,0,0,0,0,0,0,0,0,0,0,0,0,0,0,0,0,0"/>
                </v:shape>
                <v:shape id="Freeform 3868" o:spid="_x0000_s1452" style="position:absolute;left:6148;top:2355;width:145;height:151;visibility:visible;mso-wrap-style:square;v-text-anchor:top" coordsize="145,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ISVcQA&#10;AADcAAAADwAAAGRycy9kb3ducmV2LnhtbESPT4vCMBTE74LfITxhb5qq6yLVKCIIHhbBP3t/NM+m&#10;2rzUJtq6n94sLHgcZuY3zHzZ2lI8qPaFYwXDQQKCOHO64FzB6bjpT0H4gKyxdEwKnuRhueh25phq&#10;1/CeHoeQiwhhn6ICE0KVSukzQxb9wFXE0Tu72mKIss6lrrGJcFvKUZJ8SYsFxwWDFa0NZdfD3SoY&#10;t6PNbvXr82Z7uVkyP8Vu8v1U6qPXrmYgArXhHf5vb7WCz/EQ/s7EIyA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yElXEAAAA3AAAAA8AAAAAAAAAAAAAAAAAmAIAAGRycy9k&#10;b3ducmV2LnhtbFBLBQYAAAAABAAEAPUAAACJAwAAAAA=&#10;" path="m,76r,l5,91r5,15l25,116r10,10l70,141r25,10l105,146r10,l130,126r10,-20l145,76,140,46,130,26,115,10,95,,70,5,40,21,25,31,10,46,5,61,,76xe" filled="f" strokecolor="#e36c0a [2409]" strokeweight="42e-5mm">
                  <v:path arrowok="t" o:connecttype="custom" o:connectlocs="0,76;0,76;5,91;10,106;25,116;35,126;70,141;95,151;95,151;105,146;115,146;130,126;140,106;145,76;145,76;140,46;130,26;115,10;95,0;95,0;70,5;40,21;25,31;10,46;5,61;0,76;0,76" o:connectangles="0,0,0,0,0,0,0,0,0,0,0,0,0,0,0,0,0,0,0,0,0,0,0,0,0,0,0"/>
                </v:shape>
                <v:shape id="Freeform 3869" o:spid="_x0000_s1453" style="position:absolute;left:6128;top:2170;width:20;height:516;visibility:visible;mso-wrap-style:square;v-text-anchor:top" coordsize="20,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QOBcYA&#10;AADcAAAADwAAAGRycy9kb3ducmV2LnhtbESPQUsDMRSE74X+h/CE3mzWVkTWpsUulBZEFlsPHh+b&#10;5ya4eVmStLv6640g9DjMzDfMajO6TlwoROtZwd28AEHceG25VfB+2t0+gogJWWPnmRR8U4TNejpZ&#10;Yan9wG90OaZWZAjHEhWYlPpSytgYchjnvifO3qcPDlOWoZU64JDhrpOLoniQDi3nBYM9VYaar+PZ&#10;Kaj3r/ZnsOPHtqrDybwcqnPdWKVmN+PzE4hEY7qG/9sHreB+uYC/M/k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oQOBcYAAADcAAAADwAAAAAAAAAAAAAAAACYAgAAZHJz&#10;L2Rvd25yZXYueG1sUEsFBgAAAAAEAAQA9QAAAIsDAAAAAA==&#10;" path="m20,r,l10,25,,70r,35l,145r10,56l20,261,10,321,5,371,,411r,35l10,491r10,25e" filled="f" strokecolor="#e36c0a [2409]" strokeweight="42e-5mm">
                  <v:path arrowok="t" o:connecttype="custom" o:connectlocs="20,0;20,0;10,25;0,70;0,105;0,145;10,201;20,261;20,261;20,261;10,321;5,371;0,411;0,446;10,491;20,516" o:connectangles="0,0,0,0,0,0,0,0,0,0,0,0,0,0,0,0"/>
                </v:shape>
                <v:shape id="Freeform 3870" o:spid="_x0000_s1454" style="position:absolute;left:6103;top:2170;width:45;height:516;visibility:visible;mso-wrap-style:square;v-text-anchor:top" coordsize="45,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Q1l8cA&#10;AADcAAAADwAAAGRycy9kb3ducmV2LnhtbESPQWvCQBSE70L/w/IK3nTTphRJXUOwsRRRsFpKj4/s&#10;Mwlm34bsqqm/3i0IHoeZ+YaZpr1pxIk6V1tW8DSOQBAXVtdcKvjeLUYTEM4ja2wsk4I/cpDOHgZT&#10;TLQ98xedtr4UAcIuQQWV920ipSsqMujGtiUO3t52Bn2QXSl1h+cAN418jqJXabDmsFBhS/OKisP2&#10;aBQcLsfNx37++65/lpHcrbO8XGGu1PCxz95AeOr9PXxrf2oFL3EM/2fCEZC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ZkNZfHAAAA3AAAAA8AAAAAAAAAAAAAAAAAmAIAAGRy&#10;cy9kb3ducmV2LnhtbFBLBQYAAAAABAAEAPUAAACMAwAAAAA=&#10;" path="m45,r,l30,45,20,90,10,155,,231r5,90l10,366r5,50l30,461r15,55e" filled="f" strokecolor="#e36c0a [2409]" strokeweight="42e-5mm">
                  <v:path arrowok="t" o:connecttype="custom" o:connectlocs="45,0;45,0;30,45;20,90;10,155;0,231;5,321;10,366;15,416;30,461;45,516" o:connectangles="0,0,0,0,0,0,0,0,0,0,0"/>
                </v:shape>
                <v:line id="Line 3871" o:spid="_x0000_s1455" style="position:absolute;visibility:visible;mso-wrap-style:square" from="6053,2170" to="6054,2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4CGMYAAADcAAAADwAAAGRycy9kb3ducmV2LnhtbESPQWvCQBSE74L/YXkFL1I3tdJK6ipS&#10;LQiFQNOA9PbIPjeh2bchu8b4712h0OMwM98wq81gG9FT52vHCp5mCQji0umajYLi++NxCcIHZI2N&#10;Y1JwJQ+b9Xi0wlS7C39RnwcjIoR9igqqENpUSl9WZNHPXEscvZPrLIYoOyN1h5cIt42cJ8mLtFhz&#10;XKiwpfeKyt/8bBWYIt/tX03RF7tT8J/Hadb/ZJlSk4dh+wYi0BD+w3/tg1aweF7A/Uw8AnJ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UOAhjGAAAA3AAAAA8AAAAAAAAA&#10;AAAAAAAAoQIAAGRycy9kb3ducmV2LnhtbFBLBQYAAAAABAAEAPkAAACUAwAAAAA=&#10;" strokecolor="#e36c0a [2409]" strokeweight="42e-5mm"/>
                <v:line id="Line 3872" o:spid="_x0000_s1456" style="position:absolute;visibility:visible;mso-wrap-style:square" from="6023,2170" to="6024,2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R2ZcUAAADcAAAADwAAAGRycy9kb3ducmV2LnhtbESPW2sCMRSE3wv9D+EUfBHNVq3I1ihS&#10;8AZC8VKfD5vT3dDNybKJ6/rvjSD0cZiZb5jpvLWlaKj2xrGC934Cgjhz2nCu4HRc9iYgfEDWWDom&#10;BTfyMJ+9vkwx1e7Ke2oOIRcRwj5FBUUIVSqlzwqy6PuuIo7er6sthijrXOoarxFuSzlIkrG0aDgu&#10;FFjRV0HZ3+FiFZj1+ed7d95kC0fb7squzI0ao1TnrV18ggjUhv/ws73RCkbDD3iciUdAz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PR2ZcUAAADcAAAADwAAAAAAAAAA&#10;AAAAAAChAgAAZHJzL2Rvd25yZXYueG1sUEsFBgAAAAAEAAQA+QAAAJMDAAAAAA==&#10;" strokecolor="#e36c0a [2409]" strokeweight="69e-5mm"/>
                <v:shape id="Freeform 3873" o:spid="_x0000_s1457" style="position:absolute;left:6148;top:316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emj8MA&#10;AADcAAAADwAAAGRycy9kb3ducmV2LnhtbESPQYvCMBSE78L+h/AW9iKadhWRapRdQRFPrit4fTTP&#10;ttq8lCRq/fdGEDwOM/MNM523phZXcr6yrCDtJyCIc6srLhTs/5e9MQgfkDXWlknBnTzMZx+dKWba&#10;3viPrrtQiAhhn6GCMoQmk9LnJRn0fdsQR+9oncEQpSukdniLcFPL7yQZSYMVx4USG1qUlJ93F6Ng&#10;ZbthvU8TZ9zvpTpsTtt0NS6U+vpsfyYgArXhHX6111rBcDCC55l4BO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Femj8MAAADcAAAADwAAAAAAAAAAAAAAAACYAgAAZHJzL2Rv&#10;d25yZXYueG1sUEsFBgAAAAAEAAQA9QAAAIgDAAAAAA==&#10;" path="m,40r,l10,30,25,20,50,5r30,l110,10r25,5l155,30r29,20l189,50r10,l214,30,234,r15,45e" filled="f" strokecolor="#e36c0a [2409]" strokeweight="42e-5mm">
                  <v:path arrowok="t" o:connecttype="custom" o:connectlocs="0,40;0,40;10,30;25,20;50,5;80,5;110,10;135,15;155,30;184,50;184,50;189,50;199,50;214,30;234,0;249,45" o:connectangles="0,0,0,0,0,0,0,0,0,0,0,0,0,0,0,0"/>
                </v:shape>
                <v:shape id="Freeform 3874" o:spid="_x0000_s1458" style="position:absolute;left:6148;top:269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sDFMQA&#10;AADcAAAADwAAAGRycy9kb3ducmV2LnhtbESPQWsCMRSE74X+h/AKXopmt0qV1ShaUMSTVcHrY/Pc&#10;Xd28LEnU9d8bodDjMDPfMJNZa2pxI+crywrSXgKCOLe64kLBYb/sjkD4gKyxtkwKHuRhNn1/m2Cm&#10;7Z1/6bYLhYgQ9hkqKENoMil9XpJB37MNcfRO1hkMUbpCaof3CDe1/EqSb2mw4rhQYkM/JeWX3dUo&#10;WNnPsD6kiTNuca2Om/M2XY0KpTof7XwMIlAb/sN/7bVWMOgP4XUmHgE5f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bAxTEAAAA3AAAAA8AAAAAAAAAAAAAAAAAmAIAAGRycy9k&#10;b3ducmV2LnhtbFBLBQYAAAAABAAEAPUAAACJAwAAAAA=&#10;" path="m,l,,25,25,50,35r30,5l110,40,135,30,155,20,184,r5,l194,r20,20l234,50,249,e" filled="f" strokecolor="#e36c0a [2409]" strokeweight="42e-5mm">
                  <v:path arrowok="t" o:connecttype="custom" o:connectlocs="0,0;0,0;25,25;50,35;80,40;110,40;135,30;155,20;184,0;184,0;189,0;194,0;214,20;234,50;249,0" o:connectangles="0,0,0,0,0,0,0,0,0,0,0,0,0,0,0"/>
                </v:shape>
                <v:shape id="Freeform 3875" o:spid="_x0000_s1459" style="position:absolute;left:6148;top:2731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qAdMIA&#10;AADcAAAADwAAAGRycy9kb3ducmV2LnhtbERPyW7CMBC9V+IfrEHiVhyWAgoYBAiq9lKxifMoHpKI&#10;eBzZhqT9+vpQqcenty9WranEk5wvLSsY9BMQxJnVJecKLuf96wyED8gaK8uk4Js8rJadlwWm2jZ8&#10;pOcp5CKGsE9RQRFCnUrps4IM+r6tiSN3s85giNDlUjtsYrip5DBJJtJgybGhwJq2BWX308Mo4PWP&#10;OdT742VzdbPp547em7evoVK9bruegwjUhn/xn/tDKxiP4tp4Jh4Bu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CoB0wgAAANwAAAAPAAAAAAAAAAAAAAAAAJgCAABkcnMvZG93&#10;bnJldi54bWxQSwUGAAAAAAQABAD1AAAAhwMAAAAA&#10;" path="m,220r,l5,305r5,35l15,370r15,25l45,420r20,10l95,435r30,l150,420r24,-20l199,375r20,-35l229,305r10,-40l244,220r-5,-45l229,135,219,95,199,65,174,40,150,20,125,5,95,,65,5,45,15,30,35,15,65,10,95,5,135,,220xe" filled="f" strokecolor="#e36c0a [2409]" strokeweight="42e-5mm">
                  <v:path arrowok="t" o:connecttype="custom" o:connectlocs="0,220;0,220;5,305;10,340;15,370;30,395;45,420;65,430;95,435;95,435;125,435;150,420;174,400;199,375;219,340;229,305;239,265;244,220;244,220;239,175;229,135;219,95;199,65;174,40;150,20;125,5;95,0;95,0;65,5;45,15;30,35;15,65;10,95;5,135;0,220;0,220" o:connectangles="0,0,0,0,0,0,0,0,0,0,0,0,0,0,0,0,0,0,0,0,0,0,0,0,0,0,0,0,0,0,0,0,0,0,0,0"/>
                </v:shape>
                <v:shape id="Freeform 3876" o:spid="_x0000_s1460" style="position:absolute;left:6148;top:2801;width:194;height:300;visibility:visible;mso-wrap-style:square;v-text-anchor:top" coordsize="194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CNh8QA&#10;AADcAAAADwAAAGRycy9kb3ducmV2LnhtbESP0YrCMBRE3xf8h3CFfVk0dV1Eq1FUWBTWB6t+wKW5&#10;tqXNTWli7f69EQQfh5k5wyxWnalES40rLCsYDSMQxKnVBWcKLuffwRSE88gaK8uk4J8crJa9jwXG&#10;2t45ofbkMxEg7GJUkHtfx1K6NCeDbmhr4uBdbWPQB9lkUjd4D3BTye8omkiDBYeFHGva5pSWp5tR&#10;sPk7lO36Sx+vUVLbZHdOD7J0Sn32u/UchKfOv8Ov9l4r+BnP4HkmH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QjYfEAAAA3AAAAA8AAAAAAAAAAAAAAAAAmAIAAGRycy9k&#10;b3ducmV2LnhtbFBLBQYAAAAABAAEAPUAAACJAwAAAAA=&#10;" path="m,150r,l,180r5,25l15,230r10,25l40,270r15,15l75,295r20,5l115,295r20,-5l150,275r14,-20l179,235r10,-25l194,180r,-30l194,120,189,90,179,65,164,45,150,25,135,10,115,5,95,,75,,55,10,40,25,25,40,15,65,5,90,,120r,30xe" filled="f" strokecolor="#e36c0a [2409]" strokeweight="42e-5mm">
                  <v:path arrowok="t" o:connecttype="custom" o:connectlocs="0,150;0,150;0,180;5,205;15,230;25,255;40,270;55,285;75,295;95,300;95,300;115,295;135,290;150,275;164,255;179,235;189,210;194,180;194,150;194,150;194,120;189,90;179,65;164,45;150,25;135,10;115,5;95,0;95,0;75,0;55,10;40,25;25,40;15,65;5,90;0,120;0,150;0,150" o:connectangles="0,0,0,0,0,0,0,0,0,0,0,0,0,0,0,0,0,0,0,0,0,0,0,0,0,0,0,0,0,0,0,0,0,0,0,0,0,0"/>
                </v:shape>
                <v:shape id="Freeform 3877" o:spid="_x0000_s1461" style="position:absolute;left:6148;top:2846;width:164;height:210;visibility:visible;mso-wrap-style:square;v-text-anchor:top" coordsize="164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A2b8IA&#10;AADcAAAADwAAAGRycy9kb3ducmV2LnhtbERP3WrCMBS+F/YO4Qx2IzNdEZFqlDI2WG82rHuAY3Ns&#10;q81JadI2e/vlYrDLj+9/fwymExMNrrWs4GWVgCCurG65VvB9fn/egnAeWWNnmRT8kIPj4WGxx0zb&#10;mU80lb4WMYRdhgoa7/tMSlc1ZNCtbE8cuasdDPoIh1rqAecYbjqZJslGGmw5NjTY02tD1b0cjYLc&#10;nc1b8Xm5Xce8/FrOJtRFGpR6egz5DoSn4P/Ff+4PrWC9jvPjmXgE5OE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cDZvwgAAANwAAAAPAAAAAAAAAAAAAAAAAJgCAABkcnMvZG93&#10;bnJldi54bWxQSwUGAAAAAAQABAD1AAAAhwMAAAAA&#10;" path="m,105r,l5,125r5,20l20,160r10,15l45,190r20,10l80,205r15,5l110,205r10,-5l135,190r10,-10l160,145r4,-40l160,65,145,30,135,15,120,10,110,,95,,80,,65,5,45,15,30,30,20,45,10,65,5,85,,105xe" filled="f" strokecolor="#e36c0a [2409]" strokeweight="42e-5mm">
                  <v:path arrowok="t" o:connecttype="custom" o:connectlocs="0,105;0,105;5,125;10,145;20,160;30,175;45,190;65,200;80,205;95,210;95,210;110,205;120,200;135,190;145,180;160,145;164,105;164,105;160,65;145,30;135,15;120,10;110,0;95,0;95,0;80,0;65,5;45,15;30,30;20,45;10,65;5,85;0,105;0,105" o:connectangles="0,0,0,0,0,0,0,0,0,0,0,0,0,0,0,0,0,0,0,0,0,0,0,0,0,0,0,0,0,0,0,0,0,0"/>
                </v:shape>
                <v:shape id="Freeform 3878" o:spid="_x0000_s1462" style="position:absolute;left:6148;top:2876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WWQcIA&#10;AADcAAAADwAAAGRycy9kb3ducmV2LnhtbESPzWrDMBCE74W+g9hCbonsYkJwI5vSYqiP+el9sbaW&#10;W2slLDlx3j4qFHocZuYbZl8vdhQXmsLgWEG+yUAQd04P3Cs4n5r1DkSIyBpHx6TgRgHq6vFhj6V2&#10;Vz7Q5Rh7kSAcSlRgYvSllKEzZDFsnCdO3pebLMYkp17qCa8Jbkf5nGVbaXHgtGDQ05uh7uc4WwXt&#10;Jw751uXfWevfG18EP5uxVWr1tLy+gIi0xP/wX/tDKyiKHH7PpCMgq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5ZZBwgAAANwAAAAPAAAAAAAAAAAAAAAAAJgCAABkcnMvZG93&#10;bnJldi54bWxQSwUGAAAAAAQABAD1AAAAhwMAAAAA&#10;" path="m,75r,l5,90r5,10l25,115r10,10l70,140r25,5l105,145r10,-5l130,125r10,-20l145,75,140,45,130,20,115,5,95,,70,5,40,20,25,30,10,45,5,55,,75xe" filled="f" strokecolor="#e36c0a [2409]" strokeweight="42e-5mm">
                  <v:path arrowok="t" o:connecttype="custom" o:connectlocs="0,75;0,75;5,90;10,100;25,115;35,125;70,140;95,145;95,145;105,145;115,140;130,125;140,105;145,75;145,75;140,45;130,20;115,5;95,0;95,0;70,5;40,20;25,30;10,45;5,55;0,75;0,75" o:connectangles="0,0,0,0,0,0,0,0,0,0,0,0,0,0,0,0,0,0,0,0,0,0,0,0,0,0,0"/>
                </v:shape>
                <v:shape id="Freeform 3879" o:spid="_x0000_s1463" style="position:absolute;left:6128;top:2691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f2/8UA&#10;AADcAAAADwAAAGRycy9kb3ducmV2LnhtbESPQWvCQBCF7wX/wzJCb3VjEFtSN0FbpIK9qL30NmTH&#10;bDQ7G7Krif31XaHQ4+PN+968RTHYRlyp87VjBdNJAoK4dLrmSsHXYf30AsIHZI2NY1JwIw9FPnpY&#10;YKZdzzu67kMlIoR9hgpMCG0mpS8NWfQT1xJH7+g6iyHKrpK6wz7CbSPTJJlLizXHBoMtvRkqz/uL&#10;jW98f5BJ5z2ZH/2ZuvfytF09H5R6HA/LVxCBhvB//JfeaAWzWQr3MZEA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J/b/xQAAANwAAAAPAAAAAAAAAAAAAAAAAJgCAABkcnMv&#10;ZG93bnJldi54bWxQSwUGAAAAAAQABAD1AAAAigMAAAAA&#10;" path="m20,r,l10,25,,70r,35l,145r10,50l20,260,10,320,5,370,,410r,35l10,490r10,20e" filled="f" strokecolor="#e36c0a [2409]" strokeweight="42e-5mm">
                  <v:path arrowok="t" o:connecttype="custom" o:connectlocs="20,0;20,0;10,25;0,70;0,105;0,145;10,195;20,260;20,260;20,260;10,320;5,370;0,410;0,445;10,490;20,510" o:connectangles="0,0,0,0,0,0,0,0,0,0,0,0,0,0,0,0"/>
                </v:shape>
                <v:shape id="Freeform 3880" o:spid="_x0000_s1464" style="position:absolute;left:6103;top:2691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t0MMUA&#10;AADcAAAADwAAAGRycy9kb3ducmV2LnhtbESPQWvCQBSE74L/YXmFXqRubLW1aTYiouDVmPT8yL4m&#10;0ezbkF01/fddoeBxmJlvmGQ1mFZcqXeNZQWzaQSCuLS64UpBfty9LEE4j6yxtUwKfsnBKh2PEoy1&#10;vfGBrpmvRICwi1FB7X0XS+nKmgy6qe2Ig/dje4M+yL6SusdbgJtWvkbRuzTYcFiosaNNTeU5uxgF&#10;H8vFLp8sCrN329PmPPmcZafvQqnnp2H9BcLT4B/h//ZeK5jP3+B+JhwBm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23QwxQAAANwAAAAPAAAAAAAAAAAAAAAAAJgCAABkcnMv&#10;ZG93bnJldi54bWxQSwUGAAAAAAQABAD1AAAAigMAAAAA&#10;" path="m45,r,l30,40,20,90,10,155,,230r5,85l10,365r5,45l30,460r15,50e" filled="f" strokecolor="#e36c0a [2409]" strokeweight="42e-5mm">
                  <v:path arrowok="t" o:connecttype="custom" o:connectlocs="45,0;45,0;30,40;20,90;10,155;0,230;5,315;10,365;15,410;30,460;45,510" o:connectangles="0,0,0,0,0,0,0,0,0,0,0"/>
                </v:shape>
                <v:line id="Line 3881" o:spid="_x0000_s1465" style="position:absolute;visibility:visible;mso-wrap-style:square" from="6053,2691" to="6054,32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hxZcYAAADcAAAADwAAAGRycy9kb3ducmV2LnhtbESPQWvCQBSE74X+h+UVeil10xJqia4i&#10;2kJBCBgD4u2RfW6C2bchu43pv3cFocdhZr5h5svRtmKg3jeOFbxNEhDEldMNGwXl/vv1E4QPyBpb&#10;x6TgjzwsF48Pc8y0u/COhiIYESHsM1RQh9BlUvqqJot+4jri6J1cbzFE2Rupe7xEuG3le5J8SIsN&#10;x4UaO1rXVJ2LX6vAlMXma2rKodycgt8eXvLhmOdKPT+NqxmIQGP4D9/bP1pBmqZwOxOP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0IcWXGAAAA3AAAAA8AAAAAAAAA&#10;AAAAAAAAoQIAAGRycy9kb3ducmV2LnhtbFBLBQYAAAAABAAEAPkAAACUAwAAAAA=&#10;" strokecolor="#e36c0a [2409]" strokeweight="42e-5mm"/>
                <v:line id="Line 3882" o:spid="_x0000_s1466" style="position:absolute;visibility:visible;mso-wrap-style:square" from="6023,2691" to="6024,32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IFGMUAAADcAAAADwAAAGRycy9kb3ducmV2LnhtbESP3WrCQBSE7wt9h+UUvBHdtNgiMRuR&#10;QtVCQRp/rg/Z02Rp9mzIrjG+vVsQejnMzDdMthxsI3rqvHGs4HmagCAunTZcKTjsPyZzED4ga2wc&#10;k4IreVjmjw8Zptpd+Jv6IlQiQtinqKAOoU2l9GVNFv3UtcTR+3GdxRBlV0nd4SXCbSNfkuRNWjQc&#10;F2ps6b2m8rc4WwVmczruvk7bcuXoc7y2a3Ol3ig1ehpWCxCBhvAfvre3WsFs9gp/Z+IRkP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PIFGMUAAADcAAAADwAAAAAAAAAA&#10;AAAAAAChAgAAZHJzL2Rvd25yZXYueG1sUEsFBgAAAAAEAAQA+QAAAJMDAAAAAA==&#10;" strokecolor="#e36c0a [2409]" strokeweight="69e-5mm"/>
                <v:shape id="Freeform 3883" o:spid="_x0000_s1467" style="position:absolute;left:6148;top:368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HV8sMA&#10;AADcAAAADwAAAGRycy9kb3ducmV2LnhtbESPQYvCMBSE78L+h/AEL7KmFRGpRnEXVsSTVmGvj+bZ&#10;VpuXkkTt/vuNIHgcZuYbZrHqTCPu5HxtWUE6SkAQF1bXXCo4HX8+ZyB8QNbYWCYFf+RhtfzoLTDT&#10;9sEHuuehFBHCPkMFVQhtJqUvKjLoR7Yljt7ZOoMhSldK7fAR4aaR4ySZSoM1x4UKW/quqLjmN6Ng&#10;Y4dhe0oTZ9zXrf7dXfbpZlYqNeh36zmIQF14h1/trVYwmUzheSYeAb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FHV8sMAAADcAAAADwAAAAAAAAAAAAAAAACYAgAAZHJzL2Rv&#10;d25yZXYueG1sUEsFBgAAAAAEAAQA9QAAAIgDAAAAAA==&#10;" path="m,40r,l10,25,25,15,50,5r30,l110,5r25,10l155,25r29,20l189,50r10,-5l214,30,234,r15,45e" filled="f" strokecolor="#e36c0a [2409]" strokeweight="42e-5mm">
                  <v:path arrowok="t" o:connecttype="custom" o:connectlocs="0,40;0,40;10,25;25,15;50,5;80,5;110,5;135,15;155,25;184,45;184,45;189,50;199,45;214,30;234,0;249,45" o:connectangles="0,0,0,0,0,0,0,0,0,0,0,0,0,0,0,0"/>
                </v:shape>
                <v:shape id="Freeform 3884" o:spid="_x0000_s1468" style="position:absolute;left:6148;top:3206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1wacMA&#10;AADcAAAADwAAAGRycy9kb3ducmV2LnhtbESPQYvCMBSE78L+h/AW9iKadhFXqlF2BUU8qSt4fTTP&#10;ttq8lCRq/fdGEDwOM/MNM5m1phZXcr6yrCDtJyCIc6srLhTs/xe9EQgfkDXWlknBnTzMph+dCWba&#10;3nhL110oRISwz1BBGUKTSenzkgz6vm2Io3e0zmCI0hVSO7xFuKnld5IMpcGK40KJDc1Lys+7i1Gw&#10;tN2w2qeJM+7vUh3Wp026HBVKfX22v2MQgdrwDr/aK61gMPiB55l4BO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1wacMAAADcAAAADwAAAAAAAAAAAAAAAACYAgAAZHJzL2Rv&#10;d25yZXYueG1sUEsFBgAAAAAEAAQA9QAAAIgDAAAAAA==&#10;" path="m,5r,l25,30,50,40r30,5l110,40r25,-5l155,25,184,5,189,r5,5l214,20r20,30l249,e" filled="f" strokecolor="#e36c0a [2409]" strokeweight="42e-5mm">
                  <v:path arrowok="t" o:connecttype="custom" o:connectlocs="0,5;0,5;25,30;50,40;80,45;110,40;135,35;155,25;184,5;184,5;189,0;194,5;214,20;234,50;249,0" o:connectangles="0,0,0,0,0,0,0,0,0,0,0,0,0,0,0"/>
                </v:shape>
                <v:shape id="Freeform 3885" o:spid="_x0000_s1469" style="position:absolute;left:6148;top:3251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zzCcEA&#10;AADcAAAADwAAAGRycy9kb3ducmV2LnhtbERPz2vCMBS+C/4P4QneNFXUSTWKjinzMqYTz4/mrS1r&#10;XkoSbfWvXw6Cx4/v93LdmkrcyPnSsoLRMAFBnFldcq7g/LMbzEH4gKyxskwK7uRhvep2lphq2/CR&#10;bqeQixjCPkUFRQh1KqXPCjLoh7YmjtyvdQZDhC6X2mETw00lx0kykwZLjg0F1vReUPZ3uhoFvHmY&#10;73p3PG8vbv52+KB9M/0aK9XvtZsFiEBteImf7k+tYDKJa+OZeAT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M8wnBAAAA3AAAAA8AAAAAAAAAAAAAAAAAmAIAAGRycy9kb3du&#10;cmV2LnhtbFBLBQYAAAAABAAEAPUAAACGAwAAAAA=&#10;" path="m,215r,l5,300r5,40l15,370r15,25l45,415r20,15l95,435r30,-5l150,420r24,-20l199,375r20,-35l229,305r10,-45l244,220r-5,-45l229,135,219,95,199,65,174,40,150,15,125,5,95,,65,5,45,15,30,35,15,65,10,95,5,130,,215xe" filled="f" strokecolor="#e36c0a [2409]" strokeweight="42e-5mm">
                  <v:path arrowok="t" o:connecttype="custom" o:connectlocs="0,215;0,215;5,300;10,340;15,370;30,395;45,415;65,430;95,435;95,435;125,430;150,420;174,400;199,375;219,340;229,305;239,260;244,220;244,220;239,175;229,135;219,95;199,65;174,40;150,15;125,5;95,0;95,0;65,5;45,15;30,35;15,65;10,95;5,130;0,215;0,215" o:connectangles="0,0,0,0,0,0,0,0,0,0,0,0,0,0,0,0,0,0,0,0,0,0,0,0,0,0,0,0,0,0,0,0,0,0,0,0"/>
                </v:shape>
                <v:shape id="Freeform 3886" o:spid="_x0000_s1470" style="position:absolute;left:6148;top:3321;width:194;height:295;visibility:visible;mso-wrap-style:square;v-text-anchor:top" coordsize="194,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3u/sUA&#10;AADcAAAADwAAAGRycy9kb3ducmV2LnhtbESPT2vCQBTE70K/w/IKvemmKmKiq5SCtkf/FKq3Z/Y1&#10;G5p9m2a3MX57VxA8DjPzG2a+7GwlWmp86VjB6yABQZw7XXKh4Gu/6k9B+ICssXJMCi7kYbl46s0x&#10;0+7MW2p3oRARwj5DBSaEOpPS54Ys+oGriaP34xqLIcqmkLrBc4TbSg6TZCItlhwXDNb0bij/3f1b&#10;Ba5er/1mk6atG/59nI5Fdxh9G6Venru3GYhAXXiE7+1PrWA8TuF2Jh4Bub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fe7+xQAAANwAAAAPAAAAAAAAAAAAAAAAAJgCAABkcnMv&#10;ZG93bnJldi54bWxQSwUGAAAAAAQABAD1AAAAigMAAAAA&#10;" path="m,145r,l,175r5,30l15,230r10,20l40,270r15,15l75,295r20,l115,295r20,-10l150,275r14,-20l179,230r10,-25l194,180r,-30l194,115,189,90,179,65,164,40,150,25,135,10,115,,95,,75,,55,10,40,25,25,40,15,65,5,90,,115r,30xe" filled="f" strokecolor="#e36c0a [2409]" strokeweight="42e-5mm">
                  <v:path arrowok="t" o:connecttype="custom" o:connectlocs="0,145;0,145;0,175;5,205;15,230;25,250;40,270;55,285;75,295;95,295;95,295;115,295;135,285;150,275;164,255;179,230;189,205;194,180;194,150;194,150;194,115;189,90;179,65;164,40;150,25;135,10;115,0;95,0;95,0;75,0;55,10;40,25;25,40;15,65;5,90;0,115;0,145;0,145" o:connectangles="0,0,0,0,0,0,0,0,0,0,0,0,0,0,0,0,0,0,0,0,0,0,0,0,0,0,0,0,0,0,0,0,0,0,0,0,0,0"/>
                </v:shape>
                <v:shape id="Freeform 3887" o:spid="_x0000_s1471" style="position:absolute;left:6148;top:3366;width:164;height:205;visibility:visible;mso-wrap-style:square;v-text-anchor:top" coordsize="164,2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bn2cIA&#10;AADcAAAADwAAAGRycy9kb3ducmV2LnhtbERPy2oCMRTdC/2HcAvuNKOolKlRWh+gFRdjS6G7y+R2&#10;MnRyMyRRx79vFoLLw3nPl51txIV8qB0rGA0zEMSl0zVXCr4+t4MXECEia2wck4IbBVgunnpzzLW7&#10;ckGXU6xECuGQowITY5tLGUpDFsPQtcSJ+3XeYkzQV1J7vKZw28hxls2kxZpTg8GWVobKv9PZKlhv&#10;3v13cdjrnwP70f5oPvBcoFL95+7tFUSkLj7Ed/dOK5hM0/x0Jh0B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1ufZwgAAANwAAAAPAAAAAAAAAAAAAAAAAJgCAABkcnMvZG93&#10;bnJldi54bWxQSwUGAAAAAAQABAD1AAAAhwMAAAAA&#10;" path="m,100r,l5,125r5,20l20,160r10,15l45,190r20,10l80,205r15,l110,205r10,-5l135,190r10,-15l160,145r4,-40l160,60,145,30,135,15,120,5,110,,95,,80,,65,5,45,15,30,30,20,45,10,60,5,80,,100xe" filled="f" strokecolor="#e36c0a [2409]" strokeweight="42e-5mm">
                  <v:path arrowok="t" o:connecttype="custom" o:connectlocs="0,100;0,100;5,125;10,145;20,160;30,175;45,190;65,200;80,205;95,205;95,205;110,205;120,200;135,190;145,175;160,145;164,105;164,105;160,60;145,30;135,15;120,5;110,0;95,0;95,0;80,0;65,5;45,15;30,30;20,45;10,60;5,80;0,100;0,100" o:connectangles="0,0,0,0,0,0,0,0,0,0,0,0,0,0,0,0,0,0,0,0,0,0,0,0,0,0,0,0,0,0,0,0,0,0"/>
                </v:shape>
                <v:shape id="Freeform 3888" o:spid="_x0000_s1472" style="position:absolute;left:6148;top:3396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wAnMEA&#10;AADcAAAADwAAAGRycy9kb3ducmV2LnhtbESPT4vCMBTE78J+h/AWvGlaUVmqUZYVwR79s/dH82yq&#10;zUtoona//UYQPA4z8xtmue5tK+7UhcaxgnycgSCunG64VnA6bkdfIEJE1tg6JgV/FGC9+hgssdDu&#10;wXu6H2ItEoRDgQpMjL6QMlSGLIax88TJO7vOYkyyq6Xu8JHgtpWTLJtLiw2nBYOefgxV18PNKih/&#10;scnnLr9kpd9s/TT4m2lLpYaf/fcCRKQ+vsOv9k4rmM5yeJ5JR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M8AJzBAAAA3AAAAA8AAAAAAAAAAAAAAAAAmAIAAGRycy9kb3du&#10;cmV2LnhtbFBLBQYAAAAABAAEAPUAAACGAwAAAAA=&#10;" path="m,70r,l5,85r5,15l25,115r10,10l70,140r25,5l105,145r10,-5l130,125r10,-25l145,75,140,45,130,20,115,5,95,,70,5,40,20,25,30,10,40,5,55,,70xe" filled="f" strokecolor="#e36c0a [2409]" strokeweight="42e-5mm">
                  <v:path arrowok="t" o:connecttype="custom" o:connectlocs="0,70;0,70;5,85;10,100;25,115;35,125;70,140;95,145;95,145;105,145;115,140;130,125;140,100;145,75;145,75;140,45;130,20;115,5;95,0;95,0;70,5;40,20;25,30;10,40;5,55;0,70;0,70" o:connectangles="0,0,0,0,0,0,0,0,0,0,0,0,0,0,0,0,0,0,0,0,0,0,0,0,0,0,0"/>
                </v:shape>
                <v:shape id="Freeform 3889" o:spid="_x0000_s1473" style="position:absolute;left:6128;top:3211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5gIsUA&#10;AADcAAAADwAAAGRycy9kb3ducmV2LnhtbESPQWvCQBCF7wX/wzJCb3VjqFqiq2hLsaAXYy/ehuw0&#10;m5qdDdmtif76rlDo8fHmfW/eYtXbWlyo9ZVjBeNRAoK4cLriUsHn8f3pBYQPyBprx6TgSh5Wy8HD&#10;AjPtOj7QJQ+liBD2GSowITSZlL4wZNGPXEMcvS/XWgxRtqXULXYRbmuZJslUWqw4Nhhs6NVQcc5/&#10;bHzjtCWTTjsyN71P3VvxvdvMjko9Dvv1HESgPvwf/6U/tILnSQr3MZEA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/mAixQAAANwAAAAPAAAAAAAAAAAAAAAAAJgCAABkcnMv&#10;ZG93bnJldi54bWxQSwUGAAAAAAQABAD1AAAAigMAAAAA&#10;" path="m20,r,l10,25,,70r,35l,145r10,50l20,255,10,320,5,370,,410r,35l10,485r10,25e" filled="f" strokecolor="#e36c0a [2409]" strokeweight="42e-5mm">
                  <v:path arrowok="t" o:connecttype="custom" o:connectlocs="20,0;20,0;10,25;0,70;0,105;0,145;10,195;20,255;20,255;20,255;10,320;5,370;0,410;0,445;10,485;20,510" o:connectangles="0,0,0,0,0,0,0,0,0,0,0,0,0,0,0,0"/>
                </v:shape>
                <v:shape id="Freeform 3890" o:spid="_x0000_s1474" style="position:absolute;left:6103;top:3211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Li7cUA&#10;AADcAAAADwAAAGRycy9kb3ducmV2LnhtbESPQWvCQBSE70L/w/IKvYjZxJrWpm5EpILXpsbzI/ua&#10;RLNvQ3ar6b/vCkKPw8x8w6zWo+nEhQbXWlaQRDEI4srqlmsFh6/dbAnCeWSNnWVS8EsO1vnDZIWZ&#10;tlf+pEvhaxEg7DJU0HjfZ1K6qiGDLrI9cfC+7WDQBznUUg94DXDTyXkcv0iDLYeFBnvaNlSdix+j&#10;4HWZ7g7TtDR793HanqdvSXE6lko9PY6bdxCeRv8fvrf3WsEifYbbmXAEZ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AuLtxQAAANwAAAAPAAAAAAAAAAAAAAAAAJgCAABkcnMv&#10;ZG93bnJldi54bWxQSwUGAAAAAAQABAD1AAAAigMAAAAA&#10;" path="m45,r,l30,40,20,90,10,155,,230r5,85l10,360r5,50l30,460r15,50e" filled="f" strokecolor="#e36c0a [2409]" strokeweight="42e-5mm">
                  <v:path arrowok="t" o:connecttype="custom" o:connectlocs="45,0;45,0;30,40;20,90;10,155;0,230;5,315;10,360;15,410;30,460;45,510" o:connectangles="0,0,0,0,0,0,0,0,0,0,0"/>
                </v:shape>
                <v:line id="Line 3891" o:spid="_x0000_s1475" style="position:absolute;visibility:visible;mso-wrap-style:square" from="6053,3211" to="6054,3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HnuMYAAADcAAAADwAAAGRycy9kb3ducmV2LnhtbESPQWvCQBSE7wX/w/IKXkrdVGwrqatI&#10;rSAIAdOA9PbIPjeh2bchu43x37tCweMwM98wi9VgG9FT52vHCl4mCQji0umajYLie/s8B+EDssbG&#10;MSm4kIfVcvSwwFS7Mx+oz4MREcI+RQVVCG0qpS8rsugnriWO3sl1FkOUnZG6w3OE20ZOk+RNWqw5&#10;LlTY0mdF5W/+ZxWYIt98vZuiLzan4PfHp6z/yTKlxo/D+gNEoCHcw//tnVYwe53B7Uw8AnJ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jR57jGAAAA3AAAAA8AAAAAAAAA&#10;AAAAAAAAoQIAAGRycy9kb3ducmV2LnhtbFBLBQYAAAAABAAEAPkAAACUAwAAAAA=&#10;" strokecolor="#e36c0a [2409]" strokeweight="42e-5mm"/>
                <v:line id="Line 3892" o:spid="_x0000_s1476" style="position:absolute;visibility:visible;mso-wrap-style:square" from="6023,3211" to="6024,3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uTxcQAAADcAAAADwAAAGRycy9kb3ducmV2LnhtbESPQWsCMRSE74L/ITyhF9GsUqVsjSKC&#10;1oIgWuv5sXnuBjcvyyZd13/fCILHYWa+YWaL1paiodobxwpGwwQEcea04VzB6Wc9+ADhA7LG0jEp&#10;uJOHxbzbmWGq3Y0P1BxDLiKEfYoKihCqVEqfFWTRD11FHL2Lqy2GKOtc6hpvEW5LOU6SqbRoOC4U&#10;WNGqoOx6/LMKzNf5d787b7Olo+/+xm7MnRqj1FuvXX6CCNSGV/jZ3moF75MJPM7EIyDn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K5PFxAAAANwAAAAPAAAAAAAAAAAA&#10;AAAAAKECAABkcnMvZG93bnJldi54bWxQSwUGAAAAAAQABAD5AAAAkgMAAAAA&#10;" strokecolor="#e36c0a [2409]" strokeweight="69e-5mm"/>
                <v:shape id="Freeform 3893" o:spid="_x0000_s1477" style="position:absolute;left:6148;top:420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hDL8MA&#10;AADcAAAADwAAAGRycy9kb3ducmV2LnhtbESPQYvCMBSE78L+h/AW9iKadlGRapRdQRFPrit4fTTP&#10;ttq8lCRq/fdGEDwOM/MNM523phZXcr6yrCDtJyCIc6srLhTs/5e9MQgfkDXWlknBnTzMZx+dKWba&#10;3viPrrtQiAhhn6GCMoQmk9LnJRn0fdsQR+9oncEQpSukdniLcFPL7yQZSYMVx4USG1qUlJ93F6Ng&#10;ZbthvU8TZ9zvpTpsTtt0NS6U+vpsfyYgArXhHX6111rBYDiC55l4BO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YhDL8MAAADcAAAADwAAAAAAAAAAAAAAAACYAgAAZHJzL2Rv&#10;d25yZXYueG1sUEsFBgAAAAAEAAQA9QAAAIgDAAAAAA==&#10;" path="m,40r,l10,25,25,15,50,5,80,r30,5l135,15r20,10l184,45r5,5l199,45,214,30,234,r15,45e" filled="f" strokecolor="#e36c0a [2409]" strokeweight="42e-5mm">
                  <v:path arrowok="t" o:connecttype="custom" o:connectlocs="0,40;0,40;10,25;25,15;50,5;80,0;110,5;135,15;155,25;184,45;184,45;189,50;199,45;214,30;234,0;249,45" o:connectangles="0,0,0,0,0,0,0,0,0,0,0,0,0,0,0,0"/>
                </v:shape>
                <v:shape id="Freeform 3894" o:spid="_x0000_s1478" style="position:absolute;left:6148;top:3726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TmtMQA&#10;AADcAAAADwAAAGRycy9kb3ducmV2LnhtbESPQWsCMRSE74X+h/AKXopmt2iV1ShaUMSTVcHrY/Pc&#10;Xd28LEnU9d8bodDjMDPfMJNZa2pxI+crywrSXgKCOLe64kLBYb/sjkD4gKyxtkwKHuRhNn1/m2Cm&#10;7Z1/6bYLhYgQ9hkqKENoMil9XpJB37MNcfRO1hkMUbpCaof3CDe1/EqSb2mw4rhQYkM/JeWX3dUo&#10;WNnPsD6kiTNuca2Om/M2XY0KpTof7XwMIlAb/sN/7bVW0B8M4XUmHgE5f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E5rTEAAAA3AAAAA8AAAAAAAAAAAAAAAAAmAIAAGRycy9k&#10;b3ducmV2LnhtbFBLBQYAAAAABAAEAPUAAACJAwAAAAA=&#10;" path="m,5r,l25,25,50,40r30,5l110,40r25,-5l155,25,184,5,189,r5,5l214,20r20,30l249,e" filled="f" strokecolor="#e36c0a [2409]" strokeweight="42e-5mm">
                  <v:path arrowok="t" o:connecttype="custom" o:connectlocs="0,5;0,5;25,25;50,40;80,45;110,40;135,35;155,25;184,5;184,5;189,0;194,5;214,20;234,50;249,0" o:connectangles="0,0,0,0,0,0,0,0,0,0,0,0,0,0,0"/>
                </v:shape>
                <v:shape id="Freeform 3895" o:spid="_x0000_s1479" style="position:absolute;left:6148;top:3771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Vl1MIA&#10;AADcAAAADwAAAGRycy9kb3ducmV2LnhtbERPz2vCMBS+D/wfwhN2m6kyXalG0TGHXkRd8fxo3tqy&#10;5qUkma3+9eYw2PHj+71Y9aYRV3K+tqxgPEpAEBdW11wqyL+2LykIH5A1NpZJwY08rJaDpwVm2nZ8&#10;ous5lCKGsM9QQRVCm0npi4oM+pFtiSP3bZ3BEKErpXbYxXDTyEmSzKTBmmNDhS29V1T8nH+NAl7f&#10;zbHdnvLNxaVv+w/67KaHiVLPw349BxGoD//iP/dOK3idxrXxTDwC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1WXUwgAAANwAAAAPAAAAAAAAAAAAAAAAAJgCAABkcnMvZG93&#10;bnJldi54bWxQSwUGAAAAAAQABAD1AAAAhwMAAAAA&#10;" path="m,215r,l5,300r5,35l15,370r15,25l45,415r20,15l95,435r30,-5l150,420r24,-20l199,370r20,-30l229,300r10,-40l244,215r-5,-45l229,130,219,95,199,65,174,35,150,15,125,5,95,,65,,45,15,30,35,15,60,10,95,5,130,,215xe" filled="f" strokecolor="#e36c0a [2409]" strokeweight="42e-5mm">
                  <v:path arrowok="t" o:connecttype="custom" o:connectlocs="0,215;0,215;5,300;10,335;15,370;30,395;45,415;65,430;95,435;95,435;125,430;150,420;174,400;199,370;219,340;229,300;239,260;244,215;244,215;239,170;229,130;219,95;199,65;174,35;150,15;125,5;95,0;95,0;65,0;45,15;30,35;15,60;10,95;5,130;0,215;0,215" o:connectangles="0,0,0,0,0,0,0,0,0,0,0,0,0,0,0,0,0,0,0,0,0,0,0,0,0,0,0,0,0,0,0,0,0,0,0,0"/>
                </v:shape>
                <v:shape id="Freeform 3896" o:spid="_x0000_s1480" style="position:absolute;left:6148;top:3836;width:194;height:300;visibility:visible;mso-wrap-style:square;v-text-anchor:top" coordsize="194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9oJ8QA&#10;AADcAAAADwAAAGRycy9kb3ducmV2LnhtbESP0YrCMBRE3xf8h3CFfVk0dXFFq1FUWBTWB6t+wKW5&#10;tqXNTWli7f69EQQfh5k5wyxWnalES40rLCsYDSMQxKnVBWcKLuffwRSE88gaK8uk4J8crJa9jwXG&#10;2t45ofbkMxEg7GJUkHtfx1K6NCeDbmhr4uBdbWPQB9lkUjd4D3BTye8omkiDBYeFHGva5pSWp5tR&#10;sPk7lO36Sx+vUVLbZHdOD7J0Sn32u/UchKfOv8Ov9l4rGP/M4HkmH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PaCfEAAAA3AAAAA8AAAAAAAAAAAAAAAAAmAIAAGRycy9k&#10;b3ducmV2LnhtbFBLBQYAAAAABAAEAPUAAACJAwAAAAA=&#10;" path="m,150r,l,180r5,30l15,235r10,20l40,275r15,15l75,295r20,5l115,300r20,-10l150,275r14,-15l179,235r10,-25l194,180r,-30l194,120,189,95,179,70,164,45,150,30,135,15,115,5,95,,75,5,55,10,40,25,25,45,15,65,5,95,,120r,30xe" filled="f" strokecolor="#e36c0a [2409]" strokeweight="42e-5mm">
                  <v:path arrowok="t" o:connecttype="custom" o:connectlocs="0,150;0,150;0,180;5,210;15,235;25,255;40,275;55,290;75,295;95,300;95,300;115,300;135,290;150,275;164,260;179,235;189,210;194,180;194,150;194,150;194,120;189,95;179,70;164,45;150,30;135,15;115,5;95,0;95,0;75,5;55,10;40,25;25,45;15,65;5,95;0,120;0,150;0,150" o:connectangles="0,0,0,0,0,0,0,0,0,0,0,0,0,0,0,0,0,0,0,0,0,0,0,0,0,0,0,0,0,0,0,0,0,0,0,0,0,0"/>
                </v:shape>
                <v:shape id="Freeform 3897" o:spid="_x0000_s1481" style="position:absolute;left:6148;top:3881;width:164;height:210;visibility:visible;mso-wrap-style:square;v-text-anchor:top" coordsize="164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VqD8IA&#10;AADcAAAADwAAAGRycy9kb3ducmV2LnhtbERP3WrCMBS+F/YO4Qx2IzNdEZFqlDI2WG8cq3uAY3Ns&#10;q81JadI2e/vlYrDLj+9/fwymExMNrrWs4GWVgCCurG65VvB9fn/egnAeWWNnmRT8kIPj4WGxx0zb&#10;mb9oKn0tYgi7DBU03veZlK5qyKBb2Z44clc7GPQRDrXUA84x3HQyTZKNNNhybGiwp9eGqns5GgW5&#10;O5u34nS5Xce8/FzOJtRFGpR6egz5DoSn4P/Ff+4PrWC9ifPjmXgE5OE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xWoPwgAAANwAAAAPAAAAAAAAAAAAAAAAAJgCAABkcnMvZG93&#10;bnJldi54bWxQSwUGAAAAAAQABAD1AAAAhwMAAAAA&#10;" path="m,105r,l5,125r5,20l20,165r10,15l45,190r20,10l80,210r15,l110,210r10,-5l135,195r10,-15l160,145r4,-40l160,65,145,35,135,20,120,10,110,5,95,,80,5,65,10,45,20,30,30,20,45,10,65,5,85,,105xe" filled="f" strokecolor="#e36c0a [2409]" strokeweight="42e-5mm">
                  <v:path arrowok="t" o:connecttype="custom" o:connectlocs="0,105;0,105;5,125;10,145;20,165;30,180;45,190;65,200;80,210;95,210;95,210;110,210;120,205;135,195;145,180;160,145;164,105;164,105;160,65;145,35;135,20;120,10;110,5;95,0;95,0;80,5;65,10;45,20;30,30;20,45;10,65;5,85;0,105;0,105" o:connectangles="0,0,0,0,0,0,0,0,0,0,0,0,0,0,0,0,0,0,0,0,0,0,0,0,0,0,0,0,0,0,0,0,0,0"/>
                </v:shape>
                <v:shape id="Freeform 3898" o:spid="_x0000_s1482" style="position:absolute;left:6148;top:3916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DKIcEA&#10;AADcAAAADwAAAGRycy9kb3ducmV2LnhtbESPT4vCMBTE78J+h/AW9qZpRYp0jSK7CPbon70/mmdT&#10;bV5CE7X77Y0geBxm5jfMYjXYTtyoD61jBfkkA0FcO91yo+B42IznIEJE1tg5JgX/FGC1/BgtsNTu&#10;zju67WMjEoRDiQpMjL6UMtSGLIaJ88TJO7neYkyyb6Tu8Z7gtpPTLCukxZbTgkFPP4bqy/5qFVR/&#10;2OaFy89Z5X83fhb81XSVUl+fw/obRKQhvsOv9lYrmBU5PM+kIyC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1QyiHBAAAA3AAAAA8AAAAAAAAAAAAAAAAAmAIAAGRycy9kb3du&#10;cmV2LnhtbFBLBQYAAAAABAAEAPUAAACGAwAAAAA=&#10;" path="m,70r,l5,85r5,15l25,110r10,10l70,140r25,5l105,145r10,-5l130,125r10,-25l145,70,140,45,130,20,115,5,95,,70,,40,15,25,25,10,40,5,55,,70xe" filled="f" strokecolor="#e36c0a [2409]" strokeweight="42e-5mm">
                  <v:path arrowok="t" o:connecttype="custom" o:connectlocs="0,70;0,70;5,85;10,100;25,110;35,120;70,140;95,145;95,145;105,145;115,140;130,125;140,100;145,70;145,70;140,45;130,20;115,5;95,0;95,0;70,0;40,15;25,25;10,40;5,55;0,70;0,70" o:connectangles="0,0,0,0,0,0,0,0,0,0,0,0,0,0,0,0,0,0,0,0,0,0,0,0,0,0,0"/>
                </v:shape>
                <v:shape id="Freeform 3899" o:spid="_x0000_s1483" style="position:absolute;left:6128;top:3731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Kqn8UA&#10;AADcAAAADwAAAGRycy9kb3ducmV2LnhtbESPT2vCQBDF7wW/wzJCb3VjkLREV/EP0kJ7qXrxNmTH&#10;bDQ7G7KrSf30bqHQ4+PN+715s0Vva3Gj1leOFYxHCQjiwumKSwWH/fblDYQPyBprx6Tghzws5oOn&#10;GebadfxNt10oRYSwz1GBCaHJpfSFIYt+5Bri6J1cazFE2ZZSt9hFuK1lmiSZtFhxbDDY0NpQcdld&#10;bXzj+E4mzToyd/2Vuk1x/ly97pV6HvbLKYhAffg//kt/aAWTLIXfMZEA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kqqfxQAAANwAAAAPAAAAAAAAAAAAAAAAAJgCAABkcnMv&#10;ZG93bnJldi54bWxQSwUGAAAAAAQABAD1AAAAigMAAAAA&#10;" path="m20,r,l10,20,,70r,30l,145r10,50l20,255,10,315,5,365,,410r,30l10,485r10,25e" filled="f" strokecolor="#e36c0a [2409]" strokeweight="42e-5mm">
                  <v:path arrowok="t" o:connecttype="custom" o:connectlocs="20,0;20,0;10,20;0,70;0,100;0,145;10,195;20,255;20,255;20,255;10,315;5,365;0,410;0,440;10,485;20,510" o:connectangles="0,0,0,0,0,0,0,0,0,0,0,0,0,0,0,0"/>
                </v:shape>
                <v:shape id="Freeform 3900" o:spid="_x0000_s1484" style="position:absolute;left:6103;top:3731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4oUMUA&#10;AADcAAAADwAAAGRycy9kb3ducmV2LnhtbESPQWvCQBSE7wX/w/KEXqRubGtqU1cpoYLXprHnR/Y1&#10;iWbfhuw2if/eFQSPw8x8w6y3o2lET52rLStYzCMQxIXVNZcK8p/d0wqE88gaG8uk4EwOtpvJwxoT&#10;bQf+pj7zpQgQdgkqqLxvEyldUZFBN7ctcfD+bGfQB9mVUnc4BLhp5HMUxdJgzWGhwpbSiopT9m8U&#10;vK2Wu3y2PJi9+zqmp9n7Ijv+HpR6nI6fHyA8jf4evrX3WsFr/ALXM+EIyM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bihQxQAAANwAAAAPAAAAAAAAAAAAAAAAAJgCAABkcnMv&#10;ZG93bnJldi54bWxQSwUGAAAAAAQABAD1AAAAigMAAAAA&#10;" path="m45,r,l30,40,20,90,10,150,,230r5,85l10,360r5,50l30,460r15,50e" filled="f" strokecolor="#e36c0a [2409]" strokeweight="42e-5mm">
                  <v:path arrowok="t" o:connecttype="custom" o:connectlocs="45,0;45,0;30,40;20,90;10,150;0,230;5,315;10,360;15,410;30,460;45,510" o:connectangles="0,0,0,0,0,0,0,0,0,0,0"/>
                </v:shape>
                <v:line id="Line 3901" o:spid="_x0000_s1485" style="position:absolute;visibility:visible;mso-wrap-style:square" from="6053,3726" to="6054,4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0tBcYAAADcAAAADwAAAGRycy9kb3ducmV2LnhtbESPQWvCQBSE7wX/w/KEXopuLKISXUW0&#10;hUIhYAyIt0f2uQlm34bsNqb/vlso9DjMzDfMZjfYRvTU+dqxgtk0AUFcOl2zUVCc3ycrED4ga2wc&#10;k4Jv8rDbjp42mGr34BP1eTAiQtinqKAKoU2l9GVFFv3UtcTRu7nOYoiyM1J3+Ihw28jXJFlIizXH&#10;hQpbOlRU3vMvq8AU+fFtaYq+ON6C/7y8ZP01y5R6Hg/7NYhAQ/gP/7U/tIL5Yg6/Z+IRkN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a9LQXGAAAA3AAAAA8AAAAAAAAA&#10;AAAAAAAAoQIAAGRycy9kb3ducmV2LnhtbFBLBQYAAAAABAAEAPkAAACUAwAAAAA=&#10;" strokecolor="#e36c0a [2409]" strokeweight="42e-5mm"/>
                <v:line id="Line 3902" o:spid="_x0000_s1486" style="position:absolute;visibility:visible;mso-wrap-style:square" from="6023,3726" to="6024,4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dZeMQAAADcAAAADwAAAGRycy9kb3ducmV2LnhtbESP3WrCQBSE7wu+w3KE3kjdWGwoqauI&#10;4B8UpFa9PmRPk8Xs2ZBdY3x7VxB6OczMN8xk1tlKtNR441jBaJiAIM6dNlwoOPwu3z5B+ICssXJM&#10;Cm7kYTbtvUww0+7KP9TuQyEihH2GCsoQ6kxKn5dk0Q9dTRy9P9dYDFE2hdQNXiPcVvI9SVJp0XBc&#10;KLGmRUn5eX+xCsz6dNx9nzb53NF2sLIrc6PWKPXa7+ZfIAJ14T/8bG+0gnH6AY8z8QjI6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R1l4xAAAANwAAAAPAAAAAAAAAAAA&#10;AAAAAKECAABkcnMvZG93bnJldi54bWxQSwUGAAAAAAQABAD5AAAAkgMAAAAA&#10;" strokecolor="#e36c0a [2409]" strokeweight="69e-5mm"/>
                <v:shape id="Freeform 3903" o:spid="_x0000_s1487" style="position:absolute;left:6148;top:4716;width:249;height:55;visibility:visible;mso-wrap-style:square;v-text-anchor:top" coordsize="249,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tBVsMA&#10;AADcAAAADwAAAGRycy9kb3ducmV2LnhtbESPT4vCMBTE74LfITzBm6aKW6VrFPEPKHixetnbo3nb&#10;dm1eShO1fvuNIHgcZuY3zHzZmkrcqXGlZQWjYQSCOLO65FzB5bwbzEA4j6yxskwKnuRgueh25pho&#10;++AT3VOfiwBhl6CCwvs6kdJlBRl0Q1sTB+/XNgZ9kE0udYOPADeVHEdRLA2WHBYKrGldUHZNb0bB&#10;dLQ1m9Z98c+Jrn+8OaTr2fGpVL/Xrr5BeGr9J/xu77WCSRzD60w4An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tBVsMAAADcAAAADwAAAAAAAAAAAAAAAACYAgAAZHJzL2Rv&#10;d25yZXYueG1sUEsFBgAAAAAEAAQA9QAAAIgDAAAAAA==&#10;" path="m,45r,l10,30,25,20,50,10,80,5r30,5l135,20r20,10l184,50r5,5l199,50,214,35,234,r15,50e" filled="f" strokecolor="#e36c0a [2409]" strokeweight="42e-5mm">
                  <v:path arrowok="t" o:connecttype="custom" o:connectlocs="0,45;0,45;10,30;25,20;50,10;80,5;110,10;135,20;155,30;184,50;184,50;189,55;199,50;214,35;234,0;249,50" o:connectangles="0,0,0,0,0,0,0,0,0,0,0,0,0,0,0,0"/>
                </v:shape>
                <v:shape id="Freeform 3904" o:spid="_x0000_s1488" style="position:absolute;left:6148;top:4246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gsCcQA&#10;AADcAAAADwAAAGRycy9kb3ducmV2LnhtbESPT4vCMBTE7wt+h/AEL4umlUWlGkUFRfa0/gGvj+bZ&#10;VpuXkkTtfvuNIOxxmJnfMLNFa2rxIOcrywrSQQKCOLe64kLB6bjpT0D4gKyxtkwKfsnDYt75mGGm&#10;7ZP39DiEQkQI+wwVlCE0mZQ+L8mgH9iGOHoX6wyGKF0htcNnhJtaDpNkJA1WHBdKbGhdUn473I2C&#10;rf0Mu1OaOONW9+r8ff1Jt5NCqV63XU5BBGrDf/jd3mkFX6MxvM7EI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oLAnEAAAA3AAAAA8AAAAAAAAAAAAAAAAAmAIAAGRycy9k&#10;b3ducmV2LnhtbFBLBQYAAAAABAAEAPUAAACJAwAAAAA=&#10;" path="m,l,,25,25,50,40r30,l110,40,135,30,155,20,184,5,189,r5,l214,20r20,30l249,e" filled="f" strokecolor="#e36c0a [2409]" strokeweight="42e-5mm">
                  <v:path arrowok="t" o:connecttype="custom" o:connectlocs="0,0;0,0;25,25;50,40;80,40;110,40;135,30;155,20;184,5;184,5;189,0;194,0;214,20;234,50;249,0" o:connectangles="0,0,0,0,0,0,0,0,0,0,0,0,0,0,0"/>
                </v:shape>
                <v:shape id="Freeform 3905" o:spid="_x0000_s1489" style="position:absolute;left:6148;top:4286;width:244;height:440;visibility:visible;mso-wrap-style:square;v-text-anchor:top" coordsize="244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LWhMEA&#10;AADcAAAADwAAAGRycy9kb3ducmV2LnhtbERP3WrCMBS+F3yHcITdyEwdTlw1ijgGCrvQugc4NGdt&#10;sTkpSfrj25sLwcuP73+zG0wtOnK+sqxgPktAEOdWV1wo+Lv+vK9A+ICssbZMCu7kYbcdjzaYatvz&#10;hbosFCKGsE9RQRlCk0rp85IM+pltiCP3b53BEKErpHbYx3BTy48kWUqDFceGEhs6lJTfstYooM5+&#10;f931GX+v2dS3VX7oPk+ZUm+TYb8GEWgIL/HTfdQKFsu4Np6JR0B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S1oTBAAAA3AAAAA8AAAAAAAAAAAAAAAAAmAIAAGRycy9kb3du&#10;cmV2LnhtbFBLBQYAAAAABAAEAPUAAACGAwAAAAA=&#10;" path="m,220r,l5,305r5,35l15,370r15,30l45,420r20,10l95,440r30,-5l150,420r24,-15l199,375r20,-30l229,305r10,-40l244,220r-5,-45l229,135,219,100,199,65,174,40,150,20,125,5,95,,65,5,45,20,30,40,15,65r-5,35l5,135,,220xe" filled="f" strokecolor="#e36c0a [2409]" strokeweight="42e-5mm">
                  <v:path arrowok="t" o:connecttype="custom" o:connectlocs="0,220;0,220;5,305;10,340;15,370;30,400;45,420;65,430;95,440;95,440;125,435;150,420;174,405;199,375;219,345;229,305;239,265;244,220;244,220;239,175;229,135;219,100;199,65;174,40;150,20;125,5;95,0;95,0;65,5;45,20;30,40;15,65;10,100;5,135;0,220;0,220" o:connectangles="0,0,0,0,0,0,0,0,0,0,0,0,0,0,0,0,0,0,0,0,0,0,0,0,0,0,0,0,0,0,0,0,0,0,0,0"/>
                </v:shape>
                <v:shape id="Freeform 3906" o:spid="_x0000_s1490" style="position:absolute;left:6148;top:4356;width:194;height:300;visibility:visible;mso-wrap-style:square;v-text-anchor:top" coordsize="194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OimsUA&#10;AADcAAAADwAAAGRycy9kb3ducmV2LnhtbESP0WqDQBRE3wP9h+UW+hKataFIarMJNhBaqA/R9AMu&#10;7o2K7l1xN2r/vlsI5HGYmTPMdj+bTow0uMaygpdVBIK4tLrhSsHP+fi8AeE8ssbOMin4JQf73cNi&#10;i4m2E+c0Fr4SAcIuQQW1930ipStrMuhWticO3sUOBn2QQyX1gFOAm06uoyiWBhsOCzX2dKipbIur&#10;UfDxnbVjutSnS5T3Nv88l5lsnVJPj3P6DsLT7O/hW/tLK3iN3+D/TDgCcvc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o6KaxQAAANwAAAAPAAAAAAAAAAAAAAAAAJgCAABkcnMv&#10;ZG93bnJldi54bWxQSwUGAAAAAAQABAD1AAAAigMAAAAA&#10;" path="m,150r,l,180r5,30l15,235r10,20l40,270r15,15l75,295r20,5l115,295r20,-5l150,275r14,-20l179,235r10,-25l194,180r,-30l194,120,189,90,179,65,164,45,150,25,135,15,115,5,95,,75,5,55,10,40,25,25,45,15,65,5,90,,120r,30xe" filled="f" strokecolor="#e36c0a [2409]" strokeweight="42e-5mm">
                  <v:path arrowok="t" o:connecttype="custom" o:connectlocs="0,150;0,150;0,180;5,210;15,235;25,255;40,270;55,285;75,295;95,300;95,300;115,295;135,290;150,275;164,255;179,235;189,210;194,180;194,150;194,150;194,120;189,90;179,65;164,45;150,25;135,15;115,5;95,0;95,0;75,5;55,10;40,25;25,45;15,65;5,90;0,120;0,150;0,150" o:connectangles="0,0,0,0,0,0,0,0,0,0,0,0,0,0,0,0,0,0,0,0,0,0,0,0,0,0,0,0,0,0,0,0,0,0,0,0,0,0"/>
                </v:shape>
                <v:shape id="Freeform 3907" o:spid="_x0000_s1491" style="position:absolute;left:6148;top:4401;width:164;height:210;visibility:visible;mso-wrap-style:square;v-text-anchor:top" coordsize="164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z80sMA&#10;AADcAAAADwAAAGRycy9kb3ducmV2LnhtbERP3WrCMBS+F3yHcITdiKbKmNI1lSIbzJsNWx/grDm2&#10;3ZqT0kSbvf1yMdjlx/efHYLpxZ1G11lWsFknIIhrqztuFFyq19UehPPIGnvLpOCHHBzy+SzDVNuJ&#10;z3QvfSNiCLsUFbTeD6mUrm7JoFvbgThyVzsa9BGOjdQjTjHc9HKbJE/SYMexocWBji3V3+XNKChc&#10;ZV5O759f11tRfiwnE5rTNij1sAjFMwhPwf+L/9xvWsHjLs6PZ+IRkP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z80sMAAADcAAAADwAAAAAAAAAAAAAAAACYAgAAZHJzL2Rv&#10;d25yZXYueG1sUEsFBgAAAAAEAAQA9QAAAIgDAAAAAA==&#10;" path="m,105r,l5,125r5,20l20,165r10,15l45,190r20,10l80,205r15,5l110,210r10,-10l135,190r10,-10l160,145r4,-40l160,65,145,30,135,20,120,10,110,5,95,,80,,65,10,45,15,30,30,20,45,10,65,5,85,,105xe" filled="f" strokecolor="#e36c0a [2409]" strokeweight="42e-5mm">
                  <v:path arrowok="t" o:connecttype="custom" o:connectlocs="0,105;0,105;5,125;10,145;20,165;30,180;45,190;65,200;80,205;95,210;95,210;110,210;120,200;135,190;145,180;160,145;164,105;164,105;160,65;145,30;135,20;120,10;110,5;95,0;95,0;80,0;65,10;45,15;30,30;20,45;10,65;5,85;0,105;0,105" o:connectangles="0,0,0,0,0,0,0,0,0,0,0,0,0,0,0,0,0,0,0,0,0,0,0,0,0,0,0,0,0,0,0,0,0,0"/>
                </v:shape>
                <v:shape id="Freeform 3908" o:spid="_x0000_s1492" style="position:absolute;left:6148;top:4431;width:145;height:150;visibility:visible;mso-wrap-style:square;v-text-anchor:top" coordsize="14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c3ecIA&#10;AADcAAAADwAAAGRycy9kb3ducmV2LnhtbESPQYvCMBSE7wv+h/AEb2vqoqvUpuKKsj0tWPX+aJ5t&#10;sXkpTdT67zeC4HGYmW+YZNWbRtyoc7VlBZNxBIK4sLrmUsHxsPtcgHAeWWNjmRQ8yMEqHXwkGGt7&#10;5z3dcl+KAGEXo4LK+zaW0hUVGXRj2xIH72w7gz7IrpS6w3uAm0Z+RdG3NFhzWKiwpU1FxSW/GgWL&#10;363lng65z/azv80pzxr9Y5UaDfv1EoSn3r/Dr3amFUznE3ieCUdAp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Vzd5wgAAANwAAAAPAAAAAAAAAAAAAAAAAJgCAABkcnMvZG93&#10;bnJldi54bWxQSwUGAAAAAAQABAD1AAAAhwMAAAAA&#10;" path="m,75r,l5,90r5,15l25,115r10,10l70,140r25,10l105,145r10,l130,125r10,-20l145,75,140,45,130,25,115,10,95,,70,5,40,20,25,30,10,45,5,60,,75xe" filled="f" strokecolor="#e36c0a [2409]" strokeweight="42e-5mm">
                  <v:path arrowok="t" o:connecttype="custom" o:connectlocs="0,75;0,75;5,90;10,105;25,115;35,125;70,140;95,150;95,150;105,145;115,145;130,125;140,105;145,75;145,75;140,45;130,25;115,10;95,0;95,0;70,5;40,20;25,30;10,45;5,60;0,75;0,75" o:connectangles="0,0,0,0,0,0,0,0,0,0,0,0,0,0,0,0,0,0,0,0,0,0,0,0,0,0,0"/>
                </v:shape>
                <v:shape id="Freeform 3909" o:spid="_x0000_s1493" style="position:absolute;left:6128;top:4246;width:20;height:515;visibility:visible;mso-wrap-style:square;v-text-anchor:top" coordsize="20,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qfGMUA&#10;AADcAAAADwAAAGRycy9kb3ducmV2LnhtbESPQWsCMRSE74L/IbxCb5rtIiqrUaqgeBCkaqnH181z&#10;d3HzsiSprv/eFASPw8x8w0znranFlZyvLCv46CcgiHOrKy4UHA+r3hiED8gaa8uk4E4e5rNuZ4qZ&#10;tjf+ous+FCJC2GeooAyhyaT0eUkGfd82xNE7W2cwROkKqR3eItzUMk2SoTRYcVwosaFlSfll/2cU&#10;nH+Gy+J3d/w+7dbbwWXRrBetS5V6f2s/JyACteEVfrY3WsFglML/mXg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+p8YxQAAANwAAAAPAAAAAAAAAAAAAAAAAJgCAABkcnMv&#10;ZG93bnJldi54bWxQSwUGAAAAAAQABAD1AAAAigMAAAAA&#10;" path="m20,r,l10,25,,70r,35l,145r10,55l20,260,10,320,5,370,,410r,35l10,490r10,25e" filled="f" strokecolor="#e36c0a [2409]" strokeweight="42e-5mm">
                  <v:path arrowok="t" o:connecttype="custom" o:connectlocs="20,0;20,0;10,25;0,70;0,105;0,145;10,200;20,260;20,260;20,260;10,320;5,370;0,410;0,445;10,490;20,515" o:connectangles="0,0,0,0,0,0,0,0,0,0,0,0,0,0,0,0"/>
                </v:shape>
                <v:shape id="Freeform 3910" o:spid="_x0000_s1494" style="position:absolute;left:6103;top:4246;width:45;height:515;visibility:visible;mso-wrap-style:square;v-text-anchor:top" coordsize="45,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mS18YA&#10;AADcAAAADwAAAGRycy9kb3ducmV2LnhtbESPS2vDMBCE74X+B7GBXEoiJy15OFZCKZQWGhLyui/W&#10;+tFYK2Opjv3vq0Ihx2FmvmGSTWcq0VLjSssKJuMIBHFqdcm5gvPpfbQA4TyyxsoyKejJwWb9+JBg&#10;rO2ND9QefS4ChF2MCgrv61hKlxZk0I1tTRy8zDYGfZBNLnWDtwA3lZxG0UwaLDksFFjTW0Hp9fhj&#10;FODhq/t4WvZm26ft7jKfld/ZvldqOOheVyA8df4e/m9/agUv82f4OxOO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mS18YAAADcAAAADwAAAAAAAAAAAAAAAACYAgAAZHJz&#10;L2Rvd25yZXYueG1sUEsFBgAAAAAEAAQA9QAAAIsDAAAAAA==&#10;" path="m45,r,l30,45,20,90,10,155,,230r5,90l10,365r5,50l30,460r15,55e" filled="f" strokecolor="#e36c0a [2409]" strokeweight="42e-5mm">
                  <v:path arrowok="t" o:connecttype="custom" o:connectlocs="45,0;45,0;30,45;20,90;10,155;0,230;5,320;10,365;15,415;30,460;45,515" o:connectangles="0,0,0,0,0,0,0,0,0,0,0"/>
                </v:shape>
                <v:line id="Line 3911" o:spid="_x0000_s1495" style="position:absolute;visibility:visible;mso-wrap-style:square" from="6053,4246" to="6054,47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S72MYAAADcAAAADwAAAGRycy9kb3ducmV2LnhtbESPQWvCQBSE7wX/w/KEXopuLFIluopo&#10;C4VCwBgQb4/scxPMvg3ZbUz/fbdQ8DjMzDfMejvYRvTU+dqxgtk0AUFcOl2zUVCcPiZLED4ga2wc&#10;k4If8rDdjJ7WmGp35yP1eTAiQtinqKAKoU2l9GVFFv3UtcTRu7rOYoiyM1J3eI9w28jXJHmTFmuO&#10;CxW2tK+ovOXfVoEp8sP7whR9cbgG/3V+yfpLlin1PB52KxCBhvAI/7c/tYL5Yg5/Z+IRkJ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Nku9jGAAAA3AAAAA8AAAAAAAAA&#10;AAAAAAAAoQIAAGRycy9kb3ducmV2LnhtbFBLBQYAAAAABAAEAPkAAACUAwAAAAA=&#10;" strokecolor="#e36c0a [2409]" strokeweight="42e-5mm"/>
                <v:line id="Line 3912" o:spid="_x0000_s1496" style="position:absolute;visibility:visible;mso-wrap-style:square" from="6023,4246" to="6024,47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7PpcUAAADcAAAADwAAAGRycy9kb3ducmV2LnhtbESPW2sCMRSE3wv9D+EUfBHNVrTK1ihS&#10;8AZC8VKfD5vT3dDNybKJ6/rvjSD0cZiZb5jpvLWlaKj2xrGC934Cgjhz2nCu4HRc9iYgfEDWWDom&#10;BTfyMJ+9vkwx1e7Ke2oOIRcRwj5FBUUIVSqlzwqy6PuuIo7er6sthijrXOoarxFuSzlIkg9p0XBc&#10;KLCir4Kyv8PFKjDr88/37rzJFo623ZVdmRs1RqnOW7v4BBGoDf/hZ3ujFQzHI3iciUdAz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p7PpcUAAADcAAAADwAAAAAAAAAA&#10;AAAAAAChAgAAZHJzL2Rvd25yZXYueG1sUEsFBgAAAAAEAAQA+QAAAJMDAAAAAA==&#10;" strokecolor="#e36c0a [2409]" strokeweight="69e-5mm"/>
                <v:shape id="Freeform 3913" o:spid="_x0000_s1497" style="position:absolute;left:6148;top:5236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0fT8QA&#10;AADcAAAADwAAAGRycy9kb3ducmV2LnhtbESPT4vCMBTE7wt+h/AEL4umlUWlGkUFRfa0/gGvj+bZ&#10;VpuXkkTtfvuNIOxxmJnfMLNFa2rxIOcrywrSQQKCOLe64kLB6bjpT0D4gKyxtkwKfsnDYt75mGGm&#10;7ZP39DiEQkQI+wwVlCE0mZQ+L8mgH9iGOHoX6wyGKF0htcNnhJtaDpNkJA1WHBdKbGhdUn473I2C&#10;rf0Mu1OaOONW9+r8ff1Jt5NCqV63XU5BBGrDf/jd3mkFX+MRvM7EI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9H0/EAAAA3AAAAA8AAAAAAAAAAAAAAAAAmAIAAGRycy9k&#10;b3ducmV2LnhtbFBLBQYAAAAABAAEAPUAAACJAwAAAAA=&#10;" path="m,40r,l10,30,25,20,50,5r30,l110,10r25,5l155,30r29,20l189,50r10,l214,30,234,r15,45e" filled="f" strokecolor="#e36c0a [2409]" strokeweight="42e-5mm">
                  <v:path arrowok="t" o:connecttype="custom" o:connectlocs="0,40;0,40;10,30;25,20;50,5;80,5;110,10;135,15;155,30;184,50;184,50;189,50;199,50;214,30;234,0;249,45" o:connectangles="0,0,0,0,0,0,0,0,0,0,0,0,0,0,0,0"/>
                </v:shape>
                <v:shape id="Freeform 3914" o:spid="_x0000_s1498" style="position:absolute;left:6148;top:4766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G61MMA&#10;AADcAAAADwAAAGRycy9kb3ducmV2LnhtbESPQYvCMBSE78L+h/AW9iKadhGVapRdQRFPrit4fTTP&#10;ttq8lCRq/fdGEDwOM/MNM523phZXcr6yrCDtJyCIc6srLhTs/5e9MQgfkDXWlknBnTzMZx+dKWba&#10;3viPrrtQiAhhn6GCMoQmk9LnJRn0fdsQR+9oncEQpSukdniLcFPL7yQZSoMVx4USG1qUlJ93F6Ng&#10;ZbthvU8TZ9zvpTpsTtt0NS6U+vpsfyYgArXhHX6111rBYDSC55l4BO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XG61MMAAADcAAAADwAAAAAAAAAAAAAAAACYAgAAZHJzL2Rv&#10;d25yZXYueG1sUEsFBgAAAAAEAAQA9QAAAIgDAAAAAA==&#10;" path="m,l,,25,25,50,35r30,5l110,40,135,30,155,20,184,r5,l194,r20,20l234,50,249,e" filled="f" strokecolor="#e36c0a [2409]" strokeweight="42e-5mm">
                  <v:path arrowok="t" o:connecttype="custom" o:connectlocs="0,0;0,0;25,25;50,35;80,40;110,40;135,30;155,20;184,0;184,0;189,0;194,0;214,20;234,50;249,0" o:connectangles="0,0,0,0,0,0,0,0,0,0,0,0,0,0,0"/>
                </v:shape>
                <v:shape id="Freeform 3915" o:spid="_x0000_s1499" style="position:absolute;left:6148;top:4806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A5tMMA&#10;AADcAAAADwAAAGRycy9kb3ducmV2LnhtbERPy2rCQBTdF/oPwy10VyeVVkN0FCsq7UZ8BNeXzDUJ&#10;Zu6EmdGk/frOQnB5OO/pvDeNuJHztWUF74MEBHFhdc2lgvy4fktB+ICssbFMCn7Jw3z2/DTFTNuO&#10;93Q7hFLEEPYZKqhCaDMpfVGRQT+wLXHkztYZDBG6UmqHXQw3jRwmyUgarDk2VNjSsqLicrgaBbz4&#10;M7t2vc+/Ti4d/6xo031uh0q9vvSLCYhAfXiI7+5vreBjHNfGM/EIyN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2A5tMMAAADcAAAADwAAAAAAAAAAAAAAAACYAgAAZHJzL2Rv&#10;d25yZXYueG1sUEsFBgAAAAAEAAQA9QAAAIgDAAAAAA==&#10;" path="m,220r,l5,305r5,35l15,370r15,25l45,415r20,15l95,435r30,l150,420r24,-20l199,375r20,-35l229,305r10,-40l244,220r-5,-45l229,135,219,95,199,65,174,40,150,20,125,5,95,,65,5,45,15,30,35,15,65,10,95,5,135,,220xe" filled="f" strokecolor="#e36c0a [2409]" strokeweight="42e-5mm">
                  <v:path arrowok="t" o:connecttype="custom" o:connectlocs="0,220;0,220;5,305;10,340;15,370;30,395;45,415;65,430;95,435;95,435;125,435;150,420;174,400;199,375;219,340;229,305;239,265;244,220;244,220;239,175;229,135;219,95;199,65;174,40;150,20;125,5;95,0;95,0;65,5;45,15;30,35;15,65;10,95;5,135;0,220;0,220" o:connectangles="0,0,0,0,0,0,0,0,0,0,0,0,0,0,0,0,0,0,0,0,0,0,0,0,0,0,0,0,0,0,0,0,0,0,0,0"/>
                </v:shape>
                <v:shape id="Freeform 3916" o:spid="_x0000_s1500" style="position:absolute;left:6148;top:4876;width:194;height:300;visibility:visible;mso-wrap-style:square;v-text-anchor:top" coordsize="194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o0R8QA&#10;AADcAAAADwAAAGRycy9kb3ducmV2LnhtbESP0YrCMBRE3xf8h3CFfVk0dZFVq1FUWBTWB6t+wKW5&#10;tqXNTWli7f69EQQfh5k5wyxWnalES40rLCsYDSMQxKnVBWcKLuffwRSE88gaK8uk4J8crJa9jwXG&#10;2t45ofbkMxEg7GJUkHtfx1K6NCeDbmhr4uBdbWPQB9lkUjd4D3BTye8o+pEGCw4LOda0zSktTzej&#10;YPN3KNv1lz5eo6S2ye6cHmTplPrsd+s5CE+df4df7b1WMJ7M4HkmH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6NEfEAAAA3AAAAA8AAAAAAAAAAAAAAAAAmAIAAGRycy9k&#10;b3ducmV2LnhtbFBLBQYAAAAABAAEAPUAAACJAwAAAAA=&#10;" path="m,150r,l,180r5,25l15,230r10,25l40,270r15,15l75,295r20,5l115,295r20,-10l150,275r14,-20l179,235r10,-30l194,180r,-30l194,120,189,90,179,65,164,45,150,25,135,10,115,,95,,75,,55,10,40,25,25,40,15,65,5,90,,120r,30xe" filled="f" strokecolor="#e36c0a [2409]" strokeweight="42e-5mm">
                  <v:path arrowok="t" o:connecttype="custom" o:connectlocs="0,150;0,150;0,180;5,205;15,230;25,255;40,270;55,285;75,295;95,300;95,300;115,295;135,285;150,275;164,255;179,235;189,205;194,180;194,150;194,150;194,120;189,90;179,65;164,45;150,25;135,10;115,0;95,0;95,0;75,0;55,10;40,25;25,40;15,65;5,90;0,120;0,150;0,150" o:connectangles="0,0,0,0,0,0,0,0,0,0,0,0,0,0,0,0,0,0,0,0,0,0,0,0,0,0,0,0,0,0,0,0,0,0,0,0,0,0"/>
                </v:shape>
                <v:shape id="Freeform 3917" o:spid="_x0000_s1501" style="position:absolute;left:6148;top:4921;width:164;height:210;visibility:visible;mso-wrap-style:square;v-text-anchor:top" coordsize="164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mM9cEA&#10;AADcAAAADwAAAGRycy9kb3ducmV2LnhtbERPzYrCMBC+C/sOYYS9yJoqIlKNUhYX1oti9QFmm7Gt&#10;NpPSRJt9e3MQPH58/6tNMI14UOdqywom4wQEcWF1zaWC8+nnawHCeWSNjWVS8E8ONuuPwQpTbXs+&#10;0iP3pYgh7FJUUHnfplK6oiKDbmxb4shdbGfQR9iVUnfYx3DTyGmSzKXBmmNDhS19V1Tc8rtRkLmT&#10;2e72f9fLPcsPo96EcjcNSn0OQ7YE4Sn4t/jl/tUKZos4P56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JjPXBAAAA3AAAAA8AAAAAAAAAAAAAAAAAmAIAAGRycy9kb3du&#10;cmV2LnhtbFBLBQYAAAAABAAEAPUAAACGAwAAAAA=&#10;" path="m,105r,l5,125r5,20l20,160r10,15l45,190r20,10l80,205r15,5l110,205r10,-5l135,190r10,-10l160,145r4,-40l160,65,145,30,135,15,120,5,110,,95,,80,,65,5,45,15,30,30,20,45,10,65,5,80,,105xe" filled="f" strokecolor="#e36c0a [2409]" strokeweight="42e-5mm">
                  <v:path arrowok="t" o:connecttype="custom" o:connectlocs="0,105;0,105;5,125;10,145;20,160;30,175;45,190;65,200;80,205;95,210;95,210;110,205;120,200;135,190;145,180;160,145;164,105;164,105;160,65;145,30;135,15;120,5;110,0;95,0;95,0;80,0;65,5;45,15;30,30;20,45;10,65;5,80;0,105;0,105" o:connectangles="0,0,0,0,0,0,0,0,0,0,0,0,0,0,0,0,0,0,0,0,0,0,0,0,0,0,0,0,0,0,0,0,0,0"/>
                </v:shape>
                <v:shape id="Freeform 3918" o:spid="_x0000_s1502" style="position:absolute;left:6148;top:4951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ws28IA&#10;AADcAAAADwAAAGRycy9kb3ducmV2LnhtbESPwWrDMBBE74X+g9hCb43sYExwooTSEIiPcZv7Ym0s&#10;t9ZKWErs/H0VKPQ4zMwbZrOb7SBuNIbesYJ8kYEgbp3uuVPw9Xl4W4EIEVnj4JgU3CnAbvv8tMFK&#10;u4lPdGtiJxKEQ4UKTIy+kjK0hiyGhfPEybu40WJMcuykHnFKcDvIZZaV0mLPacGgpw9D7U9ztQrq&#10;M/Z56fLvrPb7gy+Cv5qhVur1ZX5fg4g0x//wX/uoFRSrHB5n0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XCzbwgAAANwAAAAPAAAAAAAAAAAAAAAAAJgCAABkcnMvZG93&#10;bnJldi54bWxQSwUGAAAAAAQABAD1AAAAhwMAAAAA&#10;" path="m,75r,l5,90r5,10l25,115r10,10l70,140r25,5l105,145r10,-5l130,125r10,-25l145,75,140,45,130,20,115,5,95,,70,5,40,20,25,30,10,40,5,55,,75xe" filled="f" strokecolor="#e36c0a [2409]" strokeweight="42e-5mm">
                  <v:path arrowok="t" o:connecttype="custom" o:connectlocs="0,75;0,75;5,90;10,100;25,115;35,125;70,140;95,145;95,145;105,145;115,140;130,125;140,100;145,75;145,75;140,45;130,20;115,5;95,0;95,0;70,5;40,20;25,30;10,40;5,55;0,75;0,75" o:connectangles="0,0,0,0,0,0,0,0,0,0,0,0,0,0,0,0,0,0,0,0,0,0,0,0,0,0,0"/>
                </v:shape>
                <v:shape id="Freeform 3919" o:spid="_x0000_s1503" style="position:absolute;left:6128;top:4766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5MZcYA&#10;AADcAAAADwAAAGRycy9kb3ducmV2LnhtbESPS2vDMBCE74X+B7GF3hq5piTBiWz6IDTQXPK45LZY&#10;G8uptTKWErv59VUgkOMwO9/szIvBNuJMna8dK3gdJSCIS6drrhTstouXKQgfkDU2jknBH3ko8seH&#10;OWba9bym8yZUIkLYZ6jAhNBmUvrSkEU/ci1x9A6usxii7CqpO+wj3DYyTZKxtFhzbDDY0qeh8ndz&#10;svGN/TeZdNyTuehV6r7K48/HZKvU89PwPgMRaAj341t6qRW8TVO4jokEkP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J5MZcYAAADcAAAADwAAAAAAAAAAAAAAAACYAgAAZHJz&#10;L2Rvd25yZXYueG1sUEsFBgAAAAAEAAQA9QAAAIsDAAAAAA==&#10;" path="m20,r,l10,25,,70r,35l,145r10,50l20,260,10,320,5,370,,410r,35l10,490r10,20e" filled="f" strokecolor="#e36c0a [2409]" strokeweight="42e-5mm">
                  <v:path arrowok="t" o:connecttype="custom" o:connectlocs="20,0;20,0;10,25;0,70;0,105;0,145;10,195;20,260;20,260;20,260;10,320;5,370;0,410;0,445;10,490;20,510" o:connectangles="0,0,0,0,0,0,0,0,0,0,0,0,0,0,0,0"/>
                </v:shape>
                <v:shape id="Freeform 3920" o:spid="_x0000_s1504" style="position:absolute;left:6103;top:4766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LOqsQA&#10;AADcAAAADwAAAGRycy9kb3ducmV2LnhtbESPQYvCMBSE7wv+h/AEL7KmrqvWapRFFLxadc+P5tlW&#10;m5fSRK3/3iwseBxm5htmsWpNJe7UuNKyguEgAkGcWV1yruB42H7GIJxH1lhZJgVPcrBadj4WmGj7&#10;4D3dU5+LAGGXoILC+zqR0mUFGXQDWxMH72wbgz7IJpe6wUeAm0p+RdFEGiw5LBRY07qg7JrejIJp&#10;PN4e++OT2bnNZX3tz4bp5fekVK/b/sxBeGr9O/zf3mkF3/EI/s6EIyC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1izqrEAAAA3AAAAA8AAAAAAAAAAAAAAAAAmAIAAGRycy9k&#10;b3ducmV2LnhtbFBLBQYAAAAABAAEAPUAAACJAwAAAAA=&#10;" path="m45,r,l30,40,20,90,10,155,,230r5,85l10,365r5,45l30,460r15,50e" filled="f" strokecolor="#e36c0a [2409]" strokeweight="42e-5mm">
                  <v:path arrowok="t" o:connecttype="custom" o:connectlocs="45,0;45,0;30,40;20,90;10,155;0,230;5,315;10,365;15,410;30,460;45,510" o:connectangles="0,0,0,0,0,0,0,0,0,0,0"/>
                </v:shape>
                <v:line id="Line 3921" o:spid="_x0000_s1505" style="position:absolute;visibility:visible;mso-wrap-style:square" from="6053,4766" to="6054,52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HL/8YAAADcAAAADwAAAGRycy9kb3ducmV2LnhtbESPQWvCQBSE70L/w/IKvYhuLGIldZVS&#10;WxCEQGNAvD2yz01o9m3IrjH+e7dQ8DjMzDfMajPYRvTU+dqxgtk0AUFcOl2zUVAcvidLED4ga2wc&#10;k4Ibedisn0YrTLW78g/1eTAiQtinqKAKoU2l9GVFFv3UtcTRO7vOYoiyM1J3eI1w28jXJFlIizXH&#10;hQpb+qyo/M0vVoEp8u3Xmyn6YnsOfn8cZ/0py5R6eR4+3kEEGsIj/N/eaQXz5Rz+zsQjIN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axy//GAAAA3AAAAA8AAAAAAAAA&#10;AAAAAAAAoQIAAGRycy9kb3ducmV2LnhtbFBLBQYAAAAABAAEAPkAAACUAwAAAAA=&#10;" strokecolor="#e36c0a [2409]" strokeweight="42e-5mm"/>
                <v:line id="Line 3922" o:spid="_x0000_s1506" style="position:absolute;visibility:visible;mso-wrap-style:square" from="6023,4766" to="6024,52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0u/gsUAAADcAAAADwAAAGRycy9kb3ducmV2LnhtbESP3WrCQBSE74W+w3IKvRHdtNQi0VVC&#10;odGCIPXv+pA9JkuzZ0N2jfHtuwXBy2FmvmHmy97WoqPWG8cKXscJCOLCacOlgsP+azQF4QOyxtox&#10;KbiRh+XiaTDHVLsr/1C3C6WIEPYpKqhCaFIpfVGRRT92DXH0zq61GKJsS6lbvEa4reVbknxIi4bj&#10;QoUNfVZU/O4uVoFZnY7bzWldZI6+h7nNzY06o9TLc5/NQATqwyN8b6+1gvfpBP7PxCM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0u/gsUAAADcAAAADwAAAAAAAAAA&#10;AAAAAAChAgAAZHJzL2Rvd25yZXYueG1sUEsFBgAAAAAEAAQA+QAAAJMDAAAAAA==&#10;" strokecolor="#e36c0a [2409]" strokeweight="69e-5mm"/>
                <v:shape id="Freeform 3923" o:spid="_x0000_s1507" style="position:absolute;left:6148;top:5756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hvaMUA&#10;AADcAAAADwAAAGRycy9kb3ducmV2LnhtbESPQWvCQBSE70L/w/IKvUjdpEgIqau0hUrwVK3Q6yP7&#10;TGKzb8PuJqb/3hUKHoeZ+YZZbSbTiZGcby0rSBcJCOLK6pZrBcfvz+cchA/IGjvLpOCPPGzWD7MV&#10;FtpeeE/jIdQiQtgXqKAJoS+k9FVDBv3C9sTRO1lnMETpaqkdXiLcdPIlSTJpsOW40GBPHw1Vv4fB&#10;KNjaeSiPaeKMex/an935K93mtVJPj9PbK4hAU7iH/9ulVrDMM7idiUdAr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6G9oxQAAANwAAAAPAAAAAAAAAAAAAAAAAJgCAABkcnMv&#10;ZG93bnJldi54bWxQSwUGAAAAAAQABAD1AAAAigMAAAAA&#10;" path="m,40r,l10,25,25,15,50,5,80,r30,5l135,15r20,10l184,45r5,5l199,45,214,30,234,r15,45e" filled="f" strokecolor="#e36c0a [2409]" strokeweight="42e-5mm">
                  <v:path arrowok="t" o:connecttype="custom" o:connectlocs="0,40;0,40;10,25;25,15;50,5;80,0;110,5;135,15;155,25;184,45;184,45;189,50;199,45;214,30;234,0;249,45" o:connectangles="0,0,0,0,0,0,0,0,0,0,0,0,0,0,0,0"/>
                </v:shape>
                <v:shape id="Freeform 3924" o:spid="_x0000_s1508" style="position:absolute;left:6148;top:528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TK88QA&#10;AADcAAAADwAAAGRycy9kb3ducmV2LnhtbESPT4vCMBTE7wt+h/CEvSyaVpa1VKOooIin9Q94fTTP&#10;ttq8lCRq99tvhIU9DjPzG2Y670wjHuR8bVlBOkxAEBdW11wqOB3XgwyED8gaG8uk4Ic8zGe9tynm&#10;2j55T49DKEWEsM9RQRVCm0vpi4oM+qFtiaN3sc5giNKVUjt8Rrhp5ChJvqTBmuNChS2tKipuh7tR&#10;sLEfYXtKE2fc8l6fd9fvdJOVSr33u8UERKAu/If/2lut4DMbw+tMPAJ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kyvPEAAAA3AAAAA8AAAAAAAAAAAAAAAAAmAIAAGRycy9k&#10;b3ducmV2LnhtbFBLBQYAAAAABAAEAPUAAACJAwAAAAA=&#10;" path="m,5r,l25,25,50,40r30,5l110,40r25,-5l155,25,184,5,189,r5,5l214,20r20,30l249,e" filled="f" strokecolor="#e36c0a [2409]" strokeweight="42e-5mm">
                  <v:path arrowok="t" o:connecttype="custom" o:connectlocs="0,5;0,5;25,25;50,40;80,45;110,40;135,35;155,25;184,5;184,5;189,0;194,5;214,20;234,50;249,0" o:connectangles="0,0,0,0,0,0,0,0,0,0,0,0,0,0,0"/>
                </v:shape>
                <v:shape id="Freeform 3925" o:spid="_x0000_s1509" style="position:absolute;left:6148;top:5326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VJk8IA&#10;AADcAAAADwAAAGRycy9kb3ducmV2LnhtbERPy2rCQBTdF/oPwy10p5OKrSE6iooWuxFfuL5krklo&#10;5k6YmZro1zsLocvDeU9mnanFlZyvLCv46CcgiHOrKy4UnI7rXgrCB2SNtWVScCMPs+nrywQzbVve&#10;0/UQChFD2GeooAyhyaT0eUkGfd82xJG7WGcwROgKqR22MdzUcpAkX9JgxbGhxIaWJeW/hz+jgOd3&#10;s2vW+9Pi7NLRz4q+28/tQKn3t24+BhGoC//ip3ujFQzTuDaeiUdAT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tUmTwgAAANwAAAAPAAAAAAAAAAAAAAAAAJgCAABkcnMvZG93&#10;bnJldi54bWxQSwUGAAAAAAQABAD1AAAAhwMAAAAA&#10;" path="m,215r,l5,300r5,40l15,370r15,25l45,415r20,15l95,435r30,-5l150,420r24,-20l199,375r20,-35l229,305r10,-45l244,215r-5,-40l229,130,219,95,199,65,174,35,150,15,125,5,95,,65,5,45,15,30,35,15,60,10,95,5,130,,215xe" filled="f" strokecolor="#e36c0a [2409]" strokeweight="42e-5mm">
                  <v:path arrowok="t" o:connecttype="custom" o:connectlocs="0,215;0,215;5,300;10,340;15,370;30,395;45,415;65,430;95,435;95,435;125,430;150,420;174,400;199,375;219,340;229,305;239,260;244,215;244,215;239,175;229,130;219,95;199,65;174,35;150,15;125,5;95,0;95,0;65,5;45,15;30,35;15,60;10,95;5,130;0,215;0,215" o:connectangles="0,0,0,0,0,0,0,0,0,0,0,0,0,0,0,0,0,0,0,0,0,0,0,0,0,0,0,0,0,0,0,0,0,0,0,0"/>
                </v:shape>
                <v:shape id="Freeform 3926" o:spid="_x0000_s1510" style="position:absolute;left:6148;top:5391;width:194;height:300;visibility:visible;mso-wrap-style:square;v-text-anchor:top" coordsize="194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9EYMUA&#10;AADcAAAADwAAAGRycy9kb3ducmV2LnhtbESPwWrDMBBE74H+g9hCLyGRU0px3CghDYQW6kOc5AMW&#10;aWMbWytjKbb791Wh0OMwM2+YzW6yrRio97VjBatlAoJYO1NzqeB6OS5SED4gG2wdk4Jv8rDbPsw2&#10;mBk3ckHDOZQiQthnqKAKocuk9Loii37pOuLo3VxvMUTZl9L0OEa4beVzkrxKizXHhQo7OlSkm/Pd&#10;Knj/ypthPzenW1J0rvi46Fw2Xqmnx2n/BiLQFP7Df+1Po+AlXcPvmXg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r0RgxQAAANwAAAAPAAAAAAAAAAAAAAAAAJgCAABkcnMv&#10;ZG93bnJldi54bWxQSwUGAAAAAAQABAD1AAAAigMAAAAA&#10;" path="m,150r,l,180r5,30l15,235r10,20l40,275r15,15l75,300r20,l115,300r20,-10l150,275r14,-15l179,235r10,-25l194,185r,-35l194,120,189,95,179,70,164,45,150,30,135,15,115,5,95,,75,5,55,15,40,25,25,45,15,70,5,95,,120r,30xe" filled="f" strokecolor="#e36c0a [2409]" strokeweight="42e-5mm">
                  <v:path arrowok="t" o:connecttype="custom" o:connectlocs="0,150;0,150;0,180;5,210;15,235;25,255;40,275;55,290;75,300;95,300;95,300;115,300;135,290;150,275;164,260;179,235;189,210;194,185;194,150;194,150;194,120;189,95;179,70;164,45;150,30;135,15;115,5;95,0;95,0;75,5;55,15;40,25;25,45;15,70;5,95;0,120;0,150;0,150" o:connectangles="0,0,0,0,0,0,0,0,0,0,0,0,0,0,0,0,0,0,0,0,0,0,0,0,0,0,0,0,0,0,0,0,0,0,0,0,0,0"/>
                </v:shape>
                <v:shape id="Freeform 3927" o:spid="_x0000_s1511" style="position:absolute;left:6148;top:5436;width:164;height:210;visibility:visible;mso-wrap-style:square;v-text-anchor:top" coordsize="164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AaKMMA&#10;AADcAAAADwAAAGRycy9kb3ducmV2LnhtbERP3WrCMBS+F3yHcITdiKbKGNo1lSIbzJsNWx/grDm2&#10;3ZqT0kSbvf1yMdjlx/efHYLpxZ1G11lWsFknIIhrqztuFFyq19UOhPPIGnvLpOCHHBzy+SzDVNuJ&#10;z3QvfSNiCLsUFbTeD6mUrm7JoFvbgThyVzsa9BGOjdQjTjHc9HKbJE/SYMexocWBji3V3+XNKChc&#10;ZV5O759f11tRfiwnE5rTNij1sAjFMwhPwf+L/9xvWsHjPs6PZ+IRkP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AaKMMAAADcAAAADwAAAAAAAAAAAAAAAACYAgAAZHJzL2Rv&#10;d25yZXYueG1sUEsFBgAAAAAEAAQA9QAAAIgDAAAAAA==&#10;" path="m,105r,l5,130r5,20l20,165r10,15l45,195r20,10l80,210r15,l110,210r10,-5l135,195r10,-15l160,150r4,-45l160,65,145,35,135,20,120,10,110,5,95,,80,5,65,10,45,20,30,35,20,50,10,65,5,85,,105xe" filled="f" strokecolor="#e36c0a [2409]" strokeweight="42e-5mm">
                  <v:path arrowok="t" o:connecttype="custom" o:connectlocs="0,105;0,105;5,130;10,150;20,165;30,180;45,195;65,205;80,210;95,210;95,210;110,210;120,205;135,195;145,180;160,150;164,105;164,105;160,65;145,35;135,20;120,10;110,5;95,0;95,0;80,5;65,10;45,20;30,35;20,50;10,65;5,85;0,105;0,105" o:connectangles="0,0,0,0,0,0,0,0,0,0,0,0,0,0,0,0,0,0,0,0,0,0,0,0,0,0,0,0,0,0,0,0,0,0"/>
                </v:shape>
                <v:shape id="Freeform 3928" o:spid="_x0000_s1512" style="position:absolute;left:6148;top:5471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W6BsIA&#10;AADcAAAADwAAAGRycy9kb3ducmV2LnhtbESPzWrDMBCE74W8g9hAb7XsYkziWgkhJVAfm5/7Ym0t&#10;t9ZKWErivn1VKPQ4zMw3TLOd7ShuNIXBsYIiy0EQd04P3Cs4nw5PKxAhImscHZOCbwqw3SweGqy1&#10;u/M73Y6xFwnCoUYFJkZfSxk6QxZD5jxx8j7cZDEmOfVST3hPcDvK5zyvpMWB04JBT3tD3dfxahW0&#10;FxyKyhWfeetfD74M/mrGVqnH5bx7ARFpjv/hv/abVlCuC/g9k46A3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hboGwgAAANwAAAAPAAAAAAAAAAAAAAAAAJgCAABkcnMvZG93&#10;bnJldi54bWxQSwUGAAAAAAQABAD1AAAAhwMAAAAA&#10;" path="m,70r,l5,85r5,15l25,115r10,10l70,140r25,5l105,145r10,-5l130,125r10,-25l145,70,140,45,130,20,115,5,95,,70,5,40,20,25,30,10,40,5,55,,70xe" filled="f" strokecolor="#e36c0a [2409]" strokeweight="42e-5mm">
                  <v:path arrowok="t" o:connecttype="custom" o:connectlocs="0,70;0,70;5,85;10,100;25,115;35,125;70,140;95,145;95,145;105,145;115,140;130,125;140,100;145,70;145,70;140,45;130,20;115,5;95,0;95,0;70,5;40,20;25,30;10,40;5,55;0,70;0,70" o:connectangles="0,0,0,0,0,0,0,0,0,0,0,0,0,0,0,0,0,0,0,0,0,0,0,0,0,0,0"/>
                </v:shape>
                <v:shape id="Freeform 3929" o:spid="_x0000_s1513" style="position:absolute;left:6128;top:5286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fauMUA&#10;AADcAAAADwAAAGRycy9kb3ducmV2LnhtbESPQWvCQBCF74L/YRmhN90YirXRVbSltKAXYy/ehuw0&#10;m5qdDdmtSfvr3YLg8fHmfW/ect3bWlyo9ZVjBdNJAoK4cLriUsHn8W08B+EDssbaMSn4JQ/r1XCw&#10;xEy7jg90yUMpIoR9hgpMCE0mpS8MWfQT1xBH78u1FkOUbSl1i12E21qmSTKTFiuODQYbejFUnPMf&#10;G984vZNJZx2ZP71P3Wvxvds+HZV6GPWbBYhAfbgf39IfWsHjcwr/YyIB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R9q4xQAAANwAAAAPAAAAAAAAAAAAAAAAAJgCAABkcnMv&#10;ZG93bnJldi54bWxQSwUGAAAAAAQABAD1AAAAigMAAAAA&#10;" path="m20,r,l10,20,,70r,35l,145r10,50l20,255,10,315,5,370,,410r,30l10,485r10,25e" filled="f" strokecolor="#e36c0a [2409]" strokeweight="42e-5mm">
                  <v:path arrowok="t" o:connecttype="custom" o:connectlocs="20,0;20,0;10,20;0,70;0,105;0,145;10,195;20,255;20,255;20,255;10,315;5,370;0,410;0,440;10,485;20,510" o:connectangles="0,0,0,0,0,0,0,0,0,0,0,0,0,0,0,0"/>
                </v:shape>
                <v:shape id="Freeform 3930" o:spid="_x0000_s1514" style="position:absolute;left:6103;top:5286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tYd8UA&#10;AADcAAAADwAAAGRycy9kb3ducmV2LnhtbESPQWvCQBSE7wX/w/KEXqRubGurqauUUMFr06TnR/Y1&#10;iWbfhuw2if/eFQSPw8x8w2x2o2lET52rLStYzCMQxIXVNZcKsp/90wqE88gaG8uk4EwOdtvJwwZj&#10;bQf+pj71pQgQdjEqqLxvYyldUZFBN7ctcfD+bGfQB9mVUnc4BLhp5HMUvUmDNYeFCltKKipO6b9R&#10;8L5a7rPZMjcH93VMTrP1Ij3+5ko9TsfPDxCeRn8P39oHreB1/QLXM+EIyO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u1h3xQAAANwAAAAPAAAAAAAAAAAAAAAAAJgCAABkcnMv&#10;ZG93bnJldi54bWxQSwUGAAAAAAQABAD1AAAAigMAAAAA&#10;" path="m45,r,l30,40,20,90,10,155,,230r5,85l10,360r5,50l30,460r15,50e" filled="f" strokecolor="#e36c0a [2409]" strokeweight="42e-5mm">
                  <v:path arrowok="t" o:connecttype="custom" o:connectlocs="45,0;45,0;30,40;20,90;10,155;0,230;5,315;10,360;15,410;30,460;45,510" o:connectangles="0,0,0,0,0,0,0,0,0,0,0"/>
                </v:shape>
                <v:line id="Line 3931" o:spid="_x0000_s1515" style="position:absolute;visibility:visible;mso-wrap-style:square" from="6053,5286" to="6054,58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hdIsYAAADcAAAADwAAAGRycy9kb3ducmV2LnhtbESPQWvCQBSE7wX/w/IKXkrdVKStqatI&#10;rSAIAdOA9PbIPjeh2bchu43x37tCweMwM98wi9VgG9FT52vHCl4mCQji0umajYLie/v8DsIHZI2N&#10;Y1JwIQ+r5ehhgal2Zz5QnwcjIoR9igqqENpUSl9WZNFPXEscvZPrLIYoOyN1h+cIt42cJsmrtFhz&#10;XKiwpc+Kyt/8zyowRb75ejNFX2xOwe+PT1n/k2VKjR+H9QeIQEO4h//bO61gNp/B7Uw8AnJ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NoXSLGAAAA3AAAAA8AAAAAAAAA&#10;AAAAAAAAoQIAAGRycy9kb3ducmV2LnhtbFBLBQYAAAAABAAEAPkAAACUAwAAAAA=&#10;" strokecolor="#e36c0a [2409]" strokeweight="42e-5mm"/>
                <v:line id="Line 3932" o:spid="_x0000_s1516" style="position:absolute;visibility:visible;mso-wrap-style:square" from="6023,5286" to="6024,58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IpX8UAAADcAAAADwAAAGRycy9kb3ducmV2LnhtbESPW2sCMRSE3wv9D+EUfBHNVrTo1ihS&#10;8AZC8VKfD5vT3dDNybKJ6/rvjSD0cZiZb5jpvLWlaKj2xrGC934Cgjhz2nCu4HRc9sYgfEDWWDom&#10;BTfyMJ+9vkwx1e7Ke2oOIRcRwj5FBUUIVSqlzwqy6PuuIo7er6sthijrXOoarxFuSzlIkg9p0XBc&#10;KLCir4Kyv8PFKjDr88/37rzJFo623ZVdmRs1RqnOW7v4BBGoDf/hZ3ujFQwnI3iciUdAz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pIpX8UAAADcAAAADwAAAAAAAAAA&#10;AAAAAAChAgAAZHJzL2Rvd25yZXYueG1sUEsFBgAAAAAEAAQA+QAAAJMDAAAAAA==&#10;" strokecolor="#e36c0a [2409]" strokeweight="69e-5mm"/>
                <v:shape id="Freeform 3933" o:spid="_x0000_s1517" style="position:absolute;left:6148;top:6276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H5tcMA&#10;AADcAAAADwAAAGRycy9kb3ducmV2LnhtbESPQYvCMBSE78L+h/AWvIimXUS0GmUVVsST6wpeH82z&#10;rdu8lCRq/fdGEDwOM/MNM1u0phZXcr6yrCAdJCCIc6srLhQc/n76YxA+IGusLZOCO3lYzD86M8y0&#10;vfEvXfehEBHCPkMFZQhNJqXPSzLoB7Yhjt7JOoMhSldI7fAW4aaWX0kykgYrjgslNrQqKf/fX4yC&#10;te2FzSFNnHHLS3Xcnnfpelwo1f1sv6cgArXhHX61N1rBcDKC55l4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H5tcMAAADcAAAADwAAAAAAAAAAAAAAAACYAgAAZHJzL2Rv&#10;d25yZXYueG1sUEsFBgAAAAAEAAQA9QAAAIgDAAAAAA==&#10;" path="m,40r,l10,25,25,15,50,5,80,r30,5l135,15r20,10l184,45r5,5l199,45,214,30,234,r15,45e" filled="f" strokecolor="#e36c0a [2409]" strokeweight="42e-5mm">
                  <v:path arrowok="t" o:connecttype="custom" o:connectlocs="0,40;0,40;10,25;25,15;50,5;80,0;110,5;135,15;155,25;184,45;184,45;189,50;199,45;214,30;234,0;249,45" o:connectangles="0,0,0,0,0,0,0,0,0,0,0,0,0,0,0,0"/>
                </v:shape>
                <v:shape id="Freeform 3934" o:spid="_x0000_s1518" style="position:absolute;left:6148;top:580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1cLsUA&#10;AADcAAAADwAAAGRycy9kb3ducmV2LnhtbESPQWvCQBSE74L/YXlCL9JsIqVqmlVaoSI9aSp4fWRf&#10;k7TZt2F31fTfdwuCx2FmvmGK9WA6cSHnW8sKsiQFQVxZ3XKt4Pj5/rgA4QOyxs4yKfglD+vVeFRg&#10;ru2VD3QpQy0ihH2OCpoQ+lxKXzVk0Ce2J47el3UGQ5SultrhNcJNJ2dp+iwNthwXGuxp01D1U56N&#10;gq2dht0xS51xb+f29PG9z7aLWqmHyfD6AiLQEO7hW3unFTwt5/B/Jh4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fVwuxQAAANwAAAAPAAAAAAAAAAAAAAAAAJgCAABkcnMv&#10;ZG93bnJldi54bWxQSwUGAAAAAAQABAD1AAAAigMAAAAA&#10;" path="m,5r,l25,25,50,40r30,5l110,40,135,30r20,-5l184,5,189,r5,5l214,20r20,30l249,e" filled="f" strokecolor="#e36c0a [2409]" strokeweight="42e-5mm">
                  <v:path arrowok="t" o:connecttype="custom" o:connectlocs="0,5;0,5;25,25;50,40;80,45;110,40;135,30;155,25;184,5;184,5;189,0;194,5;214,20;234,50;249,0" o:connectangles="0,0,0,0,0,0,0,0,0,0,0,0,0,0,0"/>
                </v:shape>
                <v:shape id="Freeform 3935" o:spid="_x0000_s1519" style="position:absolute;left:6148;top:5846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zfTsMA&#10;AADcAAAADwAAAGRycy9kb3ducmV2LnhtbERPz2vCMBS+C/sfwhvspulkc642ihtT9CLTFc+P5q0t&#10;a15KktnqX28OgseP73e26E0jTuR8bVnB8ygBQVxYXXOpIP9ZDacgfEDW2FgmBWfysJg/DDJMte14&#10;T6dDKEUMYZ+igiqENpXSFxUZ9CPbEkfu1zqDIUJXSu2wi+GmkeMkmUiDNceGClv6rKj4O/wbBby8&#10;mO92tc8/jm76tv2idfe6Gyv19NgvZyAC9eEuvrk3WsHLe1wbz8QjIO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zfTsMAAADcAAAADwAAAAAAAAAAAAAAAACYAgAAZHJzL2Rv&#10;d25yZXYueG1sUEsFBgAAAAAEAAQA9QAAAIgDAAAAAA==&#10;" path="m,215r,l5,300r5,35l15,370r15,25l45,415r20,15l95,435r30,-5l150,420r24,-20l199,370r20,-30l229,300r10,-40l244,215r-5,-45l229,130,219,95,199,60,174,35,150,15,125,5,95,,65,,45,15,30,35,15,60,10,95,5,130,,215xe" filled="f" strokecolor="#e36c0a [2409]" strokeweight="42e-5mm">
                  <v:path arrowok="t" o:connecttype="custom" o:connectlocs="0,215;0,215;5,300;10,335;15,370;30,395;45,415;65,430;95,435;95,435;125,430;150,420;174,400;199,370;219,340;229,300;239,260;244,215;244,215;239,170;229,130;219,95;199,60;174,35;150,15;125,5;95,0;95,0;65,0;45,15;30,35;15,60;10,95;5,130;0,215;0,215" o:connectangles="0,0,0,0,0,0,0,0,0,0,0,0,0,0,0,0,0,0,0,0,0,0,0,0,0,0,0,0,0,0,0,0,0,0,0,0"/>
                </v:shape>
                <v:shape id="Freeform 3936" o:spid="_x0000_s1520" style="position:absolute;left:6148;top:5911;width:194;height:300;visibility:visible;mso-wrap-style:square;v-text-anchor:top" coordsize="194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bSvcQA&#10;AADcAAAADwAAAGRycy9kb3ducmV2LnhtbESP0YrCMBRE3wX/IVxhX0RTl0W0GkUFWWF9sNUPuDTX&#10;trS5KU2s3b83Cws+DjNzhllve1OLjlpXWlYwm0YgiDOrS84V3K7HyQKE88gaa8uk4JccbDfDwRpj&#10;bZ+cUJf6XAQIuxgVFN43sZQuK8igm9qGOHh32xr0Qba51C0+A9zU8jOK5tJgyWGhwIYOBWVV+jAK&#10;9j/nqtuN9eUeJY1Nvq/ZWVZOqY9Rv1uB8NT7d/i/fdIKvpZL+DsTjoDcv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520r3EAAAA3AAAAA8AAAAAAAAAAAAAAAAAmAIAAGRycy9k&#10;b3ducmV2LnhtbFBLBQYAAAAABAAEAPUAAACJAwAAAAA=&#10;" path="m,150r,l,180r5,30l15,235r10,20l40,275r15,10l75,295r20,5l115,300r20,-10l150,275r14,-15l179,235r10,-25l194,180r,-30l194,120,189,95,179,70,164,45,150,30,135,15,115,5,95,,75,5,55,10,40,25,25,45,15,65,5,95,,120r,30xe" filled="f" strokecolor="#e36c0a [2409]" strokeweight="42e-5mm">
                  <v:path arrowok="t" o:connecttype="custom" o:connectlocs="0,150;0,150;0,180;5,210;15,235;25,255;40,275;55,285;75,295;95,300;95,300;115,300;135,290;150,275;164,260;179,235;189,210;194,180;194,150;194,150;194,120;189,95;179,70;164,45;150,30;135,15;115,5;95,0;95,0;75,5;55,10;40,25;25,45;15,65;5,95;0,120;0,150;0,150" o:connectangles="0,0,0,0,0,0,0,0,0,0,0,0,0,0,0,0,0,0,0,0,0,0,0,0,0,0,0,0,0,0,0,0,0,0,0,0,0,0"/>
                </v:shape>
                <v:shape id="Freeform 3937" o:spid="_x0000_s1521" style="position:absolute;left:6148;top:5956;width:164;height:210;visibility:visible;mso-wrap-style:square;v-text-anchor:top" coordsize="164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uAMsEA&#10;AADcAAAADwAAAGRycy9kb3ducmV2LnhtbERPzYrCMBC+C/sOYRb2ImuqoEg1SlkU9KJYfYDZZmzr&#10;NpPSRJt9e3MQPH58/8t1MI14UOdqywrGowQEcWF1zaWCy3n7PQfhPLLGxjIp+CcH69XHYImptj2f&#10;6JH7UsQQdikqqLxvUyldUZFBN7ItceSutjPoI+xKqTvsY7hp5CRJZtJgzbGhwpZ+Kir+8rtRkLmz&#10;2ewPv7frPcuPw96Ecj8JSn19hmwBwlPwb/HLvdMKpkmcH8/EIyB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77gDLBAAAA3AAAAA8AAAAAAAAAAAAAAAAAmAIAAGRycy9kb3du&#10;cmV2LnhtbFBLBQYAAAAABAAEAPUAAACGAwAAAAA=&#10;" path="m,105r,l5,125r5,20l20,165r10,15l45,190r20,10l80,210r15,l110,210r10,-5l135,195r10,-15l160,145r4,-40l160,65,145,30,135,20,120,10,110,5,95,,80,5,65,10,45,20,30,30,20,45,10,65,5,85,,105xe" filled="f" strokecolor="#e36c0a [2409]" strokeweight="42e-5mm">
                  <v:path arrowok="t" o:connecttype="custom" o:connectlocs="0,105;0,105;5,125;10,145;20,165;30,180;45,190;65,200;80,210;95,210;95,210;110,210;120,205;135,195;145,180;160,145;164,105;164,105;160,65;145,30;135,20;120,10;110,5;95,0;95,0;80,5;65,10;45,20;30,30;20,45;10,65;5,85;0,105;0,105" o:connectangles="0,0,0,0,0,0,0,0,0,0,0,0,0,0,0,0,0,0,0,0,0,0,0,0,0,0,0,0,0,0,0,0,0,0"/>
                </v:shape>
                <v:shape id="Freeform 3938" o:spid="_x0000_s1522" style="position:absolute;left:6148;top:5986;width:145;height:150;visibility:visible;mso-wrap-style:square;v-text-anchor:top" coordsize="14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BLmb4A&#10;AADcAAAADwAAAGRycy9kb3ducmV2LnhtbESPwQrCMBBE74L/EFbwpqmCItUoKoo9CVa9L83aFptN&#10;aaLWvzeC4HGYmTfMYtWaSjypcaVlBaNhBII4s7rkXMHlvB/MQDiPrLGyTAre5GC17HYWGGv74hM9&#10;U5+LAGEXo4LC+zqW0mUFGXRDWxMH72Ybgz7IJpe6wVeAm0qOo2gqDZYcFgqsaVtQdk8fRsHssLPc&#10;0jn1yWly3F7TpNIbq1S/167nIDy1/h/+tROtYBKN4HsmHAG5/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CwS5m+AAAA3AAAAA8AAAAAAAAAAAAAAAAAmAIAAGRycy9kb3ducmV2&#10;LnhtbFBLBQYAAAAABAAEAPUAAACDAwAAAAA=&#10;" path="m,75r,l5,90r5,15l25,115r10,10l70,145r25,5l105,150r10,-5l130,130r10,-25l145,75,140,50,130,25,115,10,95,,70,5,40,20,25,30,10,45,5,60,,75xe" filled="f" strokecolor="#e36c0a [2409]" strokeweight="42e-5mm">
                  <v:path arrowok="t" o:connecttype="custom" o:connectlocs="0,75;0,75;5,90;10,105;25,115;35,125;70,145;95,150;95,150;105,150;115,145;130,130;140,105;145,75;145,75;140,50;130,25;115,10;95,0;95,0;70,5;40,20;25,30;10,45;5,60;0,75;0,75" o:connectangles="0,0,0,0,0,0,0,0,0,0,0,0,0,0,0,0,0,0,0,0,0,0,0,0,0,0,0"/>
                </v:shape>
                <v:shape id="Freeform 3939" o:spid="_x0000_s1523" style="position:absolute;left:6128;top:5806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xAosQA&#10;AADcAAAADwAAAGRycy9kb3ducmV2LnhtbESPQWvCQBCF7wX/wzKCt7oxoJbUVdQiCnqpevE2ZKfZ&#10;tNnZkN2a6K93hUKPjzfve/Nmi85W4kqNLx0rGA0TEMS50yUXCs6nzesbCB+QNVaOScGNPCzmvZcZ&#10;Ztq1/EnXYyhEhLDPUIEJoc6k9Lkhi37oauLofbnGYoiyKaRusI1wW8k0SSbSYsmxwWBNa0P5z/HX&#10;xjcuWzLppCVz14fUfeTf+9X0pNSg3y3fQQTqwv/xX3qnFYyTFJ5jIgH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sQKLEAAAA3AAAAA8AAAAAAAAAAAAAAAAAmAIAAGRycy9k&#10;b3ducmV2LnhtbFBLBQYAAAAABAAEAPUAAACJAwAAAAA=&#10;" path="m20,r,l10,20,,70r,30l,145r10,50l20,255,10,315,5,365,,410r,30l10,485r10,25e" filled="f" strokecolor="#e36c0a [2409]" strokeweight="42e-5mm">
                  <v:path arrowok="t" o:connecttype="custom" o:connectlocs="20,0;20,0;10,20;0,70;0,100;0,145;10,195;20,255;20,255;20,255;10,315;5,365;0,410;0,440;10,485;20,510" o:connectangles="0,0,0,0,0,0,0,0,0,0,0,0,0,0,0,0"/>
                </v:shape>
                <v:shape id="Freeform 3940" o:spid="_x0000_s1524" style="position:absolute;left:6103;top:5806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DCbcQA&#10;AADcAAAADwAAAGRycy9kb3ducmV2LnhtbESPS4vCQBCE7wv+h6GFvYhO3CU+oqOIKHjd+Dg3mTaJ&#10;ZnpCZtT473cEwWNRVV9R82VrKnGnxpWWFQwHEQjizOqScwWH/bY/AeE8ssbKMil4koPlovM1x0Tb&#10;B//RPfW5CBB2CSoovK8TKV1WkEE3sDVx8M62MeiDbHKpG3wEuKnkTxSNpMGSw0KBNa0Lyq7pzSgY&#10;T+LtoRcfzc5tLutrbzpML6ejUt/ddjUD4an1n/C7vdMK4ugXXmfC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Qwm3EAAAA3AAAAA8AAAAAAAAAAAAAAAAAmAIAAGRycy9k&#10;b3ducmV2LnhtbFBLBQYAAAAABAAEAPUAAACJAwAAAAA=&#10;" path="m45,r,l30,40,20,90,10,150,,230r5,85l10,360r5,50l30,460r15,50e" filled="f" strokecolor="#e36c0a [2409]" strokeweight="42e-5mm">
                  <v:path arrowok="t" o:connecttype="custom" o:connectlocs="45,0;45,0;30,40;20,90;10,150;0,230;5,315;10,360;15,410;30,460;45,510" o:connectangles="0,0,0,0,0,0,0,0,0,0,0"/>
                </v:shape>
                <v:line id="Line 3941" o:spid="_x0000_s1525" style="position:absolute;visibility:visible;mso-wrap-style:square" from="6053,5801" to="6054,63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PHOMYAAADcAAAADwAAAGRycy9kb3ducmV2LnhtbESPQWvCQBSE74X+h+UVvBTdtLQq0VVK&#10;VSgUAsaAeHtkn5tg9m3IrjH9991CweMwM98wy/VgG9FT52vHCl4mCQji0umajYLisBvPQfiArLFx&#10;TAp+yMN69fiwxFS7G++pz4MREcI+RQVVCG0qpS8rsugnriWO3tl1FkOUnZG6w1uE20a+JslUWqw5&#10;LlTY0mdF5SW/WgWmyDfbmSn6YnMO/vv4nPWnLFNq9DR8LEAEGsI9/N/+0grekzf4OxOP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2DxzjGAAAA3AAAAA8AAAAAAAAA&#10;AAAAAAAAoQIAAGRycy9kb3ducmV2LnhtbFBLBQYAAAAABAAEAPkAAACUAwAAAAA=&#10;" strokecolor="#e36c0a [2409]" strokeweight="42e-5mm"/>
                <v:line id="Line 3942" o:spid="_x0000_s1526" style="position:absolute;visibility:visible;mso-wrap-style:square" from="6023,5801" to="6024,63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mzRcMAAADcAAAADwAAAGRycy9kb3ducmV2LnhtbESP3YrCMBSE7wXfIRzBG1lTBUW6RhFB&#10;1wVB/FmvD83ZNticlCZb69tvBMHLYWa+YebL1paiodobxwpGwwQEcea04VzB5bz5mIHwAVlj6ZgU&#10;PMjDctHtzDHV7s5Hak4hFxHCPkUFRQhVKqXPCrLoh64ijt6vqy2GKOtc6hrvEW5LOU6SqbRoOC4U&#10;WNG6oOx2+rMKzNf157C/7rKVo+/B1m7NgxqjVL/Xrj5BBGrDO/xq77SCSTKB55l4BOTi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5s0XDAAAA3AAAAA8AAAAAAAAAAAAA&#10;AAAAoQIAAGRycy9kb3ducmV2LnhtbFBLBQYAAAAABAAEAPkAAACRAwAAAAA=&#10;" strokecolor="#e36c0a [2409]" strokeweight="69e-5mm"/>
                <v:shape id="Freeform 3943" o:spid="_x0000_s1527" style="position:absolute;left:6148;top:679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pjr8QA&#10;AADcAAAADwAAAGRycy9kb3ducmV2LnhtbESPQWsCMRSE74L/ITyhF6nJChXZml1UUKSnVgWvj83r&#10;7tbNy5JE3f77plDocZiZb5hVOdhO3MmH1rGGbKZAEFfOtFxrOJ92z0sQISIb7ByThm8KUBbj0Qpz&#10;4x78QfdjrEWCcMhRQxNjn0sZqoYshpnriZP36bzFmKSvpfH4SHDbyblSC2mx5bTQYE/bhqrr8WY1&#10;7N00Hs6Z8tZvbu3l7es92y9rrZ8mw/oVRKQh/of/2gej4UUt4PdMOgKy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aY6/EAAAA3AAAAA8AAAAAAAAAAAAAAAAAmAIAAGRycy9k&#10;b3ducmV2LnhtbFBLBQYAAAAABAAEAPUAAACJAwAAAAA=&#10;" path="m,40r,l10,30,25,20,50,5r30,l110,10r25,10l155,30r29,20l189,50r10,l214,35,234,r15,50e" filled="f" strokecolor="#e36c0a [2409]" strokeweight="42e-5mm">
                  <v:path arrowok="t" o:connecttype="custom" o:connectlocs="0,40;0,40;10,30;25,20;50,5;80,5;110,10;135,20;155,30;184,50;184,50;189,50;199,50;214,35;234,0;249,50" o:connectangles="0,0,0,0,0,0,0,0,0,0,0,0,0,0,0,0"/>
                </v:shape>
                <v:shape id="Freeform 3944" o:spid="_x0000_s1528" style="position:absolute;left:6148;top:632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bGNMUA&#10;AADcAAAADwAAAGRycy9kb3ducmV2LnhtbESPQWsCMRSE70L/Q3gFL6UmK1hlu1lpC4r0pFbo9bF5&#10;3d1287IkUdd/bwqCx2FmvmGK5WA7cSIfWscasokCQVw503Kt4fC1el6ACBHZYOeYNFwowLJ8GBWY&#10;G3fmHZ32sRYJwiFHDU2MfS5lqBqyGCauJ07ej/MWY5K+lsbjOcFtJ6dKvUiLLaeFBnv6aKj62x+t&#10;hrV7iptDprz178f2+/N3m60Xtdbjx+HtFUSkId7Dt/bGaJipOfyfSUdAl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lsY0xQAAANwAAAAPAAAAAAAAAAAAAAAAAJgCAABkcnMv&#10;ZG93bnJldi54bWxQSwUGAAAAAAQABAD1AAAAigMAAAAA&#10;" path="m,l,,25,25,50,40r30,l110,40,135,30,155,20,184,r5,l194,r20,20l234,50,249,e" filled="f" strokecolor="#e36c0a [2409]" strokeweight="42e-5mm">
                  <v:path arrowok="t" o:connecttype="custom" o:connectlocs="0,0;0,0;25,25;50,40;80,40;110,40;135,30;155,20;184,0;184,0;189,0;194,0;214,20;234,50;249,0" o:connectangles="0,0,0,0,0,0,0,0,0,0,0,0,0,0,0"/>
                </v:shape>
                <v:shape id="Freeform 3945" o:spid="_x0000_s1529" style="position:absolute;left:6148;top:6361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dFVMEA&#10;AADcAAAADwAAAGRycy9kb3ducmV2LnhtbERPy4rCMBTdD/gP4QruxlTBGalG0WGUcTP4wvWlubbF&#10;5qYk0Va/3iwEl4fzns5bU4kbOV9aVjDoJyCIM6tLzhUcD6vPMQgfkDVWlknBnTzMZ52PKabaNryj&#10;2z7kIoawT1FBEUKdSumzggz6vq2JI3e2zmCI0OVSO2xiuKnkMEm+pMGSY0OBNf0UlF32V6OAFw+z&#10;rVe74/Lkxt+bX1o3o/+hUr1uu5iACNSGt/jl/tMKRklcG8/EIyBn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WHRVTBAAAA3AAAAA8AAAAAAAAAAAAAAAAAmAIAAGRycy9kb3du&#10;cmV2LnhtbFBLBQYAAAAABAAEAPUAAACGAwAAAAA=&#10;" path="m,220r,l5,305r5,35l15,370r15,30l45,420r20,10l95,435r30,l150,420r24,-20l199,375r20,-30l229,305r10,-40l244,220r-5,-45l229,135,219,100,199,65,174,40,150,20,125,5,95,,65,5,45,20,30,40,15,65,10,95,5,135,,220xe" filled="f" strokecolor="#e36c0a [2409]" strokeweight="42e-5mm">
                  <v:path arrowok="t" o:connecttype="custom" o:connectlocs="0,220;0,220;5,305;10,340;15,370;30,400;45,420;65,430;95,435;95,435;125,435;150,420;174,400;199,375;219,345;229,305;239,265;244,220;244,220;239,175;229,135;219,100;199,65;174,40;150,20;125,5;95,0;95,0;65,5;45,20;30,40;15,65;10,95;5,135;0,220;0,220" o:connectangles="0,0,0,0,0,0,0,0,0,0,0,0,0,0,0,0,0,0,0,0,0,0,0,0,0,0,0,0,0,0,0,0,0,0,0,0"/>
                </v:shape>
                <v:shape id="Freeform 3946" o:spid="_x0000_s1530" style="position:absolute;left:6148;top:6431;width:194;height:300;visibility:visible;mso-wrap-style:square;v-text-anchor:top" coordsize="194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1Ip8QA&#10;AADcAAAADwAAAGRycy9kb3ducmV2LnhtbESP0WrCQBRE34X+w3IFX0R3FZQ2uooVSgv6YNQPuGSv&#10;SUj2bshuY/r3XUHwcZiZM8x629tadNT60rGG2VSBIM6cKTnXcL18Td5B+IBssHZMGv7Iw3bzNlhj&#10;YtydU+rOIRcRwj5BDUUITSKlzwqy6KeuIY7ezbUWQ5RtLk2L9wi3tZwrtZQWS44LBTa0Lyirzr9W&#10;w+fhWHW7sTndVNq49PuSHWXltR4N+90KRKA+vMLP9o/RsFAf8DgTj4D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dSKfEAAAA3AAAAA8AAAAAAAAAAAAAAAAAmAIAAGRycy9k&#10;b3ducmV2LnhtbFBLBQYAAAAABAAEAPUAAACJAwAAAAA=&#10;" path="m,150r,l,180r5,25l15,230r10,25l40,270r15,15l75,295r20,5l115,295r20,-5l150,275r14,-20l179,235r10,-25l194,180r,-30l194,120,189,90,179,65,164,45,150,25,135,10,115,5,95,,75,,55,10,40,25,25,45,15,65,5,90,,120r,30xe" filled="f" strokecolor="#e36c0a [2409]" strokeweight="42e-5mm">
                  <v:path arrowok="t" o:connecttype="custom" o:connectlocs="0,150;0,150;0,180;5,205;15,230;25,255;40,270;55,285;75,295;95,300;95,300;115,295;135,290;150,275;164,255;179,235;189,210;194,180;194,150;194,150;194,120;189,90;179,65;164,45;150,25;135,10;115,5;95,0;95,0;75,0;55,10;40,25;25,45;15,65;5,90;0,120;0,150;0,150" o:connectangles="0,0,0,0,0,0,0,0,0,0,0,0,0,0,0,0,0,0,0,0,0,0,0,0,0,0,0,0,0,0,0,0,0,0,0,0,0,0"/>
                </v:shape>
                <v:shape id="Freeform 3947" o:spid="_x0000_s1531" style="position:absolute;left:6148;top:6476;width:164;height:210;visibility:visible;mso-wrap-style:square;v-text-anchor:top" coordsize="164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IW78EA&#10;AADcAAAADwAAAGRycy9kb3ducmV2LnhtbERPzYrCMBC+L/gOYQQvi6YKLtI1ShEFvShbfYDZZmy7&#10;20xKE218e3MQPH58/8t1MI24U+dqywqmkwQEcWF1zaWCy3k3XoBwHlljY5kUPMjBejX4WGKqbc8/&#10;dM99KWIIuxQVVN63qZSuqMigm9iWOHJX2xn0EXal1B32Mdw0cpYkX9JgzbGhwpY2FRX/+c0oyNzZ&#10;bA/H37/rLctPn70J5WEWlBoNQ/YNwlPwb/HLvdcK5tM4P56JR0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iFu/BAAAA3AAAAA8AAAAAAAAAAAAAAAAAmAIAAGRycy9kb3du&#10;cmV2LnhtbFBLBQYAAAAABAAEAPUAAACGAwAAAAA=&#10;" path="m,105r,l5,125r5,20l20,165r10,15l45,190r20,10l80,205r15,5l110,210r10,-10l135,190r10,-10l160,145r4,-40l160,65,145,30,135,20,120,10,110,,95,,80,,65,5,45,15,30,30,20,45,10,65,5,85,,105xe" filled="f" strokecolor="#e36c0a [2409]" strokeweight="42e-5mm">
                  <v:path arrowok="t" o:connecttype="custom" o:connectlocs="0,105;0,105;5,125;10,145;20,165;30,180;45,190;65,200;80,205;95,210;95,210;110,210;120,200;135,190;145,180;160,145;164,105;164,105;160,65;145,30;135,20;120,10;110,0;95,0;95,0;80,0;65,5;45,15;30,30;20,45;10,65;5,85;0,105;0,105" o:connectangles="0,0,0,0,0,0,0,0,0,0,0,0,0,0,0,0,0,0,0,0,0,0,0,0,0,0,0,0,0,0,0,0,0,0"/>
                </v:shape>
                <v:shape id="Freeform 3948" o:spid="_x0000_s1532" style="position:absolute;left:6148;top:6506;width:145;height:150;visibility:visible;mso-wrap-style:square;v-text-anchor:top" coordsize="14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ndRMIA&#10;AADcAAAADwAAAGRycy9kb3ducmV2LnhtbESPQWvCQBSE7wX/w/IEb3WTQopEV9GgmFPB2N4f2WcS&#10;zL4N2W0S/70rFHocZuYbZrObTCsG6l1jWUG8jEAQl1Y3XCn4vp7eVyCcR9bYWiYFD3Kw287eNphq&#10;O/KFhsJXIkDYpaig9r5LpXRlTQbd0nbEwbvZ3qAPsq+k7nEMcNPKjyj6lAYbDgs1dpTVVN6LX6Ng&#10;dT5anuha+PySfGU/Rd7qg1VqMZ/2axCeJv8f/mvnWkESx/A6E46A3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ad1EwgAAANwAAAAPAAAAAAAAAAAAAAAAAJgCAABkcnMvZG93&#10;bnJldi54bWxQSwUGAAAAAAQABAD1AAAAhwMAAAAA&#10;" path="m,75r,l5,90r5,15l25,115r10,10l70,140r25,10l105,145r10,l130,125r10,-20l145,75,140,45,130,25,115,5,95,,70,5,40,20,25,30,10,45,5,60,,75xe" filled="f" strokecolor="#e36c0a [2409]" strokeweight="42e-5mm">
                  <v:path arrowok="t" o:connecttype="custom" o:connectlocs="0,75;0,75;5,90;10,105;25,115;35,125;70,140;95,150;95,150;105,145;115,145;130,125;140,105;145,75;145,75;140,45;130,25;115,5;95,0;95,0;70,5;40,20;25,30;10,45;5,60;0,75;0,75" o:connectangles="0,0,0,0,0,0,0,0,0,0,0,0,0,0,0,0,0,0,0,0,0,0,0,0,0,0,0"/>
                </v:shape>
                <v:shape id="Freeform 3949" o:spid="_x0000_s1533" style="position:absolute;left:6128;top:6321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XWf8UA&#10;AADcAAAADwAAAGRycy9kb3ducmV2LnhtbESPT2vCQBDF70K/wzIFb7oxUC2pm9A/FIV6UXvpbciO&#10;2djsbMhuTfTTuwXB4+PN+715y2KwjThR52vHCmbTBARx6XTNlYLv/efkGYQPyBobx6TgTB6K/GG0&#10;xEy7nrd02oVKRAj7DBWYENpMSl8asuinriWO3sF1FkOUXSV1h32E20amSTKXFmuODQZbejdU/u7+&#10;bHzjZ0UmnfdkLnqTuo/y+PW22Cs1fhxeX0AEGsL9+JZeawVPsxT+x0QC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ddZ/xQAAANwAAAAPAAAAAAAAAAAAAAAAAJgCAABkcnMv&#10;ZG93bnJldi54bWxQSwUGAAAAAAQABAD1AAAAigMAAAAA&#10;" path="m20,r,l10,25,,70r,35l,145r10,55l20,260,10,320,5,370,,410r,35l10,490r10,20e" filled="f" strokecolor="#e36c0a [2409]" strokeweight="42e-5mm">
                  <v:path arrowok="t" o:connecttype="custom" o:connectlocs="20,0;20,0;10,25;0,70;0,105;0,145;10,200;20,260;20,260;20,260;10,320;5,370;0,410;0,445;10,490;20,510" o:connectangles="0,0,0,0,0,0,0,0,0,0,0,0,0,0,0,0"/>
                </v:shape>
                <v:shape id="Freeform 3950" o:spid="_x0000_s1534" style="position:absolute;left:6103;top:6321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lUsMMA&#10;AADcAAAADwAAAGRycy9kb3ducmV2LnhtbESPQYvCMBSE7wv7H8Jb8CKa1qWrVqOIKHjdrnp+NM+2&#10;2ryUJmr99xtB8DjMzDfMfNmZWtyodZVlBfEwAkGcW11xoWD/tx1MQDiPrLG2TAoe5GC5+PyYY6rt&#10;nX/plvlCBAi7FBWU3jeplC4vyaAb2oY4eCfbGvRBtoXULd4D3NRyFEU/0mDFYaHEhtYl5ZfsahSM&#10;J8l2308OZuc25/WlP42z8/GgVO+rW81AeOr8O/xq77SCJP6G55lwBO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4lUsMMAAADcAAAADwAAAAAAAAAAAAAAAACYAgAAZHJzL2Rv&#10;d25yZXYueG1sUEsFBgAAAAAEAAQA9QAAAIgDAAAAAA==&#10;" path="m45,r,l30,45,20,90,10,155,,230r5,90l10,365r5,50l30,460r15,50e" filled="f" strokecolor="#e36c0a [2409]" strokeweight="42e-5mm">
                  <v:path arrowok="t" o:connecttype="custom" o:connectlocs="45,0;45,0;30,45;20,90;10,155;0,230;5,320;10,365;15,415;30,460;45,510" o:connectangles="0,0,0,0,0,0,0,0,0,0,0"/>
                </v:shape>
                <v:line id="Line 3951" o:spid="_x0000_s1535" style="position:absolute;visibility:visible;mso-wrap-style:square" from="6053,6321" to="6054,68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pR5cYAAADcAAAADwAAAGRycy9kb3ducmV2LnhtbESPQWvCQBSE7wX/w/IKvZS6UWwrqauI&#10;tiAIAdOA9PbIPjeh2bchu43x37tCweMwM98wi9VgG9FT52vHCibjBARx6XTNRkHx/fUyB+EDssbG&#10;MSm4kIfVcvSwwFS7Mx+oz4MREcI+RQVVCG0qpS8rsujHriWO3sl1FkOUnZG6w3OE20ZOk+RNWqw5&#10;LlTY0qai8jf/swpMkW8/303RF9tT8Pvjc9b/ZJlST4/D+gNEoCHcw//tnVbwOpnB7Uw8AnJ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haUeXGAAAA3AAAAA8AAAAAAAAA&#10;AAAAAAAAoQIAAGRycy9kb3ducmV2LnhtbFBLBQYAAAAABAAEAPkAAACUAwAAAAA=&#10;" strokecolor="#e36c0a [2409]" strokeweight="42e-5mm"/>
                <v:line id="Line 3952" o:spid="_x0000_s1536" style="position:absolute;visibility:visible;mso-wrap-style:square" from="6023,6321" to="6024,68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AlmMMAAADcAAAADwAAAGRycy9kb3ducmV2LnhtbESP3YrCMBSE7xd8h3AEb0RTBUWqUUTQ&#10;dUFY/L0+NMc22JyUJlvr22+Ehb0cZuYbZrFqbSkaqr1xrGA0TEAQZ04bzhVcztvBDIQPyBpLx6Tg&#10;RR5Wy87HAlPtnnyk5hRyESHsU1RQhFClUvqsIIt+6Cri6N1dbTFEWedS1/iMcFvKcZJMpUXDcaHA&#10;ijYFZY/Tj1VgPm/X78Ntn60dffV3dmde1Bilet12PQcRqA3/4b/2XiuYjCbwPhOPgF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WgJZjDAAAA3AAAAA8AAAAAAAAAAAAA&#10;AAAAoQIAAGRycy9kb3ducmV2LnhtbFBLBQYAAAAABAAEAPkAAACRAwAAAAA=&#10;" strokecolor="#e36c0a [2409]" strokeweight="69e-5mm"/>
                <v:shape id="Freeform 3953" o:spid="_x0000_s1537" style="position:absolute;left:6148;top:7312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P1csUA&#10;AADcAAAADwAAAGRycy9kb3ducmV2LnhtbESPQWvCQBSE70L/w/IKvUjdRGgIqatUQQk91Rjw+si+&#10;Jmmzb8Puqum/7xYKHoeZ+YZZbSYziCs531tWkC4SEMSN1T23CurT/jkH4QOyxsEyKfghD5v1w2yF&#10;hbY3PtK1Cq2IEPYFKuhCGAspfdORQb+wI3H0Pq0zGKJ0rdQObxFuBrlMkkwa7DkudDjSrqPmu7oY&#10;BQc7D2WdJs647aU/v399pIe8VerpcXp7BRFoCvfwf7vUCl7SD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A/VyxQAAANwAAAAPAAAAAAAAAAAAAAAAAJgCAABkcnMv&#10;ZG93bnJldi54bWxQSwUGAAAAAAQABAD1AAAAigMAAAAA&#10;" path="m,40r,l10,30,25,20,50,5r30,l110,10r25,5l155,30r29,20l189,50r10,l214,30,234,r15,45e" filled="f" strokecolor="#e36c0a [2409]" strokeweight="42e-5mm">
                  <v:path arrowok="t" o:connecttype="custom" o:connectlocs="0,40;0,40;10,30;25,20;50,5;80,5;110,10;135,15;155,30;184,50;184,50;189,50;199,50;214,30;234,0;249,45" o:connectangles="0,0,0,0,0,0,0,0,0,0,0,0,0,0,0,0"/>
                </v:shape>
                <v:shape id="Freeform 3954" o:spid="_x0000_s1538" style="position:absolute;left:6148;top:6841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9Q6cMA&#10;AADcAAAADwAAAGRycy9kb3ducmV2LnhtbESPQYvCMBSE74L/ITzBi6xpF1alGsVdWBFP6gpeH82z&#10;rTYvJYla//1GEDwOM/MNM1u0phY3cr6yrCAdJiCIc6srLhQc/n4/JiB8QNZYWyYFD/KwmHc7M8y0&#10;vfOObvtQiAhhn6GCMoQmk9LnJRn0Q9sQR+9kncEQpSukdniPcFPLzyQZSYMVx4USG/opKb/sr0bB&#10;yg7C+pAmzrjva3XcnLfpalIo1e+1yymIQG14h1/ttVbwlY7heSYeATn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k9Q6cMAAADcAAAADwAAAAAAAAAAAAAAAACYAgAAZHJzL2Rv&#10;d25yZXYueG1sUEsFBgAAAAAEAAQA9QAAAIgDAAAAAA==&#10;" path="m,l,,25,25,50,35r30,5l110,35r25,-5l155,20,184,r5,l194,r20,15l234,50,249,e" filled="f" strokecolor="#e36c0a [2409]" strokeweight="42e-5mm">
                  <v:path arrowok="t" o:connecttype="custom" o:connectlocs="0,0;0,0;25,25;50,35;80,40;110,35;135,30;155,20;184,0;184,0;189,0;194,0;214,15;234,50;249,0" o:connectangles="0,0,0,0,0,0,0,0,0,0,0,0,0,0,0"/>
                </v:shape>
                <v:shape id="Freeform 3955" o:spid="_x0000_s1539" style="position:absolute;left:6148;top:6881;width:244;height:436;visibility:visible;mso-wrap-style:square;v-text-anchor:top" coordsize="244,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A2HsQA&#10;AADcAAAADwAAAGRycy9kb3ducmV2LnhtbESPQU/DMAyF70j8h8hIu7F0kwaoWzZNiElcQGJsO3uN&#10;11RNnKoJXeHX4wMSR9vP771vtRmDVwP1qYlsYDYtQBFX0TZcGzh87u6fQKWMbNFHJgPflGCzvr1Z&#10;YWnjlT9o2OdaiQmnEg24nLtS61Q5CpimsSOW2yX2AbOMfa1tj1cxD17Pi+JBB2xYEhx29Oyoavdf&#10;wcDjqfXOv4/tmQ755/gyyP4tGTO5G7dLUJnG/C/++361BhYzaSswAgJ6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gNh7EAAAA3AAAAA8AAAAAAAAAAAAAAAAAmAIAAGRycy9k&#10;b3ducmV2LnhtbFBLBQYAAAAABAAEAPUAAACJAwAAAAA=&#10;" path="m,220r,l5,301r5,40l15,371r15,25l45,416r20,15l95,436r30,l150,421r24,-20l199,376r20,-35l229,306r10,-40l244,220r-5,-45l229,135,219,95,199,65,174,40,150,20,125,5,95,,65,5,45,15,30,35,15,65,10,95,5,135,,220xe" filled="f" strokecolor="#e36c0a [2409]" strokeweight="42e-5mm">
                  <v:path arrowok="t" o:connecttype="custom" o:connectlocs="0,220;0,220;5,301;10,341;15,371;30,396;45,416;65,431;95,436;95,436;125,436;150,421;174,401;199,376;219,341;229,306;239,266;244,220;244,220;239,175;229,135;219,95;199,65;174,40;150,20;125,5;95,0;95,0;65,5;45,15;30,35;15,65;10,95;5,135;0,220;0,220" o:connectangles="0,0,0,0,0,0,0,0,0,0,0,0,0,0,0,0,0,0,0,0,0,0,0,0,0,0,0,0,0,0,0,0,0,0,0,0"/>
                </v:shape>
                <v:shape id="Freeform 3956" o:spid="_x0000_s1540" style="position:absolute;left:6148;top:6951;width:194;height:301;visibility:visible;mso-wrap-style:square;v-text-anchor:top" coordsize="194,3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dgT8YA&#10;AADcAAAADwAAAGRycy9kb3ducmV2LnhtbESPT2vCQBTE74V+h+UJ3urGitVGVyn+ARULaj14fGSf&#10;SWj2bcyuGv30rlDocZiZ3zDDcW0KcaHK5ZYVtFsRCOLE6pxTBfuf+VsfhPPIGgvLpOBGDsaj15ch&#10;xtpeeUuXnU9FgLCLUUHmfRlL6ZKMDLqWLYmDd7SVQR9klUpd4TXATSHfo+hDGsw5LGRY0iSj5Hd3&#10;NgpmUzrI3t2eyFJ/3Tlu/Gq1/Faq2ai/BiA81f4//NdeaAXd9ic8z4QjIE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FdgT8YAAADcAAAADwAAAAAAAAAAAAAAAACYAgAAZHJz&#10;L2Rvd25yZXYueG1sUEsFBgAAAAAEAAQA9QAAAIsDAAAAAA==&#10;" path="m,150r,l,181r5,25l15,231r10,25l40,271r15,15l75,296r20,5l115,296r20,-10l150,276r14,-20l179,236r10,-30l194,181r,-31l194,120,189,90,179,65,164,45,150,25,135,10,115,,95,,75,,55,10,40,25,25,40,15,65,5,90,,120r,30xe" filled="f" strokecolor="#e36c0a [2409]" strokeweight="42e-5mm">
                  <v:path arrowok="t" o:connecttype="custom" o:connectlocs="0,150;0,150;0,181;5,206;15,231;25,256;40,271;55,286;75,296;95,301;95,301;115,296;135,286;150,276;164,256;179,236;189,206;194,181;194,150;194,150;194,120;189,90;179,65;164,45;150,25;135,10;115,0;95,0;95,0;75,0;55,10;40,25;25,40;15,65;5,90;0,120;0,150;0,150" o:connectangles="0,0,0,0,0,0,0,0,0,0,0,0,0,0,0,0,0,0,0,0,0,0,0,0,0,0,0,0,0,0,0,0,0,0,0,0,0,0"/>
                </v:shape>
                <v:shape id="Freeform 3957" o:spid="_x0000_s1541" style="position:absolute;left:6148;top:6996;width:164;height:211;visibility:visible;mso-wrap-style:square;v-text-anchor:top" coordsize="164,2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atzMEA&#10;AADcAAAADwAAAGRycy9kb3ducmV2LnhtbERPTYvCMBC9C/6HMIIX0XTLrkg1iuyu4knUquehGdti&#10;MylNtN1/bw4LHh/ve7HqTCWe1LjSsoKPSQSCOLO65FzBOd2MZyCcR9ZYWSYFf+Rgtez3Fpho2/KR&#10;niefixDCLkEFhfd1IqXLCjLoJrYmDtzNNgZ9gE0udYNtCDeVjKNoKg2WHBoKrOm7oOx+ehgF8WeW&#10;Xi+bR9oepj9bvh33e/87Umo46NZzEJ46/xb/u3dawVcc5ocz4Qj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Q2rczBAAAA3AAAAA8AAAAAAAAAAAAAAAAAmAIAAGRycy9kb3du&#10;cmV2LnhtbFBLBQYAAAAABAAEAPUAAACGAwAAAAA=&#10;" path="m,105r,l5,126r5,20l20,161r10,15l45,191r20,10l80,206r15,5l110,206r10,-5l135,191r10,-10l160,146r4,-41l160,65,145,30,135,15,120,5,110,,95,,80,,65,5,45,15,30,30,20,45,10,60,5,80,,105xe" filled="f" strokecolor="#e36c0a [2409]" strokeweight="42e-5mm">
                  <v:path arrowok="t" o:connecttype="custom" o:connectlocs="0,105;0,105;5,126;10,146;20,161;30,176;45,191;65,201;80,206;95,211;95,211;110,206;120,201;135,191;145,181;160,146;164,105;164,105;160,65;145,30;135,15;120,5;110,0;95,0;95,0;80,0;65,5;45,15;30,30;20,45;10,60;5,80;0,105;0,105" o:connectangles="0,0,0,0,0,0,0,0,0,0,0,0,0,0,0,0,0,0,0,0,0,0,0,0,0,0,0,0,0,0,0,0,0,0"/>
                </v:shape>
                <v:shape id="Freeform 3958" o:spid="_x0000_s1542" style="position:absolute;left:6148;top:7026;width:145;height:146;visibility:visible;mso-wrap-style:square;v-text-anchor:top" coordsize="145,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MHdsUA&#10;AADcAAAADwAAAGRycy9kb3ducmV2LnhtbESPQWsCMRSE70L/Q3gFb27WhRZZjVJaWnqwqNsePD42&#10;z83i5mXZpBr76xtB8DjMzDfMYhVtJ040+NaxgmmWgyCunW65UfDz/T6ZgfABWWPnmBRcyMNq+TBa&#10;YKndmXd0qkIjEoR9iQpMCH0ppa8NWfSZ64mTd3CDxZDk0Eg94DnBbSeLPH+WFltOCwZ7ejVUH6tf&#10;myhfHLeVlPtLMzObt791/RELr9T4Mb7MQQSK4R6+tT+1gqdiCtcz6Qj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wwd2xQAAANwAAAAPAAAAAAAAAAAAAAAAAJgCAABkcnMv&#10;ZG93bnJldi54bWxQSwUGAAAAAAQABAD1AAAAigMAAAAA&#10;" path="m,75r,l5,91r5,10l25,116r10,10l70,141r25,5l105,146r10,-5l130,126r10,-25l145,75,140,45,130,20,115,5,95,,70,5,40,20,25,30,10,40,5,55,,75xe" filled="f" strokecolor="#e36c0a [2409]" strokeweight="42e-5mm">
                  <v:path arrowok="t" o:connecttype="custom" o:connectlocs="0,75;0,75;5,91;10,101;25,116;35,126;70,141;95,146;95,146;105,146;115,141;130,126;140,101;145,75;145,75;140,45;130,20;115,5;95,0;95,0;70,5;40,20;25,30;10,40;5,55;0,75;0,75" o:connectangles="0,0,0,0,0,0,0,0,0,0,0,0,0,0,0,0,0,0,0,0,0,0,0,0,0,0,0"/>
                </v:shape>
                <v:shape id="Freeform 3959" o:spid="_x0000_s1543" style="position:absolute;left:6128;top:6841;width:20;height:511;visibility:visible;mso-wrap-style:square;v-text-anchor:top" coordsize="20,5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bNn8YA&#10;AADcAAAADwAAAGRycy9kb3ducmV2LnhtbESP0WrCQBRE34X+w3ILvkjdGFBKmo2UoiIo0tp+wCV7&#10;mw3N3k2za4x+fbcg+DjMzBkmXw62ET11vnasYDZNQBCXTtdcKfj6XD89g/ABWWPjmBRcyMOyeBjl&#10;mGl35g/qj6ESEcI+QwUmhDaT0peGLPqpa4mj9+06iyHKrpK6w3OE20amSbKQFmuOCwZbejNU/hxP&#10;VsG+3m/6Q3OdLA6ry+5qbPsefudKjR+H1xcQgYZwD9/aW61gnqbwfyYeAVn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qbNn8YAAADcAAAADwAAAAAAAAAAAAAAAACYAgAAZHJz&#10;L2Rvd25yZXYueG1sUEsFBgAAAAAEAAQA9QAAAIsDAAAAAA==&#10;" path="m20,r,l10,25,,70r,35l,145r10,50l20,260,10,321,5,371,,411r,35l10,491r10,20e" filled="f" strokecolor="#e36c0a [2409]" strokeweight="42e-5mm">
                  <v:path arrowok="t" o:connecttype="custom" o:connectlocs="20,0;20,0;10,25;0,70;0,105;0,145;10,195;20,260;20,260;20,260;10,321;5,371;0,411;0,446;10,491;20,511" o:connectangles="0,0,0,0,0,0,0,0,0,0,0,0,0,0,0,0"/>
                </v:shape>
                <v:shape id="Freeform 3960" o:spid="_x0000_s1544" style="position:absolute;left:6103;top:6841;width:45;height:511;visibility:visible;mso-wrap-style:square;v-text-anchor:top" coordsize="45,5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omGscA&#10;AADcAAAADwAAAGRycy9kb3ducmV2LnhtbESPQWsCMRSE7wX/Q3hCb5p1rVJWo9iCbakgagvF23Pz&#10;3Gy7eVk2qa7/3hSEHoeZ+YaZzltbiRM1vnSsYNBPQBDnTpdcKPj8WPYeQfiArLFyTAou5GE+69xN&#10;MdPuzFs67UIhIoR9hgpMCHUmpc8NWfR9VxNH7+gaiyHKppC6wXOE20qmSTKWFkuOCwZrejaU/+x+&#10;rYKH1X5UfNkLfz+tX99TnR82L2al1H23XUxABGrDf/jWftMKRukQ/s7EI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4qJhrHAAAA3AAAAA8AAAAAAAAAAAAAAAAAmAIAAGRy&#10;cy9kb3ducmV2LnhtbFBLBQYAAAAABAAEAPUAAACMAwAAAAA=&#10;" path="m45,r,l30,40,20,90,10,155,,230r5,86l10,366r5,45l30,461r15,50e" filled="f" strokecolor="#e36c0a [2409]" strokeweight="42e-5mm">
                  <v:path arrowok="t" o:connecttype="custom" o:connectlocs="45,0;45,0;30,40;20,90;10,155;0,230;5,316;10,366;15,411;30,461;45,511" o:connectangles="0,0,0,0,0,0,0,0,0,0,0"/>
                </v:shape>
                <v:line id="Line 3961" o:spid="_x0000_s1545" style="position:absolute;visibility:visible;mso-wrap-style:square" from="6053,6841" to="6054,73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abWMYAAADcAAAADwAAAGRycy9kb3ducmV2LnhtbESPQWvCQBSE7wX/w/IKXkrdKLaV1FVE&#10;WxCEQNOA9PbIPjeh2bchu8b4712h0OMwM98wy/VgG9FT52vHCqaTBARx6XTNRkHx/fm8AOEDssbG&#10;MSm4kof1avSwxFS7C39RnwcjIoR9igqqENpUSl9WZNFPXEscvZPrLIYoOyN1h5cIt42cJcmrtFhz&#10;XKiwpW1F5W9+tgpMke8+3kzRF7tT8IfjU9b/ZJlS48dh8w4i0BD+w3/tvVbwMpvD/Uw8AnJ1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Y2m1jGAAAA3AAAAA8AAAAAAAAA&#10;AAAAAAAAoQIAAGRycy9kb3ducmV2LnhtbFBLBQYAAAAABAAEAPkAAACUAwAAAAA=&#10;" strokecolor="#e36c0a [2409]" strokeweight="42e-5mm"/>
                <v:line id="Line 3962" o:spid="_x0000_s1546" style="position:absolute;visibility:visible;mso-wrap-style:square" from="6023,6841" to="6024,73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8zvJcQAAADcAAAADwAAAGRycy9kb3ducmV2LnhtbESP3YrCMBSE74V9h3AWvJE1VVCkGkUW&#10;1h8QRF29PjRn27DNSWlirW9vBMHLYWa+YWaL1paiodobxwoG/QQEcea04VzB7+nnawLCB2SNpWNS&#10;cCcPi/lHZ4apdjc+UHMMuYgQ9ikqKEKoUil9VpBF33cVcfT+XG0xRFnnUtd4i3BbymGSjKVFw3Gh&#10;wIq+C8r+j1erwKwv5/3ussmWjra9lV2ZOzVGqe5nu5yCCNSGd/jV3mgFo+EInmfiEZ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zO8lxAAAANwAAAAPAAAAAAAAAAAA&#10;AAAAAKECAABkcnMvZG93bnJldi54bWxQSwUGAAAAAAQABAD5AAAAkgMAAAAA&#10;" strokecolor="#e36c0a [2409]" strokeweight="69e-5mm"/>
                <v:shape id="Freeform 3963" o:spid="_x0000_s1547" style="position:absolute;left:6148;top:7832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8/z8MA&#10;AADcAAAADwAAAGRycy9kb3ducmV2LnhtbESPQYvCMBSE78L+h/AEL7KmFVakGsUVFNmTVmGvj+bZ&#10;VpuXkkSt/36zIHgcZuYbZr7sTCPu5HxtWUE6SkAQF1bXXCo4HTefUxA+IGtsLJOCJ3lYLj56c8y0&#10;ffCB7nkoRYSwz1BBFUKbSemLigz6kW2Jo3e2zmCI0pVSO3xEuGnkOEkm0mDNcaHCltYVFdf8ZhRs&#10;7TDsTmnijPu+1b8/l326nZZKDfrdagYiUBfe4Vd7pxV8jSfwfyYeAb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28/z8MAAADcAAAADwAAAAAAAAAAAAAAAACYAgAAZHJzL2Rv&#10;d25yZXYueG1sUEsFBgAAAAAEAAQA9QAAAIgDAAAAAA==&#10;" path="m,40r,l10,25,25,15,50,5,80,r30,5l135,15r20,10l184,45r5,5l199,45,214,30,234,r15,45e" filled="f" strokecolor="#e36c0a [2409]" strokeweight="42e-5mm">
                  <v:path arrowok="t" o:connecttype="custom" o:connectlocs="0,40;0,40;10,25;25,15;50,5;80,0;110,5;135,15;155,25;184,45;184,45;189,50;199,45;214,30;234,0;249,45" o:connectangles="0,0,0,0,0,0,0,0,0,0,0,0,0,0,0,0"/>
                </v:shape>
                <v:shape id="Freeform 3964" o:spid="_x0000_s1548" style="position:absolute;left:6148;top:7357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OaVMUA&#10;AADcAAAADwAAAGRycy9kb3ducmV2LnhtbESPQWvCQBSE74X+h+UVehHdRKiV6BraQoN4qlbw+sg+&#10;k2j2bdjdmPTfd4VCj8PMfMOs89G04kbON5YVpLMEBHFpdcOVguP353QJwgdkja1lUvBDHvLN48Ma&#10;M20H3tPtECoRIewzVFCH0GVS+rImg35mO+Lona0zGKJ0ldQOhwg3rZwnyUIabDgu1NjRR03l9dAb&#10;BYWdhO0xTZxx731z2l2+0mJZKfX8NL6tQAQaw3/4r73VCl7mr3A/E4+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I5pUxQAAANwAAAAPAAAAAAAAAAAAAAAAAJgCAABkcnMv&#10;ZG93bnJldi54bWxQSwUGAAAAAAQABAD1AAAAigMAAAAA&#10;" path="m,5r,l25,25,50,40r30,5l110,40r25,-5l155,25,184,5,189,r5,5l214,20r20,30l249,e" filled="f" strokecolor="#e36c0a [2409]" strokeweight="42e-5mm">
                  <v:path arrowok="t" o:connecttype="custom" o:connectlocs="0,5;0,5;25,25;50,40;80,45;110,40;135,35;155,25;184,5;184,5;189,0;194,5;214,20;234,50;249,0" o:connectangles="0,0,0,0,0,0,0,0,0,0,0,0,0,0,0"/>
                </v:shape>
                <v:shape id="Freeform 3965" o:spid="_x0000_s1549" style="position:absolute;left:6148;top:7402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IZNMMA&#10;AADcAAAADwAAAGRycy9kb3ducmV2LnhtbERPy2rCQBTdF/oPwy10VycN+CA6Siqm2I00VlxfMtck&#10;mLkTZqYm7dd3FgWXh/NebUbTiRs531pW8DpJQBBXVrdcKzh9FS8LED4ga+wsk4If8rBZPz6sMNN2&#10;4JJux1CLGMI+QwVNCH0mpa8aMugntieO3MU6gyFCV0vtcIjhppNpksykwZZjQ4M9bRuqrsdvo4Dz&#10;X/PZF+Xp7ewW848dvQ/TQ6rU89OYL0EEGsNd/O/eawXTNK6NZ+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jIZNMMAAADcAAAADwAAAAAAAAAAAAAAAACYAgAAZHJzL2Rv&#10;d25yZXYueG1sUEsFBgAAAAAEAAQA9QAAAIgDAAAAAA==&#10;" path="m,215r,l5,300r5,35l15,370r15,25l45,415r20,15l95,435r30,-5l150,420r24,-20l199,375r20,-35l229,305r10,-45l244,215r-5,-40l229,130,219,95,199,65,174,35,150,15,125,5,95,,65,5,45,15,30,35,15,60,10,95,5,130,,215xe" filled="f" strokecolor="#e36c0a [2409]" strokeweight="42e-5mm">
                  <v:path arrowok="t" o:connecttype="custom" o:connectlocs="0,215;0,215;5,300;10,335;15,370;30,395;45,415;65,430;95,435;95,435;125,430;150,420;174,400;199,375;219,340;229,305;239,260;244,215;244,215;239,175;229,130;219,95;199,65;174,35;150,15;125,5;95,0;95,0;65,5;45,15;30,35;15,60;10,95;5,130;0,215;0,215" o:connectangles="0,0,0,0,0,0,0,0,0,0,0,0,0,0,0,0,0,0,0,0,0,0,0,0,0,0,0,0,0,0,0,0,0,0,0,0"/>
                </v:shape>
                <v:shape id="Freeform 3966" o:spid="_x0000_s1550" style="position:absolute;left:6148;top:7467;width:194;height:300;visibility:visible;mso-wrap-style:square;v-text-anchor:top" coordsize="194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gUx8QA&#10;AADcAAAADwAAAGRycy9kb3ducmV2LnhtbESP0YrCMBRE3xf8h3AFXxZNFVa0GkUXRGF9sNUPuDTX&#10;trS5KU221r83Cws+DjNzhllve1OLjlpXWlYwnUQgiDOrS84V3K6H8QKE88gaa8uk4EkOtpvBxxpj&#10;bR+cUJf6XAQIuxgVFN43sZQuK8igm9iGOHh32xr0Qba51C0+AtzUchZFc2mw5LBQYEPfBWVV+msU&#10;7H/OVbf71Jd7lDQ2OV6zs6ycUqNhv1uB8NT7d/i/fdIKvmZL+DsTjoDcv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oFMfEAAAA3AAAAA8AAAAAAAAAAAAAAAAAmAIAAGRycy9k&#10;b3ducmV2LnhtbFBLBQYAAAAABAAEAPUAAACJAwAAAAA=&#10;" path="m,150r,l,180r5,30l15,235r10,20l40,275r15,15l75,300r20,l115,300r20,-10l150,275r14,-15l179,235r10,-25l194,180r,-30l194,120,189,95,179,70,164,45,150,30,135,15,115,5,95,,75,5,55,15,40,25,25,45,15,70,5,95,,120r,30xe" filled="f" strokecolor="#e36c0a [2409]" strokeweight="42e-5mm">
                  <v:path arrowok="t" o:connecttype="custom" o:connectlocs="0,150;0,150;0,180;5,210;15,235;25,255;40,275;55,290;75,300;95,300;95,300;115,300;135,290;150,275;164,260;179,235;189,210;194,180;194,150;194,150;194,120;189,95;179,70;164,45;150,30;135,15;115,5;95,0;95,0;75,5;55,15;40,25;25,45;15,70;5,95;0,120;0,150;0,150" o:connectangles="0,0,0,0,0,0,0,0,0,0,0,0,0,0,0,0,0,0,0,0,0,0,0,0,0,0,0,0,0,0,0,0,0,0,0,0,0,0"/>
                </v:shape>
                <v:shape id="Freeform 3967" o:spid="_x0000_s1551" style="position:absolute;left:6148;top:7512;width:164;height:210;visibility:visible;mso-wrap-style:square;v-text-anchor:top" coordsize="164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dKj8MA&#10;AADcAAAADwAAAGRycy9kb3ducmV2LnhtbERP3WrCMBS+F3yHcITdiKY6JtI1lSIbzJsNWx/grDm2&#10;3ZqT0kSbvf1yMdjlx/efHYLpxZ1G11lWsFknIIhrqztuFFyq19UehPPIGnvLpOCHHBzy+SzDVNuJ&#10;z3QvfSNiCLsUFbTeD6mUrm7JoFvbgThyVzsa9BGOjdQjTjHc9HKbJDtpsOPY0OJAx5bq7/JmFBSu&#10;Mi+n98+v660oP5aTCc1pG5R6WITiGYSn4P/Ff+43reDpMc6PZ+IRkP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JdKj8MAAADcAAAADwAAAAAAAAAAAAAAAACYAgAAZHJzL2Rv&#10;d25yZXYueG1sUEsFBgAAAAAEAAQA9QAAAIgDAAAAAA==&#10;" path="m,105r,l5,130r5,15l20,165r10,15l45,195r20,10l80,210r15,l110,210r10,-5l135,195r10,-15l160,150r4,-45l160,65,145,35,135,20,120,10,110,5,95,,80,5,65,10,45,20,30,30,20,50,10,65,5,85,,105xe" filled="f" strokecolor="#e36c0a [2409]" strokeweight="42e-5mm">
                  <v:path arrowok="t" o:connecttype="custom" o:connectlocs="0,105;0,105;5,130;10,145;20,165;30,180;45,195;65,205;80,210;95,210;95,210;110,210;120,205;135,195;145,180;160,150;164,105;164,105;160,65;145,35;135,20;120,10;110,5;95,0;95,0;80,5;65,10;45,20;30,30;20,50;10,65;5,85;0,105;0,105" o:connectangles="0,0,0,0,0,0,0,0,0,0,0,0,0,0,0,0,0,0,0,0,0,0,0,0,0,0,0,0,0,0,0,0,0,0"/>
                </v:shape>
                <v:shape id="Freeform 3968" o:spid="_x0000_s1552" style="position:absolute;left:6148;top:7547;width:145;height:145;visibility:visible;mso-wrap-style:square;v-text-anchor:top" coordsize="145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LqocIA&#10;AADcAAAADwAAAGRycy9kb3ducmV2LnhtbESPzWrDMBCE74G8g9hAb4nstgnFjWxCSyA+Nj/3xdpa&#10;bqyVsJTEffuoUMhxmJlvmHU12l5caQidYwX5IgNB3DjdcavgeNjO30CEiKyxd0wKfilAVU4nayy0&#10;u/EXXfexFQnCoUAFJkZfSBkaQxbDwnni5H27wWJMcmilHvCW4LaXz1m2khY7TgsGPX0Yas77i1VQ&#10;n7DLVy7/yWr/ufWvwV9MXyv1NBs37yAijfER/m/vtILlSw5/Z9IRk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AuqhwgAAANwAAAAPAAAAAAAAAAAAAAAAAJgCAABkcnMvZG93&#10;bnJldi54bWxQSwUGAAAAAAQABAD1AAAAhwMAAAAA&#10;" path="m,70r,l5,85r5,15l25,115r10,10l70,140r25,5l105,145r10,-5l130,125r10,-25l145,70,140,45,130,20,115,5,95,,70,5,40,20,25,30,10,40,5,55,,70xe" filled="f" strokecolor="#e36c0a [2409]" strokeweight="42e-5mm">
                  <v:path arrowok="t" o:connecttype="custom" o:connectlocs="0,70;0,70;5,85;10,100;25,115;35,125;70,140;95,145;95,145;105,145;115,140;130,125;140,100;145,70;145,70;140,45;130,20;115,5;95,0;95,0;70,5;40,20;25,30;10,40;5,55;0,70;0,70" o:connectangles="0,0,0,0,0,0,0,0,0,0,0,0,0,0,0,0,0,0,0,0,0,0,0,0,0,0,0"/>
                </v:shape>
                <v:shape id="Freeform 3969" o:spid="_x0000_s1553" style="position:absolute;left:6128;top:7362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CKH8UA&#10;AADcAAAADwAAAGRycy9kb3ducmV2LnhtbESPQWvCQBCF7wX/wzJCb3Vjilqiq2hLsaAXYy/ehuw0&#10;m5qdDdmtif76rlDo8fHmfW/eYtXbWlyo9ZVjBeNRAoK4cLriUsHn8f3pBYQPyBprx6TgSh5Wy8HD&#10;AjPtOj7QJQ+liBD2GSowITSZlL4wZNGPXEMcvS/XWgxRtqXULXYRbmuZJslUWqw4Nhhs6NVQcc5/&#10;bHzjtCWTTjsyN71P3VvxvdvMjko9Dvv1HESgPvwf/6U/tILJcwr3MZEA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wIofxQAAANwAAAAPAAAAAAAAAAAAAAAAAJgCAABkcnMv&#10;ZG93bnJldi54bWxQSwUGAAAAAAQABAD1AAAAigMAAAAA&#10;" path="m20,r,l10,20,,70r,30l,145r10,50l20,255,10,315,5,370,,410r,30l10,485r10,25e" filled="f" strokecolor="#e36c0a [2409]" strokeweight="42e-5mm">
                  <v:path arrowok="t" o:connecttype="custom" o:connectlocs="20,0;20,0;10,20;0,70;0,100;0,145;10,195;20,255;20,255;20,255;10,315;5,370;0,410;0,440;10,485;20,510" o:connectangles="0,0,0,0,0,0,0,0,0,0,0,0,0,0,0,0"/>
                </v:shape>
                <v:shape id="Freeform 3970" o:spid="_x0000_s1554" style="position:absolute;left:6103;top:7362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wI0MUA&#10;AADcAAAADwAAAGRycy9kb3ducmV2LnhtbESPQWvCQBSE70L/w/IKvUjdaEhrUzdSpAGvRu35kX1N&#10;YrJvQ3aN6b/vFgoeh5n5htlsJ9OJkQbXWFawXEQgiEurG64UnI758xqE88gaO8uk4IccbLOH2QZT&#10;bW98oLHwlQgQdikqqL3vUyldWZNBt7A9cfC+7WDQBzlUUg94C3DTyVUUvUiDDYeFGnva1VS2xdUo&#10;eF0n+WmenM3efV527fxtWVy+zko9PU4f7yA8Tf4e/m/vtYIkjuHvTDgCM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PAjQxQAAANwAAAAPAAAAAAAAAAAAAAAAAJgCAABkcnMv&#10;ZG93bnJldi54bWxQSwUGAAAAAAQABAD1AAAAigMAAAAA&#10;" path="m45,r,l30,40,20,90,10,155,,230r5,85l10,360r5,50l30,460r15,50e" filled="f" strokecolor="#e36c0a [2409]" strokeweight="42e-5mm">
                  <v:path arrowok="t" o:connecttype="custom" o:connectlocs="45,0;45,0;30,40;20,90;10,155;0,230;5,315;10,360;15,410;30,460;45,510" o:connectangles="0,0,0,0,0,0,0,0,0,0,0"/>
                </v:shape>
                <v:line id="Line 3971" o:spid="_x0000_s1555" style="position:absolute;visibility:visible;mso-wrap-style:square" from="6053,7362" to="6054,7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+8NhccAAADcAAAADwAAAGRycy9kb3ducmV2LnhtbESPQWvCQBSE74X+h+UVeim6sVYtqauU&#10;WqFQCBgD4u2RfW6C2bchu43x37uFQo/DzHzDLNeDbURPna8dK5iMExDEpdM1GwXFfjt6BeEDssbG&#10;MSm4kof16v5uial2F95RnwcjIoR9igqqENpUSl9WZNGPXUscvZPrLIYoOyN1h5cIt418TpK5tFhz&#10;XKiwpY+KynP+YxWYIt98LkzRF5tT8N+Hp6w/ZplSjw/D+xuIQEP4D/+1v7SC2fQFfs/EIyB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7w2FxwAAANwAAAAPAAAAAAAA&#10;AAAAAAAAAKECAABkcnMvZG93bnJldi54bWxQSwUGAAAAAAQABAD5AAAAlQMAAAAA&#10;" strokecolor="#e36c0a [2409]" strokeweight="42e-5mm"/>
                <v:line id="Line 3972" o:spid="_x0000_s1556" style="position:absolute;visibility:visible;mso-wrap-style:square" from="6023,7362" to="6024,7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V5+MQAAADcAAAADwAAAGRycy9kb3ducmV2LnhtbESPQWsCMRSE74L/ITyhF9GsFqVsjSKC&#10;1oIgWuv5sXnuBjcvyyZd13/fCILHYWa+YWaL1paiodobxwpGwwQEcea04VzB6Wc9+ADhA7LG0jEp&#10;uJOHxbzbmWGq3Y0P1BxDLiKEfYoKihCqVEqfFWTRD11FHL2Lqy2GKOtc6hpvEW5LOU6SqbRoOC4U&#10;WNGqoOx6/LMKzNf5d787b7Olo+/+xm7MnRqj1FuvXX6CCNSGV/jZ3moFk/cJPM7EIyDn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FXn4xAAAANwAAAAPAAAAAAAAAAAA&#10;AAAAAKECAABkcnMvZG93bnJldi54bWxQSwUGAAAAAAQABAD5AAAAkgMAAAAA&#10;" strokecolor="#e36c0a [2409]" strokeweight="69e-5mm"/>
                <v:shape id="Freeform 3973" o:spid="_x0000_s1557" style="position:absolute;left:6148;top:8352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apEsMA&#10;AADcAAAADwAAAGRycy9kb3ducmV2LnhtbESPQYvCMBSE78L+h/AW9iKadkWRapRdQRFPrit4fTTP&#10;ttq8lCRq/fdGEDwOM/MNM523phZXcr6yrCDtJyCIc6srLhTs/5e9MQgfkDXWlknBnTzMZx+dKWba&#10;3viPrrtQiAhhn6GCMoQmk9LnJRn0fdsQR+9oncEQpSukdniLcFPL7yQZSYMVx4USG1qUlJ93F6Ng&#10;ZbthvU8TZ9zvpTpsTtt0NS6U+vpsfyYgArXhHX6111rBcDCC55l4BO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rapEsMAAADcAAAADwAAAAAAAAAAAAAAAACYAgAAZHJzL2Rv&#10;d25yZXYueG1sUEsFBgAAAAAEAAQA9QAAAIgDAAAAAA==&#10;" path="m,40r,l10,25,25,15,50,5,80,r30,5l135,15r20,10l184,45r5,5l199,45,214,30,234,r15,45e" filled="f" strokecolor="#e36c0a [2409]" strokeweight="42e-5mm">
                  <v:path arrowok="t" o:connecttype="custom" o:connectlocs="0,40;0,40;10,25;25,15;50,5;80,0;110,5;135,15;155,25;184,45;184,45;189,50;199,45;214,30;234,0;249,45" o:connectangles="0,0,0,0,0,0,0,0,0,0,0,0,0,0,0,0"/>
                </v:shape>
                <v:shape id="Freeform 3974" o:spid="_x0000_s1558" style="position:absolute;left:6148;top:7877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oMicQA&#10;AADcAAAADwAAAGRycy9kb3ducmV2LnhtbESPQWsCMRSE74X+h/AKXopmt2KV1ShaUMSTVcHrY/Pc&#10;Xd28LEnU9d8bodDjMDPfMJNZa2pxI+crywrSXgKCOLe64kLBYb/sjkD4gKyxtkwKHuRhNn1/m2Cm&#10;7Z1/6bYLhYgQ9hkqKENoMil9XpJB37MNcfRO1hkMUbpCaof3CDe1/EqSb2mw4rhQYkM/JeWX3dUo&#10;WNnPsD6kiTNuca2Om/M2XY0KpTof7XwMIlAb/sN/7bVWMOgP4XUmHgE5f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6DInEAAAA3AAAAA8AAAAAAAAAAAAAAAAAmAIAAGRycy9k&#10;b3ducmV2LnhtbFBLBQYAAAAABAAEAPUAAACJAwAAAAA=&#10;" path="m,l,,25,25,50,40r30,5l110,40,135,30,155,20,184,5,189,r5,5l214,20r20,30l249,e" filled="f" strokecolor="#e36c0a [2409]" strokeweight="42e-5mm">
                  <v:path arrowok="t" o:connecttype="custom" o:connectlocs="0,0;0,0;25,25;50,40;80,45;110,40;135,30;155,20;184,5;184,5;189,0;194,5;214,20;234,50;249,0" o:connectangles="0,0,0,0,0,0,0,0,0,0,0,0,0,0,0"/>
                </v:shape>
                <v:shape id="Freeform 3975" o:spid="_x0000_s1559" style="position:absolute;left:6148;top:7922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uP6cIA&#10;AADcAAAADwAAAGRycy9kb3ducmV2LnhtbERPz2vCMBS+D/wfwhN2m6kOXalG0TGHXkRd8fxo3tqy&#10;5qUkma3+9eYw2PHj+71Y9aYRV3K+tqxgPEpAEBdW11wqyL+2LykIH5A1NpZJwY08rJaDpwVm2nZ8&#10;ous5lCKGsM9QQRVCm0npi4oM+pFtiSP3bZ3BEKErpXbYxXDTyEmSzKTBmmNDhS29V1T8nH+NAl7f&#10;zbHdnvLNxaVv+w/67KaHiVLPw349BxGoD//iP/dOK5i+xrXxTDwC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64/pwgAAANwAAAAPAAAAAAAAAAAAAAAAAJgCAABkcnMvZG93&#10;bnJldi54bWxQSwUGAAAAAAQABAD1AAAAhwMAAAAA&#10;" path="m,215r,l5,300r5,35l15,370r15,25l45,415r20,15l95,435r30,-5l150,420r24,-20l199,370r20,-30l229,300r10,-40l244,215r-5,-45l229,130,219,95,199,60,174,35,150,15,125,5,95,,65,,45,15,30,35,15,60,10,95,5,130,,215xe" filled="f" strokecolor="#e36c0a [2409]" strokeweight="42e-5mm">
                  <v:path arrowok="t" o:connecttype="custom" o:connectlocs="0,215;0,215;5,300;10,335;15,370;30,395;45,415;65,430;95,435;95,435;125,430;150,420;174,400;199,370;219,340;229,300;239,260;244,215;244,215;239,170;229,130;219,95;199,60;174,35;150,15;125,5;95,0;95,0;65,0;45,15;30,35;15,60;10,95;5,130;0,215;0,215" o:connectangles="0,0,0,0,0,0,0,0,0,0,0,0,0,0,0,0,0,0,0,0,0,0,0,0,0,0,0,0,0,0,0,0,0,0,0,0"/>
                </v:shape>
                <v:shape id="Freeform 3976" o:spid="_x0000_s1560" style="position:absolute;left:6148;top:7987;width:194;height:300;visibility:visible;mso-wrap-style:square;v-text-anchor:top" coordsize="194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GCGsQA&#10;AADcAAAADwAAAGRycy9kb3ducmV2LnhtbESP0YrCMBRE3xf8h3CFfVk0dWVFq1FUWBTWB6t+wKW5&#10;tqXNTWli7f69EQQfh5k5wyxWnalES40rLCsYDSMQxKnVBWcKLuffwRSE88gaK8uk4J8crJa9jwXG&#10;2t45ofbkMxEg7GJUkHtfx1K6NCeDbmhr4uBdbWPQB9lkUjd4D3BTye8omkiDBYeFHGva5pSWp5tR&#10;sPk7lO36Sx+vUVLbZHdOD7J0Sn32u/UchKfOv8Ov9l4r+BnP4HkmH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xghrEAAAA3AAAAA8AAAAAAAAAAAAAAAAAmAIAAGRycy9k&#10;b3ducmV2LnhtbFBLBQYAAAAABAAEAPUAAACJAwAAAAA=&#10;" path="m,150r,l,180r5,30l15,235r10,20l40,275r15,10l75,295r20,5l115,300r20,-10l150,275r14,-15l179,235r10,-25l194,180r,-30l194,120,189,95,179,65,164,45,150,25,135,15,115,5,95,,75,5,55,10,40,25,25,45,15,65,5,90,,120r,30xe" filled="f" strokecolor="#e36c0a [2409]" strokeweight="42e-5mm">
                  <v:path arrowok="t" o:connecttype="custom" o:connectlocs="0,150;0,150;0,180;5,210;15,235;25,255;40,275;55,285;75,295;95,300;95,300;115,300;135,290;150,275;164,260;179,235;189,210;194,180;194,150;194,150;194,120;189,95;179,65;164,45;150,25;135,15;115,5;95,0;95,0;75,5;55,10;40,25;25,45;15,65;5,90;0,120;0,150;0,150" o:connectangles="0,0,0,0,0,0,0,0,0,0,0,0,0,0,0,0,0,0,0,0,0,0,0,0,0,0,0,0,0,0,0,0,0,0,0,0,0,0"/>
                </v:shape>
                <v:shape id="Freeform 3977" o:spid="_x0000_s1561" style="position:absolute;left:6148;top:8032;width:164;height:210;visibility:visible;mso-wrap-style:square;v-text-anchor:top" coordsize="164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E58sMA&#10;AADcAAAADwAAAGRycy9kb3ducmV2LnhtbERP3WrCMBS+F3yHcITdiKbKJtI1lSIbzJsNWx/grDm2&#10;3ZqT0kSbvf1yMdjlx/efHYLpxZ1G11lWsFknIIhrqztuFFyq19UehPPIGnvLpOCHHBzy+SzDVNuJ&#10;z3QvfSNiCLsUFbTeD6mUrm7JoFvbgThyVzsa9BGOjdQjTjHc9HKbJDtpsOPY0OJAx5bq7/JmFBSu&#10;Mi+n98+v660oP5aTCc1pG5R6WITiGYSn4P/Ff+43reDpMc6PZ+IRkP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E58sMAAADcAAAADwAAAAAAAAAAAAAAAACYAgAAZHJzL2Rv&#10;d25yZXYueG1sUEsFBgAAAAAEAAQA9QAAAIgDAAAAAA==&#10;" path="m,105r,l5,125r5,20l20,165r10,15l45,190r20,10l80,210r15,l110,210r10,-5l135,195r10,-15l160,145r4,-40l160,65,145,30,135,20,120,10,110,5,95,,80,5,65,10,45,20,30,30,20,45,10,65,5,85,,105xe" filled="f" strokecolor="#e36c0a [2409]" strokeweight="42e-5mm">
                  <v:path arrowok="t" o:connecttype="custom" o:connectlocs="0,105;0,105;5,125;10,145;20,165;30,180;45,190;65,200;80,210;95,210;95,210;110,210;120,205;135,195;145,180;160,145;164,105;164,105;160,65;145,30;135,20;120,10;110,5;95,0;95,0;80,5;65,10;45,20;30,30;20,45;10,65;5,85;0,105;0,105" o:connectangles="0,0,0,0,0,0,0,0,0,0,0,0,0,0,0,0,0,0,0,0,0,0,0,0,0,0,0,0,0,0,0,0,0,0"/>
                </v:shape>
                <v:shape id="Freeform 3978" o:spid="_x0000_s1562" style="position:absolute;left:6148;top:8062;width:145;height:150;visibility:visible;mso-wrap-style:square;v-text-anchor:top" coordsize="14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ryWcEA&#10;AADcAAAADwAAAGRycy9kb3ducmV2LnhtbESPQYvCMBSE7wv+h/AEb2ta0UWqsago9iRY9f5onm2x&#10;eSlN1PrvNwvCHoeZ+YZZpr1pxJM6V1tWEI8jEMSF1TWXCi7n/fcchPPIGhvLpOBNDtLV4GuJibYv&#10;PtEz96UIEHYJKqi8bxMpXVGRQTe2LXHwbrYz6IPsSqk7fAW4aeQkin6kwZrDQoUtbSsq7vnDKJgf&#10;dpZ7Ouc+O82O22ueNXpjlRoN+/UChKfe/4c/7UwrmE1j+DsTjoB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ba8lnBAAAA3AAAAA8AAAAAAAAAAAAAAAAAmAIAAGRycy9kb3du&#10;cmV2LnhtbFBLBQYAAAAABAAEAPUAAACGAwAAAAA=&#10;" path="m,75r,l5,90r5,15l25,115r10,10l70,145r25,5l105,150r10,-5l130,130r10,-25l145,75,140,45,130,25,115,10,95,,70,5,40,20,25,30,10,45,5,60,,75xe" filled="f" strokecolor="#e36c0a [2409]" strokeweight="42e-5mm">
                  <v:path arrowok="t" o:connecttype="custom" o:connectlocs="0,75;0,75;5,90;10,105;25,115;35,125;70,145;95,150;95,150;105,150;115,145;130,130;140,105;145,75;145,75;140,45;130,25;115,10;95,0;95,0;70,5;40,20;25,30;10,45;5,60;0,75;0,75" o:connectangles="0,0,0,0,0,0,0,0,0,0,0,0,0,0,0,0,0,0,0,0,0,0,0,0,0,0,0"/>
                </v:shape>
                <v:shape id="Freeform 3979" o:spid="_x0000_s1563" style="position:absolute;left:6128;top:7877;width:20;height:515;visibility:visible;mso-wrap-style:square;v-text-anchor:top" coordsize="20,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daOMUA&#10;AADcAAAADwAAAGRycy9kb3ducmV2LnhtbESPQWsCMRSE74L/IbyCN812UZHVKFVQPAhStdTj6+a5&#10;u7h5WZKo679vCgWPw8x8w8wWranFnZyvLCt4HyQgiHOrKy4UnI7r/gSED8gaa8uk4EkeFvNuZ4aZ&#10;tg/+pPshFCJC2GeooAyhyaT0eUkG/cA2xNG7WGcwROkKqR0+ItzUMk2SsTRYcVwosaFVSfn1cDMK&#10;Lt/jVfGzP32d95vd8LpsNsvWpUr13tqPKYhAbXiF/9tbrWA0TOHvTDw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d1o4xQAAANwAAAAPAAAAAAAAAAAAAAAAAJgCAABkcnMv&#10;ZG93bnJldi54bWxQSwUGAAAAAAQABAD1AAAAigMAAAAA&#10;" path="m20,r,l10,25,,70r,35l,150r10,50l20,260,10,320,5,370,,415r,30l10,490r10,25e" filled="f" strokecolor="#e36c0a [2409]" strokeweight="42e-5mm">
                  <v:path arrowok="t" o:connecttype="custom" o:connectlocs="20,0;20,0;10,25;0,70;0,105;0,150;10,200;20,260;20,260;20,260;10,320;5,370;0,415;0,445;10,490;20,515" o:connectangles="0,0,0,0,0,0,0,0,0,0,0,0,0,0,0,0"/>
                </v:shape>
                <v:shape id="Freeform 3980" o:spid="_x0000_s1564" style="position:absolute;left:6103;top:7877;width:45;height:515;visibility:visible;mso-wrap-style:square;v-text-anchor:top" coordsize="45,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RX98YA&#10;AADcAAAADwAAAGRycy9kb3ducmV2LnhtbESPQWvCQBSE7wX/w/IKvRTdVK3W1FWkIApKRa33R/aZ&#10;xGbfhuwak3/vCoUeh5n5hpnOG1OImiqXW1bw1otAECdW55wq+Dkuux8gnEfWWFgmBS05mM86T1OM&#10;tb3xnuqDT0WAsItRQeZ9GUvpkowMup4tiYN3tpVBH2SVSl3hLcBNIftRNJIGcw4LGZb0lVHye7ga&#10;BbjfNKvXSWu2bVJ/n8aj/HLetUq9PDeLTxCeGv8f/muvtYL34QAeZ8IR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RX98YAAADcAAAADwAAAAAAAAAAAAAAAACYAgAAZHJz&#10;L2Rvd25yZXYueG1sUEsFBgAAAAAEAAQA9QAAAIsDAAAAAA==&#10;" path="m45,r,l30,45,20,95,10,155,,235r5,85l10,365r5,50l30,465r15,50e" filled="f" strokecolor="#e36c0a [2409]" strokeweight="42e-5mm">
                  <v:path arrowok="t" o:connecttype="custom" o:connectlocs="45,0;45,0;30,45;20,95;10,155;0,235;5,320;10,365;15,415;30,465;45,515" o:connectangles="0,0,0,0,0,0,0,0,0,0,0"/>
                </v:shape>
                <v:line id="Line 3981" o:spid="_x0000_s1565" style="position:absolute;visibility:visible;mso-wrap-style:square" from="6053,7877" to="6054,8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l++MYAAADcAAAADwAAAGRycy9kb3ducmV2LnhtbESPQWvCQBSE7wX/w/IKXkrdVGwrqatI&#10;rSAIAdOA9PbIPjeh2bchu43x37tCweMwM98wi9VgG9FT52vHCl4mCQji0umajYLie/s8B+EDssbG&#10;MSm4kIfVcvSwwFS7Mx+oz4MREcI+RQVVCG0qpS8rsugnriWO3sl1FkOUnZG6w3OE20ZOk+RNWqw5&#10;LlTY0mdF5W/+ZxWYIt98vZuiLzan4PfHp6z/yTKlxo/D+gNEoCHcw//tnVbwOpvB7Uw8AnJ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vpfvjGAAAA3AAAAA8AAAAAAAAA&#10;AAAAAAAAoQIAAGRycy9kb3ducmV2LnhtbFBLBQYAAAAABAAEAPkAAACUAwAAAAA=&#10;" strokecolor="#e36c0a [2409]" strokeweight="42e-5mm"/>
                <v:line id="Line 3982" o:spid="_x0000_s1566" style="position:absolute;visibility:visible;mso-wrap-style:square" from="6023,7877" to="6024,8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MKhcQAAADcAAAADwAAAGRycy9kb3ducmV2LnhtbESPQWsCMRSE74L/ITyhF9GsUqVsjSKC&#10;1oIgWuv5sXnuBjcvyyZd13/fCILHYWa+YWaL1paiodobxwpGwwQEcea04VzB6Wc9+ADhA7LG0jEp&#10;uJOHxbzbmWGq3Y0P1BxDLiKEfYoKihCqVEqfFWTRD11FHL2Lqy2GKOtc6hpvEW5LOU6SqbRoOC4U&#10;WNGqoOx6/LMKzNf5d787b7Olo+/+xm7MnRqj1FuvXX6CCNSGV/jZ3moFk/cJPM7EIyDn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EwqFxAAAANwAAAAPAAAAAAAAAAAA&#10;AAAAAKECAABkcnMvZG93bnJldi54bWxQSwUGAAAAAAQABAD5AAAAkgMAAAAA&#10;" strokecolor="#e36c0a [2409]" strokeweight="69e-5mm"/>
                <v:shape id="Freeform 3983" o:spid="_x0000_s1567" style="position:absolute;left:6148;top:8867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Dab8MA&#10;AADcAAAADwAAAGRycy9kb3ducmV2LnhtbESPQYvCMBSE78L+h/AW9iKadlGRapRdQRFPrit4fTTP&#10;ttq8lCRq/fdGEDwOM/MNM523phZXcr6yrCDtJyCIc6srLhTs/5e9MQgfkDXWlknBnTzMZx+dKWba&#10;3viPrrtQiAhhn6GCMoQmk9LnJRn0fdsQR+9oncEQpSukdniLcFPL7yQZSYMVx4USG1qUlJ93F6Ng&#10;ZbthvU8TZ9zvpTpsTtt0NS6U+vpsfyYgArXhHX6111rBcDCC55l4BO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Dab8MAAADcAAAADwAAAAAAAAAAAAAAAACYAgAAZHJzL2Rv&#10;d25yZXYueG1sUEsFBgAAAAAEAAQA9QAAAIgDAAAAAA==&#10;" path="m,40r,l10,30,25,20,50,5r30,l110,10r25,5l155,30r29,20l189,50r10,l214,35,234,r15,50e" filled="f" strokecolor="#e36c0a [2409]" strokeweight="42e-5mm">
                  <v:path arrowok="t" o:connecttype="custom" o:connectlocs="0,40;0,40;10,30;25,20;50,5;80,5;110,10;135,15;155,30;184,50;184,50;189,50;199,50;214,35;234,0;249,50" o:connectangles="0,0,0,0,0,0,0,0,0,0,0,0,0,0,0,0"/>
                </v:shape>
                <v:shape id="Freeform 3984" o:spid="_x0000_s1568" style="position:absolute;left:6148;top:8397;width:249;height:50;visibility:visible;mso-wrap-style:square;v-text-anchor:top" coordsize="24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x/9MQA&#10;AADcAAAADwAAAGRycy9kb3ducmV2LnhtbESPQWsCMRSE74X+h/AKXopmt2iV1ShaUMSTVcHrY/Pc&#10;Xd28LEnU9d8bodDjMDPfMJNZa2pxI+crywrSXgKCOLe64kLBYb/sjkD4gKyxtkwKHuRhNn1/m2Cm&#10;7Z1/6bYLhYgQ9hkqKENoMil9XpJB37MNcfRO1hkMUbpCaof3CDe1/EqSb2mw4rhQYkM/JeWX3dUo&#10;WNnPsD6kiTNuca2Om/M2XY0KpTof7XwMIlAb/sN/7bVWMOgP4XUmHgE5f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8f/TEAAAA3AAAAA8AAAAAAAAAAAAAAAAAmAIAAGRycy9k&#10;b3ducmV2LnhtbFBLBQYAAAAABAAEAPUAAACJAwAAAAA=&#10;" path="m,l,,25,25,50,35r30,5l110,40,135,30,155,20,184,r5,l194,r20,20l234,50,249,e" filled="f" strokecolor="#e36c0a [2409]" strokeweight="42e-5mm">
                  <v:path arrowok="t" o:connecttype="custom" o:connectlocs="0,0;0,0;25,25;50,35;80,40;110,40;135,30;155,20;184,0;184,0;189,0;194,0;214,20;234,50;249,0" o:connectangles="0,0,0,0,0,0,0,0,0,0,0,0,0,0,0"/>
                </v:shape>
                <v:shape id="Freeform 3985" o:spid="_x0000_s1569" style="position:absolute;left:6148;top:8437;width:244;height:435;visibility:visible;mso-wrap-style:square;v-text-anchor:top" coordsize="2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38lMIA&#10;AADcAAAADwAAAGRycy9kb3ducmV2LnhtbERPz2vCMBS+D/wfwhN2m6kyXalG0TGHXkRd8fxo3tqy&#10;5qUkma3+9eYw2PHj+71Y9aYRV3K+tqxgPEpAEBdW11wqyL+2LykIH5A1NpZJwY08rJaDpwVm2nZ8&#10;ous5lCKGsM9QQRVCm0npi4oM+pFtiSP3bZ3BEKErpXbYxXDTyEmSzKTBmmNDhS29V1T8nH+NAl7f&#10;zbHdnvLNxaVv+w/67KaHiVLPw349BxGoD//iP/dOK5i+xrXxTDwC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7fyUwgAAANwAAAAPAAAAAAAAAAAAAAAAAJgCAABkcnMvZG93&#10;bnJldi54bWxQSwUGAAAAAAQABAD1AAAAhwMAAAAA&#10;" path="m,220r,l5,305r5,35l15,370r15,30l45,420r20,10l95,435r30,l150,420r24,-20l199,375r20,-30l229,305r10,-40l244,220r-5,-45l229,135,219,100,199,65,174,40,150,20,125,5,95,,65,5,45,15,30,40,15,65,10,95,5,135,,220xe" filled="f" strokecolor="#e36c0a [2409]" strokeweight="42e-5mm">
                  <v:path arrowok="t" o:connecttype="custom" o:connectlocs="0,220;0,220;5,305;10,340;15,370;30,400;45,420;65,430;95,435;95,435;125,435;150,420;174,400;199,375;219,345;229,305;239,265;244,220;244,220;239,175;229,135;219,100;199,65;174,40;150,20;125,5;95,0;95,0;65,5;45,15;30,40;15,65;10,95;5,135;0,220;0,220" o:connectangles="0,0,0,0,0,0,0,0,0,0,0,0,0,0,0,0,0,0,0,0,0,0,0,0,0,0,0,0,0,0,0,0,0,0,0,0"/>
                </v:shape>
                <v:shape id="Freeform 3986" o:spid="_x0000_s1570" style="position:absolute;left:6148;top:8507;width:194;height:300;visibility:visible;mso-wrap-style:square;v-text-anchor:top" coordsize="194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fxZ8QA&#10;AADcAAAADwAAAGRycy9kb3ducmV2LnhtbESP0YrCMBRE3xf8h3CFfVk0dXFFq1FUWBTWB6t+wKW5&#10;tqXNTWli7f69EQQfh5k5wyxWnalES40rLCsYDSMQxKnVBWcKLuffwRSE88gaK8uk4J8crJa9jwXG&#10;2t45ofbkMxEg7GJUkHtfx1K6NCeDbmhr4uBdbWPQB9lkUjd4D3BTye8omkiDBYeFHGva5pSWp5tR&#10;sPk7lO36Sx+vUVLbZHdOD7J0Sn32u/UchKfOv8Ov9l4r+BnP4HkmH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38WfEAAAA3AAAAA8AAAAAAAAAAAAAAAAAmAIAAGRycy9k&#10;b3ducmV2LnhtbFBLBQYAAAAABAAEAPUAAACJAwAAAAA=&#10;" path="m,150r,l,180r5,25l15,230r10,25l40,270r15,15l75,295r20,5l115,295r20,-5l150,275r14,-20l179,235r10,-25l194,180r,-30l194,120,189,90,179,65,164,45,150,25,135,10,115,5,95,,75,,55,10,40,25,25,45,15,65,5,90,,120r,30xe" filled="f" strokecolor="#e36c0a [2409]" strokeweight="42e-5mm">
                  <v:path arrowok="t" o:connecttype="custom" o:connectlocs="0,150;0,150;0,180;5,205;15,230;25,255;40,270;55,285;75,295;95,300;95,300;115,295;135,290;150,275;164,255;179,235;189,210;194,180;194,150;194,150;194,120;189,90;179,65;164,45;150,25;135,10;115,5;95,0;95,0;75,0;55,10;40,25;25,45;15,65;5,90;0,120;0,150;0,150" o:connectangles="0,0,0,0,0,0,0,0,0,0,0,0,0,0,0,0,0,0,0,0,0,0,0,0,0,0,0,0,0,0,0,0,0,0,0,0,0,0"/>
                </v:shape>
                <v:shape id="Freeform 3987" o:spid="_x0000_s1571" style="position:absolute;left:6148;top:8552;width:164;height:210;visibility:visible;mso-wrap-style:square;v-text-anchor:top" coordsize="164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ivL8IA&#10;AADcAAAADwAAAGRycy9kb3ducmV2LnhtbERP3WrCMBS+F/YO4Qx2IzNdQZFqlDI2WG82rHuAY3Ns&#10;q81JadI2e/vlYrDLj+9/fwymExMNrrWs4GWVgCCurG65VvB9fn/egnAeWWNnmRT8kIPj4WGxx0zb&#10;mU80lb4WMYRdhgoa7/tMSlc1ZNCtbE8cuasdDPoIh1rqAecYbjqZJslGGmw5NjTY02tD1b0cjYLc&#10;nc1b8Xm5Xce8/FrOJtRFGpR6egz5DoSn4P/Ff+4PrWC9jvPjmXgE5OE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SK8vwgAAANwAAAAPAAAAAAAAAAAAAAAAAJgCAABkcnMvZG93&#10;bnJldi54bWxQSwUGAAAAAAQABAD1AAAAhwMAAAAA&#10;" path="m,105r,l5,125r5,20l20,160r10,20l45,190r20,10l80,205r15,5l110,205r10,-5l135,190r10,-10l160,145r4,-40l160,65,145,30,135,20,120,10,110,,95,,80,,65,5,45,15,30,30,20,45,10,65,5,85,,105xe" filled="f" strokecolor="#e36c0a [2409]" strokeweight="42e-5mm">
                  <v:path arrowok="t" o:connecttype="custom" o:connectlocs="0,105;0,105;5,125;10,145;20,160;30,180;45,190;65,200;80,205;95,210;95,210;110,205;120,200;135,190;145,180;160,145;164,105;164,105;160,65;145,30;135,20;120,10;110,0;95,0;95,0;80,0;65,5;45,15;30,30;20,45;10,65;5,85;0,105;0,105" o:connectangles="0,0,0,0,0,0,0,0,0,0,0,0,0,0,0,0,0,0,0,0,0,0,0,0,0,0,0,0,0,0,0,0,0,0"/>
                </v:shape>
                <v:shape id="Freeform 3988" o:spid="_x0000_s1572" style="position:absolute;left:6148;top:8582;width:145;height:150;visibility:visible;mso-wrap-style:square;v-text-anchor:top" coordsize="14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NkhMEA&#10;AADcAAAADwAAAGRycy9kb3ducmV2LnhtbESPQYvCMBSE74L/ITxhb5oqVKSaFhXFngTr7v3RPNti&#10;81KaqN1/v1kQPA4z8w2zyQbTiif1rrGsYD6LQBCXVjdcKfi+HqcrEM4ja2wtk4JfcpCl49EGE21f&#10;fKFn4SsRIOwSVFB73yVSurImg25mO+Lg3Wxv0AfZV1L3+Apw08pFFC2lwYbDQo0d7Wsq78XDKFid&#10;DpYHuhY+v8Tn/U+Rt3pnlfqaDNs1CE+D/4Tf7VwriOM5/J8JR0Cm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MDZITBAAAA3AAAAA8AAAAAAAAAAAAAAAAAmAIAAGRycy9kb3du&#10;cmV2LnhtbFBLBQYAAAAABAAEAPUAAACGAwAAAAA=&#10;" path="m,75r,l5,90r5,15l25,115r10,10l70,140r25,10l105,145r10,-5l130,125r10,-20l145,75,140,45,130,25,115,5,95,,70,5,40,20,25,30,10,45,5,60,,75xe" filled="f" strokecolor="#e36c0a [2409]" strokeweight="42e-5mm">
                  <v:path arrowok="t" o:connecttype="custom" o:connectlocs="0,75;0,75;5,90;10,105;25,115;35,125;70,140;95,150;95,150;105,145;115,140;130,125;140,105;145,75;145,75;140,45;130,25;115,5;95,0;95,0;70,5;40,20;25,30;10,45;5,60;0,75;0,75" o:connectangles="0,0,0,0,0,0,0,0,0,0,0,0,0,0,0,0,0,0,0,0,0,0,0,0,0,0,0"/>
                </v:shape>
                <v:shape id="Freeform 3989" o:spid="_x0000_s1573" style="position:absolute;left:6128;top:8397;width:20;height:510;visibility:visible;mso-wrap-style:square;v-text-anchor:top" coordsize="2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9vv8UA&#10;AADcAAAADwAAAGRycy9kb3ducmV2LnhtbESPQWvCQBCF7wX/wzJCb3VjQFtSN0FbpIK9qL30NmTH&#10;bDQ7G7Krif31XaHQ4+PN+968RTHYRlyp87VjBdNJAoK4dLrmSsHXYf30AsIHZI2NY1JwIw9FPnpY&#10;YKZdzzu67kMlIoR9hgpMCG0mpS8NWfQT1xJH7+g6iyHKrpK6wz7CbSPTJJlLizXHBoMtvRkqz/uL&#10;jW98f5BJ5z2ZH/2ZuvfytF09H5R6HA/LVxCBhvB//JfeaAWzWQr3MZEA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H2+/xQAAANwAAAAPAAAAAAAAAAAAAAAAAJgCAABkcnMv&#10;ZG93bnJldi54bWxQSwUGAAAAAAQABAD1AAAAigMAAAAA&#10;" path="m20,r,l10,25,,70r,35l,145r10,55l20,260,10,320,5,370,,410r,35l10,490r10,20e" filled="f" strokecolor="#e36c0a [2409]" strokeweight="42e-5mm">
                  <v:path arrowok="t" o:connecttype="custom" o:connectlocs="20,0;20,0;10,25;0,70;0,105;0,145;10,200;20,260;20,260;20,260;10,320;5,370;0,410;0,445;10,490;20,510" o:connectangles="0,0,0,0,0,0,0,0,0,0,0,0,0,0,0,0"/>
                </v:shape>
                <v:shape id="Freeform 3990" o:spid="_x0000_s1574" style="position:absolute;left:6103;top:8397;width:45;height:510;visibility:visible;mso-wrap-style:square;v-text-anchor:top" coordsize="45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PtcMUA&#10;AADcAAAADwAAAGRycy9kb3ducmV2LnhtbESPQWvCQBSE7wX/w/KEXqRubElro6uINJBr06TnR/aZ&#10;RLNvQ3bV9N93BcHjMDPfMOvtaDpxocG1lhUs5hEI4srqlmsFxU/6sgThPLLGzjIp+CMH283kaY2J&#10;tlf+pkvuaxEg7BJU0HjfJ1K6qiGDbm574uAd7GDQBznUUg94DXDTydcoepcGWw4LDfa0b6g65Wej&#10;4GMZp8UsLk3mvo770+xzkR9/S6Wep+NuBcLT6B/hezvTCuL4DW5nwhGQm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4+1wxQAAANwAAAAPAAAAAAAAAAAAAAAAAJgCAABkcnMv&#10;ZG93bnJldi54bWxQSwUGAAAAAAQABAD1AAAAigMAAAAA&#10;" path="m45,r,l30,45,20,90,10,155,,230r5,90l10,365r5,45l30,460r15,50e" filled="f" strokecolor="#e36c0a [2409]" strokeweight="42e-5mm">
                  <v:path arrowok="t" o:connecttype="custom" o:connectlocs="45,0;45,0;30,45;20,90;10,155;0,230;5,320;10,365;15,410;30,460;45,510" o:connectangles="0,0,0,0,0,0,0,0,0,0,0"/>
                </v:shape>
                <v:line id="Line 3991" o:spid="_x0000_s1575" style="position:absolute;visibility:visible;mso-wrap-style:square" from="6053,8397" to="6054,89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DoJcYAAADcAAAADwAAAGRycy9kb3ducmV2LnhtbESPQWvCQBSE74L/YXkFL1I3ldpK6ipS&#10;LQiFQNOA9PbIPjeh2bchu8b4712h0OMwM98wq81gG9FT52vHCp5mCQji0umajYLi++NxCcIHZI2N&#10;Y1JwJQ+b9Xi0wlS7C39RnwcjIoR9igqqENpUSl9WZNHPXEscvZPrLIYoOyN1h5cIt42cJ8mLtFhz&#10;XKiwpfeKyt/8bBWYIt/tX03RF7tT8J/Hadb/ZJlSk4dh+wYi0BD+w3/tg1awWDzD/Uw8AnJ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4w6CXGAAAA3AAAAA8AAAAAAAAA&#10;AAAAAAAAoQIAAGRycy9kb3ducmV2LnhtbFBLBQYAAAAABAAEAPkAAACUAwAAAAA=&#10;" strokecolor="#e36c0a [2409]" strokeweight="42e-5mm"/>
                <v:line id="Line 3992" o:spid="_x0000_s1576" style="position:absolute;visibility:visible;mso-wrap-style:square" from="6023,8397" to="6024,89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8qcWMQAAADcAAAADwAAAGRycy9kb3ducmV2LnhtbESP3WrCQBSE7wu+w3IEb4puKqSU1FVE&#10;qD8gSNPq9SF7mixmz4bsGuPbu4LQy2FmvmFmi97WoqPWG8cK3iYJCOLCacOlgt+fr/EHCB+QNdaO&#10;ScGNPCzmg5cZZtpd+Zu6PJQiQthnqKAKocmk9EVFFv3ENcTR+3OtxRBlW0rd4jXCbS2nSfIuLRqO&#10;CxU2tKqoOOcXq8BsTsfD/rQtlo52r2u7NjfqjFKjYb/8BBGoD//hZ3urFaRpCo8z8QjI+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ypxYxAAAANwAAAAPAAAAAAAAAAAA&#10;AAAAAKECAABkcnMvZG93bnJldi54bWxQSwUGAAAAAAQABAD5AAAAkgMAAAAA&#10;" strokecolor="#e36c0a [2409]" strokeweight="69e-5mm"/>
              </v:group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4948555</wp:posOffset>
                </wp:positionH>
                <wp:positionV relativeFrom="paragraph">
                  <wp:posOffset>465455</wp:posOffset>
                </wp:positionV>
                <wp:extent cx="4572000" cy="6400800"/>
                <wp:effectExtent l="5080" t="8255" r="13970" b="10795"/>
                <wp:wrapNone/>
                <wp:docPr id="2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0" cy="6400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389.65pt;margin-top:36.65pt;width:5in;height:7in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" filled="f" strokecolor="#bfbfbf [2412]">
                <v:stroke dashstyle="dash"/>
              </v:rect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455295</wp:posOffset>
                </wp:positionV>
                <wp:extent cx="4572000" cy="6400800"/>
                <wp:effectExtent l="9525" t="7620" r="9525" b="11430"/>
                <wp:wrapNone/>
                <wp:docPr id="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0" cy="6400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11.25pt;margin-top:35.85pt;width:5in;height:7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" filled="f" strokecolor="#bfbfbf [2412]">
                <v:stroke dashstyle="dash"/>
              </v:rect>
            </w:pict>
          </mc:Fallback>
        </mc:AlternateContent>
      </w:r>
    </w:p>
    <w:sectPr w:rsidR="00220530" w:rsidSect="00266C9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5840" w:h="12240" w:orient="landscape" w:code="1"/>
      <w:pgMar w:top="360" w:right="360" w:bottom="360" w:left="36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05D7" w:rsidRDefault="00F305D7" w:rsidP="00457D4C">
      <w:r>
        <w:separator/>
      </w:r>
    </w:p>
  </w:endnote>
  <w:endnote w:type="continuationSeparator" w:id="0">
    <w:p w:rsidR="00F305D7" w:rsidRDefault="00F305D7" w:rsidP="00457D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7D4C" w:rsidRDefault="00457D4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7D4C" w:rsidRDefault="00457D4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7D4C" w:rsidRDefault="00457D4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05D7" w:rsidRDefault="00F305D7" w:rsidP="00457D4C">
      <w:r>
        <w:separator/>
      </w:r>
    </w:p>
  </w:footnote>
  <w:footnote w:type="continuationSeparator" w:id="0">
    <w:p w:rsidR="00F305D7" w:rsidRDefault="00F305D7" w:rsidP="00457D4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7D4C" w:rsidRDefault="00457D4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7D4C" w:rsidRDefault="00457D4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7D4C" w:rsidRDefault="00457D4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0A6C"/>
    <w:rsid w:val="000B1F0D"/>
    <w:rsid w:val="000B2CF8"/>
    <w:rsid w:val="000C6800"/>
    <w:rsid w:val="000D277F"/>
    <w:rsid w:val="000E5F8C"/>
    <w:rsid w:val="00107046"/>
    <w:rsid w:val="001157D1"/>
    <w:rsid w:val="00120318"/>
    <w:rsid w:val="001A1185"/>
    <w:rsid w:val="00220530"/>
    <w:rsid w:val="002207BA"/>
    <w:rsid w:val="00244285"/>
    <w:rsid w:val="00257837"/>
    <w:rsid w:val="00266C97"/>
    <w:rsid w:val="002739C3"/>
    <w:rsid w:val="002A4FFA"/>
    <w:rsid w:val="002B0330"/>
    <w:rsid w:val="002E2A12"/>
    <w:rsid w:val="00301DF6"/>
    <w:rsid w:val="0030315C"/>
    <w:rsid w:val="003221A7"/>
    <w:rsid w:val="00325A96"/>
    <w:rsid w:val="003320C2"/>
    <w:rsid w:val="003512B4"/>
    <w:rsid w:val="003617EF"/>
    <w:rsid w:val="003727FD"/>
    <w:rsid w:val="00374486"/>
    <w:rsid w:val="00381FC3"/>
    <w:rsid w:val="003856B6"/>
    <w:rsid w:val="003C7941"/>
    <w:rsid w:val="003F79D2"/>
    <w:rsid w:val="00457D4C"/>
    <w:rsid w:val="004D18BA"/>
    <w:rsid w:val="004D6837"/>
    <w:rsid w:val="004E1AA7"/>
    <w:rsid w:val="004E1E4F"/>
    <w:rsid w:val="004E7002"/>
    <w:rsid w:val="00503D7F"/>
    <w:rsid w:val="00517D57"/>
    <w:rsid w:val="005564CF"/>
    <w:rsid w:val="0058296E"/>
    <w:rsid w:val="00585236"/>
    <w:rsid w:val="005A7A62"/>
    <w:rsid w:val="005C2838"/>
    <w:rsid w:val="005E382F"/>
    <w:rsid w:val="006617F8"/>
    <w:rsid w:val="00672959"/>
    <w:rsid w:val="006767DD"/>
    <w:rsid w:val="0069430D"/>
    <w:rsid w:val="006C05E8"/>
    <w:rsid w:val="006E664D"/>
    <w:rsid w:val="006F3884"/>
    <w:rsid w:val="006F549D"/>
    <w:rsid w:val="00730342"/>
    <w:rsid w:val="00740E10"/>
    <w:rsid w:val="007450B0"/>
    <w:rsid w:val="007505BE"/>
    <w:rsid w:val="007A3F87"/>
    <w:rsid w:val="00800260"/>
    <w:rsid w:val="00812B81"/>
    <w:rsid w:val="00827F43"/>
    <w:rsid w:val="00830EE3"/>
    <w:rsid w:val="00837368"/>
    <w:rsid w:val="008448DD"/>
    <w:rsid w:val="00846954"/>
    <w:rsid w:val="00851B67"/>
    <w:rsid w:val="008541BE"/>
    <w:rsid w:val="00860674"/>
    <w:rsid w:val="008636F1"/>
    <w:rsid w:val="00870C21"/>
    <w:rsid w:val="008B0000"/>
    <w:rsid w:val="008B0D8B"/>
    <w:rsid w:val="008B31E4"/>
    <w:rsid w:val="008E0E4D"/>
    <w:rsid w:val="009054A7"/>
    <w:rsid w:val="00915E49"/>
    <w:rsid w:val="00926E7D"/>
    <w:rsid w:val="00937690"/>
    <w:rsid w:val="009532AB"/>
    <w:rsid w:val="009B5661"/>
    <w:rsid w:val="00A00CBB"/>
    <w:rsid w:val="00A069CC"/>
    <w:rsid w:val="00A45458"/>
    <w:rsid w:val="00A53286"/>
    <w:rsid w:val="00A709F8"/>
    <w:rsid w:val="00AA2B6B"/>
    <w:rsid w:val="00AA4A45"/>
    <w:rsid w:val="00AE6DBE"/>
    <w:rsid w:val="00B0050E"/>
    <w:rsid w:val="00B21BCB"/>
    <w:rsid w:val="00B3549C"/>
    <w:rsid w:val="00B37412"/>
    <w:rsid w:val="00B40A6C"/>
    <w:rsid w:val="00B52D4B"/>
    <w:rsid w:val="00B53BE2"/>
    <w:rsid w:val="00BA4342"/>
    <w:rsid w:val="00BD04A8"/>
    <w:rsid w:val="00BF4612"/>
    <w:rsid w:val="00BF5062"/>
    <w:rsid w:val="00C362CC"/>
    <w:rsid w:val="00CA77FB"/>
    <w:rsid w:val="00CC12B6"/>
    <w:rsid w:val="00CD6D66"/>
    <w:rsid w:val="00CD7775"/>
    <w:rsid w:val="00D210CF"/>
    <w:rsid w:val="00D2326D"/>
    <w:rsid w:val="00D30876"/>
    <w:rsid w:val="00DB1062"/>
    <w:rsid w:val="00DB3C22"/>
    <w:rsid w:val="00DE5524"/>
    <w:rsid w:val="00DF2719"/>
    <w:rsid w:val="00E44800"/>
    <w:rsid w:val="00E51E4D"/>
    <w:rsid w:val="00EA33B4"/>
    <w:rsid w:val="00EC4DD7"/>
    <w:rsid w:val="00EC6CAF"/>
    <w:rsid w:val="00EC7423"/>
    <w:rsid w:val="00EF337C"/>
    <w:rsid w:val="00F05997"/>
    <w:rsid w:val="00F05A95"/>
    <w:rsid w:val="00F305D7"/>
    <w:rsid w:val="00F47899"/>
    <w:rsid w:val="00F904DF"/>
    <w:rsid w:val="00FA73E0"/>
    <w:rsid w:val="00FE3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B3549C"/>
  </w:style>
  <w:style w:type="paragraph" w:styleId="Heading1">
    <w:name w:val="heading 1"/>
    <w:basedOn w:val="Normal"/>
    <w:next w:val="Normal"/>
    <w:link w:val="Heading1Char"/>
    <w:uiPriority w:val="9"/>
    <w:rsid w:val="005C283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Heading"/>
    <w:next w:val="Normal"/>
    <w:link w:val="Heading2Char"/>
    <w:uiPriority w:val="9"/>
    <w:unhideWhenUsed/>
    <w:rsid w:val="002739C3"/>
    <w:pPr>
      <w:spacing w:before="240" w:after="0"/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118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1185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D210CF"/>
    <w:rPr>
      <w:color w:val="808080"/>
    </w:rPr>
  </w:style>
  <w:style w:type="paragraph" w:customStyle="1" w:styleId="Heading">
    <w:name w:val="Heading"/>
    <w:basedOn w:val="Normal"/>
    <w:link w:val="HeadingChar"/>
    <w:qFormat/>
    <w:rsid w:val="002739C3"/>
    <w:pPr>
      <w:spacing w:after="200"/>
      <w:jc w:val="center"/>
    </w:pPr>
    <w:rPr>
      <w:rFonts w:asciiTheme="majorHAnsi" w:hAnsiTheme="majorHAnsi"/>
      <w:b/>
      <w:smallCaps/>
      <w:color w:val="984806" w:themeColor="accent6" w:themeShade="80"/>
      <w:spacing w:val="8"/>
      <w:sz w:val="20"/>
    </w:rPr>
  </w:style>
  <w:style w:type="paragraph" w:customStyle="1" w:styleId="BodyText2">
    <w:name w:val="Body Text2"/>
    <w:basedOn w:val="Normal"/>
    <w:link w:val="BodyText2Char"/>
    <w:qFormat/>
    <w:rsid w:val="00860674"/>
    <w:pPr>
      <w:spacing w:after="200"/>
      <w:jc w:val="center"/>
    </w:pPr>
    <w:rPr>
      <w:color w:val="984806" w:themeColor="accent6" w:themeShade="80"/>
      <w:sz w:val="18"/>
    </w:rPr>
  </w:style>
  <w:style w:type="character" w:customStyle="1" w:styleId="HeadingChar">
    <w:name w:val="Heading Char"/>
    <w:basedOn w:val="DefaultParagraphFont"/>
    <w:link w:val="Heading"/>
    <w:rsid w:val="002739C3"/>
    <w:rPr>
      <w:rFonts w:asciiTheme="majorHAnsi" w:hAnsiTheme="majorHAnsi"/>
      <w:b/>
      <w:smallCaps/>
      <w:color w:val="984806" w:themeColor="accent6" w:themeShade="80"/>
      <w:spacing w:val="8"/>
      <w:sz w:val="20"/>
    </w:rPr>
  </w:style>
  <w:style w:type="paragraph" w:customStyle="1" w:styleId="Name">
    <w:name w:val="Name"/>
    <w:basedOn w:val="Heading"/>
    <w:link w:val="NameChar"/>
    <w:qFormat/>
    <w:rsid w:val="006C05E8"/>
    <w:rPr>
      <w:sz w:val="28"/>
      <w:szCs w:val="44"/>
    </w:rPr>
  </w:style>
  <w:style w:type="character" w:customStyle="1" w:styleId="BodyText2Char">
    <w:name w:val="Body Text2 Char"/>
    <w:basedOn w:val="DefaultParagraphFont"/>
    <w:link w:val="BodyText2"/>
    <w:rsid w:val="00860674"/>
    <w:rPr>
      <w:color w:val="984806" w:themeColor="accent6" w:themeShade="80"/>
      <w:sz w:val="18"/>
    </w:rPr>
  </w:style>
  <w:style w:type="character" w:customStyle="1" w:styleId="NameChar">
    <w:name w:val="Name Char"/>
    <w:basedOn w:val="HeadingChar"/>
    <w:link w:val="Name"/>
    <w:rsid w:val="006C05E8"/>
    <w:rPr>
      <w:rFonts w:asciiTheme="majorHAnsi" w:hAnsiTheme="majorHAnsi"/>
      <w:b/>
      <w:smallCaps/>
      <w:color w:val="984806" w:themeColor="accent6" w:themeShade="80"/>
      <w:spacing w:val="8"/>
      <w:sz w:val="28"/>
      <w:szCs w:val="44"/>
    </w:rPr>
  </w:style>
  <w:style w:type="paragraph" w:styleId="Header">
    <w:name w:val="header"/>
    <w:basedOn w:val="Normal"/>
    <w:link w:val="HeaderChar"/>
    <w:uiPriority w:val="99"/>
    <w:semiHidden/>
    <w:unhideWhenUsed/>
    <w:rsid w:val="00457D4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57D4C"/>
  </w:style>
  <w:style w:type="paragraph" w:styleId="Footer">
    <w:name w:val="footer"/>
    <w:basedOn w:val="Normal"/>
    <w:link w:val="FooterChar"/>
    <w:uiPriority w:val="99"/>
    <w:semiHidden/>
    <w:unhideWhenUsed/>
    <w:rsid w:val="00457D4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57D4C"/>
  </w:style>
  <w:style w:type="paragraph" w:customStyle="1" w:styleId="Instructions">
    <w:name w:val="Instructions"/>
    <w:basedOn w:val="Normal"/>
    <w:rsid w:val="00F05997"/>
    <w:rPr>
      <w:color w:val="808080" w:themeColor="background1" w:themeShade="80"/>
      <w:sz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C28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739C3"/>
    <w:rPr>
      <w:rFonts w:asciiTheme="majorHAnsi" w:hAnsiTheme="majorHAnsi"/>
      <w:b/>
      <w:smallCaps/>
      <w:color w:val="984806" w:themeColor="accent6" w:themeShade="80"/>
      <w:spacing w:val="8"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B3549C"/>
  </w:style>
  <w:style w:type="paragraph" w:styleId="Heading1">
    <w:name w:val="heading 1"/>
    <w:basedOn w:val="Normal"/>
    <w:next w:val="Normal"/>
    <w:link w:val="Heading1Char"/>
    <w:uiPriority w:val="9"/>
    <w:rsid w:val="005C283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Heading"/>
    <w:next w:val="Normal"/>
    <w:link w:val="Heading2Char"/>
    <w:uiPriority w:val="9"/>
    <w:unhideWhenUsed/>
    <w:rsid w:val="002739C3"/>
    <w:pPr>
      <w:spacing w:before="240" w:after="0"/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118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1185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D210CF"/>
    <w:rPr>
      <w:color w:val="808080"/>
    </w:rPr>
  </w:style>
  <w:style w:type="paragraph" w:customStyle="1" w:styleId="Heading">
    <w:name w:val="Heading"/>
    <w:basedOn w:val="Normal"/>
    <w:link w:val="HeadingChar"/>
    <w:qFormat/>
    <w:rsid w:val="002739C3"/>
    <w:pPr>
      <w:spacing w:after="200"/>
      <w:jc w:val="center"/>
    </w:pPr>
    <w:rPr>
      <w:rFonts w:asciiTheme="majorHAnsi" w:hAnsiTheme="majorHAnsi"/>
      <w:b/>
      <w:smallCaps/>
      <w:color w:val="984806" w:themeColor="accent6" w:themeShade="80"/>
      <w:spacing w:val="8"/>
      <w:sz w:val="20"/>
    </w:rPr>
  </w:style>
  <w:style w:type="paragraph" w:customStyle="1" w:styleId="BodyText2">
    <w:name w:val="Body Text2"/>
    <w:basedOn w:val="Normal"/>
    <w:link w:val="BodyText2Char"/>
    <w:qFormat/>
    <w:rsid w:val="00860674"/>
    <w:pPr>
      <w:spacing w:after="200"/>
      <w:jc w:val="center"/>
    </w:pPr>
    <w:rPr>
      <w:color w:val="984806" w:themeColor="accent6" w:themeShade="80"/>
      <w:sz w:val="18"/>
    </w:rPr>
  </w:style>
  <w:style w:type="character" w:customStyle="1" w:styleId="HeadingChar">
    <w:name w:val="Heading Char"/>
    <w:basedOn w:val="DefaultParagraphFont"/>
    <w:link w:val="Heading"/>
    <w:rsid w:val="002739C3"/>
    <w:rPr>
      <w:rFonts w:asciiTheme="majorHAnsi" w:hAnsiTheme="majorHAnsi"/>
      <w:b/>
      <w:smallCaps/>
      <w:color w:val="984806" w:themeColor="accent6" w:themeShade="80"/>
      <w:spacing w:val="8"/>
      <w:sz w:val="20"/>
    </w:rPr>
  </w:style>
  <w:style w:type="paragraph" w:customStyle="1" w:styleId="Name">
    <w:name w:val="Name"/>
    <w:basedOn w:val="Heading"/>
    <w:link w:val="NameChar"/>
    <w:qFormat/>
    <w:rsid w:val="006C05E8"/>
    <w:rPr>
      <w:sz w:val="28"/>
      <w:szCs w:val="44"/>
    </w:rPr>
  </w:style>
  <w:style w:type="character" w:customStyle="1" w:styleId="BodyText2Char">
    <w:name w:val="Body Text2 Char"/>
    <w:basedOn w:val="DefaultParagraphFont"/>
    <w:link w:val="BodyText2"/>
    <w:rsid w:val="00860674"/>
    <w:rPr>
      <w:color w:val="984806" w:themeColor="accent6" w:themeShade="80"/>
      <w:sz w:val="18"/>
    </w:rPr>
  </w:style>
  <w:style w:type="character" w:customStyle="1" w:styleId="NameChar">
    <w:name w:val="Name Char"/>
    <w:basedOn w:val="HeadingChar"/>
    <w:link w:val="Name"/>
    <w:rsid w:val="006C05E8"/>
    <w:rPr>
      <w:rFonts w:asciiTheme="majorHAnsi" w:hAnsiTheme="majorHAnsi"/>
      <w:b/>
      <w:smallCaps/>
      <w:color w:val="984806" w:themeColor="accent6" w:themeShade="80"/>
      <w:spacing w:val="8"/>
      <w:sz w:val="28"/>
      <w:szCs w:val="44"/>
    </w:rPr>
  </w:style>
  <w:style w:type="paragraph" w:styleId="Header">
    <w:name w:val="header"/>
    <w:basedOn w:val="Normal"/>
    <w:link w:val="HeaderChar"/>
    <w:uiPriority w:val="99"/>
    <w:semiHidden/>
    <w:unhideWhenUsed/>
    <w:rsid w:val="00457D4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57D4C"/>
  </w:style>
  <w:style w:type="paragraph" w:styleId="Footer">
    <w:name w:val="footer"/>
    <w:basedOn w:val="Normal"/>
    <w:link w:val="FooterChar"/>
    <w:uiPriority w:val="99"/>
    <w:semiHidden/>
    <w:unhideWhenUsed/>
    <w:rsid w:val="00457D4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57D4C"/>
  </w:style>
  <w:style w:type="paragraph" w:customStyle="1" w:styleId="Instructions">
    <w:name w:val="Instructions"/>
    <w:basedOn w:val="Normal"/>
    <w:rsid w:val="00F05997"/>
    <w:rPr>
      <w:color w:val="808080" w:themeColor="background1" w:themeShade="80"/>
      <w:sz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C28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739C3"/>
    <w:rPr>
      <w:rFonts w:asciiTheme="majorHAnsi" w:hAnsiTheme="majorHAnsi"/>
      <w:b/>
      <w:smallCaps/>
      <w:color w:val="984806" w:themeColor="accent6" w:themeShade="80"/>
      <w:spacing w:val="8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p142158\AppData\Roaming\Microsoft\Templates\WeddingPhotoInvi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3500A6CBC2B4EE3AB1530B93D9542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F626A4-48B6-4AF0-B95F-459C3B354534}"/>
      </w:docPartPr>
      <w:docPartBody>
        <w:p w:rsidR="00000000" w:rsidRDefault="00DA487A">
          <w:pPr>
            <w:pStyle w:val="23500A6CBC2B4EE3AB1530B93D9542C4"/>
          </w:pPr>
          <w:r w:rsidRPr="00D30876">
            <w:rPr>
              <w:rStyle w:val="BrideGroomNameChar"/>
            </w:rPr>
            <w:t>Bride’s Name</w:t>
          </w:r>
        </w:p>
      </w:docPartBody>
    </w:docPart>
    <w:docPart>
      <w:docPartPr>
        <w:name w:val="C211A0FD7BBF44BAB25DB8EAF410CB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B39ECB-C1F1-45E6-ACF9-C654680E0D5E}"/>
      </w:docPartPr>
      <w:docPartBody>
        <w:p w:rsidR="00000000" w:rsidRDefault="00DA487A">
          <w:pPr>
            <w:pStyle w:val="C211A0FD7BBF44BAB25DB8EAF410CBCF"/>
          </w:pPr>
          <w:r>
            <w:rPr>
              <w:rStyle w:val="BrideGroomNameChar"/>
            </w:rPr>
            <w:t xml:space="preserve">Groom’s </w:t>
          </w:r>
          <w:r w:rsidRPr="00D30876">
            <w:rPr>
              <w:rStyle w:val="BrideGroomNameChar"/>
            </w:rPr>
            <w:t>Name</w:t>
          </w:r>
        </w:p>
      </w:docPartBody>
    </w:docPart>
    <w:docPart>
      <w:docPartPr>
        <w:name w:val="0D4B8EAFB09D43F4A759A29BDAB6BC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9DAED6-C72B-4591-A409-7BAF6A6C87C7}"/>
      </w:docPartPr>
      <w:docPartBody>
        <w:p w:rsidR="00000000" w:rsidRDefault="00DA487A">
          <w:pPr>
            <w:pStyle w:val="0D4B8EAFB09D43F4A759A29BDAB6BC44"/>
          </w:pPr>
          <w:r w:rsidRPr="00FE30B2">
            <w:t>M</w:t>
          </w:r>
          <w:r>
            <w:t>r</w:t>
          </w:r>
          <w:r w:rsidRPr="00FE30B2">
            <w:t xml:space="preserve">. </w:t>
          </w:r>
          <w:r>
            <w:t>and</w:t>
          </w:r>
          <w:r w:rsidRPr="00FE30B2">
            <w:t xml:space="preserve"> M</w:t>
          </w:r>
          <w:r>
            <w:t>rs</w:t>
          </w:r>
          <w:r w:rsidRPr="00FE30B2">
            <w:t>. G</w:t>
          </w:r>
          <w:r>
            <w:t>room</w:t>
          </w:r>
          <w:r w:rsidRPr="00FE30B2">
            <w:t>’</w:t>
          </w:r>
          <w:r>
            <w:t>s</w:t>
          </w:r>
          <w:r w:rsidRPr="00FE30B2">
            <w:t xml:space="preserve"> P</w:t>
          </w:r>
          <w:r>
            <w:t>arents</w:t>
          </w:r>
        </w:p>
      </w:docPartBody>
    </w:docPart>
    <w:docPart>
      <w:docPartPr>
        <w:name w:val="F24B1743639A46E78896C4FE4FF006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2CA88E-35CF-4D4A-B34C-5383998CAD51}"/>
      </w:docPartPr>
      <w:docPartBody>
        <w:p w:rsidR="00476D1E" w:rsidRPr="00DE5524" w:rsidRDefault="00DA487A" w:rsidP="002739C3">
          <w:pPr>
            <w:pStyle w:val="BodyText2"/>
            <w:rPr>
              <w:rStyle w:val="BodyText2Char"/>
            </w:rPr>
          </w:pPr>
          <w:r w:rsidRPr="00DE5524">
            <w:rPr>
              <w:rStyle w:val="BodyText2Char"/>
            </w:rPr>
            <w:t xml:space="preserve">Saturday, the </w:t>
          </w:r>
          <w:r>
            <w:rPr>
              <w:rStyle w:val="BodyText2Char"/>
            </w:rPr>
            <w:t>Twenty-F</w:t>
          </w:r>
          <w:r w:rsidRPr="00DE5524">
            <w:rPr>
              <w:rStyle w:val="BodyText2Char"/>
            </w:rPr>
            <w:t>irst of June</w:t>
          </w:r>
          <w:r>
            <w:rPr>
              <w:rStyle w:val="BodyText2Char"/>
            </w:rPr>
            <w:br/>
          </w:r>
          <w:r w:rsidRPr="00DE5524">
            <w:rPr>
              <w:rStyle w:val="BodyText2Char"/>
            </w:rPr>
            <w:t xml:space="preserve">Two thousand and </w:t>
          </w:r>
          <w:r>
            <w:rPr>
              <w:rStyle w:val="BodyText2Char"/>
            </w:rPr>
            <w:t>[year]</w:t>
          </w:r>
          <w:r>
            <w:rPr>
              <w:rStyle w:val="BodyText2Char"/>
            </w:rPr>
            <w:br/>
          </w:r>
          <w:r w:rsidRPr="00DE5524">
            <w:rPr>
              <w:rStyle w:val="BodyText2Char"/>
            </w:rPr>
            <w:t>Eleven o’clock in the morning</w:t>
          </w:r>
        </w:p>
        <w:p w:rsidR="00000000" w:rsidRDefault="00DA487A">
          <w:pPr>
            <w:pStyle w:val="F24B1743639A46E78896C4FE4FF00610"/>
          </w:pPr>
          <w:r w:rsidRPr="00DE5524">
            <w:rPr>
              <w:rStyle w:val="BodyText2Char"/>
            </w:rPr>
            <w:t>At location City, State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487A"/>
    <w:rsid w:val="00DA4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rideGroomName">
    <w:name w:val="BrideGroom Name"/>
    <w:basedOn w:val="Normal"/>
    <w:link w:val="BrideGroomNameChar"/>
    <w:qFormat/>
    <w:pPr>
      <w:spacing w:line="240" w:lineRule="auto"/>
      <w:jc w:val="center"/>
    </w:pPr>
    <w:rPr>
      <w:rFonts w:asciiTheme="majorHAnsi" w:eastAsiaTheme="minorHAnsi" w:hAnsiTheme="majorHAnsi"/>
      <w:b/>
      <w:smallCaps/>
      <w:color w:val="984806" w:themeColor="accent6" w:themeShade="80"/>
      <w:spacing w:val="8"/>
      <w:sz w:val="28"/>
      <w:szCs w:val="44"/>
      <w:lang w:eastAsia="en-US"/>
    </w:rPr>
  </w:style>
  <w:style w:type="character" w:customStyle="1" w:styleId="BrideGroomNameChar">
    <w:name w:val="BrideGroom Name Char"/>
    <w:basedOn w:val="DefaultParagraphFont"/>
    <w:link w:val="BrideGroomName"/>
    <w:rPr>
      <w:rFonts w:asciiTheme="majorHAnsi" w:eastAsiaTheme="minorHAnsi" w:hAnsiTheme="majorHAnsi"/>
      <w:b/>
      <w:smallCaps/>
      <w:color w:val="984806" w:themeColor="accent6" w:themeShade="80"/>
      <w:spacing w:val="8"/>
      <w:sz w:val="28"/>
      <w:szCs w:val="44"/>
      <w:lang w:eastAsia="en-US"/>
    </w:rPr>
  </w:style>
  <w:style w:type="paragraph" w:customStyle="1" w:styleId="23500A6CBC2B4EE3AB1530B93D9542C4">
    <w:name w:val="23500A6CBC2B4EE3AB1530B93D9542C4"/>
  </w:style>
  <w:style w:type="paragraph" w:customStyle="1" w:styleId="C211A0FD7BBF44BAB25DB8EAF410CBCF">
    <w:name w:val="C211A0FD7BBF44BAB25DB8EAF410CBCF"/>
  </w:style>
  <w:style w:type="paragraph" w:customStyle="1" w:styleId="0D4B8EAFB09D43F4A759A29BDAB6BC44">
    <w:name w:val="0D4B8EAFB09D43F4A759A29BDAB6BC44"/>
  </w:style>
  <w:style w:type="paragraph" w:customStyle="1" w:styleId="BodyText2">
    <w:name w:val="Body Text2"/>
    <w:basedOn w:val="Normal"/>
    <w:link w:val="BodyText2Char"/>
    <w:qFormat/>
    <w:pPr>
      <w:spacing w:line="240" w:lineRule="auto"/>
      <w:jc w:val="center"/>
    </w:pPr>
    <w:rPr>
      <w:rFonts w:eastAsiaTheme="minorHAnsi"/>
      <w:color w:val="984806" w:themeColor="accent6" w:themeShade="80"/>
      <w:sz w:val="18"/>
      <w:lang w:eastAsia="en-US"/>
    </w:rPr>
  </w:style>
  <w:style w:type="character" w:customStyle="1" w:styleId="BodyText2Char">
    <w:name w:val="Body Text2 Char"/>
    <w:basedOn w:val="DefaultParagraphFont"/>
    <w:link w:val="BodyText2"/>
    <w:rPr>
      <w:rFonts w:eastAsiaTheme="minorHAnsi"/>
      <w:color w:val="984806" w:themeColor="accent6" w:themeShade="80"/>
      <w:sz w:val="18"/>
      <w:lang w:eastAsia="en-US"/>
    </w:rPr>
  </w:style>
  <w:style w:type="paragraph" w:customStyle="1" w:styleId="F24B1743639A46E78896C4FE4FF00610">
    <w:name w:val="F24B1743639A46E78896C4FE4FF00610"/>
  </w:style>
  <w:style w:type="paragraph" w:customStyle="1" w:styleId="F44954FB33B04BA5985BE7C6BCB95C2B">
    <w:name w:val="F44954FB33B04BA5985BE7C6BCB95C2B"/>
  </w:style>
  <w:style w:type="paragraph" w:customStyle="1" w:styleId="B21186175B5B46D2A96B99762319B534">
    <w:name w:val="B21186175B5B46D2A96B99762319B534"/>
  </w:style>
  <w:style w:type="paragraph" w:customStyle="1" w:styleId="C0C88059C2A34DC78FC9A6465A5E43F0">
    <w:name w:val="C0C88059C2A34DC78FC9A6465A5E43F0"/>
  </w:style>
  <w:style w:type="paragraph" w:customStyle="1" w:styleId="2FA19733971243FDB586DB6372EA10BD">
    <w:name w:val="2FA19733971243FDB586DB6372EA10BD"/>
  </w:style>
  <w:style w:type="paragraph" w:customStyle="1" w:styleId="Heading">
    <w:name w:val="Heading"/>
    <w:basedOn w:val="Normal"/>
    <w:link w:val="HeadingChar"/>
    <w:qFormat/>
    <w:pPr>
      <w:spacing w:line="240" w:lineRule="auto"/>
      <w:jc w:val="center"/>
    </w:pPr>
    <w:rPr>
      <w:rFonts w:asciiTheme="majorHAnsi" w:eastAsiaTheme="minorHAnsi" w:hAnsiTheme="majorHAnsi"/>
      <w:b/>
      <w:smallCaps/>
      <w:color w:val="984806" w:themeColor="accent6" w:themeShade="80"/>
      <w:spacing w:val="8"/>
      <w:sz w:val="20"/>
      <w:lang w:eastAsia="en-US"/>
    </w:rPr>
  </w:style>
  <w:style w:type="character" w:customStyle="1" w:styleId="HeadingChar">
    <w:name w:val="Heading Char"/>
    <w:basedOn w:val="DefaultParagraphFont"/>
    <w:link w:val="Heading"/>
    <w:rPr>
      <w:rFonts w:asciiTheme="majorHAnsi" w:eastAsiaTheme="minorHAnsi" w:hAnsiTheme="majorHAnsi"/>
      <w:b/>
      <w:smallCaps/>
      <w:color w:val="984806" w:themeColor="accent6" w:themeShade="80"/>
      <w:spacing w:val="8"/>
      <w:sz w:val="20"/>
      <w:lang w:eastAsia="en-US"/>
    </w:rPr>
  </w:style>
  <w:style w:type="paragraph" w:customStyle="1" w:styleId="DD5FDF729D3C4303812F55EB84394DAD">
    <w:name w:val="DD5FDF729D3C4303812F55EB84394DAD"/>
  </w:style>
  <w:style w:type="paragraph" w:customStyle="1" w:styleId="A9A6B9C7DB54421B90B8DF66AA7DBAE0">
    <w:name w:val="A9A6B9C7DB54421B90B8DF66AA7DBAE0"/>
  </w:style>
  <w:style w:type="paragraph" w:customStyle="1" w:styleId="11090F966C5E438695A95D84EC4C3948">
    <w:name w:val="11090F966C5E438695A95D84EC4C3948"/>
  </w:style>
  <w:style w:type="paragraph" w:customStyle="1" w:styleId="8F285236A3534913A5087CC6E0342A99">
    <w:name w:val="8F285236A3534913A5087CC6E0342A9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rideGroomName">
    <w:name w:val="BrideGroom Name"/>
    <w:basedOn w:val="Normal"/>
    <w:link w:val="BrideGroomNameChar"/>
    <w:qFormat/>
    <w:pPr>
      <w:spacing w:line="240" w:lineRule="auto"/>
      <w:jc w:val="center"/>
    </w:pPr>
    <w:rPr>
      <w:rFonts w:asciiTheme="majorHAnsi" w:eastAsiaTheme="minorHAnsi" w:hAnsiTheme="majorHAnsi"/>
      <w:b/>
      <w:smallCaps/>
      <w:color w:val="984806" w:themeColor="accent6" w:themeShade="80"/>
      <w:spacing w:val="8"/>
      <w:sz w:val="28"/>
      <w:szCs w:val="44"/>
      <w:lang w:eastAsia="en-US"/>
    </w:rPr>
  </w:style>
  <w:style w:type="character" w:customStyle="1" w:styleId="BrideGroomNameChar">
    <w:name w:val="BrideGroom Name Char"/>
    <w:basedOn w:val="DefaultParagraphFont"/>
    <w:link w:val="BrideGroomName"/>
    <w:rPr>
      <w:rFonts w:asciiTheme="majorHAnsi" w:eastAsiaTheme="minorHAnsi" w:hAnsiTheme="majorHAnsi"/>
      <w:b/>
      <w:smallCaps/>
      <w:color w:val="984806" w:themeColor="accent6" w:themeShade="80"/>
      <w:spacing w:val="8"/>
      <w:sz w:val="28"/>
      <w:szCs w:val="44"/>
      <w:lang w:eastAsia="en-US"/>
    </w:rPr>
  </w:style>
  <w:style w:type="paragraph" w:customStyle="1" w:styleId="23500A6CBC2B4EE3AB1530B93D9542C4">
    <w:name w:val="23500A6CBC2B4EE3AB1530B93D9542C4"/>
  </w:style>
  <w:style w:type="paragraph" w:customStyle="1" w:styleId="C211A0FD7BBF44BAB25DB8EAF410CBCF">
    <w:name w:val="C211A0FD7BBF44BAB25DB8EAF410CBCF"/>
  </w:style>
  <w:style w:type="paragraph" w:customStyle="1" w:styleId="0D4B8EAFB09D43F4A759A29BDAB6BC44">
    <w:name w:val="0D4B8EAFB09D43F4A759A29BDAB6BC44"/>
  </w:style>
  <w:style w:type="paragraph" w:customStyle="1" w:styleId="BodyText2">
    <w:name w:val="Body Text2"/>
    <w:basedOn w:val="Normal"/>
    <w:link w:val="BodyText2Char"/>
    <w:qFormat/>
    <w:pPr>
      <w:spacing w:line="240" w:lineRule="auto"/>
      <w:jc w:val="center"/>
    </w:pPr>
    <w:rPr>
      <w:rFonts w:eastAsiaTheme="minorHAnsi"/>
      <w:color w:val="984806" w:themeColor="accent6" w:themeShade="80"/>
      <w:sz w:val="18"/>
      <w:lang w:eastAsia="en-US"/>
    </w:rPr>
  </w:style>
  <w:style w:type="character" w:customStyle="1" w:styleId="BodyText2Char">
    <w:name w:val="Body Text2 Char"/>
    <w:basedOn w:val="DefaultParagraphFont"/>
    <w:link w:val="BodyText2"/>
    <w:rPr>
      <w:rFonts w:eastAsiaTheme="minorHAnsi"/>
      <w:color w:val="984806" w:themeColor="accent6" w:themeShade="80"/>
      <w:sz w:val="18"/>
      <w:lang w:eastAsia="en-US"/>
    </w:rPr>
  </w:style>
  <w:style w:type="paragraph" w:customStyle="1" w:styleId="F24B1743639A46E78896C4FE4FF00610">
    <w:name w:val="F24B1743639A46E78896C4FE4FF00610"/>
  </w:style>
  <w:style w:type="paragraph" w:customStyle="1" w:styleId="F44954FB33B04BA5985BE7C6BCB95C2B">
    <w:name w:val="F44954FB33B04BA5985BE7C6BCB95C2B"/>
  </w:style>
  <w:style w:type="paragraph" w:customStyle="1" w:styleId="B21186175B5B46D2A96B99762319B534">
    <w:name w:val="B21186175B5B46D2A96B99762319B534"/>
  </w:style>
  <w:style w:type="paragraph" w:customStyle="1" w:styleId="C0C88059C2A34DC78FC9A6465A5E43F0">
    <w:name w:val="C0C88059C2A34DC78FC9A6465A5E43F0"/>
  </w:style>
  <w:style w:type="paragraph" w:customStyle="1" w:styleId="2FA19733971243FDB586DB6372EA10BD">
    <w:name w:val="2FA19733971243FDB586DB6372EA10BD"/>
  </w:style>
  <w:style w:type="paragraph" w:customStyle="1" w:styleId="Heading">
    <w:name w:val="Heading"/>
    <w:basedOn w:val="Normal"/>
    <w:link w:val="HeadingChar"/>
    <w:qFormat/>
    <w:pPr>
      <w:spacing w:line="240" w:lineRule="auto"/>
      <w:jc w:val="center"/>
    </w:pPr>
    <w:rPr>
      <w:rFonts w:asciiTheme="majorHAnsi" w:eastAsiaTheme="minorHAnsi" w:hAnsiTheme="majorHAnsi"/>
      <w:b/>
      <w:smallCaps/>
      <w:color w:val="984806" w:themeColor="accent6" w:themeShade="80"/>
      <w:spacing w:val="8"/>
      <w:sz w:val="20"/>
      <w:lang w:eastAsia="en-US"/>
    </w:rPr>
  </w:style>
  <w:style w:type="character" w:customStyle="1" w:styleId="HeadingChar">
    <w:name w:val="Heading Char"/>
    <w:basedOn w:val="DefaultParagraphFont"/>
    <w:link w:val="Heading"/>
    <w:rPr>
      <w:rFonts w:asciiTheme="majorHAnsi" w:eastAsiaTheme="minorHAnsi" w:hAnsiTheme="majorHAnsi"/>
      <w:b/>
      <w:smallCaps/>
      <w:color w:val="984806" w:themeColor="accent6" w:themeShade="80"/>
      <w:spacing w:val="8"/>
      <w:sz w:val="20"/>
      <w:lang w:eastAsia="en-US"/>
    </w:rPr>
  </w:style>
  <w:style w:type="paragraph" w:customStyle="1" w:styleId="DD5FDF729D3C4303812F55EB84394DAD">
    <w:name w:val="DD5FDF729D3C4303812F55EB84394DAD"/>
  </w:style>
  <w:style w:type="paragraph" w:customStyle="1" w:styleId="A9A6B9C7DB54421B90B8DF66AA7DBAE0">
    <w:name w:val="A9A6B9C7DB54421B90B8DF66AA7DBAE0"/>
  </w:style>
  <w:style w:type="paragraph" w:customStyle="1" w:styleId="11090F966C5E438695A95D84EC4C3948">
    <w:name w:val="11090F966C5E438695A95D84EC4C3948"/>
  </w:style>
  <w:style w:type="paragraph" w:customStyle="1" w:styleId="8F285236A3534913A5087CC6E0342A99">
    <w:name w:val="8F285236A3534913A5087CC6E0342A9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B33C4D50-1A36-46EC-9A3C-05316286B0C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WeddingPhotoInvite</Template>
  <TotalTime>0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Wedding invitation (with room for photo)</vt:lpstr>
    </vt:vector>
  </TitlesOfParts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Wedding invitation (with room for photo)</dc:title>
  <dc:creator/>
  <cp:lastModifiedBy/>
  <cp:revision>1</cp:revision>
  <dcterms:created xsi:type="dcterms:W3CDTF">2016-07-12T04:34:00Z</dcterms:created>
  <dcterms:modified xsi:type="dcterms:W3CDTF">2016-07-12T05:45:00Z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TC103677849990</vt:lpwstr>
  </property>
</Properties>
</file>