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40"/>
        <w:gridCol w:w="5040"/>
      </w:tblGrid>
      <w:tr w:rsidR="009D6CFF" w:rsidTr="00DC56A1">
        <w:trPr>
          <w:trHeight w:hRule="exact" w:val="2880"/>
        </w:trPr>
        <w:tc>
          <w:tcPr>
            <w:tcW w:w="5040" w:type="dxa"/>
          </w:tcPr>
          <w:p w:rsidR="009D6CFF" w:rsidRDefault="00B33553" w:rsidP="004022EE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2046336" behindDoc="0" locked="0" layoutInCell="1" allowOverlap="1" wp14:anchorId="77038614" wp14:editId="5D3B9916">
                      <wp:simplePos x="0" y="0"/>
                      <wp:positionH relativeFrom="column">
                        <wp:posOffset>1327481</wp:posOffset>
                      </wp:positionH>
                      <wp:positionV relativeFrom="paragraph">
                        <wp:posOffset>713105</wp:posOffset>
                      </wp:positionV>
                      <wp:extent cx="137160" cy="0"/>
                      <wp:effectExtent l="0" t="0" r="15240" b="19050"/>
                      <wp:wrapNone/>
                      <wp:docPr id="162" name="Straight Connecto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62" o:spid="_x0000_s1026" style="position:absolute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55pt,56.15pt" to="115.35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" strokecolor="black [3040]"/>
                  </w:pict>
                </mc:Fallback>
              </mc:AlternateContent>
            </w:r>
            <w:r w:rsidR="000562A3"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2043264" behindDoc="0" locked="0" layoutInCell="1" allowOverlap="1" wp14:anchorId="526CC984" wp14:editId="327BB5B4">
                      <wp:simplePos x="0" y="0"/>
                      <wp:positionH relativeFrom="column">
                        <wp:posOffset>122859</wp:posOffset>
                      </wp:positionH>
                      <wp:positionV relativeFrom="paragraph">
                        <wp:posOffset>92075</wp:posOffset>
                      </wp:positionV>
                      <wp:extent cx="2806811" cy="1617479"/>
                      <wp:effectExtent l="0" t="0" r="0" b="1905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811" cy="1617479"/>
                                <a:chOff x="0" y="0"/>
                                <a:chExt cx="2806811" cy="161747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0" descr="graduation_namecard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duotone>
                                    <a:schemeClr val="accent1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561"/>
                                  <a:ext cx="2775005" cy="14948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160" name="Group 160"/>
                              <wpg:cNvGrpSpPr/>
                              <wpg:grpSpPr>
                                <a:xfrm>
                                  <a:off x="1224501" y="174928"/>
                                  <a:ext cx="352926" cy="336884"/>
                                  <a:chOff x="0" y="0"/>
                                  <a:chExt cx="352926" cy="336884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15" descr="gridlines_grey_2.png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 cstate="print">
                                    <a:lum bright="70000" contrast="-70000"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52926" cy="336884"/>
                                  </a:xfrm>
                                  <a:prstGeom prst="ellipse">
                                    <a:avLst/>
                                  </a:prstGeom>
                                  <a:effectLst>
                                    <a:outerShdw blurRad="38100" dist="12700" dir="2700000" algn="tl" rotWithShape="0">
                                      <a:prstClr val="black">
                                        <a:alpha val="20000"/>
                                      </a:prstClr>
                                    </a:outerShdw>
                                  </a:effectLst>
                                  <a:scene3d>
                                    <a:camera prst="orthographicFront"/>
                                    <a:lightRig rig="soft" dir="t"/>
                                  </a:scene3d>
                                  <a:sp3d>
                                    <a:bevelT w="38100" h="38100" prst="relaxedInset"/>
                                    <a:bevelB w="0" h="0"/>
                                  </a:sp3d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80210" y="96252"/>
                                    <a:ext cx="192506" cy="16844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31" name="Picture 3" descr="Three flowers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lum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-1" b="38252"/>
                                <a:stretch/>
                              </pic:blipFill>
                              <pic:spPr bwMode="auto">
                                <a:xfrm>
                                  <a:off x="1431235" y="333954"/>
                                  <a:ext cx="1375576" cy="121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14" name="Text Box 3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2393" y="477078"/>
                                  <a:ext cx="2358190" cy="764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9D6CFF" w:rsidRPr="00546967" w:rsidRDefault="00312497" w:rsidP="00250395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We </w:t>
                                    </w:r>
                                    <w:r w:rsidR="009F23F0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have reserved     </w:t>
                                    </w:r>
                                    <w:r w:rsidR="006873AA"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 seat/s for you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  <w:p w:rsidR="00546967" w:rsidRPr="00546967" w:rsidRDefault="00546967" w:rsidP="00250395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250395" w:rsidRPr="00546967" w:rsidRDefault="00250395" w:rsidP="00250395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312497" w:rsidRPr="00546967" w:rsidRDefault="006873AA" w:rsidP="00F6523C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>In lieu of traditional gifts, mone</w:t>
                                    </w:r>
                                    <w:r w:rsidR="00250395"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tary presents are most welcome.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>Thank you</w:t>
                                    </w:r>
                                    <w:r w:rsidR="00250395"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. </w:t>
                                    </w:r>
                                    <w:r w:rsidR="00250395"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sym w:font="Wingdings" w:char="F04A"/>
                                    </w:r>
                                  </w:p>
                                  <w:p w:rsidR="00250395" w:rsidRPr="006873AA" w:rsidRDefault="00250395" w:rsidP="00250395">
                                    <w:pPr>
                                      <w:pStyle w:val="Name"/>
                                      <w:jc w:val="lef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6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2315" y="0"/>
                                  <a:ext cx="984885" cy="203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405D9E" w:rsidRPr="00E659B2" w:rsidRDefault="00405D9E" w:rsidP="00405D9E">
                                    <w:pPr>
                                      <w:pStyle w:val="Classof"/>
                                    </w:pPr>
                                    <w:r w:rsidRPr="00546967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spAutoFit/>
                              </wps:bodyPr>
                            </wps:wsp>
                            <wps:wsp>
                              <wps:cNvPr id="115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82595" y="1447137"/>
                                  <a:ext cx="1090863" cy="1703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9D6CFF" w:rsidRPr="00CE2FB2" w:rsidRDefault="00405D9E" w:rsidP="00E659B2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64" o:spid="_x0000_s1026" style="position:absolute;left:0;text-align:left;margin-left:9.65pt;margin-top:7.25pt;width:221pt;height:127.35pt;z-index:252043264" coordsize="28068,16174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0" o:spid="_x0000_s1027" type="#_x0000_t75" alt="graduation_namecard.png" style="position:absolute;top:715;width:27750;height:1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1rmG+AAAA2gAAAA8AAABkcnMvZG93bnJldi54bWxET0uLwjAQvgv+hzDC3jS1hyLVKFJwdy97&#10;8HUfm7EpNpPSZNvuv98Igqfh43vOZjfaRvTU+dqxguUiAUFcOl1zpeByPsxXIHxA1tg4JgV/5GG3&#10;nU42mGs38JH6U6hEDGGfowITQptL6UtDFv3CtcSRu7vOYoiwq6TucIjhtpFpkmTSYs2xwWBLhaHy&#10;cfq1Cq5fZVakt1WqE9Okn/1PMfbnWqmP2bhfgwg0hrf45f7WcT48X3leuf0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M1rmG+AAAA2gAAAA8AAAAAAAAAAAAAAAAAnwIAAGRy&#10;cy9kb3ducmV2LnhtbFBLBQYAAAAABAAEAPcAAACKAwAAAAA=&#10;">
                        <v:imagedata r:id="rId12" o:title="graduation_namecard" recolortarget="#203957 [1444]"/>
                        <v:path arrowok="t"/>
                      </v:shape>
                      <v:group id="Group 160" o:spid="_x0000_s1028" style="position:absolute;left:12245;top:1749;width:3529;height:3369" coordsize="352926,336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    <v:shape id="Picture 15" o:spid="_x0000_s1029" type="#_x0000_t75" alt="gridlines_grey_2.png" style="position:absolute;width:352926;height:33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x5wXCAAAA2gAAAA8AAABkcnMvZG93bnJldi54bWxEj0GLwjAUhO8L/ofwBG9rquIiXaOoIOpR&#10;K6K3R/O2rTYvpYla/fVGWPA4zMw3zHjamFLcqHaFZQW9bgSCOLW64EzBPll+j0A4j6yxtEwKHuRg&#10;Oml9jTHW9s5buu18JgKEXYwKcu+rWEqX5mTQdW1FHLw/Wxv0QdaZ1DXeA9yUsh9FP9JgwWEhx4oW&#10;OaWX3dUoGCbV9XyaH/erw2CVbpLh9tB/Nkp12s3sF4Snxn/C/+21VjCA95VwA+Tk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MecFwgAAANoAAAAPAAAAAAAAAAAAAAAAAJ8C&#10;AABkcnMvZG93bnJldi54bWxQSwUGAAAAAAQABAD3AAAAjgMAAAAA&#10;">
                          <v:imagedata r:id="rId13" o:title="gridlines_grey_2" gain="19661f" blacklevel="22938f"/>
                          <v:shadow on="t" color="black" opacity="13107f" origin="-.5,-.5" offset=".24944mm,.24944mm"/>
                          <v:path arrowok="t"/>
                          <o:lock v:ext="edit" aspectratio="f"/>
                        </v:shape>
                        <v:shape id="Picture 2" o:spid="_x0000_s1030" type="#_x0000_t75" style="position:absolute;left:80210;top:96252;width:192506;height:168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ijDq9AAAA2gAAAA8AAABkcnMvZG93bnJldi54bWxEj80KwjAQhO+C7xBW8GZTexCpRhFB8eDB&#10;vwdYmrUtNpvaxLa+vREEj8PMfMMs172pREuNKy0rmEYxCOLM6pJzBbfrbjIH4TyyxsoyKXiTg/Vq&#10;OFhiqm3HZ2ovPhcBwi5FBYX3dSqlywoy6CJbEwfvbhuDPsgml7rBLsBNJZM4nkmDJYeFAmvaFpQ9&#10;Li+joHv698m4cxJf9x1X7ezI+jlXajzqNwsQnnr/D//aB60gge+VcAPk6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CKMOr0AAADaAAAADwAAAAAAAAAAAAAAAACfAgAAZHJz&#10;L2Rvd25yZXYueG1sUEsFBgAAAAAEAAQA9wAAAIkDAAAAAA==&#10;">
                          <v:imagedata r:id="rId14" o:title=""/>
                          <v:path arrowok="t"/>
                        </v:shape>
                      </v:group>
                      <v:shape id="Picture 3" o:spid="_x0000_s1031" type="#_x0000_t75" alt="Three flowers" style="position:absolute;left:14312;top:3339;width:13756;height:12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lWETCAAAA3AAAAA8AAABkcnMvZG93bnJldi54bWxET01rg0AQvRf6H5Yp5FKaVQulNdkEKURy&#10;1QTqceJOVOrOirsx+u+7hUJv83ifs93PphcTja6zrCBeRyCIa6s7bhScT4eXdxDOI2vsLZOChRzs&#10;d48PW0y1vXNBU+kbEULYpaig9X5IpXR1Swbd2g7Egbva0aAPcGykHvEewk0vkyh6kwY7Dg0tDvTZ&#10;Uv1d3oyCyk2XrFhOz/nXwd2qa5985DJXavU0ZxsQnmb/L/5zH3WY/xrD7zPhArn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JVhEwgAAANwAAAAPAAAAAAAAAAAAAAAAAJ8C&#10;AABkcnMvZG93bnJldi54bWxQSwUGAAAAAAQABAD3AAAAjgMAAAAA&#10;">
                        <v:imagedata r:id="rId15" o:title="Three flowers" croptop="-1f" cropbottom="25069f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08" o:spid="_x0000_s1032" type="#_x0000_t202" style="position:absolute;left:2623;top:4770;width:23582;height:7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yChMIA&#10;AADcAAAADwAAAGRycy9kb3ducmV2LnhtbERPzWrCQBC+F3yHZQQvpdlEipbUNYggiNhDow8wzY7Z&#10;YHY2ZNcY394tFHqbj+93VsVoWzFQ7xvHCrIkBUFcOd1wreB82r19gPABWWPrmBQ8yEOxnrysMNfu&#10;zt80lKEWMYR9jgpMCF0upa8MWfSJ64gjd3G9xRBhX0vd4z2G21bO03QhLTYcGwx2tDVUXcubVfBq&#10;uvTreNn/7PSiMteDx6UdDkrNpuPmE0SgMfyL/9x7Hedn7/D7TLx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/IKEwgAAANwAAAAPAAAAAAAAAAAAAAAAAJgCAABkcnMvZG93&#10;bnJldi54bWxQSwUGAAAAAAQABAD1AAAAhwMAAAAA&#10;" filled="f" stroked="f">
                        <v:textbox>
                          <w:txbxContent>
                            <w:p w:rsidR="009D6CFF" w:rsidRPr="00546967" w:rsidRDefault="00312497" w:rsidP="00250395">
                              <w:pPr>
                                <w:pStyle w:val="Name"/>
                                <w:jc w:val="left"/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</w:pPr>
                              <w:r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 xml:space="preserve">We </w:t>
                              </w:r>
                              <w:r w:rsidR="009F23F0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 xml:space="preserve">have reserved     </w:t>
                              </w:r>
                              <w:r w:rsidR="006873AA"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 xml:space="preserve"> seat/s for you</w:t>
                              </w:r>
                              <w:r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546967" w:rsidRPr="00546967" w:rsidRDefault="00546967" w:rsidP="00250395">
                              <w:pPr>
                                <w:pStyle w:val="Name"/>
                                <w:jc w:val="left"/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</w:pPr>
                            </w:p>
                            <w:p w:rsidR="00250395" w:rsidRPr="00546967" w:rsidRDefault="00250395" w:rsidP="00250395">
                              <w:pPr>
                                <w:pStyle w:val="Name"/>
                                <w:jc w:val="left"/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</w:pPr>
                            </w:p>
                            <w:p w:rsidR="00312497" w:rsidRPr="00546967" w:rsidRDefault="006873AA" w:rsidP="00F6523C">
                              <w:pPr>
                                <w:pStyle w:val="Name"/>
                                <w:jc w:val="left"/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</w:pPr>
                              <w:r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>In lieu of traditional gifts, mone</w:t>
                              </w:r>
                              <w:r w:rsidR="00250395"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 xml:space="preserve">tary presents are most welcome. </w:t>
                              </w:r>
                              <w:r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>Thank you</w:t>
                              </w:r>
                              <w:r w:rsidR="00250395"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r w:rsidR="00250395" w:rsidRPr="00546967">
                                <w:rPr>
                                  <w:rFonts w:ascii="Goudy Old Style" w:hAnsi="Goudy Old Style"/>
                                  <w:sz w:val="18"/>
                                  <w:szCs w:val="18"/>
                                </w:rPr>
                                <w:sym w:font="Wingdings" w:char="F04A"/>
                              </w:r>
                            </w:p>
                            <w:p w:rsidR="00250395" w:rsidRPr="006873AA" w:rsidRDefault="00250395" w:rsidP="00250395">
                              <w:pPr>
                                <w:pStyle w:val="Name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shape>
                      <v:shape id="_x0000_s1033" type="#_x0000_t202" style="position:absolute;left:9223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CtssIA&#10;AADcAAAADwAAAGRycy9kb3ducmV2LnhtbERPTWvCQBC9C/6HZQq96UZLg0RXKYLgpQWN4nXMTpPQ&#10;7GzYXZO0v94tCN7m8T5ntRlMIzpyvrasYDZNQBAXVtdcKjjlu8kChA/IGhvLpOCXPGzW49EKM217&#10;PlB3DKWIIewzVFCF0GZS+qIig35qW+LIfVtnMEToSqkd9jHcNHKeJKk0WHNsqLClbUXFz/FmFLjh&#10;sj/ln+frrv9b5C6dveFXd1Hq9WX4WIIINISn+OHe6zj/PYX/Z+IF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wK2ywgAAANwAAAAPAAAAAAAAAAAAAAAAAJgCAABkcnMvZG93&#10;bnJldi54bWxQSwUGAAAAAAQABAD1AAAAhwMAAAAA&#10;" fillcolor="white [3212]" stroked="f">
                        <v:textbox style="mso-fit-shape-to-text:t" inset="0,0,0,0">
                          <w:txbxContent>
                            <w:p w:rsidR="00405D9E" w:rsidRPr="00E659B2" w:rsidRDefault="00405D9E" w:rsidP="00405D9E">
                              <w:pPr>
                                <w:pStyle w:val="Classof"/>
                              </w:pPr>
                              <w:r w:rsidRPr="00546967">
                                <w:rPr>
                                  <w:rFonts w:ascii="Segoe Script" w:hAnsi="Segoe Script"/>
                                  <w:b/>
                                  <w:sz w:val="20"/>
                                </w:rPr>
                                <w:t>RSVP</w:t>
                              </w:r>
                              <w:r>
                                <w:t xml:space="preserve"> | 09.03.16</w:t>
                              </w:r>
                            </w:p>
                          </w:txbxContent>
                        </v:textbox>
                      </v:shape>
                      <v:shape id="_x0000_s1034" type="#_x0000_t202" style="position:absolute;left:8825;top:14471;width:10909;height: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2En8EA&#10;AADcAAAADwAAAGRycy9kb3ducmV2LnhtbERPTYvCMBC9L/gfwgh7W1OFlbYaRRYWPAmrK16HZmyq&#10;zaQ2sXb99UYQ9jaP9znzZW9r0VHrK8cKxqMEBHHhdMWlgt/d90cKwgdkjbVjUvBHHpaLwdscc+1u&#10;/EPdNpQihrDPUYEJocml9IUhi37kGuLIHV1rMUTYllK3eIvhtpaTJJlKixXHBoMNfRkqzturVXBJ&#10;T5TafYbZ/p5tajykJ9N5pd6H/WoGIlAf/sUv91rH+eNPeD4TL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NhJ/BAAAA3AAAAA8AAAAAAAAAAAAAAAAAmAIAAGRycy9kb3du&#10;cmV2LnhtbFBLBQYAAAAABAAEAPUAAACGAwAAAAA=&#10;" fillcolor="white [3212]" stroked="f">
                        <v:textbox inset="0,0,0,0">
                          <w:txbxContent>
                            <w:p w:rsidR="009D6CFF" w:rsidRPr="00CE2FB2" w:rsidRDefault="00405D9E" w:rsidP="00E659B2">
                              <w:pPr>
                                <w:pStyle w:val="Classof"/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</w:pPr>
                              <w:r w:rsidRPr="00CE2FB2"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  <w:t>Albert &amp; Manilyn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040" w:type="dxa"/>
          </w:tcPr>
          <w:p w:rsidR="009D6CFF" w:rsidRDefault="00DC56A1" w:rsidP="009E65EE">
            <w:r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2045312" behindDoc="0" locked="0" layoutInCell="1" allowOverlap="1" wp14:anchorId="4EF691AE" wp14:editId="643FB180">
                      <wp:simplePos x="0" y="0"/>
                      <wp:positionH relativeFrom="column">
                        <wp:posOffset>128905</wp:posOffset>
                      </wp:positionH>
                      <wp:positionV relativeFrom="paragraph">
                        <wp:posOffset>91771</wp:posOffset>
                      </wp:positionV>
                      <wp:extent cx="2807335" cy="1641171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7335" cy="1641171"/>
                                <a:chOff x="0" y="0"/>
                                <a:chExt cx="2807335" cy="1641171"/>
                              </a:xfrm>
                            </wpg:grpSpPr>
                            <wpg:grpSp>
                              <wpg:cNvPr id="158" name="Group 158"/>
                              <wpg:cNvGrpSpPr/>
                              <wpg:grpSpPr>
                                <a:xfrm>
                                  <a:off x="0" y="87464"/>
                                  <a:ext cx="2807335" cy="1491615"/>
                                  <a:chOff x="0" y="0"/>
                                  <a:chExt cx="2807368" cy="149191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4" name="Picture 0" descr="graduation_namecard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duotone>
                                      <a:schemeClr val="accent1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75284" cy="14919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35" name="Picture 15" descr="gridlines_grey_2.png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 cstate="print">
                                    <a:lum bright="70000" contrast="-70000"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27221" y="88232"/>
                                    <a:ext cx="352926" cy="336884"/>
                                  </a:xfrm>
                                  <a:prstGeom prst="ellipse">
                                    <a:avLst/>
                                  </a:prstGeom>
                                  <a:effectLst>
                                    <a:outerShdw blurRad="38100" dist="12700" dir="2700000" algn="tl" rotWithShape="0">
                                      <a:prstClr val="black">
                                        <a:alpha val="20000"/>
                                      </a:prstClr>
                                    </a:outerShdw>
                                  </a:effectLst>
                                  <a:scene3d>
                                    <a:camera prst="orthographicFront"/>
                                    <a:lightRig rig="soft" dir="t"/>
                                  </a:scene3d>
                                  <a:sp3d>
                                    <a:bevelT w="38100" h="38100" prst="relaxedInset"/>
                                    <a:bevelB w="0" h="0"/>
                                  </a:sp3d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36" name="Picture 13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07431" y="176463"/>
                                    <a:ext cx="192505" cy="1684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0" name="Picture 3" descr="Three flowers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lum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-1" b="38252"/>
                                  <a:stretch/>
                                </pic:blipFill>
                                <pic:spPr bwMode="auto">
                                  <a:xfrm>
                                    <a:off x="1435768" y="264695"/>
                                    <a:ext cx="1371600" cy="121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39" name="Text Box 3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4694" y="401053"/>
                                    <a:ext cx="2357906" cy="764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45D39" w:rsidRPr="008C4A3D" w:rsidRDefault="00F45D39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We have reserved </w:t>
                                      </w:r>
                                      <w:r w:rsidR="009F23F0"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>seat/s for you.</w:t>
                                      </w:r>
                                    </w:p>
                                    <w:p w:rsidR="00F45D39" w:rsidRPr="008C4A3D" w:rsidRDefault="00F45D39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F6523C" w:rsidRPr="008C4A3D" w:rsidRDefault="00F6523C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F45D39" w:rsidRPr="008C4A3D" w:rsidRDefault="00F45D39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In lieu of traditional gifts, monetary presents are most welcome. Thank you. 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sym w:font="Wingdings" w:char="F04A"/>
                                      </w:r>
                                    </w:p>
                                    <w:p w:rsidR="00F45D39" w:rsidRPr="008C4A3D" w:rsidRDefault="00F45D39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59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4156" y="0"/>
                                  <a:ext cx="984885" cy="203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BC283E" w:rsidRPr="00E659B2" w:rsidRDefault="00BC283E" w:rsidP="00BC283E">
                                    <w:pPr>
                                      <w:pStyle w:val="Classof"/>
                                    </w:pPr>
                                    <w:r w:rsidRPr="00F6523C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spAutoFit/>
                              </wps:bodyPr>
                            </wps:wsp>
                            <wps:wsp>
                              <wps:cNvPr id="161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0546" y="1470991"/>
                                  <a:ext cx="1090295" cy="170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6523C" w:rsidRPr="00CE2FB2" w:rsidRDefault="00F6523C" w:rsidP="00F6523C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32" o:spid="_x0000_s1035" style="position:absolute;left:0;text-align:left;margin-left:10.15pt;margin-top:7.25pt;width:221.05pt;height:129.25pt;z-index:252045312" coordsize="28073,16411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">
                      <v:group id="Group 158" o:spid="_x0000_s1036" style="position:absolute;top:874;width:28073;height:14916" coordsize="28073,14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0" o:spid="_x0000_s1037" type="#_x0000_t75" alt="graduation_namecard.png" style="position:absolute;width:27752;height:1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WxczAAAAA3AAAAA8AAABkcnMvZG93bnJldi54bWxET0uLwjAQvi/4H8II3tbUuohUo0jB1cse&#10;1sd9bMam2ExKk6313xtB2Nt8fM9Zrntbi45aXzlWMBknIIgLpysuFZyO2885CB+QNdaOScGDPKxX&#10;g48lZtrd+Ze6QyhFDGGfoQITQpNJ6QtDFv3YNcSRu7rWYoiwLaVu8R7DbS3TJJlJixXHBoMN5YaK&#10;2+HPKjjvilmeXuapTkydfnc/ed8dK6VGw36zABGoD//it3uv4/zpF7yeiR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dbFzMAAAADcAAAADwAAAAAAAAAAAAAAAACfAgAA&#10;ZHJzL2Rvd25yZXYueG1sUEsFBgAAAAAEAAQA9wAAAIwDAAAAAA==&#10;">
                          <v:imagedata r:id="rId16" o:title="graduation_namecard" recolortarget="#203957 [1444]"/>
                          <v:path arrowok="t"/>
                        </v:shape>
                        <v:shape id="Picture 15" o:spid="_x0000_s1038" type="#_x0000_t75" alt="gridlines_grey_2.png" style="position:absolute;left:12272;top:882;width:3529;height: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Xr3bEAAAA3AAAAA8AAABkcnMvZG93bnJldi54bWxET0trwkAQvgv+h2WE3nSjklJSV7GFkvao&#10;EdHbkJ0mabOzIbt5tL/eFQq9zcf3nM1uNLXoqXWVZQXLRQSCOLe64kLBKXubP4FwHlljbZkU/JCD&#10;3XY62WCi7cAH6o++ECGEXYIKSu+bREqXl2TQLWxDHLhP2xr0AbaF1C0OIdzUchVFj9JgxaGhxIZe&#10;S8q/j51REGdN93V9uZzS8zrNP7L4cF79jko9zMb9MwhPo/8X/7nfdZi/juH+TLhAb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Xr3bEAAAA3AAAAA8AAAAAAAAAAAAAAAAA&#10;nwIAAGRycy9kb3ducmV2LnhtbFBLBQYAAAAABAAEAPcAAACQAwAAAAA=&#10;">
                          <v:imagedata r:id="rId17" o:title="gridlines_grey_2" gain="19661f" blacklevel="22938f"/>
                          <v:shadow on="t" color="black" opacity="13107f" origin="-.5,-.5" offset=".24944mm,.24944mm"/>
                          <v:path arrowok="t"/>
                          <o:lock v:ext="edit" aspectratio="f"/>
                        </v:shape>
                        <v:shape id="Picture 136" o:spid="_x0000_s1039" type="#_x0000_t75" style="position:absolute;left:13074;top:1764;width:1925;height:1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OaEy9AAAA3AAAAA8AAABkcnMvZG93bnJldi54bWxET0sKwjAQ3QveIYzgTlMVilSjiKC4cOHv&#10;AEMztsVmUpvY1tsbQXA3j/ed5bozpWiodoVlBZNxBII4tbrgTMHtuhvNQTiPrLG0TAre5GC96veW&#10;mGjb8pmai89ECGGXoILc+yqR0qU5GXRjWxEH7m5rgz7AOpO6xjaEm1JOoyiWBgsODTlWtM0pfVxe&#10;RkH79O+TcedpdN23XDbxkfVzrtRw0G0WIDx1/i/+uQ86zJ/F8H0mXCBX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k5oTL0AAADcAAAADwAAAAAAAAAAAAAAAACfAgAAZHJz&#10;L2Rvd25yZXYueG1sUEsFBgAAAAAEAAQA9wAAAIkDAAAAAA==&#10;">
                          <v:imagedata r:id="rId18" o:title=""/>
                          <v:path arrowok="t"/>
                        </v:shape>
                        <v:shape id="Picture 3" o:spid="_x0000_s1040" type="#_x0000_t75" alt="Three flowers" style="position:absolute;left:14357;top:2646;width:13716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vjqLEAAAA3AAAAA8AAABkcnMvZG93bnJldi54bWxEj0+LwkAMxe/CfochghdZp8qyuNVRZMHi&#10;1T+gx9iJbbGTKZ2x1m9vDgt7S3gv7/2yXPeuVh21ofJsYDpJQBHn3lZcGDgdt59zUCEiW6w9k4EX&#10;BVivPgZLTK1/8p66QyyUhHBI0UAZY5NqHfKSHIaJb4hFu/nWYZS1LbRt8SnhrtazJPnWDiuWhhIb&#10;+i0pvx8ezsAldNfN/nUcZ+dteFxu9ewn05kxo2G/WYCK1Md/89/1zgr+l+DLMzKBXr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vjqLEAAAA3AAAAA8AAAAAAAAAAAAAAAAA&#10;nwIAAGRycy9kb3ducmV2LnhtbFBLBQYAAAAABAAEAPcAAACQAwAAAAA=&#10;">
                          <v:imagedata r:id="rId19" o:title="Three flowers" croptop="-1f" cropbottom="25069f"/>
                          <v:path arrowok="t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08" o:spid="_x0000_s1041" type="#_x0000_t202" style="position:absolute;left:2646;top:4010;width:23580;height:7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hxesIA&#10;AADcAAAADwAAAGRycy9kb3ducmV2LnhtbERP3WrCMBS+H+wdwhnsZszUCbp1RhGhUMRdWPcAZ82x&#10;KTYnJYm1e/tFEHZ3Pr7fs1yPthMD+dA6VjCdZCCIa6dbbhR8H4vXdxAhImvsHJOCXwqwXj0+LDHX&#10;7soHGqrYiBTCIUcFJsY+lzLUhiyGieuJE3dy3mJM0DdSe7ymcNvJtyybS4stpwaDPW0N1efqYhW8&#10;mD772p/Kn0LPa3PeBVzYYafU89O4+QQRaYz/4ru71Gn+7ANuz6QL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HF6wgAAANwAAAAPAAAAAAAAAAAAAAAAAJgCAABkcnMvZG93&#10;bnJldi54bWxQSwUGAAAAAAQABAD1AAAAhwMAAAAA&#10;" filled="f" stroked="f">
                          <v:textbox>
                            <w:txbxContent>
                              <w:p w:rsidR="00F45D39" w:rsidRPr="008C4A3D" w:rsidRDefault="00F45D39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We have reserved </w:t>
                                </w:r>
                                <w:r w:rsidR="009F23F0"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>seat/s for you.</w:t>
                                </w:r>
                              </w:p>
                              <w:p w:rsidR="00F45D39" w:rsidRPr="008C4A3D" w:rsidRDefault="00F45D39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F6523C" w:rsidRPr="008C4A3D" w:rsidRDefault="00F6523C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F45D39" w:rsidRPr="008C4A3D" w:rsidRDefault="00F45D39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In lieu of traditional gifts, monetary presents are most welcome. Thank you. 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sym w:font="Wingdings" w:char="F04A"/>
                                </w:r>
                              </w:p>
                              <w:p w:rsidR="00F45D39" w:rsidRPr="008C4A3D" w:rsidRDefault="00F45D39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309" o:spid="_x0000_s1042" type="#_x0000_t202" style="position:absolute;left:9541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85wMIA&#10;AADcAAAADwAAAGRycy9kb3ducmV2LnhtbERPTWvCQBC9C/6HZYTedGOLYqOrSEHwUkFj8TrNjkkw&#10;Oxt2t0naX+8KQm/zeJ+z2vSmFi05X1lWMJ0kIIhzqysuFJyz3XgBwgdkjbVlUvBLHjbr4WCFqbYd&#10;H6k9hULEEPYpKihDaFIpfV6SQT+xDXHkrtYZDBG6QmqHXQw3tXxNkrk0WHFsKLGhj5Ly2+nHKHD9&#10;ZX/OPr++d93fInPz6Rse2otSL6N+uwQRqA//4qd7r+P82Ts8no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XznAwgAAANwAAAAPAAAAAAAAAAAAAAAAAJgCAABkcnMvZG93&#10;bnJldi54bWxQSwUGAAAAAAQABAD1AAAAhwMAAAAA&#10;" fillcolor="white [3212]" stroked="f">
                        <v:textbox style="mso-fit-shape-to-text:t" inset="0,0,0,0">
                          <w:txbxContent>
                            <w:p w:rsidR="00BC283E" w:rsidRPr="00E659B2" w:rsidRDefault="00BC283E" w:rsidP="00BC283E">
                              <w:pPr>
                                <w:pStyle w:val="Classof"/>
                              </w:pPr>
                              <w:r w:rsidRPr="00F6523C">
                                <w:rPr>
                                  <w:rFonts w:ascii="Segoe Script" w:hAnsi="Segoe Script"/>
                                  <w:b/>
                                  <w:sz w:val="20"/>
                                </w:rPr>
                                <w:t>RSVP</w:t>
                              </w:r>
                              <w:r>
                                <w:t xml:space="preserve"> | 09.03.16</w:t>
                              </w:r>
                            </w:p>
                          </w:txbxContent>
                        </v:textbox>
                      </v:shape>
                      <v:shape id="Text Box 309" o:spid="_x0000_s1043" type="#_x0000_t202" style="position:absolute;left:8905;top:14709;width:10903;height:1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Dx4cAA&#10;AADcAAAADwAAAGRycy9kb3ducmV2LnhtbERPTYvCMBC9L/gfwgje1tQ9SFuNIoKwJ0Fd8To0Y1Nt&#10;JrWJtfrrzcLC3ubxPme+7G0tOmp95VjBZJyAIC6crrhU8HPYfKYgfEDWWDsmBU/ysFwMPuaYa/fg&#10;HXX7UIoYwj5HBSaEJpfSF4Ys+rFriCN3dq3FEGFbSt3iI4bbWn4lyVRarDg2GGxobai47u9WwS29&#10;UGqPGWbHV7at8ZReTOeVGg371QxEoD78i//c3zrOn07g95l4gV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Dx4cAAAADcAAAADwAAAAAAAAAAAAAAAACYAgAAZHJzL2Rvd25y&#10;ZXYueG1sUEsFBgAAAAAEAAQA9QAAAIUDAAAAAA==&#10;" fillcolor="white [3212]" stroked="f">
                        <v:textbox inset="0,0,0,0">
                          <w:txbxContent>
                            <w:p w:rsidR="00F6523C" w:rsidRPr="00CE2FB2" w:rsidRDefault="00F6523C" w:rsidP="00F6523C">
                              <w:pPr>
                                <w:pStyle w:val="Classof"/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</w:pPr>
                              <w:r w:rsidRPr="00CE2FB2"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  <w:t>Albert &amp; Manilyn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33553"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7A896DEA" wp14:editId="054A91DD">
                      <wp:simplePos x="0" y="0"/>
                      <wp:positionH relativeFrom="column">
                        <wp:posOffset>1338911</wp:posOffset>
                      </wp:positionH>
                      <wp:positionV relativeFrom="paragraph">
                        <wp:posOffset>695960</wp:posOffset>
                      </wp:positionV>
                      <wp:extent cx="137160" cy="0"/>
                      <wp:effectExtent l="0" t="0" r="15240" b="19050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63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45pt,54.8pt" to="116.25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" strokecolor="black [3040]"/>
                  </w:pict>
                </mc:Fallback>
              </mc:AlternateContent>
            </w:r>
          </w:p>
        </w:tc>
      </w:tr>
      <w:tr w:rsidR="009D6CFF" w:rsidTr="00DC56A1">
        <w:trPr>
          <w:trHeight w:hRule="exact" w:val="2880"/>
        </w:trPr>
        <w:tc>
          <w:tcPr>
            <w:tcW w:w="5040" w:type="dxa"/>
          </w:tcPr>
          <w:tbl>
            <w:tblPr>
              <w:tblStyle w:val="TableGrid"/>
              <w:tblW w:w="100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40"/>
              <w:gridCol w:w="5040"/>
            </w:tblGrid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201767" w:rsidP="00F30999">
                  <w:r>
                    <w:rPr>
                      <w:noProof/>
                      <w:lang w:eastAsia="ja-JP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72960" behindDoc="0" locked="0" layoutInCell="1" allowOverlap="1" wp14:anchorId="4699A42A" wp14:editId="0F3BB3C8">
                            <wp:simplePos x="0" y="0"/>
                            <wp:positionH relativeFrom="column">
                              <wp:posOffset>1261414</wp:posOffset>
                            </wp:positionH>
                            <wp:positionV relativeFrom="paragraph">
                              <wp:posOffset>720725</wp:posOffset>
                            </wp:positionV>
                            <wp:extent cx="137160" cy="0"/>
                            <wp:effectExtent l="0" t="0" r="15240" b="19050"/>
                            <wp:wrapNone/>
                            <wp:docPr id="366" name="Straight Connector 36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716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id="Straight Connector 366" o:spid="_x0000_s1026" style="position:absolute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3pt,56.75pt" to="110.1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" strokecolor="black [3040]"/>
                        </w:pict>
                      </mc:Fallback>
                    </mc:AlternateContent>
                  </w:r>
                  <w:r w:rsidR="00CB23D5">
                    <w:rPr>
                      <w:noProof/>
                      <w:lang w:eastAsia="ja-JP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70912" behindDoc="0" locked="0" layoutInCell="1" allowOverlap="1" wp14:anchorId="5139AC4E" wp14:editId="2C940BE9">
                            <wp:simplePos x="0" y="0"/>
                            <wp:positionH relativeFrom="column">
                              <wp:posOffset>48260</wp:posOffset>
                            </wp:positionH>
                            <wp:positionV relativeFrom="paragraph">
                              <wp:posOffset>107646</wp:posOffset>
                            </wp:positionV>
                            <wp:extent cx="2806700" cy="1617345"/>
                            <wp:effectExtent l="0" t="0" r="0" b="1905"/>
                            <wp:wrapNone/>
                            <wp:docPr id="367" name="Group 36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700" cy="1617345"/>
                                      <a:chOff x="0" y="0"/>
                                      <a:chExt cx="2806811" cy="1617479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68" name="Picture 0" descr="graduation_namecard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71561"/>
                                        <a:ext cx="2775005" cy="14948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369" name="Group 369"/>
                                    <wpg:cNvGrpSpPr/>
                                    <wpg:grpSpPr>
                                      <a:xfrm>
                                        <a:off x="1224501" y="174928"/>
                                        <a:ext cx="352926" cy="336884"/>
                                        <a:chOff x="0" y="0"/>
                                        <a:chExt cx="352926" cy="336884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70" name="Picture 15" descr="gridlines_grey_2.png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 cstate="print">
                                          <a:lum bright="70000" contrast="-70000"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2926" cy="336884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outerShdw blurRad="38100" dist="12700" dir="2700000" algn="tl" rotWithShape="0">
                                            <a:prstClr val="black">
                                              <a:alpha val="20000"/>
                                            </a:prst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soft" dir="t"/>
                                        </a:scene3d>
                                        <a:sp3d>
                                          <a:bevelT w="38100" h="38100" prst="relaxedInset"/>
                                          <a:bevelB w="0" h="0"/>
                                        </a:sp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371" name="Picture 37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80210" y="96252"/>
                                          <a:ext cx="192506" cy="16844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372" name="Picture 3" descr="Three flowers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" cstate="print">
                                        <a:lum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-1" b="38252"/>
                                      <a:stretch/>
                                    </pic:blipFill>
                                    <pic:spPr bwMode="auto">
                                      <a:xfrm>
                                        <a:off x="1431235" y="333954"/>
                                        <a:ext cx="1375576" cy="121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373" name="Text Box 3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2393" y="477078"/>
                                        <a:ext cx="2358190" cy="7645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546967" w:rsidRDefault="00DC56A1" w:rsidP="00250395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We </w:t>
                                          </w:r>
                                          <w:r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have reserved    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 seat/s for you.</w:t>
                                          </w:r>
                                        </w:p>
                                        <w:p w:rsidR="00DC56A1" w:rsidRPr="00546967" w:rsidRDefault="00DC56A1" w:rsidP="00250395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250395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F6523C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In lieu of traditional gifts, monetary presents are most welcome. Thank you.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sym w:font="Wingdings" w:char="F04A"/>
                                          </w:r>
                                        </w:p>
                                        <w:p w:rsidR="00DC56A1" w:rsidRPr="006873AA" w:rsidRDefault="00DC56A1" w:rsidP="00250395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74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2315" y="0"/>
                                        <a:ext cx="984885" cy="20383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E659B2" w:rsidRDefault="00DC56A1" w:rsidP="00405D9E">
                                          <w:pPr>
                                            <w:pStyle w:val="Classof"/>
                                          </w:pPr>
                                          <w:r w:rsidRPr="00546967">
                                            <w:rPr>
                                              <w:rFonts w:ascii="Segoe Script" w:hAnsi="Segoe Script"/>
                                              <w:b/>
                                              <w:sz w:val="20"/>
                                            </w:rPr>
                                            <w:t>RSVP</w:t>
                                          </w:r>
                                          <w:r>
                                            <w:t xml:space="preserve"> | 09.03.16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spAutoFit/>
                                    </wps:bodyPr>
                                  </wps:wsp>
                                  <wps:wsp>
                                    <wps:cNvPr id="375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2595" y="1447137"/>
                                        <a:ext cx="1090863" cy="17034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CE2FB2" w:rsidRDefault="00DC56A1" w:rsidP="00E659B2">
                                          <w:pPr>
                                            <w:pStyle w:val="Classof"/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</w:pPr>
                                          <w:r w:rsidRPr="00CE2FB2"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  <w:t>Albert &amp; Manilyn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Group 367" o:spid="_x0000_s1044" style="position:absolute;left:0;text-align:left;margin-left:3.8pt;margin-top:8.5pt;width:221pt;height:127.35pt;z-index:252070912" coordsize="28068,16174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">
                            <v:shape id="Picture 0" o:spid="_x0000_s1045" type="#_x0000_t75" alt="graduation_namecard.png" style="position:absolute;top:715;width:27750;height:1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sjjW/AAAA3AAAAA8AAABkcnMvZG93bnJldi54bWxET8uKwjAU3Qv+Q7iCO02tUKQaRQqObmYx&#10;PvbX5toUm5vSZGr9e7MYmOXhvDe7wTaip87XjhUs5gkI4tLpmisF18thtgLhA7LGxjEpeJOH3XY8&#10;2mCu3Yt/qD+HSsQQ9jkqMCG0uZS+NGTRz11LHLmH6yyGCLtK6g5fMdw2Mk2STFqsOTYYbKkwVD7P&#10;v1bB7VhmRXpfpToxTfrVfxdDf6mVmk6G/RpEoCH8i//cJ61gmcW18Uw8AnL7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u7I41vwAAANwAAAAPAAAAAAAAAAAAAAAAAJ8CAABk&#10;cnMvZG93bnJldi54bWxQSwUGAAAAAAQABAD3AAAAiwMAAAAA&#10;">
                              <v:imagedata r:id="rId16" o:title="graduation_namecard" recolortarget="#203957 [1444]"/>
                              <v:path arrowok="t"/>
                            </v:shape>
                            <v:group id="Group 369" o:spid="_x0000_s1046" style="position:absolute;left:12245;top:1749;width:3529;height:3369" coordsize="352926,336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            <v:shape id="Picture 15" o:spid="_x0000_s1047" type="#_x0000_t75" alt="gridlines_grey_2.png" style="position:absolute;width:352926;height:33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O28/CAAAA3AAAAA8AAABkcnMvZG93bnJldi54bWxET02LwjAQvQv7H8Is7E3TVdSlGkUFcT1q&#10;i6y3oRnbus2kNFGrv94cBI+P9z2dt6YSV2pcaVnBdy8CQZxZXXKuIE3W3R8QziNrrCyTgjs5mM8+&#10;OlOMtb3xjq57n4sQwi5GBYX3dSylywoy6Hq2Jg7cyTYGfYBNLnWDtxBuKtmPopE0WHJoKLCmVUHZ&#10;//5iFAyT+nI+Lv/SzWGwybbJcHfoP1qlvj7bxQSEp9a/xS/3r1YwGIf54Uw4AnL2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jtvPwgAAANwAAAAPAAAAAAAAAAAAAAAAAJ8C&#10;AABkcnMvZG93bnJldi54bWxQSwUGAAAAAAQABAD3AAAAjgMAAAAA&#10;">
                                <v:imagedata r:id="rId17" o:title="gridlines_grey_2" gain="19661f" blacklevel="22938f"/>
                                <v:shadow on="t" color="black" opacity="13107f" origin="-.5,-.5" offset=".24944mm,.24944mm"/>
                                <v:path arrowok="t"/>
                                <o:lock v:ext="edit" aspectratio="f"/>
                              </v:shape>
                              <v:shape id="Picture 371" o:spid="_x0000_s1048" type="#_x0000_t75" style="position:absolute;left:80210;top:96252;width:192506;height:168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JJxm/AAAA3AAAAA8AAABkcnMvZG93bnJldi54bWxEj80KwjAQhO+C7xBW8KapCirVKCIoHjz4&#10;9wBLs7bFZlOb2Na3N4LgcZiZb5jlujWFqKlyuWUFo2EEgjixOudUwe26G8xBOI+ssbBMCt7kYL3q&#10;dpYYa9vwmeqLT0WAsItRQeZ9GUvpkowMuqEtiYN3t5VBH2SVSl1hE+CmkOMomkqDOYeFDEvaZpQ8&#10;Li+joHn698m48zi67hsu6umR9XOuVL/XbhYgPLX+H/61D1rBZDaC75lwBOTq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2CScZvwAAANwAAAAPAAAAAAAAAAAAAAAAAJ8CAABk&#10;cnMvZG93bnJldi54bWxQSwUGAAAAAAQABAD3AAAAiwMAAAAA&#10;">
                                <v:imagedata r:id="rId18" o:title=""/>
                                <v:path arrowok="t"/>
                              </v:shape>
                            </v:group>
                            <v:shape id="Picture 3" o:spid="_x0000_s1049" type="#_x0000_t75" alt="Three flowers" style="position:absolute;left:14312;top:3339;width:13756;height:12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ZERLDAAAA3AAAAA8AAABkcnMvZG93bnJldi54bWxEj0GLwjAUhO+C/yE8YS+iqV1QtxpFBMte&#10;tYIe3zbPtti8lCbW+u83Cwseh5n5hllve1OLjlpXWVYwm0YgiHOrKy4UnLPDZAnCeWSNtWVS8CIH&#10;281wsMZE2ycfqTv5QgQIuwQVlN43iZQuL8mgm9qGOHg32xr0QbaF1C0+A9zUMo6iuTRYcVgosaF9&#10;Sfn99DAKrq772R1f2Ti9HNzjeqvjr1SmSn2M+t0KhKfev8P/7W+t4HMRw9+ZcAT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kREsMAAADcAAAADwAAAAAAAAAAAAAAAACf&#10;AgAAZHJzL2Rvd25yZXYueG1sUEsFBgAAAAAEAAQA9wAAAI8DAAAAAA==&#10;">
                              <v:imagedata r:id="rId19" o:title="Three flowers" croptop="-1f" cropbottom="25069f"/>
                              <v:path arrowok="t"/>
                            </v:shape>
                            <v:shape id="Text Box 308" o:spid="_x0000_s1050" type="#_x0000_t202" style="position:absolute;left:2623;top:4770;width:23582;height:7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6RscMA&#10;AADcAAAADwAAAGRycy9kb3ducmV2LnhtbESP0YrCMBRE3wX/IVzBF9F0FVRqo4ggiKwPq37Atbk2&#10;pc1NabK1+/ebBWEfh5k5w2S73taio9aXjhV8zBIQxLnTJRcK7rfjdA3CB2SNtWNS8EMedtvhIMNU&#10;uxd/UXcNhYgQ9ikqMCE0qZQ+N2TRz1xDHL2nay2GKNtC6hZfEW5rOU+SpbRYclww2NDBUF5dv62C&#10;iWmSy+fz9DjqZW6qs8eV7c5KjUf9fgMiUB/+w+/2SStYrBbwdyYe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6RscMAAADcAAAADwAAAAAAAAAAAAAAAACYAgAAZHJzL2Rv&#10;d25yZXYueG1sUEsFBgAAAAAEAAQA9QAAAIgDAAAAAA==&#10;" filled="f" stroked="f">
                              <v:textbox>
                                <w:txbxContent>
                                  <w:p w:rsidR="00DC56A1" w:rsidRPr="00546967" w:rsidRDefault="00DC56A1" w:rsidP="00250395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We </w:t>
                                    </w:r>
                                    <w:r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have reserved    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 seat/s for you.</w:t>
                                    </w:r>
                                  </w:p>
                                  <w:p w:rsidR="00DC56A1" w:rsidRPr="00546967" w:rsidRDefault="00DC56A1" w:rsidP="00250395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250395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F6523C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In lieu of traditional gifts, monetary presents are most welcome. Thank you.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sym w:font="Wingdings" w:char="F04A"/>
                                    </w:r>
                                  </w:p>
                                  <w:p w:rsidR="00DC56A1" w:rsidRPr="006873AA" w:rsidRDefault="00DC56A1" w:rsidP="00250395">
                                    <w:pPr>
                                      <w:pStyle w:val="Name"/>
                                      <w:jc w:val="lef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09" o:spid="_x0000_s1051" type="#_x0000_t202" style="position:absolute;left:9223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+k38UA&#10;AADcAAAADwAAAGRycy9kb3ducmV2LnhtbESPT2vCQBTE70K/w/IKvenGP6ikriKC4KWCRvH6mn1N&#10;QrNvw+6apP30bqHgcZiZ3zCrTW9q0ZLzlWUF41ECgji3uuJCwSXbD5cgfEDWWFsmBT/kYbN+Gaww&#10;1bbjE7XnUIgIYZ+igjKEJpXS5yUZ9CPbEEfvyzqDIUpXSO2wi3BTy0mSzKXBiuNCiQ3tSsq/z3ej&#10;wPW3wyX7uH7uu99l5ubjKR7bm1Jvr/32HUSgPjzD/+2DVjBdzODvTDw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L6TfxQAAANwAAAAPAAAAAAAAAAAAAAAAAJgCAABkcnMv&#10;ZG93bnJldi54bWxQSwUGAAAAAAQABAD1AAAAigMAAAAA&#10;" fillcolor="white [3212]" stroked="f">
                              <v:textbox style="mso-fit-shape-to-text:t" inset="0,0,0,0">
                                <w:txbxContent>
                                  <w:p w:rsidR="00DC56A1" w:rsidRPr="00E659B2" w:rsidRDefault="00DC56A1" w:rsidP="00405D9E">
                                    <w:pPr>
                                      <w:pStyle w:val="Classof"/>
                                    </w:pPr>
                                    <w:r w:rsidRPr="00546967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v:textbox>
                            </v:shape>
                            <v:shape id="Text Box 309" o:spid="_x0000_s1052" type="#_x0000_t202" style="position:absolute;left:8825;top:14471;width:10909;height: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P3sQA&#10;AADcAAAADwAAAGRycy9kb3ducmV2LnhtbESPQWvCQBSE70L/w/IK3uqmFW0SXaUUBE9CteL1kX1m&#10;o9m3aXYbo7++KxQ8DjPzDTNf9rYWHbW+cqzgdZSAIC6crrhU8L1bvaQgfEDWWDsmBVfysFw8DeaY&#10;a3fhL+q2oRQRwj5HBSaEJpfSF4Ys+pFriKN3dK3FEGVbSt3iJcJtLd+SZCotVhwXDDb0aag4b3+t&#10;gp/0RKndZ5jtb9mmxkN6Mp1Xavjcf8xABOrDI/zfXmsF4/cJ3M/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WD97EAAAA3AAAAA8AAAAAAAAAAAAAAAAAmAIAAGRycy9k&#10;b3ducmV2LnhtbFBLBQYAAAAABAAEAPUAAACJAwAAAAA=&#10;" fillcolor="white [3212]" stroked="f">
                              <v:textbox inset="0,0,0,0">
                                <w:txbxContent>
                                  <w:p w:rsidR="00DC56A1" w:rsidRPr="00CE2FB2" w:rsidRDefault="00DC56A1" w:rsidP="00E659B2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</w:tbl>
          <w:p w:rsidR="009D6CFF" w:rsidRDefault="009D6CFF" w:rsidP="009E65EE"/>
        </w:tc>
        <w:tc>
          <w:tcPr>
            <w:tcW w:w="5040" w:type="dxa"/>
          </w:tcPr>
          <w:p w:rsidR="009D6CFF" w:rsidRDefault="00201767" w:rsidP="009E65EE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 wp14:anchorId="68EDEB01" wp14:editId="0A5D69FF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710869</wp:posOffset>
                      </wp:positionV>
                      <wp:extent cx="137160" cy="0"/>
                      <wp:effectExtent l="0" t="0" r="15240" b="19050"/>
                      <wp:wrapNone/>
                      <wp:docPr id="385" name="Straight Connector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85" o:spid="_x0000_s1026" style="position:absolute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55.95pt" to="117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" strokecolor="black [3040]"/>
                  </w:pict>
                </mc:Fallback>
              </mc:AlternateContent>
            </w:r>
            <w:r w:rsidR="00CB23D5"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2071936" behindDoc="0" locked="0" layoutInCell="1" allowOverlap="1" wp14:anchorId="50A9DE9A" wp14:editId="1FCDA88B">
                      <wp:simplePos x="0" y="0"/>
                      <wp:positionH relativeFrom="column">
                        <wp:posOffset>131749</wp:posOffset>
                      </wp:positionH>
                      <wp:positionV relativeFrom="paragraph">
                        <wp:posOffset>91440</wp:posOffset>
                      </wp:positionV>
                      <wp:extent cx="2807335" cy="1640840"/>
                      <wp:effectExtent l="0" t="0" r="0" b="0"/>
                      <wp:wrapNone/>
                      <wp:docPr id="376" name="Group 3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7335" cy="1640840"/>
                                <a:chOff x="0" y="0"/>
                                <a:chExt cx="2807335" cy="1641171"/>
                              </a:xfrm>
                            </wpg:grpSpPr>
                            <wpg:grpSp>
                              <wpg:cNvPr id="377" name="Group 377"/>
                              <wpg:cNvGrpSpPr/>
                              <wpg:grpSpPr>
                                <a:xfrm>
                                  <a:off x="0" y="87464"/>
                                  <a:ext cx="2807335" cy="1491615"/>
                                  <a:chOff x="0" y="0"/>
                                  <a:chExt cx="2807368" cy="149191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78" name="Picture 0" descr="graduation_namecard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duotone>
                                      <a:schemeClr val="accent1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75284" cy="14919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79" name="Picture 15" descr="gridlines_grey_2.png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 cstate="print">
                                    <a:lum bright="70000" contrast="-70000"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27221" y="88232"/>
                                    <a:ext cx="352926" cy="336884"/>
                                  </a:xfrm>
                                  <a:prstGeom prst="ellipse">
                                    <a:avLst/>
                                  </a:prstGeom>
                                  <a:effectLst>
                                    <a:outerShdw blurRad="38100" dist="12700" dir="2700000" algn="tl" rotWithShape="0">
                                      <a:prstClr val="black">
                                        <a:alpha val="20000"/>
                                      </a:prstClr>
                                    </a:outerShdw>
                                  </a:effectLst>
                                  <a:scene3d>
                                    <a:camera prst="orthographicFront"/>
                                    <a:lightRig rig="soft" dir="t"/>
                                  </a:scene3d>
                                  <a:sp3d>
                                    <a:bevelT w="38100" h="38100" prst="relaxedInset"/>
                                    <a:bevelB w="0" h="0"/>
                                  </a:sp3d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80" name="Picture 38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07431" y="176463"/>
                                    <a:ext cx="192505" cy="1684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81" name="Picture 3" descr="Three flowers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lum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-1" b="38252"/>
                                  <a:stretch/>
                                </pic:blipFill>
                                <pic:spPr bwMode="auto">
                                  <a:xfrm>
                                    <a:off x="1435768" y="264695"/>
                                    <a:ext cx="1371600" cy="121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382" name="Text Box 3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4694" y="401053"/>
                                    <a:ext cx="2357906" cy="764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C56A1" w:rsidRPr="008C4A3D" w:rsidRDefault="00DC56A1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>We have reserved      seat/s for you.</w:t>
                                      </w:r>
                                    </w:p>
                                    <w:p w:rsidR="00DC56A1" w:rsidRPr="008C4A3D" w:rsidRDefault="00DC56A1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In lieu of traditional gifts, monetary presents are most welcome. Thank you. 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sym w:font="Wingdings" w:char="F04A"/>
                                      </w:r>
                                    </w:p>
                                    <w:p w:rsidR="00DC56A1" w:rsidRPr="008C4A3D" w:rsidRDefault="00DC56A1" w:rsidP="00F45D39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83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4156" y="0"/>
                                  <a:ext cx="984885" cy="203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E659B2" w:rsidRDefault="00DC56A1" w:rsidP="00BC283E">
                                    <w:pPr>
                                      <w:pStyle w:val="Classof"/>
                                    </w:pPr>
                                    <w:r w:rsidRPr="00F6523C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spAutoFit/>
                              </wps:bodyPr>
                            </wps:wsp>
                            <wps:wsp>
                              <wps:cNvPr id="384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0546" y="1470991"/>
                                  <a:ext cx="1090295" cy="170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CE2FB2" w:rsidRDefault="00DC56A1" w:rsidP="00F6523C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76" o:spid="_x0000_s1053" style="position:absolute;left:0;text-align:left;margin-left:10.35pt;margin-top:7.2pt;width:221.05pt;height:129.2pt;z-index:252071936" coordsize="28073,16411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">
                      <v:group id="Group 377" o:spid="_x0000_s1054" style="position:absolute;top:874;width:28073;height:14916" coordsize="28073,14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      <v:shape id="Picture 0" o:spid="_x0000_s1055" type="#_x0000_t75" alt="graduation_namecard.png" style="position:absolute;width:27752;height:1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1GOjAAAAA3AAAAA8AAABkcnMvZG93bnJldi54bWxET8uKwjAU3Qv+Q7iCO02t4EjHKFLwsXEx&#10;Vvd3mjtNmeamNLHWvzeLgVkeznuzG2wjeup87VjBYp6AIC6drrlScCsOszUIH5A1No5JwYs87Lbj&#10;0QYz7Z78Rf01VCKGsM9QgQmhzaT0pSGLfu5a4sj9uM5iiLCrpO7wGcNtI9MkWUmLNccGgy3lhsrf&#10;68MquJ/KVZ5+r1OdmCY99pd86Itaqelk2H+CCDSEf/Gf+6wVLD/i2ngmHgG5f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zUY6MAAAADcAAAADwAAAAAAAAAAAAAAAACfAgAA&#10;ZHJzL2Rvd25yZXYueG1sUEsFBgAAAAAEAAQA9wAAAIwDAAAAAA==&#10;">
                          <v:imagedata r:id="rId16" o:title="graduation_namecard" recolortarget="#203957 [1444]"/>
                          <v:path arrowok="t"/>
                        </v:shape>
                        <v:shape id="Picture 15" o:spid="_x0000_s1056" type="#_x0000_t75" alt="gridlines_grey_2.png" style="position:absolute;left:12272;top:882;width:3529;height: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0clLGAAAA3AAAAA8AAABkcnMvZG93bnJldi54bWxEj09rwkAUxO+C32F5Qm+6UfFfdJW2UGyP&#10;GhG9PbLPJJp9G7Krpv30XUHwOMzMb5jFqjGluFHtCssK+r0IBHFqdcGZgl3y1Z2CcB5ZY2mZFPyS&#10;g9Wy3VpgrO2dN3Tb+kwECLsYFeTeV7GULs3JoOvZijh4J1sb9EHWmdQ13gPclHIQRWNpsOCwkGNF&#10;nzmll+3VKBgl1fV8/Djs1vvhOv1JRpv94K9R6q3TvM9BeGr8K/xsf2sFw8kMHmfCEZD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LRyUsYAAADcAAAADwAAAAAAAAAAAAAA&#10;AACfAgAAZHJzL2Rvd25yZXYueG1sUEsFBgAAAAAEAAQA9wAAAJIDAAAAAA==&#10;">
                          <v:imagedata r:id="rId17" o:title="gridlines_grey_2" gain="19661f" blacklevel="22938f"/>
                          <v:shadow on="t" color="black" opacity="13107f" origin="-.5,-.5" offset=".24944mm,.24944mm"/>
                          <v:path arrowok="t"/>
                          <o:lock v:ext="edit" aspectratio="f"/>
                        </v:shape>
                        <v:shape id="Picture 380" o:spid="_x0000_s1057" type="#_x0000_t75" style="position:absolute;left:13074;top:1764;width:1925;height:1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Q8qW8AAAA3AAAAA8AAABkcnMvZG93bnJldi54bWxET0sKwjAQ3QveIYzgzqYqSKlGEUFx4cLf&#10;AYZmbIvNpDaxrbc3C8Hl4/1Xm95UoqXGlZYVTKMYBHFmdcm5gvttP0lAOI+ssbJMCj7kYLMeDlaY&#10;atvxhdqrz0UIYZeigsL7OpXSZQUZdJGtiQP3sI1BH2CTS91gF8JNJWdxvJAGSw4NBda0Kyh7Xt9G&#10;Qffyn7Nxl1l8O3RctYsT61ei1HjUb5cgPPX+L/65j1rBPAnzw5lwBOT6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skPKlvAAAANwAAAAPAAAAAAAAAAAAAAAAAJ8CAABkcnMv&#10;ZG93bnJldi54bWxQSwUGAAAAAAQABAD3AAAAiAMAAAAA&#10;">
                          <v:imagedata r:id="rId18" o:title=""/>
                          <v:path arrowok="t"/>
                        </v:shape>
                        <v:shape id="Picture 3" o:spid="_x0000_s1058" type="#_x0000_t75" alt="Three flowers" style="position:absolute;left:14357;top:2646;width:13716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e/0LEAAAA3AAAAA8AAABkcnMvZG93bnJldi54bWxEj0Frg0AUhO+F/oflFXIpzZoUijXZBClE&#10;clULzfHFfVGp+1bc1ei/7xYKPQ4z8w2zP86mExMNrrWsYLOOQBBXVrdcK/gsTy8xCOeRNXaWScFC&#10;Do6Hx4c9JtreOaep8LUIEHYJKmi87xMpXdWQQbe2PXHwbnYw6IMcaqkHvAe46eQ2it6kwZbDQoM9&#10;fTRUfRejUXBx0zXNl/I5+zq58XLrtu+ZzJRaPc3pDoSn2f+H/9pnreA13sDvmXAE5O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e/0LEAAAA3AAAAA8AAAAAAAAAAAAAAAAA&#10;nwIAAGRycy9kb3ducmV2LnhtbFBLBQYAAAAABAAEAPcAAACQAwAAAAA=&#10;">
                          <v:imagedata r:id="rId19" o:title="Three flowers" croptop="-1f" cropbottom="25069f"/>
                          <v:path arrowok="t"/>
                        </v:shape>
                        <v:shape id="Text Box 308" o:spid="_x0000_s1059" type="#_x0000_t202" style="position:absolute;left:2646;top:4010;width:23580;height:7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EDcMA&#10;AADcAAAADwAAAGRycy9kb3ducmV2LnhtbESP0YrCMBRE3wX/IVzBF9FUF1ypjSKCIOI+rOsHXJvb&#10;ptjclCbW+vdmYWEfh5k5w2Tb3taio9ZXjhXMZwkI4tzpiksF15/DdAXCB2SNtWNS8CIP281wkGGq&#10;3ZO/qbuEUkQI+xQVmBCaVEqfG7LoZ64hjl7hWoshyraUusVnhNtaLpJkKS1WHBcMNrQ3lN8vD6tg&#10;Yprk61wcbwe9zM395PHTdielxqN+twYRqA//4b/2USv4WC3g90w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dEDcMAAADcAAAADwAAAAAAAAAAAAAAAACYAgAAZHJzL2Rv&#10;d25yZXYueG1sUEsFBgAAAAAEAAQA9QAAAIgDAAAAAA==&#10;" filled="f" stroked="f">
                          <v:textbox>
                            <w:txbxContent>
                              <w:p w:rsidR="00DC56A1" w:rsidRPr="008C4A3D" w:rsidRDefault="00DC56A1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>We have reserved      seat/s for you.</w:t>
                                </w:r>
                              </w:p>
                              <w:p w:rsidR="00DC56A1" w:rsidRPr="008C4A3D" w:rsidRDefault="00DC56A1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In lieu of traditional gifts, monetary presents are most welcome. Thank you. 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sym w:font="Wingdings" w:char="F04A"/>
                                </w:r>
                              </w:p>
                              <w:p w:rsidR="00DC56A1" w:rsidRPr="008C4A3D" w:rsidRDefault="00DC56A1" w:rsidP="00F45D39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309" o:spid="_x0000_s1060" type="#_x0000_t202" style="position:absolute;left:9541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MjMQA&#10;AADcAAAADwAAAGRycy9kb3ducmV2LnhtbESPQWvCQBSE70L/w/IKvenGBiSkriKC4KUFjeL1NftM&#10;gtm3YXebpP76bkHwOMzMN8xyPZpW9OR8Y1nBfJaAIC6tbrhScCp20wyED8gaW8uk4Jc8rFcvkyXm&#10;2g58oP4YKhEh7HNUUIfQ5VL6siaDfmY74uhdrTMYonSV1A6HCDetfE+ShTTYcFyosaNtTeXt+GMU&#10;uPGyPxWf5+/dcM8Kt5in+NVflHp7HTcfIAKN4Rl+tPdaQZq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TTIzEAAAA3AAAAA8AAAAAAAAAAAAAAAAAmAIAAGRycy9k&#10;b3ducmV2LnhtbFBLBQYAAAAABAAEAPUAAACJAwAAAAA=&#10;" fillcolor="white [3212]" stroked="f">
                        <v:textbox style="mso-fit-shape-to-text:t" inset="0,0,0,0">
                          <w:txbxContent>
                            <w:p w:rsidR="00DC56A1" w:rsidRPr="00E659B2" w:rsidRDefault="00DC56A1" w:rsidP="00BC283E">
                              <w:pPr>
                                <w:pStyle w:val="Classof"/>
                              </w:pPr>
                              <w:r w:rsidRPr="00F6523C">
                                <w:rPr>
                                  <w:rFonts w:ascii="Segoe Script" w:hAnsi="Segoe Script"/>
                                  <w:b/>
                                  <w:sz w:val="20"/>
                                </w:rPr>
                                <w:t>RSVP</w:t>
                              </w:r>
                              <w:r>
                                <w:t xml:space="preserve"> | 09.03.16</w:t>
                              </w:r>
                            </w:p>
                          </w:txbxContent>
                        </v:textbox>
                      </v:shape>
                      <v:shape id="Text Box 309" o:spid="_x0000_s1061" type="#_x0000_t202" style="position:absolute;left:8905;top:14709;width:10903;height:1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/aYsQA&#10;AADcAAAADwAAAGRycy9kb3ducmV2LnhtbESPQWsCMRSE7wX/Q3iF3mq2tpTsahQRBE9CbaXXx+Z1&#10;s7p5WTdxXfvrG0HocZiZb5jZYnCN6KkLtWcNL+MMBHHpTc2Vhq/P9bMCESKywcYzabhSgMV89DDD&#10;wvgLf1C/i5VIEA4FarAxtoWUobTkMIx9S5y8H985jEl2lTQdXhLcNXKSZe/SYc1pwWJLK0vlcXd2&#10;Gk7qQMrtc8z3v/m2wW91sH3Q+ulxWE5BRBrif/je3hgNr+oNbmfS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P2mLEAAAA3AAAAA8AAAAAAAAAAAAAAAAAmAIAAGRycy9k&#10;b3ducmV2LnhtbFBLBQYAAAAABAAEAPUAAACJAwAAAAA=&#10;" fillcolor="white [3212]" stroked="f">
                        <v:textbox inset="0,0,0,0">
                          <w:txbxContent>
                            <w:p w:rsidR="00DC56A1" w:rsidRPr="00CE2FB2" w:rsidRDefault="00DC56A1" w:rsidP="00F6523C">
                              <w:pPr>
                                <w:pStyle w:val="Classof"/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</w:pPr>
                              <w:r w:rsidRPr="00CE2FB2"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  <w:t>Albert &amp; Manilyn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9D6CFF" w:rsidTr="00DC56A1">
        <w:trPr>
          <w:trHeight w:hRule="exact" w:val="2880"/>
        </w:trPr>
        <w:tc>
          <w:tcPr>
            <w:tcW w:w="504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40"/>
              <w:gridCol w:w="5040"/>
            </w:tblGrid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201767" w:rsidP="00F30999">
                  <w:r>
                    <w:rPr>
                      <w:noProof/>
                      <w:lang w:eastAsia="ja-JP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57600" behindDoc="0" locked="0" layoutInCell="1" allowOverlap="1" wp14:anchorId="74C0789F" wp14:editId="16E07495">
                            <wp:simplePos x="0" y="0"/>
                            <wp:positionH relativeFrom="column">
                              <wp:posOffset>1244904</wp:posOffset>
                            </wp:positionH>
                            <wp:positionV relativeFrom="paragraph">
                              <wp:posOffset>713105</wp:posOffset>
                            </wp:positionV>
                            <wp:extent cx="137160" cy="0"/>
                            <wp:effectExtent l="0" t="0" r="15240" b="19050"/>
                            <wp:wrapNone/>
                            <wp:docPr id="184" name="Straight Connector 18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716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id="Straight Connector 184" o:spid="_x0000_s1026" style="position:absolute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pt,56.15pt" to="108.8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" strokecolor="black [3040]"/>
                        </w:pict>
                      </mc:Fallback>
                    </mc:AlternateContent>
                  </w:r>
                  <w:r w:rsidR="00CB23D5">
                    <w:rPr>
                      <w:noProof/>
                      <w:lang w:eastAsia="ja-JP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55552" behindDoc="0" locked="0" layoutInCell="1" allowOverlap="1" wp14:anchorId="0556A075" wp14:editId="67564C78">
                            <wp:simplePos x="0" y="0"/>
                            <wp:positionH relativeFrom="column">
                              <wp:posOffset>30176</wp:posOffset>
                            </wp:positionH>
                            <wp:positionV relativeFrom="paragraph">
                              <wp:posOffset>92075</wp:posOffset>
                            </wp:positionV>
                            <wp:extent cx="2806700" cy="1617345"/>
                            <wp:effectExtent l="0" t="0" r="0" b="1905"/>
                            <wp:wrapNone/>
                            <wp:docPr id="185" name="Group 18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700" cy="1617345"/>
                                      <a:chOff x="0" y="0"/>
                                      <a:chExt cx="2806811" cy="1617479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86" name="Picture 0" descr="graduation_namecard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71561"/>
                                        <a:ext cx="2775005" cy="14948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187" name="Group 187"/>
                                    <wpg:cNvGrpSpPr/>
                                    <wpg:grpSpPr>
                                      <a:xfrm>
                                        <a:off x="1224501" y="174928"/>
                                        <a:ext cx="352926" cy="336884"/>
                                        <a:chOff x="0" y="0"/>
                                        <a:chExt cx="352926" cy="336884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88" name="Picture 15" descr="gridlines_grey_2.png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 cstate="print">
                                          <a:lum bright="70000" contrast="-70000"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2926" cy="336884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outerShdw blurRad="38100" dist="12700" dir="2700000" algn="tl" rotWithShape="0">
                                            <a:prstClr val="black">
                                              <a:alpha val="20000"/>
                                            </a:prst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soft" dir="t"/>
                                        </a:scene3d>
                                        <a:sp3d>
                                          <a:bevelT w="38100" h="38100" prst="relaxedInset"/>
                                          <a:bevelB w="0" h="0"/>
                                        </a:sp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89" name="Picture 18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80210" y="96252"/>
                                          <a:ext cx="192506" cy="16844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190" name="Picture 3" descr="Three flowers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" cstate="print">
                                        <a:lum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-1" b="38252"/>
                                      <a:stretch/>
                                    </pic:blipFill>
                                    <pic:spPr bwMode="auto">
                                      <a:xfrm>
                                        <a:off x="1431235" y="333954"/>
                                        <a:ext cx="1375576" cy="121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191" name="Text Box 3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2393" y="477078"/>
                                        <a:ext cx="2358190" cy="7645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We </w:t>
                                          </w:r>
                                          <w:r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have reserved    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 seat/s for you.</w:t>
                                          </w: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In lieu of traditional gifts, monetary presents are most welcome. Thank you.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sym w:font="Wingdings" w:char="F04A"/>
                                          </w:r>
                                        </w:p>
                                        <w:p w:rsidR="00DC56A1" w:rsidRPr="006873AA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92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2315" y="0"/>
                                        <a:ext cx="984885" cy="20383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E659B2" w:rsidRDefault="00DC56A1" w:rsidP="00DC56A1">
                                          <w:pPr>
                                            <w:pStyle w:val="Classof"/>
                                          </w:pPr>
                                          <w:r w:rsidRPr="00546967">
                                            <w:rPr>
                                              <w:rFonts w:ascii="Segoe Script" w:hAnsi="Segoe Script"/>
                                              <w:b/>
                                              <w:sz w:val="20"/>
                                            </w:rPr>
                                            <w:t>RSVP</w:t>
                                          </w:r>
                                          <w:r>
                                            <w:t xml:space="preserve"> | 09.03.16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spAutoFit/>
                                    </wps:bodyPr>
                                  </wps:wsp>
                                  <wps:wsp>
                                    <wps:cNvPr id="193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2595" y="1447137"/>
                                        <a:ext cx="1090863" cy="17034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CE2FB2" w:rsidRDefault="00DC56A1" w:rsidP="00DC56A1">
                                          <w:pPr>
                                            <w:pStyle w:val="Classof"/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</w:pPr>
                                          <w:r w:rsidRPr="00CE2FB2"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  <w:t>Albert &amp; Manilyn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Group 185" o:spid="_x0000_s1062" style="position:absolute;left:0;text-align:left;margin-left:2.4pt;margin-top:7.25pt;width:221pt;height:127.35pt;z-index:252055552" coordsize="28068,16174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">
                            <v:shape id="Picture 0" o:spid="_x0000_s1063" type="#_x0000_t75" alt="graduation_namecard.png" style="position:absolute;top:715;width:27750;height:1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3N8fBAAAA3AAAAA8AAABkcnMvZG93bnJldi54bWxETz1rwzAQ3Qv9D+IK3Wq5HoxxrYRgSJul&#10;Q5Jmv0oXy8Q6GUt1nH8fFQrd7vE+r1kvbhAzTaH3rOA1y0EQa2967hR8HbcvFYgQkQ0OnknBjQKs&#10;V48PDdbGX3lP8yF2IoVwqFGBjXGspQzaksOQ+ZE4cWc/OYwJTp00E15TuBtkkeeldNhzarA4UmtJ&#10;Xw4/TsHpQ5dt8V0VJrdD8T5/tst87JV6flo2byAiLfFf/OfemTS/KuH3mXSBX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33N8fBAAAA3AAAAA8AAAAAAAAAAAAAAAAAnwIA&#10;AGRycy9kb3ducmV2LnhtbFBLBQYAAAAABAAEAPcAAACNAwAAAAA=&#10;">
                              <v:imagedata r:id="rId16" o:title="graduation_namecard" recolortarget="#203957 [1444]"/>
                              <v:path arrowok="t"/>
                            </v:shape>
                            <v:group id="Group 187" o:spid="_x0000_s1064" style="position:absolute;left:12245;top:1749;width:3529;height:3369" coordsize="352926,336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            <v:shape id="Picture 15" o:spid="_x0000_s1065" type="#_x0000_t75" alt="gridlines_grey_2.png" style="position:absolute;width:352926;height:33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pyQ/GAAAA3AAAAA8AAABkcnMvZG93bnJldi54bWxEj0FrwkAQhe8F/8Mygre60aJI6ioqFO1R&#10;I6K3ITtN0mZnQ3bVtL++cxC8zfDevPfNfNm5Wt2oDZVnA6NhAoo497biwsAx+3idgQoR2WLtmQz8&#10;UoDlovcyx9T6O+/pdoiFkhAOKRooY2xSrUNeksMw9A2xaF++dRhlbQttW7xLuKv1OEmm2mHF0lBi&#10;Q5uS8p/D1RmYZM31+7I+H7ent23+mU32p/FfZ8yg363eQUXq4tP8uN5ZwZ8JrTwjE+jF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+nJD8YAAADcAAAADwAAAAAAAAAAAAAA&#10;AACfAgAAZHJzL2Rvd25yZXYueG1sUEsFBgAAAAAEAAQA9wAAAJIDAAAAAA==&#10;">
                                <v:imagedata r:id="rId17" o:title="gridlines_grey_2" gain="19661f" blacklevel="22938f"/>
                                <v:shadow on="t" color="black" opacity="13107f" origin="-.5,-.5" offset=".24944mm,.24944mm"/>
                                <v:path arrowok="t"/>
                                <o:lock v:ext="edit" aspectratio="f"/>
                              </v:shape>
                              <v:shape id="Picture 189" o:spid="_x0000_s1066" type="#_x0000_t75" style="position:absolute;left:80210;top:96252;width:192506;height:168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uNdm9AAAA3AAAAA8AAABkcnMvZG93bnJldi54bWxET0sKwjAQ3QveIYzgTlNdSK1GEUFx4cLf&#10;AYZmbIvNpDaxrbc3guBuHu87y3VnStFQ7QrLCibjCARxanXBmYLbdTeKQTiPrLG0TAre5GC96veW&#10;mGjb8pmai89ECGGXoILc+yqR0qU5GXRjWxEH7m5rgz7AOpO6xjaEm1JOo2gmDRYcGnKsaJtT+ri8&#10;jIL26d8n487T6LpvuWxmR9bPWKnhoNssQHjq/F/8cx90mB/P4ftMuECuPg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EG412b0AAADcAAAADwAAAAAAAAAAAAAAAACfAgAAZHJz&#10;L2Rvd25yZXYueG1sUEsFBgAAAAAEAAQA9wAAAIkDAAAAAA==&#10;">
                                <v:imagedata r:id="rId18" o:title=""/>
                                <v:path arrowok="t"/>
                              </v:shape>
                            </v:group>
                            <v:shape id="Picture 3" o:spid="_x0000_s1067" type="#_x0000_t75" alt="Three flowers" style="position:absolute;left:14312;top:3339;width:13756;height:12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PouXEAAAA3AAAAA8AAABkcnMvZG93bnJldi54bWxEj0+LwkAMxe8L+x2GLOxl0akexHYdRQTL&#10;Xv0Deoyd2JbtZEpnrPXbm4PgLeG9vPfLYjW4RvXUhdqzgck4AUVceFtzaeB42I7moEJEtth4JgMP&#10;CrBafn4sMLP+zjvq97FUEsIhQwNVjG2mdSgqchjGviUW7eo7h1HWrtS2w7uEu0ZPk2SmHdYsDRW2&#10;tKmo+N/fnIFz6C/r3ePwk5+24Xa+NtM017kx31/D+hdUpCG+za/rPyv4qeDLMzKBXj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PouXEAAAA3AAAAA8AAAAAAAAAAAAAAAAA&#10;nwIAAGRycy9kb3ducmV2LnhtbFBLBQYAAAAABAAEAPcAAACQAwAAAAA=&#10;">
                              <v:imagedata r:id="rId19" o:title="Three flowers" croptop="-1f" cropbottom="25069f"/>
                              <v:path arrowok="t"/>
                            </v:shape>
                            <v:shape id="Text Box 308" o:spid="_x0000_s1068" type="#_x0000_t202" style="position:absolute;left:2623;top:4770;width:23582;height:7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giRsIA&#10;AADcAAAADwAAAGRycy9kb3ducmV2LnhtbERPzWrCQBC+F3yHZQQvpdnEg7WpaxBBELGHRh9gmh2z&#10;wexsyK4xvr1bKPQ2H9/vrIrRtmKg3jeOFWRJCoK4crrhWsH5tHtbgvABWWPrmBQ8yEOxnrysMNfu&#10;zt80lKEWMYR9jgpMCF0upa8MWfSJ64gjd3G9xRBhX0vd4z2G21bO03QhLTYcGwx2tDVUXcubVfBq&#10;uvTreNn/7PSiMteDx3c7HJSaTcfNJ4hAY/gX/7n3Os7/yOD3mXiB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WCJGwgAAANwAAAAPAAAAAAAAAAAAAAAAAJgCAABkcnMvZG93&#10;bnJldi54bWxQSwUGAAAAAAQABAD1AAAAhwMAAAAA&#10;" filled="f" stroked="f">
                              <v:textbox>
                                <w:txbxContent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We </w:t>
                                    </w:r>
                                    <w:r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have reserved    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 seat/s for you.</w:t>
                                    </w: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In lieu of traditional gifts, monetary presents are most welcome. Thank you.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sym w:font="Wingdings" w:char="F04A"/>
                                    </w:r>
                                  </w:p>
                                  <w:p w:rsidR="00DC56A1" w:rsidRPr="006873AA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09" o:spid="_x0000_s1069" type="#_x0000_t202" style="position:absolute;left:9223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RK8IA&#10;AADcAAAADwAAAGRycy9kb3ducmV2LnhtbERPTYvCMBC9L/gfwgje1lQF0WoUEQQvu7BW8To2Y1ts&#10;JiXJtt399ZsFwds83uest72pRUvOV5YVTMYJCOLc6ooLBefs8L4A4QOyxtoyKfghD9vN4G2NqbYd&#10;f1F7CoWIIexTVFCG0KRS+rwkg35sG+LI3a0zGCJ0hdQOuxhuajlNkrk0WHFsKLGhfUn54/RtFLj+&#10;ejxnH5fboftdZG4+meFne1VqNOx3KxCB+vASP91HHecvp/D/TLx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hErwgAAANwAAAAPAAAAAAAAAAAAAAAAAJgCAABkcnMvZG93&#10;bnJldi54bWxQSwUGAAAAAAQABAD1AAAAhwMAAAAA&#10;" fillcolor="white [3212]" stroked="f">
                              <v:textbox style="mso-fit-shape-to-text:t" inset="0,0,0,0">
                                <w:txbxContent>
                                  <w:p w:rsidR="00DC56A1" w:rsidRPr="00E659B2" w:rsidRDefault="00DC56A1" w:rsidP="00DC56A1">
                                    <w:pPr>
                                      <w:pStyle w:val="Classof"/>
                                    </w:pPr>
                                    <w:r w:rsidRPr="00546967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v:textbox>
                            </v:shape>
                            <v:shape id="Text Box 309" o:spid="_x0000_s1070" type="#_x0000_t202" style="position:absolute;left:8825;top:14471;width:10909;height: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6KsEA&#10;AADcAAAADwAAAGRycy9kb3ducmV2LnhtbERPTWvCQBC9F/wPywi91Y0WShLdiBQKngRtxeuQHbOJ&#10;2dmYXWPsr+8WCr3N433Oaj3aVgzU+9qxgvksAUFcOl1zpeDr8+MlBeEDssbWMSl4kId1MXlaYa7d&#10;nfc0HEIlYgj7HBWYELpcSl8asuhnriOO3Nn1FkOEfSV1j/cYblu5SJI3abHm2GCwo3dD5eVwswqu&#10;aUOpPWaYHb+zXYuntDGDV+p5Om6WIAKN4V/8597qOD97hd9n4gWy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7uirBAAAA3AAAAA8AAAAAAAAAAAAAAAAAmAIAAGRycy9kb3du&#10;cmV2LnhtbFBLBQYAAAAABAAEAPUAAACGAwAAAAA=&#10;" fillcolor="white [3212]" stroked="f">
                              <v:textbox inset="0,0,0,0">
                                <w:txbxContent>
                                  <w:p w:rsidR="00DC56A1" w:rsidRPr="00CE2FB2" w:rsidRDefault="00DC56A1" w:rsidP="00DC56A1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</w:tbl>
          <w:p w:rsidR="009D6CFF" w:rsidRDefault="009D6CFF" w:rsidP="009E65EE"/>
        </w:tc>
        <w:tc>
          <w:tcPr>
            <w:tcW w:w="5040" w:type="dxa"/>
          </w:tcPr>
          <w:p w:rsidR="009D6CFF" w:rsidRDefault="00201767" w:rsidP="009E65EE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1C226D9A" wp14:editId="6FD37D57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719151</wp:posOffset>
                      </wp:positionV>
                      <wp:extent cx="137160" cy="0"/>
                      <wp:effectExtent l="0" t="0" r="15240" b="19050"/>
                      <wp:wrapNone/>
                      <wp:docPr id="203" name="Straight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03" o:spid="_x0000_s1026" style="position:absolute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6pt,56.65pt" to="116.4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" strokecolor="black [3040]"/>
                  </w:pict>
                </mc:Fallback>
              </mc:AlternateContent>
            </w:r>
            <w:r w:rsidR="00CB23D5"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2056576" behindDoc="0" locked="0" layoutInCell="1" allowOverlap="1" wp14:anchorId="05AC783B" wp14:editId="448D1F3D">
                      <wp:simplePos x="0" y="0"/>
                      <wp:positionH relativeFrom="column">
                        <wp:posOffset>123494</wp:posOffset>
                      </wp:positionH>
                      <wp:positionV relativeFrom="paragraph">
                        <wp:posOffset>91440</wp:posOffset>
                      </wp:positionV>
                      <wp:extent cx="2807335" cy="1640840"/>
                      <wp:effectExtent l="0" t="0" r="0" b="0"/>
                      <wp:wrapNone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7335" cy="1640840"/>
                                <a:chOff x="0" y="0"/>
                                <a:chExt cx="2807335" cy="1641171"/>
                              </a:xfrm>
                            </wpg:grpSpPr>
                            <wpg:grpSp>
                              <wpg:cNvPr id="195" name="Group 195"/>
                              <wpg:cNvGrpSpPr/>
                              <wpg:grpSpPr>
                                <a:xfrm>
                                  <a:off x="0" y="87464"/>
                                  <a:ext cx="2807335" cy="1491615"/>
                                  <a:chOff x="0" y="0"/>
                                  <a:chExt cx="2807368" cy="149191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96" name="Picture 0" descr="graduation_namecard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duotone>
                                      <a:schemeClr val="accent1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75284" cy="14919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97" name="Picture 15" descr="gridlines_grey_2.png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 cstate="print">
                                    <a:lum bright="70000" contrast="-70000"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27221" y="88232"/>
                                    <a:ext cx="352926" cy="336884"/>
                                  </a:xfrm>
                                  <a:prstGeom prst="ellipse">
                                    <a:avLst/>
                                  </a:prstGeom>
                                  <a:effectLst>
                                    <a:outerShdw blurRad="38100" dist="12700" dir="2700000" algn="tl" rotWithShape="0">
                                      <a:prstClr val="black">
                                        <a:alpha val="20000"/>
                                      </a:prstClr>
                                    </a:outerShdw>
                                  </a:effectLst>
                                  <a:scene3d>
                                    <a:camera prst="orthographicFront"/>
                                    <a:lightRig rig="soft" dir="t"/>
                                  </a:scene3d>
                                  <a:sp3d>
                                    <a:bevelT w="38100" h="38100" prst="relaxedInset"/>
                                    <a:bevelB w="0" h="0"/>
                                  </a:sp3d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98" name="Picture 19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07431" y="176463"/>
                                    <a:ext cx="192505" cy="1684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99" name="Picture 3" descr="Three flowers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lum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-1" b="38252"/>
                                  <a:stretch/>
                                </pic:blipFill>
                                <pic:spPr bwMode="auto">
                                  <a:xfrm>
                                    <a:off x="1435768" y="264695"/>
                                    <a:ext cx="1371600" cy="121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00" name="Text Box 3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4694" y="401053"/>
                                    <a:ext cx="2357906" cy="764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>We have reserved      seat/s for you.</w:t>
                                      </w: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In lieu of traditional gifts, monetary presents are most welcome. Thank you. 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sym w:font="Wingdings" w:char="F04A"/>
                                      </w: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01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4156" y="0"/>
                                  <a:ext cx="984885" cy="203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E659B2" w:rsidRDefault="00DC56A1" w:rsidP="00DC56A1">
                                    <w:pPr>
                                      <w:pStyle w:val="Classof"/>
                                    </w:pPr>
                                    <w:r w:rsidRPr="00F6523C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spAutoFit/>
                              </wps:bodyPr>
                            </wps:wsp>
                            <wps:wsp>
                              <wps:cNvPr id="202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0546" y="1470991"/>
                                  <a:ext cx="1090295" cy="170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CE2FB2" w:rsidRDefault="00DC56A1" w:rsidP="00DC56A1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94" o:spid="_x0000_s1071" style="position:absolute;left:0;text-align:left;margin-left:9.7pt;margin-top:7.2pt;width:221.05pt;height:129.2pt;z-index:252056576" coordsize="28073,16411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">
                      <v:group id="Group 195" o:spid="_x0000_s1072" style="position:absolute;top:874;width:28073;height:14916" coordsize="28073,14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  <v:shape id="Picture 0" o:spid="_x0000_s1073" type="#_x0000_t75" alt="graduation_namecard.png" style="position:absolute;width:27752;height:1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uoRrAAAAA3AAAAA8AAABkcnMvZG93bnJldi54bWxET0uLwjAQvgv7H8IseNN0eyhu1yhLwcfF&#10;g6/7bDM2xWZSmljrvzeCsLf5+J4zXw62ET11vnas4GuagCAuna65UnA6riYzED4ga2wck4IHeVgu&#10;PkZzzLW78576Q6hEDGGfowITQptL6UtDFv3UtcSRu7jOYoiwq6Tu8B7DbSPTJMmkxZpjg8GWCkPl&#10;9XCzCs6bMivSv1mqE9Ok635XDP2xVmr8Ofz+gAg0hH/x273Vcf53Bq9n4gVy8Q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C6hGsAAAADcAAAADwAAAAAAAAAAAAAAAACfAgAA&#10;ZHJzL2Rvd25yZXYueG1sUEsFBgAAAAAEAAQA9wAAAIwDAAAAAA==&#10;">
                          <v:imagedata r:id="rId16" o:title="graduation_namecard" recolortarget="#203957 [1444]"/>
                          <v:path arrowok="t"/>
                        </v:shape>
                        <v:shape id="Picture 15" o:spid="_x0000_s1074" type="#_x0000_t75" alt="gridlines_grey_2.png" style="position:absolute;left:12272;top:882;width:3529;height: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vy6DDAAAA3AAAAA8AAABkcnMvZG93bnJldi54bWxET01rwkAQvQv+h2UEb7pRsdXoKlUo2qNG&#10;RG9Ddkxis7Mhu2rqr+8Khd7m8T5nvmxMKe5Uu8KygkE/AkGcWl1wpuCQfPYmIJxH1lhaJgU/5GC5&#10;aLfmGGv74B3d9z4TIYRdjApy76tYSpfmZND1bUUcuIutDfoA60zqGh8h3JRyGEVv0mDBoSHHitY5&#10;pd/7m1EwTqrb9bw6HTbH0Sb9Ssa74/DZKNXtNB8zEJ4a/y/+c291mD99h9cz4QK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6/LoMMAAADcAAAADwAAAAAAAAAAAAAAAACf&#10;AgAAZHJzL2Rvd25yZXYueG1sUEsFBgAAAAAEAAQA9wAAAI8DAAAAAA==&#10;">
                          <v:imagedata r:id="rId17" o:title="gridlines_grey_2" gain="19661f" blacklevel="22938f"/>
                          <v:shadow on="t" color="black" opacity="13107f" origin="-.5,-.5" offset=".24944mm,.24944mm"/>
                          <v:path arrowok="t"/>
                          <o:lock v:ext="edit" aspectratio="f"/>
                        </v:shape>
                        <v:shape id="Picture 198" o:spid="_x0000_s1075" type="#_x0000_t75" style="position:absolute;left:13074;top:1764;width:1925;height:1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7Bp/DAAAA3AAAAA8AAABkcnMvZG93bnJldi54bWxEj81uwkAMhO+V+g4rI/VWNuSAILAghFTU&#10;Qw/8PYCVNUlE1ptklyS8fX1A4mZrxjOf19vR1aqnLlSeDcymCSji3NuKCwPXy8/3AlSIyBZrz2Tg&#10;SQG2m8+PNWbWD3yi/hwLJSEcMjRQxthkWoe8JIdh6hti0W6+cxhl7QptOxwk3NU6TZK5dlixNJTY&#10;0L6k/H5+OANDG59HF05pcjkMXPfzP7btwpivybhbgYo0xrf5df1rBX8ptPKMTK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vsGn8MAAADcAAAADwAAAAAAAAAAAAAAAACf&#10;AgAAZHJzL2Rvd25yZXYueG1sUEsFBgAAAAAEAAQA9wAAAI8DAAAAAA==&#10;">
                          <v:imagedata r:id="rId18" o:title=""/>
                          <v:path arrowok="t"/>
                        </v:shape>
                        <v:shape id="Picture 3" o:spid="_x0000_s1076" type="#_x0000_t75" alt="Three flowers" style="position:absolute;left:14357;top:2646;width:13716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1C3i/AAAA3AAAAA8AAABkcnMvZG93bnJldi54bWxET8uqwjAQ3V/wH8IIbi6a6kJsNYoIFrc+&#10;QJdjM7bFZlKaWOvfG0FwN4fznMWqM5VoqXGlZQXjUQSCOLO65FzB6bgdzkA4j6yxskwKXuRgtez9&#10;LTDR9sl7ag8+FyGEXYIKCu/rREqXFWTQjWxNHLibbQz6AJtc6gafIdxUchJFU2mw5NBQYE2bgrL7&#10;4WEUXFx7Xe9fx//0vHWPy62axKlMlRr0u/UchKfO/8Rf906H+XEMn2fCBXL5B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FNQt4vwAAANwAAAAPAAAAAAAAAAAAAAAAAJ8CAABk&#10;cnMvZG93bnJldi54bWxQSwUGAAAAAAQABAD3AAAAiwMAAAAA&#10;">
                          <v:imagedata r:id="rId19" o:title="Three flowers" croptop="-1f" cropbottom="25069f"/>
                          <v:path arrowok="t"/>
                        </v:shape>
                        <v:shape id="Text Box 308" o:spid="_x0000_s1077" type="#_x0000_t202" style="position:absolute;left:2646;top:4010;width:23580;height:7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zJsAA&#10;AADcAAAADwAAAGRycy9kb3ducmV2LnhtbESPzarCMBSE9xd8h3AENxdNdaFSjSKCIKILfx7g2Byb&#10;YnNSmljr2xtBcDnMzDfMfNnaUjRU+8KxguEgAUGcOV1wruBy3vSnIHxA1lg6JgUv8rBcdP7mmGr3&#10;5CM1p5CLCGGfogITQpVK6TNDFv3AVcTRu7naYoiyzqWu8RnhtpSjJBlLiwXHBYMVrQ1l99PDKvg3&#10;VXLY37bXjR5n5r7zOLHNTqlet13NQARqwy/8bW+1gkiEz5l4BO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tzJsAAAADcAAAADwAAAAAAAAAAAAAAAACYAgAAZHJzL2Rvd25y&#10;ZXYueG1sUEsFBgAAAAAEAAQA9QAAAIUDAAAAAA==&#10;" filled="f" stroked="f">
                          <v:textbox>
                            <w:txbxContent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>We have reserved      seat/s for you.</w:t>
                                </w: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In lieu of traditional gifts, monetary presents are most welcome. Thank you. 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sym w:font="Wingdings" w:char="F04A"/>
                                </w: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309" o:spid="_x0000_s1078" type="#_x0000_t202" style="position:absolute;left:9541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97p8QA&#10;AADcAAAADwAAAGRycy9kb3ducmV2LnhtbESPQWvCQBSE74X+h+UVequbWBCJriKC4MWCRvH6zD6T&#10;YPZt2F2T1F/fLQgeh5n5hpkvB9OIjpyvLStIRwkI4sLqmksFx3zzNQXhA7LGxjIp+CUPy8X72xwz&#10;bXveU3cIpYgQ9hkqqEJoMyl9UZFBP7ItcfSu1hkMUbpSaod9hJtGjpNkIg3WHBcqbGldUXE73I0C&#10;N5y3x3x3umz6xzR3k/Qbf7qzUp8fw2oGItAQXuFne6sVjJMU/s/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/e6fEAAAA3AAAAA8AAAAAAAAAAAAAAAAAmAIAAGRycy9k&#10;b3ducmV2LnhtbFBLBQYAAAAABAAEAPUAAACJAwAAAAA=&#10;" fillcolor="white [3212]" stroked="f">
                        <v:textbox style="mso-fit-shape-to-text:t" inset="0,0,0,0">
                          <w:txbxContent>
                            <w:p w:rsidR="00DC56A1" w:rsidRPr="00E659B2" w:rsidRDefault="00DC56A1" w:rsidP="00DC56A1">
                              <w:pPr>
                                <w:pStyle w:val="Classof"/>
                              </w:pPr>
                              <w:r w:rsidRPr="00F6523C">
                                <w:rPr>
                                  <w:rFonts w:ascii="Segoe Script" w:hAnsi="Segoe Script"/>
                                  <w:b/>
                                  <w:sz w:val="20"/>
                                </w:rPr>
                                <w:t>RSVP</w:t>
                              </w:r>
                              <w:r>
                                <w:t xml:space="preserve"> | 09.03.16</w:t>
                              </w:r>
                            </w:p>
                          </w:txbxContent>
                        </v:textbox>
                      </v:shape>
                      <v:shape id="Text Box 309" o:spid="_x0000_s1079" type="#_x0000_t202" style="position:absolute;left:8905;top:14709;width:10903;height:1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jrSsMA&#10;AADcAAAADwAAAGRycy9kb3ducmV2LnhtbESPQWvCQBSE7wX/w/IEb3XTHCSJbkIpCD0J2orXR/aZ&#10;jc2+jdltjP76bqHQ4zAz3zCbarKdGGnwrWMFL8sEBHHtdMuNgs+P7XMGwgdkjZ1jUnAnD1U5e9pg&#10;od2N9zQeQiMihH2BCkwIfSGlrw1Z9EvXE0fv7AaLIcqhkXrAW4TbTqZJspIWW44LBnt6M1R/Hb6t&#10;gmt2ocwec8yPj3zX4Sm7mNErtZhPr2sQgabwH/5rv2sFaZLC75l4BG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jrSsMAAADcAAAADwAAAAAAAAAAAAAAAACYAgAAZHJzL2Rv&#10;d25yZXYueG1sUEsFBgAAAAAEAAQA9QAAAIgDAAAAAA==&#10;" fillcolor="white [3212]" stroked="f">
                        <v:textbox inset="0,0,0,0">
                          <w:txbxContent>
                            <w:p w:rsidR="00DC56A1" w:rsidRPr="00CE2FB2" w:rsidRDefault="00DC56A1" w:rsidP="00DC56A1">
                              <w:pPr>
                                <w:pStyle w:val="Classof"/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</w:pPr>
                              <w:r w:rsidRPr="00CE2FB2"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  <w:t>Albert &amp; Manilyn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9D6CFF" w:rsidTr="00DC56A1">
        <w:trPr>
          <w:trHeight w:hRule="exact" w:val="2880"/>
        </w:trPr>
        <w:tc>
          <w:tcPr>
            <w:tcW w:w="504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40"/>
              <w:gridCol w:w="5040"/>
            </w:tblGrid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201767" w:rsidP="00F30999">
                  <w:r>
                    <w:rPr>
                      <w:noProof/>
                      <w:lang w:eastAsia="ja-JP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62720" behindDoc="0" locked="0" layoutInCell="1" allowOverlap="1" wp14:anchorId="48E197E8" wp14:editId="118D8D6E">
                            <wp:simplePos x="0" y="0"/>
                            <wp:positionH relativeFrom="column">
                              <wp:posOffset>1244904</wp:posOffset>
                            </wp:positionH>
                            <wp:positionV relativeFrom="paragraph">
                              <wp:posOffset>720725</wp:posOffset>
                            </wp:positionV>
                            <wp:extent cx="137160" cy="0"/>
                            <wp:effectExtent l="0" t="0" r="15240" b="19050"/>
                            <wp:wrapNone/>
                            <wp:docPr id="204" name="Straight Connector 20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716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id="Straight Connector 204" o:spid="_x0000_s1026" style="position:absolute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pt,56.75pt" to="108.8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" strokecolor="black [3040]"/>
                        </w:pict>
                      </mc:Fallback>
                    </mc:AlternateContent>
                  </w:r>
                  <w:r w:rsidR="00CB23D5">
                    <w:rPr>
                      <w:noProof/>
                      <w:lang w:eastAsia="ja-JP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60672" behindDoc="0" locked="0" layoutInCell="1" allowOverlap="1" wp14:anchorId="53CEFD88" wp14:editId="46E13601">
                            <wp:simplePos x="0" y="0"/>
                            <wp:positionH relativeFrom="column">
                              <wp:posOffset>40309</wp:posOffset>
                            </wp:positionH>
                            <wp:positionV relativeFrom="paragraph">
                              <wp:posOffset>99060</wp:posOffset>
                            </wp:positionV>
                            <wp:extent cx="2806700" cy="1617345"/>
                            <wp:effectExtent l="0" t="0" r="0" b="1905"/>
                            <wp:wrapNone/>
                            <wp:docPr id="205" name="Group 2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700" cy="1617345"/>
                                      <a:chOff x="0" y="0"/>
                                      <a:chExt cx="2806811" cy="1617479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06" name="Picture 0" descr="graduation_namecard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71561"/>
                                        <a:ext cx="2775005" cy="14948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207" name="Group 207"/>
                                    <wpg:cNvGrpSpPr/>
                                    <wpg:grpSpPr>
                                      <a:xfrm>
                                        <a:off x="1224501" y="174928"/>
                                        <a:ext cx="352926" cy="336884"/>
                                        <a:chOff x="0" y="0"/>
                                        <a:chExt cx="352926" cy="336884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208" name="Picture 15" descr="gridlines_grey_2.png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 cstate="print">
                                          <a:lum bright="70000" contrast="-70000"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2926" cy="336884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outerShdw blurRad="38100" dist="12700" dir="2700000" algn="tl" rotWithShape="0">
                                            <a:prstClr val="black">
                                              <a:alpha val="20000"/>
                                            </a:prst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soft" dir="t"/>
                                        </a:scene3d>
                                        <a:sp3d>
                                          <a:bevelT w="38100" h="38100" prst="relaxedInset"/>
                                          <a:bevelB w="0" h="0"/>
                                        </a:sp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209" name="Picture 20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80210" y="96252"/>
                                          <a:ext cx="192506" cy="16844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210" name="Picture 3" descr="Three flowers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" cstate="print">
                                        <a:lum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-1" b="38252"/>
                                      <a:stretch/>
                                    </pic:blipFill>
                                    <pic:spPr bwMode="auto">
                                      <a:xfrm>
                                        <a:off x="1431235" y="333954"/>
                                        <a:ext cx="1375576" cy="121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211" name="Text Box 3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2393" y="477078"/>
                                        <a:ext cx="2358190" cy="7645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We </w:t>
                                          </w:r>
                                          <w:r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have reserved    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 seat/s for you.</w:t>
                                          </w: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In lieu of traditional gifts, monetary presents are most welcome. Thank you.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sym w:font="Wingdings" w:char="F04A"/>
                                          </w:r>
                                        </w:p>
                                        <w:p w:rsidR="00DC56A1" w:rsidRPr="006873AA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212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2315" y="0"/>
                                        <a:ext cx="984885" cy="20383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E659B2" w:rsidRDefault="00DC56A1" w:rsidP="00DC56A1">
                                          <w:pPr>
                                            <w:pStyle w:val="Classof"/>
                                          </w:pPr>
                                          <w:r w:rsidRPr="00546967">
                                            <w:rPr>
                                              <w:rFonts w:ascii="Segoe Script" w:hAnsi="Segoe Script"/>
                                              <w:b/>
                                              <w:sz w:val="20"/>
                                            </w:rPr>
                                            <w:t>RSVP</w:t>
                                          </w:r>
                                          <w:r>
                                            <w:t xml:space="preserve"> | 09.03.16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spAutoFit/>
                                    </wps:bodyPr>
                                  </wps:wsp>
                                  <wps:wsp>
                                    <wps:cNvPr id="213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2595" y="1447137"/>
                                        <a:ext cx="1090863" cy="17034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CE2FB2" w:rsidRDefault="00DC56A1" w:rsidP="00DC56A1">
                                          <w:pPr>
                                            <w:pStyle w:val="Classof"/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</w:pPr>
                                          <w:r w:rsidRPr="00CE2FB2"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  <w:t>Albert &amp; Manilyn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Group 205" o:spid="_x0000_s1080" style="position:absolute;left:0;text-align:left;margin-left:3.15pt;margin-top:7.8pt;width:221pt;height:127.35pt;z-index:252060672" coordsize="28068,16174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">
                            <v:shape id="Picture 0" o:spid="_x0000_s1081" type="#_x0000_t75" alt="graduation_namecard.png" style="position:absolute;top:715;width:27750;height:1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BVeHDAAAA3AAAAA8AAABkcnMvZG93bnJldi54bWxEj81qwzAQhO+FvoPYQG+NFB1McKOEYEjT&#10;Sw/Nz31rbSwTa2UsxXHfvioUchxm5htmtZl8J0YaYhvYwGKuQBDXwbbcGDgdd69LEDEhW+wCk4Ef&#10;irBZPz+tsLThzl80HlIjMoRjiQZcSn0pZawdeYzz0BNn7xIGjynLoZF2wHuG+05qpQrpseW84LCn&#10;ylF9Pdy8gfO+Lir9vdRWuU6/j5/VNB5bY15m0/YNRKIpPcL/7Q9rQKsC/s7kIyD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wFV4cMAAADcAAAADwAAAAAAAAAAAAAAAACf&#10;AgAAZHJzL2Rvd25yZXYueG1sUEsFBgAAAAAEAAQA9wAAAI8DAAAAAA==&#10;">
                              <v:imagedata r:id="rId16" o:title="graduation_namecard" recolortarget="#203957 [1444]"/>
                              <v:path arrowok="t"/>
                            </v:shape>
                            <v:group id="Group 207" o:spid="_x0000_s1082" style="position:absolute;left:12245;top:1749;width:3529;height:3369" coordsize="352926,336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          <v:shape id="Picture 15" o:spid="_x0000_s1083" type="#_x0000_t75" alt="gridlines_grey_2.png" style="position:absolute;width:352926;height:33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fqynDAAAA3AAAAA8AAABkcnMvZG93bnJldi54bWxET01rwkAQvQv9D8sUejMbI5aSuootSOpR&#10;E4Lehuw0SZudDdmNxv767qHQ4+N9r7eT6cSVBtdaVrCIYhDEldUt1wqKfD9/AeE8ssbOMim4k4Pt&#10;5mG2xlTbGx/pevK1CCHsUlTQeN+nUrqqIYMusj1x4D7tYNAHONRSD3gL4aaTSRw/S4Mth4YGe3pv&#10;qPo+jUbBKu/Hr8vbucjKZVYd8tWxTH4mpZ4ep90rCE+T/xf/uT+0giQOa8OZcAT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R+rKcMAAADcAAAADwAAAAAAAAAAAAAAAACf&#10;AgAAZHJzL2Rvd25yZXYueG1sUEsFBgAAAAAEAAQA9wAAAI8DAAAAAA==&#10;">
                                <v:imagedata r:id="rId17" o:title="gridlines_grey_2" gain="19661f" blacklevel="22938f"/>
                                <v:shadow on="t" color="black" opacity="13107f" origin="-.5,-.5" offset=".24944mm,.24944mm"/>
                                <v:path arrowok="t"/>
                                <o:lock v:ext="edit" aspectratio="f"/>
                              </v:shape>
                              <v:shape id="Picture 209" o:spid="_x0000_s1084" type="#_x0000_t75" style="position:absolute;left:80210;top:96252;width:192506;height:168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YV//BAAAA3AAAAA8AAABkcnMvZG93bnJldi54bWxEj82qwjAUhPcXfIdwBHfXxC5Eq1FEUFy4&#10;uP48wKE5tsXmpDaxrW9/Iwguh5n5hlmue1uJlhpfOtYwGSsQxJkzJecarpfd7wyED8gGK8ek4UUe&#10;1qvBzxJT4zo+UXsOuYgQ9ilqKEKoUyl9VpBFP3Y1cfRurrEYomxyaRrsItxWMlFqKi2WHBcKrGlb&#10;UHY/P62G7hFef9afEnXZd1y10yObx0zr0bDfLEAE6sM3/GkfjIZEzeF9Jh4Buf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YV//BAAAA3AAAAA8AAAAAAAAAAAAAAAAAnwIA&#10;AGRycy9kb3ducmV2LnhtbFBLBQYAAAAABAAEAPcAAACNAwAAAAA=&#10;">
                                <v:imagedata r:id="rId18" o:title=""/>
                                <v:path arrowok="t"/>
                              </v:shape>
                            </v:group>
                            <v:shape id="Picture 3" o:spid="_x0000_s1085" type="#_x0000_t75" alt="Three flowers" style="position:absolute;left:14312;top:3339;width:13756;height:12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5wMO+AAAA3AAAAA8AAABkcnMvZG93bnJldi54bWxET7sKwjAU3QX/IVzBRTS1g2g1iggWVx+g&#10;47W5tsXmpjSx1r83g+B4OO/VpjOVaKlxpWUF00kEgjizuuRcweW8H89BOI+ssbJMCj7kYLPu91aY&#10;aPvmI7Unn4sQwi5BBYX3dSKlywoy6Ca2Jg7cwzYGfYBNLnWD7xBuKhlH0UwaLDk0FFjTrqDseXoZ&#10;BTfX3rfHz3mUXvfudXtU8SKVqVLDQbddgvDU+b/45z5oBfE0zA9nwhGQ6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L5wMO+AAAA3AAAAA8AAAAAAAAAAAAAAAAAnwIAAGRy&#10;cy9kb3ducmV2LnhtbFBLBQYAAAAABAAEAPcAAACKAwAAAAA=&#10;">
                              <v:imagedata r:id="rId19" o:title="Three flowers" croptop="-1f" cropbottom="25069f"/>
                              <v:path arrowok="t"/>
                            </v:shape>
                            <v:shape id="Text Box 308" o:spid="_x0000_s1086" type="#_x0000_t202" style="position:absolute;left:2623;top:4770;width:23582;height:7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5AYMIA&#10;AADcAAAADwAAAGRycy9kb3ducmV2LnhtbESPwarCMBRE94L/EK7wNqJpXfikGkUEQUQXT/2Aa3Nt&#10;is1NaWLt+3sjCC6HmTnDLFadrURLjS8dK0jHCQji3OmSCwWX83Y0A+EDssbKMSn4Jw+rZb+3wEy7&#10;J/9RewqFiBD2GSowIdSZlD43ZNGPXU0cvZtrLIYom0LqBp8Rbis5SZKptFhyXDBY08ZQfj89rIKh&#10;qZPj4ba7bvU0N/e9x1/b7pX6GXTrOYhAXfiGP+2dVjBJU3if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rkBgwgAAANwAAAAPAAAAAAAAAAAAAAAAAJgCAABkcnMvZG93&#10;bnJldi54bWxQSwUGAAAAAAQABAD1AAAAhwMAAAAA&#10;" filled="f" stroked="f">
                              <v:textbox>
                                <w:txbxContent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We </w:t>
                                    </w:r>
                                    <w:r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have reserved    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 seat/s for you.</w:t>
                                    </w: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In lieu of traditional gifts, monetary presents are most welcome. Thank you.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sym w:font="Wingdings" w:char="F04A"/>
                                    </w:r>
                                  </w:p>
                                  <w:p w:rsidR="00DC56A1" w:rsidRPr="006873AA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09" o:spid="_x0000_s1087" type="#_x0000_t202" style="position:absolute;left:9223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zDcQA&#10;AADcAAAADwAAAGRycy9kb3ducmV2LnhtbESPQWvCQBSE74X+h+UVvNVNUhBJXUUEwUsLGsXra/aZ&#10;BLNvw+42if56Vyj0OMzMN8xiNZpW9OR8Y1lBOk1AEJdWN1wpOBbb9zkIH5A1tpZJwY08rJavLwvM&#10;tR14T/0hVCJC2OeooA6hy6X0ZU0G/dR2xNG7WGcwROkqqR0OEW5amSXJTBpsOC7U2NGmpvJ6+DUK&#10;3HjeHYuv0892uM8LN0s/8Ls/KzV5G9efIAKN4T/8195pBVma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0cw3EAAAA3AAAAA8AAAAAAAAAAAAAAAAAmAIAAGRycy9k&#10;b3ducmV2LnhtbFBLBQYAAAAABAAEAPUAAACJAwAAAAA=&#10;" fillcolor="white [3212]" stroked="f">
                              <v:textbox style="mso-fit-shape-to-text:t" inset="0,0,0,0">
                                <w:txbxContent>
                                  <w:p w:rsidR="00DC56A1" w:rsidRPr="00E659B2" w:rsidRDefault="00DC56A1" w:rsidP="00DC56A1">
                                    <w:pPr>
                                      <w:pStyle w:val="Classof"/>
                                    </w:pPr>
                                    <w:r w:rsidRPr="00546967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v:textbox>
                            </v:shape>
                            <v:shape id="Text Box 309" o:spid="_x0000_s1088" type="#_x0000_t202" style="position:absolute;left:8825;top:14471;width:10909;height: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3YDMMA&#10;AADcAAAADwAAAGRycy9kb3ducmV2LnhtbESPQWvCQBSE7wX/w/IEb3WjgiSpq0hB6KlQNXh9ZF+z&#10;0ezbNLvGtL++Kwgeh5n5hlltBtuInjpfO1YwmyYgiEuna64UHA+71xSED8gaG8ek4Jc8bNajlxXm&#10;2t34i/p9qESEsM9RgQmhzaX0pSGLfupa4uh9u85iiLKrpO7wFuG2kfMkWUqLNccFgy29Gyov+6tV&#10;8JOeKbVFhlnxl302eErPpvdKTcbD9g1EoCE8w4/2h1Ywny3gfiYe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3YDMMAAADcAAAADwAAAAAAAAAAAAAAAACYAgAAZHJzL2Rv&#10;d25yZXYueG1sUEsFBgAAAAAEAAQA9QAAAIgDAAAAAA==&#10;" fillcolor="white [3212]" stroked="f">
                              <v:textbox inset="0,0,0,0">
                                <w:txbxContent>
                                  <w:p w:rsidR="00DC56A1" w:rsidRPr="00CE2FB2" w:rsidRDefault="00DC56A1" w:rsidP="00DC56A1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</w:tbl>
          <w:p w:rsidR="009D6CFF" w:rsidRDefault="009D6CFF" w:rsidP="009E65EE"/>
        </w:tc>
        <w:tc>
          <w:tcPr>
            <w:tcW w:w="5040" w:type="dxa"/>
          </w:tcPr>
          <w:p w:rsidR="009D6CFF" w:rsidRDefault="00201767" w:rsidP="009E65EE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 wp14:anchorId="411F7622" wp14:editId="6F03CA7E">
                      <wp:simplePos x="0" y="0"/>
                      <wp:positionH relativeFrom="column">
                        <wp:posOffset>1349375</wp:posOffset>
                      </wp:positionH>
                      <wp:positionV relativeFrom="paragraph">
                        <wp:posOffset>718516</wp:posOffset>
                      </wp:positionV>
                      <wp:extent cx="137160" cy="0"/>
                      <wp:effectExtent l="0" t="0" r="15240" b="19050"/>
                      <wp:wrapNone/>
                      <wp:docPr id="223" name="Straight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23" o:spid="_x0000_s1026" style="position:absolute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5pt,56.6pt" to="117.05pt,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" strokecolor="black [3040]"/>
                  </w:pict>
                </mc:Fallback>
              </mc:AlternateContent>
            </w:r>
            <w:r w:rsidR="00CB23D5"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2061696" behindDoc="0" locked="0" layoutInCell="1" allowOverlap="1" wp14:anchorId="40D53081" wp14:editId="4DB28B25">
                      <wp:simplePos x="0" y="0"/>
                      <wp:positionH relativeFrom="column">
                        <wp:posOffset>131749</wp:posOffset>
                      </wp:positionH>
                      <wp:positionV relativeFrom="paragraph">
                        <wp:posOffset>91440</wp:posOffset>
                      </wp:positionV>
                      <wp:extent cx="2807335" cy="1640840"/>
                      <wp:effectExtent l="0" t="0" r="0" b="0"/>
                      <wp:wrapNone/>
                      <wp:docPr id="214" name="Group 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7335" cy="1640840"/>
                                <a:chOff x="0" y="0"/>
                                <a:chExt cx="2807335" cy="1641171"/>
                              </a:xfrm>
                            </wpg:grpSpPr>
                            <wpg:grpSp>
                              <wpg:cNvPr id="215" name="Group 215"/>
                              <wpg:cNvGrpSpPr/>
                              <wpg:grpSpPr>
                                <a:xfrm>
                                  <a:off x="0" y="87464"/>
                                  <a:ext cx="2807335" cy="1491615"/>
                                  <a:chOff x="0" y="0"/>
                                  <a:chExt cx="2807368" cy="149191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16" name="Picture 0" descr="graduation_namecard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duotone>
                                      <a:schemeClr val="accent1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75284" cy="14919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17" name="Picture 15" descr="gridlines_grey_2.png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 cstate="print">
                                    <a:lum bright="70000" contrast="-70000"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27221" y="88232"/>
                                    <a:ext cx="352926" cy="336884"/>
                                  </a:xfrm>
                                  <a:prstGeom prst="ellipse">
                                    <a:avLst/>
                                  </a:prstGeom>
                                  <a:effectLst>
                                    <a:outerShdw blurRad="38100" dist="12700" dir="2700000" algn="tl" rotWithShape="0">
                                      <a:prstClr val="black">
                                        <a:alpha val="20000"/>
                                      </a:prstClr>
                                    </a:outerShdw>
                                  </a:effectLst>
                                  <a:scene3d>
                                    <a:camera prst="orthographicFront"/>
                                    <a:lightRig rig="soft" dir="t"/>
                                  </a:scene3d>
                                  <a:sp3d>
                                    <a:bevelT w="38100" h="38100" prst="relaxedInset"/>
                                    <a:bevelB w="0" h="0"/>
                                  </a:sp3d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18" name="Picture 21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07431" y="176463"/>
                                    <a:ext cx="192505" cy="1684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19" name="Picture 3" descr="Three flowers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lum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-1" b="38252"/>
                                  <a:stretch/>
                                </pic:blipFill>
                                <pic:spPr bwMode="auto">
                                  <a:xfrm>
                                    <a:off x="1435768" y="264695"/>
                                    <a:ext cx="1371600" cy="121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20" name="Text Box 3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4694" y="401053"/>
                                    <a:ext cx="2357906" cy="764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>We have reserved      seat/s for you.</w:t>
                                      </w: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In lieu of traditional gifts, monetary presents are most welcome. Thank you. 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sym w:font="Wingdings" w:char="F04A"/>
                                      </w: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21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4156" y="0"/>
                                  <a:ext cx="984885" cy="203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E659B2" w:rsidRDefault="00DC56A1" w:rsidP="00DC56A1">
                                    <w:pPr>
                                      <w:pStyle w:val="Classof"/>
                                    </w:pPr>
                                    <w:r w:rsidRPr="00F6523C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spAutoFit/>
                              </wps:bodyPr>
                            </wps:wsp>
                            <wps:wsp>
                              <wps:cNvPr id="222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0546" y="1470991"/>
                                  <a:ext cx="1090295" cy="170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CE2FB2" w:rsidRDefault="00DC56A1" w:rsidP="00DC56A1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14" o:spid="_x0000_s1089" style="position:absolute;left:0;text-align:left;margin-left:10.35pt;margin-top:7.2pt;width:221.05pt;height:129.2pt;z-index:252061696" coordsize="28073,16411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">
                      <v:group id="Group 215" o:spid="_x0000_s1090" style="position:absolute;top:874;width:28073;height:14916" coordsize="28073,14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    <v:shape id="Picture 0" o:spid="_x0000_s1091" type="#_x0000_t75" alt="graduation_namecard.png" style="position:absolute;width:27752;height:1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YwzzDAAAA3AAAAA8AAABkcnMvZG93bnJldi54bWxEj0FrwkAUhO+F/oflCd7qxj0EiVlFAtZe&#10;PFTr/TX7mg1m34bsGtN/3xWEHoeZ+YYpt5PrxEhDaD1rWC4yEMS1Ny03Gr7O+7cViBCRDXaeScMv&#10;BdhuXl9KLIy/8yeNp9iIBOFQoAYbY19IGWpLDsPC98TJ+/GDw5jk0Egz4D3BXSdVluXSYctpwWJP&#10;laX6ero5DZdDnVfqe6VMZjv1Ph6raTy3Ws9n024NItIU/8PP9ofRoJY5PM6kI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tjDPMMAAADcAAAADwAAAAAAAAAAAAAAAACf&#10;AgAAZHJzL2Rvd25yZXYueG1sUEsFBgAAAAAEAAQA9wAAAI8DAAAAAA==&#10;">
                          <v:imagedata r:id="rId16" o:title="graduation_namecard" recolortarget="#203957 [1444]"/>
                          <v:path arrowok="t"/>
                        </v:shape>
                        <v:shape id="Picture 15" o:spid="_x0000_s1092" type="#_x0000_t75" alt="gridlines_grey_2.png" style="position:absolute;left:12272;top:882;width:3529;height: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ZqYbGAAAA3AAAAA8AAABkcnMvZG93bnJldi54bWxEj09rwkAUxO+C32F5hd50Y4p/iK5iC8V6&#10;1Ijo7ZF9JrHZtyG7atpP7wqCx2FmfsPMFq2pxJUaV1pWMOhHIIgzq0vOFezS794EhPPIGivLpOCP&#10;HCzm3c4ME21vvKHr1uciQNglqKDwvk6kdFlBBl3f1sTBO9nGoA+yyaVu8BbgppJxFI2kwZLDQoE1&#10;fRWU/W4vRsEwrS/n4+dht9p/rLJ1Otzs4/9Wqfe3djkF4an1r/Cz/aMVxIMxPM6EIyD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VmphsYAAADcAAAADwAAAAAAAAAAAAAA&#10;AACfAgAAZHJzL2Rvd25yZXYueG1sUEsFBgAAAAAEAAQA9wAAAJIDAAAAAA==&#10;">
                          <v:imagedata r:id="rId17" o:title="gridlines_grey_2" gain="19661f" blacklevel="22938f"/>
                          <v:shadow on="t" color="black" opacity="13107f" origin="-.5,-.5" offset=".24944mm,.24944mm"/>
                          <v:path arrowok="t"/>
                          <o:lock v:ext="edit" aspectratio="f"/>
                        </v:shape>
                        <v:shape id="Picture 218" o:spid="_x0000_s1093" type="#_x0000_t75" style="position:absolute;left:13074;top:1764;width:1925;height:1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NZLm8AAAA3AAAAA8AAABkcnMvZG93bnJldi54bWxET0sKwjAQ3QveIYzgTtN2IVKNIoLiwoW/&#10;AwzN2BabSdvEtt7eLASXj/dfbwdTiY5aV1pWEM8jEMSZ1SXnCh73w2wJwnlkjZVlUvAhB9vNeLTG&#10;VNuer9TdfC5CCLsUFRTe16mULivIoJvbmjhwT9sa9AG2udQt9iHcVDKJooU0WHJoKLCmfUHZ6/Y2&#10;CvrGfy7GXZPofuy56hZn1s1Sqelk2K1AeBr8X/xzn7SCJA5rw5lwBO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MDWS5vAAAANwAAAAPAAAAAAAAAAAAAAAAAJ8CAABkcnMv&#10;ZG93bnJldi54bWxQSwUGAAAAAAQABAD3AAAAiAMAAAAA&#10;">
                          <v:imagedata r:id="rId18" o:title=""/>
                          <v:path arrowok="t"/>
                        </v:shape>
                        <v:shape id="Picture 3" o:spid="_x0000_s1094" type="#_x0000_t75" alt="Three flowers" style="position:absolute;left:14357;top:2646;width:13716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DaV7DAAAA3AAAAA8AAABkcnMvZG93bnJldi54bWxEj0+LwjAUxO+C3yE8YS+ypvYg29oosmDZ&#10;q7qgx7fN6x9sXkoTa/32G0HwOMzMb5hsO5pWDNS7xrKC5SICQVxY3XCl4Pe0//wC4TyyxtYyKXiQ&#10;g+1mOskw1fbOBxqOvhIBwi5FBbX3XSqlK2oy6Ba2Iw5eaXuDPsi+krrHe4CbVsZRtJIGGw4LNXb0&#10;XVNxPd6Mgosb/naHx2men/fudinbOMllrtTHbNytQXga/Tv8av9oBfEygeeZcATk5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8NpXsMAAADcAAAADwAAAAAAAAAAAAAAAACf&#10;AgAAZHJzL2Rvd25yZXYueG1sUEsFBgAAAAAEAAQA9wAAAI8DAAAAAA==&#10;">
                          <v:imagedata r:id="rId19" o:title="Three flowers" croptop="-1f" cropbottom="25069f"/>
                          <v:path arrowok="t"/>
                        </v:shape>
                        <v:shape id="Text Box 308" o:spid="_x0000_s1095" type="#_x0000_t202" style="position:absolute;left:2646;top:4010;width:23580;height:7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4vRr8A&#10;AADcAAAADwAAAGRycy9kb3ducmV2LnhtbERPy4rCMBTdC/5DuIIbsel0oVKNIgOCiC58fMC1uTbF&#10;5qY0sXb+frIQXB7Oe7XpbS06an3lWMFPkoIgLpyuuFRwu+6mCxA+IGusHZOCP/KwWQ8HK8y1e/OZ&#10;uksoRQxhn6MCE0KTS+kLQxZ94hriyD1cazFE2JZSt/iO4baWWZrOpMWKY4PBhn4NFc/LyyqYmCY9&#10;HR/7+07PCvM8eJzb7qDUeNRvlyAC9eEr/rj3WkGWxfnxTDw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ji9GvwAAANwAAAAPAAAAAAAAAAAAAAAAAJgCAABkcnMvZG93bnJl&#10;di54bWxQSwUGAAAAAAQABAD1AAAAhAMAAAAA&#10;" filled="f" stroked="f">
                          <v:textbox>
                            <w:txbxContent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>We have reserved      seat/s for you.</w:t>
                                </w: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In lieu of traditional gifts, monetary presents are most welcome. Thank you. 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sym w:font="Wingdings" w:char="F04A"/>
                                </w: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309" o:spid="_x0000_s1096" type="#_x0000_t202" style="position:absolute;left:9541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onx8QA&#10;AADcAAAADwAAAGRycy9kb3ducmV2LnhtbESPQWvCQBSE74X+h+UVvNVNUhBJXUUEwUsLGsXra/aZ&#10;BLNvw+42if56Vyj0OMzMN8xiNZpW9OR8Y1lBOk1AEJdWN1wpOBbb9zkIH5A1tpZJwY08rJavLwvM&#10;tR14T/0hVCJC2OeooA6hy6X0ZU0G/dR2xNG7WGcwROkqqR0OEW5amSXJTBpsOC7U2NGmpvJ6+DUK&#10;3HjeHYuv0892uM8LN0s/8Ls/KzV5G9efIAKN4T/8195pBVmW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KJ8fEAAAA3AAAAA8AAAAAAAAAAAAAAAAAmAIAAGRycy9k&#10;b3ducmV2LnhtbFBLBQYAAAAABAAEAPUAAACJAwAAAAA=&#10;" fillcolor="white [3212]" stroked="f">
                        <v:textbox style="mso-fit-shape-to-text:t" inset="0,0,0,0">
                          <w:txbxContent>
                            <w:p w:rsidR="00DC56A1" w:rsidRPr="00E659B2" w:rsidRDefault="00DC56A1" w:rsidP="00DC56A1">
                              <w:pPr>
                                <w:pStyle w:val="Classof"/>
                              </w:pPr>
                              <w:r w:rsidRPr="00F6523C">
                                <w:rPr>
                                  <w:rFonts w:ascii="Segoe Script" w:hAnsi="Segoe Script"/>
                                  <w:b/>
                                  <w:sz w:val="20"/>
                                </w:rPr>
                                <w:t>RSVP</w:t>
                              </w:r>
                              <w:r>
                                <w:t xml:space="preserve"> | 09.03.16</w:t>
                              </w:r>
                            </w:p>
                          </w:txbxContent>
                        </v:textbox>
                      </v:shape>
                      <v:shape id="Text Box 309" o:spid="_x0000_s1097" type="#_x0000_t202" style="position:absolute;left:8905;top:14709;width:10903;height:1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23KsMA&#10;AADcAAAADwAAAGRycy9kb3ducmV2LnhtbESPQWvCQBSE7wX/w/KE3pqNOZQkuooIQk+CWvH6yD6z&#10;0ezbmN3GtL/eLRR6HGbmG2axGm0rBup941jBLElBEFdON1wr+Dxu33IQPiBrbB2Tgm/ysFpOXhZY&#10;avfgPQ2HUIsIYV+iAhNCV0rpK0MWfeI64uhdXG8xRNnXUvf4iHDbyixN36XFhuOCwY42hqrb4csq&#10;uOdXyu2pwOL0U+xaPOdXM3ilXqfjeg4i0Bj+w3/tD60gyzL4PR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23KsMAAADcAAAADwAAAAAAAAAAAAAAAACYAgAAZHJzL2Rv&#10;d25yZXYueG1sUEsFBgAAAAAEAAQA9QAAAIgDAAAAAA==&#10;" fillcolor="white [3212]" stroked="f">
                        <v:textbox inset="0,0,0,0">
                          <w:txbxContent>
                            <w:p w:rsidR="00DC56A1" w:rsidRPr="00CE2FB2" w:rsidRDefault="00DC56A1" w:rsidP="00DC56A1">
                              <w:pPr>
                                <w:pStyle w:val="Classof"/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</w:pPr>
                              <w:r w:rsidRPr="00CE2FB2"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  <w:t>Albert &amp; Manilyn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9D6CFF" w:rsidTr="00DC56A1">
        <w:trPr>
          <w:trHeight w:hRule="exact" w:val="2880"/>
        </w:trPr>
        <w:tc>
          <w:tcPr>
            <w:tcW w:w="504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40"/>
              <w:gridCol w:w="5040"/>
            </w:tblGrid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201767" w:rsidP="00F30999">
                  <w:r>
                    <w:rPr>
                      <w:noProof/>
                      <w:lang w:eastAsia="ja-JP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67840" behindDoc="0" locked="0" layoutInCell="1" allowOverlap="1" wp14:anchorId="4B6F7403" wp14:editId="0DC285FD">
                            <wp:simplePos x="0" y="0"/>
                            <wp:positionH relativeFrom="column">
                              <wp:posOffset>1253159</wp:posOffset>
                            </wp:positionH>
                            <wp:positionV relativeFrom="paragraph">
                              <wp:posOffset>713105</wp:posOffset>
                            </wp:positionV>
                            <wp:extent cx="137160" cy="0"/>
                            <wp:effectExtent l="0" t="0" r="15240" b="19050"/>
                            <wp:wrapNone/>
                            <wp:docPr id="224" name="Straight Connector 2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716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id="Straight Connector 224" o:spid="_x0000_s1026" style="position:absolute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56.15pt" to="109.45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" strokecolor="black [3040]"/>
                        </w:pict>
                      </mc:Fallback>
                    </mc:AlternateContent>
                  </w:r>
                  <w:r w:rsidR="00CB23D5">
                    <w:rPr>
                      <w:noProof/>
                      <w:lang w:eastAsia="ja-JP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65792" behindDoc="0" locked="0" layoutInCell="1" allowOverlap="1" wp14:anchorId="1B6670EA" wp14:editId="4406942E">
                            <wp:simplePos x="0" y="0"/>
                            <wp:positionH relativeFrom="column">
                              <wp:posOffset>47321</wp:posOffset>
                            </wp:positionH>
                            <wp:positionV relativeFrom="paragraph">
                              <wp:posOffset>99695</wp:posOffset>
                            </wp:positionV>
                            <wp:extent cx="2806700" cy="1617345"/>
                            <wp:effectExtent l="0" t="0" r="0" b="1905"/>
                            <wp:wrapNone/>
                            <wp:docPr id="225" name="Group 22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700" cy="1617345"/>
                                      <a:chOff x="0" y="0"/>
                                      <a:chExt cx="2806811" cy="1617479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26" name="Picture 0" descr="graduation_namecard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duotone>
                                          <a:schemeClr val="accent1">
                                            <a:shade val="45000"/>
                                            <a:satMod val="135000"/>
                                          </a:schemeClr>
                                          <a:prstClr val="white"/>
                                        </a:duotone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71561"/>
                                        <a:ext cx="2775005" cy="14948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227" name="Group 227"/>
                                    <wpg:cNvGrpSpPr/>
                                    <wpg:grpSpPr>
                                      <a:xfrm>
                                        <a:off x="1224501" y="174928"/>
                                        <a:ext cx="352926" cy="336884"/>
                                        <a:chOff x="0" y="0"/>
                                        <a:chExt cx="352926" cy="336884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228" name="Picture 15" descr="gridlines_grey_2.png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 cstate="print">
                                          <a:lum bright="70000" contrast="-70000"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2926" cy="336884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outerShdw blurRad="38100" dist="12700" dir="2700000" algn="tl" rotWithShape="0">
                                            <a:prstClr val="black">
                                              <a:alpha val="20000"/>
                                            </a:prst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soft" dir="t"/>
                                        </a:scene3d>
                                        <a:sp3d>
                                          <a:bevelT w="38100" h="38100" prst="relaxedInset"/>
                                          <a:bevelB w="0" h="0"/>
                                        </a:sp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229" name="Picture 22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80210" y="96252"/>
                                          <a:ext cx="192506" cy="16844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230" name="Picture 3" descr="Three flowers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" cstate="print">
                                        <a:lum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-1" b="38252"/>
                                      <a:stretch/>
                                    </pic:blipFill>
                                    <pic:spPr bwMode="auto">
                                      <a:xfrm>
                                        <a:off x="1431235" y="333954"/>
                                        <a:ext cx="1375576" cy="121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231" name="Text Box 3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2393" y="477078"/>
                                        <a:ext cx="2358190" cy="7645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We </w:t>
                                          </w:r>
                                          <w:r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have reserved    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 seat/s for you.</w:t>
                                          </w: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  <w:p w:rsidR="00DC56A1" w:rsidRPr="00546967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t xml:space="preserve">In lieu of traditional gifts, monetary presents are most welcome. Thank you. </w:t>
                                          </w:r>
                                          <w:r w:rsidRPr="00546967">
                                            <w:rPr>
                                              <w:rFonts w:ascii="Goudy Old Style" w:hAnsi="Goudy Old Style"/>
                                              <w:sz w:val="18"/>
                                              <w:szCs w:val="18"/>
                                            </w:rPr>
                                            <w:sym w:font="Wingdings" w:char="F04A"/>
                                          </w:r>
                                        </w:p>
                                        <w:p w:rsidR="00DC56A1" w:rsidRPr="006873AA" w:rsidRDefault="00DC56A1" w:rsidP="00DC56A1">
                                          <w:pPr>
                                            <w:pStyle w:val="Name"/>
                                            <w:jc w:val="left"/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232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2315" y="0"/>
                                        <a:ext cx="984885" cy="20383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E659B2" w:rsidRDefault="00DC56A1" w:rsidP="00DC56A1">
                                          <w:pPr>
                                            <w:pStyle w:val="Classof"/>
                                          </w:pPr>
                                          <w:r w:rsidRPr="00546967">
                                            <w:rPr>
                                              <w:rFonts w:ascii="Segoe Script" w:hAnsi="Segoe Script"/>
                                              <w:b/>
                                              <w:sz w:val="20"/>
                                            </w:rPr>
                                            <w:t>RSVP</w:t>
                                          </w:r>
                                          <w:r>
                                            <w:t xml:space="preserve"> | 09.03.16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spAutoFit/>
                                    </wps:bodyPr>
                                  </wps:wsp>
                                  <wps:wsp>
                                    <wps:cNvPr id="233" name="Text Box 3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82595" y="1447137"/>
                                        <a:ext cx="1090863" cy="17034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C56A1" w:rsidRPr="00CE2FB2" w:rsidRDefault="00DC56A1" w:rsidP="00DC56A1">
                                          <w:pPr>
                                            <w:pStyle w:val="Classof"/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</w:pPr>
                                          <w:r w:rsidRPr="00CE2FB2">
                                            <w:rPr>
                                              <w:rFonts w:ascii="Vivaldi" w:hAnsi="Vivaldi"/>
                                              <w:b/>
                                              <w:sz w:val="22"/>
                                            </w:rPr>
                                            <w:t>Albert &amp; Manilyn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Group 225" o:spid="_x0000_s1098" style="position:absolute;left:0;text-align:left;margin-left:3.75pt;margin-top:7.85pt;width:221pt;height:127.35pt;z-index:252065792" coordsize="28068,16174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">
                            <v:shape id="Picture 0" o:spid="_x0000_s1099" type="#_x0000_t75" alt="graduation_namecard.png" style="position:absolute;top:715;width:27750;height:1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0CYHCAAAA3AAAAA8AAABkcnMvZG93bnJldi54bWxEj0GLwjAUhO8L/ofwBG9rag5FqlGkoOvF&#10;w+p6fzbPpti8lCZb67/fLCzscZiZb5j1dnStGKgPjWcNi3kGgrjypuFaw9dl/74EESKywdYzaXhR&#10;gO1m8rbGwvgnf9JwjrVIEA4FarAxdoWUobLkMMx9R5y8u+8dxiT7WpoenwnuWqmyLJcOG04LFjsq&#10;LVWP87fTcP2o8lLdlspktlWH4VSOw6XRejYddysQkcb4H/5rH40GpXL4PZOOgNz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tAmBwgAAANwAAAAPAAAAAAAAAAAAAAAAAJ8C&#10;AABkcnMvZG93bnJldi54bWxQSwUGAAAAAAQABAD3AAAAjgMAAAAA&#10;">
                              <v:imagedata r:id="rId16" o:title="graduation_namecard" recolortarget="#203957 [1444]"/>
                              <v:path arrowok="t"/>
                            </v:shape>
                            <v:group id="Group 227" o:spid="_x0000_s1100" style="position:absolute;left:12245;top:1749;width:3529;height:3369" coordsize="352926,336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            <v:shape id="Picture 15" o:spid="_x0000_s1101" type="#_x0000_t75" alt="gridlines_grey_2.png" style="position:absolute;width:352926;height:336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q90nDAAAA3AAAAA8AAABkcnMvZG93bnJldi54bWxET01rwkAQvRf8D8sI3pqNKUpJXUWFEnvU&#10;SNDbkJ0mabOzIbvRtL++exB6fLzv1WY0rbhR7xrLCuZRDIK4tLrhSsE5f39+BeE8ssbWMin4IQeb&#10;9eRpham2dz7S7eQrEULYpaig9r5LpXRlTQZdZDviwH3a3qAPsK+k7vEewk0rkzheSoMNh4YaO9rX&#10;VH6fBqNgkXfD13V3OWfFS1Z+5ItjkfyOSs2m4/YNhKfR/4sf7oNWkCRhbTgTjoB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r3ScMAAADcAAAADwAAAAAAAAAAAAAAAACf&#10;AgAAZHJzL2Rvd25yZXYueG1sUEsFBgAAAAAEAAQA9wAAAI8DAAAAAA==&#10;">
                                <v:imagedata r:id="rId17" o:title="gridlines_grey_2" gain="19661f" blacklevel="22938f"/>
                                <v:shadow on="t" color="black" opacity="13107f" origin="-.5,-.5" offset=".24944mm,.24944mm"/>
                                <v:path arrowok="t"/>
                                <o:lock v:ext="edit" aspectratio="f"/>
                              </v:shape>
                              <v:shape id="Picture 229" o:spid="_x0000_s1102" type="#_x0000_t75" style="position:absolute;left:80210;top:96252;width:192506;height:168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tC5+/AAAA3AAAAA8AAABkcnMvZG93bnJldi54bWxEj80KwjAQhO+C7xBW8KapPYhWo4igePDg&#10;3wMszdoWm01tYlvf3giCx2FmvmGW686UoqHaFZYVTMYRCOLU6oIzBbfrbjQD4TyyxtIyKXiTg/Wq&#10;31tiom3LZ2ouPhMBwi5BBbn3VSKlS3My6Ma2Ig7e3dYGfZB1JnWNbYCbUsZRNJUGCw4LOVa0zSl9&#10;XF5GQfv075Nx5zi67lsum+mR9XOm1HDQbRYgPHX+H/61D1pBHM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tLQufvwAAANwAAAAPAAAAAAAAAAAAAAAAAJ8CAABk&#10;cnMvZG93bnJldi54bWxQSwUGAAAAAAQABAD3AAAAiwMAAAAA&#10;">
                                <v:imagedata r:id="rId18" o:title=""/>
                                <v:path arrowok="t"/>
                              </v:shape>
                            </v:group>
                            <v:shape id="Picture 3" o:spid="_x0000_s1103" type="#_x0000_t75" alt="Three flowers" style="position:absolute;left:14312;top:3339;width:13756;height:12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MnKO/AAAA3AAAAA8AAABkcnMvZG93bnJldi54bWxET8uqwjAQ3Qv+QxjhbkTTW0G0GkUEi1sf&#10;oMuxGdtiMylNrPXvzUJweTjv5bozlWipcaVlBf/jCARxZnXJuYLzaTeagXAeWWNlmRS8ycF61e8t&#10;MdH2xQdqjz4XIYRdggoK7+tESpcVZNCNbU0cuLttDPoAm1zqBl8h3FQyjqKpNFhyaCiwpm1B2eP4&#10;NAqurr1tDu/TML3s3PN6r+J5KlOl/gbdZgHCU+d/4q97rxXEkzA/nAlHQK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TJyjvwAAANwAAAAPAAAAAAAAAAAAAAAAAJ8CAABk&#10;cnMvZG93bnJldi54bWxQSwUGAAAAAAQABAD3AAAAiwMAAAAA&#10;">
                              <v:imagedata r:id="rId19" o:title="Three flowers" croptop="-1f" cropbottom="25069f"/>
                              <v:path arrowok="t"/>
                            </v:shape>
                            <v:shape id="Text Box 308" o:spid="_x0000_s1104" type="#_x0000_t202" style="position:absolute;left:2623;top:4770;width:23582;height:7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scAMUA&#10;AADcAAAADwAAAGRycy9kb3ducmV2LnhtbESPwWrDMBBE74H+g9hCLqGR7UJaXCuhBAImpIem/YCt&#10;tbGMrZWxFNv5+6hQ6HGYmTdMsZttJ0YafONYQbpOQBBXTjdcK/j+Ojy9gvABWWPnmBTcyMNu+7Ao&#10;MNdu4k8az6EWEcI+RwUmhD6X0leGLPq164mjd3GDxRDlUEs94BThtpNZkmykxYbjgsGe9oaq9ny1&#10;ClamTz5Ol/LnoDeVaY8eX+x4VGr5OL+/gQg0h//wX7vUCrLnFH7Px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GxwAxQAAANwAAAAPAAAAAAAAAAAAAAAAAJgCAABkcnMv&#10;ZG93bnJldi54bWxQSwUGAAAAAAQABAD1AAAAigMAAAAA&#10;" filled="f" stroked="f">
                              <v:textbox>
                                <w:txbxContent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We </w:t>
                                    </w:r>
                                    <w:r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have reserved    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 seat/s for you.</w:t>
                                    </w: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DC56A1" w:rsidRPr="00546967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</w:pP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t xml:space="preserve">In lieu of traditional gifts, monetary presents are most welcome. Thank you. </w:t>
                                    </w:r>
                                    <w:r w:rsidRPr="00546967">
                                      <w:rPr>
                                        <w:rFonts w:ascii="Goudy Old Style" w:hAnsi="Goudy Old Style"/>
                                        <w:sz w:val="18"/>
                                        <w:szCs w:val="18"/>
                                      </w:rPr>
                                      <w:sym w:font="Wingdings" w:char="F04A"/>
                                    </w:r>
                                  </w:p>
                                  <w:p w:rsidR="00DC56A1" w:rsidRPr="006873AA" w:rsidRDefault="00DC56A1" w:rsidP="00DC56A1">
                                    <w:pPr>
                                      <w:pStyle w:val="Name"/>
                                      <w:jc w:val="lef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309" o:spid="_x0000_s1105" type="#_x0000_t202" style="position:absolute;left:9223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EvbcQA&#10;AADcAAAADwAAAGRycy9kb3ducmV2LnhtbESPQWvCQBSE7wX/w/IEb3VjBJHUVYogeGlBY/H6mn1N&#10;QrNvw+6aRH+9Kwgeh5n5hlltBtOIjpyvLSuYTRMQxIXVNZcKTvnufQnCB2SNjWVScCUPm/XobYWZ&#10;tj0fqDuGUkQI+wwVVCG0mZS+qMign9qWOHp/1hkMUbpSaod9hJtGpkmykAZrjgsVtrStqPg/XowC&#10;N5z3p/zr53fX35a5W8zm+N2dlZqMh88PEIGG8Ao/23utIJ2n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BL23EAAAA3AAAAA8AAAAAAAAAAAAAAAAAmAIAAGRycy9k&#10;b3ducmV2LnhtbFBLBQYAAAAABAAEAPUAAACJAwAAAAA=&#10;" fillcolor="white [3212]" stroked="f">
                              <v:textbox style="mso-fit-shape-to-text:t" inset="0,0,0,0">
                                <w:txbxContent>
                                  <w:p w:rsidR="00DC56A1" w:rsidRPr="00E659B2" w:rsidRDefault="00DC56A1" w:rsidP="00DC56A1">
                                    <w:pPr>
                                      <w:pStyle w:val="Classof"/>
                                    </w:pPr>
                                    <w:r w:rsidRPr="00546967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v:textbox>
                            </v:shape>
                            <v:shape id="Text Box 309" o:spid="_x0000_s1106" type="#_x0000_t202" style="position:absolute;left:8825;top:14471;width:10909;height: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iEbMMA&#10;AADcAAAADwAAAGRycy9kb3ducmV2LnhtbESPT4vCMBTE78J+h/AW9qbpKkhbjSILC3ta8B9eH82z&#10;qTYv3SZbq5/eCILHYWZ+w8yXva1FR62vHCv4HCUgiAunKy4V7LbfwxSED8gaa8ek4Eoelou3wRxz&#10;7S68pm4TShEh7HNUYEJocil9YciiH7mGOHpH11oMUbal1C1eItzWcpwkU2mx4rhgsKEvQ8V5828V&#10;/KUnSu0+w2x/y35rPKQn03mlPt771QxEoD68ws/2j1YwnkzgcSYe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iEbMMAAADcAAAADwAAAAAAAAAAAAAAAACYAgAAZHJzL2Rv&#10;d25yZXYueG1sUEsFBgAAAAAEAAQA9QAAAIgDAAAAAA==&#10;" fillcolor="white [3212]" stroked="f">
                              <v:textbox inset="0,0,0,0">
                                <w:txbxContent>
                                  <w:p w:rsidR="00DC56A1" w:rsidRPr="00CE2FB2" w:rsidRDefault="00DC56A1" w:rsidP="00DC56A1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  <w:tr w:rsidR="00DC56A1" w:rsidTr="00DC56A1">
              <w:trPr>
                <w:trHeight w:hRule="exact" w:val="2880"/>
              </w:trPr>
              <w:tc>
                <w:tcPr>
                  <w:tcW w:w="5040" w:type="dxa"/>
                </w:tcPr>
                <w:p w:rsidR="00DC56A1" w:rsidRDefault="00DC56A1" w:rsidP="00F30999"/>
              </w:tc>
              <w:tc>
                <w:tcPr>
                  <w:tcW w:w="5040" w:type="dxa"/>
                </w:tcPr>
                <w:p w:rsidR="00DC56A1" w:rsidRDefault="00DC56A1" w:rsidP="00F30999"/>
              </w:tc>
            </w:tr>
          </w:tbl>
          <w:p w:rsidR="009D6CFF" w:rsidRDefault="009D6CFF" w:rsidP="009E65EE"/>
        </w:tc>
        <w:tc>
          <w:tcPr>
            <w:tcW w:w="5040" w:type="dxa"/>
          </w:tcPr>
          <w:p w:rsidR="009D6CFF" w:rsidRDefault="00201767" w:rsidP="009E65EE">
            <w:r>
              <w:rPr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6C55D64C" wp14:editId="340B0318">
                      <wp:simplePos x="0" y="0"/>
                      <wp:positionH relativeFrom="column">
                        <wp:posOffset>1324914</wp:posOffset>
                      </wp:positionH>
                      <wp:positionV relativeFrom="paragraph">
                        <wp:posOffset>718820</wp:posOffset>
                      </wp:positionV>
                      <wp:extent cx="137160" cy="0"/>
                      <wp:effectExtent l="0" t="0" r="15240" b="19050"/>
                      <wp:wrapNone/>
                      <wp:docPr id="243" name="Straight Connector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3" o:spid="_x0000_s1026" style="position:absolute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3pt,56.6pt" to="115.1pt,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" strokecolor="black [3040]"/>
                  </w:pict>
                </mc:Fallback>
              </mc:AlternateContent>
            </w:r>
            <w:r w:rsidR="00CB23D5">
              <w:rPr>
                <w:noProof/>
                <w:lang w:eastAsia="ja-JP"/>
              </w:rPr>
              <mc:AlternateContent>
                <mc:Choice Requires="wpg">
                  <w:drawing>
                    <wp:anchor distT="0" distB="0" distL="114300" distR="114300" simplePos="0" relativeHeight="252066816" behindDoc="0" locked="0" layoutInCell="1" allowOverlap="1" wp14:anchorId="6F1AB037" wp14:editId="6DE72A0F">
                      <wp:simplePos x="0" y="0"/>
                      <wp:positionH relativeFrom="column">
                        <wp:posOffset>131749</wp:posOffset>
                      </wp:positionH>
                      <wp:positionV relativeFrom="paragraph">
                        <wp:posOffset>91440</wp:posOffset>
                      </wp:positionV>
                      <wp:extent cx="2807335" cy="1640840"/>
                      <wp:effectExtent l="0" t="0" r="0" b="0"/>
                      <wp:wrapNone/>
                      <wp:docPr id="234" name="Group 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7335" cy="1640840"/>
                                <a:chOff x="0" y="0"/>
                                <a:chExt cx="2807335" cy="1641171"/>
                              </a:xfrm>
                            </wpg:grpSpPr>
                            <wpg:grpSp>
                              <wpg:cNvPr id="235" name="Group 235"/>
                              <wpg:cNvGrpSpPr/>
                              <wpg:grpSpPr>
                                <a:xfrm>
                                  <a:off x="0" y="87464"/>
                                  <a:ext cx="2807335" cy="1491615"/>
                                  <a:chOff x="0" y="0"/>
                                  <a:chExt cx="2807368" cy="149191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36" name="Picture 0" descr="graduation_namecard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duotone>
                                      <a:schemeClr val="accent1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75284" cy="14919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7" name="Picture 15" descr="gridlines_grey_2.png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 cstate="print">
                                    <a:lum bright="70000" contrast="-70000"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27221" y="88232"/>
                                    <a:ext cx="352926" cy="336884"/>
                                  </a:xfrm>
                                  <a:prstGeom prst="ellipse">
                                    <a:avLst/>
                                  </a:prstGeom>
                                  <a:effectLst>
                                    <a:outerShdw blurRad="38100" dist="12700" dir="2700000" algn="tl" rotWithShape="0">
                                      <a:prstClr val="black">
                                        <a:alpha val="20000"/>
                                      </a:prstClr>
                                    </a:outerShdw>
                                  </a:effectLst>
                                  <a:scene3d>
                                    <a:camera prst="orthographicFront"/>
                                    <a:lightRig rig="soft" dir="t"/>
                                  </a:scene3d>
                                  <a:sp3d>
                                    <a:bevelT w="38100" h="38100" prst="relaxedInset"/>
                                    <a:bevelB w="0" h="0"/>
                                  </a:sp3d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8" name="Picture 23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07431" y="176463"/>
                                    <a:ext cx="192505" cy="1684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9" name="Picture 3" descr="Three flowers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lum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-1" b="38252"/>
                                  <a:stretch/>
                                </pic:blipFill>
                                <pic:spPr bwMode="auto">
                                  <a:xfrm>
                                    <a:off x="1435768" y="264695"/>
                                    <a:ext cx="1371600" cy="121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40" name="Text Box 3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4694" y="401053"/>
                                    <a:ext cx="2357906" cy="764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>W</w:t>
                                      </w:r>
                                      <w:r w:rsidR="00201767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>e have reserved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     seat/s for you.</w:t>
                                      </w: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t xml:space="preserve">In lieu of traditional gifts, monetary presents are most welcome. Thank you. </w:t>
                                      </w:r>
                                      <w:r w:rsidRPr="008C4A3D"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  <w:sym w:font="Wingdings" w:char="F04A"/>
                                      </w:r>
                                    </w:p>
                                    <w:p w:rsidR="00DC56A1" w:rsidRPr="008C4A3D" w:rsidRDefault="00DC56A1" w:rsidP="00DC56A1">
                                      <w:pPr>
                                        <w:pStyle w:val="Name"/>
                                        <w:jc w:val="left"/>
                                        <w:rPr>
                                          <w:rFonts w:ascii="Goudy Old Style" w:hAnsi="Goudy Old Style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41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54156" y="0"/>
                                  <a:ext cx="984885" cy="203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E659B2" w:rsidRDefault="00DC56A1" w:rsidP="00DC56A1">
                                    <w:pPr>
                                      <w:pStyle w:val="Classof"/>
                                    </w:pPr>
                                    <w:r w:rsidRPr="00F6523C">
                                      <w:rPr>
                                        <w:rFonts w:ascii="Segoe Script" w:hAnsi="Segoe Script"/>
                                        <w:b/>
                                        <w:sz w:val="20"/>
                                      </w:rPr>
                                      <w:t>RSVP</w:t>
                                    </w:r>
                                    <w:r>
                                      <w:t xml:space="preserve"> | 09.03.16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spAutoFit/>
                              </wps:bodyPr>
                            </wps:wsp>
                            <wps:wsp>
                              <wps:cNvPr id="242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0546" y="1470991"/>
                                  <a:ext cx="1090295" cy="170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C56A1" w:rsidRPr="00CE2FB2" w:rsidRDefault="00DC56A1" w:rsidP="00DC56A1">
                                    <w:pPr>
                                      <w:pStyle w:val="Classof"/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</w:pPr>
                                    <w:r w:rsidRPr="00CE2FB2">
                                      <w:rPr>
                                        <w:rFonts w:ascii="Vivaldi" w:hAnsi="Vivaldi"/>
                                        <w:b/>
                                        <w:sz w:val="22"/>
                                      </w:rPr>
                                      <w:t>Albert &amp; Manilyn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34" o:spid="_x0000_s1107" style="position:absolute;left:0;text-align:left;margin-left:10.35pt;margin-top:7.2pt;width:221.05pt;height:129.2pt;z-index:252066816" coordsize="28073,16411" o:gfxdata="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">
                      <v:group id="Group 235" o:spid="_x0000_s1108" style="position:absolute;top:874;width:28073;height:14916" coordsize="28073,14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  <v:shape id="Picture 0" o:spid="_x0000_s1109" type="#_x0000_t75" alt="graduation_namecard.png" style="position:absolute;width:27752;height:14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tn1zDAAAA3AAAAA8AAABkcnMvZG93bnJldi54bWxEj0FrwkAUhO8F/8PyBG914wpBoqtIQOul&#10;h2p7f2af2WD2bchuY/z33UKhx2FmvmE2u9G1YqA+NJ41LOYZCOLKm4ZrDZ+Xw+sKRIjIBlvPpOFJ&#10;AXbbycsGC+Mf/EHDOdYiQTgUqMHG2BVShsqSwzD3HXHybr53GJPsa2l6fCS4a6XKslw6bDgtWOyo&#10;tFTdz99Ow9dblZfqulIms606Du/lOFwarWfTcb8GEWmM/+G/9sloUMscfs+kI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W2fXMMAAADcAAAADwAAAAAAAAAAAAAAAACf&#10;AgAAZHJzL2Rvd25yZXYueG1sUEsFBgAAAAAEAAQA9wAAAI8DAAAAAA==&#10;">
                          <v:imagedata r:id="rId16" o:title="graduation_namecard" recolortarget="#203957 [1444]"/>
                          <v:path arrowok="t"/>
                        </v:shape>
                        <v:shape id="Picture 15" o:spid="_x0000_s1110" type="#_x0000_t75" alt="gridlines_grey_2.png" style="position:absolute;left:12272;top:882;width:3529;height:3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s9ebFAAAA3AAAAA8AAABkcnMvZG93bnJldi54bWxEj0FrwkAUhO9C/8PyCr3pxoitRFdRQaxH&#10;jYjeHtlnEs2+DdlV0/76riD0OMzMN8xk1ppK3KlxpWUF/V4EgjizuuRcwT5ddUcgnEfWWFkmBT/k&#10;YDZ960ww0fbBW7rvfC4ChF2CCgrv60RKlxVk0PVsTRy8s20M+iCbXOoGHwFuKhlH0ac0WHJYKLCm&#10;ZUHZdXczCoZpfbucFsf9+jBYZ5t0uD3Ev61SH+/tfAzCU+v/w6/2t1YQD77geSYcATn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7PXmxQAAANwAAAAPAAAAAAAAAAAAAAAA&#10;AJ8CAABkcnMvZG93bnJldi54bWxQSwUGAAAAAAQABAD3AAAAkQMAAAAA&#10;">
                          <v:imagedata r:id="rId17" o:title="gridlines_grey_2" gain="19661f" blacklevel="22938f"/>
                          <v:shadow on="t" color="black" opacity="13107f" origin="-.5,-.5" offset=".24944mm,.24944mm"/>
                          <v:path arrowok="t"/>
                          <o:lock v:ext="edit" aspectratio="f"/>
                        </v:shape>
                        <v:shape id="Picture 238" o:spid="_x0000_s1111" type="#_x0000_t75" style="position:absolute;left:13074;top:1764;width:1925;height:1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4ONm8AAAA3AAAAA8AAABkcnMvZG93bnJldi54bWxET0sKwjAQ3QveIYzgzqZWEKlGEUFx4cLf&#10;AYZmbIvNpDaxrbc3C8Hl4/1Xm95UoqXGlZYVTKMYBHFmdcm5gvttP1mAcB5ZY2WZFHzIwWY9HKww&#10;1bbjC7VXn4sQwi5FBYX3dSqlywoy6CJbEwfuYRuDPsAml7rBLoSbSiZxPJcGSw4NBda0Kyh7Xt9G&#10;Qffyn7NxlyS+HTqu2vmJ9Wuh1HjUb5cgPPX+L/65j1pBMgtrw5lwBOT6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HuDjZvAAAANwAAAAPAAAAAAAAAAAAAAAAAJ8CAABkcnMv&#10;ZG93bnJldi54bWxQSwUGAAAAAAQABAD3AAAAiAMAAAAA&#10;">
                          <v:imagedata r:id="rId18" o:title=""/>
                          <v:path arrowok="t"/>
                        </v:shape>
                        <v:shape id="Picture 3" o:spid="_x0000_s1112" type="#_x0000_t75" alt="Three flowers" style="position:absolute;left:14357;top:2646;width:13716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2NT7DAAAA3AAAAA8AAABkcnMvZG93bnJldi54bWxEj82qwjAUhPcXfIdwBDcXTa0gWo0igsWt&#10;P6DLY3Nsi81JaWKtb28uXHA5zMw3zHLdmUq01LjSsoLxKAJBnFldcq7gfNoNZyCcR9ZYWSYFb3Kw&#10;XvV+lpho++IDtUefiwBhl6CCwvs6kdJlBRl0I1sTB+9uG4M+yCaXusFXgJtKxlE0lQZLDgsF1rQt&#10;KHscn0bB1bW3zeF9+k0vO/e83qt4nspUqUG/2yxAeOr8N/zf3msF8WQOf2fCEZCr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HY1PsMAAADcAAAADwAAAAAAAAAAAAAAAACf&#10;AgAAZHJzL2Rvd25yZXYueG1sUEsFBgAAAAAEAAQA9wAAAI8DAAAAAA==&#10;">
                          <v:imagedata r:id="rId19" o:title="Three flowers" croptop="-1f" cropbottom="25069f"/>
                          <v:path arrowok="t"/>
                        </v:shape>
                        <v:shape id="Text Box 308" o:spid="_x0000_s1113" type="#_x0000_t202" style="position:absolute;left:2646;top:4010;width:23580;height:7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K5sAA&#10;AADcAAAADwAAAGRycy9kb3ducmV2LnhtbERPzYrCMBC+C75DGGEvoqkirtRGEUEQ0YOuDzA206bY&#10;TEqTrfXtzWFhjx/ff7btbS06an3lWMFsmoAgzp2uuFRw/zlMViB8QNZYOyYFb/Kw3QwHGabavfhK&#10;3S2UIoawT1GBCaFJpfS5IYt+6hriyBWutRgibEupW3zFcFvLeZIspcWKY4PBhvaG8uft1yoYmya5&#10;nIvj46CXuXmePH7b7qTU16jfrUEE6sO/+M991Armizg/nolHQG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HK5sAAAADcAAAADwAAAAAAAAAAAAAAAACYAgAAZHJzL2Rvd25y&#10;ZXYueG1sUEsFBgAAAAAEAAQA9QAAAIUDAAAAAA==&#10;" filled="f" stroked="f">
                          <v:textbox>
                            <w:txbxContent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>W</w:t>
                                </w:r>
                                <w:r w:rsidR="00201767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>e have reserved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     seat/s for you.</w:t>
                                </w: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t xml:space="preserve">In lieu of traditional gifts, monetary presents are most welcome. Thank you. </w:t>
                                </w:r>
                                <w:r w:rsidRPr="008C4A3D"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  <w:sym w:font="Wingdings" w:char="F04A"/>
                                </w:r>
                              </w:p>
                              <w:p w:rsidR="00DC56A1" w:rsidRPr="008C4A3D" w:rsidRDefault="00DC56A1" w:rsidP="00DC56A1">
                                <w:pPr>
                                  <w:pStyle w:val="Name"/>
                                  <w:jc w:val="left"/>
                                  <w:rPr>
                                    <w:rFonts w:ascii="Goudy Old Style" w:hAnsi="Goudy Old Style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309" o:spid="_x0000_s1114" type="#_x0000_t202" style="position:absolute;left:9541;width:9849;height:2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XCZ8QA&#10;AADcAAAADwAAAGRycy9kb3ducmV2LnhtbESPQWvCQBSE7wX/w/IEb3UTFZHUVYogeFGosXh9zb4m&#10;odm3YXdNor++KxR6HGbmG2a9HUwjOnK+tqwgnSYgiAuray4VXPL96wqED8gaG8uk4E4etpvRyxoz&#10;bXv+oO4cShEh7DNUUIXQZlL6oiKDfmpb4uh9W2cwROlKqR32EW4aOUuSpTRYc1yosKVdRcXP+WYU&#10;uOF6uOTHz699/1jlbpnO8dRdlZqMh/c3EIGG8B/+ax+0gtkihee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VwmfEAAAA3AAAAA8AAAAAAAAAAAAAAAAAmAIAAGRycy9k&#10;b3ducmV2LnhtbFBLBQYAAAAABAAEAPUAAACJAwAAAAA=&#10;" fillcolor="white [3212]" stroked="f">
                        <v:textbox style="mso-fit-shape-to-text:t" inset="0,0,0,0">
                          <w:txbxContent>
                            <w:p w:rsidR="00DC56A1" w:rsidRPr="00E659B2" w:rsidRDefault="00DC56A1" w:rsidP="00DC56A1">
                              <w:pPr>
                                <w:pStyle w:val="Classof"/>
                              </w:pPr>
                              <w:r w:rsidRPr="00F6523C">
                                <w:rPr>
                                  <w:rFonts w:ascii="Segoe Script" w:hAnsi="Segoe Script"/>
                                  <w:b/>
                                  <w:sz w:val="20"/>
                                </w:rPr>
                                <w:t>RSVP</w:t>
                              </w:r>
                              <w:r>
                                <w:t xml:space="preserve"> | 09.03.16</w:t>
                              </w:r>
                            </w:p>
                          </w:txbxContent>
                        </v:textbox>
                      </v:shape>
                      <v:shape id="Text Box 309" o:spid="_x0000_s1115" type="#_x0000_t202" style="position:absolute;left:8905;top:14709;width:10903;height:17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SisMA&#10;AADcAAAADwAAAGRycy9kb3ducmV2LnhtbESPQWvCQBSE74X+h+UVvNWNQSSJriIFoadCteL1kX1m&#10;o9m3aXaNqb/eFYQeh5n5hlmsBtuInjpfO1YwGScgiEuna64U/Ow27xkIH5A1No5JwR95WC1fXxZY&#10;aHflb+q3oRIRwr5ABSaEtpDSl4Ys+rFriaN3dJ3FEGVXSd3hNcJtI9MkmUmLNccFgy19GCrP24tV&#10;8JudKLP7HPP9Lf9q8JCdTO+VGr0N6zmIQEP4Dz/bn1pBOk3hcSYe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JSisMAAADcAAAADwAAAAAAAAAAAAAAAACYAgAAZHJzL2Rv&#10;d25yZXYueG1sUEsFBgAAAAAEAAQA9QAAAIgDAAAAAA==&#10;" fillcolor="white [3212]" stroked="f">
                        <v:textbox inset="0,0,0,0">
                          <w:txbxContent>
                            <w:p w:rsidR="00DC56A1" w:rsidRPr="00CE2FB2" w:rsidRDefault="00DC56A1" w:rsidP="00DC56A1">
                              <w:pPr>
                                <w:pStyle w:val="Classof"/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</w:pPr>
                              <w:r w:rsidRPr="00CE2FB2">
                                <w:rPr>
                                  <w:rFonts w:ascii="Vivaldi" w:hAnsi="Vivaldi"/>
                                  <w:b/>
                                  <w:sz w:val="22"/>
                                </w:rPr>
                                <w:t>Albert &amp; Manilyn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:rsidR="00E0742E" w:rsidRPr="00D36CD6" w:rsidRDefault="00E0742E" w:rsidP="007B1B0E">
      <w:bookmarkStart w:id="0" w:name="_GoBack"/>
      <w:bookmarkEnd w:id="0"/>
    </w:p>
    <w:sectPr w:rsidR="00E0742E" w:rsidRPr="00D36CD6" w:rsidSect="00E0742E">
      <w:type w:val="continuous"/>
      <w:pgSz w:w="12240" w:h="15840"/>
      <w:pgMar w:top="720" w:right="1080" w:bottom="0" w:left="1080" w:header="720" w:footer="720" w:gutter="0"/>
      <w:paperSrc w:first="15" w:other="15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226D1F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E68D01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85103A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2C22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34AA2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494B6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7661C9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28E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68AF8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0CC50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D4E"/>
    <w:rsid w:val="00020006"/>
    <w:rsid w:val="000562A3"/>
    <w:rsid w:val="000719A1"/>
    <w:rsid w:val="000B1BF7"/>
    <w:rsid w:val="000E07C7"/>
    <w:rsid w:val="000F61CB"/>
    <w:rsid w:val="00111C93"/>
    <w:rsid w:val="001F76C4"/>
    <w:rsid w:val="00201767"/>
    <w:rsid w:val="00220C1D"/>
    <w:rsid w:val="0022567E"/>
    <w:rsid w:val="00250395"/>
    <w:rsid w:val="00281F08"/>
    <w:rsid w:val="002E7D97"/>
    <w:rsid w:val="00300864"/>
    <w:rsid w:val="00312497"/>
    <w:rsid w:val="003309DD"/>
    <w:rsid w:val="00330A1E"/>
    <w:rsid w:val="003E552A"/>
    <w:rsid w:val="004003AE"/>
    <w:rsid w:val="00405D9E"/>
    <w:rsid w:val="00472AB8"/>
    <w:rsid w:val="004938B7"/>
    <w:rsid w:val="004B3882"/>
    <w:rsid w:val="005125D5"/>
    <w:rsid w:val="00534B9C"/>
    <w:rsid w:val="00546967"/>
    <w:rsid w:val="005843D1"/>
    <w:rsid w:val="00585ACE"/>
    <w:rsid w:val="005C5DB7"/>
    <w:rsid w:val="00613877"/>
    <w:rsid w:val="006873AA"/>
    <w:rsid w:val="006C37FB"/>
    <w:rsid w:val="00782770"/>
    <w:rsid w:val="007B0AE6"/>
    <w:rsid w:val="007B1B0E"/>
    <w:rsid w:val="007C5E9D"/>
    <w:rsid w:val="007E5B45"/>
    <w:rsid w:val="00823599"/>
    <w:rsid w:val="008B02C5"/>
    <w:rsid w:val="008B5EEC"/>
    <w:rsid w:val="008B67B6"/>
    <w:rsid w:val="008C4A3D"/>
    <w:rsid w:val="009272B0"/>
    <w:rsid w:val="009510C6"/>
    <w:rsid w:val="009D6CFF"/>
    <w:rsid w:val="009F23F0"/>
    <w:rsid w:val="00A56D2B"/>
    <w:rsid w:val="00AA2702"/>
    <w:rsid w:val="00B33553"/>
    <w:rsid w:val="00B71A6A"/>
    <w:rsid w:val="00B72A9B"/>
    <w:rsid w:val="00B858EB"/>
    <w:rsid w:val="00B87448"/>
    <w:rsid w:val="00BC283E"/>
    <w:rsid w:val="00BC31DF"/>
    <w:rsid w:val="00BC541E"/>
    <w:rsid w:val="00C41D4E"/>
    <w:rsid w:val="00C7493F"/>
    <w:rsid w:val="00CB1A3C"/>
    <w:rsid w:val="00CB23D5"/>
    <w:rsid w:val="00CC0192"/>
    <w:rsid w:val="00CC7F20"/>
    <w:rsid w:val="00CE2FB2"/>
    <w:rsid w:val="00D20F73"/>
    <w:rsid w:val="00D36CD6"/>
    <w:rsid w:val="00D45464"/>
    <w:rsid w:val="00D84154"/>
    <w:rsid w:val="00D861B9"/>
    <w:rsid w:val="00DB5C0A"/>
    <w:rsid w:val="00DB71FC"/>
    <w:rsid w:val="00DC56A1"/>
    <w:rsid w:val="00E0742E"/>
    <w:rsid w:val="00E434E0"/>
    <w:rsid w:val="00E659B2"/>
    <w:rsid w:val="00EE32B9"/>
    <w:rsid w:val="00EF46F6"/>
    <w:rsid w:val="00F02634"/>
    <w:rsid w:val="00F45D39"/>
    <w:rsid w:val="00F6523C"/>
    <w:rsid w:val="00F80D6D"/>
    <w:rsid w:val="00FB010F"/>
    <w:rsid w:val="00FF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0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E552A"/>
    <w:pPr>
      <w:jc w:val="center"/>
    </w:pPr>
    <w:rPr>
      <w:rFonts w:asciiTheme="majorHAnsi" w:hAnsiTheme="majorHAnsi"/>
      <w:color w:val="0D0D0D" w:themeColor="text1" w:themeTint="F2"/>
      <w:spacing w:val="5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E552A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rsid w:val="00534B9C"/>
    <w:rPr>
      <w:color w:val="262626" w:themeColor="text1" w:themeTint="D9"/>
      <w:sz w:val="28"/>
      <w:szCs w:val="28"/>
    </w:rPr>
  </w:style>
  <w:style w:type="paragraph" w:styleId="BalloonText">
    <w:name w:val="Balloon Text"/>
    <w:basedOn w:val="Normal"/>
    <w:semiHidden/>
    <w:rsid w:val="00E0742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semiHidden/>
    <w:rsid w:val="00E0742E"/>
    <w:pPr>
      <w:spacing w:after="120"/>
    </w:pPr>
  </w:style>
  <w:style w:type="paragraph" w:customStyle="1" w:styleId="Classof">
    <w:name w:val="Class of"/>
    <w:basedOn w:val="Normal"/>
    <w:qFormat/>
    <w:rsid w:val="00E659B2"/>
    <w:rPr>
      <w:rFonts w:asciiTheme="minorHAnsi" w:hAnsiTheme="minorHAnsi"/>
      <w:color w:val="4F81BD" w:themeColor="accent1"/>
      <w:spacing w:val="0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3E552A"/>
    <w:rPr>
      <w:rFonts w:asciiTheme="majorHAnsi" w:eastAsiaTheme="majorEastAsia" w:hAnsiTheme="majorHAnsi" w:cstheme="majorBidi"/>
      <w:b/>
      <w:bCs/>
      <w:color w:val="365F91" w:themeColor="accent1" w:themeShade="BF"/>
      <w:spacing w:val="5"/>
      <w:sz w:val="28"/>
      <w:szCs w:val="28"/>
    </w:rPr>
  </w:style>
  <w:style w:type="table" w:styleId="TableGrid">
    <w:name w:val="Table Grid"/>
    <w:basedOn w:val="TableNormal"/>
    <w:rsid w:val="00220C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E552A"/>
    <w:pPr>
      <w:jc w:val="center"/>
    </w:pPr>
    <w:rPr>
      <w:rFonts w:asciiTheme="majorHAnsi" w:hAnsiTheme="majorHAnsi"/>
      <w:color w:val="0D0D0D" w:themeColor="text1" w:themeTint="F2"/>
      <w:spacing w:val="5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E552A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rsid w:val="00534B9C"/>
    <w:rPr>
      <w:color w:val="262626" w:themeColor="text1" w:themeTint="D9"/>
      <w:sz w:val="28"/>
      <w:szCs w:val="28"/>
    </w:rPr>
  </w:style>
  <w:style w:type="paragraph" w:styleId="BalloonText">
    <w:name w:val="Balloon Text"/>
    <w:basedOn w:val="Normal"/>
    <w:semiHidden/>
    <w:rsid w:val="00E0742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semiHidden/>
    <w:rsid w:val="00E0742E"/>
    <w:pPr>
      <w:spacing w:after="120"/>
    </w:pPr>
  </w:style>
  <w:style w:type="paragraph" w:customStyle="1" w:styleId="Classof">
    <w:name w:val="Class of"/>
    <w:basedOn w:val="Normal"/>
    <w:qFormat/>
    <w:rsid w:val="00E659B2"/>
    <w:rPr>
      <w:rFonts w:asciiTheme="minorHAnsi" w:hAnsiTheme="minorHAnsi"/>
      <w:color w:val="4F81BD" w:themeColor="accent1"/>
      <w:spacing w:val="0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3E552A"/>
    <w:rPr>
      <w:rFonts w:asciiTheme="majorHAnsi" w:eastAsiaTheme="majorEastAsia" w:hAnsiTheme="majorHAnsi" w:cstheme="majorBidi"/>
      <w:b/>
      <w:bCs/>
      <w:color w:val="365F91" w:themeColor="accent1" w:themeShade="BF"/>
      <w:spacing w:val="5"/>
      <w:sz w:val="28"/>
      <w:szCs w:val="28"/>
    </w:rPr>
  </w:style>
  <w:style w:type="table" w:styleId="TableGrid">
    <w:name w:val="Table Grid"/>
    <w:basedOn w:val="TableNormal"/>
    <w:rsid w:val="00220C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microsoft.com/office/2007/relationships/stylesWithEffects" Target="stylesWithEffect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GraduationNameCards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Graduation">
      <a:majorFont>
        <a:latin typeface="Footlight MT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4E3856-DD37-4E23-953F-FCFA51D4A6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A21E8C-06F2-4A4C-A6CD-1A451B363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GraduationNameCards3</Template>
  <TotalTime>121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Graduation name cards (Formal design)</vt:lpstr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Graduation name cards (Formal design)</dc:title>
  <dc:creator>MANILYN B.. RAMIREZ</dc:creator>
  <cp:lastModifiedBy>MANILYN B.. RAMIREZ</cp:lastModifiedBy>
  <cp:revision>27</cp:revision>
  <cp:lastPrinted>2016-06-09T04:23:00Z</cp:lastPrinted>
  <dcterms:created xsi:type="dcterms:W3CDTF">2016-06-09T02:12:00Z</dcterms:created>
  <dcterms:modified xsi:type="dcterms:W3CDTF">2016-06-09T05:08:00Z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TC010001501033</vt:lpwstr>
  </property>
</Properties>
</file>