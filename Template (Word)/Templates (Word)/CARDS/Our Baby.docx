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B7217B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B7217B" w:rsidRPr="00B356E8" w:rsidRDefault="005310B6" w:rsidP="00901217">
            <w:pPr>
              <w:pStyle w:val="Heading1"/>
            </w:pP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1" layoutInCell="1" allowOverlap="1">
                      <wp:simplePos x="0" y="0"/>
                      <wp:positionH relativeFrom="page">
                        <wp:posOffset>49530</wp:posOffset>
                      </wp:positionH>
                      <wp:positionV relativeFrom="page">
                        <wp:posOffset>488315</wp:posOffset>
                      </wp:positionV>
                      <wp:extent cx="4423410" cy="4918075"/>
                      <wp:effectExtent l="1905" t="2540" r="3810" b="3810"/>
                      <wp:wrapNone/>
                      <wp:docPr id="95" name="Text Box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918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B78C8" w:rsidRPr="008C6532" w:rsidRDefault="001B78C8" w:rsidP="001B78C8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0" o:spid="_x0000_s1026" type="#_x0000_t202" style="position:absolute;left:0;text-align:left;margin-left:3.9pt;margin-top:38.45pt;width:348.3pt;height:387.25pt;z-index: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fiStQIAAL0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" filled="f" stroked="f">
                      <v:textbox>
                        <w:txbxContent>
                          <w:p w:rsidR="001B78C8" w:rsidRPr="008C6532" w:rsidRDefault="001B78C8" w:rsidP="001B78C8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46464" behindDoc="1" locked="1" layoutInCell="0" allowOverlap="1">
                      <wp:simplePos x="0" y="0"/>
                      <wp:positionH relativeFrom="page">
                        <wp:align>center</wp:align>
                      </wp:positionH>
                      <wp:positionV relativeFrom="page">
                        <wp:align>center</wp:align>
                      </wp:positionV>
                      <wp:extent cx="7272020" cy="9281160"/>
                      <wp:effectExtent l="0" t="1905" r="0" b="3810"/>
                      <wp:wrapNone/>
                      <wp:docPr id="94" name="Text Box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72020" cy="928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7217B" w:rsidRDefault="005310B6" w:rsidP="00B7217B">
                                  <w:r>
                                    <w:rPr>
                                      <w:noProof/>
                                      <w:lang w:eastAsia="ja-JP"/>
                                    </w:rPr>
                                    <w:drawing>
                                      <wp:inline distT="0" distB="0" distL="0" distR="0">
                                        <wp:extent cx="6886575" cy="9191625"/>
                                        <wp:effectExtent l="0" t="0" r="9525" b="9525"/>
                                        <wp:docPr id="1" name="Picture 1" descr="sailboat_bkgrnd_border_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sailboat_bkgrnd_border_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886575" cy="9191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42" o:spid="_x0000_s1027" type="#_x0000_t202" style="position:absolute;left:0;text-align:left;margin-left:0;margin-top:0;width:572.6pt;height:730.8pt;z-index:-2516700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aPugIAAMQ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" o:allowincell="f" filled="f" stroked="f">
                      <v:textbox style="mso-fit-shape-to-text:t">
                        <w:txbxContent>
                          <w:p w:rsidR="00B7217B" w:rsidRDefault="005310B6" w:rsidP="00B7217B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86575" cy="9191625"/>
                                  <wp:effectExtent l="0" t="0" r="9525" b="9525"/>
                                  <wp:docPr id="1" name="Picture 1" descr="sailboat_bkgrnd_border_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sailboat_bkgrnd_border_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86575" cy="919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  <w:r w:rsidR="00B7217B" w:rsidRPr="00FF21D9">
              <w:t>Our</w:t>
            </w:r>
            <w:r w:rsidR="00B7217B" w:rsidRPr="00A64E9B">
              <w:t xml:space="preserve"> Baby</w:t>
            </w:r>
          </w:p>
        </w:tc>
      </w:tr>
      <w:tr w:rsidR="00B7217B" w:rsidRPr="00210065" w:rsidTr="001B78C8">
        <w:trPr>
          <w:trHeight w:hRule="exact" w:val="7947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B7217B" w:rsidRPr="00210065" w:rsidRDefault="00B7217B" w:rsidP="00901217"/>
        </w:tc>
      </w:tr>
      <w:tr w:rsidR="00B7217B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B7217B" w:rsidRPr="00FF21D9" w:rsidRDefault="005310B6" w:rsidP="00901217">
            <w:pPr>
              <w:pStyle w:val="Heading1"/>
            </w:pP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47488" behindDoc="1" locked="1" layoutInCell="0" allowOverlap="1">
                      <wp:simplePos x="0" y="0"/>
                      <wp:positionH relativeFrom="page">
                        <wp:align>center</wp:align>
                      </wp:positionH>
                      <wp:positionV relativeFrom="page">
                        <wp:align>center</wp:align>
                      </wp:positionV>
                      <wp:extent cx="5406390" cy="7323455"/>
                      <wp:effectExtent l="1905" t="0" r="1905" b="3175"/>
                      <wp:wrapNone/>
                      <wp:docPr id="93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06390" cy="7323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7217B" w:rsidRDefault="005310B6" w:rsidP="00B7217B">
                                  <w:r>
                                    <w:rPr>
                                      <w:noProof/>
                                      <w:lang w:eastAsia="ja-JP"/>
                                    </w:rPr>
                                    <w:drawing>
                                      <wp:inline distT="0" distB="0" distL="0" distR="0">
                                        <wp:extent cx="5019675" cy="7229475"/>
                                        <wp:effectExtent l="0" t="0" r="9525" b="9525"/>
                                        <wp:docPr id="2" name="Picture 2" descr="nautical_stripe_border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nautical_stripe_border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19675" cy="7229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44" o:spid="_x0000_s1028" type="#_x0000_t202" style="position:absolute;left:0;text-align:left;margin-left:0;margin-top:0;width:425.7pt;height:576.65pt;z-index:-2516689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/un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" o:allowincell="f" filled="f" stroked="f">
                      <v:textbox style="mso-fit-shape-to-text:t">
                        <w:txbxContent>
                          <w:p w:rsidR="00B7217B" w:rsidRDefault="005310B6" w:rsidP="00B7217B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19675" cy="7229475"/>
                                  <wp:effectExtent l="0" t="0" r="9525" b="9525"/>
                                  <wp:docPr id="2" name="Picture 2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9675" cy="7229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  <w:r w:rsidR="00B7217B" w:rsidRPr="00FF21D9">
              <w:fldChar w:fldCharType="begin"/>
            </w:r>
            <w:r w:rsidR="00B7217B" w:rsidRPr="00FF21D9">
              <w:instrText>MACROBUTTON DoFieldClick [Name]</w:instrText>
            </w:r>
            <w:r w:rsidR="00B7217B" w:rsidRPr="00FF21D9">
              <w:fldChar w:fldCharType="end"/>
            </w:r>
          </w:p>
        </w:tc>
      </w:tr>
      <w:tr w:rsidR="00B7217B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B7217B" w:rsidRPr="008C6532" w:rsidRDefault="00B7217B" w:rsidP="00901217">
            <w:r w:rsidRPr="008C6532">
              <w:t xml:space="preserve">Born: </w:t>
            </w:r>
            <w:r w:rsidRPr="008C6532">
              <w:fldChar w:fldCharType="begin"/>
            </w:r>
            <w:r w:rsidRPr="008C6532">
              <w:instrText>MACROBUTTON DoFieldClick [Birthdate]</w:instrText>
            </w:r>
            <w:r w:rsidRPr="008C6532">
              <w:fldChar w:fldCharType="end"/>
            </w:r>
            <w:r w:rsidRPr="008C6532">
              <w:t xml:space="preserve"> at </w:t>
            </w:r>
            <w:r w:rsidRPr="008C6532">
              <w:fldChar w:fldCharType="begin"/>
            </w:r>
            <w:r w:rsidRPr="008C6532">
              <w:instrText>MACROBUTTON DoFieldClick [Time]</w:instrText>
            </w:r>
            <w:r w:rsidRPr="008C6532">
              <w:fldChar w:fldCharType="end"/>
            </w:r>
            <w:r w:rsidRPr="008C6532">
              <w:t xml:space="preserve"> in </w:t>
            </w:r>
            <w:r w:rsidRPr="008C6532">
              <w:fldChar w:fldCharType="begin"/>
            </w:r>
            <w:r w:rsidRPr="008C6532">
              <w:instrText>MACROBUTTON DoFieldClick [City and State]</w:instrText>
            </w:r>
            <w:r w:rsidRPr="008C6532">
              <w:fldChar w:fldCharType="end"/>
            </w:r>
          </w:p>
        </w:tc>
      </w:tr>
      <w:tr w:rsidR="00B7217B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B7217B" w:rsidRPr="008C6532" w:rsidRDefault="00B7217B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B7217B" w:rsidRPr="008C6532" w:rsidRDefault="00B7217B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</w:tbl>
    <w:p w:rsidR="00B7217B" w:rsidRDefault="00B7217B" w:rsidP="00B7217B">
      <w:pPr>
        <w:jc w:val="right"/>
      </w:pPr>
    </w:p>
    <w:p w:rsidR="008868AB" w:rsidRDefault="00FF21D9" w:rsidP="008868AB">
      <w:pPr>
        <w:jc w:val="both"/>
      </w:pPr>
      <w:r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8868AB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8868AB" w:rsidRPr="00B356E8" w:rsidRDefault="008868AB" w:rsidP="00901217">
            <w:pPr>
              <w:pStyle w:val="Heading1"/>
            </w:pPr>
            <w:r>
              <w:t>First Month</w:t>
            </w:r>
          </w:p>
        </w:tc>
      </w:tr>
      <w:tr w:rsidR="008868AB" w:rsidRPr="00210065" w:rsidTr="001B78C8">
        <w:trPr>
          <w:trHeight w:hRule="exact" w:val="781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8868AB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92" name="Text Box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868AB" w:rsidRPr="008C6532" w:rsidRDefault="008868AB" w:rsidP="008868AB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34" o:spid="_x0000_s1029" type="#_x0000_t202" style="position:absolute;left:0;text-align:left;margin-left:5.25pt;margin-top:6.7pt;width:348.3pt;height:378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" filled="f" stroked="f">
                      <v:textbox>
                        <w:txbxContent>
                          <w:p w:rsidR="008868AB" w:rsidRPr="008C6532" w:rsidRDefault="008868AB" w:rsidP="008868AB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8868AB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8868AB" w:rsidRPr="00FF21D9" w:rsidRDefault="008868AB" w:rsidP="001B78C8">
            <w:pPr>
              <w:pStyle w:val="Bold"/>
            </w:pPr>
            <w:r>
              <w:t>Date:</w:t>
            </w:r>
          </w:p>
        </w:tc>
      </w:tr>
      <w:tr w:rsidR="008868AB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8868AB" w:rsidRPr="008C6532" w:rsidRDefault="008868AB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8868AB" w:rsidRPr="008C6532" w:rsidRDefault="008868AB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8868AB" w:rsidRPr="00210065" w:rsidTr="008868AB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8868AB" w:rsidRPr="008C6532" w:rsidRDefault="008868AB" w:rsidP="00901217">
            <w:r>
              <w:t>Notes:</w:t>
            </w:r>
            <w:bookmarkStart w:id="0" w:name="_GoBack"/>
            <w:bookmarkEnd w:id="0"/>
          </w:p>
        </w:tc>
      </w:tr>
    </w:tbl>
    <w:p w:rsidR="008868AB" w:rsidRDefault="005310B6" w:rsidP="008868AB">
      <w:pPr>
        <w:jc w:val="both"/>
        <w:rPr>
          <w:noProof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4176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52640" cy="9225915"/>
                <wp:effectExtent l="0" t="0" r="1905" b="3810"/>
                <wp:wrapNone/>
                <wp:docPr id="91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2640" cy="922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479B" w:rsidRDefault="005310B6" w:rsidP="00AB479B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48475" cy="9134475"/>
                                  <wp:effectExtent l="0" t="0" r="9525" b="9525"/>
                                  <wp:docPr id="3" name="Picture 3" descr="large_nautical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large_nautical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48475" cy="913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4" o:spid="_x0000_s1030" type="#_x0000_t202" style="position:absolute;left:0;text-align:left;margin-left:0;margin-top:0;width:563.2pt;height:726.45pt;z-index:-2516823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" o:allowincell="f" filled="f" stroked="f">
                <v:textbox style="mso-fit-shape-to-text:t">
                  <w:txbxContent>
                    <w:p w:rsidR="00AB479B" w:rsidRDefault="005310B6" w:rsidP="00AB479B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48475" cy="9134475"/>
                            <wp:effectExtent l="0" t="0" r="9525" b="9525"/>
                            <wp:docPr id="3" name="Picture 3" descr="large_nautical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large_nautical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48475" cy="913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3152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678930" cy="9025890"/>
                <wp:effectExtent l="3810" t="0" r="3810" b="3810"/>
                <wp:wrapNone/>
                <wp:docPr id="90" name="Rectangl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78930" cy="9025890"/>
                        </a:xfrm>
                        <a:prstGeom prst="rect">
                          <a:avLst/>
                        </a:prstGeom>
                        <a:solidFill>
                          <a:srgbClr val="AFC5D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7" o:spid="_x0000_s1026" style="position:absolute;margin-left:0;margin-top:0;width:525.9pt;height:710.7pt;z-index:-2516833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" o:allowincell="f" fillcolor="#afc5dc" stroked="f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9296" behindDoc="0" locked="1" layoutInCell="1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930910" cy="785495"/>
                <wp:effectExtent l="0" t="0" r="635" b="0"/>
                <wp:wrapNone/>
                <wp:docPr id="89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910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21D9" w:rsidRDefault="005310B6" w:rsidP="00FF21D9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742950" cy="695325"/>
                                  <wp:effectExtent l="0" t="0" r="0" b="9525"/>
                                  <wp:docPr id="4" name="Picture 4" descr="small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small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950" cy="695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031" type="#_x0000_t202" style="position:absolute;left:0;text-align:left;margin-left:269.15pt;margin-top:90.65pt;width:73.3pt;height:61.85pt;z-index:2516392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" filled="f" stroked="f">
                <v:textbox style="mso-fit-shape-to-text:t">
                  <w:txbxContent>
                    <w:p w:rsidR="00FF21D9" w:rsidRDefault="005310B6" w:rsidP="00FF21D9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742950" cy="695325"/>
                            <wp:effectExtent l="0" t="0" r="0" b="9525"/>
                            <wp:docPr id="4" name="Picture 4" descr="small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small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950" cy="695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8272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27980" cy="7374255"/>
                <wp:effectExtent l="3175" t="635" r="0" b="0"/>
                <wp:wrapNone/>
                <wp:docPr id="88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798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21D9" w:rsidRDefault="005310B6" w:rsidP="00FF21D9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5" name="Picture 5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032" type="#_x0000_t202" style="position:absolute;left:0;text-align:left;margin-left:0;margin-top:0;width:427.4pt;height:580.65pt;z-index:-2516782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" o:allowincell="f" filled="f" stroked="f">
                <v:textbox style="mso-fit-shape-to-text:t">
                  <w:txbxContent>
                    <w:p w:rsidR="00FF21D9" w:rsidRDefault="005310B6" w:rsidP="00FF21D9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5" name="Picture 5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8360DD"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A37BB4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A37BB4" w:rsidRPr="00B356E8" w:rsidRDefault="00A37BB4" w:rsidP="00901217">
            <w:pPr>
              <w:pStyle w:val="Heading1"/>
            </w:pPr>
            <w:r>
              <w:t>Second Month</w:t>
            </w:r>
          </w:p>
        </w:tc>
      </w:tr>
      <w:tr w:rsidR="00A37BB4" w:rsidRPr="00210065" w:rsidTr="00901217">
        <w:trPr>
          <w:trHeight w:hRule="exact" w:val="781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A37BB4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87" name="Text Box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37BB4" w:rsidRPr="008C6532" w:rsidRDefault="00A37BB4" w:rsidP="00A37BB4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1" o:spid="_x0000_s1033" type="#_x0000_t202" style="position:absolute;left:0;text-align:left;margin-left:5.25pt;margin-top:6.7pt;width:348.3pt;height:378pt;z-index: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" filled="f" stroked="f">
                      <v:textbox>
                        <w:txbxContent>
                          <w:p w:rsidR="00A37BB4" w:rsidRPr="008C6532" w:rsidRDefault="00A37BB4" w:rsidP="00A37BB4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A37BB4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A37BB4" w:rsidRPr="00FF21D9" w:rsidRDefault="00A37BB4" w:rsidP="00901217">
            <w:pPr>
              <w:pStyle w:val="Bold"/>
            </w:pPr>
            <w:r>
              <w:t>Date:</w:t>
            </w:r>
          </w:p>
        </w:tc>
      </w:tr>
      <w:tr w:rsidR="00A37BB4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A37BB4" w:rsidRPr="008C6532" w:rsidRDefault="00A37BB4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A37BB4" w:rsidRPr="008C6532" w:rsidRDefault="00A37BB4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A37BB4" w:rsidRPr="00210065" w:rsidTr="00901217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A37BB4" w:rsidRPr="008C6532" w:rsidRDefault="00A37BB4" w:rsidP="00901217">
            <w:r>
              <w:t>Notes:</w:t>
            </w:r>
          </w:p>
        </w:tc>
      </w:tr>
    </w:tbl>
    <w:p w:rsidR="00773811" w:rsidRPr="00210065" w:rsidRDefault="005310B6" w:rsidP="00953798">
      <w:pPr>
        <w:jc w:val="both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0320" behindDoc="0" locked="1" layoutInCell="1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875665" cy="887730"/>
                <wp:effectExtent l="0" t="0" r="635" b="0"/>
                <wp:wrapNone/>
                <wp:docPr id="86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665" cy="887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0DD" w:rsidRDefault="005310B6" w:rsidP="008360DD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95325" cy="800100"/>
                                  <wp:effectExtent l="0" t="0" r="9525" b="0"/>
                                  <wp:docPr id="6" name="Picture 6" descr="red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red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-89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800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1" o:spid="_x0000_s1034" type="#_x0000_t202" style="position:absolute;left:0;text-align:left;margin-left:269.15pt;margin-top:90.65pt;width:68.95pt;height:69.9pt;z-index:2516403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" filled="f" stroked="f">
                <v:textbox style="mso-fit-shape-to-text:t">
                  <w:txbxContent>
                    <w:p w:rsidR="008360DD" w:rsidRDefault="005310B6" w:rsidP="008360DD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95325" cy="800100"/>
                            <wp:effectExtent l="0" t="0" r="9525" b="0"/>
                            <wp:docPr id="6" name="Picture 6" descr="red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red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-89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800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6224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213600" cy="9241155"/>
                <wp:effectExtent l="3810" t="0" r="2540" b="0"/>
                <wp:wrapNone/>
                <wp:docPr id="85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3600" cy="9241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0DD" w:rsidRDefault="005310B6" w:rsidP="008360DD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48475" cy="9144000"/>
                                  <wp:effectExtent l="0" t="0" r="9525" b="0"/>
                                  <wp:docPr id="7" name="Picture 7" descr="nautical_stripe_bkgrn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nautical_stripe_bkgrn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48475" cy="91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035" type="#_x0000_t202" style="position:absolute;left:0;text-align:left;margin-left:0;margin-top:0;width:568pt;height:727.65pt;z-index:-2516802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DhfuQ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" o:allowincell="f" filled="f" stroked="f">
                <v:textbox>
                  <w:txbxContent>
                    <w:p w:rsidR="008360DD" w:rsidRDefault="005310B6" w:rsidP="008360DD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48475" cy="9144000"/>
                            <wp:effectExtent l="0" t="0" r="9525" b="0"/>
                            <wp:docPr id="7" name="Picture 7" descr="nautical_stripe_bkgrn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nautical_stripe_bkgrn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48475" cy="91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7248" behindDoc="1" locked="1" layoutInCell="1" allowOverlap="1">
                <wp:simplePos x="0" y="0"/>
                <wp:positionH relativeFrom="page">
                  <wp:posOffset>1130935</wp:posOffset>
                </wp:positionH>
                <wp:positionV relativeFrom="page">
                  <wp:posOffset>1341755</wp:posOffset>
                </wp:positionV>
                <wp:extent cx="5510530" cy="7374255"/>
                <wp:effectExtent l="0" t="0" r="0" b="0"/>
                <wp:wrapNone/>
                <wp:docPr id="84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053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0DD" w:rsidRDefault="005310B6" w:rsidP="008360DD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8" name="Picture 8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036" type="#_x0000_t202" style="position:absolute;left:0;text-align:left;margin-left:89.05pt;margin-top:105.65pt;width:433.9pt;height:580.65pt;z-index:-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03ug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" filled="f" stroked="f">
                <v:textbox style="mso-fit-shape-to-text:t">
                  <w:txbxContent>
                    <w:p w:rsidR="008360DD" w:rsidRDefault="005310B6" w:rsidP="008360DD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8" name="Picture 8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:rsidR="00953798" w:rsidRDefault="00953798" w:rsidP="00953798">
      <w:pPr>
        <w:jc w:val="both"/>
        <w:rPr>
          <w:noProof/>
        </w:rPr>
      </w:pPr>
      <w:r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953798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953798" w:rsidRPr="00B356E8" w:rsidRDefault="00953798" w:rsidP="00901217">
            <w:pPr>
              <w:pStyle w:val="Heading1"/>
            </w:pPr>
            <w:r>
              <w:t>Third Month</w:t>
            </w:r>
          </w:p>
        </w:tc>
      </w:tr>
      <w:tr w:rsidR="00953798" w:rsidRPr="00210065" w:rsidTr="00A37BB4">
        <w:trPr>
          <w:trHeight w:hRule="exact" w:val="790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953798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83" name="Text Box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53798" w:rsidRPr="008C6532" w:rsidRDefault="00953798" w:rsidP="00953798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37" o:spid="_x0000_s1037" type="#_x0000_t202" style="position:absolute;left:0;text-align:left;margin-left:5.25pt;margin-top:6.7pt;width:348.3pt;height:378pt;z-index: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DjLvAIAAMU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" filled="f" stroked="f">
                      <v:textbox>
                        <w:txbxContent>
                          <w:p w:rsidR="00953798" w:rsidRPr="008C6532" w:rsidRDefault="00953798" w:rsidP="00953798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953798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953798" w:rsidRPr="00FF21D9" w:rsidRDefault="005310B6" w:rsidP="001B78C8">
            <w:pPr>
              <w:pStyle w:val="Bold"/>
            </w:pP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5200" behindDoc="1" locked="1" layoutInCell="0" allowOverlap="1">
                      <wp:simplePos x="0" y="0"/>
                      <wp:positionH relativeFrom="page">
                        <wp:align>center</wp:align>
                      </wp:positionH>
                      <wp:positionV relativeFrom="page">
                        <wp:align>center</wp:align>
                      </wp:positionV>
                      <wp:extent cx="6678930" cy="9025890"/>
                      <wp:effectExtent l="4445" t="3810" r="3175" b="0"/>
                      <wp:wrapNone/>
                      <wp:docPr id="82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78930" cy="9025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C658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1" o:spid="_x0000_s1026" style="position:absolute;margin-left:0;margin-top:0;width:525.9pt;height:710.7pt;z-index:-2516812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" o:allowincell="f" fillcolor="#bc6588" stroked="f">
                      <w10:wrap anchorx="page" anchory="page"/>
                      <w10:anchorlock/>
                    </v:rect>
                  </w:pict>
                </mc:Fallback>
              </mc:AlternateContent>
            </w:r>
            <w:r w:rsidR="00953798">
              <w:t>Date:</w:t>
            </w:r>
          </w:p>
        </w:tc>
      </w:tr>
      <w:tr w:rsidR="00953798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953798" w:rsidRPr="008C6532" w:rsidRDefault="00953798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953798" w:rsidRPr="008C6532" w:rsidRDefault="00953798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953798" w:rsidRPr="00210065" w:rsidTr="00901217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953798" w:rsidRPr="008C6532" w:rsidRDefault="00953798" w:rsidP="00901217">
            <w:r>
              <w:t>Notes:</w:t>
            </w:r>
          </w:p>
        </w:tc>
      </w:tr>
    </w:tbl>
    <w:p w:rsidR="00B04DBB" w:rsidRDefault="005310B6" w:rsidP="00E76D0D">
      <w:pPr>
        <w:jc w:val="both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5440" behindDoc="1" locked="1" layoutInCell="1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875665" cy="875665"/>
                <wp:effectExtent l="0" t="0" r="635" b="0"/>
                <wp:wrapNone/>
                <wp:docPr id="81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665" cy="875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3798" w:rsidRDefault="005310B6" w:rsidP="0095379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95325" cy="781050"/>
                                  <wp:effectExtent l="0" t="0" r="9525" b="0"/>
                                  <wp:docPr id="9" name="Picture 9" descr="red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red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-720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038" type="#_x0000_t202" style="position:absolute;left:0;text-align:left;margin-left:269.15pt;margin-top:90.65pt;width:68.95pt;height:68.95pt;z-index:-2516710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" filled="f" stroked="f">
                <v:textbox style="mso-fit-shape-to-text:t">
                  <w:txbxContent>
                    <w:p w:rsidR="00953798" w:rsidRDefault="005310B6" w:rsidP="0095379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95325" cy="781050"/>
                            <wp:effectExtent l="0" t="0" r="9525" b="0"/>
                            <wp:docPr id="9" name="Picture 9" descr="red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red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-720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781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4416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27980" cy="7374255"/>
                <wp:effectExtent l="0" t="0" r="1270" b="0"/>
                <wp:wrapNone/>
                <wp:docPr id="80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798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3798" w:rsidRDefault="005310B6" w:rsidP="0095379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10" name="Picture 10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9" o:spid="_x0000_s1039" type="#_x0000_t202" style="position:absolute;left:0;text-align:left;margin-left:0;margin-top:0;width:427.4pt;height:580.65pt;z-index:-2516720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" o:allowincell="f" filled="f" stroked="f">
                <v:textbox style="mso-fit-shape-to-text:t">
                  <w:txbxContent>
                    <w:p w:rsidR="00953798" w:rsidRDefault="005310B6" w:rsidP="0095379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10" name="Picture 10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3392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52640" cy="9225915"/>
                <wp:effectExtent l="4445" t="0" r="0" b="0"/>
                <wp:wrapNone/>
                <wp:docPr id="79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2640" cy="922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3798" w:rsidRDefault="005310B6" w:rsidP="0095379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48475" cy="9134475"/>
                                  <wp:effectExtent l="0" t="0" r="9525" b="9525"/>
                                  <wp:docPr id="11" name="Picture 11" descr="large_nautical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large_nautical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48475" cy="913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8" o:spid="_x0000_s1040" type="#_x0000_t202" style="position:absolute;left:0;text-align:left;margin-left:0;margin-top:0;width:563.2pt;height:726.45pt;z-index:-2516730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gfmug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" o:allowincell="f" filled="f" stroked="f">
                <v:textbox style="mso-fit-shape-to-text:t">
                  <w:txbxContent>
                    <w:p w:rsidR="00953798" w:rsidRDefault="005310B6" w:rsidP="0095379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48475" cy="9134475"/>
                            <wp:effectExtent l="0" t="0" r="9525" b="9525"/>
                            <wp:docPr id="11" name="Picture 11" descr="large_nautical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large_nautical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48475" cy="913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:rsidR="00B04DBB" w:rsidRDefault="00B04DBB" w:rsidP="00B04DBB">
      <w:pPr>
        <w:jc w:val="both"/>
        <w:rPr>
          <w:noProof/>
        </w:rPr>
      </w:pPr>
      <w:r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A37BB4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A37BB4" w:rsidRPr="00B356E8" w:rsidRDefault="00A37BB4" w:rsidP="00901217">
            <w:pPr>
              <w:pStyle w:val="Heading1"/>
            </w:pPr>
            <w:r>
              <w:t>Fourth Month</w:t>
            </w:r>
          </w:p>
        </w:tc>
      </w:tr>
      <w:tr w:rsidR="00A37BB4" w:rsidRPr="00210065" w:rsidTr="00901217">
        <w:trPr>
          <w:trHeight w:hRule="exact" w:val="790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A37BB4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78" name="Text Box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37BB4" w:rsidRPr="008C6532" w:rsidRDefault="00A37BB4" w:rsidP="00A37BB4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3" o:spid="_x0000_s1041" type="#_x0000_t202" style="position:absolute;left:0;text-align:left;margin-left:5.25pt;margin-top:6.7pt;width:348.3pt;height:378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a6ivQIAAMU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" filled="f" stroked="f">
                      <v:textbox>
                        <w:txbxContent>
                          <w:p w:rsidR="00A37BB4" w:rsidRPr="008C6532" w:rsidRDefault="00A37BB4" w:rsidP="00A37BB4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A37BB4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A37BB4" w:rsidRPr="00FF21D9" w:rsidRDefault="00A37BB4" w:rsidP="00901217">
            <w:pPr>
              <w:pStyle w:val="Bold"/>
            </w:pPr>
            <w:r>
              <w:t>Date:</w:t>
            </w:r>
          </w:p>
        </w:tc>
      </w:tr>
      <w:tr w:rsidR="00A37BB4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A37BB4" w:rsidRPr="008C6532" w:rsidRDefault="00A37BB4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A37BB4" w:rsidRPr="008C6532" w:rsidRDefault="00A37BB4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A37BB4" w:rsidRPr="00210065" w:rsidTr="00901217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A37BB4" w:rsidRPr="008C6532" w:rsidRDefault="00A37BB4" w:rsidP="00901217">
            <w:r>
              <w:t>Notes:</w:t>
            </w:r>
          </w:p>
        </w:tc>
      </w:tr>
    </w:tbl>
    <w:p w:rsidR="00B04DBB" w:rsidRPr="00210065" w:rsidRDefault="005310B6" w:rsidP="00B04DBB">
      <w:pPr>
        <w:jc w:val="both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0560" behindDoc="0" locked="1" layoutInCell="1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930910" cy="785495"/>
                <wp:effectExtent l="0" t="0" r="635" b="0"/>
                <wp:wrapNone/>
                <wp:docPr id="7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910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4DBB" w:rsidRDefault="005310B6" w:rsidP="00B04DBB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742950" cy="695325"/>
                                  <wp:effectExtent l="0" t="0" r="0" b="9525"/>
                                  <wp:docPr id="12" name="Picture 12" descr="small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small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950" cy="695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042" type="#_x0000_t202" style="position:absolute;left:0;text-align:left;margin-left:269.15pt;margin-top:90.65pt;width:73.3pt;height:61.85pt;z-index:2516505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" filled="f" stroked="f">
                <v:textbox style="mso-fit-shape-to-text:t">
                  <w:txbxContent>
                    <w:p w:rsidR="00B04DBB" w:rsidRDefault="005310B6" w:rsidP="00B04DBB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742950" cy="695325"/>
                            <wp:effectExtent l="0" t="0" r="0" b="9525"/>
                            <wp:docPr id="12" name="Picture 12" descr="small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small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950" cy="695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8512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09460" cy="9281160"/>
                <wp:effectExtent l="0" t="0" r="0" b="0"/>
                <wp:wrapNone/>
                <wp:docPr id="76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9460" cy="928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4DBB" w:rsidRDefault="005310B6" w:rsidP="00B04DBB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86575" cy="9191625"/>
                                  <wp:effectExtent l="0" t="0" r="9525" b="9525"/>
                                  <wp:docPr id="13" name="Picture 13" descr="nautical_sailboat_backgroun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nautical_sailboat_backgroun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86575" cy="919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043" type="#_x0000_t202" style="position:absolute;left:0;text-align:left;margin-left:0;margin-top:0;width:559.8pt;height:730.8pt;z-index:-2516679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" o:allowincell="f" filled="f" stroked="f">
                <v:textbox style="mso-fit-shape-to-text:t">
                  <w:txbxContent>
                    <w:p w:rsidR="00B04DBB" w:rsidRDefault="005310B6" w:rsidP="00B04DBB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86575" cy="9191625"/>
                            <wp:effectExtent l="0" t="0" r="9525" b="9525"/>
                            <wp:docPr id="13" name="Picture 13" descr="nautical_sailboat_backgroun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nautical_sailboat_backgroun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86575" cy="9191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9536" behindDoc="1" locked="1" layoutInCell="1" allowOverlap="1">
                <wp:simplePos x="0" y="0"/>
                <wp:positionH relativeFrom="page">
                  <wp:posOffset>1130935</wp:posOffset>
                </wp:positionH>
                <wp:positionV relativeFrom="page">
                  <wp:posOffset>1341755</wp:posOffset>
                </wp:positionV>
                <wp:extent cx="5510530" cy="7374255"/>
                <wp:effectExtent l="0" t="0" r="0" b="0"/>
                <wp:wrapNone/>
                <wp:docPr id="75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053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4DBB" w:rsidRDefault="005310B6" w:rsidP="00B04DBB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14" name="Picture 14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" o:spid="_x0000_s1044" type="#_x0000_t202" style="position:absolute;left:0;text-align:left;margin-left:89.05pt;margin-top:105.65pt;width:433.9pt;height:580.65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C1Q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" filled="f" stroked="f">
                <v:textbox style="mso-fit-shape-to-text:t">
                  <w:txbxContent>
                    <w:p w:rsidR="00B04DBB" w:rsidRDefault="005310B6" w:rsidP="00B04DBB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14" name="Picture 14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:rsidR="00B04DBB" w:rsidRDefault="00B04DBB" w:rsidP="00B04DBB">
      <w:pPr>
        <w:jc w:val="both"/>
        <w:rPr>
          <w:noProof/>
        </w:rPr>
      </w:pPr>
      <w:r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B04DBB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B04DBB" w:rsidRPr="00B356E8" w:rsidRDefault="002857E2" w:rsidP="00901217">
            <w:pPr>
              <w:pStyle w:val="Heading1"/>
            </w:pPr>
            <w:r>
              <w:t>Fifth</w:t>
            </w:r>
            <w:r w:rsidR="00B04DBB">
              <w:t xml:space="preserve"> Month</w:t>
            </w:r>
          </w:p>
        </w:tc>
      </w:tr>
      <w:tr w:rsidR="00B04DBB" w:rsidRPr="00210065" w:rsidTr="00A37BB4">
        <w:trPr>
          <w:trHeight w:hRule="exact" w:val="790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B04DBB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74" name="Text Box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4DBB" w:rsidRPr="008C6532" w:rsidRDefault="00B04DBB" w:rsidP="00B04DBB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0" o:spid="_x0000_s1045" type="#_x0000_t202" style="position:absolute;left:0;text-align:left;margin-left:5.25pt;margin-top:6.7pt;width:348.3pt;height:378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" filled="f" stroked="f">
                      <v:textbox>
                        <w:txbxContent>
                          <w:p w:rsidR="00B04DBB" w:rsidRPr="008C6532" w:rsidRDefault="00B04DBB" w:rsidP="00B04DBB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B04DBB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B04DBB" w:rsidRPr="00FF21D9" w:rsidRDefault="005310B6" w:rsidP="001B78C8">
            <w:pPr>
              <w:pStyle w:val="Bold"/>
            </w:pP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2128" behindDoc="1" locked="1" layoutInCell="0" allowOverlap="1">
                      <wp:simplePos x="0" y="0"/>
                      <wp:positionH relativeFrom="page">
                        <wp:align>center</wp:align>
                      </wp:positionH>
                      <wp:positionV relativeFrom="page">
                        <wp:align>center</wp:align>
                      </wp:positionV>
                      <wp:extent cx="6678930" cy="9025890"/>
                      <wp:effectExtent l="4445" t="3810" r="3175" b="0"/>
                      <wp:wrapNone/>
                      <wp:docPr id="73" name="Rectangl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78930" cy="9025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C5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" o:spid="_x0000_s1026" style="position:absolute;margin-left:0;margin-top:0;width:525.9pt;height:710.7pt;z-index:-2516843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" o:allowincell="f" fillcolor="#afc5dc" stroked="f">
                      <w10:wrap anchorx="page" anchory="page"/>
                      <w10:anchorlock/>
                    </v:rect>
                  </w:pict>
                </mc:Fallback>
              </mc:AlternateContent>
            </w:r>
            <w:r w:rsidR="00B04DBB">
              <w:t>Date:</w:t>
            </w:r>
          </w:p>
        </w:tc>
      </w:tr>
      <w:tr w:rsidR="00B04DBB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B04DBB" w:rsidRPr="008C6532" w:rsidRDefault="00B04DBB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B04DBB" w:rsidRPr="008C6532" w:rsidRDefault="00B04DBB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B04DBB" w:rsidRPr="00210065" w:rsidTr="00901217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B04DBB" w:rsidRPr="008C6532" w:rsidRDefault="00B04DBB" w:rsidP="00901217">
            <w:r>
              <w:t>Notes:</w:t>
            </w:r>
          </w:p>
        </w:tc>
      </w:tr>
    </w:tbl>
    <w:p w:rsidR="002857E2" w:rsidRDefault="002857E2" w:rsidP="00E90B64">
      <w:pPr>
        <w:jc w:val="both"/>
      </w:pPr>
    </w:p>
    <w:p w:rsidR="00C251F9" w:rsidRDefault="00C251F9" w:rsidP="00E90B64">
      <w:pPr>
        <w:jc w:val="both"/>
      </w:pPr>
    </w:p>
    <w:p w:rsidR="00D807DE" w:rsidRDefault="005310B6" w:rsidP="00E90B64">
      <w:pPr>
        <w:jc w:val="both"/>
        <w:rPr>
          <w:noProof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4656" behindDoc="1" locked="1" layoutInCell="0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930910" cy="785495"/>
                <wp:effectExtent l="0" t="0" r="635" b="0"/>
                <wp:wrapNone/>
                <wp:docPr id="72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910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07DE" w:rsidRDefault="005310B6" w:rsidP="00D807DE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742950" cy="695325"/>
                                  <wp:effectExtent l="0" t="0" r="0" b="9525"/>
                                  <wp:docPr id="15" name="Picture 15" descr="small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small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950" cy="695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" o:spid="_x0000_s1046" type="#_x0000_t202" style="position:absolute;left:0;text-align:left;margin-left:269.15pt;margin-top:90.65pt;width:73.3pt;height:61.85pt;z-index:-251661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" o:allowincell="f" filled="f" stroked="f">
                <v:textbox style="mso-fit-shape-to-text:t">
                  <w:txbxContent>
                    <w:p w:rsidR="00D807DE" w:rsidRDefault="005310B6" w:rsidP="00D807DE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742950" cy="695325"/>
                            <wp:effectExtent l="0" t="0" r="0" b="9525"/>
                            <wp:docPr id="15" name="Picture 15" descr="small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small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950" cy="695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3632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27980" cy="7374255"/>
                <wp:effectExtent l="0" t="0" r="1270" b="0"/>
                <wp:wrapNone/>
                <wp:docPr id="71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798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07DE" w:rsidRDefault="005310B6" w:rsidP="00D807DE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16" name="Picture 16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047" type="#_x0000_t202" style="position:absolute;left:0;text-align:left;margin-left:0;margin-top:0;width:427.4pt;height:580.65pt;z-index:-25166284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NACug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" o:allowincell="f" filled="f" stroked="f">
                <v:textbox style="mso-fit-shape-to-text:t">
                  <w:txbxContent>
                    <w:p w:rsidR="00D807DE" w:rsidRDefault="005310B6" w:rsidP="00D807DE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16" name="Picture 16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2608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52640" cy="9225915"/>
                <wp:effectExtent l="4445" t="0" r="0" b="0"/>
                <wp:wrapNone/>
                <wp:docPr id="70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2640" cy="922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07DE" w:rsidRDefault="005310B6" w:rsidP="00D807DE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48475" cy="9134475"/>
                                  <wp:effectExtent l="0" t="0" r="9525" b="9525"/>
                                  <wp:docPr id="17" name="Picture 17" descr="large_nautical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large_nautical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48475" cy="913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048" type="#_x0000_t202" style="position:absolute;left:0;text-align:left;margin-left:0;margin-top:0;width:563.2pt;height:726.45pt;z-index:-2516638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" o:allowincell="f" filled="f" stroked="f">
                <v:textbox style="mso-fit-shape-to-text:t">
                  <w:txbxContent>
                    <w:p w:rsidR="00D807DE" w:rsidRDefault="005310B6" w:rsidP="00D807DE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48475" cy="9134475"/>
                            <wp:effectExtent l="0" t="0" r="9525" b="9525"/>
                            <wp:docPr id="17" name="Picture 17" descr="large_nautical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large_nautical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48475" cy="913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C251F9"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A37BB4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A37BB4" w:rsidRPr="00B356E8" w:rsidRDefault="00A37BB4" w:rsidP="00901217">
            <w:pPr>
              <w:pStyle w:val="Heading1"/>
            </w:pPr>
            <w:r>
              <w:t>Sixth Month</w:t>
            </w:r>
          </w:p>
        </w:tc>
      </w:tr>
      <w:tr w:rsidR="00A37BB4" w:rsidRPr="00210065" w:rsidTr="00901217">
        <w:trPr>
          <w:trHeight w:hRule="exact" w:val="790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A37BB4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69" name="Text Box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37BB4" w:rsidRPr="008C6532" w:rsidRDefault="00A37BB4" w:rsidP="00A37BB4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4" o:spid="_x0000_s1049" type="#_x0000_t202" style="position:absolute;left:0;text-align:left;margin-left:5.25pt;margin-top:6.7pt;width:348.3pt;height:378pt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wkjvQIAAMU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" filled="f" stroked="f">
                      <v:textbox>
                        <w:txbxContent>
                          <w:p w:rsidR="00A37BB4" w:rsidRPr="008C6532" w:rsidRDefault="00A37BB4" w:rsidP="00A37BB4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A37BB4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A37BB4" w:rsidRPr="00FF21D9" w:rsidRDefault="00A37BB4" w:rsidP="00901217">
            <w:pPr>
              <w:pStyle w:val="Bold"/>
            </w:pPr>
            <w:r>
              <w:t>Date:</w:t>
            </w:r>
          </w:p>
        </w:tc>
      </w:tr>
      <w:tr w:rsidR="00A37BB4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A37BB4" w:rsidRPr="008C6532" w:rsidRDefault="00A37BB4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A37BB4" w:rsidRPr="008C6532" w:rsidRDefault="00A37BB4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A37BB4" w:rsidRPr="00210065" w:rsidTr="00901217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A37BB4" w:rsidRPr="008C6532" w:rsidRDefault="00A37BB4" w:rsidP="00901217">
            <w:r>
              <w:t>Notes:</w:t>
            </w:r>
          </w:p>
        </w:tc>
      </w:tr>
    </w:tbl>
    <w:p w:rsidR="001B78C8" w:rsidRDefault="005310B6" w:rsidP="00E90B64">
      <w:pPr>
        <w:jc w:val="both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2304" behindDoc="0" locked="1" layoutInCell="1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875665" cy="863600"/>
                <wp:effectExtent l="0" t="0" r="635" b="0"/>
                <wp:wrapNone/>
                <wp:docPr id="68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665" cy="86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95325" cy="771525"/>
                                  <wp:effectExtent l="0" t="0" r="9525" b="9525"/>
                                  <wp:docPr id="18" name="Picture 18" descr="red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red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-53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771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7" o:spid="_x0000_s1050" type="#_x0000_t202" style="position:absolute;left:0;text-align:left;margin-left:269.15pt;margin-top:90.65pt;width:68.95pt;height:68pt;z-index:2516823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95325" cy="771525"/>
                            <wp:effectExtent l="0" t="0" r="9525" b="9525"/>
                            <wp:docPr id="18" name="Picture 18" descr="red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red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-53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771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7968" behindDoc="1" locked="1" layoutInCell="1" allowOverlap="1">
                <wp:simplePos x="0" y="0"/>
                <wp:positionH relativeFrom="page">
                  <wp:posOffset>1130935</wp:posOffset>
                </wp:positionH>
                <wp:positionV relativeFrom="page">
                  <wp:posOffset>1341755</wp:posOffset>
                </wp:positionV>
                <wp:extent cx="5510530" cy="7374255"/>
                <wp:effectExtent l="0" t="0" r="0" b="0"/>
                <wp:wrapNone/>
                <wp:docPr id="67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053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19" name="Picture 19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" o:spid="_x0000_s1051" type="#_x0000_t202" style="position:absolute;left:0;text-align:left;margin-left:89.05pt;margin-top:105.65pt;width:433.9pt;height:580.65pt;z-index:-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Taz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19" name="Picture 19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944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213600" cy="9241155"/>
                <wp:effectExtent l="3175" t="0" r="3175" b="0"/>
                <wp:wrapNone/>
                <wp:docPr id="66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3600" cy="9241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48475" cy="9144000"/>
                                  <wp:effectExtent l="0" t="0" r="9525" b="0"/>
                                  <wp:docPr id="20" name="Picture 20" descr="nautical_stripe_bkgrn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nautical_stripe_bkgrn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48475" cy="91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5" o:spid="_x0000_s1052" type="#_x0000_t202" style="position:absolute;left:0;text-align:left;margin-left:0;margin-top:0;width:568pt;height:727.65pt;z-index:-2516495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" o:allowincell="f" filled="f" stroked="f">
                <v:textbox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48475" cy="9144000"/>
                            <wp:effectExtent l="0" t="0" r="9525" b="0"/>
                            <wp:docPr id="20" name="Picture 20" descr="nautical_stripe_bkgrn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nautical_stripe_bkgrn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48475" cy="91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:rsidR="001B78C8" w:rsidRDefault="001B78C8" w:rsidP="00E90B64">
      <w:pPr>
        <w:jc w:val="both"/>
      </w:pPr>
    </w:p>
    <w:p w:rsidR="001B78C8" w:rsidRDefault="001B78C8" w:rsidP="001B78C8">
      <w:pPr>
        <w:jc w:val="both"/>
        <w:rPr>
          <w:noProof/>
        </w:rPr>
      </w:pPr>
      <w:r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1B78C8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1B78C8" w:rsidRPr="00B356E8" w:rsidRDefault="001B78C8" w:rsidP="00901217">
            <w:pPr>
              <w:pStyle w:val="Heading1"/>
            </w:pPr>
            <w:r>
              <w:t>Seventh Month</w:t>
            </w:r>
          </w:p>
        </w:tc>
      </w:tr>
      <w:tr w:rsidR="001B78C8" w:rsidRPr="00210065" w:rsidTr="00A37BB4">
        <w:trPr>
          <w:trHeight w:hRule="exact" w:val="790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1B78C8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65" name="Text Box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B78C8" w:rsidRPr="008C6532" w:rsidRDefault="001B78C8" w:rsidP="001B78C8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2" o:spid="_x0000_s1053" type="#_x0000_t202" style="position:absolute;left:0;text-align:left;margin-left:5.25pt;margin-top:6.7pt;width:348.3pt;height:378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5JSvQIAAMU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" filled="f" stroked="f">
                      <v:textbox>
                        <w:txbxContent>
                          <w:p w:rsidR="001B78C8" w:rsidRPr="008C6532" w:rsidRDefault="001B78C8" w:rsidP="001B78C8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1B78C8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1B78C8" w:rsidRPr="00FF21D9" w:rsidRDefault="005310B6" w:rsidP="001B78C8">
            <w:pPr>
              <w:pStyle w:val="Bold"/>
            </w:pP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0080" behindDoc="1" locked="1" layoutInCell="0" allowOverlap="1">
                      <wp:simplePos x="0" y="0"/>
                      <wp:positionH relativeFrom="page">
                        <wp:align>center</wp:align>
                      </wp:positionH>
                      <wp:positionV relativeFrom="page">
                        <wp:align>center</wp:align>
                      </wp:positionV>
                      <wp:extent cx="6678930" cy="9025890"/>
                      <wp:effectExtent l="4445" t="3810" r="3175" b="0"/>
                      <wp:wrapNone/>
                      <wp:docPr id="64" name="Rectangl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78930" cy="9025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C658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4" o:spid="_x0000_s1026" style="position:absolute;margin-left:0;margin-top:0;width:525.9pt;height:710.7pt;z-index:-2516864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" o:allowincell="f" fillcolor="#bc6588" stroked="f">
                      <w10:wrap anchorx="page" anchory="page"/>
                      <w10:anchorlock/>
                    </v:rect>
                  </w:pict>
                </mc:Fallback>
              </mc:AlternateContent>
            </w:r>
            <w:r w:rsidR="001B78C8">
              <w:t>Date:</w:t>
            </w:r>
          </w:p>
        </w:tc>
      </w:tr>
      <w:tr w:rsidR="001B78C8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1B78C8" w:rsidRPr="008C6532" w:rsidRDefault="001B78C8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1B78C8" w:rsidRPr="008C6532" w:rsidRDefault="001B78C8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1B78C8" w:rsidRPr="00210065" w:rsidTr="00901217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1B78C8" w:rsidRPr="008C6532" w:rsidRDefault="001B78C8" w:rsidP="00901217">
            <w:r>
              <w:t>Notes:</w:t>
            </w:r>
          </w:p>
        </w:tc>
      </w:tr>
    </w:tbl>
    <w:p w:rsidR="001B78C8" w:rsidRDefault="005310B6" w:rsidP="001B78C8">
      <w:pPr>
        <w:jc w:val="both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8752" behindDoc="1" locked="1" layoutInCell="1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875665" cy="887730"/>
                <wp:effectExtent l="0" t="0" r="635" b="0"/>
                <wp:wrapNone/>
                <wp:docPr id="63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665" cy="887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95325" cy="800100"/>
                                  <wp:effectExtent l="0" t="0" r="9525" b="0"/>
                                  <wp:docPr id="21" name="Picture 21" descr="red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red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-89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800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5" o:spid="_x0000_s1054" type="#_x0000_t202" style="position:absolute;left:0;text-align:left;margin-left:269.15pt;margin-top:90.65pt;width:68.95pt;height:69.9pt;z-index:-2516577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95325" cy="800100"/>
                            <wp:effectExtent l="0" t="0" r="9525" b="0"/>
                            <wp:docPr id="21" name="Picture 21" descr="red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red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-89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800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7728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27980" cy="7374255"/>
                <wp:effectExtent l="0" t="0" r="1270" b="0"/>
                <wp:wrapNone/>
                <wp:docPr id="62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798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22" name="Picture 22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" o:spid="_x0000_s1055" type="#_x0000_t202" style="position:absolute;left:0;text-align:left;margin-left:0;margin-top:0;width:427.4pt;height:580.65pt;z-index:-2516587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u6dug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" o:allowincell="f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22" name="Picture 22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1104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52640" cy="9225915"/>
                <wp:effectExtent l="4445" t="0" r="0" b="0"/>
                <wp:wrapNone/>
                <wp:docPr id="61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2640" cy="922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48475" cy="9134475"/>
                                  <wp:effectExtent l="0" t="0" r="9525" b="9525"/>
                                  <wp:docPr id="23" name="Picture 23" descr="large_nautical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large_nautical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48475" cy="913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056" type="#_x0000_t202" style="position:absolute;left:0;text-align:left;margin-left:0;margin-top:0;width:563.2pt;height:726.45pt;z-index:-25168537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pqugIAAMU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" o:allowincell="f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48475" cy="9134475"/>
                            <wp:effectExtent l="0" t="0" r="9525" b="9525"/>
                            <wp:docPr id="23" name="Picture 23" descr="large_nautical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large_nautical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48475" cy="913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:rsidR="001B78C8" w:rsidRDefault="001B78C8" w:rsidP="001B78C8">
      <w:pPr>
        <w:jc w:val="both"/>
        <w:rPr>
          <w:noProof/>
        </w:rPr>
      </w:pPr>
      <w:r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7B6FDF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7B6FDF" w:rsidRPr="00B356E8" w:rsidRDefault="007B6FDF" w:rsidP="00901217">
            <w:pPr>
              <w:pStyle w:val="Heading1"/>
            </w:pPr>
            <w:r>
              <w:t>Eighth Month</w:t>
            </w:r>
          </w:p>
        </w:tc>
      </w:tr>
      <w:tr w:rsidR="007B6FDF" w:rsidRPr="00210065" w:rsidTr="00901217">
        <w:trPr>
          <w:trHeight w:hRule="exact" w:val="790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7B6FDF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60" name="Text Box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B6FDF" w:rsidRPr="008C6532" w:rsidRDefault="007B6FDF" w:rsidP="007B6FDF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5" o:spid="_x0000_s1057" type="#_x0000_t202" style="position:absolute;left:0;text-align:left;margin-left:5.25pt;margin-top:6.7pt;width:348.3pt;height:378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1Y9vAIAAMU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" filled="f" stroked="f">
                      <v:textbox>
                        <w:txbxContent>
                          <w:p w:rsidR="007B6FDF" w:rsidRPr="008C6532" w:rsidRDefault="007B6FDF" w:rsidP="007B6FDF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7B6FDF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FF21D9" w:rsidRDefault="007B6FDF" w:rsidP="00901217">
            <w:pPr>
              <w:pStyle w:val="Bold"/>
            </w:pPr>
            <w:r>
              <w:t>Date:</w:t>
            </w:r>
          </w:p>
        </w:tc>
      </w:tr>
      <w:tr w:rsidR="007B6FDF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8C6532" w:rsidRDefault="007B6FDF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7B6FDF" w:rsidRPr="008C6532" w:rsidRDefault="007B6FDF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7B6FDF" w:rsidRPr="00210065" w:rsidTr="00901217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8C6532" w:rsidRDefault="007B6FDF" w:rsidP="00901217">
            <w:r>
              <w:t>Notes:</w:t>
            </w:r>
          </w:p>
        </w:tc>
      </w:tr>
    </w:tbl>
    <w:p w:rsidR="001B78C8" w:rsidRPr="00210065" w:rsidRDefault="005310B6" w:rsidP="001B78C8">
      <w:pPr>
        <w:jc w:val="both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1" layoutInCell="1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930910" cy="785495"/>
                <wp:effectExtent l="0" t="0" r="635" b="0"/>
                <wp:wrapNone/>
                <wp:docPr id="59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910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742950" cy="695325"/>
                                  <wp:effectExtent l="0" t="0" r="0" b="9525"/>
                                  <wp:docPr id="24" name="Picture 24" descr="small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small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950" cy="695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8" o:spid="_x0000_s1058" type="#_x0000_t202" style="position:absolute;left:0;text-align:left;margin-left:269.15pt;margin-top:90.65pt;width:73.3pt;height:61.85pt;z-index:251661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742950" cy="695325"/>
                            <wp:effectExtent l="0" t="0" r="0" b="9525"/>
                            <wp:docPr id="24" name="Picture 24" descr="small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small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950" cy="695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776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09460" cy="9281160"/>
                <wp:effectExtent l="0" t="0" r="0" b="0"/>
                <wp:wrapNone/>
                <wp:docPr id="58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9460" cy="928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86575" cy="9191625"/>
                                  <wp:effectExtent l="0" t="0" r="9525" b="9525"/>
                                  <wp:docPr id="25" name="Picture 25" descr="nautical_sailboat_backgroun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nautical_sailboat_backgroun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86575" cy="919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6" o:spid="_x0000_s1059" type="#_x0000_t202" style="position:absolute;left:0;text-align:left;margin-left:0;margin-top:0;width:559.8pt;height:730.8pt;z-index:-2516567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qGxuQIAAMU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" o:allowincell="f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86575" cy="9191625"/>
                            <wp:effectExtent l="0" t="0" r="9525" b="9525"/>
                            <wp:docPr id="25" name="Picture 25" descr="nautical_sailboat_backgroun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 descr="nautical_sailboat_backgroun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86575" cy="9191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800" behindDoc="1" locked="1" layoutInCell="1" allowOverlap="1">
                <wp:simplePos x="0" y="0"/>
                <wp:positionH relativeFrom="page">
                  <wp:posOffset>1130935</wp:posOffset>
                </wp:positionH>
                <wp:positionV relativeFrom="page">
                  <wp:posOffset>1341755</wp:posOffset>
                </wp:positionV>
                <wp:extent cx="5510530" cy="7374255"/>
                <wp:effectExtent l="0" t="0" r="0" b="0"/>
                <wp:wrapNone/>
                <wp:docPr id="5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053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26" name="Picture 26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7" o:spid="_x0000_s1060" type="#_x0000_t202" style="position:absolute;left:0;text-align:left;margin-left:89.05pt;margin-top:105.65pt;width:433.9pt;height:580.6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26" name="Picture 26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:rsidR="001B78C8" w:rsidRDefault="001B78C8" w:rsidP="001B78C8">
      <w:pPr>
        <w:jc w:val="both"/>
        <w:rPr>
          <w:noProof/>
        </w:rPr>
      </w:pPr>
      <w:r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1B78C8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1B78C8" w:rsidRPr="00B356E8" w:rsidRDefault="001B78C8" w:rsidP="00901217">
            <w:pPr>
              <w:pStyle w:val="Heading1"/>
            </w:pPr>
            <w:r>
              <w:t>Nineth Month</w:t>
            </w:r>
          </w:p>
        </w:tc>
      </w:tr>
      <w:tr w:rsidR="001B78C8" w:rsidRPr="00210065" w:rsidTr="007B6FDF">
        <w:trPr>
          <w:trHeight w:hRule="exact" w:val="790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1B78C8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56" name="Text Box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B78C8" w:rsidRPr="008C6532" w:rsidRDefault="001B78C8" w:rsidP="001B78C8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0" o:spid="_x0000_s1061" type="#_x0000_t202" style="position:absolute;left:0;text-align:left;margin-left:5.25pt;margin-top:6.7pt;width:348.3pt;height:378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" filled="f" stroked="f">
                      <v:textbox>
                        <w:txbxContent>
                          <w:p w:rsidR="001B78C8" w:rsidRPr="008C6532" w:rsidRDefault="001B78C8" w:rsidP="001B78C8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1B78C8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1B78C8" w:rsidRPr="00FF21D9" w:rsidRDefault="005310B6" w:rsidP="001B78C8">
            <w:pPr>
              <w:pStyle w:val="Bold"/>
            </w:pP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5680" behindDoc="1" locked="1" layoutInCell="0" allowOverlap="1">
                      <wp:simplePos x="0" y="0"/>
                      <wp:positionH relativeFrom="page">
                        <wp:align>center</wp:align>
                      </wp:positionH>
                      <wp:positionV relativeFrom="page">
                        <wp:align>center</wp:align>
                      </wp:positionV>
                      <wp:extent cx="6678930" cy="9025890"/>
                      <wp:effectExtent l="4445" t="3810" r="3175" b="0"/>
                      <wp:wrapNone/>
                      <wp:docPr id="55" name="Rectangle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78930" cy="9025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C5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1" o:spid="_x0000_s1026" style="position:absolute;margin-left:0;margin-top:0;width:525.9pt;height:710.7pt;z-index:-2516608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" o:allowincell="f" fillcolor="#afc5dc" stroked="f">
                      <w10:wrap anchorx="page" anchory="page"/>
                      <w10:anchorlock/>
                    </v:rect>
                  </w:pict>
                </mc:Fallback>
              </mc:AlternateContent>
            </w:r>
            <w:r w:rsidR="001B78C8">
              <w:t>Date:</w:t>
            </w:r>
          </w:p>
        </w:tc>
      </w:tr>
      <w:tr w:rsidR="001B78C8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1B78C8" w:rsidRPr="008C6532" w:rsidRDefault="001B78C8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1B78C8" w:rsidRPr="008C6532" w:rsidRDefault="001B78C8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1B78C8" w:rsidRPr="00210065" w:rsidTr="00901217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1B78C8" w:rsidRPr="008C6532" w:rsidRDefault="001B78C8" w:rsidP="00901217">
            <w:r>
              <w:t>Notes:</w:t>
            </w:r>
          </w:p>
        </w:tc>
      </w:tr>
    </w:tbl>
    <w:p w:rsidR="001B78C8" w:rsidRDefault="001B78C8" w:rsidP="001B78C8">
      <w:pPr>
        <w:jc w:val="both"/>
      </w:pPr>
    </w:p>
    <w:p w:rsidR="001B78C8" w:rsidRDefault="001B78C8" w:rsidP="001B78C8">
      <w:pPr>
        <w:jc w:val="both"/>
      </w:pPr>
    </w:p>
    <w:p w:rsidR="001B78C8" w:rsidRDefault="005310B6" w:rsidP="001B78C8">
      <w:pPr>
        <w:jc w:val="both"/>
        <w:rPr>
          <w:noProof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5920" behindDoc="1" locked="1" layoutInCell="0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930910" cy="785495"/>
                <wp:effectExtent l="0" t="0" r="635" b="0"/>
                <wp:wrapNone/>
                <wp:docPr id="54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910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742950" cy="695325"/>
                                  <wp:effectExtent l="0" t="0" r="0" b="9525"/>
                                  <wp:docPr id="27" name="Picture 27" descr="small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small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950" cy="695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3" o:spid="_x0000_s1062" type="#_x0000_t202" style="position:absolute;left:0;text-align:left;margin-left:269.15pt;margin-top:90.65pt;width:73.3pt;height:61.85pt;z-index:-2516505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" o:allowincell="f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742950" cy="695325"/>
                            <wp:effectExtent l="0" t="0" r="0" b="9525"/>
                            <wp:docPr id="27" name="Picture 27" descr="small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small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950" cy="695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4896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27980" cy="7374255"/>
                <wp:effectExtent l="0" t="0" r="1270" b="0"/>
                <wp:wrapNone/>
                <wp:docPr id="53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798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28" name="Picture 28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2" o:spid="_x0000_s1063" type="#_x0000_t202" style="position:absolute;left:0;text-align:left;margin-left:0;margin-top:0;width:427.4pt;height:580.65pt;z-index:-2516515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" o:allowincell="f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28" name="Picture 28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3872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52640" cy="9225915"/>
                <wp:effectExtent l="4445" t="0" r="0" b="0"/>
                <wp:wrapNone/>
                <wp:docPr id="52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2640" cy="922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48475" cy="9134475"/>
                                  <wp:effectExtent l="0" t="0" r="9525" b="9525"/>
                                  <wp:docPr id="29" name="Picture 29" descr="large_nautical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large_nautical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48475" cy="913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1" o:spid="_x0000_s1064" type="#_x0000_t202" style="position:absolute;left:0;text-align:left;margin-left:0;margin-top:0;width:563.2pt;height:726.45pt;z-index:-2516526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Tztug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" o:allowincell="f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48475" cy="9134475"/>
                            <wp:effectExtent l="0" t="0" r="9525" b="9525"/>
                            <wp:docPr id="29" name="Picture 29" descr="large_nautical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 descr="large_nautical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48475" cy="913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1B78C8"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7B6FDF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7B6FDF" w:rsidRPr="00B356E8" w:rsidRDefault="007B6FDF" w:rsidP="00901217">
            <w:pPr>
              <w:pStyle w:val="Heading1"/>
            </w:pPr>
            <w:r>
              <w:t>Tenth Month</w:t>
            </w:r>
          </w:p>
        </w:tc>
      </w:tr>
      <w:tr w:rsidR="007B6FDF" w:rsidRPr="00210065" w:rsidTr="00901217">
        <w:trPr>
          <w:trHeight w:hRule="exact" w:val="790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7B6FDF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51" name="Text Box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B6FDF" w:rsidRPr="008C6532" w:rsidRDefault="007B6FDF" w:rsidP="007B6FDF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6" o:spid="_x0000_s1065" type="#_x0000_t202" style="position:absolute;left:0;text-align:left;margin-left:5.25pt;margin-top:6.7pt;width:348.3pt;height:378pt;z-index: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1u6vQIAAMU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" filled="f" stroked="f">
                      <v:textbox>
                        <w:txbxContent>
                          <w:p w:rsidR="007B6FDF" w:rsidRPr="008C6532" w:rsidRDefault="007B6FDF" w:rsidP="007B6FDF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7B6FDF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FF21D9" w:rsidRDefault="007B6FDF" w:rsidP="00901217">
            <w:pPr>
              <w:pStyle w:val="Bold"/>
            </w:pPr>
            <w:r>
              <w:t>Date:</w:t>
            </w:r>
          </w:p>
        </w:tc>
      </w:tr>
      <w:tr w:rsidR="007B6FDF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8C6532" w:rsidRDefault="007B6FDF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7B6FDF" w:rsidRPr="008C6532" w:rsidRDefault="007B6FDF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7B6FDF" w:rsidRPr="00210065" w:rsidTr="00901217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8C6532" w:rsidRDefault="007B6FDF" w:rsidP="00901217">
            <w:r>
              <w:t>Notes:</w:t>
            </w:r>
          </w:p>
        </w:tc>
      </w:tr>
    </w:tbl>
    <w:p w:rsidR="001B78C8" w:rsidRDefault="005310B6" w:rsidP="00E90B64">
      <w:pPr>
        <w:jc w:val="both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1040" behindDoc="0" locked="1" layoutInCell="1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875665" cy="863600"/>
                <wp:effectExtent l="0" t="0" r="635" b="0"/>
                <wp:wrapNone/>
                <wp:docPr id="50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665" cy="86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95325" cy="771525"/>
                                  <wp:effectExtent l="0" t="0" r="9525" b="9525"/>
                                  <wp:docPr id="30" name="Picture 30" descr="red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 descr="red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-53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771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0" o:spid="_x0000_s1066" type="#_x0000_t202" style="position:absolute;left:0;text-align:left;margin-left:269.15pt;margin-top:90.65pt;width:68.95pt;height:68pt;z-index:2516710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95325" cy="771525"/>
                            <wp:effectExtent l="0" t="0" r="9525" b="9525"/>
                            <wp:docPr id="30" name="Picture 30" descr="red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 descr="red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-53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771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016" behindDoc="1" locked="1" layoutInCell="1" allowOverlap="1">
                <wp:simplePos x="0" y="0"/>
                <wp:positionH relativeFrom="page">
                  <wp:posOffset>1130935</wp:posOffset>
                </wp:positionH>
                <wp:positionV relativeFrom="page">
                  <wp:posOffset>1341755</wp:posOffset>
                </wp:positionV>
                <wp:extent cx="5510530" cy="7374255"/>
                <wp:effectExtent l="0" t="0" r="0" b="0"/>
                <wp:wrapNone/>
                <wp:docPr id="49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053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31" name="Picture 31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9" o:spid="_x0000_s1067" type="#_x0000_t202" style="position:absolute;left:0;text-align:left;margin-left:89.05pt;margin-top:105.65pt;width:433.9pt;height:580.65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2juQ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31" name="Picture 31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992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213600" cy="9241155"/>
                <wp:effectExtent l="3175" t="0" r="3175" b="0"/>
                <wp:wrapNone/>
                <wp:docPr id="48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3600" cy="9241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48475" cy="9144000"/>
                                  <wp:effectExtent l="0" t="0" r="9525" b="0"/>
                                  <wp:docPr id="32" name="Picture 32" descr="nautical_stripe_bkgrn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 descr="nautical_stripe_bkgrn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48475" cy="91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8" o:spid="_x0000_s1068" type="#_x0000_t202" style="position:absolute;left:0;text-align:left;margin-left:0;margin-top:0;width:568pt;height:727.65pt;z-index:-2516474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tw1ug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" o:allowincell="f" filled="f" stroked="f">
                <v:textbox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48475" cy="9144000"/>
                            <wp:effectExtent l="0" t="0" r="9525" b="0"/>
                            <wp:docPr id="32" name="Picture 32" descr="nautical_stripe_bkgrn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 descr="nautical_stripe_bkgrn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48475" cy="91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:rsidR="001B78C8" w:rsidRDefault="001B78C8" w:rsidP="00E90B64">
      <w:pPr>
        <w:jc w:val="both"/>
        <w:rPr>
          <w:noProof/>
        </w:rPr>
      </w:pPr>
      <w:r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7B6FDF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7B6FDF" w:rsidRPr="00B356E8" w:rsidRDefault="007B6FDF" w:rsidP="00901217">
            <w:pPr>
              <w:pStyle w:val="Heading1"/>
            </w:pPr>
            <w:r>
              <w:t>Eleventh Month</w:t>
            </w:r>
          </w:p>
        </w:tc>
      </w:tr>
      <w:tr w:rsidR="007B6FDF" w:rsidRPr="00210065" w:rsidTr="00901217">
        <w:trPr>
          <w:trHeight w:hRule="exact" w:val="790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7B6FDF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47" name="Text Box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B6FDF" w:rsidRPr="008C6532" w:rsidRDefault="007B6FDF" w:rsidP="007B6FDF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7" o:spid="_x0000_s1069" type="#_x0000_t202" style="position:absolute;left:0;text-align:left;margin-left:5.25pt;margin-top:6.7pt;width:348.3pt;height:378pt;z-index: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WsvAIAAMU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" filled="f" stroked="f">
                      <v:textbox>
                        <w:txbxContent>
                          <w:p w:rsidR="007B6FDF" w:rsidRPr="008C6532" w:rsidRDefault="007B6FDF" w:rsidP="007B6FDF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7B6FDF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FF21D9" w:rsidRDefault="007B6FDF" w:rsidP="00901217">
            <w:pPr>
              <w:pStyle w:val="Bold"/>
            </w:pPr>
            <w:r>
              <w:t>Date:</w:t>
            </w:r>
          </w:p>
        </w:tc>
      </w:tr>
      <w:tr w:rsidR="007B6FDF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8C6532" w:rsidRDefault="007B6FDF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7B6FDF" w:rsidRPr="008C6532" w:rsidRDefault="007B6FDF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7B6FDF" w:rsidRPr="00210065" w:rsidTr="00901217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8C6532" w:rsidRDefault="007B6FDF" w:rsidP="00901217">
            <w:r>
              <w:t>Notes:</w:t>
            </w:r>
          </w:p>
        </w:tc>
      </w:tr>
    </w:tbl>
    <w:p w:rsidR="001B78C8" w:rsidRDefault="005310B6" w:rsidP="001B78C8">
      <w:pPr>
        <w:jc w:val="both"/>
        <w:rPr>
          <w:noProof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9056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678930" cy="9025890"/>
                <wp:effectExtent l="4445" t="1270" r="3175" b="2540"/>
                <wp:wrapNone/>
                <wp:docPr id="46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78930" cy="9025890"/>
                        </a:xfrm>
                        <a:prstGeom prst="rect">
                          <a:avLst/>
                        </a:prstGeom>
                        <a:solidFill>
                          <a:srgbClr val="BC658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4" o:spid="_x0000_s1026" style="position:absolute;margin-left:0;margin-top:0;width:525.9pt;height:710.7pt;z-index:-25168742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" o:allowincell="f" fillcolor="#bc6588" stroked="f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4112" behindDoc="1" locked="1" layoutInCell="1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875665" cy="887730"/>
                <wp:effectExtent l="0" t="0" r="635" b="0"/>
                <wp:wrapNone/>
                <wp:docPr id="45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665" cy="887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95325" cy="800100"/>
                                  <wp:effectExtent l="0" t="0" r="9525" b="0"/>
                                  <wp:docPr id="33" name="Picture 33" descr="red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red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-89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800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3" o:spid="_x0000_s1070" type="#_x0000_t202" style="position:absolute;left:0;text-align:left;margin-left:269.15pt;margin-top:90.65pt;width:68.95pt;height:69.9pt;z-index:-2516423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95325" cy="800100"/>
                            <wp:effectExtent l="0" t="0" r="9525" b="0"/>
                            <wp:docPr id="33" name="Picture 33" descr="red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red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-89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800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3088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27980" cy="7374255"/>
                <wp:effectExtent l="0" t="0" r="1270" b="0"/>
                <wp:wrapNone/>
                <wp:docPr id="44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798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34" name="Picture 34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2" o:spid="_x0000_s1071" type="#_x0000_t202" style="position:absolute;left:0;text-align:left;margin-left:0;margin-top:0;width:427.4pt;height:580.65pt;z-index:-2516433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HVDuQ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" o:allowincell="f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34" name="Picture 34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064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52640" cy="9225915"/>
                <wp:effectExtent l="4445" t="0" r="0" b="0"/>
                <wp:wrapNone/>
                <wp:docPr id="43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2640" cy="922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48475" cy="9134475"/>
                                  <wp:effectExtent l="0" t="0" r="9525" b="9525"/>
                                  <wp:docPr id="35" name="Picture 35" descr="large_nautical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large_nautical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48475" cy="913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1" o:spid="_x0000_s1072" type="#_x0000_t202" style="position:absolute;left:0;text-align:left;margin-left:0;margin-top:0;width:563.2pt;height:726.45pt;z-index:-2516444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c57uQIAAMU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" o:allowincell="f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48475" cy="9134475"/>
                            <wp:effectExtent l="0" t="0" r="9525" b="9525"/>
                            <wp:docPr id="35" name="Picture 35" descr="large_nautical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 descr="large_nautical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48475" cy="913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1B78C8">
        <w:br w:type="page"/>
      </w:r>
    </w:p>
    <w:tbl>
      <w:tblPr>
        <w:tblW w:w="7200" w:type="dxa"/>
        <w:jc w:val="center"/>
        <w:tblLayout w:type="fixed"/>
        <w:tblLook w:val="01E0" w:firstRow="1" w:lastRow="1" w:firstColumn="1" w:lastColumn="1" w:noHBand="0" w:noVBand="0"/>
      </w:tblPr>
      <w:tblGrid>
        <w:gridCol w:w="3600"/>
        <w:gridCol w:w="3600"/>
      </w:tblGrid>
      <w:tr w:rsidR="007B6FDF" w:rsidRPr="00210065" w:rsidTr="00901217">
        <w:trPr>
          <w:trHeight w:val="86"/>
          <w:jc w:val="center"/>
        </w:trPr>
        <w:tc>
          <w:tcPr>
            <w:tcW w:w="7200" w:type="dxa"/>
            <w:gridSpan w:val="2"/>
            <w:shd w:val="clear" w:color="auto" w:fill="auto"/>
            <w:vAlign w:val="center"/>
          </w:tcPr>
          <w:p w:rsidR="007B6FDF" w:rsidRPr="00B356E8" w:rsidRDefault="007B6FDF" w:rsidP="00901217">
            <w:pPr>
              <w:pStyle w:val="Heading1"/>
            </w:pPr>
            <w:r>
              <w:t>Twelfth Month</w:t>
            </w:r>
          </w:p>
        </w:tc>
      </w:tr>
      <w:tr w:rsidR="007B6FDF" w:rsidRPr="00210065" w:rsidTr="00901217">
        <w:trPr>
          <w:trHeight w:hRule="exact" w:val="7902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  <w:vAlign w:val="center"/>
          </w:tcPr>
          <w:p w:rsidR="007B6FDF" w:rsidRPr="00210065" w:rsidRDefault="005310B6" w:rsidP="00901217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1" layoutInCell="1" allowOverlap="1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85090</wp:posOffset>
                      </wp:positionV>
                      <wp:extent cx="4423410" cy="4800600"/>
                      <wp:effectExtent l="0" t="0" r="0" b="635"/>
                      <wp:wrapNone/>
                      <wp:docPr id="42" name="Text Box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3410" cy="480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B6FDF" w:rsidRPr="008C6532" w:rsidRDefault="007B6FDF" w:rsidP="007B6FDF">
                                  <w:r w:rsidRPr="008C6532">
                                    <w:fldChar w:fldCharType="begin"/>
                                  </w:r>
                                  <w:r w:rsidRPr="008C6532">
                                    <w:instrText>MACROBUTTON DoFieldClick [Insert Photo(s) Here]</w:instrText>
                                  </w:r>
                                  <w:r w:rsidRPr="008C6532"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8" o:spid="_x0000_s1073" type="#_x0000_t202" style="position:absolute;left:0;text-align:left;margin-left:5.25pt;margin-top:6.7pt;width:348.3pt;height:378pt;z-index: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qGvQIAAMU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" filled="f" stroked="f">
                      <v:textbox>
                        <w:txbxContent>
                          <w:p w:rsidR="007B6FDF" w:rsidRPr="008C6532" w:rsidRDefault="007B6FDF" w:rsidP="007B6FDF">
                            <w:r w:rsidRPr="008C6532">
                              <w:fldChar w:fldCharType="begin"/>
                            </w:r>
                            <w:r w:rsidRPr="008C6532">
                              <w:instrText>MACROBUTTON DoFieldClick [Insert Photo(s) Here]</w:instrText>
                            </w:r>
                            <w:r w:rsidRPr="008C6532"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7B6FDF" w:rsidRPr="00210065" w:rsidTr="00901217">
        <w:trPr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FF21D9" w:rsidRDefault="007B6FDF" w:rsidP="00901217">
            <w:pPr>
              <w:pStyle w:val="Bold"/>
            </w:pPr>
            <w:r>
              <w:t>Date:</w:t>
            </w:r>
          </w:p>
        </w:tc>
      </w:tr>
      <w:tr w:rsidR="007B6FDF" w:rsidRPr="00210065" w:rsidTr="00901217">
        <w:trPr>
          <w:jc w:val="center"/>
        </w:trPr>
        <w:tc>
          <w:tcPr>
            <w:tcW w:w="3600" w:type="dxa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8C6532" w:rsidRDefault="007B6FDF" w:rsidP="00901217">
            <w:r w:rsidRPr="008C6532">
              <w:t xml:space="preserve">Weight: </w:t>
            </w:r>
            <w:r w:rsidRPr="008C6532">
              <w:fldChar w:fldCharType="begin"/>
            </w:r>
            <w:r w:rsidRPr="008C6532">
              <w:instrText>MACROBUTTON DoFieldClick [Weight]</w:instrText>
            </w:r>
            <w:r w:rsidRPr="008C6532">
              <w:fldChar w:fldCharType="end"/>
            </w:r>
          </w:p>
        </w:tc>
        <w:tc>
          <w:tcPr>
            <w:tcW w:w="3600" w:type="dxa"/>
            <w:shd w:val="clear" w:color="auto" w:fill="auto"/>
          </w:tcPr>
          <w:p w:rsidR="007B6FDF" w:rsidRPr="008C6532" w:rsidRDefault="007B6FDF" w:rsidP="00901217">
            <w:r w:rsidRPr="008C6532">
              <w:t xml:space="preserve">Length: </w:t>
            </w:r>
            <w:r w:rsidRPr="008C6532">
              <w:fldChar w:fldCharType="begin"/>
            </w:r>
            <w:r w:rsidRPr="008C6532">
              <w:instrText>MACROBUTTON DoFieldClick [Length]</w:instrText>
            </w:r>
            <w:r w:rsidRPr="008C6532">
              <w:fldChar w:fldCharType="end"/>
            </w:r>
          </w:p>
        </w:tc>
      </w:tr>
      <w:tr w:rsidR="007B6FDF" w:rsidRPr="00210065" w:rsidTr="00901217">
        <w:trPr>
          <w:trHeight w:hRule="exact" w:val="720"/>
          <w:jc w:val="center"/>
        </w:trPr>
        <w:tc>
          <w:tcPr>
            <w:tcW w:w="7200" w:type="dxa"/>
            <w:gridSpan w:val="2"/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7B6FDF" w:rsidRPr="008C6532" w:rsidRDefault="007B6FDF" w:rsidP="00901217">
            <w:r>
              <w:t>Notes:</w:t>
            </w:r>
          </w:p>
        </w:tc>
      </w:tr>
    </w:tbl>
    <w:p w:rsidR="001B78C8" w:rsidRPr="00210065" w:rsidRDefault="005310B6" w:rsidP="001B78C8">
      <w:pPr>
        <w:jc w:val="both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7184" behindDoc="0" locked="1" layoutInCell="1" allowOverlap="1">
                <wp:simplePos x="0" y="0"/>
                <wp:positionH relativeFrom="page">
                  <wp:posOffset>3418205</wp:posOffset>
                </wp:positionH>
                <wp:positionV relativeFrom="page">
                  <wp:posOffset>1151255</wp:posOffset>
                </wp:positionV>
                <wp:extent cx="930910" cy="785495"/>
                <wp:effectExtent l="0" t="0" r="635" b="0"/>
                <wp:wrapNone/>
                <wp:docPr id="41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910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742950" cy="695325"/>
                                  <wp:effectExtent l="0" t="0" r="0" b="9525"/>
                                  <wp:docPr id="36" name="Picture 36" descr="small_sailbo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 descr="small_sailbo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950" cy="695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" o:spid="_x0000_s1074" type="#_x0000_t202" style="position:absolute;left:0;text-align:left;margin-left:269.15pt;margin-top:90.65pt;width:73.3pt;height:61.85pt;z-index:2516771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742950" cy="695325"/>
                            <wp:effectExtent l="0" t="0" r="0" b="9525"/>
                            <wp:docPr id="36" name="Picture 36" descr="small_sailbo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 descr="small_sailbo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950" cy="695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5136" behindDoc="1" locked="1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09460" cy="9281160"/>
                <wp:effectExtent l="0" t="0" r="0" b="0"/>
                <wp:wrapNone/>
                <wp:docPr id="40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9460" cy="928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6886575" cy="9191625"/>
                                  <wp:effectExtent l="0" t="0" r="9525" b="9525"/>
                                  <wp:docPr id="37" name="Picture 37" descr="nautical_sailboat_backgroun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 descr="nautical_sailboat_backgroun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86575" cy="919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6" o:spid="_x0000_s1075" type="#_x0000_t202" style="position:absolute;left:0;text-align:left;margin-left:0;margin-top:0;width:559.8pt;height:730.8pt;z-index:-2516413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iY2uAIAAMU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" o:allowincell="f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6886575" cy="9191625"/>
                            <wp:effectExtent l="0" t="0" r="9525" b="9525"/>
                            <wp:docPr id="37" name="Picture 37" descr="nautical_sailboat_backgroun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 descr="nautical_sailboat_backgroun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86575" cy="9191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6160" behindDoc="1" locked="1" layoutInCell="1" allowOverlap="1">
                <wp:simplePos x="0" y="0"/>
                <wp:positionH relativeFrom="page">
                  <wp:posOffset>1130935</wp:posOffset>
                </wp:positionH>
                <wp:positionV relativeFrom="page">
                  <wp:posOffset>1341755</wp:posOffset>
                </wp:positionV>
                <wp:extent cx="5510530" cy="7374255"/>
                <wp:effectExtent l="0" t="0" r="0" b="0"/>
                <wp:wrapNone/>
                <wp:docPr id="39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0530" cy="737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78C8" w:rsidRDefault="005310B6" w:rsidP="001B78C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5057775" cy="7286625"/>
                                  <wp:effectExtent l="0" t="0" r="9525" b="9525"/>
                                  <wp:docPr id="38" name="Picture 38" descr="nautical_stripe_bor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 descr="nautical_stripe_bor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728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7" o:spid="_x0000_s1076" type="#_x0000_t202" style="position:absolute;left:0;text-align:left;margin-left:89.05pt;margin-top:105.65pt;width:433.9pt;height:580.65pt;z-index:-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hPRuwIAAMU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" filled="f" stroked="f">
                <v:textbox style="mso-fit-shape-to-text:t">
                  <w:txbxContent>
                    <w:p w:rsidR="001B78C8" w:rsidRDefault="005310B6" w:rsidP="001B78C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5057775" cy="7286625"/>
                            <wp:effectExtent l="0" t="0" r="9525" b="9525"/>
                            <wp:docPr id="38" name="Picture 38" descr="nautical_stripe_bor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 descr="nautical_stripe_bor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728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:rsidR="001026DC" w:rsidRPr="00210065" w:rsidRDefault="001026DC" w:rsidP="00E90B64">
      <w:pPr>
        <w:jc w:val="both"/>
      </w:pPr>
    </w:p>
    <w:sectPr w:rsidR="001026DC" w:rsidRPr="00210065" w:rsidSect="00D55375">
      <w:headerReference w:type="default" r:id="rId14"/>
      <w:pgSz w:w="12240" w:h="15840"/>
      <w:pgMar w:top="2736" w:right="2376" w:bottom="1080" w:left="23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0FE2" w:rsidRDefault="00490FE2">
      <w:r>
        <w:separator/>
      </w:r>
    </w:p>
  </w:endnote>
  <w:endnote w:type="continuationSeparator" w:id="0">
    <w:p w:rsidR="00490FE2" w:rsidRDefault="00490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0FE2" w:rsidRDefault="00490FE2">
      <w:r>
        <w:separator/>
      </w:r>
    </w:p>
  </w:footnote>
  <w:footnote w:type="continuationSeparator" w:id="0">
    <w:p w:rsidR="00490FE2" w:rsidRDefault="00490F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57FA" w:rsidRDefault="001857FA" w:rsidP="007D4A6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>
      <o:colormru v:ext="edit" colors="#224783,#bc6588,#fcd977,#ce9d6c,#ebffeb,#8ca7c7,#fad4e4,#fee99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0B6"/>
    <w:rsid w:val="00016F73"/>
    <w:rsid w:val="00034E76"/>
    <w:rsid w:val="001026DC"/>
    <w:rsid w:val="00102F80"/>
    <w:rsid w:val="001218F4"/>
    <w:rsid w:val="001437EF"/>
    <w:rsid w:val="001442AB"/>
    <w:rsid w:val="001628F5"/>
    <w:rsid w:val="00172D7E"/>
    <w:rsid w:val="001857FA"/>
    <w:rsid w:val="001A21DE"/>
    <w:rsid w:val="001B78C8"/>
    <w:rsid w:val="00210065"/>
    <w:rsid w:val="002857E2"/>
    <w:rsid w:val="002A6E4F"/>
    <w:rsid w:val="003448E4"/>
    <w:rsid w:val="00372DF5"/>
    <w:rsid w:val="003C3BC5"/>
    <w:rsid w:val="003F5077"/>
    <w:rsid w:val="00406C3E"/>
    <w:rsid w:val="004309AF"/>
    <w:rsid w:val="00431A3F"/>
    <w:rsid w:val="00446147"/>
    <w:rsid w:val="004476AC"/>
    <w:rsid w:val="00490FE2"/>
    <w:rsid w:val="0050112F"/>
    <w:rsid w:val="00530212"/>
    <w:rsid w:val="005310B6"/>
    <w:rsid w:val="00534339"/>
    <w:rsid w:val="005B7150"/>
    <w:rsid w:val="006929D5"/>
    <w:rsid w:val="006C778D"/>
    <w:rsid w:val="006D4FEA"/>
    <w:rsid w:val="00711FB3"/>
    <w:rsid w:val="00773811"/>
    <w:rsid w:val="007B6FDF"/>
    <w:rsid w:val="007D4A65"/>
    <w:rsid w:val="008206E9"/>
    <w:rsid w:val="00832F95"/>
    <w:rsid w:val="008360DD"/>
    <w:rsid w:val="0084476D"/>
    <w:rsid w:val="008847A9"/>
    <w:rsid w:val="008868AB"/>
    <w:rsid w:val="008C6532"/>
    <w:rsid w:val="00901217"/>
    <w:rsid w:val="00927218"/>
    <w:rsid w:val="00953798"/>
    <w:rsid w:val="00A01431"/>
    <w:rsid w:val="00A37BB4"/>
    <w:rsid w:val="00A958D6"/>
    <w:rsid w:val="00AB479B"/>
    <w:rsid w:val="00AB5484"/>
    <w:rsid w:val="00B04DBB"/>
    <w:rsid w:val="00B15529"/>
    <w:rsid w:val="00B356E8"/>
    <w:rsid w:val="00B40C87"/>
    <w:rsid w:val="00B50555"/>
    <w:rsid w:val="00B7217B"/>
    <w:rsid w:val="00BA5568"/>
    <w:rsid w:val="00BB3DB3"/>
    <w:rsid w:val="00C037CC"/>
    <w:rsid w:val="00C0606C"/>
    <w:rsid w:val="00C2472B"/>
    <w:rsid w:val="00C251F9"/>
    <w:rsid w:val="00C350C9"/>
    <w:rsid w:val="00C729A2"/>
    <w:rsid w:val="00CD4F74"/>
    <w:rsid w:val="00CE6F9E"/>
    <w:rsid w:val="00CF329D"/>
    <w:rsid w:val="00D23474"/>
    <w:rsid w:val="00D55375"/>
    <w:rsid w:val="00D807DE"/>
    <w:rsid w:val="00DF61E7"/>
    <w:rsid w:val="00E14117"/>
    <w:rsid w:val="00E76D0D"/>
    <w:rsid w:val="00E90B64"/>
    <w:rsid w:val="00EB4CE2"/>
    <w:rsid w:val="00EC05F2"/>
    <w:rsid w:val="00F07221"/>
    <w:rsid w:val="00F21636"/>
    <w:rsid w:val="00FD4376"/>
    <w:rsid w:val="00FF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224783,#bc6588,#fcd977,#ce9d6c,#ebffeb,#8ca7c7,#fad4e4,#fee991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B78C8"/>
    <w:pPr>
      <w:jc w:val="center"/>
    </w:pPr>
    <w:rPr>
      <w:rFonts w:ascii="Century Gothic" w:hAnsi="Century Gothic"/>
      <w:color w:val="224783"/>
      <w:sz w:val="24"/>
      <w:lang w:eastAsia="en-US"/>
    </w:rPr>
  </w:style>
  <w:style w:type="paragraph" w:styleId="Heading1">
    <w:name w:val="heading 1"/>
    <w:next w:val="Normal"/>
    <w:qFormat/>
    <w:rsid w:val="00FF21D9"/>
    <w:pPr>
      <w:jc w:val="center"/>
      <w:outlineLvl w:val="0"/>
    </w:pPr>
    <w:rPr>
      <w:rFonts w:ascii="Century Gothic" w:hAnsi="Century Gothic"/>
      <w:color w:val="224783"/>
      <w:sz w:val="56"/>
      <w:szCs w:val="56"/>
      <w:lang w:eastAsia="en-US"/>
    </w:rPr>
  </w:style>
  <w:style w:type="paragraph" w:styleId="Heading2">
    <w:name w:val="heading 2"/>
    <w:basedOn w:val="Normal"/>
    <w:next w:val="Normal"/>
    <w:qFormat/>
    <w:rsid w:val="00FF21D9"/>
    <w:pPr>
      <w:outlineLvl w:val="1"/>
    </w:p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Bold">
    <w:name w:val="Bold"/>
    <w:basedOn w:val="Normal"/>
    <w:rsid w:val="001B78C8"/>
    <w:rPr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B78C8"/>
    <w:pPr>
      <w:jc w:val="center"/>
    </w:pPr>
    <w:rPr>
      <w:rFonts w:ascii="Century Gothic" w:hAnsi="Century Gothic"/>
      <w:color w:val="224783"/>
      <w:sz w:val="24"/>
      <w:lang w:eastAsia="en-US"/>
    </w:rPr>
  </w:style>
  <w:style w:type="paragraph" w:styleId="Heading1">
    <w:name w:val="heading 1"/>
    <w:next w:val="Normal"/>
    <w:qFormat/>
    <w:rsid w:val="00FF21D9"/>
    <w:pPr>
      <w:jc w:val="center"/>
      <w:outlineLvl w:val="0"/>
    </w:pPr>
    <w:rPr>
      <w:rFonts w:ascii="Century Gothic" w:hAnsi="Century Gothic"/>
      <w:color w:val="224783"/>
      <w:sz w:val="56"/>
      <w:szCs w:val="56"/>
      <w:lang w:eastAsia="en-US"/>
    </w:rPr>
  </w:style>
  <w:style w:type="paragraph" w:styleId="Heading2">
    <w:name w:val="heading 2"/>
    <w:basedOn w:val="Normal"/>
    <w:next w:val="Normal"/>
    <w:qFormat/>
    <w:rsid w:val="00FF21D9"/>
    <w:pPr>
      <w:outlineLvl w:val="1"/>
    </w:p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Bold">
    <w:name w:val="Bold"/>
    <w:basedOn w:val="Normal"/>
    <w:rsid w:val="001B78C8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Baby%20photo%20album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Baby photo album</Template>
  <TotalTime>1</TotalTime>
  <Pages>13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Our Vacation</vt:lpstr>
    </vt:vector>
  </TitlesOfParts>
  <Company>Microsoft Corporation</Company>
  <LinksUpToDate>false</LinksUpToDate>
  <CharactersWithSpaces>1798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MANILYN B.. RAMIREZ</dc:creator>
  <cp:lastModifiedBy>MANILYN B.. RAMIREZ</cp:lastModifiedBy>
  <cp:revision>1</cp:revision>
  <cp:lastPrinted>2007-03-06T05:55:00Z</cp:lastPrinted>
  <dcterms:created xsi:type="dcterms:W3CDTF">2016-06-16T08:27:00Z</dcterms:created>
  <dcterms:modified xsi:type="dcterms:W3CDTF">2016-06-16T08:28:00Z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TC100993271033</vt:lpwstr>
  </property>
</Properties>
</file>