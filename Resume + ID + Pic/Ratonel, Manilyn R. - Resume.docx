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15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0"/>
        <w:gridCol w:w="630"/>
        <w:gridCol w:w="2700"/>
        <w:gridCol w:w="423"/>
        <w:gridCol w:w="6602"/>
      </w:tblGrid>
      <w:tr w:rsidR="00905C7E" w:rsidTr="00C26DD1">
        <w:trPr>
          <w:trHeight w:val="2112"/>
        </w:trPr>
        <w:tc>
          <w:tcPr>
            <w:tcW w:w="3690" w:type="dxa"/>
            <w:gridSpan w:val="3"/>
            <w:vMerge w:val="restart"/>
            <w:tcBorders>
              <w:bottom w:val="nil"/>
            </w:tcBorders>
          </w:tcPr>
          <w:p w:rsidR="00905C7E" w:rsidRDefault="00554695" w:rsidP="00905C7E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bookmarkStart w:id="0" w:name="_GoBack"/>
            <w:bookmarkEnd w:id="0"/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49DBDEAB" wp14:editId="12FA1673">
                  <wp:simplePos x="0" y="0"/>
                  <wp:positionH relativeFrom="column">
                    <wp:posOffset>-223284</wp:posOffset>
                  </wp:positionH>
                  <wp:positionV relativeFrom="paragraph">
                    <wp:posOffset>162353</wp:posOffset>
                  </wp:positionV>
                  <wp:extent cx="1659380" cy="1685925"/>
                  <wp:effectExtent l="0" t="0" r="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vdv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85" t="26259" r="43694" b="57712"/>
                          <a:stretch/>
                        </pic:blipFill>
                        <pic:spPr bwMode="auto">
                          <a:xfrm>
                            <a:off x="0" y="0"/>
                            <a:ext cx="1659380" cy="1685925"/>
                          </a:xfrm>
                          <a:prstGeom prst="ellipse">
                            <a:avLst/>
                          </a:prstGeom>
                          <a:ln w="3175" cap="rnd"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905C7E" w:rsidRPr="0056708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6602" w:type="dxa"/>
            <w:tcBorders>
              <w:bottom w:val="nil"/>
            </w:tcBorders>
          </w:tcPr>
          <w:p w:rsidR="00905C7E" w:rsidRPr="00310F17" w:rsidRDefault="00FF3D5B" w:rsidP="00C43C8D">
            <w:pPr>
              <w:pStyle w:val="Title"/>
              <w:ind w:left="450"/>
            </w:pPr>
            <w:r w:rsidRPr="004348FD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1373431" wp14:editId="2DDA1A36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140335</wp:posOffset>
                      </wp:positionV>
                      <wp:extent cx="3279140" cy="533400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9140" cy="533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B4D04" w:rsidRPr="006019AA" w:rsidRDefault="00EB4D04" w:rsidP="00EB4D04">
                                  <w:pPr>
                                    <w:pStyle w:val="Dates"/>
                                    <w:jc w:val="both"/>
                                    <w:rPr>
                                      <w:rFonts w:ascii="Lucida Calligraphy" w:hAnsi="Lucida Calligraphy" w:cstheme="minorHAnsi"/>
                                      <w:color w:val="731F1C" w:themeColor="accent5"/>
                                      <w:sz w:val="44"/>
                                    </w:rPr>
                                  </w:pPr>
                                  <w:r w:rsidRPr="006019AA">
                                    <w:rPr>
                                      <w:rFonts w:ascii="Lucida Calligraphy" w:hAnsi="Lucida Calligraphy" w:cstheme="minorHAnsi"/>
                                      <w:color w:val="731F1C" w:themeColor="accent5"/>
                                      <w:sz w:val="44"/>
                                    </w:rPr>
                                    <w:t>Manilyn R. Ratonel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3734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2" o:spid="_x0000_s1026" type="#_x0000_t202" style="position:absolute;left:0;text-align:left;margin-left:15.2pt;margin-top:11.05pt;width:258.2pt;height:4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" filled="f" stroked="f" strokeweight=".5pt">
                      <v:textbox>
                        <w:txbxContent>
                          <w:p w:rsidR="00EB4D04" w:rsidRPr="006019AA" w:rsidRDefault="00EB4D04" w:rsidP="00EB4D04">
                            <w:pPr>
                              <w:pStyle w:val="Dates"/>
                              <w:jc w:val="both"/>
                              <w:rPr>
                                <w:rFonts w:ascii="Lucida Calligraphy" w:hAnsi="Lucida Calligraphy" w:cstheme="minorHAnsi"/>
                                <w:color w:val="731F1C" w:themeColor="accent5"/>
                                <w:sz w:val="44"/>
                              </w:rPr>
                            </w:pPr>
                            <w:r w:rsidRPr="006019AA">
                              <w:rPr>
                                <w:rFonts w:ascii="Lucida Calligraphy" w:hAnsi="Lucida Calligraphy" w:cstheme="minorHAnsi"/>
                                <w:color w:val="731F1C" w:themeColor="accent5"/>
                                <w:sz w:val="44"/>
                              </w:rPr>
                              <w:t>Manilyn R. Ratonel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3C8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74FD58A" wp14:editId="1CBFBEB7">
                      <wp:simplePos x="0" y="0"/>
                      <wp:positionH relativeFrom="column">
                        <wp:posOffset>183515</wp:posOffset>
                      </wp:positionH>
                      <wp:positionV relativeFrom="paragraph">
                        <wp:posOffset>692785</wp:posOffset>
                      </wp:positionV>
                      <wp:extent cx="4369435" cy="264795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69435" cy="2647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348FD" w:rsidRPr="00F65004" w:rsidRDefault="004348FD" w:rsidP="004348FD">
                                  <w:pPr>
                                    <w:jc w:val="both"/>
                                    <w:rPr>
                                      <w:rFonts w:ascii="Tahoma" w:hAnsi="Tahoma" w:cs="Tahoma"/>
                                      <w:b/>
                                      <w:color w:val="9A4168" w:themeColor="accent3" w:themeShade="BF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ascii="Tahoma" w:hAnsi="Tahoma" w:cs="Tahoma"/>
                                      <w:b/>
                                      <w:color w:val="9A4168" w:themeColor="accent3" w:themeShade="BF"/>
                                      <w:szCs w:val="20"/>
                                    </w:rPr>
                                    <w:t>EXPERIENCE</w:t>
                                  </w:r>
                                </w:p>
                                <w:p w:rsidR="004348FD" w:rsidRPr="00FA7EF3" w:rsidRDefault="004348FD" w:rsidP="004348FD">
                                  <w:pPr>
                                    <w:jc w:val="both"/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4348FD" w:rsidRPr="00F65004" w:rsidRDefault="004348FD" w:rsidP="004348FD">
                                  <w:pPr>
                                    <w:pStyle w:val="Information"/>
                                    <w:jc w:val="both"/>
                                    <w:rPr>
                                      <w:rFonts w:cstheme="minorHAnsi"/>
                                      <w:b/>
                                      <w:color w:val="auto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cstheme="minorHAnsi"/>
                                      <w:b/>
                                      <w:color w:val="auto"/>
                                      <w:szCs w:val="20"/>
                                    </w:rPr>
                                    <w:t>July 2013-December 2013</w:t>
                                  </w:r>
                                </w:p>
                                <w:p w:rsidR="004348FD" w:rsidRPr="00F65004" w:rsidRDefault="004348FD" w:rsidP="004348FD">
                                  <w:pPr>
                                    <w:pStyle w:val="Information"/>
                                    <w:jc w:val="both"/>
                                    <w:rPr>
                                      <w:rFonts w:cstheme="minorHAnsi"/>
                                      <w:color w:val="auto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cstheme="minorHAnsi"/>
                                      <w:b/>
                                      <w:color w:val="auto"/>
                                      <w:szCs w:val="20"/>
                                    </w:rPr>
                                    <w:t xml:space="preserve">Production Operator </w:t>
                                  </w:r>
                                  <w:r w:rsidRPr="00F65004">
                                    <w:rPr>
                                      <w:rStyle w:val="Strong"/>
                                      <w:rFonts w:cstheme="minorHAnsi"/>
                                      <w:color w:val="auto"/>
                                      <w:szCs w:val="20"/>
                                    </w:rPr>
                                    <w:t>• Transitions Optical Philippines Inc.</w:t>
                                  </w:r>
                                </w:p>
                                <w:p w:rsidR="004348FD" w:rsidRPr="00F65004" w:rsidRDefault="004348FD" w:rsidP="004348FD">
                                  <w:pPr>
                                    <w:pStyle w:val="Information"/>
                                    <w:jc w:val="both"/>
                                    <w:rPr>
                                      <w:rFonts w:cstheme="minorHAnsi"/>
                                      <w:color w:val="auto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Style w:val="BodyTextChar"/>
                                      <w:rFonts w:cstheme="minorHAnsi"/>
                                      <w:color w:val="auto"/>
                                      <w:szCs w:val="20"/>
                                    </w:rPr>
                                    <w:t>• Operated machines</w:t>
                                  </w:r>
                                  <w:r w:rsidR="00C43C8D">
                                    <w:rPr>
                                      <w:rStyle w:val="BodyTextChar"/>
                                      <w:rFonts w:cstheme="minorHAnsi"/>
                                      <w:color w:val="auto"/>
                                      <w:szCs w:val="20"/>
                                    </w:rPr>
                                    <w:t xml:space="preserve"> &amp; </w:t>
                                  </w:r>
                                  <w:r w:rsidRPr="00F65004">
                                    <w:rPr>
                                      <w:rStyle w:val="BodyTextChar"/>
                                      <w:rFonts w:cstheme="minorHAnsi"/>
                                      <w:color w:val="auto"/>
                                      <w:szCs w:val="20"/>
                                    </w:rPr>
                                    <w:t>Prepared documents needed in production line</w:t>
                                  </w:r>
                                </w:p>
                                <w:p w:rsidR="004348FD" w:rsidRPr="00F65004" w:rsidRDefault="004348FD" w:rsidP="004348FD">
                                  <w:pPr>
                                    <w:pStyle w:val="Information"/>
                                    <w:jc w:val="both"/>
                                    <w:rPr>
                                      <w:rFonts w:cstheme="minorHAnsi"/>
                                      <w:color w:val="auto"/>
                                      <w:szCs w:val="20"/>
                                    </w:rPr>
                                  </w:pPr>
                                </w:p>
                                <w:p w:rsidR="004348FD" w:rsidRPr="00600F14" w:rsidRDefault="004348FD" w:rsidP="004348FD">
                                  <w:pPr>
                                    <w:pStyle w:val="Information"/>
                                    <w:jc w:val="both"/>
                                    <w:rPr>
                                      <w:rFonts w:cstheme="minorHAnsi"/>
                                      <w:b/>
                                      <w:color w:val="auto"/>
                                      <w:szCs w:val="20"/>
                                      <w:u w:val="single"/>
                                    </w:rPr>
                                  </w:pPr>
                                  <w:r w:rsidRPr="00600F14">
                                    <w:rPr>
                                      <w:rFonts w:cstheme="minorHAnsi"/>
                                      <w:b/>
                                      <w:color w:val="auto"/>
                                      <w:szCs w:val="20"/>
                                      <w:u w:val="single"/>
                                    </w:rPr>
                                    <w:t>September 2014-Present</w:t>
                                  </w:r>
                                </w:p>
                                <w:p w:rsidR="004348FD" w:rsidRPr="00600F14" w:rsidRDefault="004348FD" w:rsidP="004348FD">
                                  <w:pPr>
                                    <w:pStyle w:val="Information"/>
                                    <w:jc w:val="both"/>
                                    <w:rPr>
                                      <w:rFonts w:cstheme="minorHAnsi"/>
                                      <w:b/>
                                      <w:color w:val="auto"/>
                                      <w:szCs w:val="20"/>
                                      <w:u w:val="single"/>
                                    </w:rPr>
                                  </w:pPr>
                                  <w:r w:rsidRPr="00600F14">
                                    <w:rPr>
                                      <w:rFonts w:cstheme="minorHAnsi"/>
                                      <w:b/>
                                      <w:color w:val="auto"/>
                                      <w:szCs w:val="20"/>
                                      <w:u w:val="single"/>
                                    </w:rPr>
                                    <w:t xml:space="preserve">Sales Staff </w:t>
                                  </w:r>
                                  <w:r w:rsidRPr="00600F14">
                                    <w:rPr>
                                      <w:rStyle w:val="Strong"/>
                                      <w:rFonts w:cstheme="minorHAnsi"/>
                                      <w:color w:val="auto"/>
                                      <w:szCs w:val="20"/>
                                      <w:u w:val="single"/>
                                    </w:rPr>
                                    <w:t>• Fujitsu Die-Tech Corp. of the Philippines</w:t>
                                  </w:r>
                                </w:p>
                                <w:p w:rsidR="00C43C8D" w:rsidRDefault="004348FD" w:rsidP="004348FD">
                                  <w:pPr>
                                    <w:tabs>
                                      <w:tab w:val="left" w:pos="720"/>
                                      <w:tab w:val="left" w:pos="1825"/>
                                    </w:tabs>
                                    <w:wordWrap w:val="0"/>
                                    <w:jc w:val="both"/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Style w:val="BodyTextChar"/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F65004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>Responsible in preparing and sending of quotation, sales invoice</w:t>
                                  </w:r>
                                  <w:r w:rsidR="00C43C8D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 xml:space="preserve"> and other</w:t>
                                  </w:r>
                                </w:p>
                                <w:p w:rsidR="004348FD" w:rsidRPr="00F65004" w:rsidRDefault="00C43C8D" w:rsidP="004348FD">
                                  <w:pPr>
                                    <w:tabs>
                                      <w:tab w:val="left" w:pos="720"/>
                                      <w:tab w:val="left" w:pos="1825"/>
                                    </w:tabs>
                                    <w:wordWrap w:val="0"/>
                                    <w:jc w:val="both"/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proofErr w:type="gramStart"/>
                                  <w:r w:rsidR="004348FD" w:rsidRPr="00F65004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>sales</w:t>
                                  </w:r>
                                  <w:proofErr w:type="gramEnd"/>
                                  <w:r w:rsidR="004348FD" w:rsidRPr="00F65004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 xml:space="preserve"> relat</w:t>
                                  </w:r>
                                  <w:r w:rsidR="004348FD" w:rsidRPr="00F65004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  <w:lang w:eastAsia="zh-CN"/>
                                    </w:rPr>
                                    <w:t xml:space="preserve">ed </w:t>
                                  </w:r>
                                  <w:r w:rsidR="004348FD" w:rsidRPr="00F65004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>documents and records</w:t>
                                  </w:r>
                                </w:p>
                                <w:p w:rsidR="004348FD" w:rsidRPr="00F65004" w:rsidRDefault="004348FD" w:rsidP="004348FD">
                                  <w:pPr>
                                    <w:tabs>
                                      <w:tab w:val="left" w:pos="720"/>
                                      <w:tab w:val="left" w:pos="1825"/>
                                    </w:tabs>
                                    <w:wordWrap w:val="0"/>
                                    <w:jc w:val="both"/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Style w:val="BodyTextChar"/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F65004">
                                    <w:rPr>
                                      <w:rStyle w:val="CharAttribute15"/>
                                      <w:rFonts w:asciiTheme="minorHAnsi" w:eastAsia="SimSun" w:hAnsiTheme="minorHAnsi" w:cstheme="minorHAnsi"/>
                                      <w:sz w:val="20"/>
                                      <w:szCs w:val="20"/>
                                    </w:rPr>
                                    <w:t>Receiving Purchase Orders and inputting new orders in System</w:t>
                                  </w:r>
                                </w:p>
                                <w:p w:rsidR="004348FD" w:rsidRPr="00F65004" w:rsidRDefault="004348FD" w:rsidP="004348FD">
                                  <w:pPr>
                                    <w:tabs>
                                      <w:tab w:val="left" w:pos="720"/>
                                      <w:tab w:val="left" w:pos="1825"/>
                                    </w:tabs>
                                    <w:wordWrap w:val="0"/>
                                    <w:jc w:val="both"/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Style w:val="BodyTextChar"/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F65004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>Coordinates with responsible areas with regards to deliveries</w:t>
                                  </w:r>
                                </w:p>
                                <w:p w:rsidR="004348FD" w:rsidRPr="00F65004" w:rsidRDefault="004348FD" w:rsidP="004348FD">
                                  <w:pPr>
                                    <w:tabs>
                                      <w:tab w:val="left" w:pos="720"/>
                                      <w:tab w:val="left" w:pos="1825"/>
                                    </w:tabs>
                                    <w:wordWrap w:val="0"/>
                                    <w:jc w:val="both"/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Style w:val="BodyTextChar"/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F65004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>Coordinates with Customer regarding their</w:t>
                                  </w:r>
                                  <w:r w:rsidRPr="00F65004"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65004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>concerns and</w:t>
                                  </w:r>
                                  <w:r w:rsidR="00C607C3" w:rsidRPr="00F65004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65004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>suggestions</w:t>
                                  </w:r>
                                </w:p>
                                <w:p w:rsidR="004348FD" w:rsidRPr="00F65004" w:rsidRDefault="004348FD" w:rsidP="004348FD">
                                  <w:pPr>
                                    <w:tabs>
                                      <w:tab w:val="left" w:pos="720"/>
                                      <w:tab w:val="left" w:pos="1825"/>
                                    </w:tabs>
                                    <w:wordWrap w:val="0"/>
                                    <w:jc w:val="both"/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Style w:val="BodyTextChar"/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F65004"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eastAsia="zh-CN"/>
                                    </w:rPr>
                                    <w:t>Distribute and collect customer survey</w:t>
                                  </w:r>
                                  <w:r w:rsidRPr="00F65004"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65004">
                                    <w:rPr>
                                      <w:rFonts w:cstheme="minorHAnsi"/>
                                      <w:sz w:val="20"/>
                                      <w:szCs w:val="20"/>
                                      <w:lang w:eastAsia="zh-CN"/>
                                    </w:rPr>
                                    <w:t>form, and prepare reports</w:t>
                                  </w:r>
                                </w:p>
                                <w:p w:rsidR="004348FD" w:rsidRPr="00F65004" w:rsidRDefault="004348FD" w:rsidP="004348FD">
                                  <w:pPr>
                                    <w:tabs>
                                      <w:tab w:val="left" w:pos="720"/>
                                      <w:tab w:val="left" w:pos="1825"/>
                                    </w:tabs>
                                    <w:wordWrap w:val="0"/>
                                    <w:jc w:val="both"/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Style w:val="BodyTextChar"/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F65004">
                                    <w:rPr>
                                      <w:rStyle w:val="CharAttribute15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  <w:t>Monitor Sales target and Sales Output</w:t>
                                  </w:r>
                                </w:p>
                                <w:p w:rsidR="004348FD" w:rsidRPr="00F65004" w:rsidRDefault="004348FD" w:rsidP="004348FD">
                                  <w:pPr>
                                    <w:tabs>
                                      <w:tab w:val="left" w:pos="720"/>
                                      <w:tab w:val="left" w:pos="1825"/>
                                    </w:tabs>
                                    <w:wordWrap w:val="0"/>
                                    <w:jc w:val="both"/>
                                    <w:rPr>
                                      <w:rStyle w:val="CharAttribute17"/>
                                      <w:rFonts w:asciiTheme="minorHAnsi" w:eastAsia="Batang" w:hAnsiTheme="minorHAnsi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Style w:val="BodyTextChar"/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F65004">
                                    <w:rPr>
                                      <w:rStyle w:val="CharAttribute15"/>
                                      <w:rFonts w:asciiTheme="minorHAnsi" w:eastAsia="SimSun" w:hAnsiTheme="minorHAnsi" w:cstheme="minorHAnsi"/>
                                      <w:sz w:val="20"/>
                                      <w:szCs w:val="20"/>
                                    </w:rPr>
                                    <w:t>Prepare Sales reports in a weekly and monthly basis</w:t>
                                  </w:r>
                                </w:p>
                                <w:p w:rsidR="004348FD" w:rsidRPr="00FA7EF3" w:rsidRDefault="004348FD" w:rsidP="004348FD">
                                  <w:pPr>
                                    <w:jc w:val="both"/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4FD58A" id="Text Box 2" o:spid="_x0000_s1027" type="#_x0000_t202" style="position:absolute;left:0;text-align:left;margin-left:14.45pt;margin-top:54.55pt;width:344.05pt;height:20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" filled="f" stroked="f" strokeweight=".5pt">
                      <v:textbox>
                        <w:txbxContent>
                          <w:p w:rsidR="004348FD" w:rsidRPr="00F65004" w:rsidRDefault="004348FD" w:rsidP="004348FD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  <w:szCs w:val="20"/>
                              </w:rPr>
                            </w:pPr>
                            <w:r w:rsidRPr="00F65004"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  <w:szCs w:val="20"/>
                              </w:rPr>
                              <w:t>EXPERIENCE</w:t>
                            </w:r>
                          </w:p>
                          <w:p w:rsidR="004348FD" w:rsidRPr="00FA7EF3" w:rsidRDefault="004348FD" w:rsidP="004348FD">
                            <w:pPr>
                              <w:jc w:val="both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:rsidR="004348FD" w:rsidRPr="00F65004" w:rsidRDefault="004348FD" w:rsidP="004348FD">
                            <w:pPr>
                              <w:pStyle w:val="Information"/>
                              <w:jc w:val="both"/>
                              <w:rPr>
                                <w:rFonts w:cstheme="minorHAnsi"/>
                                <w:b/>
                                <w:color w:val="auto"/>
                                <w:szCs w:val="20"/>
                              </w:rPr>
                            </w:pPr>
                            <w:r w:rsidRPr="00F65004">
                              <w:rPr>
                                <w:rFonts w:cstheme="minorHAnsi"/>
                                <w:b/>
                                <w:color w:val="auto"/>
                                <w:szCs w:val="20"/>
                              </w:rPr>
                              <w:t>July 2013-December 2013</w:t>
                            </w:r>
                          </w:p>
                          <w:p w:rsidR="004348FD" w:rsidRPr="00F65004" w:rsidRDefault="004348FD" w:rsidP="004348FD">
                            <w:pPr>
                              <w:pStyle w:val="Information"/>
                              <w:jc w:val="both"/>
                              <w:rPr>
                                <w:rFonts w:cstheme="minorHAnsi"/>
                                <w:color w:val="auto"/>
                                <w:szCs w:val="20"/>
                              </w:rPr>
                            </w:pPr>
                            <w:r w:rsidRPr="00F65004">
                              <w:rPr>
                                <w:rFonts w:cstheme="minorHAnsi"/>
                                <w:b/>
                                <w:color w:val="auto"/>
                                <w:szCs w:val="20"/>
                              </w:rPr>
                              <w:t xml:space="preserve">Production Operator </w:t>
                            </w:r>
                            <w:r w:rsidRPr="00F65004">
                              <w:rPr>
                                <w:rStyle w:val="Strong"/>
                                <w:rFonts w:cstheme="minorHAnsi"/>
                                <w:color w:val="auto"/>
                                <w:szCs w:val="20"/>
                              </w:rPr>
                              <w:t>• Transitions Optical Philippines Inc.</w:t>
                            </w:r>
                          </w:p>
                          <w:p w:rsidR="004348FD" w:rsidRPr="00F65004" w:rsidRDefault="004348FD" w:rsidP="004348FD">
                            <w:pPr>
                              <w:pStyle w:val="Information"/>
                              <w:jc w:val="both"/>
                              <w:rPr>
                                <w:rFonts w:cstheme="minorHAnsi"/>
                                <w:color w:val="auto"/>
                                <w:szCs w:val="20"/>
                              </w:rPr>
                            </w:pPr>
                            <w:r w:rsidRPr="00F65004">
                              <w:rPr>
                                <w:rStyle w:val="BodyTextChar"/>
                                <w:rFonts w:cstheme="minorHAnsi"/>
                                <w:color w:val="auto"/>
                                <w:szCs w:val="20"/>
                              </w:rPr>
                              <w:t>• Operated machines</w:t>
                            </w:r>
                            <w:r w:rsidR="00C43C8D">
                              <w:rPr>
                                <w:rStyle w:val="BodyTextChar"/>
                                <w:rFonts w:cstheme="minorHAnsi"/>
                                <w:color w:val="auto"/>
                                <w:szCs w:val="20"/>
                              </w:rPr>
                              <w:t xml:space="preserve"> &amp; </w:t>
                            </w:r>
                            <w:r w:rsidRPr="00F65004">
                              <w:rPr>
                                <w:rStyle w:val="BodyTextChar"/>
                                <w:rFonts w:cstheme="minorHAnsi"/>
                                <w:color w:val="auto"/>
                                <w:szCs w:val="20"/>
                              </w:rPr>
                              <w:t>Prepared documents needed in production line</w:t>
                            </w:r>
                          </w:p>
                          <w:p w:rsidR="004348FD" w:rsidRPr="00F65004" w:rsidRDefault="004348FD" w:rsidP="004348FD">
                            <w:pPr>
                              <w:pStyle w:val="Information"/>
                              <w:jc w:val="both"/>
                              <w:rPr>
                                <w:rFonts w:cstheme="minorHAnsi"/>
                                <w:color w:val="auto"/>
                                <w:szCs w:val="20"/>
                              </w:rPr>
                            </w:pPr>
                          </w:p>
                          <w:p w:rsidR="004348FD" w:rsidRPr="00600F14" w:rsidRDefault="004348FD" w:rsidP="004348FD">
                            <w:pPr>
                              <w:pStyle w:val="Information"/>
                              <w:jc w:val="both"/>
                              <w:rPr>
                                <w:rFonts w:cstheme="minorHAnsi"/>
                                <w:b/>
                                <w:color w:val="auto"/>
                                <w:szCs w:val="20"/>
                                <w:u w:val="single"/>
                              </w:rPr>
                            </w:pPr>
                            <w:r w:rsidRPr="00600F14">
                              <w:rPr>
                                <w:rFonts w:cstheme="minorHAnsi"/>
                                <w:b/>
                                <w:color w:val="auto"/>
                                <w:szCs w:val="20"/>
                                <w:u w:val="single"/>
                              </w:rPr>
                              <w:t>September 2014-Present</w:t>
                            </w:r>
                          </w:p>
                          <w:p w:rsidR="004348FD" w:rsidRPr="00600F14" w:rsidRDefault="004348FD" w:rsidP="004348FD">
                            <w:pPr>
                              <w:pStyle w:val="Information"/>
                              <w:jc w:val="both"/>
                              <w:rPr>
                                <w:rFonts w:cstheme="minorHAnsi"/>
                                <w:b/>
                                <w:color w:val="auto"/>
                                <w:szCs w:val="20"/>
                                <w:u w:val="single"/>
                              </w:rPr>
                            </w:pPr>
                            <w:r w:rsidRPr="00600F14">
                              <w:rPr>
                                <w:rFonts w:cstheme="minorHAnsi"/>
                                <w:b/>
                                <w:color w:val="auto"/>
                                <w:szCs w:val="20"/>
                                <w:u w:val="single"/>
                              </w:rPr>
                              <w:t xml:space="preserve">Sales Staff </w:t>
                            </w:r>
                            <w:r w:rsidRPr="00600F14">
                              <w:rPr>
                                <w:rStyle w:val="Strong"/>
                                <w:rFonts w:cstheme="minorHAnsi"/>
                                <w:color w:val="auto"/>
                                <w:szCs w:val="20"/>
                                <w:u w:val="single"/>
                              </w:rPr>
                              <w:t>• Fujitsu Die-Tech Corp. of the Philippines</w:t>
                            </w:r>
                          </w:p>
                          <w:p w:rsidR="00C43C8D" w:rsidRDefault="004348FD" w:rsidP="004348FD">
                            <w:pPr>
                              <w:tabs>
                                <w:tab w:val="left" w:pos="720"/>
                                <w:tab w:val="left" w:pos="1825"/>
                              </w:tabs>
                              <w:wordWrap w:val="0"/>
                              <w:jc w:val="both"/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Style w:val="BodyTextChar"/>
                                <w:rFonts w:cstheme="minorHAnsi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>Responsible in preparing and sending of quotation, sales invoice</w:t>
                            </w:r>
                            <w:r w:rsidR="00C43C8D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 xml:space="preserve"> and other</w:t>
                            </w:r>
                          </w:p>
                          <w:p w:rsidR="004348FD" w:rsidRPr="00F65004" w:rsidRDefault="00C43C8D" w:rsidP="004348FD">
                            <w:pPr>
                              <w:tabs>
                                <w:tab w:val="left" w:pos="720"/>
                                <w:tab w:val="left" w:pos="1825"/>
                              </w:tabs>
                              <w:wordWrap w:val="0"/>
                              <w:jc w:val="both"/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="004348FD"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>sales</w:t>
                            </w:r>
                            <w:proofErr w:type="gramEnd"/>
                            <w:r w:rsidR="004348FD"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 xml:space="preserve"> relat</w:t>
                            </w:r>
                            <w:r w:rsidR="004348FD"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  <w:lang w:eastAsia="zh-CN"/>
                              </w:rPr>
                              <w:t xml:space="preserve">ed </w:t>
                            </w:r>
                            <w:r w:rsidR="004348FD"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>documents and records</w:t>
                            </w:r>
                          </w:p>
                          <w:p w:rsidR="004348FD" w:rsidRPr="00F65004" w:rsidRDefault="004348FD" w:rsidP="004348FD">
                            <w:pPr>
                              <w:tabs>
                                <w:tab w:val="left" w:pos="720"/>
                                <w:tab w:val="left" w:pos="1825"/>
                              </w:tabs>
                              <w:wordWrap w:val="0"/>
                              <w:jc w:val="both"/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Style w:val="BodyTextChar"/>
                                <w:rFonts w:cstheme="minorHAnsi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SimSun" w:hAnsiTheme="minorHAnsi" w:cstheme="minorHAnsi"/>
                                <w:sz w:val="20"/>
                                <w:szCs w:val="20"/>
                              </w:rPr>
                              <w:t>Receiving Purchase Orders and inputting new orders in System</w:t>
                            </w:r>
                          </w:p>
                          <w:p w:rsidR="004348FD" w:rsidRPr="00F65004" w:rsidRDefault="004348FD" w:rsidP="004348FD">
                            <w:pPr>
                              <w:tabs>
                                <w:tab w:val="left" w:pos="720"/>
                                <w:tab w:val="left" w:pos="1825"/>
                              </w:tabs>
                              <w:wordWrap w:val="0"/>
                              <w:jc w:val="both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Style w:val="BodyTextChar"/>
                                <w:rFonts w:cstheme="minorHAnsi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>Coordinates with responsible areas with regards to deliveries</w:t>
                            </w:r>
                          </w:p>
                          <w:p w:rsidR="004348FD" w:rsidRPr="00F65004" w:rsidRDefault="004348FD" w:rsidP="004348FD">
                            <w:pPr>
                              <w:tabs>
                                <w:tab w:val="left" w:pos="720"/>
                                <w:tab w:val="left" w:pos="1825"/>
                              </w:tabs>
                              <w:wordWrap w:val="0"/>
                              <w:jc w:val="both"/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Style w:val="BodyTextChar"/>
                                <w:rFonts w:cstheme="minorHAnsi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>Coordinates with Customer regarding their</w:t>
                            </w:r>
                            <w:r w:rsidRPr="00F6500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>concerns and</w:t>
                            </w:r>
                            <w:r w:rsidR="00C607C3"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>suggestions</w:t>
                            </w:r>
                          </w:p>
                          <w:p w:rsidR="004348FD" w:rsidRPr="00F65004" w:rsidRDefault="004348FD" w:rsidP="004348FD">
                            <w:pPr>
                              <w:tabs>
                                <w:tab w:val="left" w:pos="720"/>
                                <w:tab w:val="left" w:pos="1825"/>
                              </w:tabs>
                              <w:wordWrap w:val="0"/>
                              <w:jc w:val="both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Style w:val="BodyTextChar"/>
                                <w:rFonts w:cstheme="minorHAnsi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F65004">
                              <w:rPr>
                                <w:rFonts w:cstheme="minorHAnsi"/>
                                <w:sz w:val="20"/>
                                <w:szCs w:val="20"/>
                                <w:lang w:eastAsia="zh-CN"/>
                              </w:rPr>
                              <w:t>Distribute and collect customer survey</w:t>
                            </w:r>
                            <w:r w:rsidRPr="00F6500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65004">
                              <w:rPr>
                                <w:rFonts w:cstheme="minorHAnsi"/>
                                <w:sz w:val="20"/>
                                <w:szCs w:val="20"/>
                                <w:lang w:eastAsia="zh-CN"/>
                              </w:rPr>
                              <w:t>form, and prepare reports</w:t>
                            </w:r>
                          </w:p>
                          <w:p w:rsidR="004348FD" w:rsidRPr="00F65004" w:rsidRDefault="004348FD" w:rsidP="004348FD">
                            <w:pPr>
                              <w:tabs>
                                <w:tab w:val="left" w:pos="720"/>
                                <w:tab w:val="left" w:pos="1825"/>
                              </w:tabs>
                              <w:wordWrap w:val="0"/>
                              <w:jc w:val="both"/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Style w:val="BodyTextChar"/>
                                <w:rFonts w:cstheme="minorHAnsi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  <w:t>Monitor Sales target and Sales Output</w:t>
                            </w:r>
                          </w:p>
                          <w:p w:rsidR="004348FD" w:rsidRPr="00F65004" w:rsidRDefault="004348FD" w:rsidP="004348FD">
                            <w:pPr>
                              <w:tabs>
                                <w:tab w:val="left" w:pos="720"/>
                                <w:tab w:val="left" w:pos="1825"/>
                              </w:tabs>
                              <w:wordWrap w:val="0"/>
                              <w:jc w:val="both"/>
                              <w:rPr>
                                <w:rStyle w:val="CharAttribute17"/>
                                <w:rFonts w:asciiTheme="minorHAnsi" w:eastAsia="Batang" w:hAnsiTheme="minorHAnsi"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Style w:val="BodyTextChar"/>
                                <w:rFonts w:cstheme="minorHAnsi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SimSun" w:hAnsiTheme="minorHAnsi" w:cstheme="minorHAnsi"/>
                                <w:sz w:val="20"/>
                                <w:szCs w:val="20"/>
                              </w:rPr>
                              <w:t>Prepare Sales reports in a weekly and monthly basis</w:t>
                            </w:r>
                          </w:p>
                          <w:p w:rsidR="004348FD" w:rsidRPr="00FA7EF3" w:rsidRDefault="004348FD" w:rsidP="004348FD">
                            <w:pPr>
                              <w:jc w:val="both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05C7E" w:rsidTr="00434E66">
        <w:trPr>
          <w:trHeight w:val="1332"/>
        </w:trPr>
        <w:tc>
          <w:tcPr>
            <w:tcW w:w="3690" w:type="dxa"/>
            <w:gridSpan w:val="3"/>
            <w:vMerge/>
            <w:tcBorders>
              <w:bottom w:val="nil"/>
            </w:tcBorders>
          </w:tcPr>
          <w:p w:rsidR="00905C7E" w:rsidRDefault="00905C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 w:val="restart"/>
            <w:tcBorders>
              <w:bottom w:val="nil"/>
            </w:tcBorders>
            <w:vAlign w:val="bottom"/>
          </w:tcPr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C43C8D" w:rsidP="00AC6C7E">
            <w:pPr>
              <w:rPr>
                <w:rFonts w:ascii="Calibri" w:hAnsi="Calibri" w:cs="Calibri"/>
              </w:rPr>
            </w:pPr>
            <w:r w:rsidRPr="00514848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2804DCF" wp14:editId="1F35D592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113665</wp:posOffset>
                      </wp:positionV>
                      <wp:extent cx="4359275" cy="163830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59275" cy="1638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14848" w:rsidRPr="00F65004" w:rsidRDefault="00514848" w:rsidP="00514848">
                                  <w:pPr>
                                    <w:rPr>
                                      <w:rFonts w:ascii="Tahoma" w:hAnsi="Tahoma" w:cs="Tahoma"/>
                                      <w:b/>
                                      <w:color w:val="9A4168" w:themeColor="accent3" w:themeShade="BF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ascii="Tahoma" w:hAnsi="Tahoma" w:cs="Tahoma"/>
                                      <w:b/>
                                      <w:color w:val="9A4168" w:themeColor="accent3" w:themeShade="BF"/>
                                      <w:szCs w:val="20"/>
                                    </w:rPr>
                                    <w:t>SKILLS</w:t>
                                  </w:r>
                                </w:p>
                                <w:p w:rsidR="00514848" w:rsidRPr="00646788" w:rsidRDefault="00514848" w:rsidP="00514848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14848" w:rsidRPr="007D5933" w:rsidRDefault="00514848" w:rsidP="00514848">
                                  <w:pPr>
                                    <w:wordWrap w:val="0"/>
                                    <w:contextualSpacing/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Cs w:val="20"/>
                                    </w:rPr>
                                  </w:pPr>
                                  <w:r w:rsidRPr="007D5933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7D5933"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Experiences in sales and administrative positions.</w:t>
                                  </w:r>
                                </w:p>
                                <w:p w:rsidR="00C43C8D" w:rsidRDefault="00514848" w:rsidP="00514848">
                                  <w:pPr>
                                    <w:wordWrap w:val="0"/>
                                    <w:contextualSpacing/>
                                    <w:jc w:val="both"/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7D5933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7D5933"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Proficient in Microsoft Office (Word, Excel [especially in excel</w:t>
                                  </w:r>
                                  <w:r w:rsidR="00C43C8D"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formulas],</w:t>
                                  </w:r>
                                </w:p>
                                <w:p w:rsidR="00514848" w:rsidRPr="007D5933" w:rsidRDefault="00C43C8D" w:rsidP="00514848">
                                  <w:pPr>
                                    <w:wordWrap w:val="0"/>
                                    <w:contextualSpacing/>
                                    <w:jc w:val="both"/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 w:rsidR="00514848" w:rsidRPr="007D5933"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Power Point, and Outlook).</w:t>
                                  </w:r>
                                </w:p>
                                <w:p w:rsidR="00514848" w:rsidRPr="007D5933" w:rsidRDefault="00514848" w:rsidP="00514848">
                                  <w:pPr>
                                    <w:wordWrap w:val="0"/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Cs w:val="20"/>
                                    </w:rPr>
                                  </w:pPr>
                                  <w:r w:rsidRPr="007D5933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7D5933"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High energy, dynamic and a quick learner.</w:t>
                                  </w:r>
                                </w:p>
                                <w:p w:rsidR="00514848" w:rsidRDefault="00514848" w:rsidP="00514848">
                                  <w:pPr>
                                    <w:wordWrap w:val="0"/>
                                    <w:jc w:val="both"/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7D5933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="006D3B46"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Well-trained in handling </w:t>
                                  </w:r>
                                  <w:r w:rsidRPr="007D5933"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documents.</w:t>
                                  </w:r>
                                </w:p>
                                <w:p w:rsidR="006019AA" w:rsidRPr="007D5933" w:rsidRDefault="006019AA" w:rsidP="00514848">
                                  <w:pPr>
                                    <w:wordWrap w:val="0"/>
                                    <w:jc w:val="both"/>
                                    <w:rPr>
                                      <w:rFonts w:cstheme="minorHAnsi"/>
                                      <w:color w:val="000000" w:themeColor="text1"/>
                                      <w:szCs w:val="20"/>
                                    </w:rPr>
                                  </w:pPr>
                                  <w:r w:rsidRPr="007D5933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•</w:t>
                                  </w:r>
                                  <w:r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6D3B46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Well-trained in </w:t>
                                  </w:r>
                                  <w:r w:rsidR="00357CC2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preparing </w:t>
                                  </w:r>
                                  <w:r w:rsidR="006D3B46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sales reports.</w:t>
                                  </w:r>
                                </w:p>
                                <w:p w:rsidR="00904527" w:rsidRDefault="00514848" w:rsidP="00514848">
                                  <w:pPr>
                                    <w:wordWrap w:val="0"/>
                                    <w:contextualSpacing/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7D5933">
                                    <w:rPr>
                                      <w:rFonts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7D5933"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Can perform duties/tasks assigned by her superiors in support of</w:t>
                                  </w:r>
                                  <w:r w:rsidR="00C43C8D"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904527"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the goals</w:t>
                                  </w:r>
                                </w:p>
                                <w:p w:rsidR="00514848" w:rsidRPr="00C43C8D" w:rsidRDefault="00904527" w:rsidP="00514848">
                                  <w:pPr>
                                    <w:wordWrap w:val="0"/>
                                    <w:contextualSpacing/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proofErr w:type="gramStart"/>
                                  <w:r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and</w:t>
                                  </w:r>
                                  <w:proofErr w:type="gramEnd"/>
                                  <w:r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514848" w:rsidRPr="007D5933">
                                    <w:rPr>
                                      <w:rFonts w:eastAsia="Batang" w:cstheme="minorHAnsi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objectives of the business.</w:t>
                                  </w:r>
                                </w:p>
                                <w:p w:rsidR="00514848" w:rsidRPr="00646788" w:rsidRDefault="00514848" w:rsidP="00514848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804DCF" id="Text Box 3" o:spid="_x0000_s1028" type="#_x0000_t202" style="position:absolute;margin-left:16.8pt;margin-top:8.95pt;width:343.25pt;height:1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" filled="f" stroked="f" strokeweight=".5pt">
                      <v:textbox>
                        <w:txbxContent>
                          <w:p w:rsidR="00514848" w:rsidRPr="00F65004" w:rsidRDefault="00514848" w:rsidP="00514848">
                            <w:pPr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  <w:szCs w:val="20"/>
                              </w:rPr>
                            </w:pPr>
                            <w:r w:rsidRPr="00F65004"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  <w:szCs w:val="20"/>
                              </w:rPr>
                              <w:t>SKILLS</w:t>
                            </w:r>
                          </w:p>
                          <w:p w:rsidR="00514848" w:rsidRPr="00646788" w:rsidRDefault="00514848" w:rsidP="00514848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:rsidR="00514848" w:rsidRPr="007D5933" w:rsidRDefault="00514848" w:rsidP="00514848">
                            <w:pPr>
                              <w:wordWrap w:val="0"/>
                              <w:contextualSpacing/>
                              <w:jc w:val="both"/>
                              <w:rPr>
                                <w:rFonts w:cstheme="minorHAnsi"/>
                                <w:color w:val="000000" w:themeColor="text1"/>
                                <w:szCs w:val="20"/>
                              </w:rPr>
                            </w:pPr>
                            <w:r w:rsidRPr="007D5933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7D5933"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Experiences in sales and administrative positions.</w:t>
                            </w:r>
                          </w:p>
                          <w:p w:rsidR="00C43C8D" w:rsidRDefault="00514848" w:rsidP="00514848">
                            <w:pPr>
                              <w:wordWrap w:val="0"/>
                              <w:contextualSpacing/>
                              <w:jc w:val="both"/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5933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7D5933"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Proficient in Microsoft Office (Word, Excel [especially in excel</w:t>
                            </w:r>
                            <w:r w:rsidR="00C43C8D"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formulas],</w:t>
                            </w:r>
                          </w:p>
                          <w:p w:rsidR="00514848" w:rsidRPr="007D5933" w:rsidRDefault="00C43C8D" w:rsidP="00514848">
                            <w:pPr>
                              <w:wordWrap w:val="0"/>
                              <w:contextualSpacing/>
                              <w:jc w:val="both"/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514848" w:rsidRPr="007D5933"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Power Point, and Outlook).</w:t>
                            </w:r>
                          </w:p>
                          <w:p w:rsidR="00514848" w:rsidRPr="007D5933" w:rsidRDefault="00514848" w:rsidP="00514848">
                            <w:pPr>
                              <w:wordWrap w:val="0"/>
                              <w:jc w:val="both"/>
                              <w:rPr>
                                <w:rFonts w:cstheme="minorHAnsi"/>
                                <w:color w:val="000000" w:themeColor="text1"/>
                                <w:szCs w:val="20"/>
                              </w:rPr>
                            </w:pPr>
                            <w:r w:rsidRPr="007D5933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7D5933"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High energy, dynamic and a quick learner.</w:t>
                            </w:r>
                          </w:p>
                          <w:p w:rsidR="00514848" w:rsidRDefault="00514848" w:rsidP="00514848">
                            <w:pPr>
                              <w:wordWrap w:val="0"/>
                              <w:jc w:val="both"/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5933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="006D3B46"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Well-trained in handling </w:t>
                            </w:r>
                            <w:r w:rsidRPr="007D5933"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documents.</w:t>
                            </w:r>
                          </w:p>
                          <w:p w:rsidR="006019AA" w:rsidRPr="007D5933" w:rsidRDefault="006019AA" w:rsidP="00514848">
                            <w:pPr>
                              <w:wordWrap w:val="0"/>
                              <w:jc w:val="both"/>
                              <w:rPr>
                                <w:rFonts w:cstheme="minorHAnsi"/>
                                <w:color w:val="000000" w:themeColor="text1"/>
                                <w:szCs w:val="20"/>
                              </w:rPr>
                            </w:pPr>
                            <w:r w:rsidRPr="007D5933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•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D3B46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Well-trained in </w:t>
                            </w:r>
                            <w:r w:rsidR="00357CC2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preparing </w:t>
                            </w:r>
                            <w:r w:rsidR="006D3B46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sales reports.</w:t>
                            </w:r>
                          </w:p>
                          <w:p w:rsidR="00904527" w:rsidRDefault="00514848" w:rsidP="00514848">
                            <w:pPr>
                              <w:wordWrap w:val="0"/>
                              <w:contextualSpacing/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5933">
                              <w:rPr>
                                <w:rFonts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7D5933"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Can perform duties/tasks assigned by her superiors in support of</w:t>
                            </w:r>
                            <w:r w:rsidR="00C43C8D"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4527"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the goals</w:t>
                            </w:r>
                          </w:p>
                          <w:p w:rsidR="00514848" w:rsidRPr="00C43C8D" w:rsidRDefault="00904527" w:rsidP="00514848">
                            <w:pPr>
                              <w:wordWrap w:val="0"/>
                              <w:contextualSpacing/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14848" w:rsidRPr="007D5933">
                              <w:rPr>
                                <w:rFonts w:eastAsia="Batang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>objectives of the business.</w:t>
                            </w:r>
                          </w:p>
                          <w:p w:rsidR="00514848" w:rsidRPr="00646788" w:rsidRDefault="00514848" w:rsidP="00514848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514848" w:rsidP="00AC6C7E">
            <w:pPr>
              <w:rPr>
                <w:rFonts w:ascii="Calibri" w:hAnsi="Calibri" w:cs="Calibri"/>
              </w:rPr>
            </w:pPr>
            <w:r w:rsidRPr="00514848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9A25E86" wp14:editId="2511089B">
                      <wp:simplePos x="0" y="0"/>
                      <wp:positionH relativeFrom="column">
                        <wp:posOffset>3150663</wp:posOffset>
                      </wp:positionH>
                      <wp:positionV relativeFrom="paragraph">
                        <wp:posOffset>5589890</wp:posOffset>
                      </wp:positionV>
                      <wp:extent cx="3724275" cy="1622421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24275" cy="162242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14848" w:rsidRPr="00FC0D9F" w:rsidRDefault="00514848" w:rsidP="00514848">
                                  <w:pPr>
                                    <w:rPr>
                                      <w:rFonts w:ascii="Tahoma" w:hAnsi="Tahoma" w:cs="Tahoma"/>
                                      <w:b/>
                                      <w:color w:val="155078" w:themeColor="accent1"/>
                                      <w:szCs w:val="20"/>
                                    </w:rPr>
                                  </w:pPr>
                                  <w:r w:rsidRPr="00FC0D9F">
                                    <w:rPr>
                                      <w:rFonts w:ascii="Tahoma" w:hAnsi="Tahoma" w:cs="Tahoma"/>
                                      <w:b/>
                                      <w:color w:val="155078" w:themeColor="accent1"/>
                                      <w:szCs w:val="20"/>
                                    </w:rPr>
                                    <w:t>REFERENCES</w:t>
                                  </w:r>
                                </w:p>
                                <w:p w:rsidR="00514848" w:rsidRPr="000045E4" w:rsidRDefault="00514848" w:rsidP="00514848">
                                  <w:pPr>
                                    <w:rPr>
                                      <w:rFonts w:ascii="Tahoma" w:hAnsi="Tahoma" w:cs="Tahoma"/>
                                      <w:color w:val="155078" w:themeColor="accen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14848" w:rsidRPr="00B964C9" w:rsidRDefault="00514848" w:rsidP="00514848">
                                  <w:pPr>
                                    <w:pStyle w:val="ListParagraph"/>
                                    <w:spacing w:after="0"/>
                                    <w:rPr>
                                      <w:rFonts w:cstheme="minorHAnsi"/>
                                      <w:color w:val="155078" w:themeColor="accent1"/>
                                    </w:rPr>
                                  </w:pPr>
                                  <w:r w:rsidRPr="00B964C9">
                                    <w:rPr>
                                      <w:rFonts w:eastAsia="Batang" w:cstheme="minorHAnsi"/>
                                      <w:b/>
                                      <w:bCs/>
                                      <w:color w:val="155078" w:themeColor="accent1"/>
                                      <w:lang w:eastAsia="zh-CN"/>
                                    </w:rPr>
                                    <w:t xml:space="preserve">Rev. Christian </w:t>
                                  </w:r>
                                  <w:proofErr w:type="spellStart"/>
                                  <w:r w:rsidRPr="00B964C9">
                                    <w:rPr>
                                      <w:rFonts w:eastAsia="Batang" w:cstheme="minorHAnsi"/>
                                      <w:b/>
                                      <w:bCs/>
                                      <w:color w:val="155078" w:themeColor="accent1"/>
                                      <w:lang w:eastAsia="zh-CN"/>
                                    </w:rPr>
                                    <w:t>Fer</w:t>
                                  </w:r>
                                  <w:proofErr w:type="spellEnd"/>
                                  <w:r w:rsidRPr="00B964C9">
                                    <w:rPr>
                                      <w:rFonts w:eastAsia="Batang" w:cstheme="minorHAnsi"/>
                                      <w:b/>
                                      <w:bCs/>
                                      <w:color w:val="155078" w:themeColor="accent1"/>
                                      <w:lang w:eastAsia="zh-C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964C9">
                                    <w:rPr>
                                      <w:rFonts w:eastAsia="Batang" w:cstheme="minorHAnsi"/>
                                      <w:b/>
                                      <w:bCs/>
                                      <w:color w:val="155078" w:themeColor="accent1"/>
                                      <w:lang w:eastAsia="zh-CN"/>
                                    </w:rPr>
                                    <w:t>Iba</w:t>
                                  </w:r>
                                  <w:r w:rsidRPr="00B964C9">
                                    <w:rPr>
                                      <w:rFonts w:eastAsia="SimSun" w:cstheme="minorHAnsi"/>
                                      <w:b/>
                                      <w:bCs/>
                                      <w:color w:val="155078" w:themeColor="accent1"/>
                                      <w:lang w:eastAsia="zh-CN"/>
                                    </w:rPr>
                                    <w:t>ñez</w:t>
                                  </w:r>
                                  <w:proofErr w:type="spellEnd"/>
                                  <w:r w:rsidRPr="00B964C9">
                                    <w:rPr>
                                      <w:rFonts w:cstheme="minorHAnsi"/>
                                      <w:color w:val="155078" w:themeColor="accent1"/>
                                    </w:rPr>
                                    <w:t xml:space="preserve"> </w:t>
                                  </w:r>
                                </w:p>
                                <w:p w:rsidR="00514848" w:rsidRPr="00B964C9" w:rsidRDefault="00514848" w:rsidP="00514848">
                                  <w:pPr>
                                    <w:pStyle w:val="ListParagraph"/>
                                    <w:spacing w:after="0"/>
                                    <w:rPr>
                                      <w:rFonts w:eastAsia="Batang" w:cstheme="minorHAnsi"/>
                                      <w:color w:val="155078" w:themeColor="accent1"/>
                                      <w:lang w:eastAsia="zh-CN"/>
                                    </w:rPr>
                                  </w:pPr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  <w:lang w:eastAsia="zh-CN"/>
                                    </w:rPr>
                                    <w:t xml:space="preserve">Parish Priest </w:t>
                                  </w:r>
                                  <w:r w:rsidRPr="00B964C9">
                                    <w:rPr>
                                      <w:rFonts w:cstheme="minorHAnsi"/>
                                      <w:color w:val="155078" w:themeColor="accent1"/>
                                    </w:rPr>
                                    <w:t xml:space="preserve">• </w:t>
                                  </w:r>
                                  <w:proofErr w:type="spellStart"/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  <w:lang w:eastAsia="zh-CN"/>
                                    </w:rPr>
                                    <w:t>Iglesia</w:t>
                                  </w:r>
                                  <w:proofErr w:type="spellEnd"/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  <w:lang w:eastAsia="zh-CN"/>
                                    </w:rPr>
                                    <w:t xml:space="preserve"> Filipina </w:t>
                                  </w:r>
                                  <w:proofErr w:type="spellStart"/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  <w:lang w:eastAsia="zh-CN"/>
                                    </w:rPr>
                                    <w:t>Independiente</w:t>
                                  </w:r>
                                  <w:proofErr w:type="spellEnd"/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  <w:lang w:eastAsia="zh-CN"/>
                                    </w:rPr>
                                    <w:t xml:space="preserve"> (IFI)</w:t>
                                  </w:r>
                                </w:p>
                                <w:p w:rsidR="00514848" w:rsidRDefault="00514848" w:rsidP="00514848">
                                  <w:pPr>
                                    <w:pStyle w:val="ListParagraph"/>
                                    <w:spacing w:after="0"/>
                                    <w:rPr>
                                      <w:rFonts w:eastAsia="Batang" w:cstheme="minorHAnsi"/>
                                      <w:color w:val="155078" w:themeColor="accent1"/>
                                    </w:rPr>
                                  </w:pPr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</w:rPr>
                                    <w:t>0930-285-6426</w:t>
                                  </w:r>
                                </w:p>
                                <w:p w:rsidR="00514848" w:rsidRPr="00B964C9" w:rsidRDefault="00514848" w:rsidP="00514848">
                                  <w:pPr>
                                    <w:pStyle w:val="ListParagraph"/>
                                    <w:spacing w:after="0"/>
                                    <w:rPr>
                                      <w:rFonts w:cstheme="minorHAnsi"/>
                                      <w:color w:val="155078" w:themeColor="accent1"/>
                                    </w:rPr>
                                  </w:pPr>
                                </w:p>
                                <w:p w:rsidR="00514848" w:rsidRPr="00B964C9" w:rsidRDefault="00514848" w:rsidP="00514848">
                                  <w:pPr>
                                    <w:pStyle w:val="ListParagraph"/>
                                    <w:spacing w:after="0"/>
                                    <w:rPr>
                                      <w:rFonts w:eastAsia="Batang" w:cstheme="minorHAnsi"/>
                                      <w:color w:val="155078" w:themeColor="accent1"/>
                                      <w:lang w:eastAsia="zh-CN"/>
                                    </w:rPr>
                                  </w:pPr>
                                  <w:r w:rsidRPr="00B964C9">
                                    <w:rPr>
                                      <w:rFonts w:eastAsia="Batang" w:cstheme="minorHAnsi"/>
                                      <w:b/>
                                      <w:bCs/>
                                      <w:color w:val="155078" w:themeColor="accent1"/>
                                    </w:rPr>
                                    <w:t>Ms. Ma. Angelica Martinez</w:t>
                                  </w:r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  <w:lang w:eastAsia="zh-CN"/>
                                    </w:rPr>
                                    <w:t xml:space="preserve"> </w:t>
                                  </w:r>
                                </w:p>
                                <w:p w:rsidR="00514848" w:rsidRPr="00B964C9" w:rsidRDefault="00514848" w:rsidP="00514848">
                                  <w:pPr>
                                    <w:pStyle w:val="ListParagraph"/>
                                    <w:spacing w:after="0"/>
                                    <w:rPr>
                                      <w:rFonts w:eastAsia="Batang" w:cstheme="minorHAnsi"/>
                                      <w:color w:val="155078" w:themeColor="accent1"/>
                                      <w:lang w:eastAsia="zh-CN"/>
                                    </w:rPr>
                                  </w:pPr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</w:rPr>
                                    <w:t>Sales Staff</w:t>
                                  </w:r>
                                  <w:r w:rsidRPr="00B964C9">
                                    <w:rPr>
                                      <w:rFonts w:cstheme="minorHAnsi"/>
                                      <w:color w:val="155078" w:themeColor="accent1"/>
                                    </w:rPr>
                                    <w:t xml:space="preserve"> • </w:t>
                                  </w:r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</w:rPr>
                                    <w:t xml:space="preserve">Fujitsu Die-Tech Corp. of the </w:t>
                                  </w:r>
                                  <w:proofErr w:type="spellStart"/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</w:rPr>
                                    <w:t>Phils</w:t>
                                  </w:r>
                                  <w:proofErr w:type="spellEnd"/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</w:rPr>
                                    <w:t>.</w:t>
                                  </w:r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</w:rPr>
                                    <w:tab/>
                                  </w:r>
                                </w:p>
                                <w:p w:rsidR="00514848" w:rsidRPr="00B964C9" w:rsidRDefault="00514848" w:rsidP="00514848">
                                  <w:pPr>
                                    <w:pStyle w:val="ListParagraph"/>
                                    <w:rPr>
                                      <w:rFonts w:cstheme="minorHAnsi"/>
                                      <w:color w:val="155078" w:themeColor="accent1"/>
                                    </w:rPr>
                                  </w:pPr>
                                  <w:r w:rsidRPr="00B964C9">
                                    <w:rPr>
                                      <w:rFonts w:eastAsia="Batang" w:cstheme="minorHAnsi"/>
                                      <w:color w:val="155078" w:themeColor="accent1"/>
                                    </w:rPr>
                                    <w:t>0929 493 5720</w:t>
                                  </w:r>
                                </w:p>
                                <w:p w:rsidR="00514848" w:rsidRPr="000045E4" w:rsidRDefault="00514848" w:rsidP="00514848">
                                  <w:pPr>
                                    <w:rPr>
                                      <w:rFonts w:ascii="Tahoma" w:hAnsi="Tahoma" w:cs="Tahoma"/>
                                      <w:color w:val="155078" w:themeColor="accen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A25E86" id="Text Box 5" o:spid="_x0000_s1029" type="#_x0000_t202" style="position:absolute;margin-left:248.1pt;margin-top:440.15pt;width:293.25pt;height:1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" filled="f" stroked="f" strokeweight=".5pt">
                      <v:textbox>
                        <w:txbxContent>
                          <w:p w:rsidR="00514848" w:rsidRPr="00FC0D9F" w:rsidRDefault="00514848" w:rsidP="00514848">
                            <w:pPr>
                              <w:rPr>
                                <w:rFonts w:ascii="Tahoma" w:hAnsi="Tahoma" w:cs="Tahoma"/>
                                <w:b/>
                                <w:color w:val="155078" w:themeColor="accent1"/>
                                <w:szCs w:val="20"/>
                              </w:rPr>
                            </w:pPr>
                            <w:r w:rsidRPr="00FC0D9F">
                              <w:rPr>
                                <w:rFonts w:ascii="Tahoma" w:hAnsi="Tahoma" w:cs="Tahoma"/>
                                <w:b/>
                                <w:color w:val="155078" w:themeColor="accent1"/>
                                <w:szCs w:val="20"/>
                              </w:rPr>
                              <w:t>REFERENCES</w:t>
                            </w:r>
                          </w:p>
                          <w:p w:rsidR="00514848" w:rsidRPr="000045E4" w:rsidRDefault="00514848" w:rsidP="00514848">
                            <w:pPr>
                              <w:rPr>
                                <w:rFonts w:ascii="Tahoma" w:hAnsi="Tahoma" w:cs="Tahoma"/>
                                <w:color w:val="155078" w:themeColor="accent1"/>
                                <w:sz w:val="20"/>
                                <w:szCs w:val="20"/>
                              </w:rPr>
                            </w:pPr>
                          </w:p>
                          <w:p w:rsidR="00514848" w:rsidRPr="00B964C9" w:rsidRDefault="00514848" w:rsidP="00514848">
                            <w:pPr>
                              <w:pStyle w:val="ListParagraph"/>
                              <w:spacing w:after="0"/>
                              <w:rPr>
                                <w:rFonts w:cstheme="minorHAnsi"/>
                                <w:color w:val="155078" w:themeColor="accent1"/>
                              </w:rPr>
                            </w:pPr>
                            <w:r w:rsidRPr="00B964C9">
                              <w:rPr>
                                <w:rFonts w:eastAsia="Batang" w:cstheme="minorHAnsi"/>
                                <w:b/>
                                <w:bCs/>
                                <w:color w:val="155078" w:themeColor="accent1"/>
                                <w:lang w:eastAsia="zh-CN"/>
                              </w:rPr>
                              <w:t xml:space="preserve">Rev. Christian </w:t>
                            </w:r>
                            <w:proofErr w:type="spellStart"/>
                            <w:r w:rsidRPr="00B964C9">
                              <w:rPr>
                                <w:rFonts w:eastAsia="Batang" w:cstheme="minorHAnsi"/>
                                <w:b/>
                                <w:bCs/>
                                <w:color w:val="155078" w:themeColor="accent1"/>
                                <w:lang w:eastAsia="zh-CN"/>
                              </w:rPr>
                              <w:t>Fer</w:t>
                            </w:r>
                            <w:proofErr w:type="spellEnd"/>
                            <w:r w:rsidRPr="00B964C9">
                              <w:rPr>
                                <w:rFonts w:eastAsia="Batang" w:cstheme="minorHAnsi"/>
                                <w:b/>
                                <w:bCs/>
                                <w:color w:val="155078" w:themeColor="accent1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B964C9">
                              <w:rPr>
                                <w:rFonts w:eastAsia="Batang" w:cstheme="minorHAnsi"/>
                                <w:b/>
                                <w:bCs/>
                                <w:color w:val="155078" w:themeColor="accent1"/>
                                <w:lang w:eastAsia="zh-CN"/>
                              </w:rPr>
                              <w:t>Iba</w:t>
                            </w:r>
                            <w:r w:rsidRPr="00B964C9">
                              <w:rPr>
                                <w:rFonts w:eastAsia="SimSun" w:cstheme="minorHAnsi"/>
                                <w:b/>
                                <w:bCs/>
                                <w:color w:val="155078" w:themeColor="accent1"/>
                                <w:lang w:eastAsia="zh-CN"/>
                              </w:rPr>
                              <w:t>ñez</w:t>
                            </w:r>
                            <w:proofErr w:type="spellEnd"/>
                            <w:r w:rsidRPr="00B964C9">
                              <w:rPr>
                                <w:rFonts w:cstheme="minorHAnsi"/>
                                <w:color w:val="155078" w:themeColor="accent1"/>
                              </w:rPr>
                              <w:t xml:space="preserve"> </w:t>
                            </w:r>
                          </w:p>
                          <w:p w:rsidR="00514848" w:rsidRPr="00B964C9" w:rsidRDefault="00514848" w:rsidP="00514848">
                            <w:pPr>
                              <w:pStyle w:val="ListParagraph"/>
                              <w:spacing w:after="0"/>
                              <w:rPr>
                                <w:rFonts w:eastAsia="Batang" w:cstheme="minorHAnsi"/>
                                <w:color w:val="155078" w:themeColor="accent1"/>
                                <w:lang w:eastAsia="zh-CN"/>
                              </w:rPr>
                            </w:pPr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  <w:lang w:eastAsia="zh-CN"/>
                              </w:rPr>
                              <w:t xml:space="preserve">Parish Priest </w:t>
                            </w:r>
                            <w:r w:rsidRPr="00B964C9">
                              <w:rPr>
                                <w:rFonts w:cstheme="minorHAnsi"/>
                                <w:color w:val="155078" w:themeColor="accent1"/>
                              </w:rPr>
                              <w:t xml:space="preserve">• </w:t>
                            </w:r>
                            <w:proofErr w:type="spellStart"/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  <w:lang w:eastAsia="zh-CN"/>
                              </w:rPr>
                              <w:t>Iglesia</w:t>
                            </w:r>
                            <w:proofErr w:type="spellEnd"/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  <w:lang w:eastAsia="zh-CN"/>
                              </w:rPr>
                              <w:t xml:space="preserve"> Filipina </w:t>
                            </w:r>
                            <w:proofErr w:type="spellStart"/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  <w:lang w:eastAsia="zh-CN"/>
                              </w:rPr>
                              <w:t>Independiente</w:t>
                            </w:r>
                            <w:proofErr w:type="spellEnd"/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  <w:lang w:eastAsia="zh-CN"/>
                              </w:rPr>
                              <w:t xml:space="preserve"> (IFI)</w:t>
                            </w:r>
                          </w:p>
                          <w:p w:rsidR="00514848" w:rsidRDefault="00514848" w:rsidP="00514848">
                            <w:pPr>
                              <w:pStyle w:val="ListParagraph"/>
                              <w:spacing w:after="0"/>
                              <w:rPr>
                                <w:rFonts w:eastAsia="Batang" w:cstheme="minorHAnsi"/>
                                <w:color w:val="155078" w:themeColor="accent1"/>
                              </w:rPr>
                            </w:pPr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</w:rPr>
                              <w:t>0930-285-6426</w:t>
                            </w:r>
                          </w:p>
                          <w:p w:rsidR="00514848" w:rsidRPr="00B964C9" w:rsidRDefault="00514848" w:rsidP="00514848">
                            <w:pPr>
                              <w:pStyle w:val="ListParagraph"/>
                              <w:spacing w:after="0"/>
                              <w:rPr>
                                <w:rFonts w:cstheme="minorHAnsi"/>
                                <w:color w:val="155078" w:themeColor="accent1"/>
                              </w:rPr>
                            </w:pPr>
                          </w:p>
                          <w:p w:rsidR="00514848" w:rsidRPr="00B964C9" w:rsidRDefault="00514848" w:rsidP="00514848">
                            <w:pPr>
                              <w:pStyle w:val="ListParagraph"/>
                              <w:spacing w:after="0"/>
                              <w:rPr>
                                <w:rFonts w:eastAsia="Batang" w:cstheme="minorHAnsi"/>
                                <w:color w:val="155078" w:themeColor="accent1"/>
                                <w:lang w:eastAsia="zh-CN"/>
                              </w:rPr>
                            </w:pPr>
                            <w:r w:rsidRPr="00B964C9">
                              <w:rPr>
                                <w:rFonts w:eastAsia="Batang" w:cstheme="minorHAnsi"/>
                                <w:b/>
                                <w:bCs/>
                                <w:color w:val="155078" w:themeColor="accent1"/>
                              </w:rPr>
                              <w:t>Ms. Ma. Angelica Martinez</w:t>
                            </w:r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  <w:lang w:eastAsia="zh-CN"/>
                              </w:rPr>
                              <w:t xml:space="preserve"> </w:t>
                            </w:r>
                          </w:p>
                          <w:p w:rsidR="00514848" w:rsidRPr="00B964C9" w:rsidRDefault="00514848" w:rsidP="00514848">
                            <w:pPr>
                              <w:pStyle w:val="ListParagraph"/>
                              <w:spacing w:after="0"/>
                              <w:rPr>
                                <w:rFonts w:eastAsia="Batang" w:cstheme="minorHAnsi"/>
                                <w:color w:val="155078" w:themeColor="accent1"/>
                                <w:lang w:eastAsia="zh-CN"/>
                              </w:rPr>
                            </w:pPr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</w:rPr>
                              <w:t>Sales Staff</w:t>
                            </w:r>
                            <w:r w:rsidRPr="00B964C9">
                              <w:rPr>
                                <w:rFonts w:cstheme="minorHAnsi"/>
                                <w:color w:val="155078" w:themeColor="accent1"/>
                              </w:rPr>
                              <w:t xml:space="preserve"> • </w:t>
                            </w:r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</w:rPr>
                              <w:t xml:space="preserve">Fujitsu Die-Tech Corp. of the </w:t>
                            </w:r>
                            <w:proofErr w:type="spellStart"/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</w:rPr>
                              <w:t>Phils</w:t>
                            </w:r>
                            <w:proofErr w:type="spellEnd"/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</w:rPr>
                              <w:t>.</w:t>
                            </w:r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</w:rPr>
                              <w:tab/>
                            </w:r>
                          </w:p>
                          <w:p w:rsidR="00514848" w:rsidRPr="00B964C9" w:rsidRDefault="00514848" w:rsidP="00514848">
                            <w:pPr>
                              <w:pStyle w:val="ListParagraph"/>
                              <w:rPr>
                                <w:rFonts w:cstheme="minorHAnsi"/>
                                <w:color w:val="155078" w:themeColor="accent1"/>
                              </w:rPr>
                            </w:pPr>
                            <w:r w:rsidRPr="00B964C9">
                              <w:rPr>
                                <w:rFonts w:eastAsia="Batang" w:cstheme="minorHAnsi"/>
                                <w:color w:val="155078" w:themeColor="accent1"/>
                              </w:rPr>
                              <w:t>0929 493 5720</w:t>
                            </w:r>
                          </w:p>
                          <w:p w:rsidR="00514848" w:rsidRPr="000045E4" w:rsidRDefault="00514848" w:rsidP="00514848">
                            <w:pPr>
                              <w:rPr>
                                <w:rFonts w:ascii="Tahoma" w:hAnsi="Tahoma" w:cs="Tahoma"/>
                                <w:color w:val="155078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4348FD" w:rsidRDefault="004348FD" w:rsidP="00AC6C7E">
            <w:pPr>
              <w:rPr>
                <w:rFonts w:ascii="Calibri" w:hAnsi="Calibri" w:cs="Calibri"/>
              </w:rPr>
            </w:pPr>
          </w:p>
          <w:p w:rsidR="00905C7E" w:rsidRPr="00740017" w:rsidRDefault="00905C7E" w:rsidP="00AC6C7E">
            <w:pPr>
              <w:rPr>
                <w:rFonts w:ascii="Calibri" w:hAnsi="Calibri" w:cs="Calibri"/>
              </w:rPr>
            </w:pPr>
          </w:p>
          <w:p w:rsidR="00905C7E" w:rsidRPr="0056708E" w:rsidRDefault="00C43C8D" w:rsidP="00AC6C7E">
            <w:pPr>
              <w:rPr>
                <w:rFonts w:ascii="Calibri" w:hAnsi="Calibri" w:cs="Calibri"/>
                <w:sz w:val="24"/>
                <w:szCs w:val="24"/>
              </w:rPr>
            </w:pPr>
            <w:r w:rsidRPr="00514848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56F60A1" wp14:editId="5CDAE99C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88265</wp:posOffset>
                      </wp:positionV>
                      <wp:extent cx="4518660" cy="2771775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18660" cy="2771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14848" w:rsidRPr="00F65004" w:rsidRDefault="00514848" w:rsidP="00514848">
                                  <w:pPr>
                                    <w:rPr>
                                      <w:rFonts w:ascii="Tahoma" w:hAnsi="Tahoma" w:cs="Tahoma"/>
                                      <w:b/>
                                      <w:color w:val="9A4168" w:themeColor="accent3" w:themeShade="BF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ascii="Tahoma" w:hAnsi="Tahoma" w:cs="Tahoma"/>
                                      <w:b/>
                                      <w:color w:val="9A4168" w:themeColor="accent3" w:themeShade="BF"/>
                                      <w:szCs w:val="20"/>
                                    </w:rPr>
                                    <w:t>SEMINARS ATTENDED</w:t>
                                  </w:r>
                                </w:p>
                                <w:p w:rsidR="00514848" w:rsidRPr="000A7152" w:rsidRDefault="00514848" w:rsidP="00514848">
                                  <w:pPr>
                                    <w:rPr>
                                      <w:rFonts w:ascii="Tahoma" w:hAnsi="Tahoma" w:cs="Tahoma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14848" w:rsidRPr="00F65004" w:rsidRDefault="00514848" w:rsidP="00BB436A">
                                  <w:pPr>
                                    <w:rPr>
                                      <w:rFonts w:cstheme="minorHAnsi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</w:rPr>
                                    <w:t xml:space="preserve">ACTS Computer College | Sta. Cruz, Laguna </w:t>
                                  </w:r>
                                  <w:r w:rsidRPr="00F65004"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F65004">
                                    <w:rPr>
                                      <w:rFonts w:cstheme="minorHAnsi"/>
                                      <w:i/>
                                      <w:sz w:val="20"/>
                                      <w:szCs w:val="20"/>
                                    </w:rPr>
                                    <w:t>September 04, 2010</w:t>
                                  </w:r>
                                </w:p>
                                <w:p w:rsidR="00514848" w:rsidRDefault="00514848" w:rsidP="00BB436A">
                                  <w:pPr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  <w:t>Personality Development</w:t>
                                  </w:r>
                                </w:p>
                                <w:p w:rsidR="00C43C8D" w:rsidRPr="00F65004" w:rsidRDefault="00C43C8D" w:rsidP="00BB436A">
                                  <w:pPr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14848" w:rsidRPr="00F65004" w:rsidRDefault="00514848" w:rsidP="00BB436A">
                                  <w:pPr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</w:rPr>
                                    <w:t xml:space="preserve">ACTS Computer College | Sta. Cruz, Laguna </w:t>
                                  </w:r>
                                  <w:r w:rsidRPr="00F65004"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• </w:t>
                                  </w:r>
                                  <w:r w:rsidRPr="00F65004">
                                    <w:rPr>
                                      <w:rFonts w:cstheme="minorHAnsi"/>
                                      <w:i/>
                                      <w:sz w:val="20"/>
                                      <w:szCs w:val="20"/>
                                    </w:rPr>
                                    <w:t>October 22, 2011</w:t>
                                  </w:r>
                                </w:p>
                                <w:p w:rsidR="00514848" w:rsidRDefault="00514848" w:rsidP="00BB436A">
                                  <w:pPr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  <w:t>Solid Waste Management through Vermicomposting Technology</w:t>
                                  </w:r>
                                </w:p>
                                <w:p w:rsidR="00C43C8D" w:rsidRPr="00F65004" w:rsidRDefault="00C43C8D" w:rsidP="00BB436A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14848" w:rsidRPr="00F65004" w:rsidRDefault="00514848" w:rsidP="00BB436A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</w:rPr>
                                    <w:t xml:space="preserve">ACTS Computer College | Sta. Cruz, Laguna </w:t>
                                  </w:r>
                                  <w:r w:rsidRPr="00F65004"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  <w:t>•</w:t>
                                  </w:r>
                                  <w:r w:rsidR="00F65004"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F65004">
                                    <w:rPr>
                                      <w:rFonts w:cstheme="minorHAnsi"/>
                                      <w:i/>
                                      <w:sz w:val="20"/>
                                      <w:szCs w:val="20"/>
                                    </w:rPr>
                                    <w:t>Feb. 09, 2012 &amp; Mar.</w:t>
                                  </w:r>
                                  <w:r w:rsidRPr="00F65004">
                                    <w:rPr>
                                      <w:rFonts w:cstheme="minorHAnsi"/>
                                      <w:i/>
                                      <w:sz w:val="20"/>
                                      <w:szCs w:val="20"/>
                                    </w:rPr>
                                    <w:t xml:space="preserve"> 02, 2013</w:t>
                                  </w:r>
                                </w:p>
                                <w:p w:rsidR="00514848" w:rsidRPr="00F65004" w:rsidRDefault="00514848" w:rsidP="00514848">
                                  <w:pPr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  <w:t>ACTS 1st &amp; 2</w:t>
                                  </w:r>
                                  <w:r w:rsidRPr="00F65004"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  <w:vertAlign w:val="superscript"/>
                                    </w:rPr>
                                    <w:t>nd</w:t>
                                  </w:r>
                                  <w:r w:rsidRPr="00F65004"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  <w:t xml:space="preserve"> BEST (Business, Entrepreneur, Synergies Symposium</w:t>
                                  </w:r>
                                </w:p>
                                <w:p w:rsidR="00BB436A" w:rsidRDefault="00514848" w:rsidP="00BB436A">
                                  <w:pPr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  <w:t>Thrust of a Sustainable Economy)</w:t>
                                  </w:r>
                                </w:p>
                                <w:p w:rsidR="00C43C8D" w:rsidRPr="00F65004" w:rsidRDefault="00C43C8D" w:rsidP="00BB436A">
                                  <w:pPr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14848" w:rsidRPr="00F65004" w:rsidRDefault="00514848" w:rsidP="00BB436A">
                                  <w:pPr>
                                    <w:rPr>
                                      <w:rFonts w:eastAsia="Batang" w:cstheme="minorHAnsi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  <w:lang w:val="en-SG"/>
                                    </w:rPr>
                                    <w:t xml:space="preserve">Philippine Trade Training </w:t>
                                  </w:r>
                                  <w:proofErr w:type="spellStart"/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  <w:lang w:val="en-SG"/>
                                    </w:rPr>
                                    <w:t>Center</w:t>
                                  </w:r>
                                  <w:proofErr w:type="spellEnd"/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  <w:lang w:val="en-SG"/>
                                    </w:rPr>
                                    <w:t xml:space="preserve"> | Pasay, </w:t>
                                  </w:r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</w:rPr>
                                    <w:t>Manila •</w:t>
                                  </w:r>
                                  <w:r w:rsidR="00BB436A"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65004">
                                    <w:rPr>
                                      <w:rFonts w:cstheme="minorHAnsi"/>
                                      <w:i/>
                                      <w:sz w:val="20"/>
                                      <w:szCs w:val="20"/>
                                    </w:rPr>
                                    <w:t>November 10, 2015</w:t>
                                  </w:r>
                                </w:p>
                                <w:p w:rsidR="00514848" w:rsidRDefault="00514848" w:rsidP="00BB436A">
                                  <w:pPr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  <w:t>Quality Customer Service</w:t>
                                  </w:r>
                                </w:p>
                                <w:p w:rsidR="00C43C8D" w:rsidRPr="00F65004" w:rsidRDefault="00C43C8D" w:rsidP="00BB436A">
                                  <w:pPr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514848" w:rsidRPr="00F65004" w:rsidRDefault="00514848" w:rsidP="00BB436A">
                                  <w:pPr>
                                    <w:rPr>
                                      <w:rFonts w:ascii="Tahoma" w:hAnsi="Tahoma" w:cs="Tahoma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</w:rPr>
                                    <w:t xml:space="preserve">Fujitsu Die-Tech Corp. of the </w:t>
                                  </w:r>
                                  <w:proofErr w:type="spellStart"/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</w:rPr>
                                    <w:t>Phils</w:t>
                                  </w:r>
                                  <w:proofErr w:type="spellEnd"/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</w:rPr>
                                    <w:t xml:space="preserve">. | </w:t>
                                  </w:r>
                                  <w:proofErr w:type="spellStart"/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</w:rPr>
                                    <w:t>Bi</w:t>
                                  </w:r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  <w:lang w:eastAsia="zh-CN"/>
                                    </w:rPr>
                                    <w:t>ñan</w:t>
                                  </w:r>
                                  <w:proofErr w:type="spellEnd"/>
                                  <w:r w:rsidRPr="00F65004">
                                    <w:rPr>
                                      <w:rFonts w:cstheme="minorHAnsi"/>
                                      <w:b/>
                                      <w:sz w:val="20"/>
                                      <w:szCs w:val="20"/>
                                      <w:lang w:eastAsia="zh-CN"/>
                                    </w:rPr>
                                    <w:t xml:space="preserve">, Laguna </w:t>
                                  </w:r>
                                  <w:r w:rsidRPr="00F65004"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  <w:t>•</w:t>
                                  </w:r>
                                  <w:r w:rsidR="00F65004">
                                    <w:rPr>
                                      <w:rFonts w:ascii="Tahoma" w:hAnsi="Tahoma" w:cs="Tahom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65004">
                                    <w:rPr>
                                      <w:rFonts w:cstheme="minorHAnsi"/>
                                      <w:i/>
                                      <w:sz w:val="20"/>
                                      <w:szCs w:val="20"/>
                                    </w:rPr>
                                    <w:t>December 16, 2015</w:t>
                                  </w:r>
                                </w:p>
                                <w:p w:rsidR="00514848" w:rsidRPr="00F65004" w:rsidRDefault="00514848" w:rsidP="00514848">
                                  <w:pPr>
                                    <w:rPr>
                                      <w:rFonts w:cstheme="minorHAnsi"/>
                                      <w:sz w:val="20"/>
                                      <w:szCs w:val="20"/>
                                    </w:rPr>
                                  </w:pPr>
                                  <w:r w:rsidRPr="00F65004">
                                    <w:rPr>
                                      <w:rFonts w:eastAsia="Batang" w:cstheme="minorHAnsi"/>
                                      <w:sz w:val="20"/>
                                      <w:szCs w:val="20"/>
                                    </w:rPr>
                                    <w:t>Developing and Controlling QMS Documents and Records / DC Toolbox Awareness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6F60A1" id="Text Box 9" o:spid="_x0000_s1030" type="#_x0000_t202" style="position:absolute;margin-left:16.85pt;margin-top:6.95pt;width:355.8pt;height:21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" filled="f" stroked="f" strokeweight=".5pt">
                      <v:textbox>
                        <w:txbxContent>
                          <w:p w:rsidR="00514848" w:rsidRPr="00F65004" w:rsidRDefault="00514848" w:rsidP="00514848">
                            <w:pPr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  <w:szCs w:val="20"/>
                              </w:rPr>
                            </w:pPr>
                            <w:r w:rsidRPr="00F65004"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  <w:szCs w:val="20"/>
                              </w:rPr>
                              <w:t>SEMINARS ATTENDED</w:t>
                            </w:r>
                          </w:p>
                          <w:p w:rsidR="00514848" w:rsidRPr="000A7152" w:rsidRDefault="00514848" w:rsidP="00514848">
                            <w:p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</w:p>
                          <w:p w:rsidR="00514848" w:rsidRPr="00F65004" w:rsidRDefault="00514848" w:rsidP="00BB436A">
                            <w:pPr>
                              <w:rPr>
                                <w:rFonts w:cstheme="minorHAnsi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</w:rPr>
                              <w:t xml:space="preserve">ACTS Computer College | Sta. Cruz, Laguna </w:t>
                            </w:r>
                            <w:r w:rsidRPr="00F6500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F65004">
                              <w:rPr>
                                <w:rFonts w:cstheme="minorHAnsi"/>
                                <w:i/>
                                <w:sz w:val="20"/>
                                <w:szCs w:val="20"/>
                              </w:rPr>
                              <w:t>September 04, 2010</w:t>
                            </w:r>
                          </w:p>
                          <w:p w:rsidR="00514848" w:rsidRDefault="00514848" w:rsidP="00BB436A">
                            <w:pPr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  <w:t>Personality Development</w:t>
                            </w:r>
                          </w:p>
                          <w:p w:rsidR="00C43C8D" w:rsidRPr="00F65004" w:rsidRDefault="00C43C8D" w:rsidP="00BB436A">
                            <w:pPr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</w:pPr>
                          </w:p>
                          <w:p w:rsidR="00514848" w:rsidRPr="00F65004" w:rsidRDefault="00514848" w:rsidP="00BB436A">
                            <w:pPr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</w:rPr>
                              <w:t xml:space="preserve">ACTS Computer College | Sta. Cruz, Laguna </w:t>
                            </w:r>
                            <w:r w:rsidRPr="00F6500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Pr="00F65004">
                              <w:rPr>
                                <w:rFonts w:cstheme="minorHAnsi"/>
                                <w:i/>
                                <w:sz w:val="20"/>
                                <w:szCs w:val="20"/>
                              </w:rPr>
                              <w:t>October 22, 2011</w:t>
                            </w:r>
                          </w:p>
                          <w:p w:rsidR="00514848" w:rsidRDefault="00514848" w:rsidP="00BB436A">
                            <w:pPr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  <w:t>Solid Waste Management through Vermicomposting Technology</w:t>
                            </w:r>
                          </w:p>
                          <w:p w:rsidR="00C43C8D" w:rsidRPr="00F65004" w:rsidRDefault="00C43C8D" w:rsidP="00BB436A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:rsidR="00514848" w:rsidRPr="00F65004" w:rsidRDefault="00514848" w:rsidP="00BB436A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</w:rPr>
                              <w:t xml:space="preserve">ACTS Computer College | Sta. Cruz, Laguna </w:t>
                            </w:r>
                            <w:r w:rsidRPr="00F6500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•</w:t>
                            </w:r>
                            <w:r w:rsidR="00F6500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65004">
                              <w:rPr>
                                <w:rFonts w:cstheme="minorHAnsi"/>
                                <w:i/>
                                <w:sz w:val="20"/>
                                <w:szCs w:val="20"/>
                              </w:rPr>
                              <w:t>Feb. 09, 2012 &amp; Mar.</w:t>
                            </w:r>
                            <w:r w:rsidRPr="00F65004">
                              <w:rPr>
                                <w:rFonts w:cstheme="minorHAnsi"/>
                                <w:i/>
                                <w:sz w:val="20"/>
                                <w:szCs w:val="20"/>
                              </w:rPr>
                              <w:t xml:space="preserve"> 02, 2013</w:t>
                            </w:r>
                          </w:p>
                          <w:p w:rsidR="00514848" w:rsidRPr="00F65004" w:rsidRDefault="00514848" w:rsidP="00514848">
                            <w:pPr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  <w:t>ACTS 1st &amp; 2</w:t>
                            </w:r>
                            <w:r w:rsidRPr="00F65004">
                              <w:rPr>
                                <w:rFonts w:eastAsia="Batang" w:cstheme="minorHAnsi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F65004"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  <w:t xml:space="preserve"> BEST (Business, Entrepreneur, Synergies Symposium</w:t>
                            </w:r>
                          </w:p>
                          <w:p w:rsidR="00BB436A" w:rsidRDefault="00514848" w:rsidP="00BB436A">
                            <w:pPr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  <w:t>Thrust of a Sustainable Economy)</w:t>
                            </w:r>
                          </w:p>
                          <w:p w:rsidR="00C43C8D" w:rsidRPr="00F65004" w:rsidRDefault="00C43C8D" w:rsidP="00BB436A">
                            <w:pPr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</w:pPr>
                          </w:p>
                          <w:p w:rsidR="00514848" w:rsidRPr="00F65004" w:rsidRDefault="00514848" w:rsidP="00BB436A">
                            <w:pPr>
                              <w:rPr>
                                <w:rFonts w:eastAsia="Batang"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  <w:lang w:val="en-SG"/>
                              </w:rPr>
                              <w:t xml:space="preserve">Philippine Trade Training </w:t>
                            </w:r>
                            <w:proofErr w:type="spellStart"/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  <w:lang w:val="en-SG"/>
                              </w:rPr>
                              <w:t>Center</w:t>
                            </w:r>
                            <w:proofErr w:type="spellEnd"/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  <w:lang w:val="en-SG"/>
                              </w:rPr>
                              <w:t xml:space="preserve"> | Pasay, </w:t>
                            </w:r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</w:rPr>
                              <w:t>Manila •</w:t>
                            </w:r>
                            <w:r w:rsidR="00BB436A"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65004">
                              <w:rPr>
                                <w:rFonts w:cstheme="minorHAnsi"/>
                                <w:i/>
                                <w:sz w:val="20"/>
                                <w:szCs w:val="20"/>
                              </w:rPr>
                              <w:t>November 10, 2015</w:t>
                            </w:r>
                          </w:p>
                          <w:p w:rsidR="00514848" w:rsidRDefault="00514848" w:rsidP="00BB436A">
                            <w:pPr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  <w:t>Quality Customer Service</w:t>
                            </w:r>
                          </w:p>
                          <w:p w:rsidR="00C43C8D" w:rsidRPr="00F65004" w:rsidRDefault="00C43C8D" w:rsidP="00BB436A">
                            <w:pPr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514848" w:rsidRPr="00F65004" w:rsidRDefault="00514848" w:rsidP="00BB436A">
                            <w:p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</w:rPr>
                              <w:t xml:space="preserve">Fujitsu Die-Tech Corp. of the </w:t>
                            </w:r>
                            <w:proofErr w:type="spellStart"/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</w:rPr>
                              <w:t>Phils</w:t>
                            </w:r>
                            <w:proofErr w:type="spellEnd"/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</w:rPr>
                              <w:t xml:space="preserve">. | </w:t>
                            </w:r>
                            <w:proofErr w:type="spellStart"/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</w:rPr>
                              <w:t>Bi</w:t>
                            </w:r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  <w:lang w:eastAsia="zh-CN"/>
                              </w:rPr>
                              <w:t>ñan</w:t>
                            </w:r>
                            <w:proofErr w:type="spellEnd"/>
                            <w:r w:rsidRPr="00F65004">
                              <w:rPr>
                                <w:rFonts w:cstheme="minorHAnsi"/>
                                <w:b/>
                                <w:sz w:val="20"/>
                                <w:szCs w:val="20"/>
                                <w:lang w:eastAsia="zh-CN"/>
                              </w:rPr>
                              <w:t xml:space="preserve">, Laguna </w:t>
                            </w:r>
                            <w:r w:rsidRPr="00F65004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•</w:t>
                            </w:r>
                            <w:r w:rsidR="00F65004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65004">
                              <w:rPr>
                                <w:rFonts w:cstheme="minorHAnsi"/>
                                <w:i/>
                                <w:sz w:val="20"/>
                                <w:szCs w:val="20"/>
                              </w:rPr>
                              <w:t>December 16, 2015</w:t>
                            </w:r>
                          </w:p>
                          <w:p w:rsidR="00514848" w:rsidRPr="00F65004" w:rsidRDefault="00514848" w:rsidP="00514848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F65004">
                              <w:rPr>
                                <w:rFonts w:eastAsia="Batang" w:cstheme="minorHAnsi"/>
                                <w:sz w:val="20"/>
                                <w:szCs w:val="20"/>
                              </w:rPr>
                              <w:t>Developing and Controlling QMS Documents and Records / DC Toolbox Awareness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905C7E" w:rsidTr="002D1E49">
        <w:trPr>
          <w:trHeight w:val="80"/>
        </w:trPr>
        <w:tc>
          <w:tcPr>
            <w:tcW w:w="360" w:type="dxa"/>
          </w:tcPr>
          <w:p w:rsidR="00905C7E" w:rsidRPr="0056708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3330" w:type="dxa"/>
            <w:gridSpan w:val="2"/>
          </w:tcPr>
          <w:p w:rsidR="00905C7E" w:rsidRPr="0056708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Pr="00590471" w:rsidRDefault="00905C7E" w:rsidP="00222466"/>
        </w:tc>
      </w:tr>
      <w:tr w:rsidR="00905C7E" w:rsidTr="00C26DD1">
        <w:trPr>
          <w:trHeight w:val="543"/>
        </w:trPr>
        <w:tc>
          <w:tcPr>
            <w:tcW w:w="360" w:type="dxa"/>
          </w:tcPr>
          <w:p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91032E1" wp14:editId="3D7CA73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D8E17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i/a7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i/a7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  <w:vAlign w:val="center"/>
          </w:tcPr>
          <w:p w:rsidR="00905C7E" w:rsidRPr="00380FD1" w:rsidRDefault="00C26DD1" w:rsidP="00380FD1">
            <w:pPr>
              <w:pStyle w:val="Information"/>
            </w:pPr>
            <w:r>
              <w:t>City of Santa Rosa</w:t>
            </w:r>
          </w:p>
          <w:p w:rsidR="00905C7E" w:rsidRPr="00380FD1" w:rsidRDefault="00C26DD1" w:rsidP="00C26DD1">
            <w:pPr>
              <w:pStyle w:val="Information"/>
            </w:pPr>
            <w:r>
              <w:t xml:space="preserve">Laguna, </w:t>
            </w:r>
            <w:r w:rsidR="005E0CE2">
              <w:t xml:space="preserve">Philippines </w:t>
            </w:r>
            <w:r>
              <w:t>4026</w:t>
            </w:r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C26DD1">
        <w:trPr>
          <w:trHeight w:val="183"/>
        </w:trPr>
        <w:tc>
          <w:tcPr>
            <w:tcW w:w="360" w:type="dxa"/>
          </w:tcPr>
          <w:p w:rsidR="00905C7E" w:rsidRPr="00376291" w:rsidRDefault="00905C7E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905C7E" w:rsidRPr="00376291" w:rsidRDefault="00905C7E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C26DD1">
        <w:trPr>
          <w:trHeight w:val="624"/>
        </w:trPr>
        <w:tc>
          <w:tcPr>
            <w:tcW w:w="360" w:type="dxa"/>
          </w:tcPr>
          <w:p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27119D" wp14:editId="5FDB95D1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C2FF74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YlZ9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PRiVn3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  <w:vAlign w:val="center"/>
          </w:tcPr>
          <w:p w:rsidR="00905C7E" w:rsidRPr="00380FD1" w:rsidRDefault="00C26DD1" w:rsidP="00C26DD1">
            <w:pPr>
              <w:pStyle w:val="Information"/>
            </w:pPr>
            <w:r>
              <w:t>(+63) 0907</w:t>
            </w:r>
            <w:r w:rsidR="00F66A74">
              <w:t>-</w:t>
            </w:r>
            <w:r>
              <w:t>543</w:t>
            </w:r>
            <w:r w:rsidR="00F66A74">
              <w:t>-</w:t>
            </w:r>
            <w:r>
              <w:t>9715</w:t>
            </w:r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C26DD1">
        <w:trPr>
          <w:trHeight w:val="183"/>
        </w:trPr>
        <w:tc>
          <w:tcPr>
            <w:tcW w:w="360" w:type="dxa"/>
          </w:tcPr>
          <w:p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C26DD1">
        <w:trPr>
          <w:trHeight w:val="633"/>
        </w:trPr>
        <w:tc>
          <w:tcPr>
            <w:tcW w:w="360" w:type="dxa"/>
          </w:tcPr>
          <w:p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60F4E6B" wp14:editId="14400A0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199524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9a4168 [24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  <w:vAlign w:val="center"/>
          </w:tcPr>
          <w:p w:rsidR="00905C7E" w:rsidRPr="00380FD1" w:rsidRDefault="00C26DD1" w:rsidP="00C26DD1">
            <w:pPr>
              <w:pStyle w:val="Information"/>
            </w:pPr>
            <w:r>
              <w:t>manilynratonel03@gmail.com</w:t>
            </w:r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C26DD1">
        <w:trPr>
          <w:trHeight w:val="174"/>
        </w:trPr>
        <w:tc>
          <w:tcPr>
            <w:tcW w:w="360" w:type="dxa"/>
          </w:tcPr>
          <w:p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905C7E" w:rsidRPr="00376291" w:rsidRDefault="00905C7E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C26DD1">
        <w:trPr>
          <w:trHeight w:val="633"/>
        </w:trPr>
        <w:tc>
          <w:tcPr>
            <w:tcW w:w="360" w:type="dxa"/>
          </w:tcPr>
          <w:p w:rsidR="00905C7E" w:rsidRDefault="00905C7E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905C7E" w:rsidRPr="00376291" w:rsidRDefault="00905C7E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CDA05B" wp14:editId="268DBFE4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2E3613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8a434e [24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  <w:vAlign w:val="center"/>
          </w:tcPr>
          <w:p w:rsidR="00905C7E" w:rsidRPr="00380FD1" w:rsidRDefault="00F66A74" w:rsidP="00F66A74">
            <w:pPr>
              <w:pStyle w:val="Information"/>
            </w:pPr>
            <w:proofErr w:type="spellStart"/>
            <w:r>
              <w:t>manilyn.r.ratonel</w:t>
            </w:r>
            <w:proofErr w:type="spellEnd"/>
          </w:p>
        </w:tc>
        <w:tc>
          <w:tcPr>
            <w:tcW w:w="423" w:type="dxa"/>
            <w:vMerge/>
          </w:tcPr>
          <w:p w:rsidR="00905C7E" w:rsidRDefault="00905C7E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2" w:type="dxa"/>
            <w:vMerge/>
          </w:tcPr>
          <w:p w:rsidR="00905C7E" w:rsidRDefault="00905C7E" w:rsidP="005801E5">
            <w:pPr>
              <w:pStyle w:val="Heading1"/>
            </w:pPr>
          </w:p>
        </w:tc>
      </w:tr>
      <w:tr w:rsidR="00905C7E" w:rsidTr="00C26DD1">
        <w:trPr>
          <w:trHeight w:val="2448"/>
        </w:trPr>
        <w:tc>
          <w:tcPr>
            <w:tcW w:w="360" w:type="dxa"/>
          </w:tcPr>
          <w:p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3330" w:type="dxa"/>
            <w:gridSpan w:val="2"/>
          </w:tcPr>
          <w:p w:rsidR="00905C7E" w:rsidRPr="0056708E" w:rsidRDefault="00905C7E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23" w:type="dxa"/>
          </w:tcPr>
          <w:p w:rsidR="00905C7E" w:rsidRDefault="00905C7E" w:rsidP="00222466"/>
        </w:tc>
        <w:tc>
          <w:tcPr>
            <w:tcW w:w="6602" w:type="dxa"/>
            <w:vMerge/>
          </w:tcPr>
          <w:p w:rsidR="00905C7E" w:rsidRDefault="00905C7E" w:rsidP="00222466"/>
        </w:tc>
      </w:tr>
    </w:tbl>
    <w:p w:rsidR="007F5B63" w:rsidRPr="00CE1E3D" w:rsidRDefault="00C43C8D" w:rsidP="006D79A8">
      <w:pPr>
        <w:pStyle w:val="BodyText"/>
      </w:pPr>
      <w:r w:rsidRPr="00AE50E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530403" wp14:editId="21CD9120">
                <wp:simplePos x="0" y="0"/>
                <wp:positionH relativeFrom="column">
                  <wp:posOffset>2430145</wp:posOffset>
                </wp:positionH>
                <wp:positionV relativeFrom="paragraph">
                  <wp:posOffset>1956435</wp:posOffset>
                </wp:positionV>
                <wp:extent cx="4122420" cy="16764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B436A" w:rsidRPr="00F65004" w:rsidRDefault="00BB436A" w:rsidP="00BB436A">
                            <w:pPr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  <w:szCs w:val="20"/>
                              </w:rPr>
                            </w:pPr>
                            <w:r w:rsidRPr="00F65004"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  <w:szCs w:val="20"/>
                              </w:rPr>
                              <w:t>REFERENCES</w:t>
                            </w:r>
                          </w:p>
                          <w:p w:rsidR="00BB436A" w:rsidRPr="00BD5617" w:rsidRDefault="00BB436A" w:rsidP="00BB436A">
                            <w:p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</w:p>
                          <w:p w:rsidR="00F65004" w:rsidRPr="00F65004" w:rsidRDefault="00F65004" w:rsidP="00F65004">
                            <w:pPr>
                              <w:pStyle w:val="BodyText"/>
                              <w:rPr>
                                <w:rFonts w:cstheme="minorHAnsi"/>
                              </w:rPr>
                            </w:pP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b/>
                                <w:bCs/>
                                <w:sz w:val="20"/>
                                <w:lang w:eastAsia="zh-CN"/>
                              </w:rPr>
                              <w:t>Mr. Carlo Micosa</w:t>
                            </w:r>
                          </w:p>
                          <w:p w:rsidR="00F65004" w:rsidRDefault="00F65004" w:rsidP="00F65004">
                            <w:pPr>
                              <w:pStyle w:val="BodyText"/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</w:pP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 xml:space="preserve">Sales Asst. Supervisor </w:t>
                            </w:r>
                            <w:r w:rsidRPr="00F65004">
                              <w:rPr>
                                <w:rStyle w:val="BodyTextChar"/>
                                <w:rFonts w:cstheme="minorHAnsi"/>
                              </w:rPr>
                              <w:t xml:space="preserve">•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>Fujitsu D</w:t>
                            </w:r>
                            <w:r w:rsidR="00C43C8D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 xml:space="preserve">ie-Tech Corp. of the </w:t>
                            </w:r>
                            <w:proofErr w:type="spellStart"/>
                            <w:r w:rsidR="00C43C8D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>Phils</w:t>
                            </w:r>
                            <w:proofErr w:type="spellEnd"/>
                            <w:r w:rsidR="00C43C8D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 xml:space="preserve">. </w:t>
                            </w:r>
                            <w:r w:rsidR="00C43C8D" w:rsidRPr="00F65004">
                              <w:rPr>
                                <w:rStyle w:val="BodyTextChar"/>
                                <w:rFonts w:cstheme="minorHAnsi"/>
                              </w:rPr>
                              <w:t xml:space="preserve">•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</w:rPr>
                              <w:t>0956-560-0592</w:t>
                            </w:r>
                          </w:p>
                          <w:p w:rsidR="00747B1B" w:rsidRDefault="00747B1B" w:rsidP="00F65004">
                            <w:pPr>
                              <w:pStyle w:val="BodyText"/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</w:rPr>
                            </w:pPr>
                          </w:p>
                          <w:p w:rsidR="00747B1B" w:rsidRPr="00F65004" w:rsidRDefault="00747B1B" w:rsidP="00747B1B">
                            <w:pPr>
                              <w:pStyle w:val="BodyText"/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</w:pP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b/>
                                <w:bCs/>
                                <w:sz w:val="20"/>
                              </w:rPr>
                              <w:t>Ms. Ma. Angelica Martinez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 xml:space="preserve"> </w:t>
                            </w:r>
                          </w:p>
                          <w:p w:rsidR="00747B1B" w:rsidRPr="00F65004" w:rsidRDefault="00747B1B" w:rsidP="00747B1B">
                            <w:pPr>
                              <w:pStyle w:val="BodyText"/>
                              <w:rPr>
                                <w:rFonts w:eastAsia="Batang" w:cstheme="minorHAnsi"/>
                                <w:lang w:eastAsia="zh-CN"/>
                              </w:rPr>
                            </w:pP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</w:rPr>
                              <w:t>Sales Analyst</w:t>
                            </w:r>
                            <w:r w:rsidRPr="00F65004">
                              <w:rPr>
                                <w:rStyle w:val="BodyTextChar"/>
                                <w:rFonts w:cstheme="minorHAnsi"/>
                              </w:rPr>
                              <w:t xml:space="preserve"> • </w:t>
                            </w:r>
                            <w:proofErr w:type="spellStart"/>
                            <w:r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</w:rPr>
                              <w:t>SunPower</w:t>
                            </w:r>
                            <w:proofErr w:type="spellEnd"/>
                            <w:r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</w:rPr>
                              <w:t xml:space="preserve"> Philippines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</w:rPr>
                              <w:t xml:space="preserve"> </w:t>
                            </w:r>
                            <w:r w:rsidRPr="00F65004">
                              <w:rPr>
                                <w:rStyle w:val="BodyTextChar"/>
                                <w:rFonts w:cstheme="minorHAnsi"/>
                              </w:rPr>
                              <w:t xml:space="preserve">•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</w:rPr>
                              <w:t>0929-493-5720</w:t>
                            </w:r>
                          </w:p>
                          <w:p w:rsidR="00F65004" w:rsidRPr="00F65004" w:rsidRDefault="00F65004" w:rsidP="00BB436A">
                            <w:pPr>
                              <w:pStyle w:val="BodyText"/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b/>
                                <w:bCs/>
                                <w:sz w:val="20"/>
                                <w:lang w:eastAsia="zh-CN"/>
                              </w:rPr>
                            </w:pPr>
                          </w:p>
                          <w:p w:rsidR="00BB436A" w:rsidRPr="00F65004" w:rsidRDefault="00BB436A" w:rsidP="00BB436A">
                            <w:pPr>
                              <w:pStyle w:val="BodyText"/>
                              <w:rPr>
                                <w:rFonts w:cstheme="minorHAnsi"/>
                              </w:rPr>
                            </w:pP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b/>
                                <w:bCs/>
                                <w:sz w:val="20"/>
                                <w:lang w:eastAsia="zh-CN"/>
                              </w:rPr>
                              <w:t xml:space="preserve">Rev. Christian </w:t>
                            </w:r>
                            <w:proofErr w:type="spellStart"/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b/>
                                <w:bCs/>
                                <w:sz w:val="20"/>
                                <w:lang w:eastAsia="zh-CN"/>
                              </w:rPr>
                              <w:t>Fer</w:t>
                            </w:r>
                            <w:proofErr w:type="spellEnd"/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b/>
                                <w:bCs/>
                                <w:sz w:val="20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b/>
                                <w:bCs/>
                                <w:sz w:val="20"/>
                                <w:lang w:eastAsia="zh-CN"/>
                              </w:rPr>
                              <w:t>Iba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SimSun" w:hAnsiTheme="minorHAnsi" w:cstheme="minorHAnsi"/>
                                <w:b/>
                                <w:bCs/>
                                <w:sz w:val="20"/>
                                <w:lang w:eastAsia="zh-CN"/>
                              </w:rPr>
                              <w:t>ñez</w:t>
                            </w:r>
                            <w:proofErr w:type="spellEnd"/>
                            <w:r w:rsidRPr="00F65004">
                              <w:rPr>
                                <w:rFonts w:cstheme="minorHAnsi"/>
                              </w:rPr>
                              <w:t xml:space="preserve"> </w:t>
                            </w:r>
                          </w:p>
                          <w:p w:rsidR="00BB436A" w:rsidRPr="00F65004" w:rsidRDefault="00BB436A" w:rsidP="00BB436A">
                            <w:pPr>
                              <w:pStyle w:val="BodyText"/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</w:pP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 xml:space="preserve">Parish Priest </w:t>
                            </w:r>
                            <w:r w:rsidRPr="00F65004">
                              <w:rPr>
                                <w:rStyle w:val="BodyTextChar"/>
                                <w:rFonts w:cstheme="minorHAnsi"/>
                              </w:rPr>
                              <w:t xml:space="preserve">• </w:t>
                            </w:r>
                            <w:proofErr w:type="spellStart"/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>Iglesia</w:t>
                            </w:r>
                            <w:proofErr w:type="spellEnd"/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 xml:space="preserve"> Filipina </w:t>
                            </w:r>
                            <w:proofErr w:type="spellStart"/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>Independiente</w:t>
                            </w:r>
                            <w:proofErr w:type="spellEnd"/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 xml:space="preserve"> (IFI)</w:t>
                            </w:r>
                            <w:r w:rsidR="00F65004"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  <w:lang w:eastAsia="zh-CN"/>
                              </w:rPr>
                              <w:t xml:space="preserve"> </w:t>
                            </w:r>
                            <w:r w:rsidR="00F65004" w:rsidRPr="00F65004">
                              <w:rPr>
                                <w:rStyle w:val="BodyTextChar"/>
                                <w:rFonts w:cstheme="minorHAnsi"/>
                              </w:rPr>
                              <w:t xml:space="preserve">• </w:t>
                            </w:r>
                            <w:r w:rsidRPr="00F65004">
                              <w:rPr>
                                <w:rStyle w:val="CharAttribute15"/>
                                <w:rFonts w:asciiTheme="minorHAnsi" w:eastAsia="Batang" w:hAnsiTheme="minorHAnsi" w:cstheme="minorHAnsi"/>
                                <w:sz w:val="20"/>
                              </w:rPr>
                              <w:t>0930-285-6426</w:t>
                            </w:r>
                          </w:p>
                          <w:p w:rsidR="00BB436A" w:rsidRPr="00F65004" w:rsidRDefault="00BB436A" w:rsidP="00BB436A">
                            <w:pPr>
                              <w:pStyle w:val="BodyText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30403" id="Text Box 27" o:spid="_x0000_s1031" type="#_x0000_t202" style="position:absolute;margin-left:191.35pt;margin-top:154.05pt;width:324.6pt;height:13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" filled="f" stroked="f" strokeweight=".5pt">
                <v:textbox>
                  <w:txbxContent>
                    <w:p w:rsidR="00BB436A" w:rsidRPr="00F65004" w:rsidRDefault="00BB436A" w:rsidP="00BB436A">
                      <w:pPr>
                        <w:rPr>
                          <w:rFonts w:ascii="Tahoma" w:hAnsi="Tahoma" w:cs="Tahoma"/>
                          <w:b/>
                          <w:color w:val="9A4168" w:themeColor="accent3" w:themeShade="BF"/>
                          <w:szCs w:val="20"/>
                        </w:rPr>
                      </w:pPr>
                      <w:r w:rsidRPr="00F65004">
                        <w:rPr>
                          <w:rFonts w:ascii="Tahoma" w:hAnsi="Tahoma" w:cs="Tahoma"/>
                          <w:b/>
                          <w:color w:val="9A4168" w:themeColor="accent3" w:themeShade="BF"/>
                          <w:szCs w:val="20"/>
                        </w:rPr>
                        <w:t>REFERENCES</w:t>
                      </w:r>
                    </w:p>
                    <w:p w:rsidR="00BB436A" w:rsidRPr="00BD5617" w:rsidRDefault="00BB436A" w:rsidP="00BB436A">
                      <w:p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</w:p>
                    <w:p w:rsidR="00F65004" w:rsidRPr="00F65004" w:rsidRDefault="00F65004" w:rsidP="00F65004">
                      <w:pPr>
                        <w:pStyle w:val="BodyText"/>
                        <w:rPr>
                          <w:rFonts w:cstheme="minorHAnsi"/>
                        </w:rPr>
                      </w:pP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b/>
                          <w:bCs/>
                          <w:sz w:val="20"/>
                          <w:lang w:eastAsia="zh-CN"/>
                        </w:rPr>
                        <w:t>Mr. Carlo Micosa</w:t>
                      </w:r>
                    </w:p>
                    <w:p w:rsidR="00F65004" w:rsidRDefault="00F65004" w:rsidP="00F65004">
                      <w:pPr>
                        <w:pStyle w:val="BodyText"/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</w:pP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 xml:space="preserve">Sales Asst. Supervisor </w:t>
                      </w:r>
                      <w:r w:rsidRPr="00F65004">
                        <w:rPr>
                          <w:rStyle w:val="BodyTextChar"/>
                          <w:rFonts w:cstheme="minorHAnsi"/>
                        </w:rPr>
                        <w:t xml:space="preserve">• </w:t>
                      </w: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>Fujitsu D</w:t>
                      </w:r>
                      <w:r w:rsidR="00C43C8D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 xml:space="preserve">ie-Tech Corp. of the </w:t>
                      </w:r>
                      <w:proofErr w:type="spellStart"/>
                      <w:r w:rsidR="00C43C8D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>Phils</w:t>
                      </w:r>
                      <w:proofErr w:type="spellEnd"/>
                      <w:r w:rsidR="00C43C8D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 xml:space="preserve">. </w:t>
                      </w:r>
                      <w:r w:rsidR="00C43C8D" w:rsidRPr="00F65004">
                        <w:rPr>
                          <w:rStyle w:val="BodyTextChar"/>
                          <w:rFonts w:cstheme="minorHAnsi"/>
                        </w:rPr>
                        <w:t xml:space="preserve">• </w:t>
                      </w: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</w:rPr>
                        <w:t>0956-560-0592</w:t>
                      </w:r>
                    </w:p>
                    <w:p w:rsidR="00747B1B" w:rsidRDefault="00747B1B" w:rsidP="00F65004">
                      <w:pPr>
                        <w:pStyle w:val="BodyText"/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</w:rPr>
                      </w:pPr>
                    </w:p>
                    <w:p w:rsidR="00747B1B" w:rsidRPr="00F65004" w:rsidRDefault="00747B1B" w:rsidP="00747B1B">
                      <w:pPr>
                        <w:pStyle w:val="BodyText"/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</w:pP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b/>
                          <w:bCs/>
                          <w:sz w:val="20"/>
                        </w:rPr>
                        <w:t>Ms. Ma. Angelica Martinez</w:t>
                      </w: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 xml:space="preserve"> </w:t>
                      </w:r>
                    </w:p>
                    <w:p w:rsidR="00747B1B" w:rsidRPr="00F65004" w:rsidRDefault="00747B1B" w:rsidP="00747B1B">
                      <w:pPr>
                        <w:pStyle w:val="BodyText"/>
                        <w:rPr>
                          <w:rFonts w:eastAsia="Batang" w:cstheme="minorHAnsi"/>
                          <w:lang w:eastAsia="zh-CN"/>
                        </w:rPr>
                      </w:pP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</w:rPr>
                        <w:t>Sales Analyst</w:t>
                      </w:r>
                      <w:r w:rsidRPr="00F65004">
                        <w:rPr>
                          <w:rStyle w:val="BodyTextChar"/>
                          <w:rFonts w:cstheme="minorHAnsi"/>
                        </w:rPr>
                        <w:t xml:space="preserve"> • </w:t>
                      </w:r>
                      <w:proofErr w:type="spellStart"/>
                      <w:r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</w:rPr>
                        <w:t>SunPower</w:t>
                      </w:r>
                      <w:proofErr w:type="spellEnd"/>
                      <w:r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</w:rPr>
                        <w:t xml:space="preserve"> Philippines</w:t>
                      </w: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</w:rPr>
                        <w:t xml:space="preserve"> </w:t>
                      </w:r>
                      <w:r w:rsidRPr="00F65004">
                        <w:rPr>
                          <w:rStyle w:val="BodyTextChar"/>
                          <w:rFonts w:cstheme="minorHAnsi"/>
                        </w:rPr>
                        <w:t xml:space="preserve">• </w:t>
                      </w: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</w:rPr>
                        <w:t>0929-493-5720</w:t>
                      </w:r>
                    </w:p>
                    <w:p w:rsidR="00F65004" w:rsidRPr="00F65004" w:rsidRDefault="00F65004" w:rsidP="00BB436A">
                      <w:pPr>
                        <w:pStyle w:val="BodyText"/>
                        <w:rPr>
                          <w:rStyle w:val="CharAttribute15"/>
                          <w:rFonts w:asciiTheme="minorHAnsi" w:eastAsia="Batang" w:hAnsiTheme="minorHAnsi" w:cstheme="minorHAnsi"/>
                          <w:b/>
                          <w:bCs/>
                          <w:sz w:val="20"/>
                          <w:lang w:eastAsia="zh-CN"/>
                        </w:rPr>
                      </w:pPr>
                    </w:p>
                    <w:p w:rsidR="00BB436A" w:rsidRPr="00F65004" w:rsidRDefault="00BB436A" w:rsidP="00BB436A">
                      <w:pPr>
                        <w:pStyle w:val="BodyText"/>
                        <w:rPr>
                          <w:rFonts w:cstheme="minorHAnsi"/>
                        </w:rPr>
                      </w:pP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b/>
                          <w:bCs/>
                          <w:sz w:val="20"/>
                          <w:lang w:eastAsia="zh-CN"/>
                        </w:rPr>
                        <w:t xml:space="preserve">Rev. Christian </w:t>
                      </w:r>
                      <w:proofErr w:type="spellStart"/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b/>
                          <w:bCs/>
                          <w:sz w:val="20"/>
                          <w:lang w:eastAsia="zh-CN"/>
                        </w:rPr>
                        <w:t>Fer</w:t>
                      </w:r>
                      <w:proofErr w:type="spellEnd"/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b/>
                          <w:bCs/>
                          <w:sz w:val="20"/>
                          <w:lang w:eastAsia="zh-CN"/>
                        </w:rPr>
                        <w:t xml:space="preserve"> </w:t>
                      </w:r>
                      <w:proofErr w:type="spellStart"/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b/>
                          <w:bCs/>
                          <w:sz w:val="20"/>
                          <w:lang w:eastAsia="zh-CN"/>
                        </w:rPr>
                        <w:t>Iba</w:t>
                      </w:r>
                      <w:r w:rsidRPr="00F65004">
                        <w:rPr>
                          <w:rStyle w:val="CharAttribute15"/>
                          <w:rFonts w:asciiTheme="minorHAnsi" w:eastAsia="SimSun" w:hAnsiTheme="minorHAnsi" w:cstheme="minorHAnsi"/>
                          <w:b/>
                          <w:bCs/>
                          <w:sz w:val="20"/>
                          <w:lang w:eastAsia="zh-CN"/>
                        </w:rPr>
                        <w:t>ñez</w:t>
                      </w:r>
                      <w:proofErr w:type="spellEnd"/>
                      <w:r w:rsidRPr="00F65004">
                        <w:rPr>
                          <w:rFonts w:cstheme="minorHAnsi"/>
                        </w:rPr>
                        <w:t xml:space="preserve"> </w:t>
                      </w:r>
                    </w:p>
                    <w:p w:rsidR="00BB436A" w:rsidRPr="00F65004" w:rsidRDefault="00BB436A" w:rsidP="00BB436A">
                      <w:pPr>
                        <w:pStyle w:val="BodyText"/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</w:pP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 xml:space="preserve">Parish Priest </w:t>
                      </w:r>
                      <w:r w:rsidRPr="00F65004">
                        <w:rPr>
                          <w:rStyle w:val="BodyTextChar"/>
                          <w:rFonts w:cstheme="minorHAnsi"/>
                        </w:rPr>
                        <w:t xml:space="preserve">• </w:t>
                      </w:r>
                      <w:proofErr w:type="spellStart"/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>Iglesia</w:t>
                      </w:r>
                      <w:proofErr w:type="spellEnd"/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 xml:space="preserve"> Filipina </w:t>
                      </w:r>
                      <w:proofErr w:type="spellStart"/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>Independiente</w:t>
                      </w:r>
                      <w:proofErr w:type="spellEnd"/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 xml:space="preserve"> (IFI)</w:t>
                      </w:r>
                      <w:r w:rsidR="00F65004"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  <w:lang w:eastAsia="zh-CN"/>
                        </w:rPr>
                        <w:t xml:space="preserve"> </w:t>
                      </w:r>
                      <w:r w:rsidR="00F65004" w:rsidRPr="00F65004">
                        <w:rPr>
                          <w:rStyle w:val="BodyTextChar"/>
                          <w:rFonts w:cstheme="minorHAnsi"/>
                        </w:rPr>
                        <w:t xml:space="preserve">• </w:t>
                      </w:r>
                      <w:r w:rsidRPr="00F65004">
                        <w:rPr>
                          <w:rStyle w:val="CharAttribute15"/>
                          <w:rFonts w:asciiTheme="minorHAnsi" w:eastAsia="Batang" w:hAnsiTheme="minorHAnsi" w:cstheme="minorHAnsi"/>
                          <w:sz w:val="20"/>
                        </w:rPr>
                        <w:t>0930-285-6426</w:t>
                      </w:r>
                    </w:p>
                    <w:p w:rsidR="00BB436A" w:rsidRPr="00F65004" w:rsidRDefault="00BB436A" w:rsidP="00BB436A">
                      <w:pPr>
                        <w:pStyle w:val="BodyText"/>
                        <w:rPr>
                          <w:rFonts w:cstheme="minorHAns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4D04" w:rsidRPr="004348FD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170BF4" wp14:editId="34326BCE">
                <wp:simplePos x="0" y="0"/>
                <wp:positionH relativeFrom="column">
                  <wp:posOffset>-484505</wp:posOffset>
                </wp:positionH>
                <wp:positionV relativeFrom="paragraph">
                  <wp:posOffset>508635</wp:posOffset>
                </wp:positionV>
                <wp:extent cx="2479040" cy="221932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040" cy="2219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348FD" w:rsidRPr="007D5933" w:rsidRDefault="004348FD" w:rsidP="004348FD">
                            <w:pPr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</w:rPr>
                            </w:pPr>
                            <w:r w:rsidRPr="007D5933"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</w:rPr>
                              <w:t>EDUCATION</w:t>
                            </w:r>
                          </w:p>
                          <w:p w:rsidR="004348FD" w:rsidRPr="00514848" w:rsidRDefault="004348FD" w:rsidP="004348F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4348FD" w:rsidRPr="00514848" w:rsidRDefault="004348FD" w:rsidP="004348FD">
                            <w:pPr>
                              <w:pStyle w:val="Dates"/>
                              <w:rPr>
                                <w:rFonts w:ascii="Tahoma" w:hAnsi="Tahoma" w:cs="Tahoma"/>
                                <w:b w:val="0"/>
                                <w:sz w:val="26"/>
                                <w:szCs w:val="26"/>
                              </w:rPr>
                            </w:pPr>
                            <w:r w:rsidRPr="00514848">
                              <w:rPr>
                                <w:rFonts w:ascii="Tahoma" w:hAnsi="Tahoma" w:cs="Tahoma"/>
                                <w:szCs w:val="26"/>
                              </w:rPr>
                              <w:t>ACTS COMPUTER COLLEGE</w:t>
                            </w:r>
                          </w:p>
                          <w:p w:rsidR="004348FD" w:rsidRPr="00514848" w:rsidRDefault="004348FD" w:rsidP="004348FD">
                            <w:pPr>
                              <w:pStyle w:val="Dates"/>
                              <w:rPr>
                                <w:rFonts w:cstheme="minorHAnsi"/>
                                <w:i/>
                                <w:szCs w:val="24"/>
                              </w:rPr>
                            </w:pPr>
                            <w:r w:rsidRPr="00514848">
                              <w:rPr>
                                <w:rFonts w:cstheme="minorHAnsi"/>
                                <w:i/>
                                <w:szCs w:val="24"/>
                              </w:rPr>
                              <w:t>2009-2013</w:t>
                            </w:r>
                          </w:p>
                          <w:p w:rsidR="004348FD" w:rsidRPr="00C607C3" w:rsidRDefault="004348FD" w:rsidP="004348FD">
                            <w:pPr>
                              <w:pStyle w:val="Dates"/>
                              <w:jc w:val="both"/>
                              <w:rPr>
                                <w:rFonts w:cstheme="minorHAnsi"/>
                                <w:b w:val="0"/>
                                <w:sz w:val="20"/>
                              </w:rPr>
                            </w:pPr>
                            <w:r w:rsidRPr="00C607C3">
                              <w:rPr>
                                <w:rFonts w:cstheme="minorHAnsi"/>
                                <w:b w:val="0"/>
                                <w:sz w:val="20"/>
                              </w:rPr>
                              <w:t>Bachelor of Science in Business</w:t>
                            </w:r>
                          </w:p>
                          <w:p w:rsidR="004348FD" w:rsidRPr="00C607C3" w:rsidRDefault="004348FD" w:rsidP="004348FD">
                            <w:pPr>
                              <w:pStyle w:val="Dates"/>
                              <w:jc w:val="both"/>
                              <w:rPr>
                                <w:rFonts w:cstheme="minorHAnsi"/>
                                <w:b w:val="0"/>
                                <w:sz w:val="20"/>
                              </w:rPr>
                            </w:pPr>
                            <w:r w:rsidRPr="00C607C3">
                              <w:rPr>
                                <w:rFonts w:cstheme="minorHAnsi"/>
                                <w:b w:val="0"/>
                                <w:sz w:val="20"/>
                              </w:rPr>
                              <w:t xml:space="preserve">Administration Major in Management with Computer Application (Position Paper: An Assessment on the Marketing Strategies Implemented by the Selected Handicraft Stores in </w:t>
                            </w:r>
                            <w:proofErr w:type="spellStart"/>
                            <w:r w:rsidRPr="00C607C3">
                              <w:rPr>
                                <w:rFonts w:cstheme="minorHAnsi"/>
                                <w:b w:val="0"/>
                                <w:sz w:val="20"/>
                              </w:rPr>
                              <w:t>Paete</w:t>
                            </w:r>
                            <w:proofErr w:type="spellEnd"/>
                            <w:r w:rsidRPr="00C607C3">
                              <w:rPr>
                                <w:rFonts w:cstheme="minorHAnsi"/>
                                <w:b w:val="0"/>
                                <w:sz w:val="20"/>
                              </w:rPr>
                              <w:t>, Laguna)</w:t>
                            </w:r>
                          </w:p>
                          <w:p w:rsidR="004348FD" w:rsidRPr="00514848" w:rsidRDefault="004348FD" w:rsidP="004348FD">
                            <w:pPr>
                              <w:pStyle w:val="Dates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4348FD" w:rsidRPr="00514848" w:rsidRDefault="004348FD" w:rsidP="004348FD">
                            <w:pPr>
                              <w:pStyle w:val="Dates"/>
                              <w:rPr>
                                <w:rFonts w:ascii="Tahoma" w:hAnsi="Tahoma" w:cs="Tahoma"/>
                                <w:b w:val="0"/>
                                <w:szCs w:val="22"/>
                              </w:rPr>
                            </w:pPr>
                            <w:r w:rsidRPr="00514848">
                              <w:rPr>
                                <w:rFonts w:ascii="Tahoma" w:hAnsi="Tahoma" w:cs="Tahoma"/>
                                <w:szCs w:val="22"/>
                              </w:rPr>
                              <w:t>POTEN &amp; ELISEO QUESADA MEMORIAL NATIONAL HIGH SCHOOL</w:t>
                            </w:r>
                          </w:p>
                          <w:p w:rsidR="004348FD" w:rsidRPr="00514848" w:rsidRDefault="004348FD" w:rsidP="004348FD">
                            <w:pPr>
                              <w:pStyle w:val="Dates"/>
                              <w:rPr>
                                <w:rFonts w:cstheme="minorHAnsi"/>
                                <w:i/>
                                <w:szCs w:val="18"/>
                              </w:rPr>
                            </w:pPr>
                            <w:r w:rsidRPr="00514848">
                              <w:rPr>
                                <w:rFonts w:cstheme="minorHAnsi"/>
                                <w:i/>
                                <w:szCs w:val="18"/>
                              </w:rPr>
                              <w:t>2005-2009</w:t>
                            </w:r>
                          </w:p>
                          <w:p w:rsidR="004348FD" w:rsidRPr="00514848" w:rsidRDefault="004348FD" w:rsidP="004348F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70BF4" id="Text Box 18" o:spid="_x0000_s1032" type="#_x0000_t202" style="position:absolute;margin-left:-38.15pt;margin-top:40.05pt;width:195.2pt;height:17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" filled="f" stroked="f" strokeweight=".5pt">
                <v:textbox>
                  <w:txbxContent>
                    <w:p w:rsidR="004348FD" w:rsidRPr="007D5933" w:rsidRDefault="004348FD" w:rsidP="004348FD">
                      <w:pPr>
                        <w:rPr>
                          <w:rFonts w:ascii="Tahoma" w:hAnsi="Tahoma" w:cs="Tahoma"/>
                          <w:b/>
                          <w:color w:val="9A4168" w:themeColor="accent3" w:themeShade="BF"/>
                        </w:rPr>
                      </w:pPr>
                      <w:r w:rsidRPr="007D5933">
                        <w:rPr>
                          <w:rFonts w:ascii="Tahoma" w:hAnsi="Tahoma" w:cs="Tahoma"/>
                          <w:b/>
                          <w:color w:val="9A4168" w:themeColor="accent3" w:themeShade="BF"/>
                        </w:rPr>
                        <w:t>EDUCATION</w:t>
                      </w:r>
                    </w:p>
                    <w:p w:rsidR="004348FD" w:rsidRPr="00514848" w:rsidRDefault="004348FD" w:rsidP="004348FD">
                      <w:pPr>
                        <w:rPr>
                          <w:color w:val="000000" w:themeColor="text1"/>
                        </w:rPr>
                      </w:pPr>
                    </w:p>
                    <w:p w:rsidR="004348FD" w:rsidRPr="00514848" w:rsidRDefault="004348FD" w:rsidP="004348FD">
                      <w:pPr>
                        <w:pStyle w:val="Dates"/>
                        <w:rPr>
                          <w:rFonts w:ascii="Tahoma" w:hAnsi="Tahoma" w:cs="Tahoma"/>
                          <w:b w:val="0"/>
                          <w:sz w:val="26"/>
                          <w:szCs w:val="26"/>
                        </w:rPr>
                      </w:pPr>
                      <w:r w:rsidRPr="00514848">
                        <w:rPr>
                          <w:rFonts w:ascii="Tahoma" w:hAnsi="Tahoma" w:cs="Tahoma"/>
                          <w:szCs w:val="26"/>
                        </w:rPr>
                        <w:t>ACTS COMPUTER COLLEGE</w:t>
                      </w:r>
                    </w:p>
                    <w:p w:rsidR="004348FD" w:rsidRPr="00514848" w:rsidRDefault="004348FD" w:rsidP="004348FD">
                      <w:pPr>
                        <w:pStyle w:val="Dates"/>
                        <w:rPr>
                          <w:rFonts w:cstheme="minorHAnsi"/>
                          <w:i/>
                          <w:szCs w:val="24"/>
                        </w:rPr>
                      </w:pPr>
                      <w:r w:rsidRPr="00514848">
                        <w:rPr>
                          <w:rFonts w:cstheme="minorHAnsi"/>
                          <w:i/>
                          <w:szCs w:val="24"/>
                        </w:rPr>
                        <w:t>2009-2013</w:t>
                      </w:r>
                    </w:p>
                    <w:p w:rsidR="004348FD" w:rsidRPr="00C607C3" w:rsidRDefault="004348FD" w:rsidP="004348FD">
                      <w:pPr>
                        <w:pStyle w:val="Dates"/>
                        <w:jc w:val="both"/>
                        <w:rPr>
                          <w:rFonts w:cstheme="minorHAnsi"/>
                          <w:b w:val="0"/>
                          <w:sz w:val="20"/>
                        </w:rPr>
                      </w:pPr>
                      <w:r w:rsidRPr="00C607C3">
                        <w:rPr>
                          <w:rFonts w:cstheme="minorHAnsi"/>
                          <w:b w:val="0"/>
                          <w:sz w:val="20"/>
                        </w:rPr>
                        <w:t>Bachelor of Science in Business</w:t>
                      </w:r>
                    </w:p>
                    <w:p w:rsidR="004348FD" w:rsidRPr="00C607C3" w:rsidRDefault="004348FD" w:rsidP="004348FD">
                      <w:pPr>
                        <w:pStyle w:val="Dates"/>
                        <w:jc w:val="both"/>
                        <w:rPr>
                          <w:rFonts w:cstheme="minorHAnsi"/>
                          <w:b w:val="0"/>
                          <w:sz w:val="20"/>
                        </w:rPr>
                      </w:pPr>
                      <w:r w:rsidRPr="00C607C3">
                        <w:rPr>
                          <w:rFonts w:cstheme="minorHAnsi"/>
                          <w:b w:val="0"/>
                          <w:sz w:val="20"/>
                        </w:rPr>
                        <w:t xml:space="preserve">Administration Major in Management with Computer Application (Position Paper: An Assessment on the Marketing Strategies Implemented by the Selected Handicraft Stores in </w:t>
                      </w:r>
                      <w:proofErr w:type="spellStart"/>
                      <w:r w:rsidRPr="00C607C3">
                        <w:rPr>
                          <w:rFonts w:cstheme="minorHAnsi"/>
                          <w:b w:val="0"/>
                          <w:sz w:val="20"/>
                        </w:rPr>
                        <w:t>Paete</w:t>
                      </w:r>
                      <w:proofErr w:type="spellEnd"/>
                      <w:r w:rsidRPr="00C607C3">
                        <w:rPr>
                          <w:rFonts w:cstheme="minorHAnsi"/>
                          <w:b w:val="0"/>
                          <w:sz w:val="20"/>
                        </w:rPr>
                        <w:t>, Laguna)</w:t>
                      </w:r>
                    </w:p>
                    <w:p w:rsidR="004348FD" w:rsidRPr="00514848" w:rsidRDefault="004348FD" w:rsidP="004348FD">
                      <w:pPr>
                        <w:pStyle w:val="Dates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4348FD" w:rsidRPr="00514848" w:rsidRDefault="004348FD" w:rsidP="004348FD">
                      <w:pPr>
                        <w:pStyle w:val="Dates"/>
                        <w:rPr>
                          <w:rFonts w:ascii="Tahoma" w:hAnsi="Tahoma" w:cs="Tahoma"/>
                          <w:b w:val="0"/>
                          <w:szCs w:val="22"/>
                        </w:rPr>
                      </w:pPr>
                      <w:r w:rsidRPr="00514848">
                        <w:rPr>
                          <w:rFonts w:ascii="Tahoma" w:hAnsi="Tahoma" w:cs="Tahoma"/>
                          <w:szCs w:val="22"/>
                        </w:rPr>
                        <w:t>POTEN &amp; ELISEO QUESADA MEMORIAL NATIONAL HIGH SCHOOL</w:t>
                      </w:r>
                    </w:p>
                    <w:p w:rsidR="004348FD" w:rsidRPr="00514848" w:rsidRDefault="004348FD" w:rsidP="004348FD">
                      <w:pPr>
                        <w:pStyle w:val="Dates"/>
                        <w:rPr>
                          <w:rFonts w:cstheme="minorHAnsi"/>
                          <w:i/>
                          <w:szCs w:val="18"/>
                        </w:rPr>
                      </w:pPr>
                      <w:r w:rsidRPr="00514848">
                        <w:rPr>
                          <w:rFonts w:cstheme="minorHAnsi"/>
                          <w:i/>
                          <w:szCs w:val="18"/>
                        </w:rPr>
                        <w:t>2005-2009</w:t>
                      </w:r>
                    </w:p>
                    <w:p w:rsidR="004348FD" w:rsidRPr="00514848" w:rsidRDefault="004348FD" w:rsidP="004348F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51367" w:rsidRPr="004348FD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95000E" wp14:editId="58301949">
                <wp:simplePos x="0" y="0"/>
                <wp:positionH relativeFrom="column">
                  <wp:posOffset>-487842</wp:posOffset>
                </wp:positionH>
                <wp:positionV relativeFrom="paragraph">
                  <wp:posOffset>-1306830</wp:posOffset>
                </wp:positionV>
                <wp:extent cx="2479040" cy="176212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040" cy="176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348FD" w:rsidRPr="007D5933" w:rsidRDefault="004348FD" w:rsidP="004348FD">
                            <w:pPr>
                              <w:jc w:val="both"/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</w:rPr>
                            </w:pPr>
                            <w:r w:rsidRPr="007D5933">
                              <w:rPr>
                                <w:rFonts w:ascii="Tahoma" w:hAnsi="Tahoma" w:cs="Tahoma"/>
                                <w:b/>
                                <w:color w:val="9A4168" w:themeColor="accent3" w:themeShade="BF"/>
                              </w:rPr>
                              <w:t>OBJECTIVE</w:t>
                            </w:r>
                          </w:p>
                          <w:p w:rsidR="004348FD" w:rsidRPr="004348FD" w:rsidRDefault="004348FD" w:rsidP="004348F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</w:p>
                          <w:p w:rsidR="004348FD" w:rsidRPr="00C607C3" w:rsidRDefault="004348FD" w:rsidP="004348FD">
                            <w:pPr>
                              <w:pStyle w:val="Dates"/>
                              <w:jc w:val="both"/>
                              <w:rPr>
                                <w:rFonts w:cstheme="minorHAnsi"/>
                                <w:b w:val="0"/>
                                <w:sz w:val="20"/>
                              </w:rPr>
                            </w:pPr>
                            <w:r w:rsidRPr="00C607C3">
                              <w:rPr>
                                <w:rFonts w:cstheme="minorHAnsi"/>
                                <w:b w:val="0"/>
                                <w:sz w:val="20"/>
                                <w:szCs w:val="22"/>
                              </w:rPr>
                              <w:t>Seeking a sales job that offers a vibrant workplace where I can use my sales experience and proven customer-relationship strengths to achieve challenging sales goals. A position wherein my administrative experiences and communication abilities will be useful in fostering the growth of the organization.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5000E" id="Text Box 19" o:spid="_x0000_s1033" type="#_x0000_t202" style="position:absolute;margin-left:-38.4pt;margin-top:-102.9pt;width:195.2pt;height:13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" filled="f" stroked="f" strokeweight=".5pt">
                <v:textbox>
                  <w:txbxContent>
                    <w:p w:rsidR="004348FD" w:rsidRPr="007D5933" w:rsidRDefault="004348FD" w:rsidP="004348FD">
                      <w:pPr>
                        <w:jc w:val="both"/>
                        <w:rPr>
                          <w:rFonts w:ascii="Tahoma" w:hAnsi="Tahoma" w:cs="Tahoma"/>
                          <w:b/>
                          <w:color w:val="9A4168" w:themeColor="accent3" w:themeShade="BF"/>
                        </w:rPr>
                      </w:pPr>
                      <w:r w:rsidRPr="007D5933">
                        <w:rPr>
                          <w:rFonts w:ascii="Tahoma" w:hAnsi="Tahoma" w:cs="Tahoma"/>
                          <w:b/>
                          <w:color w:val="9A4168" w:themeColor="accent3" w:themeShade="BF"/>
                        </w:rPr>
                        <w:t>OBJECTIVE</w:t>
                      </w:r>
                    </w:p>
                    <w:p w:rsidR="004348FD" w:rsidRPr="004348FD" w:rsidRDefault="004348FD" w:rsidP="004348FD">
                      <w:pPr>
                        <w:jc w:val="both"/>
                        <w:rPr>
                          <w:color w:val="000000" w:themeColor="text1"/>
                        </w:rPr>
                      </w:pPr>
                    </w:p>
                    <w:p w:rsidR="004348FD" w:rsidRPr="00C607C3" w:rsidRDefault="004348FD" w:rsidP="004348FD">
                      <w:pPr>
                        <w:pStyle w:val="Dates"/>
                        <w:jc w:val="both"/>
                        <w:rPr>
                          <w:rFonts w:cstheme="minorHAnsi"/>
                          <w:b w:val="0"/>
                          <w:sz w:val="20"/>
                        </w:rPr>
                      </w:pPr>
                      <w:r w:rsidRPr="00C607C3">
                        <w:rPr>
                          <w:rFonts w:cstheme="minorHAnsi"/>
                          <w:b w:val="0"/>
                          <w:sz w:val="20"/>
                          <w:szCs w:val="22"/>
                        </w:rPr>
                        <w:t>Seeking a sales job that offers a vibrant workplace where I can use my sales experience and proven customer-relationship strengths to achieve challenging sales goals. A position wherein my administrative experiences and communication abilities will be useful in fostering the growth of the organization.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7F5B63" w:rsidRPr="00CE1E3D" w:rsidSect="00BD5617">
      <w:headerReference w:type="default" r:id="rId19"/>
      <w:type w:val="continuous"/>
      <w:pgSz w:w="12240" w:h="15840" w:code="1"/>
      <w:pgMar w:top="90" w:right="1138" w:bottom="90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00B9" w:rsidRDefault="007D00B9" w:rsidP="00590471">
      <w:r>
        <w:separator/>
      </w:r>
    </w:p>
  </w:endnote>
  <w:endnote w:type="continuationSeparator" w:id="0">
    <w:p w:rsidR="007D00B9" w:rsidRDefault="007D00B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00B9" w:rsidRDefault="007D00B9" w:rsidP="00590471">
      <w:r>
        <w:separator/>
      </w:r>
    </w:p>
  </w:footnote>
  <w:footnote w:type="continuationSeparator" w:id="0">
    <w:p w:rsidR="007D00B9" w:rsidRDefault="007D00B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7068DF4" wp14:editId="4FE96507">
              <wp:simplePos x="0" y="0"/>
              <wp:positionH relativeFrom="column">
                <wp:posOffset>-1190463</wp:posOffset>
              </wp:positionH>
              <wp:positionV relativeFrom="paragraph">
                <wp:posOffset>-457200</wp:posOffset>
              </wp:positionV>
              <wp:extent cx="8243983" cy="10547986"/>
              <wp:effectExtent l="0" t="0" r="508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3983" cy="10547986"/>
                        <a:chOff x="422552" y="-228600"/>
                        <a:chExt cx="8243983" cy="1054798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422552" y="-195952"/>
                          <a:ext cx="2741497" cy="2538506"/>
                          <a:chOff x="422600" y="-413778"/>
                          <a:chExt cx="2741814" cy="2665449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422600" y="-413778"/>
                            <a:ext cx="2741814" cy="2232062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713481" y="22644"/>
                            <a:ext cx="2258283" cy="2229027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6" name="Rectangle 4"/>
                      <wps:cNvSpPr/>
                      <wps:spPr>
                        <a:xfrm>
                          <a:off x="914078" y="-228600"/>
                          <a:ext cx="7726680" cy="26246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837333" y="451748"/>
                          <a:ext cx="5829202" cy="9867638"/>
                          <a:chOff x="-2568007" y="-5543884"/>
                          <a:chExt cx="4770697" cy="8076867"/>
                        </a:xfrm>
                      </wpg:grpSpPr>
                      <wps:wsp>
                        <wps:cNvPr id="7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466398" y="954990"/>
                            <a:ext cx="1736292" cy="1577993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>
                                  <a:lumMod val="75000"/>
                                  <a:alpha val="18000"/>
                                </a:schemeClr>
                              </a:gs>
                              <a:gs pos="100000">
                                <a:schemeClr val="accent3">
                                  <a:lumMod val="75000"/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0" name="Freeform: Shape 10">
                          <a:extLst/>
                        </wps:cNvPr>
                        <wps:cNvSpPr/>
                        <wps:spPr>
                          <a:xfrm rot="10800000">
                            <a:off x="750099" y="1187975"/>
                            <a:ext cx="1325896" cy="120594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576265" y="906022"/>
                            <a:ext cx="605329" cy="606557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58000" y="1633060"/>
                            <a:ext cx="354102" cy="354813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568007" y="-5543884"/>
                            <a:ext cx="267277" cy="24710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877445" y="1063074"/>
                            <a:ext cx="221118" cy="22157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ABE16D" id="Group 26" o:spid="_x0000_s1026" style="position:absolute;margin-left:-93.75pt;margin-top:-36pt;width:649.15pt;height:830.55pt;z-index:251657216" coordorigin="4225,-2286" coordsize="82439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">
              <v:group id="Group 14" o:spid="_x0000_s1027" style="position:absolute;left:4225;top:-1959;width:27415;height:25384" coordorigin="4226,-4137" coordsize="27418,26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4226;top:-4137;width:27418;height:22319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a4168 [2406]" o:opacity2="24248f" focusposition="1" focussize="" focus="100%" type="gradientRadial"/>
                  <v:stroke joinstyle="miter"/>
                  <v:path arrowok="t" o:connecttype="custom" o:connectlocs="1490649,2219957;1477835,2225648;1478602,2225920;1597193,2162175;1555763,2170312;1493618,2176822;1490659,2170312;1534062,2167057;1597193,2162175;1704960,2153656;1702429,2154246;1703727,2154037;931849,2141423;975744,2150782;994487,2151595;1046767,2172754;1070441,2176822;1071922,2177230;1077347,2172754;1098061,2177637;1118776,2181705;1159593,2189536;1160206,2189029;1207555,2195540;1230242,2198795;1252930,2200422;1299292,2202050;1362423,2201235;1365163,2201235;1371301,2198387;1385111,2194725;1399167,2194522;1408785,2195539;1411374,2201235;1433445,2201235;1426541,2209373;1422595,2213442;1409771,2218325;1386097,2218325;1355518,2216697;1289427,2215070;1240106,2211815;1196703,2206932;1153301,2201235;1087211,2193098;1035917,2179264;1036510,2178909;1006324,2171127;979690,2161361;949111,2153224;917546,2144272;931849,2141423;1512509,2123977;1497438,2125874;1393207,2130216;1427527,2133692;1436405,2132065;1497563,2126369;1507628,2124754;1606156,2112186;1554966,2118631;1572532,2119045;1597809,2115180;1793020,2110304;1632466,2145576;1713714,2130642;763664,2093818;877102,2133692;917546,2144272;948124,2153223;978704,2161361;1005337,2171126;999418,2175195;983636,2172753;927410,2155665;899790,2146713;872170,2136948;835672,2126369;804106,2114976;779446,2104397;763664,2093818;810026,2073475;864279,2096260;857374,2099515;794243,2074288;810026,2073475;609781,2018139;676858,2049062;690668,2062082;659103,2048248;635428,2036041;609781,2018139;727403,1997258;727413,1997489;730744,2000816;731111,1999422;2167969,1943839;2164386,1944086;2105201,1979078;2047001,2005118;2005572,2025462;1982884,2033600;1959210,2041737;1930603,2053944;1908902,2064523;1877336,2075102;1844785,2084867;1835907,2092191;1822097,2096260;1787572,2101143;1743183,2112535;1702740,2123114;1658350,2133693;1603110,2145086;1525183,2155665;1523210,2158106;1485743,2165834;1486713,2166244;1528322,2157662;1529129,2155665;1607057,2145086;1662297,2133693;1706685,2123114;1747129,2112535;1791518,2101143;1826043,2096260;1802672,2107829;1803355,2107653;1828016,2095446;1841826,2091378;1842746,2091167;1848731,2085681;1881283,2075916;1912849,2065337;1934550,2054758;1963156,2042552;1986830,2034414;2003064,2028592;2011491,2023835;2052921,2003491;2111119,1977450;476446,1932586;480190,1935236;481469,1935774;2174589,1911343;2174251,1911535;2174251,1911767;2175819,1911952;2176224,1911535;2195900,1899196;2190076,1902515;2189047,1903397;2193040,1901289;395903,1858207;433158,1894393;403618,1865150;2265742,1858183;2265654,1858208;2265002,1861896;2249219,1876543;2230476,1893632;2231606,1893418;2249219,1877357;2265002,1862709;2265742,1858183;492318,1839858;494271,1841820;494369,1841551;346406,1821206;372053,1835041;373313,1836264;385000,1838398;411509,1858640;448008,1883053;463790,1900956;472668,1909907;510152,1935948;499302,1943271;464393,1911273;462805,1911535;495840,1941816;499302,1943271;510153,1935948;603863,1996980;585121,2001862;592026,2005932;564406,2006745;546650,1996980;529881,1986401;488452,1957919;449980,1929438;414469,1900956;397701,1887122;381918,1872474;387836,1865964;407565,1880612;429266,1894445;455899,1918045;458163,1919647;429266,1894445;408551,1880612;388822,1865964;367121,1843992;346406,1821206;2519499,1691818;2518999,1691995;2508226,1713326;2509143,1589870;2483002,1621020;2470178,1640551;2457355,1658453;2426775,1691818;2400142,1725182;2376468,1752037;2374494,1753032;2372879,1755007;2375481,1753664;2399155,1726811;2425789,1693446;2456368,1660082;2469192,1642179;2482015,1622649;2508649,1590911;2611237,1578705;2598413,1610442;2575726,1644620;2553038,1679612;2532323,1701583;2546133,1678798;2557970,1656013;2566848,1643806;2578685,1627531;2589536,1611256;2611237,1578705;2547388,1508949;2523445,1543713;2523005,1544548;2547119,1509535;2560520,1430214;2531742,1495077;2471206,1597158;2462344,1608718;2462287,1608814;2441571,1638110;2420857,1669847;2397183,1694260;2377454,1721928;2261056,1830158;2222585,1857013;2218894,1859328;2217302,1860658;2201215,1871476;2188061,1883867;2139725,1913977;2132152,1917924;2111580,1931758;2108610,1933350;2104214,1936762;2065744,1957920;2027273,1977450;2022869,1979291;1996822,1993249;1988747,1996609;1980911,2001049;1954277,2013256;1929393,2021307;1873930,2044386;1743808,2084422;1653134,2103656;1726414,2092191;1740224,2089749;1784612,2076729;1812232,2069405;1856622,2050688;1906929,2036041;1939161,2025613;1953292,2018952;1966114,2015698;1983870,2007559;1988536,2004884;2000640,1995353;2027273,1982333;2057573,1970080;2068703,1964429;2107174,1943271;2123942,1930251;2142685,1920486;2191019,1890377;2225545,1863522;2264015,1836668;2380413,1728437;2396432,1705972;2397183,1704024;2422830,1671474;2430721,1661708;2441214,1649702;2444531,1644620;2465245,1615324;2505689,1546154;2545146,1472101;2556737,1441992;2668449,1358174;2665490,1359802;2665490,1359802;2677766,1309946;2677412,1311385;2680286,1314231;2689164,1322369;2695083,1319114;2695232,1318489;2691137,1320741;2681273,1313417;2668974,1217504;2668285,1217536;2667037,1217593;2667463,1221462;2666477,1241806;2662531,1254012;2638857,1284935;2632939,1311790;2627020,1320741;2617156,1359802;2606305,1390725;2594468,1420835;2587563,1444433;2579672,1468846;2585965,1460771;2591509,1443619;2596440,1419206;2608277,1389097;2619129,1358174;2628993,1319114;2634911,1310162;2640830,1283308;2664504,1252385;2648721,1315044;2636884,1367125;2610250,1433854;2604982,1440615;2602730,1450740;2595454,1468033;2567835,1517672;2555011,1543713;2547119,1557547;2537255,1572195;2510622,1611256;2482015,1649502;2445518,1700770;2405074,1751224;2378441,1779705;2349834,1807373;2339970,1818766;2329120,1830158;2312350,1841551;2284924,1866602;2285716,1869219;2257110,1893632;2226531,1911535;2201871,1927810;2178509,1941894;2182142,1941645;2207789,1926183;2232450,1909907;2263029,1892005;2291636,1867592;2290649,1864337;2318269,1839110;2335038,1827717;2345889,1816325;2355753,1804932;2384360,1777264;2410993,1748782;2451436,1698328;2487934,1647062;2516541,1608814;2543173,1569753;2553038,1555106;2560929,1541272;2573753,1515231;2601373,1465591;2612223,1432227;2638857,1365499;2650694,1313418;2666477,1250757;2670035,1239751;2667463,1239365;2668449,1219021;2690150,1200304;2678664,1239787;2678665,1239787;2690151,1200305;2699029,1192166;2693110,1202746;2691754,1224920;2691137,1245875;2681273,1270915;2681273,1273775;2693110,1245875;2695083,1202745;2699682,1194525;2656612,1157174;2650148,1169778;2647734,1188098;2644622,1179540;2643484,1180748;2646749,1189725;2644776,1202746;2648721,1213324;2651780,1213184;2649707,1207627;2651680,1194607;2656612,1157174;2739472,1135203;2741445,1136016;2740458,1170194;2741445,1193794;2738486,1236923;2735527,1261336;2726648,1297141;2723690,1327251;2708893,1382587;2695083,1430599;2670423,1439551;2672396,1434668;2676341,1400490;2691137,1364684;2702974,1358989;2702974,1358988;2715798,1297141;2722703,1267846;2728621,1237737;2733554,1209255;2735527,1182401;2736513,1159616;2738486,1147409;2739472,1135203;138929,757887;139420,758089;139466,757976;198443,641247;176741,674611;158986,686818;158943,687597;157226,718750;157276,718676;158986,687631;176741,675425;198443,642061;199182,642467;199552,641857;210279,570449;196469,578587;175754,614393;180493,617520;180648,616971;176741,614393;197456,578587;209684,571381;286234,524065;284988,524888;279699,541663;276370,550106;185619,686818;172795,720182;160958,754360;135311,825972;118542,874798;110650,911417;106705,930134;103745,948851;94868,999304;91908,1030227;96840,1062778;99152,1045042;98813,1039178;102759,1005000;111636,954547;118677,947576;128902,891128;128406,881308;138151,858260;143950,838910;142216,842247;136297,840619;121501,875612;122488,895142;115582,932575;114596,939085;104732,948851;107691,930134;111636,911417;119528,874798;136297,825972;161945,754360;173782,720182;186605,686818;277356,550106;286234,524065;303991,442688;303990,442688;308921,445944;308921,445943;481737,326830;481547,326955;480971,327493;472915,334457;470878,336902;469547,338142;463790,345037;403619,403628;386849,419903;370081,436992;295929,504604;371067,436178;387835,419089;404605,402814;464776,344222;470878,336902;480971,327493;506777,270716;498263,273163;491931,275102;490424,276679;479573,284817;451953,299465;433212,316554;415456,333643;403619,342595;403217,342180;392028,353276;373039,372705;342461,400373;347392,405254;347487,405186;343447,401186;374025,373518;404605,342595;416442,333644;434198,316554;452939,299466;480559,284818;491410,276680;503247,273019;506984,272062;1935536,123692;1985843,142409;2007544,157056;1959210,137526;1935536,123692;1771789,64287;1811246,71611;1866486,94396;1771789,64287;1177963,58896;1157247,61032;1112858,65915;1069455,74052;1050714,78935;1029012,83817;981525,91513;972786,94397;912614,111485;853429,131016;811999,146478;784379,155429;716315,181469;683764,198559;652198,215647;601890,246571;554541,277494;509226,310106;513112,314114;522729,308671;530916,303638;560460,282376;607808,251453;658116,220530;689681,203441;722234,186352;790296,160311;816930,148919;858360,133457;917546,113926;977717,96838;1002993,92742;1015203,89300;1181395,59722;1530732,41400;1551816,43129;1580423,51267;1558722,48826;1513346,41502;1530732,41400;1645527,34991;1685970,37432;1735291,53708;1674133,44757;1645527,34991;1315568,34788;1201636,39874;1122722,48825;1085238,56963;1052685,66728;1007310,71611;835672,126133;773528,148919;754785,154615;738016,161939;706451,175773;657130,196930;619646,221343;511139,291327;488463,307594;466279,324304;466749,324692;296098,489886;261573,528947;245790,552546;230007,574518;200415,620089;168224,661935;167863,663219;157012,687631;149120,699024;147148,700652;138394,724658;136297,738899;134325,759243;120515,792608;107691,825972;93881,874798;85989,919555;81058,964312;87962,933389;88602,930837;89935,918741;97826,873984;100297,874664;100512,873908;97827,873170;111637,824344;124460,790979;138207,757768;137284,757615;139257,737272;150107,699024;157999,687631;158264,687037;168850,663219;201401,620903;230994,575332;246777,553361;262560,529761;297085,490700;467736,325506;513112,291328;621618,221344;659103,196931;708424,175773;739989,161939;756759,154615;775501,148919;837646,126133;1009284,71611;1054659,66729;1087211,56964;1124695,48826;1203609,39874;1317541,35093;1409117,37628;1454161,0;1500522,2441;1547871,6510;1579436,13020;1600152,21158;1625799,17089;1664269,24413;1687943,30109;1686957,30923;1685970,36619;1645527,34178;1631717,30923;1617907,28481;1591273,23599;1564640,18716;1537020,15461;1506442,15461;1481781,15461;1443311,15461;1441503,14985;1424568,21971;1430487,30109;1489672,39874;1463334,40253;1463778,40282;1491645,39874;1515319,42316;1560695,49639;1582396,52081;1618894,58591;1656378,65101;1692875,72425;1729374,81377;1747129,85445;1764885,90328;1765114,90500;1777847,92311;1808703,101771;1813013,107158;1814206,107417;1841826,116368;1865500,124506;1889174,133458;1906930,141595;1918767,146478;1931590,152174;1974993,172518;2030233,201814;2058840,218089;2059668,218577;2074287,225904;2630966,1089632;2630549,1096442;2641816,1097769;2652666,1104279;2657599,1126251;2676340,1152291;2684233,1152883;2684233,1146595;2692251,1128219;2692123,1124624;2700014,1102652;2710866,1102652;2727634,1093701;2729607,1129507;2724676,1146595;2718757,1162871;2715797,1189725;2714811,1203559;2712838,1217393;2708633,1219707;2708893,1220648;2712922,1218431;2714811,1205186;2715797,1191353;2718757,1164498;2724676,1148223;2729607,1131134;2737499,1136017;2736513,1148223;2734540,1160430;2733553,1183215;2731580,1210069;2726648,1238551;2720730,1268660;2713824,1297956;2701001,1359802;2689164,1365499;2674367,1401304;2670422,1435482;2668449,1440365;2651680,1477798;2646748,1481053;2626033,1520927;2647734,1481053;2652666,1477798;2621100,1551851;2604332,1559175;2600854,1564913;2601373,1565684;2605319,1559174;2622087,1551851;2610250,1579519;2588549,1612069;2577699,1628344;2565862,1644620;2556983,1656826;2544160,1680425;2530350,1703211;2508649,1727624;2486948,1750409;2487852,1748873;2463273,1776450;2410006,1824462;2399519,1837773;2410006,1825276;2463273,1777263;2422830,1827717;2401991,1845722;2385263,1855867;2384359,1857013;2373900,1863650;2373508,1865964;2327146,1905025;2277825,1942458;2275544,1943823;2259083,1961174;2219626,1985587;2182749,2008404;2182616,2008537;2219626,1986401;2259083,1961988;2226531,1988842;2200021,2003083;2181682,2009473;2181155,2010001;2161427,2020579;2153993,2023422;2135288,2035940;2117038,2046620;2089418,2061268;2080541,2062082;2070673,2065700;2069140,2066661;2081527,2062895;2090405,2062082;2054894,2084053;2032206,2093819;2009518,2102770;1993493,2104753;1990776,2106025;1915807,2132879;1911985,2133596;1889174,2145899;1901997,2149154;1854649,2166244;1858595,2154851;1842812,2159734;1828016,2163802;1797436,2171940;1793351,2167895;1778694,2170312;1760938,2173567;1724441,2180892;1723238,2181353;1757979,2174381;1775735,2171126;1790531,2168685;1796450,2172753;1827029,2164616;1841825,2160547;1857608,2155665;1853662,2167057;1812232,2183333;1810201,2182864;1781654,2192284;1757979,2197980;1722468,2205304;1707796,2204287;1677106,2209213;1676106,2211001;1594233,2224021;1575490,2219952;1559708,2219952;1532088,2227276;1507428,2228903;1482767,2229717;1480087,2228770;1457613,2232057;1430487,2228089;1431473,2227276;1436405,2221579;1413718,2219138;1424568,2214256;1457121,2213442;1488686,2212628;1534061,2213442;1565626,2211001;1624812,2200421;1664269,2193098;1693861,2192284;1695920,2191495;1667228,2192284;1627771,2199608;1568586,2210187;1537020,2212628;1491645,2211815;1460079,2212628;1427527,2213442;1428514,2210187;1435418,2202050;1739237,2160547;1945400,2096260;1999653,2072660;2030233,2059640;2061798,2045807;2120984,2016511;2168332,1986401;2257110,1929438;2281770,1913162;2305445,1896074;2340956,1869219;2355753,1848875;2377007,1832803;2377178,1831793;2356740,1847248;2341943,1867592;2306432,1894446;2282757,1911535;2258097,1927810;2169319,1984774;2121971,2014884;2062785,2044179;2031220,2058013;2000640,2071033;1946387,2094633;1740224,2158920;1436405,2200422;1413718,2200422;1410758,2193912;1387084,2193098;1365383,2200422;1302251,2201235;1255890,2199608;1233202,2197980;1210514,2194725;1224181,2182700;1221365,2183333;1170445,2175554;1168098,2176009;1070442,2161361;1031971,2154851;998433,2149969;957990,2134507;907681,2119046;855402,2101956;864279,2096260;900777,2101956;916560,2113349;970813,2126369;1078333,2149154;1104966,2153224;1133573,2157292;1165139,2162989;1199924,2169194;1202622,2168685;1235174,2172754;1236160,2171127;1283509,2172754;1291400,2173567;1364396,2173567;1417662,2175195;1480794,2171127;1488685,2171127;1491645,2177637;1553789,2171127;1595219,2162989;1618893,2159734;1633690,2158106;1666241,2151596;1692875,2146714;1719508,2141017;1768362,2134042;1774749,2132066;1723455,2139389;1696821,2145086;1670188,2149969;1637636,2156479;1622840,2158106;1599166,2161361;1535048,2166244;1491645,2169499;1483753,2169499;1420622,2173567;1367355,2171940;1294360,2171940;1286469,2171127;1255890,2160547;1239120,2169499;1239078,2169569;1252930,2162175;1283510,2172753;1236161,2171126;1236534,2170927;1205582,2167057;1169085,2160547;1137519,2154851;1108912,2150782;1082279,2146714;974758,2123928;920506,2110908;904723,2099515;868225,2093818;813972,2071033;798189,2071847;741962,2048248;732098,2033600;734071,2032786;768596,2048248;803120,2063709;812985,2058827;772542,2036855;739003,2024649;692641,2002677;653184,1981519;591040,1959548;567366,1943272;572297,1941645;595971,1947341;546650,1905025;519030,1886309;493383,1867592;460832,1845620;413483,1802490;410235,1794114;400659,1786215;368108,1756919;364162,1742272;351338,1727624;349810,1725648;334568,1717045;304976,1682053;288207,1649502;286234,1649502;263547,1613697;241845,1577891;219157,1536389;198443,1494074;219157,1522555;239873,1558361;246777,1577891;249631,1581343;246118,1566277;236958,1552562;222048,1524902;204360,1500583;182659,1451757;164066,1401705;157962,1387114;131371,1299554;119612,1235990;119528,1237737;120515,1250757;125446,1280867;131365,1311790;121501,1284935;114596,1250757;106705,1250757;101772,1219834;94868,1200304;88949,1181588;72179,1166940;67248,1166940;62315,1146595;60342,1120555;64288,1083936;66261,1070915;69620,1061985;67987,1041620;70207,1011510;74152,1005408;74152,1001745;66261,1013952;59356,1005814;46532,991166;44190,979570;43574,980587;39628,1013138;36668,1045688;33709,1070915;33709,1122996;34695,1149850;36668,1176704;27791,1201931;25818,1201931;19899,1153105;19899,1102652;24831,1063591;33705,1070911;25818,1062778;23845,1033482;25818,988725;26804,976519;29764,956174;41601,919555;47499,895228;45546,889445;38641,921996;26804,958616;23845,978960;22858,991166;20885,1035923;22858,1065219;17927,1104279;17927,1154733;23845,1203559;25818,1203559;38641,1249944;45546,1288190;60342,1327251;83647,1411247;85681,1427345;89936,1427345;111637,1470474;119529,1492446;104732,1473729;88949,1444433;87963,1452571;79381,1430625;73166,1431413;66261,1412697;42587,1367940;27791,1328065;26804,1294701;19899,1255640;14967,1216579;4117,1188098;11021,1036737;17927,997677;12008,976519;23845,917928;26804,904093;34695,856895;55411,822717;50478,869102;55409,861151;58369,842145;59356,821089;68234,794234;82044,753546;98813,712044;100070,710878;107692,677866;118542,654267;131366,634736;157013,594048;177727,557429;207320,510231;229021,489886;246777,461405;261574,443502;277357,436992;281302,432109;297085,406069;327664,376773;328496,389018;326266,394164;358242,367008;374025,349919;394741,333644;396526,335280;395728,334457;421375,313299;447022,293769;474642,269356;513112,245756;554541,220530;579312,206274;595971,193675;625564,179028;657130,165194;661308,163421;672050,154717;689682,144036;709041,135898;722736,133298;725192,131829;993500,42315;1003455,40529;1030984,32550;1049973,29396;1059875,29327;1063537,28481;1288441,4068;1352312,3865;1420622,4882;1421894,5669;1455148,2441;1485726,6509;1516306,11392;1532083,14350;1515319,10579;1484739,5696;1454161,1628;145416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7134;top:226;width:22583;height:2229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stroke joinstyle="miter"/>
                  <v:path arrowok="t" o:connecttype="custom" o:connectlocs="1227766,2216938;1217212,2222622;1217844,2222893;1315521,2159235;1281397,2167361;1230212,2173863;1227775,2167361;1263523,2164111;1315521,2159235;1404282,2150728;1402199,2151316;1403267,2151108;767513,2138512;803667,2147858;819105,2148670;862165,2169800;881664,2173863;882884,2174270;887352,2169800;904413,2174676;921475,2178739;955093,2186559;955599,2186053;994597,2192554;1013283,2195805;1031970,2197430;1070156,2199055;1122153,2198242;1124410,2198242;1129466,2195398;1140841,2191741;1152418,2191538;1160340,2192553;1162472,2198242;1180651,2198242;1174964,2206369;1171714,2210433;1161152,2215309;1141653,2215309;1116467,2213683;1062031,2212058;1021408,2208807;985659,2203931;949911,2198242;895476,2190116;853228,2176301;853717,2175946;828854,2168174;806917,2158422;781731,2150296;755733,2141356;767513,2138512;1245771,2121089;1233358,2122984;1147509,2127320;1175776,2130791;1183089,2129166;1233461,2123478;1241751,2121865;1322903,2109314;1280741,2115750;1295209,2116163;1316028,2112304;1476813,2107434;1344572,2142659;1411493,2127745;628988,2090971;722421,2130791;755733,2141356;780918,2150295;806105,2158422;828041,2168174;823167,2172237;810167,2169799;763857,2152733;741108,2143794;718359,2134042;688298,2123478;662299,2112101;641988,2101536;628988,2090971;667174,2070655;711859,2093410;706173,2096660;654175,2071468;667174,2070655;502244,2015395;557491,2046276;568866,2059278;542867,2045462;523368,2033273;502244,2015395;599123,1994542;599130,1994773;601874,1998094;602176,1996703;1785638,1941196;1782687,1941442;1733939,1976387;1686004,2002392;1651880,2022708;1633194,2030835;1613695,2038961;1590133,2051151;1572259,2061716;1546260,2072281;1519449,2082033;1512136,2089346;1500762,2093410;1472326,2098286;1435765,2109663;1402454,2120227;1365893,2130792;1320395,2142169;1256210,2152733;1254586,2155172;1223725,2162889;1224525,2163298;1258796,2154728;1259460,2152733;1323645,2142169;1369143,2130792;1405704,2120227;1439015,2109663;1475576,2098286;1504013,2093410;1484762,2104963;1485325,2104787;1505637,2092597;1517012,2088534;1517769,2088324;1522699,2082845;1549511,2073093;1575509,2062529;1593384,2051964;1616945,2039774;1636444,2031648;1649815,2025833;1656756,2021083;1690879,2000767;1738814,1974762;392422,1929958;395507,1932605;396559,1933141;1791090,1908744;1790812,1908936;1790812,1909168;1792103,1909352;1792437,1908936;1808643,1896613;1803846,1899928;1802999,1900809;1806288,1898703;326083,1855680;356767,1891815;332438,1862614;1866169,1855656;1866096,1855682;1865559,1859364;1852559,1873992;1837122,1891057;1838053,1890842;1852559,1874804;1865559,1860176;1866169,1855656;405495,1837357;407104,1839315;407185,1839047;285316,1818730;306440,1832546;307477,1833768;317103,1835898;338938,1856112;369000,1880492;381999,1898371;389311,1907310;420184,1933316;411248,1940629;382495,1908674;381187,1908936;381187,1908936;408396,1939175;411248,1940629;420185,1933316;497369,1994265;481932,1999140;487619,2003204;464870,2004016;450246,1994265;436434,1983700;402311,1955257;370624,1926814;341376,1898371;327564,1884556;314565,1869928;319440,1863427;335689,1878055;353563,1891869;375499,1915437;377364,1917037;353563,1891869;336501,1878055;320252,1863427;302377,1841485;285316,1818730;2075174,1689518;2074762,1689694;2065888,1710997;2066645,1587708;2045114,1618816;2034551,1638320;2023990,1656198;1998803,1689518;1976867,1722836;1957368,1749655;1955741,1750649;1954410,1752620;1956555,1751280;1976054,1724463;1997991,1691143;2023177,1657825;2033739,1639946;2044301,1620442;2066238,1588748;2131539,1584887;2124735,1600125;2110111,1629381;2124735,1600125;2131539,1584887;2150734,1576559;2140172,1608252;2121485,1642384;2102798,1677328;2085737,1699270;2097111,1676515;2106861,1653761;2114173,1641571;2123922,1625318;2132860,1609065;2150734,1576559;2098145,1506898;2078424,1541614;2078062,1542448;2097923,1507482;2108961,1428269;2085258,1493045;2035398,1594987;2028098,1606531;2028052,1606627;2010989,1635882;1993928,1667576;1974429,1691956;1958180,1719587;1862309,1827670;1830622,1854488;1827582,1856799;1826270,1858128;1813021,1868932;1802186,1881305;1762375,1911374;1756137,1915315;1739194,1929131;1736747,1930721;1733127,1934129;1701441,1955258;1669754,1974762;1666128,1976600;1644673,1990539;1638022,1993894;1631569,1998328;1609632,2010519;1589137,2018558;1543453,2041606;1436280,2081588;1361596,2100796;1421953,2089346;1433328,2086908;1469888,2073905;1492637,2066592;1529198,2047900;1570634,2033272;1597181,2022859;1608820,2016207;1619381,2012957;1634006,2004830;1637849,2002158;1647818,1992640;1669754,1979638;1694711,1967401;1703878,1961758;1735564,1940629;1749376,1927626;1764813,1917875;1804623,1887807;1833060,1860988;1864746,1834171;1960617,1726087;1973810,1703653;1974429,1701707;1995553,1669201;2002053,1659449;2010695,1647459;2013427,1642384;2030488,1613128;2063800,1544051;2096299,1470100;2105845,1440031;2197856,1356328;2195419,1357953;2195419,1357953;2205530,1308164;2205239,1309602;2207606,1312444;2214918,1320571;2219793,1317320;2219916,1316696;2216543,1318945;2208419,1311631;2198289,1215849;2197721,1215880;2196694,1215938;2197044,1219801;2196232,1240118;2192982,1252307;2173483,1283188;2168608,1310006;2163733,1318945;2155609,1357953;2146671,1388834;2136922,1418903;2131235,1442469;2124735,1466849;2129919,1458784;2134485,1441656;2138547,1417277;2148296,1387209;2157234,1356328;2165358,1317320;2170233,1308380;2175108,1281563;2194607,1250682;2181608,1313256;2171858,1365266;2149921,1431904;2145581,1438657;2143726,1448768;2137735,1466037;2114986,1515609;2104423,1541614;2097923,1555429;2089799,1570057;2067863,1609065;2044301,1647260;2014240,1698457;1980929,1748842;1958992,1777285;1935431,1804915;1927306,1816293;1918369,1827670;1904557,1839047;1881967,1864064;1882620,1866677;1859059,1891057;1833872,1908936;1813561,1925189;1794319,1939254;1797312,1939005;1818436,1923564;1838748,1907310;1863934,1889432;1887496,1865052;1886683,1861802;1909432,1836610;1923244,1825232;1932181,1813855;1940305,1802478;1963867,1774847;1985803,1746404;2019115,1696019;2049176,1644822;2072737,1606627;2094674,1567619;2102798,1552991;2109298,1539176;2119860,1513171;2142609,1463599;2151546,1430280;2173483,1363642;2183233,1311632;2196232,1249057;2199163,1238065;2197044,1237679;2197856,1217363;2215730,1198672;2206269,1238102;2206270,1238102;2215731,1198673;2223043,1190545;2218168,1201110;2218168,1201110;2217051,1223255;2216543,1244181;2208419,1269187;2208419,1272043;2218168,1244181;2219793,1201109;2223581,1192901;2188107,1155600;2182782,1168188;2180795,1186482;2178232,1177936;2177294,1179142;2179983,1188108;2178358,1201110;2181608,1211674;2184127,1211534;2182420,1205985;2184045,1192983;2188107,1155600;2256354,1133659;2257979,1134471;2257166,1168603;2257979,1192170;2255542,1235241;2253105,1259621;2245792,1295378;2243355,1325447;2231168,1380707;2219793,1428654;2199482,1437593;2201107,1432718;2204357,1398586;2216543,1362829;2226293,1357141;2226293,1357140;2236855,1295378;2242542,1266122;2247417,1236054;2251480,1207611;2253105,1180793;2253917,1158039;2255542,1145848;2256354,1133659;114428,756856;114833,757059;114871,756945;163446,640375;145572,673694;130948,685884;130913,686662;129499,717773;129539,717699;130948,686696;145572,674506;163446,641188;164056,641594;164360,640985;173195,569674;161821,577800;144759,613557;148663,616681;148790,616132;145572,613557;162634,577800;172706,570604;235755,523352;234729,524174;230373,540926;227631,549358;152884,685884;142322,719203;132572,753335;111448,824849;97636,873608;91137,910178;87887,928869;85449,947560;78137,997945;75699,1028826;79762,1061333;81666,1043621;81387,1037765;84637,1003634;91949,953249;97748,946288;106170,889916;105761,880109;113788,857094;118563,837769;117136,841102;112261,839476;100073,874421;100886,893925;95199,931307;94387,937809;86262,947560;88699,928869;91949,910178;98448,873608;112261,824849;133385,753335;143134,719203;153696,685884;228443,549358;235755,523352;250381,442087;250380,442087;254442,445337;254442,445336;396780,326386;396624,326511;396151,327046;389514,334002;387836,336444;386741,337682;381999,344567;332439,403079;318627,419332;304815,436397;243767,503889;305627,435585;319439,418519;333251,402266;382811,343754;387836,336444;396151,327046;417404,270348;410392,272792;405177,274728;403936,276303;394998,284430;372249,299058;356813,316124;342189,333189;332439,342129;332107,341714;322892,352796;307252,372198;282066,399828;286128,404703;286206,404635;282878,400640;308064,373010;333251,342129;343001,333190;357625,316124;373061,299059;395810,284431;404748,276304;414498,272647;417575,271692;1594196,123524;1635631,142215;1653505,156843;1613695,137339;1594196,123524;1459327,64200;1491825,71513;1537323,94268;1459327,64200;970224,58816;953162,60949;916600,65825;880852,73952;865416,78828;847541,83703;808429,91389;801230,94268;751671,111334;702923,130838;668799,146279;646050,155217;589990,181223;563179,198289;537180,215354;495744,246235;456746,277116;419422,309684;422622,313686;430544,308252;437286,303225;461620,281992;500619,251111;542054,220230;568053,203164;594865,186099;650924,160093;672861,148716;706985,133275;755733,113771;805292,96706;826111,92616;836168,89178;973051,59641;1260780,41344;1278147,43071;1301708,51197;1283834,48760;1246461,41445;1260780,41344;1355331,34944;1388642,37381;1429265,53635;1378892,44696;1355331,34944;1083562,34741;989722,39820;924725,48759;893851,56885;867040,66637;829666,71513;688298,125962;637113,148716;621675,154404;607864,161719;581865,175534;541242,196663;510368,221042;420997,290931;402320,307176;384049,323863;384436,324251;243880,489220;215443,528228;202444,551795;189444,573736;165071,619245;138557,661034;138260,662317;129322,686696;122822,698074;121197,699699;113987,723673;112261,737894;110636,758210;99261,791530;88699,824849;77324,873608;70825,918305;66763,963001;72450,932120;72977,929571;74075,917492;80574,872796;82609,873475;82786,872720;80575,871983;91950,823223;102511,789904;113834,756738;113074,756585;114699,736269;123635,698074;130135,686696;130353,686103;139073,662317;165883,620058;190257,574550;203257,552608;216256,529041;244693,490033;385249,325064;422622,290932;511993,221043;542867,196663;583490,175534;609489,161719;623301,154405;638738,148716;689923,125962;831292,71514;868665,66638;895476,56886;926350,48760;991347,39820;1085187,35045;1160613,37577;1197713,0;1235898,2438;1274897,6501;1300896,13003;1317958,21129;1339082,17065;1370768,24380;1390267,30068;1389455,30881;1388642,36569;1355331,34132;1343957,30881;1332582,28443;1310645,23567;1288709,18691;1265960,15440;1240774,15440;1220462,15440;1188776,15440;1187288,14965;1173339,21941;1178214,30068;1226962,39820;1205269,40199;1205635,40227;1228587,39820;1248086,42258;1285459,49572;1303333,52010;1333395,58511;1364269,65013;1394329,72326;1424391,81266;1439015,85329;1453640,90205;1453828,90377;1464316,92186;1489730,101632;1493280,107012;1494263,107271;1517012,116210;1536511,124336;1556010,133276;1570635,141403;1580384,146279;1590946,151967;1626694,172284;1672192,201539;1695754,217793;1696436,218280;1708477,225597;2166983,1088150;2166640,1094951;2175920,1096277;2184857,1102778;2188919,1124719;2204356,1150724;2210856,1151316;2210856,1145036;2217461,1126685;2217355,1123095;2223855,1101153;2232793,1101153;2246604,1092214;2248229,1127971;2244167,1145036;2239292,1161289;2236854,1188108;2236042,1201922;2234417,1215738;2230953,1218048;2231168,1218988;2234487,1216775;2236042,1203548;2236854,1189733;2239292,1162915;2244167,1146662;2248229,1129596;2254729,1134472;2253917,1146662;2252292,1158852;2251479,1181606;2249854,1208424;2245792,1236867;2240917,1266935;2235229,1296191;2224668,1357953;2214918,1363642;2202731,1399399;2199481,1433531;2197856,1438407;2184045,1475789;2179982,1479040;2162921,1518859;2180795,1479040;2184857,1475789;2158858,1549740;2145046,1557055;2142182,1562786;2142609,1563555;2145859,1557054;2159671,1549740;2149921,1577371;2132047,1609877;2123110,1626130;2113361,1642384;2106048,1654573;2095486,1678141;2084112,1700895;2066238,1725275;2048364,1748029;2049108,1746495;2028864,1774034;1984990,1821982;1976352,1835274;1984990,1822794;2028864,1774847;1995553,1825231;1978389,1843211;1964610,1853343;1963866,1854488;1955252,1861116;1954930,1863427;1916743,1902434;1876120,1939817;1874241,1941180;1860684,1958508;1828185,1982887;1797811,2005673;1797702,2005806;1828185,1983700;1860684,1959321;1833872,1986138;1812038,2000360;1796933,2006741;1796499,2007268;1780250,2017832;1774126,2020671;1758720,2033171;1743689,2043837;1720940,2058465;1713628,2059278;1705500,2062891;1704237,2063850;1714440,2060090;1721753,2059278;1692504,2081219;1673817,2090972;1655131,2099911;1641932,2101891;1639694,2103162;1577946,2129979;1574798,2130695;1556010,2142982;1566572,2146232;1527574,2163298;1530823,2151921;1517824,2156797;1505637,2160860;1480451,2168987;1477086,2164947;1465013,2167361;1450389,2170612;1420328,2177926;1419337,2178387;1447952,2171424;1462576,2168174;1474763,2165736;1479638,2169799;1504825,2161672;1517011,2157609;1530011,2152733;1526761,2164111;1492637,2180364;1490964,2179895;1467451,2189303;1447952,2194992;1418703,2202305;1406618,2201290;1381341,2206209;1380517,2207994;1313083,2220997;1297646,2216933;1284646,2216933;1261897,2224247;1241586,2225873;1221274,2226685;1219067,2225740;1200557,2229022;1178214,2225060;1179027,2224247;1183089,2218558;1164402,2216121;1173339,2211245;1200151,2210432;1226150,2209620;1263522,2210432;1289521,2207994;1338269,2197429;1370768,2190116;1395141,2189303;1396837,2188515;1373205,2189304;1340707,2196617;1291959,2207182;1265960,2209620;1228587,2208807;1202588,2209620;1175776,2210433;1176589,2207182;1182276,2199055;1432515,2157609;1602320,2093410;1647005,2069842;1672192,2056840;1698191,2043025;1746939,2013769;1785937,1983700;1859059,1926814;1879370,1910561;1898869,1893496;1928118,1866677;1940305,1846361;1957811,1830310;1957952,1829302;1941118,1844736;1928931,1865052;1899682,1891870;1880183,1908936;1859872,1925189;1786750,1982075;1747752,2012144;1699004,2041400;1673005,2055214;1647818,2068217;1603133,2091784;1433328,2155984;1183089,2197430;1164402,2197430;1161965,2190929;1142465,2190116;1124591,2197430;1072594,2198242;1034408,2196617;1015721,2194992;997035,2191741;1008291,2179732;1005971,2180364;964032,2172596;962098,2173050;881665,2158422;849978,2151921;822355,2147045;789044,2131604;747608,2116164;704548,2099098;711859,2093410;741921,2099098;754920,2110475;799606,2123478;888165,2146232;910101,2150296;933663,2154359;959661,2160048;988312,2166245;990534,2165736;1017346,2169800;1018158,2168174;1057156,2169800;1063656,2170612;1123778,2170612;1167651,2172237;1219649,2168174;1226149,2168174;1228587,2174676;1279772,2168174;1313895,2160048;1333394,2156797;1345582,2155172;1372392,2148671;1394329,2143795;1416266,2138106;1456503,2131140;1461764,2129167;1419516,2136480;1397579,2142169;1375643,2147045;1348831,2153547;1336645,2155172;1317146,2158422;1264335,2163298;1228587,2166549;1222087,2166549;1170089,2170612;1126216,2168987;1066094,2168987;1059594,2168174;1034408,2157609;1020596,2166549;1020561,2166619;1031970,2159235;1057157,2169799;1018159,2168174;1018466,2167975;992972,2164111;962911,2157609;936912,2151921;913351,2147858;891414,2143795;802855,2121040;758170,2108038;745171,2096660;715109,2090971;670424,2068217;657425,2069030;611114,2045462;602989,2030835;604614,2030022;633051,2045462;661487,2060903;669611,2056027;636301,2034085;608677,2021896;570491,1999954;537992,1978824;486807,1956883;467308,1940630;471370,1939005;490869,1944693;450246,1902434;427497,1883744;406373,1865052;379562,1843111;340564,1800039;337888,1791675;330001,1783786;303190,1754531;299940,1739903;289378,1725275;288120,1723301;275566,1714710;251192,1679766;237380,1647260;235755,1647260;217069,1611503;199195,1575746;180508,1534300;163446,1492042;180508,1520485;197570,1556242;203257,1575746;205607,1579193;202714,1564148;195169,1550452;182888,1522828;168320,1498542;150446,1449783;135134,1399803;130104,1385228;108203,1297787;98518,1234309;98448,1236054;99261,1249057;103323,1279125;108198,1310006;100073,1283188;94387,1249057;87887,1249057;83824,1218176;78137,1198672;73263,1179981;59450,1165353;55388,1165353;51326,1145036;49701,1119031;52950,1082462;54575,1069459;57342,1060541;55997,1040204;57825,1010135;61075,1004040;61075,1000383;54575,1012573;48889,1004447;38326,989819;36397,978238;35889,979254;32639,1011760;30201,1044266;27765,1069459;27765,1121469;28577,1148287;30201,1175104;22890,1200297;21265,1200297;16390,1151537;16390,1101153;20452,1062145;27761,1069455;21265,1061333;19640,1032077;21265,987380;22077,975191;24515,954874;34264,918305;39122,894011;37514,888236;31826,920742;22077,957312;19640,977628;18827,989819;17202,1034515;18827,1063770;14765,1102778;14765,1153163;19640,1201922;21265,1201922;31826,1248244;37514,1286439;49701,1325447;68895,1409328;70571,1425404;74075,1425404;91950,1468475;98449,1490417;86262,1471725;73263,1442469;72450,1450596;65382,1428679;60263,1429467;54575,1410776;35076,1366079;22890,1326260;22077,1292940;16390,1253933;12327,1214925;3391,1186482;9077,1035328;14765,996320;9890,975191;19640,916679;22077,902864;28577,855730;45639,821598;41576,867920;45637,859980;48076,841000;48889,819973;56200,793154;67575,752521;81387,711076;82422,709912;88700,676945;97636,653377;108199,633873;129323,593240;146384,556671;170758,509537;188632,489220;203257,460777;215444,442899;228444,436397;231693,431522;244693,405516;269879,376261;270565,388489;268727,393628;295065,366509;308064,349443;325126,333190;326596,334824;325939,334002;347063,312873;368187,293369;390936,268990;422622,245422;456746,220230;477148,205993;490869,193412;515243,178784;541242,164969;544684,163199;553531,154507;568054,143840;583998,135714;595278,133117;597302,131650;818292,42257;826491,40474;849165,32506;864806,29356;872961,29287;875977,28443;1061219,4063;1113826,3860;1170089,4875;1171137,5661;1198526,2438;1223712,6500;1248899,11376;1261893,14331;1248086,10564;1222899,5688;1197713,1625;119771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267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" fillcolor="#9a4168 [2406]" stroked="f"/>
              <v:group id="Group 12" o:spid="_x0000_s1031" style="position:absolute;left:28373;top:4517;width:58292;height:98676" coordorigin="-25680,-55438" coordsize="47706,80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4663;top:9549;width:17363;height:1578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11796f" color2="#9a4168 [2406]" o:opacity2="13107f" focusposition="1" focussize="" focus="100%" type="gradientRadial"/>
                  <v:stroke joinstyle="miter"/>
                  <v:path arrowok="t" o:connecttype="custom" o:connectlocs="943974,1569435;935860,1573459;936346,1573651;1011445,1528585;985209,1534338;945854,1538941;943981,1534338;971466,1532037;1011445,1528585;1079690,1522563;1078087,1522979;1078909,1522832;590106,1513915;617904,1520531;629773,1521106;662880,1536064;677872,1538941;678810,1539229;682245,1536064;695362,1539516;708481,1542392;734329,1547929;734717,1547570;764701,1552173;779068,1554474;793435,1555625;822795,1556775;862773,1556200;864509,1556200;868396,1554186;877141,1551597;886042,1551453;892133,1552172;893772,1556200;907749,1556200;903377,1561953;900878,1564830;892757,1568281;877765,1568281;858401,1567131;816548,1565980;785314,1563679;757829,1560227;730344,1556200;688491,1550447;656009,1540667;656384,1540415;637269,1534914;620402,1528010;601038,1522257;581049,1515928;590106,1513915;957818,1501580;948274,1502922;882268,1505991;904001,1508449;909624,1507298;948353,1503272;954726,1502130;1017121,1493245;984704,1497801;995828,1498094;1011835,1495361;1135455,1491914;1033782,1516851;1085233,1506292;483601,1480259;555437,1508449;581049,1515928;600413,1522256;619778,1528009;636644,1534913;632896,1537790;622901,1536064;587295,1523983;569805,1517654;552314,1510750;529201,1503272;509212,1495217;493595,1487738;483601,1480259;512960,1465877;547317,1481986;542944,1484287;502966,1466452;512960,1465877;386153,1426756;428630,1448618;437375,1457823;417386,1448042;402394,1439413;386153,1426756;460638,1411994;460644,1412158;462754,1414510;462986,1413524;1372896,1374229;1370628,1374403;1333148,1399142;1296292,1417551;1270056,1431934;1255689,1437687;1240697,1443440;1222581,1452070;1208839,1459548;1188849,1467028;1168236,1473931;1162613,1479109;1153868,1481986;1132005,1485437;1103895,1493492;1078284,1500970;1050173,1508450;1015192,1516504;965844,1523983;964594,1525709;940867,1531172;941482,1531462;967831,1525395;968342,1523983;1017691,1516504;1052673,1508450;1080782,1500970;1106394,1493492;1134504,1485437;1156367,1481986;1141567,1490164;1142000,1490040;1157617,1481410;1166362,1478534;1166944,1478385;1170734,1474506;1191349,1467603;1211338,1460124;1225081,1452645;1243196,1444015;1258188,1438262;1268468,1434146;1273805,1430783;1300041,1416401;1336896,1397991;301716,1366274;304087,1368147;304897,1368527;1377089,1351255;1376875,1351391;1376875,1351555;1377868,1351686;1378124,1351391;1390584,1342668;1386896,1345014;1386244,1345638;1388773,1344147;250711,1313690;274303,1339273;255597,1318598;1434813,1313673;1434757,1313691;1434344,1316298;1424349,1326653;1412480,1338734;1413196,1338583;1424349,1327228;1434344,1316873;1434813,1313673;311767,1300718;313004,1302105;313066,1301915;219367,1287532;235608,1297312;236406,1298177;243806,1299686;260594,1313996;283707,1331255;293702,1343912;299323,1350240;323061,1368650;316190,1373828;294083,1351206;293077,1351391;313997,1372798;316190,1373828;323061,1368650;382405,1411798;370536,1415250;374908,1418126;357418,1418701;346174,1411798;335555,1404319;309319,1384183;284956,1364048;262468,1343912;251849,1334132;241855,1323776;245603,1319174;258096,1329530;271839,1339309;288704,1355994;290138,1357126;271839,1339309;258720,1329530;246227,1319174;232484,1303640;219367,1287532;1595508,1196059;1595191,1196184;1588369,1211264;1588950,1123985;1572396,1146007;1564275,1159814;1556154,1172471;1536789,1196059;1519924,1219646;1504932,1238631;1503682,1239335;1502659,1240731;1504307,1239782;1519299,1220797;1536165,1197209;1555529,1173622;1563650,1160965;1571771,1147158;1588637,1124721;1653602,1116092;1645481,1138528;1631114,1162691;1616747,1187429;1603629,1202962;1612374,1186854;1619870,1170745;1625492,1162116;1632988,1150610;1639860,1139104;1653602,1116092;1613169,1066777;1598007,1091353;1597728,1091944;1612999,1067190;1621485,1011113;1603261,1056970;1564926,1129137;1559313,1137310;1559277,1137378;1546159,1158089;1533041,1180526;1518049,1197785;1505556,1217345;1431845,1293861;1407483,1312846;1405146,1314483;1404138,1315423;1393950,1323071;1385620,1331831;1355011,1353117;1350215,1355908;1337188,1365688;1335307,1366813;1332523,1369226;1308161,1384184;1283799,1397991;1281010,1399293;1264515,1409160;1259402,1411536;1254440,1414675;1237573,1423305;1221815,1428997;1186692,1445312;1104291,1473617;1046870,1487214;1093276,1479109;1102021,1477383;1130131,1468178;1147621,1463000;1175732,1449768;1207589,1439412;1228001,1432041;1236949,1427331;1245069,1425031;1256314,1419277;1259268,1417386;1266933,1410648;1283799,1401443;1302987,1392780;1310035,1388786;1334397,1373828;1345016,1364623;1356885,1357719;1387494,1336433;1409357,1317448;1433719,1298463;1507430,1221947;1517574,1206065;1518049,1204688;1534291,1181676;1539288,1174772;1545933,1166284;1548033,1162691;1561151,1141980;1586763,1093079;1611749,1040726;1619089,1019440;1689833,960184;1687959,961334;1687959,961334;1695733,926088;1695509,927105;1697329,929117;1702951,934870;1706699,932569;1706793,932128;1704200,933720;1697954,928542;1690165,860735;1689729,860757;1688939,860798;1689208,863532;1688584,877915;1686085,886545;1671093,908406;1667345,927392;1663597,933720;1657350,961334;1650479,983196;1642983,1004482;1638610,1021166;1633613,1038425;1637599,1032716;1641109,1020590;1644232,1003331;1651728,982045;1658600,960184;1664846,932569;1668594,926240;1672342,907256;1687334,885394;1677340,929692;1669844,966512;1652977,1013687;1649641,1018467;1648215,1025625;1643608,1037850;1626117,1072943;1617996,1091353;1612999,1101134;1606752,1111489;1589886,1139104;1571771,1166143;1548658,1202387;1523047,1238056;1506181,1258192;1488065,1277752;1481819,1285806;1474948,1293861;1464328,1301915;1446960,1319625;1447462,1321475;1429347,1338734;1409982,1351391;1394365,1362897;1379571,1372854;1381872,1372678;1398113,1361747;1413730,1350240;1433095,1337584;1451210,1320325;1450585,1318023;1468076,1300189;1478696,1292135;1485567,1284081;1491813,1276026;1509929,1256466;1526795,1236330;1552406,1200661;1575519,1164417;1593634,1137378;1610500,1109763;1616747,1099408;1621744,1089628;1629865,1071218;1647356,1036124;1654227,1012537;1671093,965362;1678589,928542;1688584,884243;1690837,876462;1689208,876189;1689833,861807;1703575,848575;1696301,876488;1696302,876488;1703576,848575;1709198,842821;1705450,850301;1704591,865977;1704200,880792;1697954,898494;1697954,900516;1705450,880792;1706699,850300;1709611,844489;1682336,818083;1678244,826994;1676715,839945;1674744,833895;1674023,834749;1676090,841096;1674841,850301;1677340,857779;1679276,857680;1677964,853752;1679213,844547;1682336,818083;1734809,802550;1736059,803125;1735434,827288;1736059,843972;1734184,874463;1732311,891722;1726688,917036;1724815,938322;1715444,977443;1706699,1011386;1691082,1017714;1692332,1014262;1694830,990100;1704200,964786;1711696,960759;1711696,960759;1719817,917036;1724190,896325;1727938,875039;1731061,854903;1732311,835918;1732935,819809;1734184,811179;1734809,802550;87979,535801;88290,535944;88319,535864;125667,453340;111924,476928;100680,485557;100653,486108;99566,508132;99597,508080;100680,486132;111924,477503;125667,453915;126135,454203;126369,453772;133162,403288;124417,409042;111299,434355;114300,436566;114398,436178;111924,434355;125042,409042;132786,403947;181262,370496;180473,371078;177123,382937;175015,388906;117546,485557;109425,509145;101929,533307;85687,583934;75068,618453;70071,644342;67572,657573;65698,670806;60076,706475;58202,728336;61326,751348;62789,738809;62575,734664;65074,710501;70695,674832;75154,669904;81629,629997;81315,623055;87486,606761;91158,593081;90060,595440;86312,594290;76942,619028;77567,632835;73194,659300;72570,663902;66323,670806;68197,657573;70695,644342;75693,618453;86312,583934;102554,533307;110050,509145;118170,485557;175639,388906;181262,370496;192506,312966;192506,312966;195629,315267;195629,315267;305066,231058;304946,231146;304582,231526;299480,236450;298190,238178;297347,239055;293702,243929;255597,285351;244978,296857;234359,308938;187401,356738;234983,308363;245602,296282;256222,284776;294326,243354;298190,238178;304582,231526;320923,191387;315532,193117;311522,194488;310568,195603;303696,201356;286206,211712;274337,223793;263093,235874;255597,242203;255343,241910;248257,249754;236232,263490;216868,283050;219991,286501;220051,286453;217492,283625;236857,264065;256222,242203;263718,235875;274962,223793;286830,211712;304321,201357;311192,195604;318688,193015;321055,192338;1225705,87446;1257563,100678;1271306,111034;1240697,97226;1225705,87446;1122010,45449;1146997,50626;1181978,66735;1122010,45449;745961,41638;732843,43148;704733,46599;677247,52352;665379,55804;651636,59256;621564,64697;616030,66735;577926,78816;540446,92624;514210,103555;496719,109883;453617,128293;433003,140374;413014,152456;381155,174317;351171,196179;322474,219234;324935,222068;331026,218220;336210,214662;354919,199631;384903,177769;416761,155907;436750,143826;457365,131745;500466,113335;517333,105281;543569,94349;581049,80542;619153,68461;635160,65565;642892,63132;748135,42222;969357,29268;982709,30491;1000825,36244;987082,34518;958348,29340;969357,29268;1042053,24738;1067664,26463;1098897,37970;1060168,31641;1042053,24738;833102,24594;760953,28190;710979,34518;687242,40271;666628,47174;637893,50626;529201,89172;489847,105281;477978,109307;467359,114485;447370,124265;416137,139223;392399,156482;323686,205959;309326,217459;295278,229272;295575,229546;187508,346333;165645,373948;155650,390632;145655,406165;126915,438382;106531,467966;106302,468873;99430,486132;94433,494187;93183,495337;87640,512309;86312,522377;85063,536759;76318,560347;68197,583934;59451,618453;54454,650095;51331,681736;55703,659875;56109,658070;56953,649519;61950,617878;63515,618358;63650,617824;61951,617302;70696,582784;78816,559196;87522,535717;86937,535609;88187,521226;95058,494187;100055,486132;100223,485712;106927,468873;127540,438957;146280,406740;156275,391207;166270,374523;188133,346909;296200,230122;324935,205959;393649,156483;417386,139224;448619,124266;468609,114485;479228,109308;491097,105281;530451,89172;639143,50627;667878,47175;688491,40271;712229,34518;762202,28190;834351,24810;892343,26602;920868,0;950227,1726;980211,4602;1000200,9205;1013318,14958;1029560,12081;1053921,17259;1068913,21286;1068289,21862;1067664,25888;1042053,24163;1033308,21862;1024562,20135;1007696,16684;990830,13232;973340,10930;953975,10930;938358,10930;913997,10930;912852,10594;902128,15533;905876,21286;943356,28190;926677,28458;926958,28478;944605,28190;959597,29916;988332,35093;1002074,36820;1025187,41422;1048925,46024;1072037,51202;1095150,57530;1106394,60407;1117638,63859;1117783,63981;1125846,65261;1145386,71948;1148116,75757;1148871,75940;1166362,82268;1181354,88021;1196346,94350;1207590,100103;1215086,103555;1223206,107582;1250692,121965;1285673,142676;1303789,154182;1304314,154527;1313571,159706;1666096,770333;1665832,775148;1672967,776086;1679838,780689;1682961,796221;1694830,814631;1699828,815050;1699828,810604;1704906,797613;1704825,795071;1709822,779538;1716694,779538;1727313,773210;1728562,798523;1725439,810604;1721691,822111;1719817,841096;1719192,850876;1717943,860656;1715280,862292;1715444,862957;1717996,861390;1719192,852026;1719817,842246;1721691,823261;1725439,811755;1728562,799674;1733559,803126;1732935,811755;1731686,820385;1731061,836493;1729811,855478;1726688,875614;1722940,896900;1718567,917611;1710447,961334;1702951,965362;1693581,990675;1691082,1014838;1689833,1018290;1679213,1044754;1676090,1047055;1662972,1075245;1676715,1047055;1679838,1044754;1659848,1097106;1649229,1102284;1647027,1106341;1647356,1106886;1649854,1102284;1660473,1097106;1652977,1116667;1639235,1139679;1632364,1151185;1624868,1162691;1619245,1171320;1611125,1188004;1602380,1204113;1588637,1221372;1574894,1237481;1575467,1236395;1559902,1255890;1526170,1289834;1519529,1299244;1526170,1290409;1559902,1256465;1534291,1292134;1521094,1304864;1510501,1312035;1509928,1312846;1503305,1317538;1503057,1319174;1473698,1346789;1442464,1373253;1441020,1374218;1430596,1386484;1405609,1403744;1382256,1419874;1382172,1419968;1405609,1404319;1430596,1387060;1409982,1406045;1393194,1416113;1381581,1420630;1381247,1421003;1368754,1428482;1364046,1430491;1352201,1439341;1340644,1446892;1323153,1457247;1317532,1457823;1311283,1460381;1310312,1461060;1318156,1458398;1323778,1457823;1301290,1473356;1286923,1480260;1272556,1486588;1262407,1487990;1260687,1488889;1213212,1507874;1210791,1508381;1196346,1517079;1204466,1519380;1174482,1531462;1176981,1523408;1166986,1526859;1157617,1529736;1138252,1535489;1135665,1532629;1126383,1534338;1115139,1536639;1092026,1541817;1091264,1542143;1113265,1537214;1124509,1534913;1133879,1533187;1137627,1536064;1156992,1530311;1166361,1527434;1176356,1523983;1173857,1532037;1147621,1543543;1146335,1543211;1128257,1549871;1113265,1553898;1090777,1559076;1081485,1558357;1062051,1561840;1061417,1563103;1009570,1572308;997701,1569431;987707,1569431;970216,1574609;954600,1575760;938983,1576335;937286,1575666;923054,1577989;905876,1575184;906501,1574609;909624,1570582;895257,1568856;902128,1565405;922742,1564829;942731,1564254;971465,1564829;991455,1563103;1028935,1555624;1053921,1550447;1072661,1549871;1073965,1549314;1055796,1549872;1030809,1555049;993329,1562528;973340,1564254;944605,1563679;924616,1564254;904001,1564830;904626,1562528;908999,1556775;1101396,1527434;1231952,1481986;1266308,1465301;1285673,1456097;1305663,1446317;1343143,1425606;1373127,1404319;1429347,1364048;1444963,1352542;1459955,1340461;1482443,1321475;1491813,1307093;1505273,1295730;1505381,1295016;1492438,1305942;1483068,1320325;1460580,1339310;1445588,1351391;1429972,1362897;1373752,1403169;1343768,1424455;1306288,1445166;1286298,1454946;1266933,1464151;1232577,1480835;1102021,1526284;909624,1555625;895257,1555625;893382,1551022;878390,1550447;864648,1555625;824669,1556200;795310,1555049;780942,1553898;766575,1551597;775230,1543095;773446,1543543;741201,1538044;739714,1538366;677872,1528010;653510,1523408;632271,1519956;606660,1509025;574802,1498094;541695,1486012;547317,1481986;570430,1486012;580424,1494067;614781,1503272;682870,1519380;699735,1522257;717851,1525133;737840,1529161;759869,1533547;761577,1533187;782191,1536064;782816,1534914;812800,1536064;817797,1536639;864023,1536639;897755,1537790;937733,1534914;942731,1534914;944605,1539516;983959,1534914;1010195,1529161;1025187,1526859;1034557,1525709;1055171,1521106;1072037,1517655;1088903,1513627;1119840,1508696;1123885,1507299;1091402,1512476;1074536,1516504;1057670,1519956;1037056,1524558;1027686,1525709;1012694,1528010;972090,1531462;944605,1533763;939608,1533763;899629,1536639;865897,1535489;819672,1535489;814674,1534914;795310,1527434;784690,1533763;784663,1533813;793435,1528585;812800,1536064;782816,1534913;783053,1534772;763451,1532037;740339,1527434;720350,1523408;702234,1520531;685368,1517655;617279,1501546;582923,1492341;572928,1484287;549815,1480259;515459,1464151;505464,1464726;469858,1448042;463611,1437687;464861,1437112;486724,1448042;508587,1458973;514834,1455522;489223,1439988;467984,1431359;438625,1415825;413638,1400867;374284,1385334;359292,1373828;362415,1372678;377407,1376705;346174,1346789;328683,1333557;312442,1320325;291828,1304792;261844,1274300;259787,1268379;253723,1262794;233109,1242083;230611,1231728;222490,1221372;221522,1219975;211870,1213893;193130,1189155;182511,1166143;181262,1166143;166895,1140829;153152,1115516;138784,1086176;125667,1056260;138784,1076395;151903,1101709;156275,1115516;158082,1117957;155858,1107305;150057,1097609;140615,1078054;129414,1060862;115671,1026343;103897,990958;100031,980643;83193,918741;75746,873803;75693,875039;76318,884243;79441,905530;83189,927392;76942,908406;72570,884243;67572,884243;64449,862382;60076,848575;56328,835343;45709,824987;42586,824987;39462,810604;38213,792195;40711,766306;41961,757101;44088,750788;43054,736390;44459,715104;46958,710789;46958,708200;41961,716830;37588,711077;29467,700721;27984,692523;27594,693242;25095,716254;23221,739267;21347,757101;21347,793920;21971,812906;23221,831890;17599,849725;16350,849725;12602,815207;12602,779538;15725,751923;21344,757098;16350,751348;15100,730637;16350,698995;16974,690366;18848,675983;26344,650095;30079,632896;28843,628808;24470,651820;16974,677709;15100,692092;14475,700721;13226,732363;14475,753074;11352,780689;11352,816357;15100,850876;16350,850876;24470,883668;28843,910707;38213,938322;52970,997704;54258,1009085;56953,1009085;70696,1039576;75693,1055109;66323,1041877;56328,1021166;55704,1026919;50269,1011404;46334,1011961;41961,998729;26969,967087;17599,938898;16974,915310;12602,887695;9478,860081;2607,839945;6979,732939;11352,705324;7604,690366;15100,648944;16974,639164;21971,605796;35090,581633;31966,614426;35088,608805;36963,595368;37588,580482;43210,561497;51955,532732;62575,503392;63370,502567;68197,479229;75068,462545;83189,448737;99431,419972;112548,394084;131288,360716;145031,346333;156275,326198;165645,313541;175640,308938;178139,305487;188133,287077;207498,266366;208025,275022;206612,278661;226862,259462;236857,247381;249975,235875;251106,237032;250600,236450;266841,221492;283083,207685;300573,190426;324935,173741;351171,155907;366858,145828;377407,136922;396147,126566;416137,116787;418783,115533;425585,109380;436751,101829;449010,96076;457683,94237;459238,93199;629148,29915;635452,28653;652885,23012;664910,20782;671180,20733;673499,20135;815923,2876;856370,2732;899629,3451;900434,4008;921493,1726;940857,4602;960222,8054;970213,10145;959597,7479;940232,4027;920868,1151;92086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7500;top:11879;width:13259;height:1206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22873f"/>
                  <v:path arrowok="t" o:connecttype="custom" o:connectlocs="720853,1199405;714657,1202480;715028,1202627;772376,1168186;752341,1172583;722289,1176100;720858,1172583;741847,1170824;772376,1168186;824491,1163584;823267,1163902;823894,1163789;450627,1156975;471854,1162031;480917,1162470;506199,1173902;517648,1176100;518364,1176320;520987,1173902;531004,1176540;541022,1178738;560760,1182969;561057,1182695;583953,1186213;594925,1187971;605896,1188851;628316,1189730;658845,1189290;660170,1189290;663139,1187751;669817,1185773;676614,1185663;681265,1186212;682517,1189290;693190,1189290;689852,1193687;687944,1195885;681742,1198523;670294,1198523;655506,1197644;623546,1196764;599695,1195006;578706,1192368;557717,1189290;525757,1184893;500952,1177419;501239,1177227;486642,1173023;473762,1167747;458975,1163350;443710,1158513;450627,1156975;731425,1147548;724136,1148574;673732,1150919;690328,1152798;694622,1151918;724197,1148841;729064,1147968;776711,1141178;751956,1144660;760450,1144884;772674,1142795;867075,1140161;789434,1159218;828724,1151149;369295,1131254;424152,1152798;443710,1158513;458497,1163350;473285,1167746;486164,1173022;483302,1175221;475670,1173901;448480,1164669;435124,1159832;421767,1154556;404117,1148841;388853,1142686;376927,1136970;369295,1131254;391715,1120263;417951,1132574;414612,1134332;384083,1120702;391715,1120263;294880,1090366;327317,1107073;333996,1114108;318731,1106633;307283,1100038;294880,1090366;351760,1079084;351765,1079209;353376,1081007;353553,1080253;1048394,1050223;1046662,1050356;1018040,1069262;989896,1083331;969861,1094323;958890,1098719;947442,1103116;933608,1109711;923113,1115426;907849,1121142;892108,1126418;887814,1130375;881136,1132574;864440,1135212;842974,1141367;823417,1147082;801951,1152798;775238,1158953;737553,1164669;736599,1165988;718481,1170163;718950,1170385;739071,1165748;739462,1164669;777146,1158953;803859,1152798;825325,1147082;844883,1141367;866349,1135212;883044,1132574;871742,1138824;872073,1138729;883998,1132134;890677,1129936;891121,1129822;894016,1126858;909757,1121582;925022,1115866;935516,1110150;949350,1103556;960798,1099159;968649,1096013;972724,1093443;992759,1082452;1020903,1068383;230401,1044143;232212,1045575;232831,1045865;1051596,1032666;1051432,1032770;1051432,1032895;1052190,1032995;1052386,1032770;1061901,1026103;1059085,1027896;1058587,1028373;1060518,1027234;191452,1003957;209468,1023508;195183,1007709;1095676,1003944;1095633,1003958;1095317,1005950;1087685,1013864;1078622,1023097;1079168,1022981;1087685,1014304;1095317,1006390;1095676,1003944;238077,994044;239021,995104;239069,994959;167516,983967;179919,991441;180528,992102;186180,993255;198999,1004191;216649,1017381;224281,1027054;228574,1031890;246701,1045960;241454,1049916;224573,1032628;223805,1032770;239780,1049130;241454,1049916;246702,1045960;292018,1078934;282955,1081572;286294,1083771;272937,1084210;264351,1078934;256242,1073219;236207,1057830;217603,1042442;200430,1027054;192321,1019580;184689,1011666;187551,1008149;197092,1016062;207586,1023537;220465,1036287;221560,1037152;207586,1023537;197568,1016062;188028,1008149;177534,996277;167516,983967;1218388,914060;1218146,914156;1212936,925681;1213380,858980;1200739,875810;1194537,886361;1188336,896034;1173549,914060;1160669,932086;1149221,946596;1148266,947133;1147485,948200;1148744,947475;1160192,932966;1173072,914940;1187859,896914;1194061,887241;1200262,876689;1213141,859542;1262751,852947;1256550,870094;1245579,888560;1234607,907466;1224590,919336;1231268,907026;1236992,894715;1241285,888121;1247009,879327;1252257,870534;1262751,852947;1231875,815260;1220296,834042;1220083,834493;1231745,815576;1238225,772720;1224309,807765;1195035,862917;1190749,869163;1190721,869215;1180704,885043;1170686,902190;1159238,915380;1149698,930328;1093409,988803;1074805,1003312;1073021,1004563;1072251,1005282;1064471,1011127;1058110,1017821;1034736,1034089;1031073,1036221;1021125,1043696;1019689,1044556;1017563,1046399;998960,1057831;980356,1068383;978226,1069377;965630,1076918;961725,1078734;957936,1081133;945056,1087728;933022,1092078;906202,1104547;843277,1126178;799428,1136570;834865,1130375;841544,1129056;863009,1122021;876366,1118064;897832,1107952;922159,1100038;937746,1094404;944580,1090805;950780,1089047;959367,1084650;961623,1083205;967476,1078055;980356,1071021;995008,1064401;1000390,1061348;1018994,1049916;1027104,1042882;1036167,1037606;1059541,1021338;1076237,1006829;1094840,992321;1151128,933845;1158875,921708;1159238,920655;1171640,903069;1175457,897793;1180531,891306;1182135,888560;1192152,872732;1211710,835360;1230791,795351;1236396,779084;1290418,733798;1288987,734678;1288987,734678;1294924,707741;1294752,708519;1296142,710057;1300435,714453;1303298,712695;1303370,712357;1301390,713574;1296619,709617;1290672,657797;1290339,657814;1289735,657845;1289941,659935;1289464,670927;1287556,677521;1276108,694229;1273246,708738;1270384,713574;1265613,734678;1260366,751385;1254642,767653;1251303,780403;1247487,793593;1250530,789230;1253211,779963;1255596,766773;1261320,750506;1266567,733798;1271338,712695;1274200,707858;1277062,693349;1288510,676642;1280878,710496;1275154,738634;1262274,774687;1259726,778340;1258637,783810;1255119,793153;1241762,819972;1235561,834042;1231745,841516;1226975,849430;1214095,870534;1200262,891198;1182612,918897;1163054,946156;1150175,961544;1136341,976493;1131571,982648;1126324,988803;1118214,994959;1104951,1008493;1105335,1009907;1091501,1023097;1076713,1032770;1064788,1041563;1053491,1049172;1055248,1049037;1067650,1040684;1079576,1031890;1094363,1022218;1108197,1009028;1107720,1007269;1121076,993640;1129186,987485;1134433,981329;1139203,975174;1153037,960225;1165916,944837;1185474,917578;1203124,889879;1216957,869215;1229837,848111;1234607,840197;1238423,832723;1244625,818654;1257981,791834;1263228,773808;1276108,737756;1281832,709617;1289464,675763;1291185,669816;1289941,669608;1290418,658616;1300912,648504;1295358,669836;1295358,669836;1300913,648504;1305206,644107;1302344,649823;1301688,661803;1301390,673125;1296619,686654;1296619,688199;1302344,673125;1303298,649822;1305522,645381;1284694,625201;1281568,632011;1280401,641909;1278896,637285;1278345,637938;1279924,642788;1278970,649823;1280878,655538;1282357,655463;1281355,652460;1282309,645426;1284694,625201;1324764,613331;1325718,613770;1325240,632236;1325718,644986;1324286,668288;1322856,681478;1318562,700823;1317131,717091;1309976,746988;1303298,772928;1291372,777765;1292326,775127;1294234,756661;1301390,737316;1307114,734238;1307114,734238;1313315,700823;1316654,684996;1319516,668728;1321902,653340;1322856,638831;1323332,626520;1324286,619925;1324764,613331;67184,409473;67421,409583;67444,409521;95964,346455;85469,364481;76883,371076;76862,371497;76032,388328;76056,388288;76883,371516;85469,364920;95964,346894;96321,347114;96500,346785;101687,308204;95009,312601;84992,331946;87284,333636;87358,333339;85469,331946;95486,312601;101400,308708;138418,283143;137816,283588;135258,292651;133648,297213;89762,371076;83561,389102;77836,407568;65434,446258;57325,472638;53509,492423;51601,502535;50169,512648;45876,539907;44445,556614;46830,574201;47948,564618;47784,561450;49693,542984;53985,515725;57390,511959;62335,481461;62095,476156;66808,463703;69612,453249;68773,455052;65911,454172;58756,473078;59233,483630;55894,503855;55417,507372;50647,512648;52077,502535;53985,492423;57802,472638;65911,446258;78314,407568;84038,389102;90239,371076;134125,297213;138418,283143;147005,239177;147004,239177;149389,240936;149389,240935;232960,176581;232868,176648;232590,176939;228694,180702;227709,182022;227065,182692;224281,186417;195184,218073;187074,226866;178965,236099;143107,272629;179442,235660;187551,226427;195660,217633;224758,185977;227709,182022;232590,176939;245069,146263;240952,147585;237890,148633;237161,149485;231914,153882;218557,161796;209494,171029;200908,180262;195184,185098;194989,184874;189578,190869;180396,201366;165608,216315;167993,218952;168039,218915;166085,216754;180872,201805;195660,185098;201385,180262;209971,171029;219034,161796;232390,153882;237638,149486;243362,147507;245169,146990;935993,66829;960321,76941;970815,84855;947442,74303;935993,66829;856808,34733;875889,38690;902602,51001;856808,34733;569643,31821;559626,32975;538160,35613;517171,40009;508108,42647;497613,45285;474649,49443;470423,51001;441325,60234;412704,70786;392669,79139;379313,83976;346398,98045;330657,107278;315392,116511;291064,133218;268167,149925;246253,167545;248132,169710;252783,166770;256742,164050;271029,152563;293926,135856;318254,119149;333518,109915;349260,100683;382174,86614;395054,80458;415089,72104;443710,61552;472808,52320;485031,50107;490936,48247;571303,32267;740237,22368;750433,23302;764267,27699;753772,26380;731829,22423;740237,22368;795750,18905;815307,20224;839158,29017;809583,24181;795750,18905;636187,18795;581091,21543;542930,26379;524803,30776;509061,36052;487118,38690;404117,68148;374065,80458;365002,83536;356893,87493;341628,94967;317777,106398;299650,119588;247178,157399;236213,166188;225485,175216;225712,175426;143188,264677;126492,285781;118860,298531;111228,310402;96917,335023;81351,357632;81176,358326;75928,371516;72112,377671;71158,378550;66925,391520;65911,399215;64957,410206;58279,428232;52077,446258;45399,472638;41583,496820;39198,521001;42537,504294;42847,502915;43491,496380;47307,472199;48502,472566;48606,472158;47308,471759;53986,445379;60187,427353;66835,409409;66388,409327;67343,398335;72589,377671;76406,371516;76534,371194;81653,358326;97394,335463;111705,310842;119337,298971;126970,286221;143665,265117;226189,175865;248132,157400;300604,119589;318731,106399;342582,94967;357847,87493;365956,83536;375019,80458;405072,68148;488073,38690;510016,36052;525757,30776;543884,26380;582045,21543;637141,18960;681426,20330;703208,0;725628,1319;748525,3517;763789,7035;773807,11431;786209,9233;804813,13190;816261,16267;815785,16707;815307,19785;795750,18466;789071,16707;782393,15388;769513,12750;756634,10112;743278,8353;728490,8353;716565,8353;697961,8353;697087,8096;688898,11871;691760,16267;720381,21543;707644,21748;707859,21763;721335,21543;732783,22863;754726,26819;765221,28138;782870,31656;800997,35173;818647,39130;836297,43966;844883,46164;853469,48802;853580,48896;859737,49874;874659,54985;876743,57896;877320,58036;890677,62872;902125,67268;913574,72105;922160,76501;927884,79139;934085,82217;955074,93209;981787,109037;995621,117830;996021,118093;1003091,122052;1272292,588709;1272090,592389;1277539,593106;1282786,596623;1285171,608494;1294234,622563;1298051,622883;1298051,619486;1301928,609558;1301866,607615;1305682,595744;1310930,595744;1319039,590908;1319993,610253;1317608,619486;1314746,628279;1313315,642788;1312838,650262;1311884,657737;1309850,658987;1309976,659495;1311924,658298;1312838,651142;1313315,643668;1314746,629158;1317608,620365;1319993,611132;1323809,613770;1323332,620365;1322378,626960;1321901,639271;1320947,653780;1318562,669168;1315700,685435;1312361,701263;1306160,734678;1300435,737756;1293280,757101;1291372,775567;1290418,778205;1282309,798429;1279923,800188;1269906,821731;1280401,800188;1282786,798429;1267521,838438;1259412,842396;1257730,845496;1257981,845912;1259889,842395;1267998,838438;1262274,853387;1251780,870973;1246533,879767;1240808,888560;1236515,895155;1230314,907905;1223636,920216;1213141,933406;1202647,945716;1203084,944886;1191198,959786;1165439,985726;1160368,992917;1165439,986165;1191198,960225;1171640,987484;1161563,997212;1153474,1002693;1153036,1003312;1147979,1006899;1147790,1008149;1125369,1029252;1101518,1049477;1100416,1050215;1092455,1059589;1073375,1072779;1055541,1085107;1055477,1085178;1073375,1073219;1092455,1060029;1076713,1074537;1063894,1082232;1055026,1085684;1054771,1085969;1045230,1091685;1041635,1093220;1032590,1099984;1023765,1105754;1010408,1113668;1006115,1114108;1001344,1116063;1000602,1116582;1006592,1114547;1010885,1114108;993713,1125978;982741,1131255;971770,1136091;964020,1137162;962706,1137850;926453,1152358;924604,1152745;913574,1159393;919775,1161151;896878,1170385;898786,1164229;891153,1166867;883998,1169065;869211,1173462;867235,1171276;860147,1172583;851561,1174341;833911,1178299;833329,1178548;850130,1174781;858716,1173022;865871,1171703;868733,1173901;883521,1169505;890676,1167307;898309,1164669;896400,1170824;876366,1179617;875384,1179364;861578,1184453;850130,1187531;832957,1191488;825862,1190939;811021,1193600;810537,1194566;770945,1201601;761881,1199402;754249,1199402;740892,1203359;728967,1204239;717041,1204678;715746,1204166;704878,1205942;691760,1203799;692237,1203359;694622,1200281;683651,1198963;688898,1196325;704639,1195885;719904,1195445;741846,1195885;757111,1194566;785732,1188850;804813,1184893;819123,1184453;820119,1184027;806244,1184454;787163,1188411;758542,1194126;743278,1195445;721335,1195006;706070,1195445;690328,1195885;690806,1194126;694145,1189730;841066,1167307;940763,1132574;966999,1119823;981787,1112788;997052,1105314;1025673,1089487;1048570,1073219;1091501,1042442;1103427,1033649;1114875,1024416;1132048,1009907;1139203,998916;1149481,990232;1149564,989686;1139680,998036;1132525,1009028;1115352,1023537;1103904,1032770;1091979,1041563;1049047,1072339;1026150,1088607;997529,1104435;982264,1111909;967476,1118944;941241,1131694;841544,1166427;694622,1188851;683651,1188851;682219,1185333;670771,1184893;660276,1188851;629747,1189290;607328,1188411;596356,1187531;585385,1185773;591994,1179275;590632,1179617;566008,1175415;564873,1175661;517648,1167747;499044,1164229;482826,1161591;463268,1153238;438940,1144884;413658,1135651;417951,1132574;435601,1135651;443233,1141806;469469,1148841;521464,1161151;534344,1163350;548177,1165548;563442,1168626;580264,1171979;581568,1171703;597310,1173902;597787,1173023;620684,1173902;624500,1174341;659799,1174341;685558,1175221;716087,1173023;719904,1173023;721335,1176540;751387,1173023;771422,1168626;782870,1166867;790026,1165988;805767,1162471;818647,1159833;831526,1156755;855150,1152986;858239,1151919;833434,1155876;820555,1158953;807675,1161591;791934,1165109;784779,1165988;773330,1167747;742324,1170385;721335,1172143;717519,1172143;686989,1174341;661230,1173462;625931,1173462;622115,1173023;607328,1167307;599218,1172143;599198,1172181;605896,1168186;620684,1173901;597787,1173022;597968,1172915;582999,1170824;565350,1167307;550085,1164229;536252,1162031;523372,1159833;471377,1147522;445141,1140488;437509,1134332;419859,1131254;393623,1118944;385991,1119384;358801,1106633;354030,1098719;354985,1098280;371680,1106633;388376,1114987;393146,1112349;373588,1100478;357370,1093883;334950,1082012;315869,1070581;285817,1058710;274369,1049917;276753,1049037;288202,1052115;264351,1029252;250994,1019140;238592,1009028;222851,997157;199954,973855;198383,969329;193752,965061;178011,949234;176103,941320;169901,933406;169163,932338;161792,927690;147481,908785;139372,891198;138418,891198;127447,871853;116952,852508;105981,830085;95964,807222;105981,822610;115998,841956;119337,852508;120718,854373;119019,846233;114589,838823;107379,823878;98825,810739;88331,784359;79340,757317;76388,749434;63529,702127;57842,667784;57802,668728;58279,675763;60664,692031;63526,708738;58756,694229;55417,675763;51601,675763;49215,659056;45876,648504;43014,638392;34905,630478;32520,630478;30135,619486;29181,605417;31089,585632;32043,578597;33667,573772;32877,562769;33951,546502;35859,543205;35859,541226;32043,547821;28704,543424;22502,535510;21369,529245;21071,529794;19163,547381;17732,564968;16301,578597;16301,606735;16778,621245;17732,635753;13439,649383;12485,649383;9623,623003;9623,595744;12008,574640;16299,578595;12485,574201;11531,558373;12485,534191;12962,527596;14393,516605;20117,496820;22970,483677;22025,480552;18686,498139;12962,517924;11531,528915;11054,535510;10100,559692;11054,575519;8669,596623;8669,623882;11531,650262;12485,650262;18686,675323;22025,695987;29181,717091;40450,762473;41434,771170;43492,771170;53986,794472;57802,806343;50647,796231;43014,780403;42538,784799;38387,772942;35382,773368;32043,763256;20594,739074;13439,717531;12962,699505;9623,678401;7238,657297;1991,641909;5330,560131;8669,539028;5807,527596;11531,495941;12962,488466;16778,462966;26796,444500;24410,469561;26795,465265;28226,454997;28704,443620;32997,429111;39675,407128;47784,384705;48392,384075;52078,366240;57325,353489;63526,342937;75929,320954;85946,301169;100257,275669;110751,264677;119337,249289;126493,239616;134125,236099;136033,233461;143665,219392;158453,203564;158855,210180;157777,212960;173240,198288;180872,189055;190890,180262;191753,181146;191367,180702;203770,169270;216172,158718;229529,145528;248132,132778;268167,119149;280146,111446;288202,104639;302512,96726;317777,89251;319798,88294;324992,83591;333519,77820;342881,73424;349503,72019;350691,71225;480440,22862;485254,21897;498567,17586;507750,15882;512538,15845;514309,15388;623069,2198;653956,2088;686989,2638;687604,3063;703685,1319;718473,3517;733261,6155;740890,7753;732783,5715;717995,3077;703208,879;70320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5762;top:9060;width:6053;height:606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329101,603267;326272,604814;326441,604888;352623,587565;343476,589777;329756,591546;329103,589777;338685,588892;352623,587565;376416,585250;375857,585411;376143,585354;205731,581926;215422,584469;219560,584690;231102,590440;236329,591546;236656,591657;237853,590440;242426,591767;247000,592873;256011,595001;256147,594863;266600,596632;271609,597517;276618,597959;286853,598401;300791,598180;301396,598180;302751,597406;305800,596411;308904,596356;311027,596632;311599,598180;316472,598180;314947,600391;314076,601497;311245,602824;306018,602824;299267,602382;284676,601939;273787,601055;264204,599728;254622,598180;240031,595969;228706,592209;228837,592113;222173,589998;216293,587344;209542,585133;202573,582700;205731,581926;333927,577185;330600,577701;307588,578881;315165,579825;317125,579383;330627,577835;332849,577396;354602,573981;343300,575732;347179,575845;352759,574795;395857,573470;360411,583055;378348,578996;168599,568990;193644,579825;202573,582700;209324,585133;216075,587344;221955,589998;220648,591104;217164,590440;204751,585796;198653,583364;192555,580710;184497,577835;177528,574739;172084,571864;168599,568990;178835,563461;190813,569653;189288,570538;175350,563682;178835,563461;134626,548424;149435,556827;152484,560365;145515,556606;140288,553289;134626,548424;160594,542749;160596,542812;161331,543716;161412,543338;478637,528233;477846,528300;464780,537809;451930,544886;442784,550414;437775,552625;432548,554837;426232,558154;421441,561029;414472,563904;407286,566557;405326,568547;402277,569653;394655,570980;384854,574076;375925,576951;366125,579826;353930,582922;336725,585796;336290,586460;328018,588560;328232,588671;337418,586339;337596,585796;354801,582922;366997,579826;376797,576951;385726,574076;395526,570980;403148,569653;397988,572797;398139,572749;403584,569432;406633,568326;406836,568269;408157,566778;415344,564125;422313,561250;427104,558375;433419,555058;438646,552847;442230,551264;444091,549972;453237,544443;466086,537367;105188,525175;106015,525895;106297,526041;480099,519402;480024,519455;480024,519518;480370,519568;480460,519455;484804,516101;483518,517003;483291,517243;484172,516670;87406,504963;95631,514796;89110,506850;500223,504956;500204,504963;500060,505965;496575,509946;492437,514590;492687,514531;496575,510167;500060,506186;500223,504956;108692,499977;109124,500510;109145,500437;76479,494908;82141,498668;82419,499000;84999,499580;90852,505080;98910,511715;102394,516580;104354,519012;112630,526089;110234,528079;102527,519383;102177,519455;109470,527683;110234,528079;112630,526089;133319,542674;129181,544001;130706,545107;124608,545328;120688,542674;116986,539799;107839,532059;99345,524320;91505,516580;87803,512820;84319,508840;85625,507071;89981,511051;94772,514811;100652,521224;101152,521659;94772,514811;90199,511051;85843,507071;81052,501100;76479,494908;556247,459747;556137,459795;553758,465592;553961,432043;548189,440508;545358,445815;542527,450680;535776,459747;529896,468814;524669,476111;524233,476382;523877,476918;524451,476554;529678,469256;535558,460189;542309,451123;545140,446258;547971,440950;553852,432326;576501,429009;573669,437633;568661,446921;563652,456430;559078,462401;562127,456209;564741,450017;566700,446700;569314,442277;571710,437855;576501,429009;562404,410053;557118,419500;557021,419727;562345,410212;565303,388657;558950,406283;545585,434024;543628,437165;543616,437191;539042,445152;534469,453777;529242,460411;524887,467929;499189,497341;490695,504638;489880,505268;489529,505629;485977,508569;483073,511936;472402,520118;470730,521191;466188,524950;465532,525383;464562,526310;456068,532060;447575,537367;446603,537867;440852,541660;439069,542573;437339,543780;431459,547097;425965,549285;413720,555557;384992,566436;364974,571663;381152,568547;384201,567884;394001,564346;400099,562356;409899,557269;421006,553289;428122,550455;431242,548645;434072,547761;437993,545549;439023,544822;441695,542232;447575,538694;454264,535364;456722,533828;465215,528079;468917,524541;473055,521887;483726,513705;491349,506407;499842,499110;525540,469698;529077,463593;529242,463064;534905,454219;536647,451565;538963,448302;539696,446921;544269,438960;553198,420163;561909,400040;564468,391857;589132,369080;588478,369523;588478,369523;591189,355974;591111,356365;591745,357139;593705,359350;595012,358466;595045,358296;594141,358908;591963,356918;589248,330854;589096,330862;588820,330878;588914,331929;588696,337458;587825,340775;582599,349178;581292,356476;579985,358908;577807,369523;575412,377926;572798,386108;571274,392521;569532,399155;570921,396961;572145,392300;573234,385666;575847,377484;578243,369080;580421,358466;581727,356033;583034,348736;588261,340332;584776,357360;582163,371513;576283,389646;575120,391483;574622,394235;573016,398934;566918,412423;564087,419500;562345,423259;560167,427240;554287,437855;547971,448248;539914,462180;530985,475890;525105,483630;518789,491149;516611,494245;514216,497341;510513,500437;504458,507244;504633,507955;498318,514590;491566,519455;486122,523877;480964,527705;481766,527637;487429,523435;492873,519012;499624,514147;505940,507513;505722,506629;511820,499773;515522,496677;517918,493581;520096,490486;526411,482967;532291,475227;541220,461516;549278,447585;555594,437191;561474,426576;563652,422596;565394,418837;568225,411760;574323,398271;576718,389204;582599,371071;585212,356918;588696,339890;589482,336899;588914,336794;589132,331266;593923,326179;591387,336909;591387,336909;593923,326180;595883,323968;594576,326843;594277,332869;594141,338563;591963,345368;591963,346145;594576,338563;595012,326843;596027,324609;586518,314459;585091,317884;584558,322862;583871,320537;583620,320865;584341,323305;583905,326843;584776,329718;585451,329680;584994,328170;585430,324631;586518,314459;604812,308488;605248,308709;605030,317997;605248,324410;604594,336131;603941,342765;601981,352495;601328,360677;598061,375714;595012,388762;589567,391194;590003,389867;590874,380580;594141,370849;596754,369302;596754,369301;599585,352495;601110,344534;602416,336352;603505,328612;603941,321314;604159,315122;604594,311805;604812,308488;30672,205954;30781,206009;30791,205978;43812,174257;39020,183324;35100,186641;35091,186853;34712,195318;34723,195298;35100,186862;39020,183545;43812,174478;43975,174589;44056,174423;46425,155018;43376,157229;38803,166960;39849,167810;39883,167660;39020,166960;43594,157229;46293,155271;63194,142413;62919,142637;61751,147195;61016,149490;40980,186641;38149,195708;35536,204995;29873,224456;26171,237724;24429,247675;23558,252761;22904,257848;20945,271558;20291,279962;21380,288807;21890,283987;21816,282394;22687,273106;24647,259396;26201,257501;28459,242162;28349,239493;30501,233230;31781,227972;31398,228878;30091,228436;26825,237945;27042,243253;25518,253425;25300,255194;23122,257848;23776,252761;24647,247675;26389,237724;30091,224456;35754,204995;38367,195708;41198,186641;61234,149490;63194,142413;67114,120299;67114,120299;68203,121184;68203,121184;106356,88815;106314,88849;106187,88995;104409,90888;103959,91552;103665,91889;102394,93763;89110,109685;85407,114108;81705,118751;65334,137125;81923,118530;85625,113886;89327,109464;102612,93542;103959,91552;106187,88995;111885,73566;110005,74231;108607,74758;108274,75187;105879,77398;99781,81379;95643,86023;91723,90667;89110,93099;89021,92986;86551,96002;82358,101282;75607,108800;76696,110127;76717,110108;75825,109021;82576,101503;89327,93099;91941,90667;95861,86023;99998,81379;106096,77399;108492,75187;111105,74192;111930,73932;427321,33613;438428,38699;443219,42680;432548,37372;427321,33613;391170,17470;399881,19460;412077,25652;391170,17470;260067,16005;255493,16585;245693,17912;236111,20124;231973,21450;227182,22777;216698,24869;214769,25652;201484,30296;188417,35603;179271,39805;173173,42237;158146,49314;150959,53958;143990,58602;132883,67005;122430,75408;112425,84270;113283,85360;115407,83881;117214,82513;123737,76735;134190,68332;145297,59928;152266,55284;159452,50641;174479,43564;180359,40468;189506,36267;202573,30959;215857,26315;221438,25202;224133,24267;260825,16229;337950,11250;342605,11720;348921,13932;344130,13268;334112,11278;337950,11250;363294,9509;372223,10172;383112,14595;369610,12163;363294,9509;290447,9454;265293,10836;247871,13268;239595,15479;232409,18133;222391,19460;184497,34276;170777,40468;166639,42016;162937,44006;155968,47766;145079,53515;136803,60149;112848,79167;107841,83588;102944,88129;103047,88234;65372,133125;57749,143740;54265,150153;50780,156124;44247,168507;37140,179879;37060,180228;34665,186862;32922,189958;32487,190400;30554,196924;30091,200794;29656,206322;26607,215389;23776,224456;20727,237724;18984,249887;17896,262049;19420,253646;19561,252952;19856,249665;21598,237503;22143,237688;22191,237482;21598,237282;24647,224013;27478,214947;30513,205922;30309,205880;30745,200352;33140,189958;34882,186862;34941,186700;37278,180228;44465,168729;50998,156345;54483,150374;57967,143961;65590,133346;103265,88455;113283,79168;137239,60150;145515,53516;156404,47766;163372,44006;167075,42016;171213,40468;184933,34276;222826,19460;232844,18133;240031,15480;248307,13268;265729,10836;290883,9536;311100,10225;321045,0;331281,663;341734,1769;348703,3538;353276,5750;358939,4644;367432,6634;372659,8182;372441,8403;372223,9951;363294,9288;360245,8403;357196,7740;351316,6413;345436,5086;339338,4202;332587,4202;327143,4202;318650,4202;318251,4072;314512,5971;315818,8182;328885,10836;323070,10939;323168,10946;329321,10836;334547,11499;344565,13489;349356,14153;357414,15922;365690,17691;373748,19681;381806,22114;385726,23219;389646,24546;389696,24593;392507,25085;399320,27656;400271,29120;400535,29190;406633,31623;411859,33834;417086,36267;421006,38478;423619,39805;426450,41353;436033,46881;448228,54842;454544,59265;454727,59398;457954,61389;580856,296105;580764,297955;583252,298316;585647,300085;586736,306056;590874,313132;592616,313293;592616,311584;594387,306591;594358,305614;596101,299643;598496,299643;602198,297210;602634,306940;601545,311584;600239,316007;599585,323305;599367,327064;598932,330823;598003,331452;598061,331708;598950,331106;599367,327506;599585,323747;600239,316449;601545,312027;602634,307383;604376,308710;604159,312027;603723,315344;603505,321536;603070,328833;601981,336573;600674,344755;599150,352716;596319,369523;593705,371071;590438,380801;589567,390089;589132,391415;585430,401588;584341,402472;579767,413308;584558,402472;585647,401588;578678,421711;574976,423702;574208,425261;574323,425471;575194,423701;578896,421711;576283,429230;571492,438076;569096,442498;566483,446921;564523,450238;561692,456651;558643,462843;553852,469477;549060,475669;549260,475252;543834,482746;532073,495793;529758,499410;532073,496014;543834,482967;534905,496677;530304,501570;526611,504327;526411,504638;524102,506442;524016,507071;513780,517685;502891,527858;502387,528229;498753,532944;490042,539578;481900,545779;481871,545815;490042,539799;498753,533165;491566,540463;485714,544333;481665,546069;481549,546212;477193,549087;475552,549860;471422,553261;467393,556164;461295,560144;459335,560365;457157,561349;456818,561610;459553,560586;461513,560365;453673,566336;448664,568990;443655,571422;440117,571961;439517,572307;422966,579604;422122,579799;417086,583143;419917,584027;409464,588671;410335,585575;406850,586902;403584,588008;396832,590219;395930,589120;392694,589777;388774,590661;380717,592652;380451,592777;388121,590882;392041,589998;395308,589334;396614,590440;403366,588229;406632,587123;410117,585796;409246,588892;400099,593315;399651,593187;393348,595747;388121,597295;380281,599286;377042,599009;370266,600348;370045,600834;351970,604372;347832,603266;344347,603266;338249,605256;332805,605699;327360,605920;326769,605662;321807,606556;315818,605477;316036,605256;317125,603708;312116,603045;314512,601718;321698,601497;328667,601276;338685,601497;345654,600834;358721,597959;367432,595969;373965,595747;374420,595533;368085,595748;359374,597738;346307,600613;339338,601276;329321,601055;322352,601276;315165,601497;315383,600613;316907,598401;383983,587123;429499,569653;441477,563240;448228,559702;455197,555943;468264,547982;478717,539799;498318,524320;503762,519897;508989,515253;516829,507955;520096,502427;524788,498059;524826,497785;520314,501985;517047,507513;509207,514811;503980,519455;498536,523877;478935,539357;468482,547539;455415,555500;448446,559260;441695,562798;429717,569211;384201,586681;317125,597959;312116,597959;311463,596190;306236,595969;301445,597959;287507,598180;277271,597738;272262,597295;267254,596411;270271,593143;269649,593315;258407,591201;257889,591325;236329,587344;227835,585575;220431,584248;211502,580047;200395,575845;188853,571201;190813,569653;198871,571201;202355,574297;214333,577835;238071,584027;243951,585133;250267,586238;257236,587787;264915,589473;265511,589334;272698,590440;272916,589998;283369,590440;285111,590661;301227,590661;312987,591104;326925,589998;328667,589998;329321,591767;343041,589998;352187,587787;357414,586902;360681,586460;367868,584691;373748,583364;379628,581816;390413,579920;391824,579383;380499,581373;374619,582922;368739,584248;361552,586017;358285,586460;353059,587344;338903,588671;329321,589556;327578,589556;313640,590661;301880,590219;285765,590219;284022,589998;277271,587123;273569,589556;273560,589575;276618,587565;283369,590440;272916,589998;272998,589944;266165,588892;258107,587123;251138,585575;244822,584469;238942,583364;215204,577172;203226,573634;199742,570538;191684,568990;179706,562798;176222,563019;163808,556606;161630,552625;162066,552404;169688,556606;177310,560808;179488,559481;170559,553510;163155,550193;152919,544222;144208,538473;130488,532502;125261,528079;126350,527637;131577,529185;120688,517685;114590,512599;108928,507513;101741,501542;91288,489822;90570,487546;88456,485399;81270,477438;80399,473458;77567,469477;77230,468940;73865,466602;67332,457093;63629,448248;63194,448248;58185,438518;53394,428788;48385,417510;43812,406011;48385,413750;52958,423480;54483,428788;55113,429726;54337,425632;52315,421905;49023,414388;45118,407779;40327,394511;36222,380910;34874,376945;29004,353150;26407,335877;26389,336352;26607,339890;27696,348072;29002,356476;26825,349178;25300,339890;23558,339890;22469,331487;20945,326179;19638,321093;15936,317113;14847,317113;13758,311584;13322,304508;14193,294557;14629,291018;15371,288592;15010,283057;15500,274875;16371,273217;16371,272222;14629,275539;13105,273327;10273,269347;9756,266196;9620,266472;8749,275318;8095,284163;7442,291018;7442,305171;7660,312469;8095,319766;6136,326622;5700,326622;4393,313353;4393,299643;5482,289028;7441,291017;5700,288807;5264,280846;5700,268683;5918,265366;6571,259838;9184,249887;10487,243276;10056,241704;8531,250550;5918,260501;5264,266030;5047,269347;4611,281509;5047,289470;3958,300085;3958,313796;5264,327064;5700,327064;8531,339669;10056,350062;13322,360677;18467,383503;18916,387877;19856,387877;24647,399597;26389,405568;23122,400482;19638,392521;19420,394732;17525,388769;16153,388983;14629,383897;9402,371734;6136,360898;5918,351831;4393,341217;3304,330602;909,322862;2433,281731;3958,271116;2651,265366;5264,249444;5918,245685;7660,232859;12233,223571;11144,236176;12233,234016;12887,228851;13105,223129;15064,215831;18113,204774;21816,193496;22093,193179;23776,184208;26171,177795;29003,172488;34665,161431;39238,151480;45771,138654;50563,133125;54483,125386;57749,120520;61234,118751;62105,117425;65590,110348;72341,102387;72524,105714;72032,107113;79092,99733;82576,95090;87150,90667;87544,91111;87367,90888;93030,85138;98692,79831;104790,73197;113283,66784;122430,59928;127899,56054;131577,52631;138110,48650;145079,44891;146002,44409;148373,42044;152266,39141;156540,36930;159563,36223;160106,35824;219342,11499;221540,11014;227617,8845;231810,7988;233996,7970;234804,7740;284458,1106;298559,1050;313640,1327;313921,1540;321263,663;328014,1769;334765,3096;338248,3900;334547,2875;327796,1548;321045,442;3210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1580;top:16330;width:3541;height:354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0303f"/>
                  <v:stroke joinstyle="miter"/>
                  <v:path arrowok="t" o:connecttype="custom" o:connectlocs="192515,352889;190861,353793;190960,353837;206276,343704;200925,344997;192899,346032;192517,344997;198122,344480;206276,343704;220194,342349;219867,342443;220034,342410;120347,340405;126016,341893;128437,342022;135189,345385;138246,346032;138437,346097;139138,345385;141813,346161;144489,346808;149760,348053;149839,347972;155954,349007;158884,349525;161814,349783;167802,350042;175955,349913;176309,349913;177102,349460;178885,348878;180701,348846;181943,349007;182277,349913;185128,349913;184236,351206;183726,351853;182070,352629;179013,352629;175064,352371;166528,352112;160158,351594;154553,350818;148947,349913;140412,348619;133787,346420;133864,346364;129966,345127;126526,343574;122577,342281;118500,340858;120347,340405;195339,337632;193392,337933;179931,338623;184363,339176;185510,338917;193409,338012;194708,337755;207433,335757;200822,336782;203091,336848;206355,336233;231566,335458;210831,341065;221324,338691;98626,332838;113277,339176;118500,340858;122449,342281;126398,343574;129838,345126;129074,345773;127035,345385;119774,342669;116207,341246;112640,339693;107926,338012;103849,336201;100665,334519;98626,332838;104614,329604;111621,333226;110729,333743;102576,329733;104614,329604;78753,320807;87415,325723;89199,327793;85122,325593;82065,323653;78753,320807;93943,317488;93944,317525;94375,318054;94422,317832;279991,308997;279528,309036;271884,314598;264368,318738;259017,321971;256087,323265;253030,324559;249335,326499;246532,328181;242456,329862;238252,331415;237105,332579;235322,333226;230863,334002;225130,335813;219907,337494;214174,339176;207040,340987;196976,342669;196721,343057;191882,344285;192007,344350;197381,342986;197485,342669;207549,340987;214684,339176;220416,337494;225640,335813;231372,334002;235831,333226;232813,335065;232901,335037;236086,333096;237870,332450;237988,332416;238761,331544;242965,329992;247042,328310;249845,326628;253539,324688;256597,323394;258693,322469;259782,321713;265132,318479;272649,314339;61532,307208;62016,307629;62181,307714;280846,303831;280802,303861;280802,303898;281004,303928;281057,303861;283598,301900;282846,302428;282713,302568;283228,302233;51130,295384;55942,301137;52127,296488;292618,295380;292607,295384;292522,295971;290484,298299;288063,301016;288209,300981;290484,298428;292522,296100;292618,295380;63582,292467;63834,292779;63847,292737;44738,289503;48050,291702;48213,291896;49722,292235;53146,295453;57860,299334;59898,302180;61044,303603;65886,307742;64484,308906;59976,303820;59771,303861;64037,308675;64484,308906;65886,307742;77988,317444;75568,318220;76459,318867;72892,318996;70599,317444;68434,315762;63083,311235;58114,306707;53528,302180;51363,299981;49324,297652;50089,296617;52637,298946;55439,301145;58879,304896;59171,305151;55439,301145;52764,298946;50216,296617;47413,293125;44738,289503;325390,268935;325326,268963;323934,272354;324053,252729;320677,257681;319021,260785;317364,263631;313415,268935;309976,274238;306918,278507;306663,278665;306454,278979;306791,278766;309848,274497;313288,269193;317237,263890;318893,261044;320549,257939;323989,252894;337238,250954;335582,255999;332652,261432;329722,266994;327047,270487;328830,266865;330359,263243;331505,261303;333034,258716;334435,256128;337238,250954;328992,239866;325900,245392;325843,245524;328957,239959;330688,227350;326971,237660;319153,253887;318009,255725;318001,255740;315326,260397;312651,265442;309593,269323;307045,273721;292013,290926;287044,295194;286568,295563;286362,295774;284284,297494;282585,299463;276343,304250;275365,304877;272708,307076;272324,307329;271757,307872;266788,311235;261820,314339;261251,314632;257887,316851;256844,317385;255832,318091;252393,320031;249179,321311;242016,324980;225211,331344;213500,334401;222964,332579;224748,332191;230481,330121;234048,328957;239781,325981;246278,323653;250440,321996;252265,320937;253921,320419;256214,319126;256817,318700;258380,317185;261820,315116;265733,313168;267170,312270;272139,308906;274305,306837;276725,305284;282968,300498;287426,296229;292395,291960;307427,274756;309496,271185;309593,270875;312906,265701;313925,264148;315280,262240;315708,261432;318383,256775;323607,245780;328703,234008;330200,229222;344627,215898;344245,216157;344245,216157;345830,208232;345785,208460;346156,208913;347302,210206;348067,209689;348086,209590;347557,209948;346283,208783;344695,193537;344606,193542;344445,193551;344500,194166;344372,197400;343863,199340;340805,204256;340041,208525;339277,209948;338003,216157;336601,221072;335072,225859;334181,229610;333162,233491;333974,232207;334690,229481;335327,225600;336856,220814;338257,215898;339531,209689;340296,208266;341060,203997;344118,199082;342079,209042;340550,217321;337111,227928;336430,229003;336139,230613;335200,233361;331633,241252;329977,245392;328957,247591;327683,249919;324244,256128;320549,262208;315836,270358;310612,278378;307173,282905;303478,287304;302204,289115;300803,290926;298637,292737;295095,296719;295198,297135;291503,301016;287554,303861;284369,306449;281352,308687;281821,308648;285133,306190;288318,303603;292267,300757;295962,296876;295835,296359;299402,292349;301567,290538;302969,288727;304243,286916;307937,282517;311377,277990;316600,269970;321314,261820;325008,255740;328448,249531;329722,247203;330741,245004;332397,240864;335964,232973;337366,227670;340805,217062;342334,208783;344372,198823;344832,197073;344500,197012;344627,193778;347430,190803;345946,197079;345946,197079;347430,190803;348576,189509;347812,191191;347637,194716;347557,198047;346283,202027;346283,202482;347812,198047;348067,191191;348661,189884;343098,183947;342264,185950;341952,188862;341550,187502;341403,187694;341824,189121;341570,191191;342079,192872;342474,192850;342207,191967;342461,189897;343098,183947;353800,180454;354054,180583;353927,186016;354054,189768;353672,196624;353290,200504;352143,206196;351761,210982;349850,219779;348067,227411;344882,228834;345137,228058;345646,222625;347557,216933;349086,216028;349086,216027;350742,206196;351634,201539;352398,196753;353035,192226;353290,187957;353417,184335;353672,182394;353800,180454;17943,120475;18006,120507;18012,120489;25629,101934;22826,107238;20533,109178;20527,109302;20306,114254;20312,114242;20533,109307;22826,107367;25629,102063;25724,102128;25772,102031;27157,90680;25374,91973;22698,97665;23311,98162;23330,98075;22826,97665;25501,91973;27080,90828;36967,83306;36806,83437;36123,86104;35693,87446;23972,109178;22316,114482;20787,119915;17475,131298;15310,139060;14290,144881;13781,147856;13399,150831;12252,158851;11870,163767;12507,168941;12805,166122;12762,165190;13271,159757;14418,151737;15327,150629;16648,141655;16583,140094;17842,136431;18591,133355;18367,133885;17603,133627;15692,139189;15819,142294;14927,148244;14800,149279;13526,150831;13908,147856;14418,144881;15437,139060;17603,131298;20915,119915;22444,114482;24100,109178;35820,87446;36967,83306;39260,70371;39260,70371;39897,70888;39897,70888;62216,51954;62191,51973;62117,52059;61076,53166;60813,53555;60641,53752;59898,54848;52127,64161;49961,66749;47795,69465;38219,80213;47923,69336;50088,66619;52254,64032;60025,54718;60813,53555;62117,52059;65450,43034;64350,43423;63532,43731;63338,43982;61936,45275;58369,47604;55949,50320;53656,53037;52127,54460;52075,54394;50630,56157;48178,59246;44228,63644;44865,64420;44877,64409;44356,63773;48305,59375;52254,54460;53783,53037;56076,50320;58497,47604;62064,45275;63465,43982;64994,43400;65476,43247;249972,19662;256469,22638;259272,24966;253030,21861;249972,19662;228824,10219;233920,11383;241054,15005;228824,10219;152132,9362;149457,9702;143724,10478;138119,11771;135698,12548;132896,13324;126763,14547;125634,15006;117863,17722;110219,20827;104869,23284;101302,24707;92511,28847;88307,31563;84231,34280;77733,39195;71618,44111;65766,49295;66268,49932;67510,49067;68567,48267;72383,44887;78498,39971;84995,35056;89071,32339;93276,29623;102066,25483;105506,23672;110856,21215;118500,18110;126271,15394;129535,14742;131112,14195;152576,9494;197692,6581;200415,6856;204110,8149;201307,7761;195447,6597;197692,6581;212518,5562;217741,5950;224111,8537;216212,7115;212518,5562;169904,5530;155190,6338;144998,7761;140157,9055;135953,10607;130093,11383;107926,20050;99900,23672;97480,24578;95314,25742;91237,27941;84868,31304;80026,35185;66013,46310;63084,48896;60219,51552;60280,51614;38241,77873;33782,84082;31743,87834;29705,91326;25883,98570;21726,105223;21679,105427;20278,109307;19259,111118;19004,111377;17873,115193;17603,117457;17348,120691;15564,125994;13908,131298;12125,139060;11105,146174;10469,153289;11360,148373;11443,147968;11615,146045;12634,138930;12953,139038;12981,138918;12634,138801;14418,131039;16074,125736;17849,120456;17730,120432;17985,117198;19386,111118;20405,109307;20440,109213;21807,105427;26011,98700;29833,91456;31871,87963;33909,84212;38368,78003;60408,51743;66268,46310;80281,35185;85122,31305;91492,27941;95569,25742;97735,24578;100155,23672;108181,20050;130348,11383;136208,10607;140412,9055;145253,7761;155445,6338;170159,5578;181986,5981;187803,0;193791,388;199906,1035;203982,2070;206658,3363;209970,2716;214938,3881;217996,4786;217868,4916;217741,5821;212518,5433;210734,4916;208951,4527;205511,3751;202071,2975;198504,2458;194555,2458;191370,2458;186402,2458;186168,2382;183981,3493;184746,4786;192389,6338;188988,6399;189045,6403;192644,6338;195702,6727;201562,7891;204365,8279;209078,9314;213919,10349;218633,11513;223347,12936;225640,13582;227933,14359;227962,14386;229607,14674;233592,16178;234148,17034;234303,17075;237870,18498;240927,19792;243985,21215;246278,22508;247806,23284;249463,24190;255068,27424;262202,32081;265897,34668;266004,34745;267892,35910;339786,173210;339732,174293;341187,174504;342589,175538;343226,179031;345646,183170;346665,183265;346665,182265;347701,179344;347684,178772;348704,175280;350105,175280;352271,173857;352526,179549;351889,182265;351124,184852;350742,189121;350615,191320;350360,193519;349817,193887;349850,194037;350371,193684;350615,191579;350742,189380;351124,185111;351889,182524;352526,179807;353545,180583;353417,182524;353163,184464;353035,188086;352780,192355;352143,196883;351379,201669;350487,206326;348831,216157;347302,217062;345391,222754;344882,228187;344627,228963;342461,234914;341824,235431;339149,241770;341952,235431;342589,234914;338512,246685;336346,247850;335897,248762;335964,248884;336474,247849;338639,246685;337111,251083;334308,256258;332907,258845;331378,261432;330231,263372;328575,267124;326792,270746;323989,274627;321186,278249;321303,278004;318129,282388;311249,290020;309895,292136;311249,290149;318129,282517;312906,290537;310214,293400;308054,295012;307937,295194;306586,296250;306536,296617;300548,302827;294178,308777;293884,308994;291758,311752;286662,315633;281899,319260;281882,319281;286662,315762;291758,311882;287554,316150;284130,318414;281762,319430;281694,319514;279146,321195;278186,321647;275770,323637;273413,325335;269846,327663;268699,327793;267425,328368;267227,328521;268827,327922;269973,327793;265387,331285;262457,332838;259527,334261;257457,334576;257106,334778;247424,339047;246931,339161;243985,341116;245641,341634;239526,344350;240035,342539;237997,343316;236086,343962;232137,345256;231609,344613;229716,344997;227423,345515;222710,346679;222554,346752;227041,345644;229334,345126;231245,344738;232009,345385;235959,344092;237870,343445;239908,342669;239398,344480;234048,347067;233785,346992;230098,348490;227041,349395;222455,350559;220560,350398;216596,351181;216467,351465;205893,353535;203473,352888;201434,352888;197867,354052;194682,354311;191498,354440;191152,354290;188249,354812;184746,354181;184873,354052;185510,353147;182580,352759;183981,351982;188185,351853;192262,351724;198122,351853;202199,351465;209842,349783;214938,348619;218760,348490;219026,348364;215321,348490;210225,349654;202581,351336;198504,351724;192644,351594;188567,351724;184363,351853;184491,351336;185383,350042;224620,343445;251246,333226;258253,329474;262202,327404;266279,325205;273923,320549;280038,315762;291503,306707;294688,304120;297745,301404;302332,297135;304243,293901;306988,291346;307010,291185;304370,293642;302459,296876;297873,301145;294815,303861;291631,306449;280165,315504;274050,320290;266406,324947;262330,327146;258380,329216;251374,332967;224748,343186;185510,349783;182580,349783;182198,348749;179140,348619;176338,349783;168184,349913;162197,349654;159267,349395;156336,348878;158102,346966;157738,347067;151162,345830;150858,345903;138246,343574;133278,342539;128946,341763;123723,339305;117226,336848;110474,334131;111621,333226;116334,334131;118373,335942;125379,338012;139265,341634;142705,342281;146400,342927;150476,343833;154969,344819;155317,344738;159521,345385;159649,345127;165764,345385;166783,345515;176210,345515;183089,345773;191243,345127;192262,345127;192644,346161;200670,345127;206021,343833;209078,343316;210989,343057;215193,342022;218633,341246;222072,340340;228382,339232;229207,338917;222582,340082;219142,340987;215703,341763;211499,342798;209588,343057;206530,343574;198250,344350;192644,344868;191625,344868;183472,345515;176592,345256;167165,345256;166146,345127;162197,343445;160031,344868;160025,344879;161814,343704;165764,345385;159649,345126;159697,345095;155699,344480;150986,343445;146909,342539;143215,341893;139775,341246;125889,337624;118882,335554;116844,333743;112130,332838;105123,329216;103085,329345;95824,325593;94550,323265;94804,323136;99263,325593;103722,328051;104996,327275;99773,323782;95441,321842;89454,318349;84358,314986;76332,311494;73275,308906;73911,308648;76969,309553;70599,302827;67032,299851;63720,296876;59516,293383;53401,286527;52981,285196;51745,283940;47541,279283;47031,276955;45375,274627;45178,274312;43209,272945;39387,267382;37222,262208;36967,262208;34037,256516;31234,250825;28304,244228;25629,237501;28304,242028;30979,247720;31871,250825;32240,251373;31786,248979;30603,246798;28677,242401;26393,238536;23590,230774;21189,222818;20401,220498;16966,206580;15448,196475;15437,196753;15564,198823;16201,203609;16966,208525;15692,204256;14800,198823;13781,198823;13144,193907;12252,190803;11488,187828;9322,185499;8685,185499;8048,182265;7793,178126;8303,172305;8558,170235;8991,168815;8780,165578;9067,160792;9577,159822;9577,159239;8558,161180;7666,159886;6010,157558;5707,155714;5627,155876;5118,161050;4736,166225;4354,170235;4354,178514;4481,182782;4736,187051;3589,191061;3334,191061;2570,183300;2570,175280;3207,169071;4353,170234;3334,168941;3080,164284;3334,157170;3462,155229;3844,151995;5373,146174;6134,142307;5882,141388;4990,146562;3462,152383;3080,155617;2952,157558;2697,164672;2952,169329;2315,175538;2315,183559;3080,191320;3334,191320;4990,198694;5882,204773;7793,210982;10803,224335;11066,226894;11615,226894;14418,233749;15437,237242;13526,234267;11488,229610;11360,230904;10252,227415;9449,227540;8558,224565;5500,217450;3589,211112;3462,205808;2570,199599;1933,193390;532,188862;1423,164802;2315,158593;1551,155229;3080,145916;3462,143716;4481,136214;7156,130781;6519,138154;7156,136890;7538,133869;7666,130522;8812,126253;10596,119785;12762,113188;12924,113003;13908,107755;15310,104004;16966,100899;20278,94431;22953,88610;26775,81107;29578,77873;31871,73346;33782,70500;35820,69465;36330,68689;38368,64549;42317,59893;42425,61839;42137,62657;46267,58340;48305,55624;50980,53037;51211,53297;51108,53166;54420,49803;57732,46698;61299,42817;66268,39066;71618,35056;74818,32790;76969,30787;80791,28459;84868,26260;85407,25978;86794,24594;89072,22896;91572,21603;93340,21189;93658,20956;128309,6726;129595,6443;133150,5174;135603,4673;136882,4662;137354,4527;166401,647;174649,614;183472,776;183636,901;187931,388;191880,1035;195829,1811;197867,2281;195702,1682;191752,905;187803,259;18780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5680;top:-55438;width:2673;height:247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145311,245760;144062,246390;144137,246420;155697,239363;151659,240264;145601,240985;145312,240264;149543,239904;155697,239363;166203,238420;165956,238485;166082,238462;90838,237066;95117,238102;96944,238192;102041,240534;104349,240985;104493,241030;105022,240534;107041,241075;109060,241525;113039,242392;113099,242336;117715,243057;119926,243417;122138,243597;126657,243777;132811,243687;133079,243687;133677,243372;135023,242967;136393,242944;137331,243057;137583,243687;139735,243687;139062,244588;138677,245039;137427,245579;135119,245579;132138,245399;125696,245219;120888,244859;116657,244318;112426,243687;105983,242786;100983,241255;101041,241216;98098,240354;95502,239273;92521,238372;89444,237381;90838,237066;147442,235134;145973,235345;135812,235825;139158,236210;140023,236030;145985,235399;146966,235221;156571,233829;151581,234543;153293,234588;155757,234161;174787,233621;159136,237526;167056,235872;74443,231796;85501,236210;89444,237381;92425,238372;95406,239273;98002,240354;97425,240805;95887,240534;90406,238642;87713,237651;85021,236570;81463,235399;78386,234138;75982,232967;74443,231796;78963,229544;84251,232066;83578,232426;77424,229634;78963,229544;59443,223418;65981,226841;67328,228282;64251,226751;61943,225400;59443,223418;70909,221106;70910,221132;71234,221500;71270,221346;211338,215192;210988,215220;205219,219093;199545,221976;195507,224228;193295,225129;190987,226030;188199,227382;186083,228553;183006,229724;179833,230805;178967,231616;177621,232066;174256,232607;169929,233868;165986,235039;161659,236210;156274,237471;148678,238642;148485,238913;144833,239768;144928,239814;148984,238864;149062,238642;156659,237471;162044,236210;166371,235039;170313,233868;174640,232607;178006,232066;175728,233347;175794,233327;178198,231976;179545,231526;179634,231502;180218,230895;183391,229814;186468,228643;188583,227472;191372,226120;193680,225219;195262,224575;196084,224048;200122,221796;205796,218913;46445,213947;46810,214240;46935,214299;211983,211595;211950,211616;211950,211642;212103,211662;212142,211616;214060,210250;213493,210618;213392,210715;213782,210482;38593,205712;42225,209718;39345,206481;220869,205710;220860,205713;220796,206121;219258,207742;217431,209634;217541,209610;219258,207832;220796,206211;220869,205710;47992,203681;48182,203898;48192,203869;33768,201616;36268,203148;36391,203283;37530,203519;40115,205760;43673,208463;45211,210445;46077,211436;49731,214319;48673,215129;45270,211587;45115,211616;48335,214968;48673,215129;49731,214319;58866,221075;57039,221616;57712,222066;55019,222156;53288,221075;51654,219904;47615,216751;43865,213598;40403,210445;38769,208913;37230,207292;37807,206571;39730,208193;41846,209724;44442,212337;44663,212514;41846,209724;39826,208193;37903,206571;35788,204139;33768,201616;245605,187292;245557,187312;244506,189673;244596,176006;242048,179455;240797,181617;239547,183599;236566,187292;233970,190986;231662,193959;231470,194069;231313,194288;231566,194139;233874,191166;236470,187473;239451,183779;240701,181797;241951,179635;244548,176122;254548,174770;253298,178284;251086,182067;248875,185941;246855,188373;248202,185851;249356,183329;250221,181977;251375,180176;252433,178374;254548,174770;248324,167048;245990,170896;245947,170989;248298,167113;249604,158332;246799,165512;240898,176813;240034,178093;240028,178103;238009,181347;235990,184860;233682,187563;231759,190626;220412,202607;216662,205580;216302,205837;216147,205984;214578,207181;213296,208553;208584,211886;207846,212323;205841,213855;205551,214031;205123,214409;201372,216751;197622,218913;197193,219117;194654,220662;193867,221034;193103,221526;190507,222877;188081,223768;182674,226323;169990,230756;161150,232885;168294,231616;169640,231345;173967,229904;176660,229093;180987,227021;185891,225399;189033,224245;190410,223508;191660,223147;193391,222246;193846,221950;195026,220895;197622,219454;200576,218097;201661,217472;205411,215129;207046,213688;208873,212607;213585,209274;216950,206301;220700,203328;232047,191346;233609,188859;233682,188644;236182,185040;236951,183959;237974,182630;238297,182067;240317,178824;244259,171167;248105,162969;249235,159635;260125,150356;259837,150537;259837,150537;261034,145017;260999,145177;261279,145492;262145,146393;262722,146032;262736,145963;262337,146212;261375,145402;260176,134784;260109,134787;259988,134793;260029,135222;259933,137474;259548,138825;257241,142249;256664,145221;256087,146212;255125,150537;254067,153960;252913,157293;252240,159906;251471,162608;252085,161714;252625,159816;253106,157113;254260,153780;255317,150356;256279,146032;256856,145041;257433,142068;259741,138645;258202,145582;257048,151347;254452,158735;253938,159483;253719,160604;253010,162518;250317,168014;249067,170896;248298,172428;247336,174050;244740,178374;241951,182608;238394,188283;234451,193869;231855,197022;229066,200085;228105,201346;227047,202607;225412,203869;222739,206642;222816,206932;220027,209634;217046,211616;214642,213418;212365,214977;212719,214949;215219,213238;217623,211436;220604,209454;223393,206751;223297,206391;225989,203598;227624,202337;228681,201076;229643,199815;232432,196752;235028,193599;238970,188013;242528,182338;245317,178103;247913,173779;248875,172158;249644,170626;250894,167743;253587,162248;254644,158554;257241,151167;258394,145402;259933,138465;260280,137246;260029,137204;260125,134951;262241,132879;261121,137250;261121,137250;262241,132879;263106,131979;262529,133150;262397,135605;262337,137924;261375,140696;261375,141013;262529,137924;262722,133150;263170,132240;258971,128105;258341,129500;258106,131528;257803,130581;257692,130714;258010,131708;257818,133150;258202,134321;258500,134305;258298,133690;258491,132249;258971,128105;267049,125672;267241,125762;267145,129546;267241,132159;266953,136933;266664,139636;265799,143600;265510,146933;264068,153059;262722,158374;260318,159365;260510,158825;260895,155041;262337,151077;263491,150447;263491,150446;264741,143600;265414,140357;265991,137023;266472,133870;266664,130897;266760,128375;266953,127024;267049,125672;13543,83902;13591,83924;13595,83912;19345,70989;17229,74683;15498,76034;15494,76120;15327,79569;15332,79561;15498,76124;17229,74773;19345,71079;19417,71124;19453,71057;20498,63151;19152,64052;17133,68016;17595,68362;17610,68302;17229,68016;19248,64052;20440,63255;27903,58017;27781,58108;27266,59965;26941,60899;18094,76034;16844,79728;15690,83511;13190,91439;11556,96844;10786,100898;10402,102970;10113,105042;9248,110628;8959,114051;9440,117655;9666,115691;9633,115042;10017,111258;10883,105673;11569,104901;12566,98652;12517,97565;13467,95014;14032,92871;13863,93241;13287,93061;11844,96934;11940,99097;11267,103241;11171,103961;10209,105042;10498,102970;10883,100898;11652,96844;13287,91439;15787,83511;16941,79728;18191,76034;27037,60899;27903,58017;29634,49008;29633,49008;30114,49368;30114,49368;46961,36182;46942,36196;46886,36255;46101,37026;45902,37297;45772,37434;45211,38197;39346,44684;37711,46485;36076,48377;28848,55862;36172,48287;37807,46395;39442,44593;45307,38107;45902,37297;46886,36255;49402,29970;48572,30240;47954,30455;47807,30630;46750,31531;44057,33152;42230,35044;40499,36936;39346,37927;39306,37881;38216,39109;36365,41260;33384,44323;33864,44864;33874,44856;33480,44413;36461,41350;39442,37927;40596,36936;42326,35044;44153,33152;46846,31531;47904,30630;49057,30224;49422,30119;188680,13693;193584,15765;195699,17387;190987,15225;188680,13693;172717,7117;176564,7928;181948,10450;172717,7117;114830,6520;112811,6757;108483,7297;104252,8198;102425,8738;100310,9279;95681,10131;94829,10450;88963,12342;83194,14504;79155,16216;76463,17207;69828,20090;66655,21981;63577,23873;58673,27297;54058,30720;49640,34330;50019,34774;50957,34171;51755,33614;54635,31260;59250,27837;64154,24414;67231,22522;70405,20630;77040,17747;79636,16486;83675,14774;89444,12612;95310,10720;97774,10267;98964,9886;115165,6612;149219,4583;151274,4775;154063,5675;151947,5405;147524,4594;149219,4583;160409,3874;164351,4144;169159,5946;163198,4955;160409,3874;128244,3851;117138,4414;109445,5405;105791,6306;102618,7387;98194,7928;81463,13964;75405,16486;73578,17117;71943,17927;68866,19459;64058,21801;60404,24504;49827,32251;47616,34052;45454,35902;45500,35945;28864,54233;25499,58557;23960,61170;22422,63602;19537,68647;16399,73279;16364,73421;15306,76124;14537,77385;14344,77566;13491,80223;13287,81800;13094,84052;11748,87745;10498,91439;9152,96844;8382,101799;7902,106754;8575,103331;8637,103048;8767,101709;9536,96754;9777,96830;9798,96746;9536,96664;10883,91259;12133,87565;13473,83889;13383,83872;13575,81620;14633,77385;15402,76124;15428,76058;16460,73421;19633,68737;22518,63692;24056,61260;25595,58647;28960,54323;45596,36035;50019,32251;60596,24504;64251,21801;69058,19459;72136,17927;73770,17117;75597,16486;81655,13964;98387,7928;102810,7387;105983,6306;109637,5405;117330,4414;128436,3885;137363,4166;141754,0;146274,270;150889,721;153966,1441;155986,2342;158486,1892;162236,2703;164544,3333;164448,3423;164351,4054;160409,3784;159063,3423;157717,3153;155120,2612;152524,2072;149832,1712;146851,1712;144447,1712;140697,1712;140520,1659;138869,2432;139446,3333;145216,4414;142648,4456;142692,4459;145408,4414;147716,4685;152139,5495;154255,5766;157813,6486;161467,7207;165025,8018;168582,9009;170313,9459;172044,10000;172066,10019;173308,10219;176316,11267;176736,11863;176852,11892;179545,12883;181852,13783;184160,14774;185891,15675;187045,16216;188295,16846;192526,19099;197911,22342;200699,24144;200780,24198;202205,25009;256471,120627;256431,121381;257529,121528;258587,122249;259068,124681;260895,127564;261664,127630;261664,126934;262446,124899;262433,124501;263202,122069;264260,122069;265895,121078;266087,125042;265606,126934;265029,128735;264741,131708;264645,133240;264452,134771;264042,135027;264068,135132;264461,134886;264645,133420;264741,131888;265029,128916;265606,127114;266087,125222;266856,125763;266760,127114;266568,128465;266472,130988;266279,133960;265799,137114;265222,140447;264549,143690;263299,150537;262145,151167;260702,155131;260318,158915;260125,159455;258491,163599;258010,163960;255990,168374;258106,163960;258587,163599;255510,171797;253875,172608;253536,173243;253587,173329;253971,172608;255606,171797;254452,174860;252336,178464;251279,180266;250125,182067;249259,183419;248009,186031;246663,188554;244548,191256;242432,193779;242520,193609;240124,196662;234932,201977;233909,203450;234932,202067;240124,196752;236182,202337;234150,204330;232520,205453;232432,205580;231412,206315;231374,206571;226854,210895;222046,215039;221824,215191;220220,217111;216373,219814;212778,222340;212765,222355;216373,219904;220220,217202;217046,220174;214462,221751;212674,222458;212623,222517;210700,223688;209975,224003;208152,225388;206373,226571;203680,228192;202815,228282;201853,228683;201703,228789;202911,228372;203776,228282;200315,230715;198103,231796;195891,232787;194329,233006;194064,233147;186756,236120;186384,236199;184160,237561;185410,237922;180795,239814;181179,238552;179641,239093;178198,239543;175217,240444;174819,239996;173390,240264;171659,240624;168102,241435;167984,241486;171371,240714;173102,240354;174544,240084;175121,240534;178102,239633;179544,239183;181083,238642;180698,239904;176660,241705;176462,241653;173679,242696;171371,243327;167909,244138;166479,244025;163487,244571;163390,244768;155409,246210;153582,245759;152043,245759;149351,246570;146947,246750;144543,246840;144282,246736;142091,247099;139446,246660;139543,246570;140023,245939;137812,245669;138869,245129;142043,245039;145120,244949;149543,245039;152620,244768;158390,243597;162236,242786;165121,242696;165321,242609;162524,242696;158678,243507;152909,244678;149832,244949;145408,244859;142331,244949;139158,245039;139254,244678;139927,243777;169544,239183;189641,232066;194930,229453;197911,228012;200988,226481;206757,223237;211373,219904;220027,213598;222431,211796;224739,209904;228201,206932;229643,204679;231715,202900;231732,202788;229739,204499;228297,206751;224835,209724;222527,211616;220123,213418;211469,219724;206854,223057;201084,226300;198007,227832;195026,229273;189737,231886;169640,239003;140023,243597;137812,243597;137523,242877;135215,242786;133100,243597;126946,243687;122426,243507;120215,243327;118003,242967;119335,241635;119061,241705;114097,240844;113868,240895;104349,239273;100598,238552;97329,238012;93387,236300;88482,234589;83386,232697;84251,232066;87809,232697;89348,233958;94637,235399;105118,237922;107714,238372;110503,238823;113580,239453;116971,240140;117234,240084;120407,240534;120503,240354;125119,240534;125888,240624;133004,240624;138196,240805;144350,240354;145120,240354;145408,241075;151466,240354;155505,239453;157813,239093;159255,238913;162428,238192;165025,237652;167621,237021;172383,236249;173006,236030;168006,236841;165409,237471;162813,238012;159640,238733;158197,238913;155890,239273;149639,239814;145408,240174;144639,240174;138485,240624;133292,240444;126177,240444;125407,240354;122426,239183;120792,240174;120788,240182;122138,239363;125119,240534;120503,240354;120540,240332;117522,239904;113964,239183;110887,238552;108099,238102;105503,237652;95021,235129;89733,233688;88194,232426;84636,231796;79347,229273;77809,229363;72328,226751;71366,225129;71559,225039;74924,226751;78290,228463;79251,227922;75309,225490;72039,224138;67520,221706;63674,219364;57616,216931;55308,215130;55789,214949;58096,215580;53288,210895;50596,208823;48096,206751;44923,204319;40307,199544;39990,198617;39057,197743;35884,194499;35499,192878;34249,191256;34100,191038;32614,190085;29730,186211;28095,182608;27903,182608;25691,178644;23576,174680;21364,170086;19345,165401;21364,168554;23383,172518;24056,174680;24335,175062;23992,173394;23099,171876;21646,168814;19921,166122;17806,160716;15993,155175;15398,153560;12806,143867;11660,136830;11652,137023;11748,138465;12229,141798;12806,145221;11844,142249;11171,138465;10402,138465;9921,135042;9248,132879;8671,130807;7036,129186;6555,129186;6075,126934;5882,124051;6267,119997;6459,118555;6787,117567;6628,115312;6844,111979;7228,111303;7228,110898;6459,112249;5786,111348;4536,109727;4308,108443;4248,108556;3863,112159;3574,115763;3286,118555;3286,124321;3382,127294;3574,130267;2709,133060;2517,133060;1940,127654;1940,122069;2421,117745;3286,118555;2517,117655;2324,114411;2517,109457;2613,108105;2901,105853;4055,101799;4630,99106;4440,98466;3767,102069;2613,106123;2324,108376;2228,109727;2036,114682;2228,117925;1748,122249;1748,127834;2324,133240;2517,133240;3767,138375;4440,142609;5882,146933;8154,156232;8352,158014;8767,158014;10883,162789;11652,165221;10209,163149;8671,159906;8575,160807;7738,158377;7132,158464;6459,156392;4151,151437;2709,147023;2613,143330;1940,139005;1459,134681;401,131528;1074,114772;1748,110448;1171,108105;2324,101619;2613,100087;3382,94862;5402,91079;4921,96214;5401,95334;5690,93230;5786,90899;6652,87926;7998,83421;9633,78827;9755,78698;10498,75043;11556,72430;12806,70268;15306,65764;17325,61710;20210,56485;22325,54233;24056,51080;25499,49098;27037,48377;27422,47837;28960,44954;31941,41711;32022,43066;31805,43636;34922,40630;36461,38738;38480,36936;38654,37117;38576,37026;41076,34684;43576,32522;46269,29819;50019,27206;54058,24414;56472,22835;58096,21441;60981,19819;64058,18288;64466,18092;65513,17128;67231,15945;69119,15045;70454,14757;70693,14594;96848,4684;97819,4487;100502,3603;102353,3254;103319,3247;103675,3153;125600,450;131826,428;138485,540;138609,628;141850,270;144831,721;147812,1261;149350,1589;147716,1171;144735,631;141754,180;14175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8774;top:10630;width:2211;height:2216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14392f"/>
                  <v:stroke joinstyle="miter"/>
                  <v:path arrowok="t" o:connecttype="custom" o:connectlocs="120216,220372;119182,220937;119244,220964;128808,214636;125467,215444;120455,216090;120217,215444;123717,215121;128808,214636;137499,213791;137295,213849;137400,213829;75150,212576;78690,213505;80202,213586;84418,215687;86327,216090;86447,216131;86884,215687;88555,216171;90226,216575;93517,217352;93567,217302;97385,217948;99215,218272;101045,218433;104783,218595;109875,218514;110096,218514;110591,218231;111705,217868;112838,217847;113614,217948;113823,218514;115603,218514;115046,219322;114727,219726;113693,220210;111784,220210;109318,220049;103988,219887;100010,219564;96510,219079;93010,218514;87680,217706;83543,216333;83591,216298;81157,215525;79009,214556;76543,213748;73997,212859;75150,212576;121979,210845;120763,211033;112357,211464;115125,211809;115841,211647;120773,211082;121585,210922;129531,209674;125403,210314;126819,210355;128858,209971;144601,209487;131653,212989;138205,211506;61587,207851;70735,211809;73997,212859;76463,213748;78929,214556;81077,215525;80600,215929;79327,215686;74792,213990;72565,213101;70338,212132;67394,211082;64848,209951;62860,208901;61587,207851;65326,205831;69701,208093;69144,208416;64053,205912;65326,205831;49177,200338;54586,203408;55700,204700;53154,203327;51245,202115;49177,200338;58663,198265;58663,198288;58932,198618;58962,198480;174839,192963;174550,192987;169777,196461;165084,199046;161743,201065;159913,201873;158004,202681;155697,203892;153946,204943;151401,205993;148776,206962;148060,207689;146946,208093;144162,208578;140582,209709;137320,210759;133740,211809;129285,212940;123001,213990;122842,214233;119820,215000;119898,215040;123254,214188;123319,213990;129604,212940;134059,211809;137638,210759;140900,209709;144480,208578;147264,208093;145379,209242;145434,209224;147423,208012;148537,207608;148611,207588;149094,207043;151719,206074;154265,205023;156015,203973;158322,202762;160231,201954;161540,201376;162220,200904;165561,198884;170255,196299;38424,191845;38726,192108;38829,192162;175373,189737;175346,189756;175346,189779;175472,189797;175505,189756;177092,188531;176622,188860;176539,188948;176861,188739;31928,184462;34933,188054;32550,185151;182724,184459;182717,184462;182665,184828;181392,186282;179880,187978;179971,187957;181392,186363;182665,184909;182724,184459;39704,182640;39861,182835;39869,182808;27937,180789;30005,182162;30106,182284;31049,182495;33187,184505;36130,186928;37403,188705;38119,189594;41142,192179;40267,192906;37452,189730;37324,189756;39988,192762;40267,192906;41142,192179;48699,198238;47188,198722;47745,199126;45517,199207;44085,198238;42733,197188;39392,194360;36289,191533;33426,188705;32073,187332;30800,185878;31278,185232;32869,186686;34619,188059;36767,190402;36949,190561;34619,188059;32948,186686;31357,185232;29607,183051;27937,180789;203189,167945;203149,167962;202280,170080;202354,157824;200246,160917;199211,162855;198177,164633;195711,167945;193563,171257;191654,173923;191495,174021;191365,174217;191575,174084;193484,171418;195632,168106;198098,164794;199132,163017;200166,161078;202314,157928;210587,156716;209553,159867;207724,163259;205894,166733;204223,168914;205337,166652;206292,164390;207008,163179;207962,161563;208837,159947;210587,156716;205438,149792;203507,153242;203472,153325;205417,149850;206497,141976;204176,148414;199294,158548;198580,159695;198575,159705;196904,162613;195234,165764;193325,168187;191734,170934;182347,181678;179244,184343;178946,184573;178818,184705;177521,185779;176460,187009;172562,189998;171951,190390;170292,191763;170052,191921;169698,192260;166595,194360;163493,196299;163138,196482;161037,197867;160386,198201;159754,198642;157606,199853;155599,200653;151126,202944;140632,206918;133320,208827;139229,207689;140343,207447;143923,206154;146150,205427;149730,203569;153787,202115;156387,201080;157526,200419;158560,200096;159992,199288;160369,199022;161345,198076;163493,196784;165936,195567;166834,195006;169936,192906;171289,191614;172800,190644;176698,187655;179483,184990;182585,182324;191972,171580;193264,169350;193325,169156;195393,165925;196029,164956;196876,163764;197143,163259;198814,160351;202075,153485;205257,146134;206192,143145;215201,134824;214963,134986;214963,134986;215953,130037;215924,130180;216156,130462;216872,131270;217349,130947;217361,130885;217031,131108;216236,130381;215244,120860;215188,120863;215088,120869;215122,121253;215042,123273;214724,124484;212815,127554;212338,130220;211860,131108;211065,134986;210190,138056;209235,141044;208678,143387;208042,145811;208549,145009;208996,143306;209394,140883;210349,137894;211224,134824;212019,130947;212497,130058;212974,127392;214883,124323;213610,130543;212656,135713;210508,142337;210083,143008;209901,144013;209315,145730;207087,150657;206053,153242;205417,154616;204621,156070;202473,159947;200166,163744;197223,168833;193961,173842;191813,176669;189506,179416;188711,180547;187836,181678;186483,182808;184271,185295;184335,185555;182028,187978;179562,189756;177573,191371;175689,192769;175982,192745;178051,191210;180040,189594;182506,187817;184813,185393;184733,185070;186961,182566;188313,181435;189188,180304;189983,179173;192291,176427;194438,173599;197700,168591;200643,163502;202950,159705;205098,155827;205894,154373;206530,153000;207564,150415;209792,145487;210667,142175;212815,135551;213770,130381;215042,124161;215329,123069;215122,123030;215201,121011;216951,119153;216025,123072;216025,123072;216952,119153;217667,118345;217190,119395;217081,121596;217031,123676;216236,126162;216236,126446;217190,123676;217349,119395;217720,118579;214247,114871;213725,116122;213531,117941;213280,117091;213188,117211;213451,118103;213292,119395;213610,120445;213857,120431;213690,119880;213849,118587;214247,114871;220929,112690;221088,112771;221009,116164;221088,118506;220850,122788;220611,125211;219895,128766;219656,131755;218463,137248;217349,142014;215361,142902;215520,142418;215838,139025;217031,135471;217986,134905;217986,134905;219020,128766;219577,125857;220054,122869;220452,120041;220611,117375;220690,115114;220850,113902;220929,112690;11204,75234;11244,75255;11247,75243;16004,63656;14254,66968;12822,68180;12818,68257;12680,71349;12684,71342;12822,68260;14254,67049;16004,63737;16063,63777;16093,63716;16958,56628;15845,57436;14174,60990;14556,61300;14569,61246;14254,60990;15924,57436;16910,56720;23084,52023;22983,52105;22557,53770;22288,54608;14970,68180;13935,71492;12981,74884;10912,81993;9560,86840;8924,90475;8605,92333;8367,94191;7651,99200;7412,102269;7810,105501;7996,103740;7969,103158;8287,99765;9003,94757;9571,94065;10396,88461;10356,87486;11141,85198;11609,83278;11469,83609;10992,83447;9799,86921;9878,88860;9321,92576;9242,93222;8446,94191;8685,92333;9003,90475;9640,86840;10992,81993;13060,74884;14015,71492;15049,68180;22368,54608;23084,52023;24516,43945;24516,43945;24913,44268;24913,44268;38850,32444;38835,32456;38789,32510;38139,33201;37975,33444;37867,33567;37403,34251;32551,40068;31198,41683;29846,43380;23866,50091;29925,43299;31278,41602;32630,39987;37483,34171;37975,33444;38789,32510;40870,26874;40183,27117;39673,27309;39551,27466;38676,28273;36449,29728;34937,31424;33505,33120;32551,34009;32518,33968;31616,35069;30084,36998;27618,39744;28016,40229;28024,40222;27698,39825;30164,37079;32630,34009;33585,33120;35017,31424;36528,29728;38755,28274;39631,27466;40585,27102;40887,27007;156094,12279;160152,14137;161902,15591;158004,13652;156094,12279;142889,6382;146071,7109;150526,9371;142889,6382;94999,5847;93328,6059;89748,6543;86248,7351;84736,7836;82986,8320;79157,9084;78452,9371;73599,11067;68826,13006;65485,14541;63258,15429;57768,18014;55143,19711;52598,21407;48540,24477;44722,27546;41067,30784;41381,31182;42156,30641;42817,30142;45199,28031;49018,24961;53075,21892;55620,20195;58246,18499;63735,15914;65883,14783;69224,13248;73997,11309;78850,9613;80888,9206;81873,8865;95275,5929;123448,4110;125149,4281;127456,5089;125706,4847;122046,4120;123448,4110;132706,3474;135968,3716;139945,5331;135013,4443;132706,3474;106096,3453;96908,3958;90544,4847;87521,5655;84896,6624;81236,7109;67394,12521;62382,14783;60871,15348;59519,16075;56973,17449;52995,19549;49972,21972;41222,28920;39393,30534;37604,32193;37642,32232;23879,48630;21095,52508;19822,54851;18549,57032;16163,61555;13567,65709;13538,65837;12662,68260;12026,69391;11867,69553;11161,71936;10992,73350;10833,75369;9719,78681;8685,81993;7571,86840;6935,91283;6537,95726;7094,92656;7145,92403;7253,91202;7889,86759;8089,86827;8106,86752;7889,86678;9003,81832;10037,78520;11146,75223;11072,75208;11231,73188;12106,69391;12742,68260;12763,68201;13617,65837;16242,61636;18629,57112;19902,54931;21175,52589;23959,48711;37721,32313;41381,28920;50131,21973;53154,19549;57132,17449;59678,16075;61030,15348;62541,14783;67553,12521;81395,7109;85055,6624;87680,5655;90703,4847;97067,3958;106255,3484;113640,3735;117273,0;121012,242;124831,646;127376,1293;129047,2100;131115,1696;134218,2423;136127,2989;136047,3070;135968,3635;132706,3393;131592,3070;130479,2827;128331,2343;126183,1858;123955,1535;121489,1535;119501,1535;116398,1535;116252,1488;114887,2181;115364,2989;120137,3958;118013,3996;118049,3999;120296,3958;122205,4201;125865,4928;127615,5170;130558,5816;133581,6463;136525,7190;139468,8078;140900,8482;142332,8967;142350,8984;143377,9164;145866,10103;146213,10637;146310,10663;148537,11552;150446,12360;152356,13248;153787,14056;154742,14541;155776,15106;159276,17126;163731,20034;166038,21649;166105,21698;167284,22425;212178,108166;212145,108842;213053,108974;213929,109620;214326,111801;215838,114387;216474,114445;216474,113821;217121,111997;217111,111640;217747,109459;218622,109459;219974,108570;220134,112125;219736,113821;219259,115437;219020,118103;218940,119476;218781,120849;218442,121079;218463,121172;218788,120952;218940,119637;219020,118264;219259,115598;219736,113983;220134,112286;220770,112771;220690,113983;220531,115194;220452,117456;220293,120122;219895,122949;219418,125938;218861,128846;217827,134986;216872,135551;215679,139106;215360,142499;215201,142983;213849,146699;213451,147022;211781,150981;213531,147022;213929,146699;211383,154050;210031,154777;209750,155347;209792,155424;210110,154777;211462,154050;210508,156797;208758,160028;207883,161644;206928,163259;206212,164471;205178,166814;204064,169076;202314,171499;200564,173761;200637,173608;198655,176346;194359,181112;193513,182433;194359,181193;198655,176427;195393,181435;193712,183223;192363,184230;192290,184343;191447,185002;191415,185232;187676,189109;183699,192825;183515,192961;182187,194683;179005,197107;176031,199372;176021,199385;179005,197188;182187,194764;179562,197430;177424,198844;175945,199478;175903,199530;174312,200580;173712,200863;172204,202105;170732,203165;168504,204619;167789,204700;166993,205059;166869,205155;167868,204781;168584,204700;165720,206881;163890,207851;162061,208739;160768,208936;160549,209062;154503,211728;154195,211799;152356,213021;153390,213344;149571,215040;149889,213909;148617,214394;147423,214798;144957,215606;144628,215204;143446,215444;142014,215767;139070,216494;138973,216540;141775,215848;143207,215525;144400,215283;144878,215686;147344,214879;148537,214475;149810,213990;149492,215121;146150,216737;145987,216690;143684,217625;141775,218191;138911,218918;137728,218817;135253,219306;135172,219483;128569,220776;127058,220372;125785,220372;123558,221099;121569,221260;119580,221341;119364,221247;117552,221573;115364,221180;115443,221099;115841,220533;114012,220291;114887,219806;117512,219726;120057,219645;123717,219726;126262,219483;131036,218433;134218,217706;136604,217625;136770,217547;134456,217625;131274,218352;126501,219403;123955,219645;120296,219564;117750,219645;115125,219726;115205,219403;115762,218595;140264,214475;156890,208093;161265,205750;163731,204458;166277,203085;171050,200177;174869,197188;182028,191533;184017,189917;185926,188221;188790,185555;189983,183536;191698,181940;191711,181840;190063,183374;188870,185393;186006,188059;184097,189756;182108,191371;174948,197026;171130,200015;166357,202923;163811,204296;161345,205589;156970,207932;140343,214313;115841,218433;114012,218433;113773,217787;111864,217706;110113,218433;105022,218514;101283,218352;99454,218191;97624,217868;98726,216674;98499,216737;94392,215964;94203,216010;86328,214556;83225,213909;80520,213425;77259,211890;73201,210355;68985,208659;69701,208093;72645,208659;73917,209789;78293,211082;86964,213344;89112,213748;91419,214152;93964,214717;96770,215333;96987,215283;99613,215687;99692,215525;103511,215687;104147,215767;110034,215767;114330,215929;119421,215525;120057,215525;120296,216171;125308,215525;128649,214717;130558,214394;131752,214233;134377,213586;136525,213102;138673,212536;142612,211844;143128,211648;138991,212374;136843,212940;134695,213425;132070,214071;130877,214233;128967,214556;123796,215040;120296,215363;119660,215363;114568,215767;110273,215606;104386,215606;103749,215525;101283,214475;99931,215363;99927,215370;101045,214636;103511,215686;99692,215525;99722,215505;97226,215121;94283,214475;91737,213909;89430,213505;87282,213102;78611,210840;74236,209547;72963,208416;70019,207851;65644,205589;64371,205670;59837,203327;59041,201873;59200,201792;61985,203327;64769,204862;65564,204377;62303,202196;59598,200984;55859,198803;52677,196703;47665,194522;45756,192906;46154,192745;48063,193310;44085,189109;41858,187251;39790,185393;37165,183212;33346,178931;33084,178099;32312,177315;29687,174407;29368,172953;28334,171499;28211,171303;26982,170449;24595,166975;23243,163744;23084,163744;21254,160190;19504,156635;17674,152515;16004,148315;17674,151142;19345,154697;19902,156635;20132,156978;19849,155482;19110,154121;17907,151375;16481,148961;14731,144114;13231,139146;12739,137697;10595,129005;9646,122695;9640,122869;9719,124161;10117,127150;10594,130220;9799,127554;9242,124161;8605,124161;8208,121091;7651,119153;7173,117295;5821,115841;5423,115841;5026,113821;4866,111236;5185,107601;5344,106308;5615,105422;5483,103400;5662,100411;5980,99806;5980,99442;5344,100654;4787,99846;3753,98392;3564,97241;3514,97342;3196,100573;2957,103804;2719,106308;2719,111478;2798,114144;2957,116810;2241,119314;2082,119314;1605,114467;1605,109459;2003,105581;2718,106308;2082,105501;1923,102592;2082,98149;2162,96938;2400,94918;3355,91283;3831,88868;3673,88294;3116,91525;2162,95161;1923,97180;1843,98392;1684,102835;1843,105743;1446,109620;1446,114629;1923,119476;2082,119476;3116,124080;3673,127877;4866,131755;6746,140093;6910,141691;7253,141691;9003,145972;9640,148153;8446,146295;7173,143387;7094,144195;6402,142016;5901,142095;5344,140237;3434,135794;2241,131835;2162,128523;1605,124646;1207,120768;332,117941;889,102916;1446,99038;968,96938;1923,91122;2162,89748;2798,85063;4469,81670;4071,86275;4469,85485;4707,83599;4787,81508;5503,78843;6617,74804;7969,70684;8070,70568;8685,67291;9560,64948;10594,63009;12663,58970;14333,55335;16720,50650;18470,48630;19902,45803;21095,44026;22368,43380;22686,42895;23959,40310;26425,37402;26492,38617;26312,39128;28891,36432;30164,34736;31834,33120;31978,33283;31914,33201;33982,31101;36051,29162;38278,26739;41381,24396;44722,21892;46720,20477;48063,19226;50450,17772;52995,16399;53332,16223;54199,15359;55621,14298;57182,13490;58286,13232;58484,13087;80122,4201;80925,4023;83145,3231;84677,2918;85475,2911;85771,2827;103908,404;109059,384;114568,485;114671,563;117353,242;119819,646;122285,1131;123557,1425;122205,1050;119739,565;117273,162;11727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B2606E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2E2"/>
    <w:rsid w:val="000103E7"/>
    <w:rsid w:val="00051367"/>
    <w:rsid w:val="00060042"/>
    <w:rsid w:val="0008685D"/>
    <w:rsid w:val="000A7152"/>
    <w:rsid w:val="000E1F89"/>
    <w:rsid w:val="00112FD7"/>
    <w:rsid w:val="00150ABD"/>
    <w:rsid w:val="00222466"/>
    <w:rsid w:val="00276026"/>
    <w:rsid w:val="002B4549"/>
    <w:rsid w:val="002D1E49"/>
    <w:rsid w:val="002D4E03"/>
    <w:rsid w:val="00310F17"/>
    <w:rsid w:val="003326CB"/>
    <w:rsid w:val="00357CC2"/>
    <w:rsid w:val="00376291"/>
    <w:rsid w:val="00380FD1"/>
    <w:rsid w:val="00383D02"/>
    <w:rsid w:val="003A0D6B"/>
    <w:rsid w:val="004348FD"/>
    <w:rsid w:val="00434E66"/>
    <w:rsid w:val="004B32E2"/>
    <w:rsid w:val="004E158A"/>
    <w:rsid w:val="00514848"/>
    <w:rsid w:val="00542174"/>
    <w:rsid w:val="00554695"/>
    <w:rsid w:val="00565C77"/>
    <w:rsid w:val="0056708E"/>
    <w:rsid w:val="005801E5"/>
    <w:rsid w:val="00590471"/>
    <w:rsid w:val="005D01FA"/>
    <w:rsid w:val="005E0CE2"/>
    <w:rsid w:val="005F35EE"/>
    <w:rsid w:val="00600F14"/>
    <w:rsid w:val="006019AA"/>
    <w:rsid w:val="00646788"/>
    <w:rsid w:val="006D3B46"/>
    <w:rsid w:val="006D79A8"/>
    <w:rsid w:val="00717DEC"/>
    <w:rsid w:val="00747B1B"/>
    <w:rsid w:val="007575B6"/>
    <w:rsid w:val="007D00B9"/>
    <w:rsid w:val="007D5933"/>
    <w:rsid w:val="007F5B63"/>
    <w:rsid w:val="00803A0A"/>
    <w:rsid w:val="00846CB9"/>
    <w:rsid w:val="008A1E6E"/>
    <w:rsid w:val="008C2CFC"/>
    <w:rsid w:val="00904527"/>
    <w:rsid w:val="00905C7E"/>
    <w:rsid w:val="00912DC8"/>
    <w:rsid w:val="009475DC"/>
    <w:rsid w:val="00967B93"/>
    <w:rsid w:val="009B6A60"/>
    <w:rsid w:val="00A31464"/>
    <w:rsid w:val="00A31B16"/>
    <w:rsid w:val="00AA78C1"/>
    <w:rsid w:val="00AC6C7E"/>
    <w:rsid w:val="00B6466C"/>
    <w:rsid w:val="00BB436A"/>
    <w:rsid w:val="00BD5617"/>
    <w:rsid w:val="00C14078"/>
    <w:rsid w:val="00C26DD1"/>
    <w:rsid w:val="00C43C8D"/>
    <w:rsid w:val="00C607C3"/>
    <w:rsid w:val="00C67575"/>
    <w:rsid w:val="00CA6E1F"/>
    <w:rsid w:val="00CE1E3D"/>
    <w:rsid w:val="00D053FA"/>
    <w:rsid w:val="00DC6FDE"/>
    <w:rsid w:val="00E26AED"/>
    <w:rsid w:val="00E72B2E"/>
    <w:rsid w:val="00E73AB8"/>
    <w:rsid w:val="00E90A60"/>
    <w:rsid w:val="00EB4D04"/>
    <w:rsid w:val="00ED47F7"/>
    <w:rsid w:val="00EE7E09"/>
    <w:rsid w:val="00F0223C"/>
    <w:rsid w:val="00F3235D"/>
    <w:rsid w:val="00F36429"/>
    <w:rsid w:val="00F65004"/>
    <w:rsid w:val="00F66A74"/>
    <w:rsid w:val="00F878BD"/>
    <w:rsid w:val="00FA7EF3"/>
    <w:rsid w:val="00FC03FE"/>
    <w:rsid w:val="00FE7401"/>
    <w:rsid w:val="00FF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6A60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9B6A60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B6A60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9B6A60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9B6A60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A78C1"/>
    <w:pPr>
      <w:kinsoku w:val="0"/>
      <w:overflowPunct w:val="0"/>
      <w:spacing w:before="4"/>
    </w:pPr>
    <w:rPr>
      <w:color w:val="8A434E" w:themeColor="accent4" w:themeShade="BF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B2606E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9B6A60"/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905C7E"/>
    <w:rPr>
      <w:rFonts w:cs="Calibri"/>
      <w:b/>
    </w:rPr>
  </w:style>
  <w:style w:type="character" w:customStyle="1" w:styleId="CharAttribute15">
    <w:name w:val="CharAttribute15"/>
    <w:rsid w:val="004348FD"/>
    <w:rPr>
      <w:rFonts w:ascii="Times New Roman" w:eastAsia="Times New Roman" w:hAnsi="Times New Roman" w:hint="default"/>
      <w:sz w:val="22"/>
    </w:rPr>
  </w:style>
  <w:style w:type="character" w:customStyle="1" w:styleId="CharAttribute17">
    <w:name w:val="CharAttribute17"/>
    <w:rsid w:val="004348FD"/>
    <w:rPr>
      <w:rFonts w:ascii="Times New Roman" w:eastAsia="Times New Roman" w:hAnsi="Times New Roman" w:hint="default"/>
      <w:b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mirez.m14\AppData\Roaming\Microsoft\Templates\Rose%20suite%20resume.dotx" TargetMode="External"/></Relationship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ACA914-5E8F-4278-8CB2-8B29426973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2DE2C6-57EA-413F-B116-F1503714698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5010555-7755-44A0-94C7-69AB0AE39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resume</Template>
  <TotalTime>0</TotalTime>
  <Pages>1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2021-09-16T03:05:00Z</dcterms:created>
  <dcterms:modified xsi:type="dcterms:W3CDTF">2021-10-30T02:01:00Z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