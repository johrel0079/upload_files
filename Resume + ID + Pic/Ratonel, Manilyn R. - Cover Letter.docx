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59"/>
        <w:gridCol w:w="629"/>
        <w:gridCol w:w="2699"/>
        <w:gridCol w:w="422"/>
        <w:gridCol w:w="6597"/>
      </w:tblGrid>
      <w:tr w:rsidR="00905C7E" w:rsidTr="008604F7">
        <w:trPr>
          <w:trHeight w:val="3247"/>
        </w:trPr>
        <w:tc>
          <w:tcPr>
            <w:tcW w:w="3687" w:type="dxa"/>
            <w:gridSpan w:val="3"/>
            <w:vMerge w:val="restart"/>
            <w:tcBorders>
              <w:bottom w:val="nil"/>
            </w:tcBorders>
          </w:tcPr>
          <w:p w:rsidR="004634DF" w:rsidRDefault="00554695" w:rsidP="008604F7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49DBDEAB" wp14:editId="12FA1673">
                  <wp:simplePos x="0" y="0"/>
                  <wp:positionH relativeFrom="column">
                    <wp:posOffset>-127635</wp:posOffset>
                  </wp:positionH>
                  <wp:positionV relativeFrom="paragraph">
                    <wp:posOffset>161925</wp:posOffset>
                  </wp:positionV>
                  <wp:extent cx="1659380" cy="1685925"/>
                  <wp:effectExtent l="0" t="0" r="0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vdv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85" t="26259" r="43694" b="57712"/>
                          <a:stretch/>
                        </pic:blipFill>
                        <pic:spPr bwMode="auto">
                          <a:xfrm>
                            <a:off x="0" y="0"/>
                            <a:ext cx="1659380" cy="1685925"/>
                          </a:xfrm>
                          <a:prstGeom prst="ellipse">
                            <a:avLst/>
                          </a:prstGeom>
                          <a:ln w="3175" cap="rnd"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634DF" w:rsidRPr="004634DF" w:rsidRDefault="004634DF" w:rsidP="004634DF"/>
          <w:p w:rsidR="004634DF" w:rsidRPr="004634DF" w:rsidRDefault="004634DF" w:rsidP="004634DF"/>
          <w:p w:rsidR="004634DF" w:rsidRPr="004634DF" w:rsidRDefault="008604F7" w:rsidP="008604F7">
            <w:pPr>
              <w:tabs>
                <w:tab w:val="left" w:pos="2760"/>
              </w:tabs>
              <w:ind w:right="330"/>
            </w:pPr>
            <w:r>
              <w:tab/>
            </w:r>
          </w:p>
          <w:p w:rsidR="004634DF" w:rsidRPr="004634DF" w:rsidRDefault="004634DF" w:rsidP="00346760">
            <w:pPr>
              <w:jc w:val="right"/>
            </w:pPr>
          </w:p>
          <w:p w:rsidR="004634DF" w:rsidRPr="004634DF" w:rsidRDefault="004634DF" w:rsidP="004634DF"/>
          <w:p w:rsidR="004634DF" w:rsidRPr="004634DF" w:rsidRDefault="004634DF" w:rsidP="004634DF"/>
          <w:p w:rsidR="004634DF" w:rsidRPr="004634DF" w:rsidRDefault="004634DF" w:rsidP="004634DF"/>
          <w:p w:rsidR="004634DF" w:rsidRPr="004634DF" w:rsidRDefault="004634DF" w:rsidP="004634DF"/>
          <w:p w:rsidR="004634DF" w:rsidRPr="004634DF" w:rsidRDefault="004634DF" w:rsidP="004634DF"/>
          <w:p w:rsidR="004634DF" w:rsidRPr="004634DF" w:rsidRDefault="004634DF" w:rsidP="004634DF"/>
          <w:p w:rsidR="004634DF" w:rsidRDefault="004634DF" w:rsidP="004634DF"/>
          <w:p w:rsidR="00905C7E" w:rsidRDefault="00905C7E" w:rsidP="004634DF">
            <w:pPr>
              <w:jc w:val="center"/>
            </w:pPr>
          </w:p>
          <w:p w:rsidR="004634DF" w:rsidRDefault="004634DF" w:rsidP="004634DF">
            <w:pPr>
              <w:jc w:val="center"/>
            </w:pPr>
          </w:p>
          <w:p w:rsidR="004634DF" w:rsidRDefault="00346760" w:rsidP="004634DF">
            <w:pPr>
              <w:jc w:val="center"/>
            </w:pPr>
            <w:r w:rsidRPr="004348FD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373431" wp14:editId="2DDA1A36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130175</wp:posOffset>
                      </wp:positionV>
                      <wp:extent cx="2200275" cy="533400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00275" cy="533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B4D04" w:rsidRPr="00346760" w:rsidRDefault="004634DF" w:rsidP="00EB4D04">
                                  <w:pPr>
                                    <w:pStyle w:val="Dates"/>
                                    <w:jc w:val="both"/>
                                    <w:rPr>
                                      <w:rFonts w:ascii="Tahoma" w:hAnsi="Tahoma" w:cs="Tahoma"/>
                                      <w:color w:val="731F1C" w:themeColor="accent5"/>
                                      <w:sz w:val="52"/>
                                      <w:szCs w:val="52"/>
                                    </w:rPr>
                                  </w:pPr>
                                  <w:r w:rsidRPr="00346760">
                                    <w:rPr>
                                      <w:rFonts w:ascii="Tahoma" w:hAnsi="Tahoma" w:cs="Tahoma"/>
                                      <w:color w:val="731F1C" w:themeColor="accent5"/>
                                      <w:sz w:val="52"/>
                                      <w:szCs w:val="52"/>
                                    </w:rPr>
                                    <w:t>MANILYN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373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2" o:spid="_x0000_s1026" type="#_x0000_t202" style="position:absolute;left:0;text-align:left;margin-left:7.2pt;margin-top:10.25pt;width:173.25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" filled="f" stroked="f" strokeweight=".5pt">
                      <v:textbox>
                        <w:txbxContent>
                          <w:p w:rsidR="00EB4D04" w:rsidRPr="00346760" w:rsidRDefault="004634DF" w:rsidP="00EB4D04">
                            <w:pPr>
                              <w:pStyle w:val="Dates"/>
                              <w:jc w:val="both"/>
                              <w:rPr>
                                <w:rFonts w:ascii="Tahoma" w:hAnsi="Tahoma" w:cs="Tahoma"/>
                                <w:color w:val="731F1C" w:themeColor="accent5"/>
                                <w:sz w:val="52"/>
                                <w:szCs w:val="52"/>
                              </w:rPr>
                            </w:pPr>
                            <w:r w:rsidRPr="00346760">
                              <w:rPr>
                                <w:rFonts w:ascii="Tahoma" w:hAnsi="Tahoma" w:cs="Tahoma"/>
                                <w:color w:val="731F1C" w:themeColor="accent5"/>
                                <w:sz w:val="52"/>
                                <w:szCs w:val="52"/>
                              </w:rPr>
                              <w:t>MANILYN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634DF" w:rsidRDefault="004634DF" w:rsidP="004634DF">
            <w:pPr>
              <w:jc w:val="center"/>
            </w:pPr>
          </w:p>
          <w:p w:rsidR="004634DF" w:rsidRDefault="004634DF" w:rsidP="004634DF">
            <w:pPr>
              <w:jc w:val="center"/>
            </w:pPr>
          </w:p>
          <w:p w:rsidR="004634DF" w:rsidRPr="004D0703" w:rsidRDefault="00F023D5" w:rsidP="004D0703">
            <w:bookmarkStart w:id="0" w:name="_GoBack"/>
            <w:bookmarkEnd w:id="0"/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3133090</wp:posOffset>
                      </wp:positionV>
                      <wp:extent cx="338455" cy="346075"/>
                      <wp:effectExtent l="0" t="0" r="4445" b="0"/>
                      <wp:wrapTopAndBottom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2BFDA2" id="Group 23" o:spid="_x0000_s1026" alt="website icon" style="position:absolute;margin-left:-5.75pt;margin-top:246.7pt;width:26.65pt;height:27.25pt;z-index:251683840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C/5Ce4Um2peuLhwDSjpRlXY&#10;XnESKtHWzilxV6tlCUwrLSeoyg2FSkWSi/XCEHPpnRyjqR9yQBYXxoUmcTL9ejFQ7Zpgv8X1sGMp&#10;DaQT7GhFBxqFBP2lq2drMA1wjXoTV0P0HP5Ji16qy6bboU4mg+O552JZzDhITPdFa0CcghymLdX5&#10;mmJqe/a6YsvyiVERetRymusSxX1b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F0vhq+urreb1BTrcSRpKxwuEChRm5m2Vlgnv&#10;05AjcAIW01oyIAhSYIZl3EoYbC44cq6PJaVEmmOv9Uk0oQmHlqY6CdShv83Fcq0EN23pEWQSYJ75&#10;IaGgEr8l+vYQ7WQCw+LTUBNTjxLsmYvFt0mwxzzkUvRkf4tnMVm/2bwY8RYRxFWIsdiBflprgcjH&#10;OnblZ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NyXbxppP8i0UyuEFJ&#10;Vb6h7HUCcWmaYTMhDVIhvZY+g2BnzZwvJ5V5x3HVMRl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p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K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yujbbmQXDd0nEgENBZYptfSZ2gitlBKsyDlMyk/YCm9dqlfLBVA&#10;IdaBDLV2Da67NoGEJAkMCs03EvZOfSaVQUJdl0TRpWpxzCZDWKS4cBCkaaIICSTTnGUQjcdWq1Ve&#10;lutXxvJitfMF2qG36KXxgNRULYYzQis9ZVEwuFUuMCQ02rJfhSNtQ8zjoME1bAwy/WHpXdIDXyrp&#10;KC/IkEi7qHcuCSGpQEm/h1MIYOlBZtjJqgoFv0x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94QEA3J0XFmcCgHmQiUXpUPaFUScJOqiK5UOdZTjRHlZE2kDUUsVC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2" o:title="website icon"/>
                        <v:path arrowok="t"/>
                      </v:shape>
                      <w10:wrap type="topAndBottom"/>
                    </v:group>
                  </w:pict>
                </mc:Fallback>
              </mc:AlternateContent>
            </w:r>
            <w:r w:rsidRPr="003050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AC476DF" wp14:editId="7E11006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3130550</wp:posOffset>
                      </wp:positionV>
                      <wp:extent cx="2085975" cy="304800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85975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060" w:rsidRPr="00305060" w:rsidRDefault="00305060" w:rsidP="00305060">
                                  <w:pPr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</w:pPr>
                                  <w:r w:rsidRPr="00305060"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  <w:t>manilynratonel03@gmail.com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C476D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5" o:spid="_x0000_s1027" type="#_x0000_t202" style="position:absolute;margin-left:29.5pt;margin-top:246.5pt;width:164.2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" filled="f" stroked="f" strokeweight=".5pt">
                      <v:textbox>
                        <w:txbxContent>
                          <w:p w:rsidR="00305060" w:rsidRPr="00305060" w:rsidRDefault="00305060" w:rsidP="00305060">
                            <w:pPr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</w:pPr>
                            <w:r w:rsidRPr="00305060"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  <w:t>manilynratonel03@gmail.com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2466340</wp:posOffset>
                      </wp:positionV>
                      <wp:extent cx="338455" cy="346075"/>
                      <wp:effectExtent l="0" t="0" r="4445" b="0"/>
                      <wp:wrapTopAndBottom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4735547" id="Group 24" o:spid="_x0000_s1026" alt="email icon" style="position:absolute;margin-left:-5.75pt;margin-top:194.2pt;width:26.65pt;height:27.25pt;z-index:251682816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M/5Ce4Um2peuLhwDSjpRlXY&#10;XnESKtHWzilxV6tlCUwrLSeoyg2FSkWSi/XCEHPpnRyjqR9yQBYXxoUmcTL9ejFQ7Zpgv8X1sGMp&#10;DaQT7GhFBxqFBP2lq2drMA1wjXoTV0P0HP5Ji56ry6bboU4mg+O552JZzDhITPdFa0CcghymLdX5&#10;kmJqe/ayYsvyiVERetRymusSxX1d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Z0vhi+urreblBTrcSRpKxwuEChRm5nWVlgnv&#10;05AjcAIW01oyIAhSYIZl3EoYbC44cq6PJaVEmmOv9Uk0oQmHlqY6CdShv83Fcq0EN23pEWQSYJ75&#10;IaGgEr8l+vYQ7WQCw+LTUBNTjxLsmYvFt0mwxzzkUvRkf4tnMVm/2bwY8RYRxFWIsdiBflprgcjH&#10;Onble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JyXbxppP8i0UyuEFJ&#10;Vb6h7HUCcWmaYTMhDVIhvZY+g2BnzZwvJ5V5x3HVMRm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u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C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wujbbmQXDd0nEgENBZYptfSZ2gitlBKsyDlMyk/YCm9dqlfLBVA&#10;IdaBDLV2Da67NoGEJAkMCs03EvZOfSaVQUJdl0TRpWpxzCZDWKS4cBCkaaIICSTTnGUQjcdWq1Ve&#10;lusXxvJitfMF2qG36KXxgNRULYYzQis9ZVEwuFUuMCQ02rJfhSNtQ8zjoME1bAwy/WHpXdIDnyvp&#10;KC/IkEi7qHcuCSGpQEm/h1MIYOlBZtjJqgoFP09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14REA3J0XFmcCgHmQiUXpQPaFUScJOqiK5UOdZTjRHlZE2kDUUsVM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fAcMfhAAAACgEAAA8AAABkcnMvZG93bnJl&#10;di54bWxMj8FKw0AQhu+C77CM4K3dbJtKjNmUUtRTEdoK4m2bTJPQ7GzIbpP07R1PehqG+fjn+7P1&#10;ZFsxYO8bRxrUPAKBVLiyoUrD5/FtloDwwVBpWkeo4YYe1vn9XWbS0o20x+EQKsEh5FOjoQ6hS6X0&#10;RY3W+LnrkPh2dr01gde+kmVvRg63rVxE0ZO0piH+UJsOtzUWl8PVangfzbhZqtdhdzlvb9/H1cfX&#10;TqHWjw/T5gVEwCn8wfCrz+qQs9PJXan0otUwU2rFqIZlksQgmIgVdznxjBfPIPNM/q+Q/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9a4168 [24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4" o:title="Email icon"/>
                        <v:path arrowok="t"/>
                      </v:shape>
                      <w10:wrap type="topAndBottom"/>
                    </v:group>
                  </w:pict>
                </mc:Fallback>
              </mc:AlternateContent>
            </w:r>
            <w:r w:rsidRPr="003050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40F38D2" wp14:editId="17039633">
                      <wp:simplePos x="0" y="0"/>
                      <wp:positionH relativeFrom="column">
                        <wp:posOffset>401955</wp:posOffset>
                      </wp:positionH>
                      <wp:positionV relativeFrom="paragraph">
                        <wp:posOffset>2501900</wp:posOffset>
                      </wp:positionV>
                      <wp:extent cx="1390650" cy="304800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065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060" w:rsidRPr="00305060" w:rsidRDefault="00305060" w:rsidP="00305060">
                                  <w:pPr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</w:pPr>
                                  <w:proofErr w:type="spellStart"/>
                                  <w:r w:rsidRPr="00305060"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  <w:t>manilyn.r.ratonel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0F38D2" id="Text Box 10" o:spid="_x0000_s1028" type="#_x0000_t202" style="position:absolute;margin-left:31.65pt;margin-top:197pt;width:109.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" filled="f" stroked="f" strokeweight=".5pt">
                      <v:textbox>
                        <w:txbxContent>
                          <w:p w:rsidR="00305060" w:rsidRPr="00305060" w:rsidRDefault="00305060" w:rsidP="00305060">
                            <w:pPr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</w:pPr>
                            <w:proofErr w:type="spellStart"/>
                            <w:r w:rsidRPr="00305060"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  <w:t>manilyn.r.ratonel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5060" w:rsidRPr="003050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D56AFED" wp14:editId="31A8071E">
                      <wp:simplePos x="0" y="0"/>
                      <wp:positionH relativeFrom="column">
                        <wp:posOffset>400050</wp:posOffset>
                      </wp:positionH>
                      <wp:positionV relativeFrom="paragraph">
                        <wp:posOffset>1854835</wp:posOffset>
                      </wp:positionV>
                      <wp:extent cx="2057400" cy="333375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060" w:rsidRPr="00305060" w:rsidRDefault="00305060" w:rsidP="00305060">
                                  <w:pPr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</w:pPr>
                                  <w:r w:rsidRPr="00305060"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  <w:t>(+63) 09075439715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6AFED" id="Text Box 9" o:spid="_x0000_s1029" type="#_x0000_t202" style="position:absolute;margin-left:31.5pt;margin-top:146.05pt;width:162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" filled="f" stroked="f" strokeweight=".5pt">
                      <v:textbox>
                        <w:txbxContent>
                          <w:p w:rsidR="00305060" w:rsidRPr="00305060" w:rsidRDefault="00305060" w:rsidP="00305060">
                            <w:pPr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</w:pPr>
                            <w:r w:rsidRPr="00305060"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  <w:t>(+63) 09075439715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506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1847215</wp:posOffset>
                      </wp:positionV>
                      <wp:extent cx="337820" cy="337185"/>
                      <wp:effectExtent l="0" t="0" r="5080" b="5715"/>
                      <wp:wrapTopAndBottom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129533" id="Group 22" o:spid="_x0000_s1026" alt="phone icon" style="position:absolute;margin-left:-5.4pt;margin-top:145.45pt;width:26.6pt;height:26.55pt;z-index:251681792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lZ9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wrap type="topAndBottom"/>
                    </v:group>
                  </w:pict>
                </mc:Fallback>
              </mc:AlternateContent>
            </w:r>
            <w:r w:rsidR="00305060" w:rsidRPr="0030506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C8ADE81" wp14:editId="3686C472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1101090</wp:posOffset>
                      </wp:positionV>
                      <wp:extent cx="2057400" cy="466725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57400" cy="4667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05060" w:rsidRPr="00305060" w:rsidRDefault="00305060" w:rsidP="00305060">
                                  <w:pPr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</w:pPr>
                                  <w:r w:rsidRPr="00305060"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  <w:t>City of Santa Rosa Laguna</w:t>
                                  </w:r>
                                </w:p>
                                <w:p w:rsidR="00305060" w:rsidRPr="00305060" w:rsidRDefault="00305060" w:rsidP="00305060">
                                  <w:pPr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</w:pPr>
                                  <w:r w:rsidRPr="00305060">
                                    <w:rPr>
                                      <w:rFonts w:ascii="Tahoma" w:hAnsi="Tahoma" w:cs="Tahoma"/>
                                      <w:color w:val="8A434E" w:themeColor="accent4" w:themeShade="BF"/>
                                    </w:rPr>
                                    <w:t>Philippines 4026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ADE81" id="Text Box 7" o:spid="_x0000_s1030" type="#_x0000_t202" style="position:absolute;margin-left:31.7pt;margin-top:86.7pt;width:162pt;height:3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" filled="f" stroked="f" strokeweight=".5pt">
                      <v:textbox>
                        <w:txbxContent>
                          <w:p w:rsidR="00305060" w:rsidRPr="00305060" w:rsidRDefault="00305060" w:rsidP="00305060">
                            <w:pPr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</w:pPr>
                            <w:r w:rsidRPr="00305060"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  <w:t>City of Santa Rosa Laguna</w:t>
                            </w:r>
                          </w:p>
                          <w:p w:rsidR="00305060" w:rsidRPr="00305060" w:rsidRDefault="00305060" w:rsidP="00305060">
                            <w:pPr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</w:pPr>
                            <w:r w:rsidRPr="00305060">
                              <w:rPr>
                                <w:rFonts w:ascii="Tahoma" w:hAnsi="Tahoma" w:cs="Tahoma"/>
                                <w:color w:val="8A434E" w:themeColor="accent4" w:themeShade="BF"/>
                              </w:rPr>
                              <w:t>Philippines 4026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5060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1123315</wp:posOffset>
                      </wp:positionV>
                      <wp:extent cx="337185" cy="333375"/>
                      <wp:effectExtent l="0" t="0" r="5715" b="9525"/>
                      <wp:wrapTopAndBottom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6E1544" id="Group 21" o:spid="_x0000_s1026" alt="gps icon" style="position:absolute;margin-left:-3.4pt;margin-top:88.45pt;width:26.55pt;height:26.25pt;z-index:251675648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/a7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8" o:title="GPS icon"/>
                        <v:path arrowok="t"/>
                      </v:shape>
                      <w10:wrap type="topAndBottom"/>
                    </v:group>
                  </w:pict>
                </mc:Fallback>
              </mc:AlternateContent>
            </w:r>
            <w:r w:rsidR="00346760" w:rsidRPr="004348FD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24E5ACE" wp14:editId="62FE4A9B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46990</wp:posOffset>
                      </wp:positionV>
                      <wp:extent cx="2009775" cy="533400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09775" cy="533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634DF" w:rsidRPr="00346760" w:rsidRDefault="00346760" w:rsidP="004634DF">
                                  <w:pPr>
                                    <w:pStyle w:val="Dates"/>
                                    <w:jc w:val="both"/>
                                    <w:rPr>
                                      <w:rFonts w:ascii="Tahoma" w:hAnsi="Tahoma" w:cs="Tahoma"/>
                                      <w:color w:val="731F1C" w:themeColor="accent5"/>
                                      <w:sz w:val="52"/>
                                      <w:szCs w:val="52"/>
                                    </w:rPr>
                                  </w:pPr>
                                  <w:r w:rsidRPr="00346760">
                                    <w:rPr>
                                      <w:rFonts w:ascii="Tahoma" w:hAnsi="Tahoma" w:cs="Tahoma"/>
                                      <w:color w:val="731F1C" w:themeColor="accent5"/>
                                      <w:sz w:val="52"/>
                                      <w:szCs w:val="52"/>
                                    </w:rPr>
                                    <w:t>RATONEL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4E5ACE" id="Text Box 11" o:spid="_x0000_s1031" type="#_x0000_t202" style="position:absolute;margin-left:7.1pt;margin-top:3.7pt;width:158.25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lgUMAIAAFo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" filled="f" stroked="f" strokeweight=".5pt">
                      <v:textbox>
                        <w:txbxContent>
                          <w:p w:rsidR="004634DF" w:rsidRPr="00346760" w:rsidRDefault="00346760" w:rsidP="004634DF">
                            <w:pPr>
                              <w:pStyle w:val="Dates"/>
                              <w:jc w:val="both"/>
                              <w:rPr>
                                <w:rFonts w:ascii="Tahoma" w:hAnsi="Tahoma" w:cs="Tahoma"/>
                                <w:color w:val="731F1C" w:themeColor="accent5"/>
                                <w:sz w:val="52"/>
                                <w:szCs w:val="52"/>
                              </w:rPr>
                            </w:pPr>
                            <w:r w:rsidRPr="00346760">
                              <w:rPr>
                                <w:rFonts w:ascii="Tahoma" w:hAnsi="Tahoma" w:cs="Tahoma"/>
                                <w:color w:val="731F1C" w:themeColor="accent5"/>
                                <w:sz w:val="52"/>
                                <w:szCs w:val="52"/>
                              </w:rPr>
                              <w:t>RATONEL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2" w:type="dxa"/>
            <w:vMerge w:val="restart"/>
            <w:tcBorders>
              <w:bottom w:val="nil"/>
            </w:tcBorders>
          </w:tcPr>
          <w:p w:rsidR="00905C7E" w:rsidRPr="0056708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6597" w:type="dxa"/>
            <w:tcBorders>
              <w:bottom w:val="nil"/>
            </w:tcBorders>
          </w:tcPr>
          <w:p w:rsidR="004D0703" w:rsidRDefault="004D0703" w:rsidP="004D0703">
            <w:pPr>
              <w:rPr>
                <w:rFonts w:cstheme="minorHAnsi"/>
              </w:rPr>
            </w:pPr>
          </w:p>
          <w:p w:rsidR="008604F7" w:rsidRDefault="008604F7" w:rsidP="004D0703">
            <w:pPr>
              <w:rPr>
                <w:rFonts w:cstheme="minorHAnsi"/>
              </w:rPr>
            </w:pP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[Recipient Name]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[Title]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[Company Name]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[Address]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Dear Sir/Ma’am,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Good day!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Please accept my application for the [job title] position. After reading the job descriptions, I am confident that I would be a perfect fit in this position, as my experience and abilities precisely match your requirements.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Are you looking for a [job title] with: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 w:rsidRPr="00EA549A">
              <w:rPr>
                <w:rFonts w:cstheme="minorHAnsi"/>
                <w:sz w:val="22"/>
                <w:szCs w:val="22"/>
              </w:rPr>
              <w:t>Seven (7) years of hands-on experience in sales role?</w:t>
            </w:r>
          </w:p>
          <w:p w:rsidR="004D0703" w:rsidRPr="00EA549A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 w:rsidRPr="00EA549A">
              <w:rPr>
                <w:rFonts w:cstheme="minorHAnsi"/>
                <w:sz w:val="22"/>
                <w:szCs w:val="22"/>
              </w:rPr>
              <w:t>Proficient in MS office (Excel formulas, Word, Power Point, Outlook, etc.)?</w:t>
            </w:r>
          </w:p>
          <w:p w:rsidR="004D0703" w:rsidRPr="00EA549A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 w:rsidRPr="00EA549A">
              <w:rPr>
                <w:rFonts w:cstheme="minorHAnsi"/>
                <w:sz w:val="22"/>
                <w:szCs w:val="22"/>
              </w:rPr>
              <w:t>Excellent written and oral communication skills?</w:t>
            </w:r>
          </w:p>
          <w:p w:rsidR="004D0703" w:rsidRPr="00EA549A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 w:rsidRPr="00EA549A">
              <w:rPr>
                <w:rFonts w:cstheme="minorHAnsi"/>
                <w:sz w:val="22"/>
                <w:szCs w:val="22"/>
              </w:rPr>
              <w:t>A passion to learn and increase her skills?</w:t>
            </w:r>
          </w:p>
          <w:p w:rsidR="004D0703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Ability to adapt of large amount of data?</w:t>
            </w:r>
          </w:p>
          <w:p w:rsidR="004D0703" w:rsidRPr="008813F5" w:rsidRDefault="004D0703" w:rsidP="0088264A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0"/>
              <w:ind w:left="54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Can work under minimal supervision?</w:t>
            </w:r>
            <w:r w:rsidRPr="008813F5">
              <w:rPr>
                <w:rFonts w:cstheme="minorHAnsi"/>
                <w:sz w:val="22"/>
                <w:szCs w:val="22"/>
              </w:rPr>
              <w:t> 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If so, then you need look no further. You will see from my enclosed resume that I meet all of these qualifications and more.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I would very much like to discuss opportunities with [company name]. To schedule an interview, please text or call me at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0907-543-9715.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jc w:val="both"/>
              <w:rPr>
                <w:rFonts w:cstheme="minorHAnsi"/>
              </w:rPr>
            </w:pPr>
            <w:r w:rsidRPr="00EA549A">
              <w:rPr>
                <w:rFonts w:cstheme="minorHAnsi"/>
              </w:rPr>
              <w:t>Thank you for taking the time to review my resume. I am looking forward to know more about your company and the position.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Sincerely,</w:t>
            </w:r>
          </w:p>
          <w:p w:rsidR="004D0703" w:rsidRPr="00EA549A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 </w:t>
            </w:r>
          </w:p>
          <w:p w:rsidR="00905C7E" w:rsidRPr="008604F7" w:rsidRDefault="004D0703" w:rsidP="008604F7">
            <w:pPr>
              <w:ind w:left="180"/>
              <w:rPr>
                <w:rFonts w:cstheme="minorHAnsi"/>
              </w:rPr>
            </w:pPr>
            <w:r w:rsidRPr="00EA549A">
              <w:rPr>
                <w:rFonts w:cstheme="minorHAnsi"/>
              </w:rPr>
              <w:t>Manilyn Ratonel</w:t>
            </w:r>
          </w:p>
        </w:tc>
      </w:tr>
      <w:tr w:rsidR="00905C7E" w:rsidTr="008604F7">
        <w:trPr>
          <w:trHeight w:val="230"/>
        </w:trPr>
        <w:tc>
          <w:tcPr>
            <w:tcW w:w="3687" w:type="dxa"/>
            <w:gridSpan w:val="3"/>
            <w:vMerge/>
            <w:tcBorders>
              <w:bottom w:val="nil"/>
            </w:tcBorders>
          </w:tcPr>
          <w:p w:rsidR="00905C7E" w:rsidRDefault="00905C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2" w:type="dxa"/>
            <w:vMerge/>
            <w:tcBorders>
              <w:bottom w:val="nil"/>
            </w:tcBorders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 w:val="restart"/>
            <w:tcBorders>
              <w:bottom w:val="nil"/>
            </w:tcBorders>
            <w:vAlign w:val="bottom"/>
          </w:tcPr>
          <w:p w:rsidR="00905C7E" w:rsidRPr="0056708E" w:rsidRDefault="00905C7E" w:rsidP="008604F7">
            <w:pPr>
              <w:pStyle w:val="NoSpacing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905C7E" w:rsidTr="008604F7">
        <w:trPr>
          <w:trHeight w:val="36"/>
        </w:trPr>
        <w:tc>
          <w:tcPr>
            <w:tcW w:w="359" w:type="dxa"/>
          </w:tcPr>
          <w:p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327" w:type="dxa"/>
            <w:gridSpan w:val="2"/>
          </w:tcPr>
          <w:p w:rsidR="00905C7E" w:rsidRPr="0056708E" w:rsidRDefault="00905C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2" w:type="dxa"/>
            <w:vMerge/>
          </w:tcPr>
          <w:p w:rsidR="00905C7E" w:rsidRDefault="00905C7E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905C7E" w:rsidRPr="00590471" w:rsidRDefault="00905C7E" w:rsidP="00222466"/>
        </w:tc>
      </w:tr>
      <w:tr w:rsidR="008604F7" w:rsidTr="008604F7">
        <w:trPr>
          <w:trHeight w:val="247"/>
        </w:trPr>
        <w:tc>
          <w:tcPr>
            <w:tcW w:w="359" w:type="dxa"/>
          </w:tcPr>
          <w:p w:rsidR="008604F7" w:rsidRDefault="008604F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29" w:type="dxa"/>
            <w:tcMar>
              <w:left w:w="0" w:type="dxa"/>
              <w:right w:w="0" w:type="dxa"/>
            </w:tcMar>
            <w:vAlign w:val="center"/>
          </w:tcPr>
          <w:p w:rsidR="008604F7" w:rsidRPr="00376291" w:rsidRDefault="008604F7" w:rsidP="008604F7">
            <w:pPr>
              <w:pStyle w:val="Information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698" w:type="dxa"/>
          </w:tcPr>
          <w:p w:rsidR="008604F7" w:rsidRPr="00380FD1" w:rsidRDefault="008604F7" w:rsidP="00C26DD1">
            <w:pPr>
              <w:pStyle w:val="Information"/>
            </w:pPr>
          </w:p>
        </w:tc>
        <w:tc>
          <w:tcPr>
            <w:tcW w:w="422" w:type="dxa"/>
            <w:vMerge/>
          </w:tcPr>
          <w:p w:rsidR="008604F7" w:rsidRDefault="008604F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83"/>
        </w:trPr>
        <w:tc>
          <w:tcPr>
            <w:tcW w:w="359" w:type="dxa"/>
          </w:tcPr>
          <w:p w:rsidR="008604F7" w:rsidRPr="00376291" w:rsidRDefault="008604F7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27" w:type="dxa"/>
            <w:gridSpan w:val="2"/>
            <w:vAlign w:val="center"/>
          </w:tcPr>
          <w:p w:rsidR="008604F7" w:rsidRPr="00376291" w:rsidRDefault="008604F7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2" w:type="dxa"/>
            <w:vMerge/>
            <w:vAlign w:val="center"/>
          </w:tcPr>
          <w:p w:rsidR="008604F7" w:rsidRDefault="008604F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283"/>
        </w:trPr>
        <w:tc>
          <w:tcPr>
            <w:tcW w:w="359" w:type="dxa"/>
          </w:tcPr>
          <w:p w:rsidR="008604F7" w:rsidRDefault="008604F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29" w:type="dxa"/>
            <w:tcMar>
              <w:left w:w="0" w:type="dxa"/>
              <w:right w:w="0" w:type="dxa"/>
            </w:tcMar>
            <w:vAlign w:val="center"/>
          </w:tcPr>
          <w:p w:rsidR="008604F7" w:rsidRPr="00376291" w:rsidRDefault="008604F7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98" w:type="dxa"/>
          </w:tcPr>
          <w:p w:rsidR="008604F7" w:rsidRPr="00380FD1" w:rsidRDefault="008604F7" w:rsidP="00C26DD1">
            <w:pPr>
              <w:pStyle w:val="Information"/>
            </w:pPr>
          </w:p>
        </w:tc>
        <w:tc>
          <w:tcPr>
            <w:tcW w:w="422" w:type="dxa"/>
            <w:vMerge/>
          </w:tcPr>
          <w:p w:rsidR="008604F7" w:rsidRDefault="008604F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83"/>
        </w:trPr>
        <w:tc>
          <w:tcPr>
            <w:tcW w:w="359" w:type="dxa"/>
          </w:tcPr>
          <w:p w:rsidR="008604F7" w:rsidRPr="00376291" w:rsidRDefault="008604F7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27" w:type="dxa"/>
            <w:gridSpan w:val="2"/>
            <w:vAlign w:val="center"/>
          </w:tcPr>
          <w:p w:rsidR="008604F7" w:rsidRPr="00376291" w:rsidRDefault="008604F7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2" w:type="dxa"/>
            <w:vMerge/>
          </w:tcPr>
          <w:p w:rsidR="008604F7" w:rsidRDefault="008604F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288"/>
        </w:trPr>
        <w:tc>
          <w:tcPr>
            <w:tcW w:w="359" w:type="dxa"/>
          </w:tcPr>
          <w:p w:rsidR="008604F7" w:rsidRDefault="008604F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29" w:type="dxa"/>
            <w:tcMar>
              <w:left w:w="0" w:type="dxa"/>
              <w:right w:w="0" w:type="dxa"/>
            </w:tcMar>
            <w:vAlign w:val="center"/>
          </w:tcPr>
          <w:p w:rsidR="008604F7" w:rsidRPr="00376291" w:rsidRDefault="008604F7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98" w:type="dxa"/>
          </w:tcPr>
          <w:p w:rsidR="008604F7" w:rsidRPr="00380FD1" w:rsidRDefault="008604F7" w:rsidP="00C26DD1">
            <w:pPr>
              <w:pStyle w:val="Information"/>
            </w:pPr>
          </w:p>
        </w:tc>
        <w:tc>
          <w:tcPr>
            <w:tcW w:w="422" w:type="dxa"/>
            <w:vMerge/>
          </w:tcPr>
          <w:p w:rsidR="008604F7" w:rsidRDefault="008604F7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288"/>
        </w:trPr>
        <w:tc>
          <w:tcPr>
            <w:tcW w:w="359" w:type="dxa"/>
          </w:tcPr>
          <w:p w:rsidR="008604F7" w:rsidRDefault="008604F7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29" w:type="dxa"/>
            <w:tcMar>
              <w:left w:w="0" w:type="dxa"/>
              <w:right w:w="0" w:type="dxa"/>
            </w:tcMar>
            <w:vAlign w:val="center"/>
          </w:tcPr>
          <w:p w:rsidR="008604F7" w:rsidRPr="00376291" w:rsidRDefault="008604F7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98" w:type="dxa"/>
          </w:tcPr>
          <w:p w:rsidR="008604F7" w:rsidRPr="00380FD1" w:rsidRDefault="008604F7" w:rsidP="00F66A74">
            <w:pPr>
              <w:pStyle w:val="Information"/>
            </w:pPr>
          </w:p>
        </w:tc>
        <w:tc>
          <w:tcPr>
            <w:tcW w:w="422" w:type="dxa"/>
            <w:vMerge/>
          </w:tcPr>
          <w:p w:rsidR="008604F7" w:rsidRDefault="008604F7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597" w:type="dxa"/>
            <w:vMerge/>
          </w:tcPr>
          <w:p w:rsidR="008604F7" w:rsidRDefault="008604F7" w:rsidP="005801E5">
            <w:pPr>
              <w:pStyle w:val="Heading1"/>
            </w:pPr>
          </w:p>
        </w:tc>
      </w:tr>
      <w:tr w:rsidR="008604F7" w:rsidTr="008604F7">
        <w:trPr>
          <w:trHeight w:val="1113"/>
        </w:trPr>
        <w:tc>
          <w:tcPr>
            <w:tcW w:w="359" w:type="dxa"/>
          </w:tcPr>
          <w:p w:rsidR="008604F7" w:rsidRPr="0056708E" w:rsidRDefault="008604F7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327" w:type="dxa"/>
            <w:gridSpan w:val="2"/>
          </w:tcPr>
          <w:p w:rsidR="008604F7" w:rsidRPr="0056708E" w:rsidRDefault="008604F7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422" w:type="dxa"/>
          </w:tcPr>
          <w:p w:rsidR="008604F7" w:rsidRDefault="008604F7" w:rsidP="00222466"/>
        </w:tc>
        <w:tc>
          <w:tcPr>
            <w:tcW w:w="6597" w:type="dxa"/>
            <w:vMerge/>
          </w:tcPr>
          <w:p w:rsidR="008604F7" w:rsidRDefault="008604F7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1F05DB">
      <w:headerReference w:type="default" r:id="rId19"/>
      <w:type w:val="continuous"/>
      <w:pgSz w:w="12240" w:h="15840" w:code="1"/>
      <w:pgMar w:top="90" w:right="1138" w:bottom="0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5E0" w:rsidRDefault="00BF75E0" w:rsidP="00590471">
      <w:r>
        <w:separator/>
      </w:r>
    </w:p>
  </w:endnote>
  <w:endnote w:type="continuationSeparator" w:id="0">
    <w:p w:rsidR="00BF75E0" w:rsidRDefault="00BF75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5E0" w:rsidRDefault="00BF75E0" w:rsidP="00590471">
      <w:r>
        <w:separator/>
      </w:r>
    </w:p>
  </w:footnote>
  <w:footnote w:type="continuationSeparator" w:id="0">
    <w:p w:rsidR="00BF75E0" w:rsidRDefault="00BF75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068DF4" wp14:editId="4FE96507">
              <wp:simplePos x="0" y="0"/>
              <wp:positionH relativeFrom="column">
                <wp:posOffset>-1122680</wp:posOffset>
              </wp:positionH>
              <wp:positionV relativeFrom="paragraph">
                <wp:posOffset>-457200</wp:posOffset>
              </wp:positionV>
              <wp:extent cx="8177308" cy="10547986"/>
              <wp:effectExtent l="0" t="0" r="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77308" cy="10547986"/>
                        <a:chOff x="489227" y="-228600"/>
                        <a:chExt cx="8177308" cy="1054798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489227" y="-195952"/>
                          <a:ext cx="2741497" cy="2538506"/>
                          <a:chOff x="489282" y="-413778"/>
                          <a:chExt cx="2741814" cy="2665449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489282" y="-413778"/>
                            <a:ext cx="2741814" cy="2232062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780163" y="22644"/>
                            <a:ext cx="2258283" cy="2229027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6" name="Rectangle 4"/>
                      <wps:cNvSpPr/>
                      <wps:spPr>
                        <a:xfrm>
                          <a:off x="914078" y="-228600"/>
                          <a:ext cx="7726680" cy="26246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904008" y="451748"/>
                          <a:ext cx="5762527" cy="9867638"/>
                          <a:chOff x="-2513442" y="-5543884"/>
                          <a:chExt cx="4716132" cy="8076867"/>
                        </a:xfrm>
                      </wpg:grpSpPr>
                      <wps:wsp>
                        <wps:cNvPr id="2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466398" y="954990"/>
                            <a:ext cx="1736292" cy="157799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3">
                                  <a:lumMod val="75000"/>
                                  <a:alpha val="18000"/>
                                </a:schemeClr>
                              </a:gs>
                              <a:gs pos="100000">
                                <a:schemeClr val="accent3">
                                  <a:lumMod val="75000"/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>
                            <a:off x="750099" y="1187975"/>
                            <a:ext cx="1325896" cy="120594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576265" y="906022"/>
                            <a:ext cx="605329" cy="606557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58000" y="1633060"/>
                            <a:ext cx="354102" cy="35481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513442" y="-5543884"/>
                            <a:ext cx="267277" cy="24710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877445" y="1063074"/>
                            <a:ext cx="221118" cy="22157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EA3AD9" id="Group 26" o:spid="_x0000_s1026" style="position:absolute;margin-left:-88.4pt;margin-top:-36pt;width:643.9pt;height:830.55pt;z-index:251657216" coordorigin="4892,-2286" coordsize="81773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PZ&#10;O/PGqJmBItHkWGblWEJgdaNyLLN5V9isHEsIPA3UJpocy6wcSwg8DRSJJscyP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dSLY55jmZVjCYGngXpxTI5lVo4lBJ4GikSTY5mV&#10;YwmBpYFyLLPJscx6jiUEngaKRJNjmfWusBB4GigSTY5lVo4lBJ4GikSTY5mVYwmBp4Ei0eRYFuVY&#10;QuBosCjHEgIvA5mdF5NjWZRjCYGngczOi8mxLHqOJQSeBjI7LybHskCpp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y5u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Zotv1S5Dg7pl0OxvIkPdMo50NZNh7ZsbOBjL0PZNdZwMZ/p75q7OBDIHPlNTZQIbBZ5bp&#10;bCBD4TNxdDaQ4fCZCzobCJF4ISxixkJcYKVwRlC+kB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">
              <v:group id="Group 14" o:spid="_x0000_s1027" style="position:absolute;left:4892;top:-1959;width:27415;height:25384" coordorigin="4892,-4137" coordsize="27418,2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4892;top:-4137;width:27418;height:22319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9a4168 [2406]" o:opacity2="24248f" focusposition="1" focussize="" focus="100%" type="gradientRadial"/>
                  <v:stroke joinstyle="miter"/>
                  <v:path arrowok="t" o:connecttype="custom" o:connectlocs="1490649,2219957;1477835,2225648;1478602,2225920;1597193,2162175;1555763,2170312;1493618,2176822;1490659,2170312;1534062,2167057;1597193,2162175;1704960,2153656;1702429,2154246;1703727,2154037;931849,2141423;975744,2150782;994487,2151595;1046767,2172754;1070441,2176822;1071922,2177230;1077347,2172754;1098061,2177637;1118776,2181705;1159593,2189536;1160206,2189029;1207555,2195540;1230242,2198795;1252930,2200422;1299292,2202050;1362423,2201235;1365163,2201235;1371301,2198387;1385111,2194725;1399167,2194522;1408785,2195539;1411374,2201235;1433445,2201235;1426541,2209373;1422595,2213442;1409771,2218325;1386097,2218325;1355518,2216697;1289427,2215070;1240106,2211815;1196703,2206932;1153301,2201235;1087211,2193098;1035917,2179264;1036510,2178909;1006324,2171127;979690,2161361;949111,2153224;917546,2144272;931849,2141423;1512509,2123977;1497438,2125874;1393207,2130216;1427527,2133692;1436405,2132065;1497563,2126369;1507628,2124754;1606156,2112186;1554966,2118631;1572532,2119045;1597809,2115180;1793020,2110304;1632466,2145576;1713714,2130642;763664,2093818;877102,2133692;917546,2144272;948124,2153223;978704,2161361;1005337,2171126;999418,2175195;983636,2172753;927410,2155665;899790,2146713;872170,2136948;835672,2126369;804106,2114976;779446,2104397;763664,2093818;810026,2073475;864279,2096260;857374,2099515;794243,2074288;810026,2073475;609781,2018139;676858,2049062;690668,2062082;659103,2048248;635428,2036041;609781,2018139;727403,1997258;727413,1997489;730744,2000816;731111,1999422;2167969,1943839;2164386,1944086;2105201,1979078;2047001,2005118;2005572,2025462;1982884,2033600;1959210,2041737;1930603,2053944;1908902,2064523;1877336,2075102;1844785,2084867;1835907,2092191;1822097,2096260;1787572,2101143;1743183,2112535;1702740,2123114;1658350,2133693;1603110,2145086;1525183,2155665;1523210,2158106;1485743,2165834;1486713,2166244;1528322,2157662;1529129,2155665;1607057,2145086;1662297,2133693;1706685,2123114;1747129,2112535;1791518,2101143;1826043,2096260;1802672,2107829;1803355,2107653;1828016,2095446;1841826,2091378;1842746,2091167;1848731,2085681;1881283,2075916;1912849,2065337;1934550,2054758;1963156,2042552;1986830,2034414;2003064,2028592;2011491,2023835;2052921,2003491;2111119,1977450;476446,1932586;480190,1935236;481469,1935774;2174589,1911343;2174251,1911535;2174251,1911767;2175819,1911952;2176224,1911535;2195900,1899196;2190076,1902515;2189047,1903397;2193040,1901289;395903,1858207;433158,1894393;403618,1865150;2265742,1858183;2265654,1858208;2265002,1861896;2249219,1876543;2230476,1893632;2231606,1893418;2249219,1877357;2265002,1862709;2265742,1858183;492318,1839858;494271,1841820;494369,1841551;346406,1821206;372053,1835041;373313,1836264;385000,1838398;411509,1858640;448008,1883053;463790,1900956;472668,1909907;510152,1935948;499302,1943271;464393,1911273;462805,1911535;495840,1941816;499302,1943271;510153,1935948;603863,1996980;585121,2001862;592026,2005932;564406,2006745;546650,1996980;529881,1986401;488452,1957919;449980,1929438;414469,1900956;397701,1887122;381918,1872474;387836,1865964;407565,1880612;429266,1894445;455899,1918045;458163,1919647;429266,1894445;408551,1880612;388822,1865964;367121,1843992;346406,1821206;2519499,1691818;2518999,1691995;2508226,1713326;2509143,1589870;2483002,1621020;2470178,1640551;2457355,1658453;2426775,1691818;2400142,1725182;2376468,1752037;2374494,1753032;2372879,1755007;2375481,1753664;2399155,1726811;2425789,1693446;2456368,1660082;2469192,1642179;2482015,1622649;2508649,1590911;2611237,1578705;2598413,1610442;2575726,1644620;2553038,1679612;2532323,1701583;2546133,1678798;2557970,1656013;2566848,1643806;2578685,1627531;2589536,1611256;2611237,1578705;2547388,1508949;2523445,1543713;2523005,1544548;2547119,1509535;2560520,1430214;2531742,1495077;2471206,1597158;2462344,1608718;2462287,1608814;2441571,1638110;2420857,1669847;2397183,1694260;2377454,1721928;2261056,1830158;2222585,1857013;2218894,1859328;2217302,1860658;2201215,1871476;2188061,1883867;2139725,1913977;2132152,1917924;2111580,1931758;2108610,1933350;2104214,1936762;2065744,1957920;2027273,1977450;2022869,1979291;1996822,1993249;1988747,1996609;1980911,2001049;1954277,2013256;1929393,2021307;1873930,2044386;1743808,2084422;1653134,2103656;1726414,2092191;1740224,2089749;1784612,2076729;1812232,2069405;1856622,2050688;1906929,2036041;1939161,2025613;1953292,2018952;1966114,2015698;1983870,2007559;1988536,2004884;2000640,1995353;2027273,1982333;2057573,1970080;2068703,1964429;2107174,1943271;2123942,1930251;2142685,1920486;2191019,1890377;2225545,1863522;2264015,1836668;2380413,1728437;2396432,1705972;2397183,1704024;2422830,1671474;2430721,1661708;2441214,1649702;2444531,1644620;2465245,1615324;2505689,1546154;2545146,1472101;2556737,1441992;2668449,1358174;2665490,1359802;2665490,1359802;2677766,1309946;2677412,1311385;2680286,1314231;2689164,1322369;2695083,1319114;2695232,1318489;2691137,1320741;2681273,1313417;2668974,1217504;2668285,1217536;2667037,1217593;2667463,1221462;2666477,1241806;2662531,1254012;2638857,1284935;2632939,1311790;2627020,1320741;2617156,1359802;2606305,1390725;2594468,1420835;2587563,1444433;2579672,1468846;2585965,1460771;2591509,1443619;2596440,1419206;2608277,1389097;2619129,1358174;2628993,1319114;2634911,1310162;2640830,1283308;2664504,1252385;2648721,1315044;2636884,1367125;2610250,1433854;2604982,1440615;2602730,1450740;2595454,1468033;2567835,1517672;2555011,1543713;2547119,1557547;2537255,1572195;2510622,1611256;2482015,1649502;2445518,1700770;2405074,1751224;2378441,1779705;2349834,1807373;2339970,1818766;2329120,1830158;2312350,1841551;2284924,1866602;2285716,1869219;2257110,1893632;2226531,1911535;2201871,1927810;2178509,1941894;2182142,1941645;2207789,1926183;2232450,1909907;2263029,1892005;2291636,1867592;2290649,1864337;2318269,1839110;2335038,1827717;2345889,1816325;2355753,1804932;2384360,1777264;2410993,1748782;2451436,1698328;2487934,1647062;2516541,1608814;2543173,1569753;2553038,1555106;2560929,1541272;2573753,1515231;2601373,1465591;2612223,1432227;2638857,1365499;2650694,1313418;2666477,1250757;2670035,1239751;2667463,1239365;2668449,1219021;2690150,1200304;2678664,1239787;2678665,1239787;2690151,1200305;2699029,1192166;2693110,1202746;2691754,1224920;2691137,1245875;2681273,1270915;2681273,1273775;2693110,1245875;2695083,1202745;2699682,1194525;2656612,1157174;2650148,1169778;2647734,1188098;2644622,1179540;2643484,1180748;2646749,1189725;2644776,1202746;2648721,1213324;2651780,1213184;2649707,1207627;2651680,1194607;2656612,1157174;2739472,1135203;2741445,1136016;2740458,1170194;2741445,1193794;2738486,1236923;2735527,1261336;2726648,1297141;2723690,1327251;2708893,1382587;2695083,1430599;2670423,1439551;2672396,1434668;2676341,1400490;2691137,1364684;2702974,1358989;2702974,1358988;2715798,1297141;2722703,1267846;2728621,1237737;2733554,1209255;2735527,1182401;2736513,1159616;2738486,1147409;2739472,1135203;138929,757887;139420,758089;139466,757976;198443,641247;176741,674611;158986,686818;158943,687597;157226,718750;157276,718676;158986,687631;176741,675425;198443,642061;199182,642467;199552,641857;210279,570449;196469,578587;175754,614393;180493,617520;180648,616971;176741,614393;197456,578587;209684,571381;286234,524065;284988,524888;279699,541663;276370,550106;185619,686818;172795,720182;160958,754360;135311,825972;118542,874798;110650,911417;106705,930134;103745,948851;94868,999304;91908,1030227;96840,1062778;99152,1045042;98813,1039178;102759,1005000;111636,954547;118677,947576;128902,891128;128406,881308;138151,858260;143950,838910;142216,842247;136297,840619;121501,875612;122488,895142;115582,932575;114596,939085;104732,948851;107691,930134;111636,911417;119528,874798;136297,825972;161945,754360;173782,720182;186605,686818;277356,550106;286234,524065;303991,442688;303990,442688;308921,445944;308921,445943;481737,326830;481547,326955;480971,327493;472915,334457;470878,336902;469547,338142;463790,345037;403619,403628;386849,419903;370081,436992;295929,504604;371067,436178;387835,419089;404605,402814;464776,344222;470878,336902;480971,327493;506777,270716;498263,273163;491931,275102;490424,276679;479573,284817;451953,299465;433212,316554;415456,333643;403619,342595;403217,342180;392028,353276;373039,372705;342461,400373;347392,405254;347487,405186;343447,401186;374025,373518;404605,342595;416442,333644;434198,316554;452939,299466;480559,284818;491410,276680;503247,273019;506984,272062;1935536,123692;1985843,142409;2007544,157056;1959210,137526;1935536,123692;1771789,64287;1811246,71611;1866486,94396;1771789,64287;1177963,58896;1157247,61032;1112858,65915;1069455,74052;1050714,78935;1029012,83817;981525,91513;972786,94397;912614,111485;853429,131016;811999,146478;784379,155429;716315,181469;683764,198559;652198,215647;601890,246571;554541,277494;509226,310106;513112,314114;522729,308671;530916,303638;560460,282376;607808,251453;658116,220530;689681,203441;722234,186352;790296,160311;816930,148919;858360,133457;917546,113926;977717,96838;1002993,92742;1015203,89300;1181395,59722;1530732,41400;1551816,43129;1580423,51267;1558722,48826;1513346,41502;1530732,41400;1645527,34991;1685970,37432;1735291,53708;1674133,44757;1645527,34991;1315568,34788;1201636,39874;1122722,48825;1085238,56963;1052685,66728;1007310,71611;835672,126133;773528,148919;754785,154615;738016,161939;706451,175773;657130,196930;619646,221343;511139,291327;488463,307594;466279,324304;466749,324692;296098,489886;261573,528947;245790,552546;230007,574518;200415,620089;168224,661935;167863,663219;157012,687631;149120,699024;147148,700652;138394,724658;136297,738899;134325,759243;120515,792608;107691,825972;93881,874798;85989,919555;81058,964312;87962,933389;88602,930837;89935,918741;97826,873984;100297,874664;100512,873908;97827,873170;111637,824344;124460,790979;138207,757768;137284,757615;139257,737272;150107,699024;157999,687631;158264,687037;168850,663219;201401,620903;230994,575332;246777,553361;262560,529761;297085,490700;467736,325506;513112,291328;621618,221344;659103,196931;708424,175773;739989,161939;756759,154615;775501,148919;837646,126133;1009284,71611;1054659,66729;1087211,56964;1124695,48826;1203609,39874;1317541,35093;1409117,37628;1454161,0;1500522,2441;1547871,6510;1579436,13020;1600152,21158;1625799,17089;1664269,24413;1687943,30109;1686957,30923;1685970,36619;1645527,34178;1631717,30923;1617907,28481;1591273,23599;1564640,18716;1537020,15461;1506442,15461;1481781,15461;1443311,15461;1441503,14985;1424568,21971;1430487,30109;1489672,39874;1463334,40253;1463778,40282;1491645,39874;1515319,42316;1560695,49639;1582396,52081;1618894,58591;1656378,65101;1692875,72425;1729374,81377;1747129,85445;1764885,90328;1765114,90500;1777847,92311;1808703,101771;1813013,107158;1814206,107417;1841826,116368;1865500,124506;1889174,133458;1906930,141595;1918767,146478;1931590,152174;1974993,172518;2030233,201814;2058840,218089;2059668,218577;2074287,225904;2630966,1089632;2630549,1096442;2641816,1097769;2652666,1104279;2657599,1126251;2676340,1152291;2684233,1152883;2684233,1146595;2692251,1128219;2692123,1124624;2700014,1102652;2710866,1102652;2727634,1093701;2729607,1129507;2724676,1146595;2718757,1162871;2715797,1189725;2714811,1203559;2712838,1217393;2708633,1219707;2708893,1220648;2712922,1218431;2714811,1205186;2715797,1191353;2718757,1164498;2724676,1148223;2729607,1131134;2737499,1136017;2736513,1148223;2734540,1160430;2733553,1183215;2731580,1210069;2726648,1238551;2720730,1268660;2713824,1297956;2701001,1359802;2689164,1365499;2674367,1401304;2670422,1435482;2668449,1440365;2651680,1477798;2646748,1481053;2626033,1520927;2647734,1481053;2652666,1477798;2621100,1551851;2604332,1559175;2600854,1564913;2601373,1565684;2605319,1559174;2622087,1551851;2610250,1579519;2588549,1612069;2577699,1628344;2565862,1644620;2556983,1656826;2544160,1680425;2530350,1703211;2508649,1727624;2486948,1750409;2487852,1748873;2463273,1776450;2410006,1824462;2399519,1837773;2410006,1825276;2463273,1777263;2422830,1827717;2401991,1845722;2385263,1855867;2384359,1857013;2373900,1863650;2373508,1865964;2327146,1905025;2277825,1942458;2275544,1943823;2259083,1961174;2219626,1985587;2182749,2008404;2182616,2008537;2219626,1986401;2259083,1961988;2226531,1988842;2200021,2003083;2181682,2009473;2181155,2010001;2161427,2020579;2153993,2023422;2135288,2035940;2117038,2046620;2089418,2061268;2080541,2062082;2070673,2065700;2069140,2066661;2081527,2062895;2090405,2062082;2054894,2084053;2032206,2093819;2009518,2102770;1993493,2104753;1990776,2106025;1915807,2132879;1911985,2133596;1889174,2145899;1901997,2149154;1854649,2166244;1858595,2154851;1842812,2159734;1828016,2163802;1797436,2171940;1793351,2167895;1778694,2170312;1760938,2173567;1724441,2180892;1723238,2181353;1757979,2174381;1775735,2171126;1790531,2168685;1796450,2172753;1827029,2164616;1841825,2160547;1857608,2155665;1853662,2167057;1812232,2183333;1810201,2182864;1781654,2192284;1757979,2197980;1722468,2205304;1707796,2204287;1677106,2209213;1676106,2211001;1594233,2224021;1575490,2219952;1559708,2219952;1532088,2227276;1507428,2228903;1482767,2229717;1480087,2228770;1457613,2232057;1430487,2228089;1431473,2227276;1436405,2221579;1413718,2219138;1424568,2214256;1457121,2213442;1488686,2212628;1534061,2213442;1565626,2211001;1624812,2200421;1664269,2193098;1693861,2192284;1695920,2191495;1667228,2192284;1627771,2199608;1568586,2210187;1537020,2212628;1491645,2211815;1460079,2212628;1427527,2213442;1428514,2210187;1435418,2202050;1739237,2160547;1945400,2096260;1999653,2072660;2030233,2059640;2061798,2045807;2120984,2016511;2168332,1986401;2257110,1929438;2281770,1913162;2305445,1896074;2340956,1869219;2355753,1848875;2377007,1832803;2377178,1831793;2356740,1847248;2341943,1867592;2306432,1894446;2282757,1911535;2258097,1927810;2169319,1984774;2121971,2014884;2062785,2044179;2031220,2058013;2000640,2071033;1946387,2094633;1740224,2158920;1436405,2200422;1413718,2200422;1410758,2193912;1387084,2193098;1365383,2200422;1302251,2201235;1255890,2199608;1233202,2197980;1210514,2194725;1224181,2182700;1221365,2183333;1170445,2175554;1168098,2176009;1070442,2161361;1031971,2154851;998433,2149969;957990,2134507;907681,2119046;855402,2101956;864279,2096260;900777,2101956;916560,2113349;970813,2126369;1078333,2149154;1104966,2153224;1133573,2157292;1165139,2162989;1199924,2169194;1202622,2168685;1235174,2172754;1236160,2171127;1283509,2172754;1291400,2173567;1364396,2173567;1417662,2175195;1480794,2171127;1488685,2171127;1491645,2177637;1553789,2171127;1595219,2162989;1618893,2159734;1633690,2158106;1666241,2151596;1692875,2146714;1719508,2141017;1768362,2134042;1774749,2132066;1723455,2139389;1696821,2145086;1670188,2149969;1637636,2156479;1622840,2158106;1599166,2161361;1535048,2166244;1491645,2169499;1483753,2169499;1420622,2173567;1367355,2171940;1294360,2171940;1286469,2171127;1255890,2160547;1239120,2169499;1239078,2169569;1252930,2162175;1283510,2172753;1236161,2171126;1236534,2170927;1205582,2167057;1169085,2160547;1137519,2154851;1108912,2150782;1082279,2146714;974758,2123928;920506,2110908;904723,2099515;868225,2093818;813972,2071033;798189,2071847;741962,2048248;732098,2033600;734071,2032786;768596,2048248;803120,2063709;812985,2058827;772542,2036855;739003,2024649;692641,2002677;653184,1981519;591040,1959548;567366,1943272;572297,1941645;595971,1947341;546650,1905025;519030,1886309;493383,1867592;460832,1845620;413483,1802490;410235,1794114;400659,1786215;368108,1756919;364162,1742272;351338,1727624;349810,1725648;334568,1717045;304976,1682053;288207,1649502;286234,1649502;263547,1613697;241845,1577891;219157,1536389;198443,1494074;219157,1522555;239873,1558361;246777,1577891;249631,1581343;246118,1566277;236958,1552562;222048,1524902;204360,1500583;182659,1451757;164066,1401705;157962,1387114;131371,1299554;119612,1235990;119528,1237737;120515,1250757;125446,1280867;131365,1311790;121501,1284935;114596,1250757;106705,1250757;101772,1219834;94868,1200304;88949,1181588;72179,1166940;67248,1166940;62315,1146595;60342,1120555;64288,1083936;66261,1070915;69620,1061985;67987,1041620;70207,1011510;74152,1005408;74152,1001745;66261,1013952;59356,1005814;46532,991166;44190,979570;43574,980587;39628,1013138;36668,1045688;33709,1070915;33709,1122996;34695,1149850;36668,1176704;27791,1201931;25818,1201931;19899,1153105;19899,1102652;24831,1063591;33705,1070911;25818,1062778;23845,1033482;25818,988725;26804,976519;29764,956174;41601,919555;47499,895228;45546,889445;38641,921996;26804,958616;23845,978960;22858,991166;20885,1035923;22858,1065219;17927,1104279;17927,1154733;23845,1203559;25818,1203559;38641,1249944;45546,1288190;60342,1327251;83647,1411247;85681,1427345;89936,1427345;111637,1470474;119529,1492446;104732,1473729;88949,1444433;87963,1452571;79381,1430625;73166,1431413;66261,1412697;42587,1367940;27791,1328065;26804,1294701;19899,1255640;14967,1216579;4117,1188098;11021,1036737;17927,997677;12008,976519;23845,917928;26804,904093;34695,856895;55411,822717;50478,869102;55409,861151;58369,842145;59356,821089;68234,794234;82044,753546;98813,712044;100070,710878;107692,677866;118542,654267;131366,634736;157013,594048;177727,557429;207320,510231;229021,489886;246777,461405;261574,443502;277357,436992;281302,432109;297085,406069;327664,376773;328496,389018;326266,394164;358242,367008;374025,349919;394741,333644;396526,335280;395728,334457;421375,313299;447022,293769;474642,269356;513112,245756;554541,220530;579312,206274;595971,193675;625564,179028;657130,165194;661308,163421;672050,154717;689682,144036;709041,135898;722736,133298;725192,131829;993500,42315;1003455,40529;1030984,32550;1049973,29396;1059875,29327;1063537,28481;1288441,4068;1352312,3865;1420622,4882;1421894,5669;1455148,2441;1485726,6509;1516306,11392;1532083,14350;1515319,10579;1484739,5696;1454161,1628;14541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7801;top:226;width:22583;height:2229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stroke joinstyle="miter"/>
                  <v:path arrowok="t" o:connecttype="custom" o:connectlocs="1227766,2216938;1217212,2222622;1217844,2222893;1315521,2159235;1281397,2167361;1230212,2173863;1227775,2167361;1263523,2164111;1315521,2159235;1404282,2150728;1402199,2151316;1403267,2151108;767513,2138512;803667,2147858;819105,2148670;862165,2169800;881664,2173863;882884,2174270;887352,2169800;904413,2174676;921475,2178739;955093,2186559;955599,2186053;994597,2192554;1013283,2195805;1031970,2197430;1070156,2199055;1122153,2198242;1124410,2198242;1129466,2195398;1140841,2191741;1152418,2191538;1160340,2192553;1162472,2198242;1180651,2198242;1174964,2206369;1171714,2210433;1161152,2215309;1141653,2215309;1116467,2213683;1062031,2212058;1021408,2208807;985659,2203931;949911,2198242;895476,2190116;853228,2176301;853717,2175946;828854,2168174;806917,2158422;781731,2150296;755733,2141356;767513,2138512;1245771,2121089;1233358,2122984;1147509,2127320;1175776,2130791;1183089,2129166;1233461,2123478;1241751,2121865;1322903,2109314;1280741,2115750;1295209,2116163;1316028,2112304;1476813,2107434;1344572,2142659;1411493,2127745;628988,2090971;722421,2130791;755733,2141356;780918,2150295;806105,2158422;828041,2168174;823167,2172237;810167,2169799;763857,2152733;741108,2143794;718359,2134042;688298,2123478;662299,2112101;641988,2101536;628988,2090971;667174,2070655;711859,2093410;706173,2096660;654175,2071468;667174,2070655;502244,2015395;557491,2046276;568866,2059278;542867,2045462;523368,2033273;502244,2015395;599123,1994542;599130,1994773;601874,1998094;602176,1996703;1785638,1941196;1782687,1941442;1733939,1976387;1686004,2002392;1651880,2022708;1633194,2030835;1613695,2038961;1590133,2051151;1572259,2061716;1546260,2072281;1519449,2082033;1512136,2089346;1500762,2093410;1472326,2098286;1435765,2109663;1402454,2120227;1365893,2130792;1320395,2142169;1256210,2152733;1254586,2155172;1223725,2162889;1224525,2163298;1258796,2154728;1259460,2152733;1323645,2142169;1369143,2130792;1405704,2120227;1439015,2109663;1475576,2098286;1504013,2093410;1484762,2104963;1485325,2104787;1505637,2092597;1517012,2088534;1517769,2088324;1522699,2082845;1549511,2073093;1575509,2062529;1593384,2051964;1616945,2039774;1636444,2031648;1649815,2025833;1656756,2021083;1690879,2000767;1738814,1974762;392422,1929958;395507,1932605;396559,1933141;1791090,1908744;1790812,1908936;1790812,1909168;1792103,1909352;1792437,1908936;1808643,1896613;1803846,1899928;1802999,1900809;1806288,1898703;326083,1855680;356767,1891815;332438,1862614;1866169,1855656;1866096,1855682;1865559,1859364;1852559,1873992;1837122,1891057;1838053,1890842;1852559,1874804;1865559,1860176;1866169,1855656;405495,1837357;407104,1839315;407185,1839047;285316,1818730;306440,1832546;307477,1833768;317103,1835898;338938,1856112;369000,1880492;381999,1898371;389311,1907310;420184,1933316;411248,1940629;382495,1908674;381187,1908936;381187,1908936;408396,1939175;411248,1940629;420185,1933316;497369,1994265;481932,1999140;487619,2003204;464870,2004016;450246,1994265;436434,1983700;402311,1955257;370624,1926814;341376,1898371;327564,1884556;314565,1869928;319440,1863427;335689,1878055;353563,1891869;375499,1915437;377364,1917037;353563,1891869;336501,1878055;320252,1863427;302377,1841485;285316,1818730;2075174,1689518;2074762,1689694;2065888,1710997;2066645,1587708;2045114,1618816;2034551,1638320;2023990,1656198;1998803,1689518;1976867,1722836;1957368,1749655;1955741,1750649;1954410,1752620;1956555,1751280;1976054,1724463;1997991,1691143;2023177,1657825;2033739,1639946;2044301,1620442;2066238,1588748;2131539,1584887;2124735,1600125;2110111,1629381;2124735,1600125;2131539,1584887;2150734,1576559;2140172,1608252;2121485,1642384;2102798,1677328;2085737,1699270;2097111,1676515;2106861,1653761;2114173,1641571;2123922,1625318;2132860,1609065;2150734,1576559;2098145,1506898;2078424,1541614;2078062,1542448;2097923,1507482;2108961,1428269;2085258,1493045;2035398,1594987;2028098,1606531;2028052,1606627;2010989,1635882;1993928,1667576;1974429,1691956;1958180,1719587;1862309,1827670;1830622,1854488;1827582,1856799;1826270,1858128;1813021,1868932;1802186,1881305;1762375,1911374;1756137,1915315;1739194,1929131;1736747,1930721;1733127,1934129;1701441,1955258;1669754,1974762;1666128,1976600;1644673,1990539;1638022,1993894;1631569,1998328;1609632,2010519;1589137,2018558;1543453,2041606;1436280,2081588;1361596,2100796;1421953,2089346;1433328,2086908;1469888,2073905;1492637,2066592;1529198,2047900;1570634,2033272;1597181,2022859;1608820,2016207;1619381,2012957;1634006,2004830;1637849,2002158;1647818,1992640;1669754,1979638;1694711,1967401;1703878,1961758;1735564,1940629;1749376,1927626;1764813,1917875;1804623,1887807;1833060,1860988;1864746,1834171;1960617,1726087;1973810,1703653;1974429,1701707;1995553,1669201;2002053,1659449;2010695,1647459;2013427,1642384;2030488,1613128;2063800,1544051;2096299,1470100;2105845,1440031;2197856,1356328;2195419,1357953;2195419,1357953;2205530,1308164;2205239,1309602;2207606,1312444;2214918,1320571;2219793,1317320;2219916,1316696;2216543,1318945;2208419,1311631;2198289,1215849;2197721,1215880;2196694,1215938;2197044,1219801;2196232,1240118;2192982,1252307;2173483,1283188;2168608,1310006;2163733,1318945;2155609,1357953;2146671,1388834;2136922,1418903;2131235,1442469;2124735,1466849;2129919,1458784;2134485,1441656;2138547,1417277;2148296,1387209;2157234,1356328;2165358,1317320;2170233,1308380;2175108,1281563;2194607,1250682;2181608,1313256;2171858,1365266;2149921,1431904;2145581,1438657;2143726,1448768;2137735,1466037;2114986,1515609;2104423,1541614;2097923,1555429;2089799,1570057;2067863,1609065;2044301,1647260;2014240,1698457;1980929,1748842;1958992,1777285;1935431,1804915;1927306,1816293;1918369,1827670;1904557,1839047;1881967,1864064;1882620,1866677;1859059,1891057;1833872,1908936;1813561,1925189;1794319,1939254;1797312,1939005;1818436,1923564;1838748,1907310;1863934,1889432;1887496,1865052;1886683,1861802;1909432,1836610;1923244,1825232;1932181,1813855;1940305,1802478;1963867,1774847;1985803,1746404;2019115,1696019;2049176,1644822;2072737,1606627;2094674,1567619;2102798,1552991;2109298,1539176;2119860,1513171;2142609,1463599;2151546,1430280;2173483,1363642;2183233,1311632;2196232,1249057;2199163,1238065;2197044,1237679;2197856,1217363;2215730,1198672;2206269,1238102;2206270,1238102;2215731,1198673;2223043,1190545;2218168,1201110;2218168,1201110;2217051,1223255;2216543,1244181;2208419,1269187;2208419,1272043;2218168,1244181;2219793,1201109;2223581,1192901;2188107,1155600;2182782,1168188;2180795,1186482;2178232,1177936;2177294,1179142;2179983,1188108;2178358,1201110;2181608,1211674;2184127,1211534;2182420,1205985;2184045,1192983;2188107,1155600;2256354,1133659;2257979,1134471;2257166,1168603;2257979,1192170;2255542,1235241;2253105,1259621;2245792,1295378;2243355,1325447;2231168,1380707;2219793,1428654;2199482,1437593;2201107,1432718;2204357,1398586;2216543,1362829;2226293,1357141;2226293,1357140;2236855,1295378;2242542,1266122;2247417,1236054;2251480,1207611;2253105,1180793;2253917,1158039;2255542,1145848;2256354,1133659;114428,756856;114833,757059;114871,756945;163446,640375;145572,673694;130948,685884;130913,686662;129499,717773;129539,717699;130948,686696;145572,674506;163446,641188;164056,641594;164360,640985;173195,569674;161821,577800;144759,613557;148663,616681;148790,616132;145572,613557;162634,577800;172706,570604;235755,523352;234729,524174;230373,540926;227631,549358;152884,685884;142322,719203;132572,753335;111448,824849;97636,873608;91137,910178;87887,928869;85449,947560;78137,997945;75699,1028826;79762,1061333;81666,1043621;81387,1037765;84637,1003634;91949,953249;97748,946288;106170,889916;105761,880109;113788,857094;118563,837769;117136,841102;112261,839476;100073,874421;100886,893925;95199,931307;94387,937809;86262,947560;88699,928869;91949,910178;98448,873608;112261,824849;133385,753335;143134,719203;153696,685884;228443,549358;235755,523352;250381,442087;250380,442087;254442,445337;254442,445336;396780,326386;396624,326511;396151,327046;389514,334002;387836,336444;386741,337682;381999,344567;332439,403079;318627,419332;304815,436397;243767,503889;305627,435585;319439,418519;333251,402266;382811,343754;387836,336444;396151,327046;417404,270348;410392,272792;405177,274728;403936,276303;394998,284430;372249,299058;356813,316124;342189,333189;332439,342129;332107,341714;322892,352796;307252,372198;282066,399828;286128,404703;286206,404635;282878,400640;308064,373010;333251,342129;343001,333190;357625,316124;373061,299059;395810,284431;404748,276304;414498,272647;417575,271692;1594196,123524;1635631,142215;1653505,156843;1613695,137339;1594196,123524;1459327,64200;1491825,71513;1537323,94268;1459327,64200;970224,58816;953162,60949;916600,65825;880852,73952;865416,78828;847541,83703;808429,91389;801230,94268;751671,111334;702923,130838;668799,146279;646050,155217;589990,181223;563179,198289;537180,215354;495744,246235;456746,277116;419422,309684;422622,313686;430544,308252;437286,303225;461620,281992;500619,251111;542054,220230;568053,203164;594865,186099;650924,160093;672861,148716;706985,133275;755733,113771;805292,96706;826111,92616;836168,89178;973051,59641;1260780,41344;1278147,43071;1301708,51197;1283834,48760;1246461,41445;1260780,41344;1355331,34944;1388642,37381;1429265,53635;1378892,44696;1355331,34944;1083562,34741;989722,39820;924725,48759;893851,56885;867040,66637;829666,71513;688298,125962;637113,148716;621675,154404;607864,161719;581865,175534;541242,196663;510368,221042;420997,290931;402320,307176;384049,323863;384436,324251;243880,489220;215443,528228;202444,551795;189444,573736;165071,619245;138557,661034;138260,662317;129322,686696;122822,698074;121197,699699;113987,723673;112261,737894;110636,758210;99261,791530;88699,824849;77324,873608;70825,918305;66763,963001;72450,932120;72977,929571;74075,917492;80574,872796;82609,873475;82786,872720;80575,871983;91950,823223;102511,789904;113834,756738;113074,756585;114699,736269;123635,698074;130135,686696;130353,686103;139073,662317;165883,620058;190257,574550;203257,552608;216256,529041;244693,490033;385249,325064;422622,290932;511993,221043;542867,196663;583490,175534;609489,161719;623301,154405;638738,148716;689923,125962;831292,71514;868665,66638;895476,56886;926350,48760;991347,39820;1085187,35045;1160613,37577;1197713,0;1235898,2438;1274897,6501;1300896,13003;1317958,21129;1339082,17065;1370768,24380;1390267,30068;1389455,30881;1388642,36569;1355331,34132;1343957,30881;1332582,28443;1310645,23567;1288709,18691;1265960,15440;1240774,15440;1220462,15440;1188776,15440;1187288,14965;1173339,21941;1178214,30068;1226962,39820;1205269,40199;1205635,40227;1228587,39820;1248086,42258;1285459,49572;1303333,52010;1333395,58511;1364269,65013;1394329,72326;1424391,81266;1439015,85329;1453640,90205;1453828,90377;1464316,92186;1489730,101632;1493280,107012;1494263,107271;1517012,116210;1536511,124336;1556010,133276;1570635,141403;1580384,146279;1590946,151967;1626694,172284;1672192,201539;1695754,217793;1696436,218280;1708477,225597;2166983,1088150;2166640,1094951;2175920,1096277;2184857,1102778;2188919,1124719;2204356,1150724;2210856,1151316;2210856,1145036;2217461,1126685;2217355,1123095;2223855,1101153;2232793,1101153;2246604,1092214;2248229,1127971;2244167,1145036;2239292,1161289;2236854,1188108;2236042,1201922;2234417,1215738;2230953,1218048;2231168,1218988;2234487,1216775;2236042,1203548;2236854,1189733;2239292,1162915;2244167,1146662;2248229,1129596;2254729,1134472;2253917,1146662;2252292,1158852;2251479,1181606;2249854,1208424;2245792,1236867;2240917,1266935;2235229,1296191;2224668,1357953;2214918,1363642;2202731,1399399;2199481,1433531;2197856,1438407;2184045,1475789;2179982,1479040;2162921,1518859;2180795,1479040;2184857,1475789;2158858,1549740;2145046,1557055;2142182,1562786;2142609,1563555;2145859,1557054;2159671,1549740;2149921,1577371;2132047,1609877;2123110,1626130;2113361,1642384;2106048,1654573;2095486,1678141;2084112,1700895;2066238,1725275;2048364,1748029;2049108,1746495;2028864,1774034;1984990,1821982;1976352,1835274;1984990,1822794;2028864,1774847;1995553,1825231;1978389,1843211;1964610,1853343;1963866,1854488;1955252,1861116;1954930,1863427;1916743,1902434;1876120,1939817;1874241,1941180;1860684,1958508;1828185,1982887;1797811,2005673;1797702,2005806;1828185,1983700;1860684,1959321;1833872,1986138;1812038,2000360;1796933,2006741;1796499,2007268;1780250,2017832;1774126,2020671;1758720,2033171;1743689,2043837;1720940,2058465;1713628,2059278;1705500,2062891;1704237,2063850;1714440,2060090;1721753,2059278;1692504,2081219;1673817,2090972;1655131,2099911;1641932,2101891;1639694,2103162;1577946,2129979;1574798,2130695;1556010,2142982;1566572,2146232;1527574,2163298;1530823,2151921;1517824,2156797;1505637,2160860;1480451,2168987;1477086,2164947;1465013,2167361;1450389,2170612;1420328,2177926;1419337,2178387;1447952,2171424;1462576,2168174;1474763,2165736;1479638,2169799;1504825,2161672;1517011,2157609;1530011,2152733;1526761,2164111;1492637,2180364;1490964,2179895;1467451,2189303;1447952,2194992;1418703,2202305;1406618,2201290;1381341,2206209;1380517,2207994;1313083,2220997;1297646,2216933;1284646,2216933;1261897,2224247;1241586,2225873;1221274,2226685;1219067,2225740;1200557,2229022;1178214,2225060;1179027,2224247;1183089,2218558;1164402,2216121;1173339,2211245;1200151,2210432;1226150,2209620;1263522,2210432;1289521,2207994;1338269,2197429;1370768,2190116;1395141,2189303;1396837,2188515;1373205,2189304;1340707,2196617;1291959,2207182;1265960,2209620;1228587,2208807;1202588,2209620;1175776,2210433;1176589,2207182;1182276,2199055;1432515,2157609;1602320,2093410;1647005,2069842;1672192,2056840;1698191,2043025;1746939,2013769;1785937,1983700;1859059,1926814;1879370,1910561;1898869,1893496;1928118,1866677;1940305,1846361;1957811,1830310;1957952,1829302;1941118,1844736;1928931,1865052;1899682,1891870;1880183,1908936;1859872,1925189;1786750,1982075;1747752,2012144;1699004,2041400;1673005,2055214;1647818,2068217;1603133,2091784;1433328,2155984;1183089,2197430;1164402,2197430;1161965,2190929;1142465,2190116;1124591,2197430;1072594,2198242;1034408,2196617;1015721,2194992;997035,2191741;1008291,2179732;1005971,2180364;964032,2172596;962098,2173050;881665,2158422;849978,2151921;822355,2147045;789044,2131604;747608,2116164;704548,2099098;711859,2093410;741921,2099098;754920,2110475;799606,2123478;888165,2146232;910101,2150296;933663,2154359;959661,2160048;988312,2166245;990534,2165736;1017346,2169800;1018158,2168174;1057156,2169800;1063656,2170612;1123778,2170612;1167651,2172237;1219649,2168174;1226149,2168174;1228587,2174676;1279772,2168174;1313895,2160048;1333394,2156797;1345582,2155172;1372392,2148671;1394329,2143795;1416266,2138106;1456503,2131140;1461764,2129167;1419516,2136480;1397579,2142169;1375643,2147045;1348831,2153547;1336645,2155172;1317146,2158422;1264335,2163298;1228587,2166549;1222087,2166549;1170089,2170612;1126216,2168987;1066094,2168987;1059594,2168174;1034408,2157609;1020596,2166549;1020561,2166619;1031970,2159235;1057157,2169799;1018159,2168174;1018466,2167975;992972,2164111;962911,2157609;936912,2151921;913351,2147858;891414,2143795;802855,2121040;758170,2108038;745171,2096660;715109,2090971;670424,2068217;657425,2069030;611114,2045462;602989,2030835;604614,2030022;633051,2045462;661487,2060903;669611,2056027;636301,2034085;608677,2021896;570491,1999954;537992,1978824;486807,1956883;467308,1940630;471370,1939005;490869,1944693;450246,1902434;427497,1883744;406373,1865052;379562,1843111;340564,1800039;337888,1791675;330001,1783786;303190,1754531;299940,1739903;289378,1725275;288120,1723301;275566,1714710;251192,1679766;237380,1647260;235755,1647260;217069,1611503;199195,1575746;180508,1534300;163446,1492042;180508,1520485;197570,1556242;203257,1575746;205607,1579193;202714,1564148;195169,1550452;182888,1522828;168320,1498542;150446,1449783;135134,1399803;130104,1385228;108203,1297787;98518,1234309;98448,1236054;99261,1249057;103323,1279125;108198,1310006;100073,1283188;94387,1249057;87887,1249057;83824,1218176;78137,1198672;73263,1179981;59450,1165353;55388,1165353;51326,1145036;49701,1119031;52950,1082462;54575,1069459;57342,1060541;55997,1040204;57825,1010135;61075,1004040;61075,1000383;54575,1012573;48889,1004447;38326,989819;36397,978238;35889,979254;32639,1011760;30201,1044266;27765,1069459;27765,1121469;28577,1148287;30201,1175104;22890,1200297;21265,1200297;16390,1151537;16390,1101153;20452,1062145;27761,1069455;21265,1061333;19640,1032077;21265,987380;22077,975191;24515,954874;34264,918305;39122,894011;37514,888236;31826,920742;22077,957312;19640,977628;18827,989819;17202,1034515;18827,1063770;14765,1102778;14765,1153163;19640,1201922;21265,1201922;31826,1248244;37514,1286439;49701,1325447;68895,1409328;70571,1425404;74075,1425404;91950,1468475;98449,1490417;86262,1471725;73263,1442469;72450,1450596;65382,1428679;60263,1429467;54575,1410776;35076,1366079;22890,1326260;22077,1292940;16390,1253933;12327,1214925;3391,1186482;9077,1035328;14765,996320;9890,975191;19640,916679;22077,902864;28577,855730;45639,821598;41576,867920;45637,859980;48076,841000;48889,819973;56200,793154;67575,752521;81387,711076;82422,709912;88700,676945;97636,653377;108199,633873;129323,593240;146384,556671;170758,509537;188632,489220;203257,460777;215444,442899;228444,436397;231693,431522;244693,405516;269879,376261;270565,388489;268727,393628;295065,366509;308064,349443;325126,333190;326596,334824;325939,334002;347063,312873;368187,293369;390936,268990;422622,245422;456746,220230;477148,205993;490869,193412;515243,178784;541242,164969;544684,163199;553531,154507;568054,143840;583998,135714;595278,133117;597302,131650;818292,42257;826491,40474;849165,32506;864806,29356;872961,29287;875977,28443;1061219,4063;1113826,3860;1170089,4875;1171137,5661;1198526,2438;1223712,6500;1248899,11376;1261893,14331;1248086,10564;1222899,5688;1197713,1625;119771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267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" fillcolor="#9a4168 [2406]" stroked="f"/>
              <v:group id="Group 12" o:spid="_x0000_s1031" style="position:absolute;left:29040;top:4517;width:57625;height:98676" coordorigin="-25134,-55438" coordsize="47161,8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4663;top:9549;width:17363;height:1578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11796f" color2="#9a4168 [2406]" o:opacity2="13107f" focusposition="1" focussize="" focus="100%" type="gradientRadial"/>
                  <v:stroke joinstyle="miter"/>
                  <v:path arrowok="t" o:connecttype="custom" o:connectlocs="943974,1569435;935860,1573459;936346,1573651;1011445,1528585;985209,1534338;945854,1538941;943981,1534338;971466,1532037;1011445,1528585;1079690,1522563;1078087,1522979;1078909,1522832;590106,1513915;617904,1520531;629773,1521106;662880,1536064;677872,1538941;678810,1539229;682245,1536064;695362,1539516;708481,1542392;734329,1547929;734717,1547570;764701,1552173;779068,1554474;793435,1555625;822795,1556775;862773,1556200;864509,1556200;868396,1554186;877141,1551597;886042,1551453;892133,1552172;893772,1556200;907749,1556200;903377,1561953;900878,1564830;892757,1568281;877765,1568281;858401,1567131;816548,1565980;785314,1563679;757829,1560227;730344,1556200;688491,1550447;656009,1540667;656384,1540415;637269,1534914;620402,1528010;601038,1522257;581049,1515928;590106,1513915;957818,1501580;948274,1502922;882268,1505991;904001,1508449;909624,1507298;948353,1503272;954726,1502130;1017121,1493245;984704,1497801;995828,1498094;1011835,1495361;1135455,1491914;1033782,1516851;1085233,1506292;483601,1480259;555437,1508449;581049,1515928;600413,1522256;619778,1528009;636644,1534913;632896,1537790;622901,1536064;587295,1523983;569805,1517654;552314,1510750;529201,1503272;509212,1495217;493595,1487738;483601,1480259;512960,1465877;547317,1481986;542944,1484287;502966,1466452;512960,1465877;386153,1426756;428630,1448618;437375,1457823;417386,1448042;402394,1439413;386153,1426756;460638,1411994;460644,1412158;462754,1414510;462986,1413524;1372896,1374229;1370628,1374403;1333148,1399142;1296292,1417551;1270056,1431934;1255689,1437687;1240697,1443440;1222581,1452070;1208839,1459548;1188849,1467028;1168236,1473931;1162613,1479109;1153868,1481986;1132005,1485437;1103895,1493492;1078284,1500970;1050173,1508450;1015192,1516504;965844,1523983;964594,1525709;940867,1531172;941482,1531462;967831,1525395;968342,1523983;1017691,1516504;1052673,1508450;1080782,1500970;1106394,1493492;1134504,1485437;1156367,1481986;1141567,1490164;1142000,1490040;1157617,1481410;1166362,1478534;1166944,1478385;1170734,1474506;1191349,1467603;1211338,1460124;1225081,1452645;1243196,1444015;1258188,1438262;1268468,1434146;1273805,1430783;1300041,1416401;1336896,1397991;301716,1366274;304087,1368147;304897,1368527;1377089,1351255;1376875,1351391;1376875,1351555;1377868,1351686;1378124,1351391;1390584,1342668;1386896,1345014;1386244,1345638;1388773,1344147;250711,1313690;274303,1339273;255597,1318598;1434813,1313673;1434757,1313691;1434344,1316298;1424349,1326653;1412480,1338734;1413196,1338583;1424349,1327228;1434344,1316873;1434813,1313673;311767,1300718;313004,1302105;313066,1301915;219367,1287532;235608,1297312;236406,1298177;243806,1299686;260594,1313996;283707,1331255;293702,1343912;299323,1350240;323061,1368650;316190,1373828;294083,1351206;293077,1351391;313997,1372798;316190,1373828;323061,1368650;382405,1411798;370536,1415250;374908,1418126;357418,1418701;346174,1411798;335555,1404319;309319,1384183;284956,1364048;262468,1343912;251849,1334132;241855,1323776;245603,1319174;258096,1329530;271839,1339309;288704,1355994;290138,1357126;271839,1339309;258720,1329530;246227,1319174;232484,1303640;219367,1287532;1595508,1196059;1595191,1196184;1588369,1211264;1588950,1123985;1572396,1146007;1564275,1159814;1556154,1172471;1536789,1196059;1519924,1219646;1504932,1238631;1503682,1239335;1502659,1240731;1504307,1239782;1519299,1220797;1536165,1197209;1555529,1173622;1563650,1160965;1571771,1147158;1588637,1124721;1653602,1116092;1645481,1138528;1631114,1162691;1616747,1187429;1603629,1202962;1612374,1186854;1619870,1170745;1625492,1162116;1632988,1150610;1639860,1139104;1653602,1116092;1613169,1066777;1598007,1091353;1597728,1091944;1612999,1067190;1621485,1011113;1603261,1056970;1564926,1129137;1559313,1137310;1559277,1137378;1546159,1158089;1533041,1180526;1518049,1197785;1505556,1217345;1431845,1293861;1407483,1312846;1405146,1314483;1404138,1315423;1393950,1323071;1385620,1331831;1355011,1353117;1350215,1355908;1337188,1365688;1335307,1366813;1332523,1369226;1308161,1384184;1283799,1397991;1281010,1399293;1264515,1409160;1259402,1411536;1254440,1414675;1237573,1423305;1221815,1428997;1186692,1445312;1104291,1473617;1046870,1487214;1093276,1479109;1102021,1477383;1130131,1468178;1147621,1463000;1175732,1449768;1207589,1439412;1228001,1432041;1236949,1427331;1245069,1425031;1256314,1419277;1259268,1417386;1266933,1410648;1283799,1401443;1302987,1392780;1310035,1388786;1334397,1373828;1345016,1364623;1356885,1357719;1387494,1336433;1409357,1317448;1433719,1298463;1507430,1221947;1517574,1206065;1518049,1204688;1534291,1181676;1539288,1174772;1545933,1166284;1548033,1162691;1561151,1141980;1586763,1093079;1611749,1040726;1619089,1019440;1689833,960184;1687959,961334;1687959,961334;1695733,926088;1695509,927105;1697329,929117;1702951,934870;1706699,932569;1706793,932128;1704200,933720;1697954,928542;1690165,860735;1689729,860757;1688939,860798;1689208,863532;1688584,877915;1686085,886545;1671093,908406;1667345,927392;1663597,933720;1657350,961334;1650479,983196;1642983,1004482;1638610,1021166;1633613,1038425;1637599,1032716;1641109,1020590;1644232,1003331;1651728,982045;1658600,960184;1664846,932569;1668594,926240;1672342,907256;1687334,885394;1677340,929692;1669844,966512;1652977,1013687;1649641,1018467;1648215,1025625;1643608,1037850;1626117,1072943;1617996,1091353;1612999,1101134;1606752,1111489;1589886,1139104;1571771,1166143;1548658,1202387;1523047,1238056;1506181,1258192;1488065,1277752;1481819,1285806;1474948,1293861;1464328,1301915;1446960,1319625;1447462,1321475;1429347,1338734;1409982,1351391;1394365,1362897;1379571,1372854;1381872,1372678;1398113,1361747;1413730,1350240;1433095,1337584;1451210,1320325;1450585,1318023;1468076,1300189;1478696,1292135;1485567,1284081;1491813,1276026;1509929,1256466;1526795,1236330;1552406,1200661;1575519,1164417;1593634,1137378;1610500,1109763;1616747,1099408;1621744,1089628;1629865,1071218;1647356,1036124;1654227,1012537;1671093,965362;1678589,928542;1688584,884243;1690837,876462;1689208,876189;1689833,861807;1703575,848575;1696301,876488;1696302,876488;1703576,848575;1709198,842821;1705450,850301;1704591,865977;1704200,880792;1697954,898494;1697954,900516;1705450,880792;1706699,850300;1709611,844489;1682336,818083;1678244,826994;1676715,839945;1674744,833895;1674023,834749;1676090,841096;1674841,850301;1677340,857779;1679276,857680;1677964,853752;1679213,844547;1682336,818083;1734809,802550;1736059,803125;1735434,827288;1736059,843972;1734184,874463;1732311,891722;1726688,917036;1724815,938322;1715444,977443;1706699,1011386;1691082,1017714;1692332,1014262;1694830,990100;1704200,964786;1711696,960759;1711696,960759;1719817,917036;1724190,896325;1727938,875039;1731061,854903;1732311,835918;1732935,819809;1734184,811179;1734809,802550;87979,535801;88290,535944;88319,535864;125667,453340;111924,476928;100680,485557;100653,486108;99566,508132;99597,508080;100680,486132;111924,477503;125667,453915;126135,454203;126369,453772;133162,403288;124417,409042;111299,434355;114300,436566;114398,436178;111924,434355;125042,409042;132786,403947;181262,370496;180473,371078;177123,382937;175015,388906;117546,485557;109425,509145;101929,533307;85687,583934;75068,618453;70071,644342;67572,657573;65698,670806;60076,706475;58202,728336;61326,751348;62789,738809;62575,734664;65074,710501;70695,674832;75154,669904;81629,629997;81315,623055;87486,606761;91158,593081;90060,595440;86312,594290;76942,619028;77567,632835;73194,659300;72570,663902;66323,670806;68197,657573;70695,644342;75693,618453;86312,583934;102554,533307;110050,509145;118170,485557;175639,388906;181262,370496;192506,312966;192506,312966;195629,315267;195629,315267;305066,231058;304946,231146;304582,231526;299480,236450;298190,238178;297347,239055;293702,243929;255597,285351;244978,296857;234359,308938;187401,356738;234983,308363;245602,296282;256222,284776;294326,243354;298190,238178;304582,231526;320923,191387;315532,193117;311522,194488;310568,195603;303696,201356;286206,211712;274337,223793;263093,235874;255597,242203;255343,241910;248257,249754;236232,263490;216868,283050;219991,286501;220051,286453;217492,283625;236857,264065;256222,242203;263718,235875;274962,223793;286830,211712;304321,201357;311192,195604;318688,193015;321055,192338;1225705,87446;1257563,100678;1271306,111034;1240697,97226;1225705,87446;1122010,45449;1146997,50626;1181978,66735;1122010,45449;745961,41638;732843,43148;704733,46599;677247,52352;665379,55804;651636,59256;621564,64697;616030,66735;577926,78816;540446,92624;514210,103555;496719,109883;453617,128293;433003,140374;413014,152456;381155,174317;351171,196179;322474,219234;324935,222068;331026,218220;336210,214662;354919,199631;384903,177769;416761,155907;436750,143826;457365,131745;500466,113335;517333,105281;543569,94349;581049,80542;619153,68461;635160,65565;642892,63132;748135,42222;969357,29268;982709,30491;1000825,36244;987082,34518;958348,29340;969357,29268;1042053,24738;1067664,26463;1098897,37970;1060168,31641;1042053,24738;833102,24594;760953,28190;710979,34518;687242,40271;666628,47174;637893,50626;529201,89172;489847,105281;477978,109307;467359,114485;447370,124265;416137,139223;392399,156482;323686,205959;309326,217459;295278,229272;295575,229546;187508,346333;165645,373948;155650,390632;145655,406165;126915,438382;106531,467966;106302,468873;99430,486132;94433,494187;93183,495337;87640,512309;86312,522377;85063,536759;76318,560347;68197,583934;59451,618453;54454,650095;51331,681736;55703,659875;56109,658070;56953,649519;61950,617878;63515,618358;63650,617824;61951,617302;70696,582784;78816,559196;87522,535717;86937,535609;88187,521226;95058,494187;100055,486132;100223,485712;106927,468873;127540,438957;146280,406740;156275,391207;166270,374523;188133,346909;296200,230122;324935,205959;393649,156483;417386,139224;448619,124266;468609,114485;479228,109308;491097,105281;530451,89172;639143,50627;667878,47175;688491,40271;712229,34518;762202,28190;834351,24810;892343,26602;920868,0;950227,1726;980211,4602;1000200,9205;1013318,14958;1029560,12081;1053921,17259;1068913,21286;1068289,21862;1067664,25888;1042053,24163;1033308,21862;1024562,20135;1007696,16684;990830,13232;973340,10930;953975,10930;938358,10930;913997,10930;912852,10594;902128,15533;905876,21286;943356,28190;926677,28458;926958,28478;944605,28190;959597,29916;988332,35093;1002074,36820;1025187,41422;1048925,46024;1072037,51202;1095150,57530;1106394,60407;1117638,63859;1117783,63981;1125846,65261;1145386,71948;1148116,75757;1148871,75940;1166362,82268;1181354,88021;1196346,94350;1207590,100103;1215086,103555;1223206,107582;1250692,121965;1285673,142676;1303789,154182;1304314,154527;1313571,159706;1666096,770333;1665832,775148;1672967,776086;1679838,780689;1682961,796221;1694830,814631;1699828,815050;1699828,810604;1704906,797613;1704825,795071;1709822,779538;1716694,779538;1727313,773210;1728562,798523;1725439,810604;1721691,822111;1719817,841096;1719192,850876;1717943,860656;1715280,862292;1715444,862957;1717996,861390;1719192,852026;1719817,842246;1721691,823261;1725439,811755;1728562,799674;1733559,803126;1732935,811755;1731686,820385;1731061,836493;1729811,855478;1726688,875614;1722940,896900;1718567,917611;1710447,961334;1702951,965362;1693581,990675;1691082,1014838;1689833,1018290;1679213,1044754;1676090,1047055;1662972,1075245;1676715,1047055;1679838,1044754;1659848,1097106;1649229,1102284;1647027,1106341;1647356,1106886;1649854,1102284;1660473,1097106;1652977,1116667;1639235,1139679;1632364,1151185;1624868,1162691;1619245,1171320;1611125,1188004;1602380,1204113;1588637,1221372;1574894,1237481;1575467,1236395;1559902,1255890;1526170,1289834;1519529,1299244;1526170,1290409;1559902,1256465;1534291,1292134;1521094,1304864;1510501,1312035;1509928,1312846;1503305,1317538;1503057,1319174;1473698,1346789;1442464,1373253;1441020,1374218;1430596,1386484;1405609,1403744;1382256,1419874;1382172,1419968;1405609,1404319;1430596,1387060;1409982,1406045;1393194,1416113;1381581,1420630;1381247,1421003;1368754,1428482;1364046,1430491;1352201,1439341;1340644,1446892;1323153,1457247;1317532,1457823;1311283,1460381;1310312,1461060;1318156,1458398;1323778,1457823;1301290,1473356;1286923,1480260;1272556,1486588;1262407,1487990;1260687,1488889;1213212,1507874;1210791,1508381;1196346,1517079;1204466,1519380;1174482,1531462;1176981,1523408;1166986,1526859;1157617,1529736;1138252,1535489;1135665,1532629;1126383,1534338;1115139,1536639;1092026,1541817;1091264,1542143;1113265,1537214;1124509,1534913;1133879,1533187;1137627,1536064;1156992,1530311;1166361,1527434;1176356,1523983;1173857,1532037;1147621,1543543;1146335,1543211;1128257,1549871;1113265,1553898;1090777,1559076;1081485,1558357;1062051,1561840;1061417,1563103;1009570,1572308;997701,1569431;987707,1569431;970216,1574609;954600,1575760;938983,1576335;937286,1575666;923054,1577989;905876,1575184;906501,1574609;909624,1570582;895257,1568856;902128,1565405;922742,1564829;942731,1564254;971465,1564829;991455,1563103;1028935,1555624;1053921,1550447;1072661,1549871;1073965,1549314;1055796,1549872;1030809,1555049;993329,1562528;973340,1564254;944605,1563679;924616,1564254;904001,1564830;904626,1562528;908999,1556775;1101396,1527434;1231952,1481986;1266308,1465301;1285673,1456097;1305663,1446317;1343143,1425606;1373127,1404319;1429347,1364048;1444963,1352542;1459955,1340461;1482443,1321475;1491813,1307093;1505273,1295730;1505381,1295016;1492438,1305942;1483068,1320325;1460580,1339310;1445588,1351391;1429972,1362897;1373752,1403169;1343768,1424455;1306288,1445166;1286298,1454946;1266933,1464151;1232577,1480835;1102021,1526284;909624,1555625;895257,1555625;893382,1551022;878390,1550447;864648,1555625;824669,1556200;795310,1555049;780942,1553898;766575,1551597;775230,1543095;773446,1543543;741201,1538044;739714,1538366;677872,1528010;653510,1523408;632271,1519956;606660,1509025;574802,1498094;541695,1486012;547317,1481986;570430,1486012;580424,1494067;614781,1503272;682870,1519380;699735,1522257;717851,1525133;737840,1529161;759869,1533547;761577,1533187;782191,1536064;782816,1534914;812800,1536064;817797,1536639;864023,1536639;897755,1537790;937733,1534914;942731,1534914;944605,1539516;983959,1534914;1010195,1529161;1025187,1526859;1034557,1525709;1055171,1521106;1072037,1517655;1088903,1513627;1119840,1508696;1123885,1507299;1091402,1512476;1074536,1516504;1057670,1519956;1037056,1524558;1027686,1525709;1012694,1528010;972090,1531462;944605,1533763;939608,1533763;899629,1536639;865897,1535489;819672,1535489;814674,1534914;795310,1527434;784690,1533763;784663,1533813;793435,1528585;812800,1536064;782816,1534913;783053,1534772;763451,1532037;740339,1527434;720350,1523408;702234,1520531;685368,1517655;617279,1501546;582923,1492341;572928,1484287;549815,1480259;515459,1464151;505464,1464726;469858,1448042;463611,1437687;464861,1437112;486724,1448042;508587,1458973;514834,1455522;489223,1439988;467984,1431359;438625,1415825;413638,1400867;374284,1385334;359292,1373828;362415,1372678;377407,1376705;346174,1346789;328683,1333557;312442,1320325;291828,1304792;261844,1274300;259787,1268379;253723,1262794;233109,1242083;230611,1231728;222490,1221372;221522,1219975;211870,1213893;193130,1189155;182511,1166143;181262,1166143;166895,1140829;153152,1115516;138784,1086176;125667,1056260;138784,1076395;151903,1101709;156275,1115516;158082,1117957;155858,1107305;150057,1097609;140615,1078054;129414,1060862;115671,1026343;103897,990958;100031,980643;83193,918741;75746,873803;75693,875039;76318,884243;79441,905530;83189,927392;76942,908406;72570,884243;67572,884243;64449,862382;60076,848575;56328,835343;45709,824987;42586,824987;39462,810604;38213,792195;40711,766306;41961,757101;44088,750788;43054,736390;44459,715104;46958,710789;46958,708200;41961,716830;37588,711077;29467,700721;27984,692523;27594,693242;25095,716254;23221,739267;21347,757101;21347,793920;21971,812906;23221,831890;17599,849725;16350,849725;12602,815207;12602,779538;15725,751923;21344,757098;16350,751348;15100,730637;16350,698995;16974,690366;18848,675983;26344,650095;30079,632896;28843,628808;24470,651820;16974,677709;15100,692092;14475,700721;13226,732363;14475,753074;11352,780689;11352,816357;15100,850876;16350,850876;24470,883668;28843,910707;38213,938322;52970,997704;54258,1009085;56953,1009085;70696,1039576;75693,1055109;66323,1041877;56328,1021166;55704,1026919;50269,1011404;46334,1011961;41961,998729;26969,967087;17599,938898;16974,915310;12602,887695;9478,860081;2607,839945;6979,732939;11352,705324;7604,690366;15100,648944;16974,639164;21971,605796;35090,581633;31966,614426;35088,608805;36963,595368;37588,580482;43210,561497;51955,532732;62575,503392;63370,502567;68197,479229;75068,462545;83189,448737;99431,419972;112548,394084;131288,360716;145031,346333;156275,326198;165645,313541;175640,308938;178139,305487;188133,287077;207498,266366;208025,275022;206612,278661;226862,259462;236857,247381;249975,235875;251106,237032;250600,236450;266841,221492;283083,207685;300573,190426;324935,173741;351171,155907;366858,145828;377407,136922;396147,126566;416137,116787;418783,115533;425585,109380;436751,101829;449010,96076;457683,94237;459238,93199;629148,29915;635452,28653;652885,23012;664910,20782;671180,20733;673499,20135;815923,2876;856370,2732;899629,3451;900434,4008;921493,1726;940857,4602;960222,8054;970213,10145;959597,7479;940232,4027;920868,1151;92086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7500;top:11879;width:13259;height:1206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HS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/Tyiwyg178AAAD//wMAUEsBAi0AFAAGAAgAAAAhANvh9svuAAAAhQEAABMAAAAAAAAAAAAA&#10;AAAAAAAAAFtDb250ZW50X1R5cGVzXS54bWxQSwECLQAUAAYACAAAACEAWvQsW78AAAAVAQAACwAA&#10;AAAAAAAAAAAAAAAfAQAAX3JlbHMvLnJlbHNQSwECLQAUAAYACAAAACEAmC2B0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<v:fill opacity="22873f"/>
                  <v:path arrowok="t" o:connecttype="custom" o:connectlocs="720853,1199405;714657,1202480;715028,1202627;772376,1168186;752341,1172583;722289,1176100;720858,1172583;741847,1170824;772376,1168186;824491,1163584;823267,1163902;823894,1163789;450627,1156975;471854,1162031;480917,1162470;506199,1173902;517648,1176100;518364,1176320;520987,1173902;531004,1176540;541022,1178738;560760,1182969;561057,1182695;583953,1186213;594925,1187971;605896,1188851;628316,1189730;658845,1189290;660170,1189290;663139,1187751;669817,1185773;676614,1185663;681265,1186212;682517,1189290;693190,1189290;689852,1193687;687944,1195885;681742,1198523;670294,1198523;655506,1197644;623546,1196764;599695,1195006;578706,1192368;557717,1189290;525757,1184893;500952,1177419;501239,1177227;486642,1173023;473762,1167747;458975,1163350;443710,1158513;450627,1156975;731425,1147548;724136,1148574;673732,1150919;690328,1152798;694622,1151918;724197,1148841;729064,1147968;776711,1141178;751956,1144660;760450,1144884;772674,1142795;867075,1140161;789434,1159218;828724,1151149;369295,1131254;424152,1152798;443710,1158513;458497,1163350;473285,1167746;486164,1173022;483302,1175221;475670,1173901;448480,1164669;435124,1159832;421767,1154556;404117,1148841;388853,1142686;376927,1136970;369295,1131254;391715,1120263;417951,1132574;414612,1134332;384083,1120702;391715,1120263;294880,1090366;327317,1107073;333996,1114108;318731,1106633;307283,1100038;294880,1090366;351760,1079084;351765,1079209;353376,1081007;353553,1080253;1048394,1050223;1046662,1050356;1018040,1069262;989896,1083331;969861,1094323;958890,1098719;947442,1103116;933608,1109711;923113,1115426;907849,1121142;892108,1126418;887814,1130375;881136,1132574;864440,1135212;842974,1141367;823417,1147082;801951,1152798;775238,1158953;737553,1164669;736599,1165988;718481,1170163;718950,1170385;739071,1165748;739462,1164669;777146,1158953;803859,1152798;825325,1147082;844883,1141367;866349,1135212;883044,1132574;871742,1138824;872073,1138729;883998,1132134;890677,1129936;891121,1129822;894016,1126858;909757,1121582;925022,1115866;935516,1110150;949350,1103556;960798,1099159;968649,1096013;972724,1093443;992759,1082452;1020903,1068383;230401,1044143;232212,1045575;232831,1045865;1051596,1032666;1051432,1032770;1051432,1032895;1052190,1032995;1052386,1032770;1061901,1026103;1059085,1027896;1058587,1028373;1060518,1027234;191452,1003957;209468,1023508;195183,1007709;1095676,1003944;1095633,1003958;1095317,1005950;1087685,1013864;1078622,1023097;1079168,1022981;1087685,1014304;1095317,1006390;1095676,1003944;238077,994044;239021,995104;239069,994959;167516,983967;179919,991441;180528,992102;186180,993255;198999,1004191;216649,1017381;224281,1027054;228574,1031890;246701,1045960;241454,1049916;224573,1032628;223805,1032770;239780,1049130;241454,1049916;246702,1045960;292018,1078934;282955,1081572;286294,1083771;272937,1084210;264351,1078934;256242,1073219;236207,1057830;217603,1042442;200430,1027054;192321,1019580;184689,1011666;187551,1008149;197092,1016062;207586,1023537;220465,1036287;221560,1037152;207586,1023537;197568,1016062;188028,1008149;177534,996277;167516,983967;1218388,914060;1218146,914156;1212936,925681;1213380,858980;1200739,875810;1194537,886361;1188336,896034;1173549,914060;1160669,932086;1149221,946596;1148266,947133;1147485,948200;1148744,947475;1160192,932966;1173072,914940;1187859,896914;1194061,887241;1200262,876689;1213141,859542;1262751,852947;1256550,870094;1245579,888560;1234607,907466;1224590,919336;1231268,907026;1236992,894715;1241285,888121;1247009,879327;1252257,870534;1262751,852947;1231875,815260;1220296,834042;1220083,834493;1231745,815576;1238225,772720;1224309,807765;1195035,862917;1190749,869163;1190721,869215;1180704,885043;1170686,902190;1159238,915380;1149698,930328;1093409,988803;1074805,1003312;1073021,1004563;1072251,1005282;1064471,1011127;1058110,1017821;1034736,1034089;1031073,1036221;1021125,1043696;1019689,1044556;1017563,1046399;998960,1057831;980356,1068383;978226,1069377;965630,1076918;961725,1078734;957936,1081133;945056,1087728;933022,1092078;906202,1104547;843277,1126178;799428,1136570;834865,1130375;841544,1129056;863009,1122021;876366,1118064;897832,1107952;922159,1100038;937746,1094404;944580,1090805;950780,1089047;959367,1084650;961623,1083205;967476,1078055;980356,1071021;995008,1064401;1000390,1061348;1018994,1049916;1027104,1042882;1036167,1037606;1059541,1021338;1076237,1006829;1094840,992321;1151128,933845;1158875,921708;1159238,920655;1171640,903069;1175457,897793;1180531,891306;1182135,888560;1192152,872732;1211710,835360;1230791,795351;1236396,779084;1290418,733798;1288987,734678;1288987,734678;1294924,707741;1294752,708519;1296142,710057;1300435,714453;1303298,712695;1303370,712357;1301390,713574;1296619,709617;1290672,657797;1290339,657814;1289735,657845;1289941,659935;1289464,670927;1287556,677521;1276108,694229;1273246,708738;1270384,713574;1265613,734678;1260366,751385;1254642,767653;1251303,780403;1247487,793593;1250530,789230;1253211,779963;1255596,766773;1261320,750506;1266567,733798;1271338,712695;1274200,707858;1277062,693349;1288510,676642;1280878,710496;1275154,738634;1262274,774687;1259726,778340;1258637,783810;1255119,793153;1241762,819972;1235561,834042;1231745,841516;1226975,849430;1214095,870534;1200262,891198;1182612,918897;1163054,946156;1150175,961544;1136341,976493;1131571,982648;1126324,988803;1118214,994959;1104951,1008493;1105335,1009907;1091501,1023097;1076713,1032770;1064788,1041563;1053491,1049172;1055248,1049037;1067650,1040684;1079576,1031890;1094363,1022218;1108197,1009028;1107720,1007269;1121076,993640;1129186,987485;1134433,981329;1139203,975174;1153037,960225;1165916,944837;1185474,917578;1203124,889879;1216957,869215;1229837,848111;1234607,840197;1238423,832723;1244625,818654;1257981,791834;1263228,773808;1276108,737756;1281832,709617;1289464,675763;1291185,669816;1289941,669608;1290418,658616;1300912,648504;1295358,669836;1295358,669836;1300913,648504;1305206,644107;1302344,649823;1301688,661803;1301390,673125;1296619,686654;1296619,688199;1302344,673125;1303298,649822;1305522,645381;1284694,625201;1281568,632011;1280401,641909;1278896,637285;1278345,637938;1279924,642788;1278970,649823;1280878,655538;1282357,655463;1281355,652460;1282309,645426;1284694,625201;1324764,613331;1325718,613770;1325240,632236;1325718,644986;1324286,668288;1322856,681478;1318562,700823;1317131,717091;1309976,746988;1303298,772928;1291372,777765;1292326,775127;1294234,756661;1301390,737316;1307114,734238;1307114,734238;1313315,700823;1316654,684996;1319516,668728;1321902,653340;1322856,638831;1323332,626520;1324286,619925;1324764,613331;67184,409473;67421,409583;67444,409521;95964,346455;85469,364481;76883,371076;76862,371497;76032,388328;76056,388288;76883,371516;85469,364920;95964,346894;96321,347114;96500,346785;101687,308204;95009,312601;84992,331946;87284,333636;87358,333339;85469,331946;95486,312601;101400,308708;138418,283143;137816,283588;135258,292651;133648,297213;89762,371076;83561,389102;77836,407568;65434,446258;57325,472638;53509,492423;51601,502535;50169,512648;45876,539907;44445,556614;46830,574201;47948,564618;47784,561450;49693,542984;53985,515725;57390,511959;62335,481461;62095,476156;66808,463703;69612,453249;68773,455052;65911,454172;58756,473078;59233,483630;55894,503855;55417,507372;50647,512648;52077,502535;53985,492423;57802,472638;65911,446258;78314,407568;84038,389102;90239,371076;134125,297213;138418,283143;147005,239177;147004,239177;149389,240936;149389,240935;232960,176581;232868,176648;232590,176939;228694,180702;227709,182022;227065,182692;224281,186417;195184,218073;187074,226866;178965,236099;143107,272629;179442,235660;187551,226427;195660,217633;224758,185977;227709,182022;232590,176939;245069,146263;240952,147585;237890,148633;237161,149485;231914,153882;218557,161796;209494,171029;200908,180262;195184,185098;194989,184874;189578,190869;180396,201366;165608,216315;167993,218952;168039,218915;166085,216754;180872,201805;195660,185098;201385,180262;209971,171029;219034,161796;232390,153882;237638,149486;243362,147507;245169,146990;935993,66829;960321,76941;970815,84855;947442,74303;935993,66829;856808,34733;875889,38690;902602,51001;856808,34733;569643,31821;559626,32975;538160,35613;517171,40009;508108,42647;497613,45285;474649,49443;470423,51001;441325,60234;412704,70786;392669,79139;379313,83976;346398,98045;330657,107278;315392,116511;291064,133218;268167,149925;246253,167545;248132,169710;252783,166770;256742,164050;271029,152563;293926,135856;318254,119149;333518,109915;349260,100683;382174,86614;395054,80458;415089,72104;443710,61552;472808,52320;485031,50107;490936,48247;571303,32267;740237,22368;750433,23302;764267,27699;753772,26380;731829,22423;740237,22368;795750,18905;815307,20224;839158,29017;809583,24181;795750,18905;636187,18795;581091,21543;542930,26379;524803,30776;509061,36052;487118,38690;404117,68148;374065,80458;365002,83536;356893,87493;341628,94967;317777,106398;299650,119588;247178,157399;236213,166188;225485,175216;225712,175426;143188,264677;126492,285781;118860,298531;111228,310402;96917,335023;81351,357632;81176,358326;75928,371516;72112,377671;71158,378550;66925,391520;65911,399215;64957,410206;58279,428232;52077,446258;45399,472638;41583,496820;39198,521001;42537,504294;42847,502915;43491,496380;47307,472199;48502,472566;48606,472158;47308,471759;53986,445379;60187,427353;66835,409409;66388,409327;67343,398335;72589,377671;76406,371516;76534,371194;81653,358326;97394,335463;111705,310842;119337,298971;126970,286221;143665,265117;226189,175865;248132,157400;300604,119589;318731,106399;342582,94967;357847,87493;365956,83536;375019,80458;405072,68148;488073,38690;510016,36052;525757,30776;543884,26380;582045,21543;637141,18960;681426,20330;703208,0;725628,1319;748525,3517;763789,7035;773807,11431;786209,9233;804813,13190;816261,16267;815785,16707;815307,19785;795750,18466;789071,16707;782393,15388;769513,12750;756634,10112;743278,8353;728490,8353;716565,8353;697961,8353;697087,8096;688898,11871;691760,16267;720381,21543;707644,21748;707859,21763;721335,21543;732783,22863;754726,26819;765221,28138;782870,31656;800997,35173;818647,39130;836297,43966;844883,46164;853469,48802;853580,48896;859737,49874;874659,54985;876743,57896;877320,58036;890677,62872;902125,67268;913574,72105;922160,76501;927884,79139;934085,82217;955074,93209;981787,109037;995621,117830;996021,118093;1003091,122052;1272292,588709;1272090,592389;1277539,593106;1282786,596623;1285171,608494;1294234,622563;1298051,622883;1298051,619486;1301928,609558;1301866,607615;1305682,595744;1310930,595744;1319039,590908;1319993,610253;1317608,619486;1314746,628279;1313315,642788;1312838,650262;1311884,657737;1309850,658987;1309976,659495;1311924,658298;1312838,651142;1313315,643668;1314746,629158;1317608,620365;1319993,611132;1323809,613770;1323332,620365;1322378,626960;1321901,639271;1320947,653780;1318562,669168;1315700,685435;1312361,701263;1306160,734678;1300435,737756;1293280,757101;1291372,775567;1290418,778205;1282309,798429;1279923,800188;1269906,821731;1280401,800188;1282786,798429;1267521,838438;1259412,842396;1257730,845496;1257981,845912;1259889,842395;1267998,838438;1262274,853387;1251780,870973;1246533,879767;1240808,888560;1236515,895155;1230314,907905;1223636,920216;1213141,933406;1202647,945716;1203084,944886;1191198,959786;1165439,985726;1160368,992917;1165439,986165;1191198,960225;1171640,987484;1161563,997212;1153474,1002693;1153036,1003312;1147979,1006899;1147790,1008149;1125369,1029252;1101518,1049477;1100416,1050215;1092455,1059589;1073375,1072779;1055541,1085107;1055477,1085178;1073375,1073219;1092455,1060029;1076713,1074537;1063894,1082232;1055026,1085684;1054771,1085969;1045230,1091685;1041635,1093220;1032590,1099984;1023765,1105754;1010408,1113668;1006115,1114108;1001344,1116063;1000602,1116582;1006592,1114547;1010885,1114108;993713,1125978;982741,1131255;971770,1136091;964020,1137162;962706,1137850;926453,1152358;924604,1152745;913574,1159393;919775,1161151;896878,1170385;898786,1164229;891153,1166867;883998,1169065;869211,1173462;867235,1171276;860147,1172583;851561,1174341;833911,1178299;833329,1178548;850130,1174781;858716,1173022;865871,1171703;868733,1173901;883521,1169505;890676,1167307;898309,1164669;896400,1170824;876366,1179617;875384,1179364;861578,1184453;850130,1187531;832957,1191488;825862,1190939;811021,1193600;810537,1194566;770945,1201601;761881,1199402;754249,1199402;740892,1203359;728967,1204239;717041,1204678;715746,1204166;704878,1205942;691760,1203799;692237,1203359;694622,1200281;683651,1198963;688898,1196325;704639,1195885;719904,1195445;741846,1195885;757111,1194566;785732,1188850;804813,1184893;819123,1184453;820119,1184027;806244,1184454;787163,1188411;758542,1194126;743278,1195445;721335,1195006;706070,1195445;690328,1195885;690806,1194126;694145,1189730;841066,1167307;940763,1132574;966999,1119823;981787,1112788;997052,1105314;1025673,1089487;1048570,1073219;1091501,1042442;1103427,1033649;1114875,1024416;1132048,1009907;1139203,998916;1149481,990232;1149564,989686;1139680,998036;1132525,1009028;1115352,1023537;1103904,1032770;1091979,1041563;1049047,1072339;1026150,1088607;997529,1104435;982264,1111909;967476,1118944;941241,1131694;841544,1166427;694622,1188851;683651,1188851;682219,1185333;670771,1184893;660276,1188851;629747,1189290;607328,1188411;596356,1187531;585385,1185773;591994,1179275;590632,1179617;566008,1175415;564873,1175661;517648,1167747;499044,1164229;482826,1161591;463268,1153238;438940,1144884;413658,1135651;417951,1132574;435601,1135651;443233,1141806;469469,1148841;521464,1161151;534344,1163350;548177,1165548;563442,1168626;580264,1171979;581568,1171703;597310,1173902;597787,1173023;620684,1173902;624500,1174341;659799,1174341;685558,1175221;716087,1173023;719904,1173023;721335,1176540;751387,1173023;771422,1168626;782870,1166867;790026,1165988;805767,1162471;818647,1159833;831526,1156755;855150,1152986;858239,1151919;833434,1155876;820555,1158953;807675,1161591;791934,1165109;784779,1165988;773330,1167747;742324,1170385;721335,1172143;717519,1172143;686989,1174341;661230,1173462;625931,1173462;622115,1173023;607328,1167307;599218,1172143;599198,1172181;605896,1168186;620684,1173901;597787,1173022;597968,1172915;582999,1170824;565350,1167307;550085,1164229;536252,1162031;523372,1159833;471377,1147522;445141,1140488;437509,1134332;419859,1131254;393623,1118944;385991,1119384;358801,1106633;354030,1098719;354985,1098280;371680,1106633;388376,1114987;393146,1112349;373588,1100478;357370,1093883;334950,1082012;315869,1070581;285817,1058710;274369,1049917;276753,1049037;288202,1052115;264351,1029252;250994,1019140;238592,1009028;222851,997157;199954,973855;198383,969329;193752,965061;178011,949234;176103,941320;169901,933406;169163,932338;161792,927690;147481,908785;139372,891198;138418,891198;127447,871853;116952,852508;105981,830085;95964,807222;105981,822610;115998,841956;119337,852508;120718,854373;119019,846233;114589,838823;107379,823878;98825,810739;88331,784359;79340,757317;76388,749434;63529,702127;57842,667784;57802,668728;58279,675763;60664,692031;63526,708738;58756,694229;55417,675763;51601,675763;49215,659056;45876,648504;43014,638392;34905,630478;32520,630478;30135,619486;29181,605417;31089,585632;32043,578597;33667,573772;32877,562769;33951,546502;35859,543205;35859,541226;32043,547821;28704,543424;22502,535510;21369,529245;21071,529794;19163,547381;17732,564968;16301,578597;16301,606735;16778,621245;17732,635753;13439,649383;12485,649383;9623,623003;9623,595744;12008,574640;16299,578595;12485,574201;11531,558373;12485,534191;12962,527596;14393,516605;20117,496820;22970,483677;22025,480552;18686,498139;12962,517924;11531,528915;11054,535510;10100,559692;11054,575519;8669,596623;8669,623882;11531,650262;12485,650262;18686,675323;22025,695987;29181,717091;40450,762473;41434,771170;43492,771170;53986,794472;57802,806343;50647,796231;43014,780403;42538,784799;38387,772942;35382,773368;32043,763256;20594,739074;13439,717531;12962,699505;9623,678401;7238,657297;1991,641909;5330,560131;8669,539028;5807,527596;11531,495941;12962,488466;16778,462966;26796,444500;24410,469561;26795,465265;28226,454997;28704,443620;32997,429111;39675,407128;47784,384705;48392,384075;52078,366240;57325,353489;63526,342937;75929,320954;85946,301169;100257,275669;110751,264677;119337,249289;126493,239616;134125,236099;136033,233461;143665,219392;158453,203564;158855,210180;157777,212960;173240,198288;180872,189055;190890,180262;191753,181146;191367,180702;203770,169270;216172,158718;229529,145528;248132,132778;268167,119149;280146,111446;288202,104639;302512,96726;317777,89251;319798,88294;324992,83591;333519,77820;342881,73424;349503,72019;350691,71225;480440,22862;485254,21897;498567,17586;507750,15882;512538,15845;514309,15388;623069,2198;653956,2088;686989,2638;687604,3063;703685,1319;718473,3517;733261,6155;740890,7753;732783,5715;717995,3077;703208,879;70320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5762;top:9060;width:6053;height:606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329101,603267;326272,604814;326441,604888;352623,587565;343476,589777;329756,591546;329103,589777;338685,588892;352623,587565;376416,585250;375857,585411;376143,585354;205731,581926;215422,584469;219560,584690;231102,590440;236329,591546;236656,591657;237853,590440;242426,591767;247000,592873;256011,595001;256147,594863;266600,596632;271609,597517;276618,597959;286853,598401;300791,598180;301396,598180;302751,597406;305800,596411;308904,596356;311027,596632;311599,598180;316472,598180;314947,600391;314076,601497;311245,602824;306018,602824;299267,602382;284676,601939;273787,601055;264204,599728;254622,598180;240031,595969;228706,592209;228837,592113;222173,589998;216293,587344;209542,585133;202573,582700;205731,581926;333927,577185;330600,577701;307588,578881;315165,579825;317125,579383;330627,577835;332849,577396;354602,573981;343300,575732;347179,575845;352759,574795;395857,573470;360411,583055;378348,578996;168599,568990;193644,579825;202573,582700;209324,585133;216075,587344;221955,589998;220648,591104;217164,590440;204751,585796;198653,583364;192555,580710;184497,577835;177528,574739;172084,571864;168599,568990;178835,563461;190813,569653;189288,570538;175350,563682;178835,563461;134626,548424;149435,556827;152484,560365;145515,556606;140288,553289;134626,548424;160594,542749;160596,542812;161331,543716;161412,543338;478637,528233;477846,528300;464780,537809;451930,544886;442784,550414;437775,552625;432548,554837;426232,558154;421441,561029;414472,563904;407286,566557;405326,568547;402277,569653;394655,570980;384854,574076;375925,576951;366125,579826;353930,582922;336725,585796;336290,586460;328018,588560;328232,588671;337418,586339;337596,585796;354801,582922;366997,579826;376797,576951;385726,574076;395526,570980;403148,569653;397988,572797;398139,572749;403584,569432;406633,568326;406836,568269;408157,566778;415344,564125;422313,561250;427104,558375;433419,555058;438646,552847;442230,551264;444091,549972;453237,544443;466086,537367;105188,525175;106015,525895;106297,526041;480099,519402;480024,519455;480024,519518;480370,519568;480460,519455;484804,516101;483518,517003;483291,517243;484172,516670;87406,504963;95631,514796;89110,506850;500223,504956;500204,504963;500060,505965;496575,509946;492437,514590;492687,514531;496575,510167;500060,506186;500223,504956;108692,499977;109124,500510;109145,500437;76479,494908;82141,498668;82419,499000;84999,499580;90852,505080;98910,511715;102394,516580;104354,519012;112630,526089;110234,528079;102527,519383;102177,519455;109470,527683;110234,528079;112630,526089;133319,542674;129181,544001;130706,545107;124608,545328;120688,542674;116986,539799;107839,532059;99345,524320;91505,516580;87803,512820;84319,508840;85625,507071;89981,511051;94772,514811;100652,521224;101152,521659;94772,514811;90199,511051;85843,507071;81052,501100;76479,494908;556247,459747;556137,459795;553758,465592;553961,432043;548189,440508;545358,445815;542527,450680;535776,459747;529896,468814;524669,476111;524233,476382;523877,476918;524451,476554;529678,469256;535558,460189;542309,451123;545140,446258;547971,440950;553852,432326;576501,429009;573669,437633;568661,446921;563652,456430;559078,462401;562127,456209;564741,450017;566700,446700;569314,442277;571710,437855;576501,429009;562404,410053;557118,419500;557021,419727;562345,410212;565303,388657;558950,406283;545585,434024;543628,437165;543616,437191;539042,445152;534469,453777;529242,460411;524887,467929;499189,497341;490695,504638;489880,505268;489529,505629;485977,508569;483073,511936;472402,520118;470730,521191;466188,524950;465532,525383;464562,526310;456068,532060;447575,537367;446603,537867;440852,541660;439069,542573;437339,543780;431459,547097;425965,549285;413720,555557;384992,566436;364974,571663;381152,568547;384201,567884;394001,564346;400099,562356;409899,557269;421006,553289;428122,550455;431242,548645;434072,547761;437993,545549;439023,544822;441695,542232;447575,538694;454264,535364;456722,533828;465215,528079;468917,524541;473055,521887;483726,513705;491349,506407;499842,499110;525540,469698;529077,463593;529242,463064;534905,454219;536647,451565;538963,448302;539696,446921;544269,438960;553198,420163;561909,400040;564468,391857;589132,369080;588478,369523;588478,369523;591189,355974;591111,356365;591745,357139;593705,359350;595012,358466;595045,358296;594141,358908;591963,356918;589248,330854;589096,330862;588820,330878;588914,331929;588696,337458;587825,340775;582599,349178;581292,356476;579985,358908;577807,369523;575412,377926;572798,386108;571274,392521;569532,399155;570921,396961;572145,392300;573234,385666;575847,377484;578243,369080;580421,358466;581727,356033;583034,348736;588261,340332;584776,357360;582163,371513;576283,389646;575120,391483;574622,394235;573016,398934;566918,412423;564087,419500;562345,423259;560167,427240;554287,437855;547971,448248;539914,462180;530985,475890;525105,483630;518789,491149;516611,494245;514216,497341;510513,500437;504458,507244;504633,507955;498318,514590;491566,519455;486122,523877;480964,527705;481766,527637;487429,523435;492873,519012;499624,514147;505940,507513;505722,506629;511820,499773;515522,496677;517918,493581;520096,490486;526411,482967;532291,475227;541220,461516;549278,447585;555594,437191;561474,426576;563652,422596;565394,418837;568225,411760;574323,398271;576718,389204;582599,371071;585212,356918;588696,339890;589482,336899;588914,336794;589132,331266;593923,326179;591387,336909;591387,336909;593923,326180;595883,323968;594576,326843;594277,332869;594141,338563;591963,345368;591963,346145;594576,338563;595012,326843;596027,324609;586518,314459;585091,317884;584558,322862;583871,320537;583620,320865;584341,323305;583905,326843;584776,329718;585451,329680;584994,328170;585430,324631;586518,314459;604812,308488;605248,308709;605030,317997;605248,324410;604594,336131;603941,342765;601981,352495;601328,360677;598061,375714;595012,388762;589567,391194;590003,389867;590874,380580;594141,370849;596754,369302;596754,369301;599585,352495;601110,344534;602416,336352;603505,328612;603941,321314;604159,315122;604594,311805;604812,308488;30672,205954;30781,206009;30791,205978;43812,174257;39020,183324;35100,186641;35091,186853;34712,195318;34723,195298;35100,186862;39020,183545;43812,174478;43975,174589;44056,174423;46425,155018;43376,157229;38803,166960;39849,167810;39883,167660;39020,166960;43594,157229;46293,155271;63194,142413;62919,142637;61751,147195;61016,149490;40980,186641;38149,195708;35536,204995;29873,224456;26171,237724;24429,247675;23558,252761;22904,257848;20945,271558;20291,279962;21380,288807;21890,283987;21816,282394;22687,273106;24647,259396;26201,257501;28459,242162;28349,239493;30501,233230;31781,227972;31398,228878;30091,228436;26825,237945;27042,243253;25518,253425;25300,255194;23122,257848;23776,252761;24647,247675;26389,237724;30091,224456;35754,204995;38367,195708;41198,186641;61234,149490;63194,142413;67114,120299;67114,120299;68203,121184;68203,121184;106356,88815;106314,88849;106187,88995;104409,90888;103959,91552;103665,91889;102394,93763;89110,109685;85407,114108;81705,118751;65334,137125;81923,118530;85625,113886;89327,109464;102612,93542;103959,91552;106187,88995;111885,73566;110005,74231;108607,74758;108274,75187;105879,77398;99781,81379;95643,86023;91723,90667;89110,93099;89021,92986;86551,96002;82358,101282;75607,108800;76696,110127;76717,110108;75825,109021;82576,101503;89327,93099;91941,90667;95861,86023;99998,81379;106096,77399;108492,75187;111105,74192;111930,73932;427321,33613;438428,38699;443219,42680;432548,37372;427321,33613;391170,17470;399881,19460;412077,25652;391170,17470;260067,16005;255493,16585;245693,17912;236111,20124;231973,21450;227182,22777;216698,24869;214769,25652;201484,30296;188417,35603;179271,39805;173173,42237;158146,49314;150959,53958;143990,58602;132883,67005;122430,75408;112425,84270;113283,85360;115407,83881;117214,82513;123737,76735;134190,68332;145297,59928;152266,55284;159452,50641;174479,43564;180359,40468;189506,36267;202573,30959;215857,26315;221438,25202;224133,24267;260825,16229;337950,11250;342605,11720;348921,13932;344130,13268;334112,11278;337950,11250;363294,9509;372223,10172;383112,14595;369610,12163;363294,9509;290447,9454;265293,10836;247871,13268;239595,15479;232409,18133;222391,19460;184497,34276;170777,40468;166639,42016;162937,44006;155968,47766;145079,53515;136803,60149;112848,79167;107841,83588;102944,88129;103047,88234;65372,133125;57749,143740;54265,150153;50780,156124;44247,168507;37140,179879;37060,180228;34665,186862;32922,189958;32487,190400;30554,196924;30091,200794;29656,206322;26607,215389;23776,224456;20727,237724;18984,249887;17896,262049;19420,253646;19561,252952;19856,249665;21598,237503;22143,237688;22191,237482;21598,237282;24647,224013;27478,214947;30513,205922;30309,205880;30745,200352;33140,189958;34882,186862;34941,186700;37278,180228;44465,168729;50998,156345;54483,150374;57967,143961;65590,133346;103265,88455;113283,79168;137239,60150;145515,53516;156404,47766;163372,44006;167075,42016;171213,40468;184933,34276;222826,19460;232844,18133;240031,15480;248307,13268;265729,10836;290883,9536;311100,10225;321045,0;331281,663;341734,1769;348703,3538;353276,5750;358939,4644;367432,6634;372659,8182;372441,8403;372223,9951;363294,9288;360245,8403;357196,7740;351316,6413;345436,5086;339338,4202;332587,4202;327143,4202;318650,4202;318251,4072;314512,5971;315818,8182;328885,10836;323070,10939;323168,10946;329321,10836;334547,11499;344565,13489;349356,14153;357414,15922;365690,17691;373748,19681;381806,22114;385726,23219;389646,24546;389696,24593;392507,25085;399320,27656;400271,29120;400535,29190;406633,31623;411859,33834;417086,36267;421006,38478;423619,39805;426450,41353;436033,46881;448228,54842;454544,59265;454727,59398;457954,61389;580856,296105;580764,297955;583252,298316;585647,300085;586736,306056;590874,313132;592616,313293;592616,311584;594387,306591;594358,305614;596101,299643;598496,299643;602198,297210;602634,306940;601545,311584;600239,316007;599585,323305;599367,327064;598932,330823;598003,331452;598061,331708;598950,331106;599367,327506;599585,323747;600239,316449;601545,312027;602634,307383;604376,308710;604159,312027;603723,315344;603505,321536;603070,328833;601981,336573;600674,344755;599150,352716;596319,369523;593705,371071;590438,380801;589567,390089;589132,391415;585430,401588;584341,402472;579767,413308;584558,402472;585647,401588;578678,421711;574976,423702;574208,425261;574323,425471;575194,423701;578896,421711;576283,429230;571492,438076;569096,442498;566483,446921;564523,450238;561692,456651;558643,462843;553852,469477;549060,475669;549260,475252;543834,482746;532073,495793;529758,499410;532073,496014;543834,482967;534905,496677;530304,501570;526611,504327;526411,504638;524102,506442;524016,507071;513780,517685;502891,527858;502387,528229;498753,532944;490042,539578;481900,545779;481871,545815;490042,539799;498753,533165;491566,540463;485714,544333;481665,546069;481549,546212;477193,549087;475552,549860;471422,553261;467393,556164;461295,560144;459335,560365;457157,561349;456818,561610;459553,560586;461513,560365;453673,566336;448664,568990;443655,571422;440117,571961;439517,572307;422966,579604;422122,579799;417086,583143;419917,584027;409464,588671;410335,585575;406850,586902;403584,588008;396832,590219;395930,589120;392694,589777;388774,590661;380717,592652;380451,592777;388121,590882;392041,589998;395308,589334;396614,590440;403366,588229;406632,587123;410117,585796;409246,588892;400099,593315;399651,593187;393348,595747;388121,597295;380281,599286;377042,599009;370266,600348;370045,600834;351970,604372;347832,603266;344347,603266;338249,605256;332805,605699;327360,605920;326769,605662;321807,606556;315818,605477;316036,605256;317125,603708;312116,603045;314512,601718;321698,601497;328667,601276;338685,601497;345654,600834;358721,597959;367432,595969;373965,595747;374420,595533;368085,595748;359374,597738;346307,600613;339338,601276;329321,601055;322352,601276;315165,601497;315383,600613;316907,598401;383983,587123;429499,569653;441477,563240;448228,559702;455197,555943;468264,547982;478717,539799;498318,524320;503762,519897;508989,515253;516829,507955;520096,502427;524788,498059;524826,497785;520314,501985;517047,507513;509207,514811;503980,519455;498536,523877;478935,539357;468482,547539;455415,555500;448446,559260;441695,562798;429717,569211;384201,586681;317125,597959;312116,597959;311463,596190;306236,595969;301445,597959;287507,598180;277271,597738;272262,597295;267254,596411;270271,593143;269649,593315;258407,591201;257889,591325;236329,587344;227835,585575;220431,584248;211502,580047;200395,575845;188853,571201;190813,569653;198871,571201;202355,574297;214333,577835;238071,584027;243951,585133;250267,586238;257236,587787;264915,589473;265511,589334;272698,590440;272916,589998;283369,590440;285111,590661;301227,590661;312987,591104;326925,589998;328667,589998;329321,591767;343041,589998;352187,587787;357414,586902;360681,586460;367868,584691;373748,583364;379628,581816;390413,579920;391824,579383;380499,581373;374619,582922;368739,584248;361552,586017;358285,586460;353059,587344;338903,588671;329321,589556;327578,589556;313640,590661;301880,590219;285765,590219;284022,589998;277271,587123;273569,589556;273560,589575;276618,587565;283369,590440;272916,589998;272998,589944;266165,588892;258107,587123;251138,585575;244822,584469;238942,583364;215204,577172;203226,573634;199742,570538;191684,568990;179706,562798;176222,563019;163808,556606;161630,552625;162066,552404;169688,556606;177310,560808;179488,559481;170559,553510;163155,550193;152919,544222;144208,538473;130488,532502;125261,528079;126350,527637;131577,529185;120688,517685;114590,512599;108928,507513;101741,501542;91288,489822;90570,487546;88456,485399;81270,477438;80399,473458;77567,469477;77230,468940;73865,466602;67332,457093;63629,448248;63194,448248;58185,438518;53394,428788;48385,417510;43812,406011;48385,413750;52958,423480;54483,428788;55113,429726;54337,425632;52315,421905;49023,414388;45118,407779;40327,394511;36222,380910;34874,376945;29004,353150;26407,335877;26389,336352;26607,339890;27696,348072;29002,356476;26825,349178;25300,339890;23558,339890;22469,331487;20945,326179;19638,321093;15936,317113;14847,317113;13758,311584;13322,304508;14193,294557;14629,291018;15371,288592;15010,283057;15500,274875;16371,273217;16371,272222;14629,275539;13105,273327;10273,269347;9756,266196;9620,266472;8749,275318;8095,284163;7442,291018;7442,305171;7660,312469;8095,319766;6136,326622;5700,326622;4393,313353;4393,299643;5482,289028;7441,291017;5700,288807;5264,280846;5700,268683;5918,265366;6571,259838;9184,249887;10487,243276;10056,241704;8531,250550;5918,260501;5264,266030;5047,269347;4611,281509;5047,289470;3958,300085;3958,313796;5264,327064;5700,327064;8531,339669;10056,350062;13322,360677;18467,383503;18916,387877;19856,387877;24647,399597;26389,405568;23122,400482;19638,392521;19420,394732;17525,388769;16153,388983;14629,383897;9402,371734;6136,360898;5918,351831;4393,341217;3304,330602;909,322862;2433,281731;3958,271116;2651,265366;5264,249444;5918,245685;7660,232859;12233,223571;11144,236176;12233,234016;12887,228851;13105,223129;15064,215831;18113,204774;21816,193496;22093,193179;23776,184208;26171,177795;29003,172488;34665,161431;39238,151480;45771,138654;50563,133125;54483,125386;57749,120520;61234,118751;62105,117425;65590,110348;72341,102387;72524,105714;72032,107113;79092,99733;82576,95090;87150,90667;87544,91111;87367,90888;93030,85138;98692,79831;104790,73197;113283,66784;122430,59928;127899,56054;131577,52631;138110,48650;145079,44891;146002,44409;148373,42044;152266,39141;156540,36930;159563,36223;160106,35824;219342,11499;221540,11014;227617,8845;231810,7988;233996,7970;234804,7740;284458,1106;298559,1050;313640,1327;313921,1540;321263,663;328014,1769;334765,3096;338248,3900;334547,2875;327796,1548;321045,442;3210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1580;top:16330;width:3541;height:354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0303f"/>
                  <v:stroke joinstyle="miter"/>
                  <v:path arrowok="t" o:connecttype="custom" o:connectlocs="192515,352889;190861,353793;190960,353837;206276,343704;200925,344997;192899,346032;192517,344997;198122,344480;206276,343704;220194,342349;219867,342443;220034,342410;120347,340405;126016,341893;128437,342022;135189,345385;138246,346032;138437,346097;139138,345385;141813,346161;144489,346808;149760,348053;149839,347972;155954,349007;158884,349525;161814,349783;167802,350042;175955,349913;176309,349913;177102,349460;178885,348878;180701,348846;181943,349007;182277,349913;185128,349913;184236,351206;183726,351853;182070,352629;179013,352629;175064,352371;166528,352112;160158,351594;154553,350818;148947,349913;140412,348619;133787,346420;133864,346364;129966,345127;126526,343574;122577,342281;118500,340858;120347,340405;195339,337632;193392,337933;179931,338623;184363,339176;185510,338917;193409,338012;194708,337755;207433,335757;200822,336782;203091,336848;206355,336233;231566,335458;210831,341065;221324,338691;98626,332838;113277,339176;118500,340858;122449,342281;126398,343574;129838,345126;129074,345773;127035,345385;119774,342669;116207,341246;112640,339693;107926,338012;103849,336201;100665,334519;98626,332838;104614,329604;111621,333226;110729,333743;102576,329733;104614,329604;78753,320807;87415,325723;89199,327793;85122,325593;82065,323653;78753,320807;93943,317488;93944,317525;94375,318054;94422,317832;279991,308997;279528,309036;271884,314598;264368,318738;259017,321971;256087,323265;253030,324559;249335,326499;246532,328181;242456,329862;238252,331415;237105,332579;235322,333226;230863,334002;225130,335813;219907,337494;214174,339176;207040,340987;196976,342669;196721,343057;191882,344285;192007,344350;197381,342986;197485,342669;207549,340987;214684,339176;220416,337494;225640,335813;231372,334002;235831,333226;232813,335065;232901,335037;236086,333096;237870,332450;237988,332416;238761,331544;242965,329992;247042,328310;249845,326628;253539,324688;256597,323394;258693,322469;259782,321713;265132,318479;272649,314339;61532,307208;62016,307629;62181,307714;280846,303831;280802,303861;280802,303898;281004,303928;281057,303861;283598,301900;282846,302428;282713,302568;283228,302233;51130,295384;55942,301137;52127,296488;292618,295380;292607,295384;292522,295971;290484,298299;288063,301016;288209,300981;290484,298428;292522,296100;292618,295380;63582,292467;63834,292779;63847,292737;44738,289503;48050,291702;48213,291896;49722,292235;53146,295453;57860,299334;59898,302180;61044,303603;65886,307742;64484,308906;59976,303820;59771,303861;64037,308675;64484,308906;65886,307742;77988,317444;75568,318220;76459,318867;72892,318996;70599,317444;68434,315762;63083,311235;58114,306707;53528,302180;51363,299981;49324,297652;50089,296617;52637,298946;55439,301145;58879,304896;59171,305151;55439,301145;52764,298946;50216,296617;47413,293125;44738,289503;325390,268935;325326,268963;323934,272354;324053,252729;320677,257681;319021,260785;317364,263631;313415,268935;309976,274238;306918,278507;306663,278665;306454,278979;306791,278766;309848,274497;313288,269193;317237,263890;318893,261044;320549,257939;323989,252894;337238,250954;335582,255999;332652,261432;329722,266994;327047,270487;328830,266865;330359,263243;331505,261303;333034,258716;334435,256128;337238,250954;328992,239866;325900,245392;325843,245524;328957,239959;330688,227350;326971,237660;319153,253887;318009,255725;318001,255740;315326,260397;312651,265442;309593,269323;307045,273721;292013,290926;287044,295194;286568,295563;286362,295774;284284,297494;282585,299463;276343,304250;275365,304877;272708,307076;272324,307329;271757,307872;266788,311235;261820,314339;261251,314632;257887,316851;256844,317385;255832,318091;252393,320031;249179,321311;242016,324980;225211,331344;213500,334401;222964,332579;224748,332191;230481,330121;234048,328957;239781,325981;246278,323653;250440,321996;252265,320937;253921,320419;256214,319126;256817,318700;258380,317185;261820,315116;265733,313168;267170,312270;272139,308906;274305,306837;276725,305284;282968,300498;287426,296229;292395,291960;307427,274756;309496,271185;309593,270875;312906,265701;313925,264148;315280,262240;315708,261432;318383,256775;323607,245780;328703,234008;330200,229222;344627,215898;344245,216157;344245,216157;345830,208232;345785,208460;346156,208913;347302,210206;348067,209689;348086,209590;347557,209948;346283,208783;344695,193537;344606,193542;344445,193551;344500,194166;344372,197400;343863,199340;340805,204256;340041,208525;339277,209948;338003,216157;336601,221072;335072,225859;334181,229610;333162,233491;333974,232207;334690,229481;335327,225600;336856,220814;338257,215898;339531,209689;340296,208266;341060,203997;344118,199082;342079,209042;340550,217321;337111,227928;336430,229003;336139,230613;335200,233361;331633,241252;329977,245392;328957,247591;327683,249919;324244,256128;320549,262208;315836,270358;310612,278378;307173,282905;303478,287304;302204,289115;300803,290926;298637,292737;295095,296719;295198,297135;291503,301016;287554,303861;284369,306449;281352,308687;281821,308648;285133,306190;288318,303603;292267,300757;295962,296876;295835,296359;299402,292349;301567,290538;302969,288727;304243,286916;307937,282517;311377,277990;316600,269970;321314,261820;325008,255740;328448,249531;329722,247203;330741,245004;332397,240864;335964,232973;337366,227670;340805,217062;342334,208783;344372,198823;344832,197073;344500,197012;344627,193778;347430,190803;345946,197079;345946,197079;347430,190803;348576,189509;347812,191191;347637,194716;347557,198047;346283,202027;346283,202482;347812,198047;348067,191191;348661,189884;343098,183947;342264,185950;341952,188862;341550,187502;341403,187694;341824,189121;341570,191191;342079,192872;342474,192850;342207,191967;342461,189897;343098,183947;353800,180454;354054,180583;353927,186016;354054,189768;353672,196624;353290,200504;352143,206196;351761,210982;349850,219779;348067,227411;344882,228834;345137,228058;345646,222625;347557,216933;349086,216028;349086,216027;350742,206196;351634,201539;352398,196753;353035,192226;353290,187957;353417,184335;353672,182394;353800,180454;17943,120475;18006,120507;18012,120489;25629,101934;22826,107238;20533,109178;20527,109302;20306,114254;20312,114242;20533,109307;22826,107367;25629,102063;25724,102128;25772,102031;27157,90680;25374,91973;22698,97665;23311,98162;23330,98075;22826,97665;25501,91973;27080,90828;36967,83306;36806,83437;36123,86104;35693,87446;23972,109178;22316,114482;20787,119915;17475,131298;15310,139060;14290,144881;13781,147856;13399,150831;12252,158851;11870,163767;12507,168941;12805,166122;12762,165190;13271,159757;14418,151737;15327,150629;16648,141655;16583,140094;17842,136431;18591,133355;18367,133885;17603,133627;15692,139189;15819,142294;14927,148244;14800,149279;13526,150831;13908,147856;14418,144881;15437,139060;17603,131298;20915,119915;22444,114482;24100,109178;35820,87446;36967,83306;39260,70371;39260,70371;39897,70888;39897,70888;62216,51954;62191,51973;62117,52059;61076,53166;60813,53555;60641,53752;59898,54848;52127,64161;49961,66749;47795,69465;38219,80213;47923,69336;50088,66619;52254,64032;60025,54718;60813,53555;62117,52059;65450,43034;64350,43423;63532,43731;63338,43982;61936,45275;58369,47604;55949,50320;53656,53037;52127,54460;52075,54394;50630,56157;48178,59246;44228,63644;44865,64420;44877,64409;44356,63773;48305,59375;52254,54460;53783,53037;56076,50320;58497,47604;62064,45275;63465,43982;64994,43400;65476,43247;249972,19662;256469,22638;259272,24966;253030,21861;249972,19662;228824,10219;233920,11383;241054,15005;228824,10219;152132,9362;149457,9702;143724,10478;138119,11771;135698,12548;132896,13324;126763,14547;125634,15006;117863,17722;110219,20827;104869,23284;101302,24707;92511,28847;88307,31563;84231,34280;77733,39195;71618,44111;65766,49295;66268,49932;67510,49067;68567,48267;72383,44887;78498,39971;84995,35056;89071,32339;93276,29623;102066,25483;105506,23672;110856,21215;118500,18110;126271,15394;129535,14742;131112,14195;152576,9494;197692,6581;200415,6856;204110,8149;201307,7761;195447,6597;197692,6581;212518,5562;217741,5950;224111,8537;216212,7115;212518,5562;169904,5530;155190,6338;144998,7761;140157,9055;135953,10607;130093,11383;107926,20050;99900,23672;97480,24578;95314,25742;91237,27941;84868,31304;80026,35185;66013,46310;63084,48896;60219,51552;60280,51614;38241,77873;33782,84082;31743,87834;29705,91326;25883,98570;21726,105223;21679,105427;20278,109307;19259,111118;19004,111377;17873,115193;17603,117457;17348,120691;15564,125994;13908,131298;12125,139060;11105,146174;10469,153289;11360,148373;11443,147968;11615,146045;12634,138930;12953,139038;12981,138918;12634,138801;14418,131039;16074,125736;17849,120456;17730,120432;17985,117198;19386,111118;20405,109307;20440,109213;21807,105427;26011,98700;29833,91456;31871,87963;33909,84212;38368,78003;60408,51743;66268,46310;80281,35185;85122,31305;91492,27941;95569,25742;97735,24578;100155,23672;108181,20050;130348,11383;136208,10607;140412,9055;145253,7761;155445,6338;170159,5578;181986,5981;187803,0;193791,388;199906,1035;203982,2070;206658,3363;209970,2716;214938,3881;217996,4786;217868,4916;217741,5821;212518,5433;210734,4916;208951,4527;205511,3751;202071,2975;198504,2458;194555,2458;191370,2458;186402,2458;186168,2382;183981,3493;184746,4786;192389,6338;188988,6399;189045,6403;192644,6338;195702,6727;201562,7891;204365,8279;209078,9314;213919,10349;218633,11513;223347,12936;225640,13582;227933,14359;227962,14386;229607,14674;233592,16178;234148,17034;234303,17075;237870,18498;240927,19792;243985,21215;246278,22508;247806,23284;249463,24190;255068,27424;262202,32081;265897,34668;266004,34745;267892,35910;339786,173210;339732,174293;341187,174504;342589,175538;343226,179031;345646,183170;346665,183265;346665,182265;347701,179344;347684,178772;348704,175280;350105,175280;352271,173857;352526,179549;351889,182265;351124,184852;350742,189121;350615,191320;350360,193519;349817,193887;349850,194037;350371,193684;350615,191579;350742,189380;351124,185111;351889,182524;352526,179807;353545,180583;353417,182524;353163,184464;353035,188086;352780,192355;352143,196883;351379,201669;350487,206326;348831,216157;347302,217062;345391,222754;344882,228187;344627,228963;342461,234914;341824,235431;339149,241770;341952,235431;342589,234914;338512,246685;336346,247850;335897,248762;335964,248884;336474,247849;338639,246685;337111,251083;334308,256258;332907,258845;331378,261432;330231,263372;328575,267124;326792,270746;323989,274627;321186,278249;321303,278004;318129,282388;311249,290020;309895,292136;311249,290149;318129,282517;312906,290537;310214,293400;308054,295012;307937,295194;306586,296250;306536,296617;300548,302827;294178,308777;293884,308994;291758,311752;286662,315633;281899,319260;281882,319281;286662,315762;291758,311882;287554,316150;284130,318414;281762,319430;281694,319514;279146,321195;278186,321647;275770,323637;273413,325335;269846,327663;268699,327793;267425,328368;267227,328521;268827,327922;269973,327793;265387,331285;262457,332838;259527,334261;257457,334576;257106,334778;247424,339047;246931,339161;243985,341116;245641,341634;239526,344350;240035,342539;237997,343316;236086,343962;232137,345256;231609,344613;229716,344997;227423,345515;222710,346679;222554,346752;227041,345644;229334,345126;231245,344738;232009,345385;235959,344092;237870,343445;239908,342669;239398,344480;234048,347067;233785,346992;230098,348490;227041,349395;222455,350559;220560,350398;216596,351181;216467,351465;205893,353535;203473,352888;201434,352888;197867,354052;194682,354311;191498,354440;191152,354290;188249,354812;184746,354181;184873,354052;185510,353147;182580,352759;183981,351982;188185,351853;192262,351724;198122,351853;202199,351465;209842,349783;214938,348619;218760,348490;219026,348364;215321,348490;210225,349654;202581,351336;198504,351724;192644,351594;188567,351724;184363,351853;184491,351336;185383,350042;224620,343445;251246,333226;258253,329474;262202,327404;266279,325205;273923,320549;280038,315762;291503,306707;294688,304120;297745,301404;302332,297135;304243,293901;306988,291346;307010,291185;304370,293642;302459,296876;297873,301145;294815,303861;291631,306449;280165,315504;274050,320290;266406,324947;262330,327146;258380,329216;251374,332967;224748,343186;185510,349783;182580,349783;182198,348749;179140,348619;176338,349783;168184,349913;162197,349654;159267,349395;156336,348878;158102,346966;157738,347067;151162,345830;150858,345903;138246,343574;133278,342539;128946,341763;123723,339305;117226,336848;110474,334131;111621,333226;116334,334131;118373,335942;125379,338012;139265,341634;142705,342281;146400,342927;150476,343833;154969,344819;155317,344738;159521,345385;159649,345127;165764,345385;166783,345515;176210,345515;183089,345773;191243,345127;192262,345127;192644,346161;200670,345127;206021,343833;209078,343316;210989,343057;215193,342022;218633,341246;222072,340340;228382,339232;229207,338917;222582,340082;219142,340987;215703,341763;211499,342798;209588,343057;206530,343574;198250,344350;192644,344868;191625,344868;183472,345515;176592,345256;167165,345256;166146,345127;162197,343445;160031,344868;160025,344879;161814,343704;165764,345385;159649,345126;159697,345095;155699,344480;150986,343445;146909,342539;143215,341893;139775,341246;125889,337624;118882,335554;116844,333743;112130,332838;105123,329216;103085,329345;95824,325593;94550,323265;94804,323136;99263,325593;103722,328051;104996,327275;99773,323782;95441,321842;89454,318349;84358,314986;76332,311494;73275,308906;73911,308648;76969,309553;70599,302827;67032,299851;63720,296876;59516,293383;53401,286527;52981,285196;51745,283940;47541,279283;47031,276955;45375,274627;45178,274312;43209,272945;39387,267382;37222,262208;36967,262208;34037,256516;31234,250825;28304,244228;25629,237501;28304,242028;30979,247720;31871,250825;32240,251373;31786,248979;30603,246798;28677,242401;26393,238536;23590,230774;21189,222818;20401,220498;16966,206580;15448,196475;15437,196753;15564,198823;16201,203609;16966,208525;15692,204256;14800,198823;13781,198823;13144,193907;12252,190803;11488,187828;9322,185499;8685,185499;8048,182265;7793,178126;8303,172305;8558,170235;8991,168815;8780,165578;9067,160792;9577,159822;9577,159239;8558,161180;7666,159886;6010,157558;5707,155714;5627,155876;5118,161050;4736,166225;4354,170235;4354,178514;4481,182782;4736,187051;3589,191061;3334,191061;2570,183300;2570,175280;3207,169071;4353,170234;3334,168941;3080,164284;3334,157170;3462,155229;3844,151995;5373,146174;6134,142307;5882,141388;4990,146562;3462,152383;3080,155617;2952,157558;2697,164672;2952,169329;2315,175538;2315,183559;3080,191320;3334,191320;4990,198694;5882,204773;7793,210982;10803,224335;11066,226894;11615,226894;14418,233749;15437,237242;13526,234267;11488,229610;11360,230904;10252,227415;9449,227540;8558,224565;5500,217450;3589,211112;3462,205808;2570,199599;1933,193390;532,188862;1423,164802;2315,158593;1551,155229;3080,145916;3462,143716;4481,136214;7156,130781;6519,138154;7156,136890;7538,133869;7666,130522;8812,126253;10596,119785;12762,113188;12924,113003;13908,107755;15310,104004;16966,100899;20278,94431;22953,88610;26775,81107;29578,77873;31871,73346;33782,70500;35820,69465;36330,68689;38368,64549;42317,59893;42425,61839;42137,62657;46267,58340;48305,55624;50980,53037;51211,53297;51108,53166;54420,49803;57732,46698;61299,42817;66268,39066;71618,35056;74818,32790;76969,30787;80791,28459;84868,26260;85407,25978;86794,24594;89072,22896;91572,21603;93340,21189;93658,20956;128309,6726;129595,6443;133150,5174;135603,4673;136882,4662;137354,4527;166401,647;174649,614;183472,776;183636,901;187931,388;191880,1035;195829,1811;197867,2281;195702,1682;191752,905;187803,259;1878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5134;top:-55438;width:2673;height:247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23644f"/>
                  <v:stroke joinstyle="miter"/>
                  <v:path arrowok="t" o:connecttype="custom" o:connectlocs="145311,245760;144062,246390;144137,246420;155697,239363;151659,240264;145601,240985;145312,240264;149543,239904;155697,239363;166203,238420;165956,238485;166082,238462;90838,237066;95117,238102;96944,238192;102041,240534;104349,240985;104493,241030;105022,240534;107041,241075;109060,241525;113039,242392;113099,242336;117715,243057;119926,243417;122138,243597;126657,243777;132811,243687;133079,243687;133677,243372;135023,242967;136393,242944;137331,243057;137583,243687;139735,243687;139062,244588;138677,245039;137427,245579;135119,245579;132138,245399;125696,245219;120888,244859;116657,244318;112426,243687;105983,242786;100983,241255;101041,241216;98098,240354;95502,239273;92521,238372;89444,237381;90838,237066;147442,235134;145973,235345;135812,235825;139158,236210;140023,236030;145985,235399;146966,235221;156571,233829;151581,234543;153293,234588;155757,234161;174787,233621;159136,237526;167056,235872;74443,231796;85501,236210;89444,237381;92425,238372;95406,239273;98002,240354;97425,240805;95887,240534;90406,238642;87713,237651;85021,236570;81463,235399;78386,234138;75982,232967;74443,231796;78963,229544;84251,232066;83578,232426;77424,229634;78963,229544;59443,223418;65981,226841;67328,228282;64251,226751;61943,225400;59443,223418;70909,221106;70910,221132;71234,221500;71270,221346;211338,215192;210988,215220;205219,219093;199545,221976;195507,224228;193295,225129;190987,226030;188199,227382;186083,228553;183006,229724;179833,230805;178967,231616;177621,232066;174256,232607;169929,233868;165986,235039;161659,236210;156274,237471;148678,238642;148485,238913;144833,239768;144928,239814;148984,238864;149062,238642;156659,237471;162044,236210;166371,235039;170313,233868;174640,232607;178006,232066;175728,233347;175794,233327;178198,231976;179545,231526;179634,231502;180218,230895;183391,229814;186468,228643;188583,227472;191372,226120;193680,225219;195262,224575;196084,224048;200122,221796;205796,218913;46445,213947;46810,214240;46935,214299;211983,211595;211950,211616;211950,211642;212103,211662;212142,211616;214060,210250;213493,210618;213392,210715;213782,210482;38593,205712;42225,209718;39345,206481;220869,205710;220860,205713;220796,206121;219258,207742;217431,209634;217541,209610;219258,207832;220796,206211;220869,205710;47992,203681;48182,203898;48192,203869;33768,201616;36268,203148;36391,203283;37530,203519;40115,205760;43673,208463;45211,210445;46077,211436;49731,214319;48673,215129;45270,211587;45115,211616;48335,214968;48673,215129;49731,214319;58866,221075;57039,221616;57712,222066;55019,222156;53288,221075;51654,219904;47615,216751;43865,213598;40403,210445;38769,208913;37230,207292;37807,206571;39730,208193;41846,209724;44442,212337;44663,212514;41846,209724;39826,208193;37903,206571;35788,204139;33768,201616;245605,187292;245557,187312;244506,189673;244596,176006;242048,179455;240797,181617;239547,183599;236566,187292;233970,190986;231662,193959;231470,194069;231313,194288;231566,194139;233874,191166;236470,187473;239451,183779;240701,181797;241951,179635;244548,176122;254548,174770;253298,178284;251086,182067;248875,185941;246855,188373;248202,185851;249356,183329;250221,181977;251375,180176;252433,178374;254548,174770;248324,167048;245990,170896;245947,170989;248298,167113;249604,158332;246799,165512;240898,176813;240034,178093;240028,178103;238009,181347;235990,184860;233682,187563;231759,190626;220412,202607;216662,205580;216302,205837;216147,205984;214578,207181;213296,208553;208584,211886;207846,212323;205841,213855;205551,214031;205123,214409;201372,216751;197622,218913;197193,219117;194654,220662;193867,221034;193103,221526;190507,222877;188081,223768;182674,226323;169990,230756;161150,232885;168294,231616;169640,231345;173967,229904;176660,229093;180987,227021;185891,225399;189033,224245;190410,223508;191660,223147;193391,222246;193846,221950;195026,220895;197622,219454;200576,218097;201661,217472;205411,215129;207046,213688;208873,212607;213585,209274;216950,206301;220700,203328;232047,191346;233609,188859;233682,188644;236182,185040;236951,183959;237974,182630;238297,182067;240317,178824;244259,171167;248105,162969;249235,159635;260125,150356;259837,150537;259837,150537;261034,145017;260999,145177;261279,145492;262145,146393;262722,146032;262736,145963;262337,146212;261375,145402;260176,134784;260109,134787;259988,134793;260029,135222;259933,137474;259548,138825;257241,142249;256664,145221;256087,146212;255125,150537;254067,153960;252913,157293;252240,159906;251471,162608;252085,161714;252625,159816;253106,157113;254260,153780;255317,150356;256279,146032;256856,145041;257433,142068;259741,138645;258202,145582;257048,151347;254452,158735;253938,159483;253719,160604;253010,162518;250317,168014;249067,170896;248298,172428;247336,174050;244740,178374;241951,182608;238394,188283;234451,193869;231855,197022;229066,200085;228105,201346;227047,202607;225412,203869;222739,206642;222816,206932;220027,209634;217046,211616;214642,213418;212365,214977;212719,214949;215219,213238;217623,211436;220604,209454;223393,206751;223297,206391;225989,203598;227624,202337;228681,201076;229643,199815;232432,196752;235028,193599;238970,188013;242528,182338;245317,178103;247913,173779;248875,172158;249644,170626;250894,167743;253587,162248;254644,158554;257241,151167;258394,145402;259933,138465;260280,137246;260029,137204;260125,134951;262241,132879;261121,137250;261121,137250;262241,132879;263106,131979;262529,133150;262397,135605;262337,137924;261375,140696;261375,141013;262529,137924;262722,133150;263170,132240;258971,128105;258341,129500;258106,131528;257803,130581;257692,130714;258010,131708;257818,133150;258202,134321;258500,134305;258298,133690;258491,132249;258971,128105;267049,125672;267241,125762;267145,129546;267241,132159;266953,136933;266664,139636;265799,143600;265510,146933;264068,153059;262722,158374;260318,159365;260510,158825;260895,155041;262337,151077;263491,150447;263491,150446;264741,143600;265414,140357;265991,137023;266472,133870;266664,130897;266760,128375;266953,127024;267049,125672;13543,83902;13591,83924;13595,83912;19345,70989;17229,74683;15498,76034;15494,76120;15327,79569;15332,79561;15498,76124;17229,74773;19345,71079;19417,71124;19453,71057;20498,63151;19152,64052;17133,68016;17595,68362;17610,68302;17229,68016;19248,64052;20440,63255;27903,58017;27781,58108;27266,59965;26941,60899;18094,76034;16844,79728;15690,83511;13190,91439;11556,96844;10786,100898;10402,102970;10113,105042;9248,110628;8959,114051;9440,117655;9666,115691;9633,115042;10017,111258;10883,105673;11569,104901;12566,98652;12517,97565;13467,95014;14032,92871;13863,93241;13287,93061;11844,96934;11940,99097;11267,103241;11171,103961;10209,105042;10498,102970;10883,100898;11652,96844;13287,91439;15787,83511;16941,79728;18191,76034;27037,60899;27903,58017;29634,49008;29633,49008;30114,49368;30114,49368;46961,36182;46942,36196;46886,36255;46101,37026;45902,37297;45772,37434;45211,38197;39346,44684;37711,46485;36076,48377;28848,55862;36172,48287;37807,46395;39442,44593;45307,38107;45902,37297;46886,36255;49402,29970;48572,30240;47954,30455;47807,30630;46750,31531;44057,33152;42230,35044;40499,36936;39346,37927;39306,37881;38216,39109;36365,41260;33384,44323;33864,44864;33874,44856;33480,44413;36461,41350;39442,37927;40596,36936;42326,35044;44153,33152;46846,31531;47904,30630;49057,30224;49422,30119;188680,13693;193584,15765;195699,17387;190987,15225;188680,13693;172717,7117;176564,7928;181948,10450;172717,7117;114830,6520;112811,6757;108483,7297;104252,8198;102425,8738;100310,9279;95681,10131;94829,10450;88963,12342;83194,14504;79155,16216;76463,17207;69828,20090;66655,21981;63577,23873;58673,27297;54058,30720;49640,34330;50019,34774;50957,34171;51755,33614;54635,31260;59250,27837;64154,24414;67231,22522;70405,20630;77040,17747;79636,16486;83675,14774;89444,12612;95310,10720;97774,10267;98964,9886;115165,6612;149219,4583;151274,4775;154063,5675;151947,5405;147524,4594;149219,4583;160409,3874;164351,4144;169159,5946;163198,4955;160409,3874;128244,3851;117138,4414;109445,5405;105791,6306;102618,7387;98194,7928;81463,13964;75405,16486;73578,17117;71943,17927;68866,19459;64058,21801;60404,24504;49827,32251;47616,34052;45454,35902;45500,35945;28864,54233;25499,58557;23960,61170;22422,63602;19537,68647;16399,73279;16364,73421;15306,76124;14537,77385;14344,77566;13491,80223;13287,81800;13094,84052;11748,87745;10498,91439;9152,96844;8382,101799;7902,106754;8575,103331;8637,103048;8767,101709;9536,96754;9777,96830;9798,96746;9536,96664;10883,91259;12133,87565;13473,83889;13383,83872;13575,81620;14633,77385;15402,76124;15428,76058;16460,73421;19633,68737;22518,63692;24056,61260;25595,58647;28960,54323;45596,36035;50019,32251;60596,24504;64251,21801;69058,19459;72136,17927;73770,17117;75597,16486;81655,13964;98387,7928;102810,7387;105983,6306;109637,5405;117330,4414;128436,3885;137363,4166;141754,0;146274,270;150889,721;153966,1441;155986,2342;158486,1892;162236,2703;164544,3333;164448,3423;164351,4054;160409,3784;159063,3423;157717,3153;155120,2612;152524,2072;149832,1712;146851,1712;144447,1712;140697,1712;140520,1659;138869,2432;139446,3333;145216,4414;142648,4456;142692,4459;145408,4414;147716,4685;152139,5495;154255,5766;157813,6486;161467,7207;165025,8018;168582,9009;170313,9459;172044,10000;172066,10019;173308,10219;176316,11267;176736,11863;176852,11892;179545,12883;181852,13783;184160,14774;185891,15675;187045,16216;188295,16846;192526,19099;197911,22342;200699,24144;200780,24198;202205,25009;256471,120627;256431,121381;257529,121528;258587,122249;259068,124681;260895,127564;261664,127630;261664,126934;262446,124899;262433,124501;263202,122069;264260,122069;265895,121078;266087,125042;265606,126934;265029,128735;264741,131708;264645,133240;264452,134771;264042,135027;264068,135132;264461,134886;264645,133420;264741,131888;265029,128916;265606,127114;266087,125222;266856,125763;266760,127114;266568,128465;266472,130988;266279,133960;265799,137114;265222,140447;264549,143690;263299,150537;262145,151167;260702,155131;260318,158915;260125,159455;258491,163599;258010,163960;255990,168374;258106,163960;258587,163599;255510,171797;253875,172608;253536,173243;253587,173329;253971,172608;255606,171797;254452,174860;252336,178464;251279,180266;250125,182067;249259,183419;248009,186031;246663,188554;244548,191256;242432,193779;242520,193609;240124,196662;234932,201977;233909,203450;234932,202067;240124,196752;236182,202337;234150,204330;232520,205453;232432,205580;231412,206315;231374,206571;226854,210895;222046,215039;221824,215191;220220,217111;216373,219814;212778,222340;212765,222355;216373,219904;220220,217202;217046,220174;214462,221751;212674,222458;212623,222517;210700,223688;209975,224003;208152,225388;206373,226571;203680,228192;202815,228282;201853,228683;201703,228789;202911,228372;203776,228282;200315,230715;198103,231796;195891,232787;194329,233006;194064,233147;186756,236120;186384,236199;184160,237561;185410,237922;180795,239814;181179,238552;179641,239093;178198,239543;175217,240444;174819,239996;173390,240264;171659,240624;168102,241435;167984,241486;171371,240714;173102,240354;174544,240084;175121,240534;178102,239633;179544,239183;181083,238642;180698,239904;176660,241705;176462,241653;173679,242696;171371,243327;167909,244138;166479,244025;163487,244571;163390,244768;155409,246210;153582,245759;152043,245759;149351,246570;146947,246750;144543,246840;144282,246736;142091,247099;139446,246660;139543,246570;140023,245939;137812,245669;138869,245129;142043,245039;145120,244949;149543,245039;152620,244768;158390,243597;162236,242786;165121,242696;165321,242609;162524,242696;158678,243507;152909,244678;149832,244949;145408,244859;142331,244949;139158,245039;139254,244678;139927,243777;169544,239183;189641,232066;194930,229453;197911,228012;200988,226481;206757,223237;211373,219904;220027,213598;222431,211796;224739,209904;228201,206932;229643,204679;231715,202900;231732,202788;229739,204499;228297,206751;224835,209724;222527,211616;220123,213418;211469,219724;206854,223057;201084,226300;198007,227832;195026,229273;189737,231886;169640,239003;140023,243597;137812,243597;137523,242877;135215,242786;133100,243597;126946,243687;122426,243507;120215,243327;118003,242967;119335,241635;119061,241705;114097,240844;113868,240895;104349,239273;100598,238552;97329,238012;93387,236300;88482,234589;83386,232697;84251,232066;87809,232697;89348,233958;94637,235399;105118,237922;107714,238372;110503,238823;113580,239453;116971,240140;117234,240084;120407,240534;120503,240354;125119,240534;125888,240624;133004,240624;138196,240805;144350,240354;145120,240354;145408,241075;151466,240354;155505,239453;157813,239093;159255,238913;162428,238192;165025,237652;167621,237021;172383,236249;173006,236030;168006,236841;165409,237471;162813,238012;159640,238733;158197,238913;155890,239273;149639,239814;145408,240174;144639,240174;138485,240624;133292,240444;126177,240444;125407,240354;122426,239183;120792,240174;120788,240182;122138,239363;125119,240534;120503,240354;120540,240332;117522,239904;113964,239183;110887,238552;108099,238102;105503,237652;95021,235129;89733,233688;88194,232426;84636,231796;79347,229273;77809,229363;72328,226751;71366,225129;71559,225039;74924,226751;78290,228463;79251,227922;75309,225490;72039,224138;67520,221706;63674,219364;57616,216931;55308,215130;55789,214949;58096,215580;53288,210895;50596,208823;48096,206751;44923,204319;40307,199544;39990,198617;39057,197743;35884,194499;35499,192878;34249,191256;34100,191038;32614,190085;29730,186211;28095,182608;27903,182608;25691,178644;23576,174680;21364,170086;19345,165401;21364,168554;23383,172518;24056,174680;24335,175062;23992,173394;23099,171876;21646,168814;19921,166122;17806,160716;15993,155175;15398,153560;12806,143867;11660,136830;11652,137023;11748,138465;12229,141798;12806,145221;11844,142249;11171,138465;10402,138465;9921,135042;9248,132879;8671,130807;7036,129186;6555,129186;6075,126934;5882,124051;6267,119997;6459,118555;6787,117567;6628,115312;6844,111979;7228,111303;7228,110898;6459,112249;5786,111348;4536,109727;4308,108443;4248,108556;3863,112159;3574,115763;3286,118555;3286,124321;3382,127294;3574,130267;2709,133060;2517,133060;1940,127654;1940,122069;2421,117745;3286,118555;2517,117655;2324,114411;2517,109457;2613,108105;2901,105853;4055,101799;4630,99106;4440,98466;3767,102069;2613,106123;2324,108376;2228,109727;2036,114682;2228,117925;1748,122249;1748,127834;2324,133240;2517,133240;3767,138375;4440,142609;5882,146933;8154,156232;8352,158014;8767,158014;10883,162789;11652,165221;10209,163149;8671,159906;8575,160807;7738,158377;7132,158464;6459,156392;4151,151437;2709,147023;2613,143330;1940,139005;1459,134681;401,131528;1074,114772;1748,110448;1171,108105;2324,101619;2613,100087;3382,94862;5402,91079;4921,96214;5401,95334;5690,93230;5786,90899;6652,87926;7998,83421;9633,78827;9755,78698;10498,75043;11556,72430;12806,70268;15306,65764;17325,61710;20210,56485;22325,54233;24056,51080;25499,49098;27037,48377;27422,47837;28960,44954;31941,41711;32022,43066;31805,43636;34922,40630;36461,38738;38480,36936;38654,37117;38576,37026;41076,34684;43576,32522;46269,29819;50019,27206;54058,24414;56472,22835;58096,21441;60981,19819;64058,18288;64466,18092;65513,17128;67231,15945;69119,15045;70454,14757;70693,14594;96848,4684;97819,4487;100502,3603;102353,3254;103319,3247;103675,3153;125600,450;131826,428;138485,540;138609,628;141850,270;144831,721;147812,1261;149350,1589;147716,1171;144735,631;141754,180;1417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8774;top:10630;width:2211;height:221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<v:fill opacity="14392f"/>
                  <v:stroke joinstyle="miter"/>
                  <v:path arrowok="t" o:connecttype="custom" o:connectlocs="120216,220372;119182,220937;119244,220964;128808,214636;125467,215444;120455,216090;120217,215444;123717,215121;128808,214636;137499,213791;137295,213849;137400,213829;75150,212576;78690,213505;80202,213586;84418,215687;86327,216090;86447,216131;86884,215687;88555,216171;90226,216575;93517,217352;93567,217302;97385,217948;99215,218272;101045,218433;104783,218595;109875,218514;110096,218514;110591,218231;111705,217868;112838,217847;113614,217948;113823,218514;115603,218514;115046,219322;114727,219726;113693,220210;111784,220210;109318,220049;103988,219887;100010,219564;96510,219079;93010,218514;87680,217706;83543,216333;83591,216298;81157,215525;79009,214556;76543,213748;73997,212859;75150,212576;121979,210845;120763,211033;112357,211464;115125,211809;115841,211647;120773,211082;121585,210922;129531,209674;125403,210314;126819,210355;128858,209971;144601,209487;131653,212989;138205,211506;61587,207851;70735,211809;73997,212859;76463,213748;78929,214556;81077,215525;80600,215929;79327,215686;74792,213990;72565,213101;70338,212132;67394,211082;64848,209951;62860,208901;61587,207851;65326,205831;69701,208093;69144,208416;64053,205912;65326,205831;49177,200338;54586,203408;55700,204700;53154,203327;51245,202115;49177,200338;58663,198265;58663,198288;58932,198618;58962,198480;174839,192963;174550,192987;169777,196461;165084,199046;161743,201065;159913,201873;158004,202681;155697,203892;153946,204943;151401,205993;148776,206962;148060,207689;146946,208093;144162,208578;140582,209709;137320,210759;133740,211809;129285,212940;123001,213990;122842,214233;119820,215000;119898,215040;123254,214188;123319,213990;129604,212940;134059,211809;137638,210759;140900,209709;144480,208578;147264,208093;145379,209242;145434,209224;147423,208012;148537,207608;148611,207588;149094,207043;151719,206074;154265,205023;156015,203973;158322,202762;160231,201954;161540,201376;162220,200904;165561,198884;170255,196299;38424,191845;38726,192108;38829,192162;175373,189737;175346,189756;175346,189779;175472,189797;175505,189756;177092,188531;176622,188860;176539,188948;176861,188739;31928,184462;34933,188054;32550,185151;182724,184459;182717,184462;182665,184828;181392,186282;179880,187978;179971,187957;181392,186363;182665,184909;182724,184459;39704,182640;39861,182835;39869,182808;27937,180789;30005,182162;30106,182284;31049,182495;33187,184505;36130,186928;37403,188705;38119,189594;41142,192179;40267,192906;37452,189730;37324,189756;39988,192762;40267,192906;41142,192179;48699,198238;47188,198722;47745,199126;45517,199207;44085,198238;42733,197188;39392,194360;36289,191533;33426,188705;32073,187332;30800,185878;31278,185232;32869,186686;34619,188059;36767,190402;36949,190561;34619,188059;32948,186686;31357,185232;29607,183051;27937,180789;203189,167945;203149,167962;202280,170080;202354,157824;200246,160917;199211,162855;198177,164633;195711,167945;193563,171257;191654,173923;191495,174021;191365,174217;191575,174084;193484,171418;195632,168106;198098,164794;199132,163017;200166,161078;202314,157928;210587,156716;209553,159867;207724,163259;205894,166733;204223,168914;205337,166652;206292,164390;207008,163179;207962,161563;208837,159947;210587,156716;205438,149792;203507,153242;203472,153325;205417,149850;206497,141976;204176,148414;199294,158548;198580,159695;198575,159705;196904,162613;195234,165764;193325,168187;191734,170934;182347,181678;179244,184343;178946,184573;178818,184705;177521,185779;176460,187009;172562,189998;171951,190390;170292,191763;170052,191921;169698,192260;166595,194360;163493,196299;163138,196482;161037,197867;160386,198201;159754,198642;157606,199853;155599,200653;151126,202944;140632,206918;133320,208827;139229,207689;140343,207447;143923,206154;146150,205427;149730,203569;153787,202115;156387,201080;157526,200419;158560,200096;159992,199288;160369,199022;161345,198076;163493,196784;165936,195567;166834,195006;169936,192906;171289,191614;172800,190644;176698,187655;179483,184990;182585,182324;191972,171580;193264,169350;193325,169156;195393,165925;196029,164956;196876,163764;197143,163259;198814,160351;202075,153485;205257,146134;206192,143145;215201,134824;214963,134986;214963,134986;215953,130037;215924,130180;216156,130462;216872,131270;217349,130947;217361,130885;217031,131108;216236,130381;215244,120860;215188,120863;215088,120869;215122,121253;215042,123273;214724,124484;212815,127554;212338,130220;211860,131108;211065,134986;210190,138056;209235,141044;208678,143387;208042,145811;208549,145009;208996,143306;209394,140883;210349,137894;211224,134824;212019,130947;212497,130058;212974,127392;214883,124323;213610,130543;212656,135713;210508,142337;210083,143008;209901,144013;209315,145730;207087,150657;206053,153242;205417,154616;204621,156070;202473,159947;200166,163744;197223,168833;193961,173842;191813,176669;189506,179416;188711,180547;187836,181678;186483,182808;184271,185295;184335,185555;182028,187978;179562,189756;177573,191371;175689,192769;175982,192745;178051,191210;180040,189594;182506,187817;184813,185393;184733,185070;186961,182566;188313,181435;189188,180304;189983,179173;192291,176427;194438,173599;197700,168591;200643,163502;202950,159705;205098,155827;205894,154373;206530,153000;207564,150415;209792,145487;210667,142175;212815,135551;213770,130381;215042,124161;215329,123069;215122,123030;215201,121011;216951,119153;216025,123072;216025,123072;216952,119153;217667,118345;217190,119395;217081,121596;217031,123676;216236,126162;216236,126446;217190,123676;217349,119395;217720,118579;214247,114871;213725,116122;213531,117941;213280,117091;213188,117211;213451,118103;213292,119395;213610,120445;213857,120431;213690,119880;213849,118587;214247,114871;220929,112690;221088,112771;221009,116164;221088,118506;220850,122788;220611,125211;219895,128766;219656,131755;218463,137248;217349,142014;215361,142902;215520,142418;215838,139025;217031,135471;217986,134905;217986,134905;219020,128766;219577,125857;220054,122869;220452,120041;220611,117375;220690,115114;220850,113902;220929,112690;11204,75234;11244,75255;11247,75243;16004,63656;14254,66968;12822,68180;12818,68257;12680,71349;12684,71342;12822,68260;14254,67049;16004,63737;16063,63777;16093,63716;16958,56628;15845,57436;14174,60990;14556,61300;14569,61246;14254,60990;15924,57436;16910,56720;23084,52023;22983,52105;22557,53770;22288,54608;14970,68180;13935,71492;12981,74884;10912,81993;9560,86840;8924,90475;8605,92333;8367,94191;7651,99200;7412,102269;7810,105501;7996,103740;7969,103158;8287,99765;9003,94757;9571,94065;10396,88461;10356,87486;11141,85198;11609,83278;11469,83609;10992,83447;9799,86921;9878,88860;9321,92576;9242,93222;8446,94191;8685,92333;9003,90475;9640,86840;10992,81993;13060,74884;14015,71492;15049,68180;22368,54608;23084,52023;24516,43945;24516,43945;24913,44268;24913,44268;38850,32444;38835,32456;38789,32510;38139,33201;37975,33444;37867,33567;37403,34251;32551,40068;31198,41683;29846,43380;23866,50091;29925,43299;31278,41602;32630,39987;37483,34171;37975,33444;38789,32510;40870,26874;40183,27117;39673,27309;39551,27466;38676,28273;36449,29728;34937,31424;33505,33120;32551,34009;32518,33968;31616,35069;30084,36998;27618,39744;28016,40229;28024,40222;27698,39825;30164,37079;32630,34009;33585,33120;35017,31424;36528,29728;38755,28274;39631,27466;40585,27102;40887,27007;156094,12279;160152,14137;161902,15591;158004,13652;156094,12279;142889,6382;146071,7109;150526,9371;142889,6382;94999,5847;93328,6059;89748,6543;86248,7351;84736,7836;82986,8320;79157,9084;78452,9371;73599,11067;68826,13006;65485,14541;63258,15429;57768,18014;55143,19711;52598,21407;48540,24477;44722,27546;41067,30784;41381,31182;42156,30641;42817,30142;45199,28031;49018,24961;53075,21892;55620,20195;58246,18499;63735,15914;65883,14783;69224,13248;73997,11309;78850,9613;80888,9206;81873,8865;95275,5929;123448,4110;125149,4281;127456,5089;125706,4847;122046,4120;123448,4110;132706,3474;135968,3716;139945,5331;135013,4443;132706,3474;106096,3453;96908,3958;90544,4847;87521,5655;84896,6624;81236,7109;67394,12521;62382,14783;60871,15348;59519,16075;56973,17449;52995,19549;49972,21972;41222,28920;39393,30534;37604,32193;37642,32232;23879,48630;21095,52508;19822,54851;18549,57032;16163,61555;13567,65709;13538,65837;12662,68260;12026,69391;11867,69553;11161,71936;10992,73350;10833,75369;9719,78681;8685,81993;7571,86840;6935,91283;6537,95726;7094,92656;7145,92403;7253,91202;7889,86759;8089,86827;8106,86752;7889,86678;9003,81832;10037,78520;11146,75223;11072,75208;11231,73188;12106,69391;12742,68260;12763,68201;13617,65837;16242,61636;18629,57112;19902,54931;21175,52589;23959,48711;37721,32313;41381,28920;50131,21973;53154,19549;57132,17449;59678,16075;61030,15348;62541,14783;67553,12521;81395,7109;85055,6624;87680,5655;90703,4847;97067,3958;106255,3484;113640,3735;117273,0;121012,242;124831,646;127376,1293;129047,2100;131115,1696;134218,2423;136127,2989;136047,3070;135968,3635;132706,3393;131592,3070;130479,2827;128331,2343;126183,1858;123955,1535;121489,1535;119501,1535;116398,1535;116252,1488;114887,2181;115364,2989;120137,3958;118013,3996;118049,3999;120296,3958;122205,4201;125865,4928;127615,5170;130558,5816;133581,6463;136525,7190;139468,8078;140900,8482;142332,8967;142350,8984;143377,9164;145866,10103;146213,10637;146310,10663;148537,11552;150446,12360;152356,13248;153787,14056;154742,14541;155776,15106;159276,17126;163731,20034;166038,21649;166105,21698;167284,22425;212178,108166;212145,108842;213053,108974;213929,109620;214326,111801;215838,114387;216474,114445;216474,113821;217121,111997;217111,111640;217747,109459;218622,109459;219974,108570;220134,112125;219736,113821;219259,115437;219020,118103;218940,119476;218781,120849;218442,121079;218463,121172;218788,120952;218940,119637;219020,118264;219259,115598;219736,113983;220134,112286;220770,112771;220690,113983;220531,115194;220452,117456;220293,120122;219895,122949;219418,125938;218861,128846;217827,134986;216872,135551;215679,139106;215360,142499;215201,142983;213849,146699;213451,147022;211781,150981;213531,147022;213929,146699;211383,154050;210031,154777;209750,155347;209792,155424;210110,154777;211462,154050;210508,156797;208758,160028;207883,161644;206928,163259;206212,164471;205178,166814;204064,169076;202314,171499;200564,173761;200637,173608;198655,176346;194359,181112;193513,182433;194359,181193;198655,176427;195393,181435;193712,183223;192363,184230;192290,184343;191447,185002;191415,185232;187676,189109;183699,192825;183515,192961;182187,194683;179005,197107;176031,199372;176021,199385;179005,197188;182187,194764;179562,197430;177424,198844;175945,199478;175903,199530;174312,200580;173712,200863;172204,202105;170732,203165;168504,204619;167789,204700;166993,205059;166869,205155;167868,204781;168584,204700;165720,206881;163890,207851;162061,208739;160768,208936;160549,209062;154503,211728;154195,211799;152356,213021;153390,213344;149571,215040;149889,213909;148617,214394;147423,214798;144957,215606;144628,215204;143446,215444;142014,215767;139070,216494;138973,216540;141775,215848;143207,215525;144400,215283;144878,215686;147344,214879;148537,214475;149810,213990;149492,215121;146150,216737;145987,216690;143684,217625;141775,218191;138911,218918;137728,218817;135253,219306;135172,219483;128569,220776;127058,220372;125785,220372;123558,221099;121569,221260;119580,221341;119364,221247;117552,221573;115364,221180;115443,221099;115841,220533;114012,220291;114887,219806;117512,219726;120057,219645;123717,219726;126262,219483;131036,218433;134218,217706;136604,217625;136770,217547;134456,217625;131274,218352;126501,219403;123955,219645;120296,219564;117750,219645;115125,219726;115205,219403;115762,218595;140264,214475;156890,208093;161265,205750;163731,204458;166277,203085;171050,200177;174869,197188;182028,191533;184017,189917;185926,188221;188790,185555;189983,183536;191698,181940;191711,181840;190063,183374;188870,185393;186006,188059;184097,189756;182108,191371;174948,197026;171130,200015;166357,202923;163811,204296;161345,205589;156970,207932;140343,214313;115841,218433;114012,218433;113773,217787;111864,217706;110113,218433;105022,218514;101283,218352;99454,218191;97624,217868;98726,216674;98499,216737;94392,215964;94203,216010;86328,214556;83225,213909;80520,213425;77259,211890;73201,210355;68985,208659;69701,208093;72645,208659;73917,209789;78293,211082;86964,213344;89112,213748;91419,214152;93964,214717;96770,215333;96987,215283;99613,215687;99692,215525;103511,215687;104147,215767;110034,215767;114330,215929;119421,215525;120057,215525;120296,216171;125308,215525;128649,214717;130558,214394;131752,214233;134377,213586;136525,213102;138673,212536;142612,211844;143128,211648;138991,212374;136843,212940;134695,213425;132070,214071;130877,214233;128967,214556;123796,215040;120296,215363;119660,215363;114568,215767;110273,215606;104386,215606;103749,215525;101283,214475;99931,215363;99927,215370;101045,214636;103511,215686;99692,215525;99722,215505;97226,215121;94283,214475;91737,213909;89430,213505;87282,213102;78611,210840;74236,209547;72963,208416;70019,207851;65644,205589;64371,205670;59837,203327;59041,201873;59200,201792;61985,203327;64769,204862;65564,204377;62303,202196;59598,200984;55859,198803;52677,196703;47665,194522;45756,192906;46154,192745;48063,193310;44085,189109;41858,187251;39790,185393;37165,183212;33346,178931;33084,178099;32312,177315;29687,174407;29368,172953;28334,171499;28211,171303;26982,170449;24595,166975;23243,163744;23084,163744;21254,160190;19504,156635;17674,152515;16004,148315;17674,151142;19345,154697;19902,156635;20132,156978;19849,155482;19110,154121;17907,151375;16481,148961;14731,144114;13231,139146;12739,137697;10595,129005;9646,122695;9640,122869;9719,124161;10117,127150;10594,130220;9799,127554;9242,124161;8605,124161;8208,121091;7651,119153;7173,117295;5821,115841;5423,115841;5026,113821;4866,111236;5185,107601;5344,106308;5615,105422;5483,103400;5662,100411;5980,99806;5980,99442;5344,100654;4787,99846;3753,98392;3564,97241;3514,97342;3196,100573;2957,103804;2719,106308;2719,111478;2798,114144;2957,116810;2241,119314;2082,119314;1605,114467;1605,109459;2003,105581;2718,106308;2082,105501;1923,102592;2082,98149;2162,96938;2400,94918;3355,91283;3831,88868;3673,88294;3116,91525;2162,95161;1923,97180;1843,98392;1684,102835;1843,105743;1446,109620;1446,114629;1923,119476;2082,119476;3116,124080;3673,127877;4866,131755;6746,140093;6910,141691;7253,141691;9003,145972;9640,148153;8446,146295;7173,143387;7094,144195;6402,142016;5901,142095;5344,140237;3434,135794;2241,131835;2162,128523;1605,124646;1207,120768;332,117941;889,102916;1446,99038;968,96938;1923,91122;2162,89748;2798,85063;4469,81670;4071,86275;4469,85485;4707,83599;4787,81508;5503,78843;6617,74804;7969,70684;8070,70568;8685,67291;9560,64948;10594,63009;12663,58970;14333,55335;16720,50650;18470,48630;19902,45803;21095,44026;22368,43380;22686,42895;23959,40310;26425,37402;26492,38617;26312,39128;28891,36432;30164,34736;31834,33120;31978,33283;31914,33201;33982,31101;36051,29162;38278,26739;41381,24396;44722,21892;46720,20477;48063,19226;50450,17772;52995,16399;53332,16223;54199,15359;55621,14298;57182,13490;58286,13232;58484,13087;80122,4201;80925,4023;83145,3231;84677,2918;85475,2911;85771,2827;103908,404;109059,384;114568,485;114671,563;117353,242;119819,646;122285,1131;123557,1425;122205,1050;119739,565;117273,162;11727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B2606E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1DC06A0"/>
    <w:multiLevelType w:val="hybridMultilevel"/>
    <w:tmpl w:val="46D27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2E2"/>
    <w:rsid w:val="000103E7"/>
    <w:rsid w:val="00051367"/>
    <w:rsid w:val="00060042"/>
    <w:rsid w:val="0008685D"/>
    <w:rsid w:val="000A7152"/>
    <w:rsid w:val="000E1F89"/>
    <w:rsid w:val="00112FD7"/>
    <w:rsid w:val="00150ABD"/>
    <w:rsid w:val="001F05DB"/>
    <w:rsid w:val="00222466"/>
    <w:rsid w:val="00276026"/>
    <w:rsid w:val="002B4549"/>
    <w:rsid w:val="002D1E49"/>
    <w:rsid w:val="002D4E03"/>
    <w:rsid w:val="00305060"/>
    <w:rsid w:val="00310F17"/>
    <w:rsid w:val="003326CB"/>
    <w:rsid w:val="00346760"/>
    <w:rsid w:val="00357CC2"/>
    <w:rsid w:val="00376291"/>
    <w:rsid w:val="00380FD1"/>
    <w:rsid w:val="00383D02"/>
    <w:rsid w:val="003A0D6B"/>
    <w:rsid w:val="004348FD"/>
    <w:rsid w:val="00434E66"/>
    <w:rsid w:val="004634DF"/>
    <w:rsid w:val="004B32E2"/>
    <w:rsid w:val="004D0703"/>
    <w:rsid w:val="004E158A"/>
    <w:rsid w:val="00514848"/>
    <w:rsid w:val="00542174"/>
    <w:rsid w:val="00554695"/>
    <w:rsid w:val="00565C77"/>
    <w:rsid w:val="0056708E"/>
    <w:rsid w:val="005801E5"/>
    <w:rsid w:val="00590471"/>
    <w:rsid w:val="005D01FA"/>
    <w:rsid w:val="005E0CE2"/>
    <w:rsid w:val="005F35EE"/>
    <w:rsid w:val="00600F14"/>
    <w:rsid w:val="006019AA"/>
    <w:rsid w:val="00646788"/>
    <w:rsid w:val="006D3B46"/>
    <w:rsid w:val="006D79A8"/>
    <w:rsid w:val="00717DEC"/>
    <w:rsid w:val="00747B1B"/>
    <w:rsid w:val="007575B6"/>
    <w:rsid w:val="007D5933"/>
    <w:rsid w:val="007F5B63"/>
    <w:rsid w:val="00803A0A"/>
    <w:rsid w:val="00846CB9"/>
    <w:rsid w:val="008604F7"/>
    <w:rsid w:val="0088264A"/>
    <w:rsid w:val="008A1E6E"/>
    <w:rsid w:val="008C2CFC"/>
    <w:rsid w:val="00904527"/>
    <w:rsid w:val="00905C7E"/>
    <w:rsid w:val="00912DC8"/>
    <w:rsid w:val="009475DC"/>
    <w:rsid w:val="00967B93"/>
    <w:rsid w:val="009B6A60"/>
    <w:rsid w:val="00A31464"/>
    <w:rsid w:val="00A31B16"/>
    <w:rsid w:val="00AA78C1"/>
    <w:rsid w:val="00AC6C7E"/>
    <w:rsid w:val="00B6466C"/>
    <w:rsid w:val="00BB436A"/>
    <w:rsid w:val="00BD5617"/>
    <w:rsid w:val="00BF75E0"/>
    <w:rsid w:val="00C14078"/>
    <w:rsid w:val="00C26DD1"/>
    <w:rsid w:val="00C43C8D"/>
    <w:rsid w:val="00C607C3"/>
    <w:rsid w:val="00C67575"/>
    <w:rsid w:val="00CE1E3D"/>
    <w:rsid w:val="00D053FA"/>
    <w:rsid w:val="00DC6FDE"/>
    <w:rsid w:val="00E26AED"/>
    <w:rsid w:val="00E72B2E"/>
    <w:rsid w:val="00E73AB8"/>
    <w:rsid w:val="00E90A60"/>
    <w:rsid w:val="00EB4D04"/>
    <w:rsid w:val="00ED47F7"/>
    <w:rsid w:val="00EE7E09"/>
    <w:rsid w:val="00F0223C"/>
    <w:rsid w:val="00F023D5"/>
    <w:rsid w:val="00F3235D"/>
    <w:rsid w:val="00F36429"/>
    <w:rsid w:val="00F620C7"/>
    <w:rsid w:val="00F65004"/>
    <w:rsid w:val="00F66A74"/>
    <w:rsid w:val="00F878BD"/>
    <w:rsid w:val="00FA7EF3"/>
    <w:rsid w:val="00FC03FE"/>
    <w:rsid w:val="00FE7401"/>
    <w:rsid w:val="00FF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B6A60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9B6A60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B6A60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9B6A60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9B6A60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A78C1"/>
    <w:pPr>
      <w:kinsoku w:val="0"/>
      <w:overflowPunct w:val="0"/>
      <w:spacing w:before="4"/>
    </w:pPr>
    <w:rPr>
      <w:color w:val="8A434E" w:themeColor="accent4" w:themeShade="BF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9B6A60"/>
    <w:rPr>
      <w:rFonts w:asciiTheme="majorHAnsi" w:hAnsiTheme="majorHAnsi" w:cs="Georgia"/>
      <w:b/>
      <w:bCs/>
      <w:color w:val="672B46" w:themeColor="accent3" w:themeShade="80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905C7E"/>
    <w:rPr>
      <w:rFonts w:cs="Calibri"/>
      <w:b/>
    </w:rPr>
  </w:style>
  <w:style w:type="character" w:customStyle="1" w:styleId="CharAttribute15">
    <w:name w:val="CharAttribute15"/>
    <w:rsid w:val="004348FD"/>
    <w:rPr>
      <w:rFonts w:ascii="Times New Roman" w:eastAsia="Times New Roman" w:hAnsi="Times New Roman" w:hint="default"/>
      <w:sz w:val="22"/>
    </w:rPr>
  </w:style>
  <w:style w:type="character" w:customStyle="1" w:styleId="CharAttribute17">
    <w:name w:val="CharAttribute17"/>
    <w:rsid w:val="004348FD"/>
    <w:rPr>
      <w:rFonts w:ascii="Times New Roman" w:eastAsia="Times New Roman" w:hAnsi="Times New Roman" w:hint="default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rez.m14\AppData\Roaming\Microsoft\Templates\Rose%20suite%20resume.dotx" TargetMode="External"/></Relationship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72DE2C6-57EA-413F-B116-F1503714698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ACA914-5E8F-4278-8CB2-8B29426973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010555-7755-44A0-94C7-69AB0AE398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resume</Template>
  <TotalTime>0</TotalTime>
  <Pages>1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2021-09-16T03:05:00Z</dcterms:created>
  <dcterms:modified xsi:type="dcterms:W3CDTF">2021-10-30T03:38:00Z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